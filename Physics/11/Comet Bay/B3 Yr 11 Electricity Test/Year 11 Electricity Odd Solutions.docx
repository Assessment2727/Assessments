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72A" w:rsidRPr="007B3B98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1200150" cy="1076325"/>
            <wp:effectExtent l="19050" t="0" r="0" b="0"/>
            <wp:wrapNone/>
            <wp:docPr id="14" name="Picture 5" descr="log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smartTag w:uri="urn:schemas-microsoft-com:office:smarttags" w:element="PlaceName">
        <w:smartTag w:uri="urn:schemas-microsoft-com:office:smarttags" w:element="plac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COMET</w:t>
          </w:r>
        </w:smartTag>
        <w:r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PlaceTyp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BAY</w:t>
          </w:r>
        </w:smartTag>
        <w:r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PlaceType">
          <w:r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COLLEGE</w:t>
          </w:r>
        </w:smartTag>
      </w:smartTag>
    </w:p>
    <w:p w:rsidR="00F0372A" w:rsidRPr="009C65F0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</w:p>
    <w:p w:rsidR="00874F66" w:rsidRDefault="00874F66" w:rsidP="00874F66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 xml:space="preserve">Physics - Unit 1 – Task </w:t>
      </w:r>
      <w:r w:rsidR="00487006">
        <w:rPr>
          <w:rFonts w:ascii="Trebuchet MS" w:hAnsi="Trebuchet MS" w:cs="Arial"/>
          <w:b/>
          <w:sz w:val="36"/>
          <w:szCs w:val="36"/>
        </w:rPr>
        <w:t>3</w:t>
      </w:r>
      <w:bookmarkStart w:id="0" w:name="_GoBack"/>
      <w:bookmarkEnd w:id="0"/>
    </w:p>
    <w:p w:rsidR="00F0372A" w:rsidRPr="009C65F0" w:rsidRDefault="00B01773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>Electricity</w:t>
      </w:r>
      <w:r w:rsidR="00F0372A">
        <w:rPr>
          <w:rFonts w:ascii="Trebuchet MS" w:hAnsi="Trebuchet MS" w:cs="Arial"/>
          <w:b/>
          <w:sz w:val="36"/>
          <w:szCs w:val="36"/>
        </w:rPr>
        <w:t xml:space="preserve"> Test</w:t>
      </w:r>
    </w:p>
    <w:p w:rsidR="00F0372A" w:rsidRPr="007B3B98" w:rsidRDefault="00F0372A" w:rsidP="00F0372A">
      <w:pPr>
        <w:pStyle w:val="csbullet"/>
        <w:numPr>
          <w:ilvl w:val="0"/>
          <w:numId w:val="0"/>
        </w:numPr>
        <w:pBdr>
          <w:bottom w:val="single" w:sz="4" w:space="1" w:color="auto"/>
        </w:pBdr>
        <w:tabs>
          <w:tab w:val="left" w:pos="426"/>
        </w:tabs>
        <w:spacing w:before="0" w:after="0" w:line="240" w:lineRule="auto"/>
        <w:jc w:val="right"/>
        <w:rPr>
          <w:rFonts w:ascii="Trebuchet MS" w:hAnsi="Trebuchet MS" w:cs="Arial"/>
          <w:b/>
          <w:sz w:val="28"/>
          <w:szCs w:val="28"/>
        </w:rPr>
      </w:pPr>
      <w:r>
        <w:rPr>
          <w:rFonts w:ascii="Trebuchet MS" w:hAnsi="Trebuchet MS" w:cs="Arial"/>
          <w:b/>
          <w:sz w:val="28"/>
          <w:szCs w:val="28"/>
        </w:rPr>
        <w:t xml:space="preserve">Name:  </w:t>
      </w:r>
      <w:r w:rsidRPr="002A368E">
        <w:rPr>
          <w:rFonts w:ascii="Trebuchet MS" w:hAnsi="Trebuchet MS" w:cs="Arial"/>
          <w:b/>
          <w:color w:val="FF0000"/>
          <w:sz w:val="28"/>
          <w:szCs w:val="28"/>
        </w:rPr>
        <w:t>SOLUTIONS</w:t>
      </w:r>
      <w:r>
        <w:rPr>
          <w:rFonts w:ascii="Trebuchet MS" w:hAnsi="Trebuchet MS" w:cs="Arial"/>
          <w:b/>
          <w:sz w:val="28"/>
          <w:szCs w:val="28"/>
        </w:rPr>
        <w:t xml:space="preserve">                  </w:t>
      </w:r>
      <w:r w:rsidR="005F3930">
        <w:rPr>
          <w:rFonts w:ascii="Trebuchet MS" w:hAnsi="Trebuchet MS" w:cs="Arial"/>
          <w:b/>
          <w:sz w:val="28"/>
          <w:szCs w:val="28"/>
        </w:rPr>
        <w:t xml:space="preserve">      </w:t>
      </w:r>
      <w:r w:rsidR="00C61A14">
        <w:rPr>
          <w:rFonts w:ascii="Trebuchet MS" w:hAnsi="Trebuchet MS" w:cs="Arial"/>
          <w:b/>
          <w:sz w:val="28"/>
          <w:szCs w:val="28"/>
        </w:rPr>
        <w:t xml:space="preserve">     </w:t>
      </w:r>
      <w:r w:rsidR="005F3930">
        <w:rPr>
          <w:rFonts w:ascii="Trebuchet MS" w:hAnsi="Trebuchet MS" w:cs="Arial"/>
          <w:b/>
          <w:sz w:val="28"/>
          <w:szCs w:val="28"/>
        </w:rPr>
        <w:t xml:space="preserve">     </w:t>
      </w:r>
      <w:r>
        <w:rPr>
          <w:rFonts w:ascii="Trebuchet MS" w:hAnsi="Trebuchet MS" w:cs="Arial"/>
          <w:b/>
          <w:sz w:val="28"/>
          <w:szCs w:val="28"/>
        </w:rPr>
        <w:t xml:space="preserve">                     Total Marks         </w:t>
      </w:r>
      <w:r w:rsidR="00C47CE5">
        <w:rPr>
          <w:rFonts w:ascii="Trebuchet MS" w:hAnsi="Trebuchet MS" w:cs="Arial"/>
          <w:b/>
          <w:sz w:val="28"/>
          <w:szCs w:val="28"/>
        </w:rPr>
        <w:t xml:space="preserve"> </w:t>
      </w:r>
      <w:r>
        <w:rPr>
          <w:rFonts w:ascii="Trebuchet MS" w:hAnsi="Trebuchet MS" w:cs="Arial"/>
          <w:b/>
          <w:sz w:val="28"/>
          <w:szCs w:val="28"/>
        </w:rPr>
        <w:t>/</w:t>
      </w:r>
      <w:r w:rsidR="00A42122">
        <w:rPr>
          <w:rFonts w:ascii="Trebuchet MS" w:hAnsi="Trebuchet MS" w:cs="Arial"/>
          <w:b/>
          <w:sz w:val="28"/>
          <w:szCs w:val="28"/>
        </w:rPr>
        <w:t>5</w:t>
      </w:r>
      <w:r w:rsidR="00CD747D">
        <w:rPr>
          <w:rFonts w:ascii="Trebuchet MS" w:hAnsi="Trebuchet MS" w:cs="Arial"/>
          <w:b/>
          <w:sz w:val="28"/>
          <w:szCs w:val="28"/>
        </w:rPr>
        <w:t>8</w:t>
      </w:r>
    </w:p>
    <w:p w:rsidR="006F42B6" w:rsidRPr="00565F74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F42B6" w:rsidRPr="00565F74" w:rsidRDefault="006F42B6" w:rsidP="006F42B6">
      <w:pPr>
        <w:spacing w:line="276" w:lineRule="auto"/>
        <w:rPr>
          <w:bCs/>
          <w:szCs w:val="24"/>
        </w:rPr>
      </w:pPr>
      <w:r w:rsidRPr="00565F74">
        <w:rPr>
          <w:szCs w:val="24"/>
        </w:rPr>
        <w:t>Keaton and Ashlee are listening to several of Ashlee’s latest CDs on a portable stereo system during lunch. The stereo system runs off four 1.50 V cells connected in series. The total resistance of the stereo when used to play music is 24.0 Ω.</w:t>
      </w:r>
      <w:r w:rsidRPr="00565F74">
        <w:rPr>
          <w:bCs/>
          <w:szCs w:val="24"/>
        </w:rPr>
        <w:t xml:space="preserve"> </w:t>
      </w:r>
      <w:r w:rsidRPr="00565F74">
        <w:rPr>
          <w:szCs w:val="24"/>
        </w:rPr>
        <w:t xml:space="preserve">How much current does the stereo draw from the cells assuming that the potential difference from the four cells is added together?             </w:t>
      </w:r>
      <w:r>
        <w:rPr>
          <w:szCs w:val="24"/>
        </w:rPr>
        <w:t xml:space="preserve">              </w:t>
      </w:r>
      <w:r w:rsidRPr="00565F74">
        <w:rPr>
          <w:b/>
          <w:szCs w:val="24"/>
        </w:rPr>
        <w:t>[</w:t>
      </w:r>
      <w:r>
        <w:rPr>
          <w:b/>
          <w:szCs w:val="24"/>
        </w:rPr>
        <w:t>3</w:t>
      </w:r>
      <w:r w:rsidRPr="00565F74">
        <w:rPr>
          <w:b/>
          <w:szCs w:val="24"/>
        </w:rPr>
        <w:t xml:space="preserve"> marks]</w:t>
      </w:r>
    </w:p>
    <w:p w:rsidR="006F42B6" w:rsidRPr="00565F74" w:rsidRDefault="004B3147" w:rsidP="006F42B6">
      <w:pPr>
        <w:spacing w:line="276" w:lineRule="auto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76200</wp:posOffset>
                </wp:positionV>
                <wp:extent cx="6086475" cy="1049020"/>
                <wp:effectExtent l="13335" t="9525" r="5715" b="8255"/>
                <wp:wrapNone/>
                <wp:docPr id="93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04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2B6" w:rsidRDefault="006F42B6" w:rsidP="006F42B6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V = 4 × 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1.5V  (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1 mark)</w:t>
                            </w:r>
                          </w:p>
                          <w:p w:rsidR="006F42B6" w:rsidRPr="00AD3879" w:rsidRDefault="006F42B6" w:rsidP="006F42B6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</w:p>
                          <w:p w:rsidR="006F42B6" w:rsidRDefault="006F42B6" w:rsidP="006F42B6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I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4 ×1.5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24</m:t>
                                  </m:r>
                                </m:den>
                              </m:f>
                            </m:oMath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</w:p>
                          <w:p w:rsidR="006F42B6" w:rsidRDefault="006F42B6" w:rsidP="006F42B6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I = 0.25 </w:t>
                            </w:r>
                            <w:proofErr w:type="gramStart"/>
                            <w:r>
                              <w:rPr>
                                <w:szCs w:val="24"/>
                              </w:rPr>
                              <w:t>Amps  (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1 mark)</w:t>
                            </w:r>
                          </w:p>
                          <w:p w:rsidR="006F42B6" w:rsidRPr="00F0372A" w:rsidRDefault="006F42B6" w:rsidP="006F42B6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6F42B6" w:rsidRDefault="006F42B6" w:rsidP="006F42B6">
                            <w:pPr>
                              <w:tabs>
                                <w:tab w:val="left" w:pos="426"/>
                              </w:tabs>
                              <w:spacing w:after="24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5" o:spid="_x0000_s1026" type="#_x0000_t202" style="position:absolute;margin-left:4.8pt;margin-top:6pt;width:479.25pt;height:82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">
                <v:textbox>
                  <w:txbxContent>
                    <w:p w:rsidR="006F42B6" w:rsidRDefault="006F42B6" w:rsidP="006F42B6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V = 4 × 1.5V  (1 mark)</w:t>
                      </w:r>
                    </w:p>
                    <w:p w:rsidR="006F42B6" w:rsidRPr="00AD3879" w:rsidRDefault="006F42B6" w:rsidP="006F42B6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</w:p>
                    <w:p w:rsidR="006F42B6" w:rsidRDefault="006F42B6" w:rsidP="006F42B6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I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4 ×1.5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24</m:t>
                            </m:r>
                          </m:den>
                        </m:f>
                      </m:oMath>
                      <w:r>
                        <w:rPr>
                          <w:szCs w:val="24"/>
                        </w:rPr>
                        <w:t xml:space="preserve">   (1 mark)</w:t>
                      </w:r>
                    </w:p>
                    <w:p w:rsidR="006F42B6" w:rsidRDefault="006F42B6" w:rsidP="006F42B6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I = 0.25 Amps  (1 mark)</w:t>
                      </w:r>
                    </w:p>
                    <w:p w:rsidR="006F42B6" w:rsidRPr="00F0372A" w:rsidRDefault="006F42B6" w:rsidP="006F42B6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6F42B6" w:rsidRDefault="006F42B6" w:rsidP="006F42B6">
                      <w:pPr>
                        <w:tabs>
                          <w:tab w:val="left" w:pos="426"/>
                        </w:tabs>
                        <w:spacing w:after="240"/>
                      </w:pPr>
                    </w:p>
                  </w:txbxContent>
                </v:textbox>
              </v:shape>
            </w:pict>
          </mc:Fallback>
        </mc:AlternateContent>
      </w: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rPr>
          <w:szCs w:val="24"/>
        </w:rPr>
      </w:pPr>
    </w:p>
    <w:p w:rsidR="006F42B6" w:rsidRDefault="006F42B6" w:rsidP="006F42B6">
      <w:pPr>
        <w:pStyle w:val="BodyTextIndent3"/>
        <w:spacing w:line="276" w:lineRule="auto"/>
        <w:ind w:left="0"/>
        <w:rPr>
          <w:sz w:val="24"/>
          <w:szCs w:val="24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2:</w:t>
      </w:r>
      <w:r w:rsidRPr="008D4415">
        <w:rPr>
          <w:b/>
          <w:sz w:val="28"/>
          <w:szCs w:val="28"/>
        </w:rPr>
        <w:t xml:space="preserve"> </w:t>
      </w: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>A lighting circuit diagram includes a cell and two globes A and B as shown below.</w:t>
      </w:r>
    </w:p>
    <w:p w:rsidR="006866D2" w:rsidRPr="006866D2" w:rsidRDefault="004B3147" w:rsidP="006866D2">
      <w:pPr>
        <w:autoSpaceDE w:val="0"/>
        <w:autoSpaceDN w:val="0"/>
        <w:adjustRightInd w:val="0"/>
        <w:jc w:val="center"/>
        <w:rPr>
          <w:szCs w:val="24"/>
          <w:lang w:val="en-US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3418205</wp:posOffset>
                </wp:positionH>
                <wp:positionV relativeFrom="paragraph">
                  <wp:posOffset>194945</wp:posOffset>
                </wp:positionV>
                <wp:extent cx="352425" cy="1112520"/>
                <wp:effectExtent l="8255" t="13970" r="10795" b="6985"/>
                <wp:wrapNone/>
                <wp:docPr id="92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112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0713E" w:rsidRPr="0050713E" w:rsidRDefault="0050713E" w:rsidP="005071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713E">
                              <w:rPr>
                                <w:sz w:val="28"/>
                                <w:szCs w:val="28"/>
                              </w:rPr>
                              <w:t>←</w:t>
                            </w:r>
                          </w:p>
                          <w:p w:rsidR="0050713E" w:rsidRPr="0050713E" w:rsidRDefault="0050713E" w:rsidP="005071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0713E" w:rsidRPr="0050713E" w:rsidRDefault="0050713E" w:rsidP="005071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713E"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  <w:p w:rsidR="0050713E" w:rsidRPr="0050713E" w:rsidRDefault="0050713E" w:rsidP="005071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0713E" w:rsidRPr="0050713E" w:rsidRDefault="0050713E" w:rsidP="0050713E">
                            <w:r w:rsidRPr="0050713E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27" type="#_x0000_t202" style="position:absolute;left:0;text-align:left;margin-left:269.15pt;margin-top:15.35pt;width:27.75pt;height:87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" filled="f">
                <v:textbox>
                  <w:txbxContent>
                    <w:p w:rsidR="0050713E" w:rsidRPr="0050713E" w:rsidRDefault="0050713E" w:rsidP="0050713E">
                      <w:pPr>
                        <w:rPr>
                          <w:sz w:val="28"/>
                          <w:szCs w:val="28"/>
                        </w:rPr>
                      </w:pPr>
                      <w:r w:rsidRPr="0050713E">
                        <w:rPr>
                          <w:sz w:val="28"/>
                          <w:szCs w:val="28"/>
                        </w:rPr>
                        <w:t>←</w:t>
                      </w:r>
                    </w:p>
                    <w:p w:rsidR="0050713E" w:rsidRPr="0050713E" w:rsidRDefault="0050713E" w:rsidP="0050713E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50713E" w:rsidRPr="0050713E" w:rsidRDefault="0050713E" w:rsidP="0050713E">
                      <w:pPr>
                        <w:rPr>
                          <w:sz w:val="28"/>
                          <w:szCs w:val="28"/>
                        </w:rPr>
                      </w:pPr>
                      <w:r w:rsidRPr="0050713E">
                        <w:rPr>
                          <w:sz w:val="28"/>
                          <w:szCs w:val="28"/>
                        </w:rPr>
                        <w:t>A</w:t>
                      </w:r>
                    </w:p>
                    <w:p w:rsidR="0050713E" w:rsidRPr="0050713E" w:rsidRDefault="0050713E" w:rsidP="0050713E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50713E" w:rsidRPr="0050713E" w:rsidRDefault="0050713E" w:rsidP="0050713E">
                      <w:r w:rsidRPr="0050713E">
                        <w:rPr>
                          <w:sz w:val="28"/>
                          <w:szCs w:val="28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6866D2" w:rsidRPr="006866D2">
        <w:rPr>
          <w:noProof/>
          <w:szCs w:val="24"/>
          <w:lang w:eastAsia="en-AU"/>
        </w:rPr>
        <w:drawing>
          <wp:inline distT="0" distB="0" distL="0" distR="0">
            <wp:extent cx="2443721" cy="16383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721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D2" w:rsidRPr="006866D2" w:rsidRDefault="006866D2" w:rsidP="006866D2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 xml:space="preserve">Indicate in circle 1 the direction of the conventional current through this point. </w:t>
      </w:r>
      <w:r w:rsidR="006F42B6">
        <w:rPr>
          <w:szCs w:val="24"/>
          <w:lang w:val="en-US"/>
        </w:rPr>
        <w:t xml:space="preserve">         </w:t>
      </w:r>
      <w:r>
        <w:rPr>
          <w:szCs w:val="24"/>
          <w:lang w:val="en-US"/>
        </w:rPr>
        <w:t xml:space="preserve">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1 mark</w:t>
      </w:r>
      <w:r w:rsidR="006F42B6" w:rsidRPr="00565F74">
        <w:rPr>
          <w:b/>
          <w:szCs w:val="24"/>
        </w:rPr>
        <w:t>]</w:t>
      </w:r>
    </w:p>
    <w:p w:rsidR="006866D2" w:rsidRPr="006866D2" w:rsidRDefault="004B3147" w:rsidP="006866D2">
      <w:pPr>
        <w:autoSpaceDE w:val="0"/>
        <w:autoSpaceDN w:val="0"/>
        <w:adjustRightInd w:val="0"/>
        <w:rPr>
          <w:szCs w:val="24"/>
          <w:lang w:val="en-US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5715</wp:posOffset>
                </wp:positionV>
                <wp:extent cx="5314950" cy="458470"/>
                <wp:effectExtent l="9525" t="5715" r="9525" b="12065"/>
                <wp:wrapNone/>
                <wp:docPr id="91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458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Pr="006866D2" w:rsidRDefault="006866D2" w:rsidP="006F42B6">
                            <w:pPr>
                              <w:rPr>
                                <w:szCs w:val="24"/>
                              </w:rPr>
                            </w:pPr>
                            <w:r w:rsidRPr="006866D2">
                              <w:rPr>
                                <w:b/>
                                <w:sz w:val="40"/>
                                <w:szCs w:val="24"/>
                                <w:lang w:val="en-US"/>
                              </w:rPr>
                              <w:t>←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(On the line is acceptable)       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28" type="#_x0000_t202" style="position:absolute;margin-left:33pt;margin-top:.45pt;width:418.5pt;height:36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">
                <v:textbox>
                  <w:txbxContent>
                    <w:p w:rsidR="006866D2" w:rsidRPr="006866D2" w:rsidRDefault="006866D2" w:rsidP="006F42B6">
                      <w:pPr>
                        <w:rPr>
                          <w:szCs w:val="24"/>
                        </w:rPr>
                      </w:pPr>
                      <w:r w:rsidRPr="006866D2">
                        <w:rPr>
                          <w:b/>
                          <w:sz w:val="40"/>
                          <w:szCs w:val="24"/>
                          <w:lang w:val="en-US"/>
                        </w:rPr>
                        <w:t>←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(On the line is acceptable)  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6866D2" w:rsidRDefault="006866D2" w:rsidP="006866D2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 xml:space="preserve">In circles 2 and 3, place a V or A to indicate if a voltmeter or ammeter would be most appropriate to complete the circuit diagram. </w:t>
      </w:r>
      <w:r>
        <w:rPr>
          <w:szCs w:val="24"/>
          <w:lang w:val="en-US"/>
        </w:rPr>
        <w:t xml:space="preserve">                            </w:t>
      </w:r>
      <w:r w:rsidR="006F42B6">
        <w:rPr>
          <w:szCs w:val="24"/>
          <w:lang w:val="en-US"/>
        </w:rPr>
        <w:t xml:space="preserve">                               </w:t>
      </w:r>
      <w:r>
        <w:rPr>
          <w:szCs w:val="24"/>
          <w:lang w:val="en-US"/>
        </w:rPr>
        <w:t xml:space="preserve">    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2</w:t>
      </w:r>
      <w:r w:rsidR="006F42B6" w:rsidRPr="00565F74">
        <w:rPr>
          <w:b/>
          <w:szCs w:val="24"/>
        </w:rPr>
        <w:t xml:space="preserve"> marks]</w:t>
      </w:r>
    </w:p>
    <w:p w:rsidR="006866D2" w:rsidRPr="006866D2" w:rsidRDefault="004B3147" w:rsidP="006866D2">
      <w:pPr>
        <w:rPr>
          <w:szCs w:val="24"/>
          <w:lang w:val="en-US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50165</wp:posOffset>
                </wp:positionV>
                <wp:extent cx="5314950" cy="337820"/>
                <wp:effectExtent l="9525" t="12065" r="9525" b="12065"/>
                <wp:wrapNone/>
                <wp:docPr id="90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Pr="006866D2" w:rsidRDefault="006866D2" w:rsidP="006F42B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 w:rsidRPr="006866D2">
                              <w:rPr>
                                <w:szCs w:val="2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A     (1 mark)</w:t>
                            </w:r>
                            <w:r w:rsidR="006F42B6">
                              <w:rPr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V     (1 mark)</w:t>
                            </w:r>
                          </w:p>
                          <w:p w:rsidR="006866D2" w:rsidRPr="006866D2" w:rsidRDefault="006866D2" w:rsidP="006866D2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29" type="#_x0000_t202" style="position:absolute;margin-left:33pt;margin-top:3.95pt;width:418.5pt;height:26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">
                <v:textbox>
                  <w:txbxContent>
                    <w:p w:rsidR="006866D2" w:rsidRPr="006866D2" w:rsidRDefault="006866D2" w:rsidP="006F42B6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 w:rsidRPr="006866D2">
                        <w:rPr>
                          <w:szCs w:val="24"/>
                          <w:lang w:val="en-US"/>
                        </w:rPr>
                        <w:t>2</w:t>
                      </w:r>
                      <w:r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6866D2">
                        <w:rPr>
                          <w:szCs w:val="24"/>
                          <w:lang w:val="en-US"/>
                        </w:rPr>
                        <w:t>–</w:t>
                      </w:r>
                      <w:r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6866D2">
                        <w:rPr>
                          <w:szCs w:val="24"/>
                          <w:lang w:val="en-US"/>
                        </w:rPr>
                        <w:t>A     (1 mark)</w:t>
                      </w:r>
                      <w:r w:rsidR="006F42B6">
                        <w:rPr>
                          <w:szCs w:val="24"/>
                          <w:lang w:val="en-US"/>
                        </w:rPr>
                        <w:t xml:space="preserve">       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6866D2">
                        <w:rPr>
                          <w:szCs w:val="24"/>
                          <w:lang w:val="en-US"/>
                        </w:rPr>
                        <w:t>–</w:t>
                      </w:r>
                      <w:r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6866D2">
                        <w:rPr>
                          <w:szCs w:val="24"/>
                          <w:lang w:val="en-US"/>
                        </w:rPr>
                        <w:t>V     (1 mark)</w:t>
                      </w:r>
                    </w:p>
                    <w:p w:rsidR="006866D2" w:rsidRPr="006866D2" w:rsidRDefault="006866D2" w:rsidP="006866D2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866D2" w:rsidRPr="006866D2" w:rsidRDefault="006866D2" w:rsidP="006866D2">
      <w:pPr>
        <w:rPr>
          <w:szCs w:val="24"/>
          <w:lang w:val="en-US"/>
        </w:rPr>
      </w:pPr>
    </w:p>
    <w:p w:rsidR="006866D2" w:rsidRP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3:</w:t>
      </w:r>
      <w:r w:rsidRPr="008D4415">
        <w:rPr>
          <w:b/>
          <w:sz w:val="28"/>
          <w:szCs w:val="28"/>
        </w:rPr>
        <w:t xml:space="preserve"> </w:t>
      </w:r>
    </w:p>
    <w:p w:rsidR="006866D2" w:rsidRDefault="006866D2" w:rsidP="006866D2">
      <w:r w:rsidRPr="003449BA">
        <w:t>A power pack for a laptop computer delivers 19.5 V with a current of 2.05 A. It is connected to the computer to recharge the battery for 2.50 hours.</w:t>
      </w:r>
    </w:p>
    <w:p w:rsidR="006866D2" w:rsidRPr="003449BA" w:rsidRDefault="006866D2" w:rsidP="006866D2">
      <w:pPr>
        <w:rPr>
          <w:szCs w:val="24"/>
        </w:rPr>
      </w:pPr>
      <w:r w:rsidRPr="003449BA">
        <w:t>a) How much charge flows from the power pack to the battery in that time?</w:t>
      </w:r>
      <w:r>
        <w:t xml:space="preserve">                           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3</w:t>
      </w:r>
      <w:r w:rsidR="006F42B6" w:rsidRPr="00565F74">
        <w:rPr>
          <w:b/>
          <w:szCs w:val="24"/>
        </w:rPr>
        <w:t xml:space="preserve"> marks]</w:t>
      </w:r>
    </w:p>
    <w:p w:rsidR="006866D2" w:rsidRPr="003449BA" w:rsidRDefault="004B3147" w:rsidP="006866D2">
      <w:pPr>
        <w:rPr>
          <w:szCs w:val="24"/>
        </w:rPr>
      </w:pPr>
      <w:r>
        <w:rPr>
          <w:rFonts w:ascii="Arial" w:hAnsi="Arial" w:cs="Arial"/>
          <w:b/>
          <w:bCs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64770</wp:posOffset>
                </wp:positionV>
                <wp:extent cx="5314950" cy="810260"/>
                <wp:effectExtent l="9525" t="7620" r="9525" b="10795"/>
                <wp:wrapNone/>
                <wp:docPr id="89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81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 w:rsidRPr="006866D2">
                              <w:t>t = 2.50 × 60 × 60 s = 9.00 × 10</w:t>
                            </w:r>
                            <w:r w:rsidRPr="006866D2">
                              <w:rPr>
                                <w:vertAlign w:val="superscript"/>
                              </w:rPr>
                              <w:t>3</w:t>
                            </w:r>
                            <w:r w:rsidRPr="006866D2">
                              <w:t xml:space="preserve"> s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vertAlign w:val="superscript"/>
                              </w:rPr>
                            </w:pPr>
                            <w:r w:rsidRPr="006866D2">
                              <w:t>q = It = 2.05 × 9.00 × 10</w:t>
                            </w:r>
                            <w:r w:rsidRPr="006866D2">
                              <w:rPr>
                                <w:vertAlign w:val="superscript"/>
                              </w:rPr>
                              <w:t>3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  <w:p w:rsidR="006866D2" w:rsidRP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>
                              <w:t xml:space="preserve">          </w:t>
                            </w:r>
                            <w:r w:rsidRPr="006866D2">
                              <w:t>= 1.85 × 104 C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30" type="#_x0000_t202" style="position:absolute;margin-left:33pt;margin-top:5.1pt;width:418.5pt;height:63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">
                <v:textbox>
                  <w:txbxContent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 w:rsidRPr="006866D2">
                        <w:t>t = 2.50 × 60 × 60 s = 9.00 × 10</w:t>
                      </w:r>
                      <w:r w:rsidRPr="006866D2">
                        <w:rPr>
                          <w:vertAlign w:val="superscript"/>
                        </w:rPr>
                        <w:t>3</w:t>
                      </w:r>
                      <w:r w:rsidRPr="006866D2">
                        <w:t xml:space="preserve"> s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vertAlign w:val="superscript"/>
                        </w:rPr>
                      </w:pPr>
                      <w:r w:rsidRPr="006866D2">
                        <w:t>q = It = 2.05 × 9.00 × 10</w:t>
                      </w:r>
                      <w:r w:rsidRPr="006866D2">
                        <w:rPr>
                          <w:vertAlign w:val="superscript"/>
                        </w:rPr>
                        <w:t>3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  <w:p w:rsidR="006866D2" w:rsidRP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>
                        <w:t xml:space="preserve">          </w:t>
                      </w:r>
                      <w:r w:rsidRPr="006866D2">
                        <w:t>= 1.85 × 104 C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866D2" w:rsidRPr="003449BA" w:rsidRDefault="006866D2" w:rsidP="006866D2">
      <w:pPr>
        <w:rPr>
          <w:szCs w:val="24"/>
        </w:rPr>
      </w:pPr>
    </w:p>
    <w:p w:rsidR="006866D2" w:rsidRDefault="006866D2" w:rsidP="006866D2">
      <w:pPr>
        <w:pStyle w:val="Default"/>
      </w:pPr>
    </w:p>
    <w:p w:rsidR="006866D2" w:rsidRDefault="006866D2" w:rsidP="006866D2">
      <w:pPr>
        <w:pStyle w:val="Default"/>
      </w:pPr>
    </w:p>
    <w:p w:rsidR="006F42B6" w:rsidRPr="003449BA" w:rsidRDefault="006F42B6" w:rsidP="006866D2">
      <w:pPr>
        <w:pStyle w:val="Default"/>
      </w:pPr>
    </w:p>
    <w:p w:rsidR="006866D2" w:rsidRDefault="006866D2" w:rsidP="006866D2">
      <w:pPr>
        <w:rPr>
          <w:szCs w:val="24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Pr="005746D5" w:rsidRDefault="006866D2" w:rsidP="006866D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4:</w:t>
      </w: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  <w:r w:rsidRPr="006866D2">
        <w:rPr>
          <w:szCs w:val="24"/>
          <w:lang w:val="en-US"/>
        </w:rPr>
        <w:t>A plastic pen, when rubbed with wool, is then seen to be able to attract small pieces of paper from a desktop. Once the paper touches the pen, the paper flies off. Explain these phenomena.</w:t>
      </w:r>
      <w:r w:rsidR="006F42B6">
        <w:rPr>
          <w:szCs w:val="24"/>
          <w:lang w:val="en-US"/>
        </w:rPr>
        <w:t xml:space="preserve">        </w:t>
      </w:r>
      <w:r>
        <w:rPr>
          <w:szCs w:val="24"/>
          <w:lang w:val="en-US"/>
        </w:rPr>
        <w:t xml:space="preserve"> </w:t>
      </w:r>
      <w:r w:rsidR="006F42B6" w:rsidRPr="00565F74">
        <w:rPr>
          <w:b/>
          <w:szCs w:val="24"/>
        </w:rPr>
        <w:t>[</w:t>
      </w:r>
      <w:r w:rsidR="006F42B6">
        <w:rPr>
          <w:b/>
          <w:szCs w:val="24"/>
        </w:rPr>
        <w:t>4</w:t>
      </w:r>
      <w:r w:rsidR="006F42B6" w:rsidRPr="00565F74">
        <w:rPr>
          <w:b/>
          <w:szCs w:val="24"/>
        </w:rPr>
        <w:t xml:space="preserve"> marks]</w:t>
      </w:r>
    </w:p>
    <w:p w:rsidR="006866D2" w:rsidRDefault="006305A9" w:rsidP="006866D2">
      <w:pPr>
        <w:autoSpaceDE w:val="0"/>
        <w:autoSpaceDN w:val="0"/>
        <w:adjustRightInd w:val="0"/>
        <w:rPr>
          <w:szCs w:val="24"/>
          <w:lang w:val="en-US"/>
        </w:rPr>
      </w:pPr>
      <w:r>
        <w:rPr>
          <w:noProof/>
          <w:szCs w:val="24"/>
          <w:lang w:eastAsia="en-AU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846455</wp:posOffset>
            </wp:positionH>
            <wp:positionV relativeFrom="paragraph">
              <wp:posOffset>71121</wp:posOffset>
            </wp:positionV>
            <wp:extent cx="4581525" cy="2038350"/>
            <wp:effectExtent l="19050" t="0" r="9525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6866D2" w:rsidP="006866D2">
      <w:pPr>
        <w:autoSpaceDE w:val="0"/>
        <w:autoSpaceDN w:val="0"/>
        <w:adjustRightInd w:val="0"/>
        <w:rPr>
          <w:szCs w:val="24"/>
          <w:lang w:val="en-US"/>
        </w:rPr>
      </w:pPr>
    </w:p>
    <w:p w:rsidR="006866D2" w:rsidRDefault="004B3147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5314950" cy="1219200"/>
                <wp:effectExtent l="9525" t="6350" r="9525" b="12700"/>
                <wp:wrapNone/>
                <wp:docPr id="88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 w:rsidRPr="003449BA">
                              <w:t>Rubbing the plastic creates a charge imbalance (adds/takes away electrons)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             </w:t>
                            </w:r>
                          </w:p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ind w:left="5760" w:firstLine="720"/>
                              <w:rPr>
                                <w:szCs w:val="24"/>
                                <w:lang w:val="en-US"/>
                              </w:rPr>
                            </w:pP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vertAlign w:val="superscript"/>
                              </w:rPr>
                            </w:pPr>
                            <w:r w:rsidRPr="003449BA">
                              <w:t>The charged pen attracts the paper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 w:rsidRPr="003449BA">
                              <w:t>Upon touching the pen, the potential/charge between pen and paper equalises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  <w:lang w:val="en-US"/>
                              </w:rPr>
                              <w:t xml:space="preserve">     </w:t>
                            </w:r>
                          </w:p>
                          <w:p w:rsid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ind w:left="5760" w:firstLine="720"/>
                              <w:rPr>
                                <w:szCs w:val="24"/>
                                <w:lang w:val="en-US"/>
                              </w:rPr>
                            </w:pP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  <w:p w:rsidR="006866D2" w:rsidRPr="006866D2" w:rsidRDefault="006866D2" w:rsidP="006866D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szCs w:val="24"/>
                                <w:lang w:val="en-US"/>
                              </w:rPr>
                            </w:pPr>
                            <w:r w:rsidRPr="003449BA">
                              <w:t>Potentials/charges are now the same, so repel</w:t>
                            </w:r>
                            <w:r>
                              <w:t xml:space="preserve">         </w:t>
                            </w:r>
                            <w:r w:rsidRPr="006866D2">
                              <w:rPr>
                                <w:szCs w:val="24"/>
                                <w:lang w:val="en-US"/>
                              </w:rPr>
                              <w:t>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031" type="#_x0000_t202" style="position:absolute;margin-left:33pt;margin-top:8pt;width:418.5pt;height:9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">
                <v:textbox>
                  <w:txbxContent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 w:rsidRPr="003449BA">
                        <w:t>Rubbing the plastic creates a charge imbalance (adds/takes away electrons)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             </w:t>
                      </w:r>
                    </w:p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ind w:left="5760" w:firstLine="720"/>
                        <w:rPr>
                          <w:szCs w:val="24"/>
                          <w:lang w:val="en-US"/>
                        </w:rPr>
                      </w:pP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vertAlign w:val="superscript"/>
                        </w:rPr>
                      </w:pPr>
                      <w:r w:rsidRPr="003449BA">
                        <w:t>The charged pen attracts the paper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 w:rsidRPr="003449BA">
                        <w:t>Upon touching the pen, the potential/charge between pen and paper equalises</w:t>
                      </w:r>
                      <w:r w:rsidRPr="006866D2">
                        <w:rPr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Cs w:val="24"/>
                          <w:lang w:val="en-US"/>
                        </w:rPr>
                        <w:t xml:space="preserve">     </w:t>
                      </w:r>
                    </w:p>
                    <w:p w:rsidR="006866D2" w:rsidRDefault="006866D2" w:rsidP="006866D2">
                      <w:pPr>
                        <w:autoSpaceDE w:val="0"/>
                        <w:autoSpaceDN w:val="0"/>
                        <w:adjustRightInd w:val="0"/>
                        <w:ind w:left="5760" w:firstLine="720"/>
                        <w:rPr>
                          <w:szCs w:val="24"/>
                          <w:lang w:val="en-US"/>
                        </w:rPr>
                      </w:pP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  <w:p w:rsidR="006866D2" w:rsidRPr="006866D2" w:rsidRDefault="006866D2" w:rsidP="006866D2">
                      <w:pPr>
                        <w:autoSpaceDE w:val="0"/>
                        <w:autoSpaceDN w:val="0"/>
                        <w:adjustRightInd w:val="0"/>
                        <w:rPr>
                          <w:szCs w:val="24"/>
                          <w:lang w:val="en-US"/>
                        </w:rPr>
                      </w:pPr>
                      <w:r w:rsidRPr="003449BA">
                        <w:t>Potentials/charges are now the same, so repel</w:t>
                      </w:r>
                      <w:r>
                        <w:t xml:space="preserve">         </w:t>
                      </w:r>
                      <w:r w:rsidRPr="006866D2">
                        <w:rPr>
                          <w:szCs w:val="24"/>
                          <w:lang w:val="en-US"/>
                        </w:rPr>
                        <w:t>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170D5B" w:rsidRDefault="00170D5B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6F42B6" w:rsidRPr="00565F74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5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</w:t>
      </w:r>
    </w:p>
    <w:p w:rsidR="006F42B6" w:rsidRPr="00565F74" w:rsidRDefault="006F42B6" w:rsidP="006F42B6">
      <w:pPr>
        <w:widowControl w:val="0"/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autoSpaceDE w:val="0"/>
        <w:autoSpaceDN w:val="0"/>
        <w:spacing w:line="276" w:lineRule="auto"/>
        <w:rPr>
          <w:szCs w:val="24"/>
        </w:rPr>
      </w:pPr>
      <w:r w:rsidRPr="00565F74">
        <w:rPr>
          <w:szCs w:val="24"/>
        </w:rPr>
        <w:t>A data logger is being used to collect data for an experiment that needs to run for 24 hours.</w:t>
      </w:r>
      <w:r>
        <w:rPr>
          <w:szCs w:val="24"/>
        </w:rPr>
        <w:t xml:space="preserve"> </w:t>
      </w:r>
      <w:r w:rsidRPr="00565F74">
        <w:rPr>
          <w:szCs w:val="24"/>
        </w:rPr>
        <w:t>The average current carried by the sensor system is 0.025 A and the effective sensor resistance is</w:t>
      </w:r>
      <w:r>
        <w:rPr>
          <w:szCs w:val="24"/>
        </w:rPr>
        <w:t xml:space="preserve"> </w:t>
      </w:r>
      <w:r w:rsidRPr="00565F74">
        <w:rPr>
          <w:szCs w:val="24"/>
        </w:rPr>
        <w:t>20.0 kΩ.</w:t>
      </w:r>
      <w:r>
        <w:rPr>
          <w:szCs w:val="24"/>
        </w:rPr>
        <w:t xml:space="preserve"> </w:t>
      </w:r>
      <w:r w:rsidRPr="00565F74">
        <w:rPr>
          <w:szCs w:val="24"/>
        </w:rPr>
        <w:t xml:space="preserve">Calculate the heat energy dissipated in the system during the 24 hour period.                </w:t>
      </w:r>
      <w:r>
        <w:rPr>
          <w:szCs w:val="24"/>
        </w:rPr>
        <w:t xml:space="preserve">          </w:t>
      </w:r>
      <w:r w:rsidRPr="002379EF">
        <w:rPr>
          <w:b/>
          <w:szCs w:val="24"/>
        </w:rPr>
        <w:t>[3 marks]</w:t>
      </w:r>
    </w:p>
    <w:p w:rsidR="006F42B6" w:rsidRDefault="004B3147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  <w:r>
        <w:rPr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66675</wp:posOffset>
                </wp:positionV>
                <wp:extent cx="6172200" cy="1920240"/>
                <wp:effectExtent l="9525" t="9525" r="9525" b="13335"/>
                <wp:wrapNone/>
                <wp:docPr id="8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 xml:space="preserve">t = 24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60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60 = 86400 s</w:t>
                            </w:r>
                            <w:r>
                              <w:rPr>
                                <w:szCs w:val="24"/>
                              </w:rPr>
                              <w:t xml:space="preserve">    (1 mark)</w:t>
                            </w: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>I = 0.025 A</w:t>
                            </w: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 xml:space="preserve">R = 20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10</w:t>
                            </w:r>
                            <w:r w:rsidRPr="008710B3">
                              <w:rPr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</w:t>
                            </w:r>
                            <w:r w:rsidRPr="008710B3">
                              <w:rPr>
                                <w:szCs w:val="24"/>
                              </w:rPr>
                              <w:sym w:font="Symbol" w:char="F057"/>
                            </w: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>V = IR</w:t>
                            </w:r>
                          </w:p>
                          <w:p w:rsidR="006F42B6" w:rsidRDefault="006F42B6" w:rsidP="006F42B6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proofErr w:type="gramStart"/>
                            <w:r w:rsidRPr="008710B3">
                              <w:rPr>
                                <w:szCs w:val="24"/>
                              </w:rPr>
                              <w:t>energy</w:t>
                            </w:r>
                            <w:proofErr w:type="gramEnd"/>
                            <w:r w:rsidRPr="008710B3">
                              <w:rPr>
                                <w:szCs w:val="24"/>
                              </w:rPr>
                              <w:t xml:space="preserve"> = work = </w:t>
                            </w:r>
                            <w:proofErr w:type="spellStart"/>
                            <w:r w:rsidRPr="008710B3">
                              <w:rPr>
                                <w:szCs w:val="24"/>
                              </w:rPr>
                              <w:t>VIt</w:t>
                            </w:r>
                            <w:proofErr w:type="spellEnd"/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 xml:space="preserve">W = (0.025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20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10</w:t>
                            </w:r>
                            <w:r w:rsidRPr="008710B3">
                              <w:rPr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0.025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86400</w:t>
                            </w:r>
                            <w:r>
                              <w:rPr>
                                <w:szCs w:val="24"/>
                              </w:rPr>
                              <w:t xml:space="preserve">    (1 mark)</w:t>
                            </w: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>W = 1080000</w:t>
                            </w:r>
                          </w:p>
                          <w:p w:rsidR="006F42B6" w:rsidRPr="008710B3" w:rsidRDefault="006F42B6" w:rsidP="006F42B6">
                            <w:pPr>
                              <w:spacing w:line="276" w:lineRule="auto"/>
                              <w:ind w:firstLine="720"/>
                              <w:rPr>
                                <w:szCs w:val="24"/>
                              </w:rPr>
                            </w:pPr>
                            <w:r w:rsidRPr="008710B3">
                              <w:rPr>
                                <w:szCs w:val="24"/>
                              </w:rPr>
                              <w:t xml:space="preserve">Energy = 1.08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10</w:t>
                            </w:r>
                            <w:r w:rsidRPr="008710B3">
                              <w:rPr>
                                <w:szCs w:val="24"/>
                                <w:vertAlign w:val="superscript"/>
                              </w:rPr>
                              <w:t>6</w:t>
                            </w:r>
                            <w:r w:rsidRPr="008710B3">
                              <w:rPr>
                                <w:szCs w:val="24"/>
                              </w:rPr>
                              <w:t xml:space="preserve"> J</w:t>
                            </w:r>
                            <w:r>
                              <w:rPr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6F42B6" w:rsidRDefault="006F42B6" w:rsidP="006F42B6">
                            <w:pPr>
                              <w:rPr>
                                <w:b/>
                                <w:szCs w:val="24"/>
                              </w:rPr>
                            </w:pPr>
                          </w:p>
                          <w:p w:rsidR="006F42B6" w:rsidRDefault="006F42B6" w:rsidP="006F42B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32" type="#_x0000_t202" style="position:absolute;margin-left:9pt;margin-top:5.25pt;width:486pt;height:151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">
                <v:textbox>
                  <w:txbxContent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 xml:space="preserve">t = 24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60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60 = 86400 s</w:t>
                      </w:r>
                      <w:r>
                        <w:rPr>
                          <w:szCs w:val="24"/>
                        </w:rPr>
                        <w:t xml:space="preserve">    (1 mark)</w:t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>I = 0.025 A</w:t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 xml:space="preserve">R = 20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10</w:t>
                      </w:r>
                      <w:r w:rsidRPr="008710B3">
                        <w:rPr>
                          <w:szCs w:val="24"/>
                          <w:vertAlign w:val="superscript"/>
                        </w:rPr>
                        <w:t>3</w:t>
                      </w:r>
                      <w:r w:rsidRPr="008710B3">
                        <w:rPr>
                          <w:szCs w:val="24"/>
                        </w:rPr>
                        <w:t xml:space="preserve"> </w:t>
                      </w:r>
                      <w:r w:rsidRPr="008710B3">
                        <w:rPr>
                          <w:szCs w:val="24"/>
                        </w:rPr>
                        <w:sym w:font="Symbol" w:char="F057"/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>V = IR</w:t>
                      </w:r>
                    </w:p>
                    <w:p w:rsidR="006F42B6" w:rsidRDefault="006F42B6" w:rsidP="006F42B6">
                      <w:pPr>
                        <w:spacing w:line="276" w:lineRule="auto"/>
                        <w:rPr>
                          <w:szCs w:val="24"/>
                        </w:rPr>
                      </w:pP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>energy = work = VIt</w:t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 xml:space="preserve">W = (0.025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20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10</w:t>
                      </w:r>
                      <w:r w:rsidRPr="008710B3">
                        <w:rPr>
                          <w:szCs w:val="24"/>
                          <w:vertAlign w:val="superscript"/>
                        </w:rPr>
                        <w:t>3</w:t>
                      </w:r>
                      <w:r w:rsidRPr="008710B3">
                        <w:rPr>
                          <w:szCs w:val="24"/>
                        </w:rPr>
                        <w:t xml:space="preserve">)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0.025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86400</w:t>
                      </w:r>
                      <w:r>
                        <w:rPr>
                          <w:szCs w:val="24"/>
                        </w:rPr>
                        <w:t xml:space="preserve">    (1 mark)</w:t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>W = 1080000</w:t>
                      </w:r>
                    </w:p>
                    <w:p w:rsidR="006F42B6" w:rsidRPr="008710B3" w:rsidRDefault="006F42B6" w:rsidP="006F42B6">
                      <w:pPr>
                        <w:spacing w:line="276" w:lineRule="auto"/>
                        <w:ind w:firstLine="720"/>
                        <w:rPr>
                          <w:szCs w:val="24"/>
                        </w:rPr>
                      </w:pPr>
                      <w:r w:rsidRPr="008710B3">
                        <w:rPr>
                          <w:szCs w:val="24"/>
                        </w:rPr>
                        <w:t xml:space="preserve">Energy = 1.08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8710B3">
                        <w:rPr>
                          <w:szCs w:val="24"/>
                        </w:rPr>
                        <w:t xml:space="preserve"> 10</w:t>
                      </w:r>
                      <w:r w:rsidRPr="008710B3">
                        <w:rPr>
                          <w:szCs w:val="24"/>
                          <w:vertAlign w:val="superscript"/>
                        </w:rPr>
                        <w:t>6</w:t>
                      </w:r>
                      <w:r w:rsidRPr="008710B3">
                        <w:rPr>
                          <w:szCs w:val="24"/>
                        </w:rPr>
                        <w:t xml:space="preserve"> J</w:t>
                      </w:r>
                      <w:r>
                        <w:rPr>
                          <w:szCs w:val="24"/>
                        </w:rPr>
                        <w:t xml:space="preserve">     (1 mark)</w:t>
                      </w:r>
                    </w:p>
                    <w:p w:rsidR="006F42B6" w:rsidRDefault="006F42B6" w:rsidP="006F42B6">
                      <w:pPr>
                        <w:rPr>
                          <w:b/>
                          <w:szCs w:val="24"/>
                        </w:rPr>
                      </w:pPr>
                    </w:p>
                    <w:p w:rsidR="006F42B6" w:rsidRDefault="006F42B6" w:rsidP="006F42B6"/>
                  </w:txbxContent>
                </v:textbox>
              </v:shape>
            </w:pict>
          </mc:Fallback>
        </mc:AlternateContent>
      </w: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Default="006F42B6" w:rsidP="006F42B6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76" w:lineRule="auto"/>
        <w:rPr>
          <w:szCs w:val="24"/>
        </w:rPr>
      </w:pPr>
    </w:p>
    <w:p w:rsidR="006F42B6" w:rsidRPr="00565F74" w:rsidRDefault="006F42B6" w:rsidP="006F42B6">
      <w:pPr>
        <w:spacing w:line="276" w:lineRule="auto"/>
        <w:ind w:right="540"/>
        <w:rPr>
          <w:szCs w:val="24"/>
        </w:rPr>
      </w:pPr>
    </w:p>
    <w:p w:rsidR="006F42B6" w:rsidRPr="00565F74" w:rsidRDefault="006F42B6" w:rsidP="006F42B6">
      <w:pPr>
        <w:spacing w:line="276" w:lineRule="auto"/>
        <w:ind w:left="720" w:right="540" w:hanging="720"/>
        <w:rPr>
          <w:szCs w:val="24"/>
        </w:rPr>
      </w:pPr>
    </w:p>
    <w:p w:rsidR="006F42B6" w:rsidRDefault="006F42B6" w:rsidP="006F42B6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C04E7" w:rsidRPr="006866D2" w:rsidRDefault="00AC04E7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6:</w:t>
      </w:r>
      <w:r w:rsidRPr="008D4415">
        <w:rPr>
          <w:b/>
          <w:sz w:val="28"/>
          <w:szCs w:val="28"/>
        </w:rPr>
        <w:t xml:space="preserve"> </w:t>
      </w:r>
    </w:p>
    <w:p w:rsidR="00AC04E7" w:rsidRPr="00AC04E7" w:rsidRDefault="00AC04E7" w:rsidP="00AC04E7">
      <w:pPr>
        <w:tabs>
          <w:tab w:val="left" w:pos="426"/>
        </w:tabs>
        <w:rPr>
          <w:szCs w:val="24"/>
        </w:rPr>
      </w:pPr>
      <w:r w:rsidRPr="00F0372A">
        <w:rPr>
          <w:szCs w:val="24"/>
        </w:rPr>
        <w:t>A 75.0 W / 240 V light globe is left on for 10.0 hours, how much energy does it convert?</w:t>
      </w:r>
      <w:r w:rsidR="006305A9">
        <w:rPr>
          <w:szCs w:val="24"/>
        </w:rPr>
        <w:t xml:space="preserve">   </w:t>
      </w:r>
      <w:r>
        <w:rPr>
          <w:szCs w:val="24"/>
        </w:rPr>
        <w:t xml:space="preserve">   </w:t>
      </w:r>
      <w:r w:rsidR="006305A9" w:rsidRPr="002379EF">
        <w:rPr>
          <w:b/>
          <w:szCs w:val="24"/>
        </w:rPr>
        <w:t>[3 marks]</w:t>
      </w:r>
    </w:p>
    <w:p w:rsidR="00AC04E7" w:rsidRPr="00F0372A" w:rsidRDefault="004B3147" w:rsidP="00AC04E7">
      <w:pPr>
        <w:tabs>
          <w:tab w:val="left" w:pos="426"/>
        </w:tabs>
        <w:rPr>
          <w:szCs w:val="24"/>
        </w:rPr>
      </w:pPr>
      <w:r>
        <w:rPr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88265</wp:posOffset>
                </wp:positionV>
                <wp:extent cx="6391275" cy="1056640"/>
                <wp:effectExtent l="8255" t="12065" r="10795" b="7620"/>
                <wp:wrapNone/>
                <wp:docPr id="86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0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  <w:t>P = 75.0 W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F0372A">
                              <w:rPr>
                                <w:szCs w:val="24"/>
                              </w:rPr>
                              <w:t>W</w:t>
                            </w:r>
                            <w:proofErr w:type="spellEnd"/>
                            <w:r w:rsidRPr="00F0372A">
                              <w:rPr>
                                <w:szCs w:val="24"/>
                              </w:rPr>
                              <w:t xml:space="preserve"> = E = </w:t>
                            </w:r>
                            <w:proofErr w:type="spellStart"/>
                            <w:r w:rsidRPr="00F0372A">
                              <w:rPr>
                                <w:szCs w:val="24"/>
                              </w:rPr>
                              <w:t>VIt</w:t>
                            </w:r>
                            <w:proofErr w:type="spellEnd"/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  <w:t xml:space="preserve">t = 10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60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60</w:t>
                            </w:r>
                            <w:r>
                              <w:rPr>
                                <w:szCs w:val="24"/>
                              </w:rPr>
                              <w:t xml:space="preserve"> = </w:t>
                            </w:r>
                            <w:r w:rsidRPr="00F0372A">
                              <w:rPr>
                                <w:szCs w:val="24"/>
                              </w:rPr>
                              <w:t>36000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P = VI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  <w:t>V = 240 V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 xml:space="preserve">E = </w:t>
                            </w:r>
                            <w:proofErr w:type="spellStart"/>
                            <w:r w:rsidRPr="00F0372A">
                              <w:rPr>
                                <w:szCs w:val="24"/>
                              </w:rPr>
                              <w:t>Pt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 xml:space="preserve">   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 xml:space="preserve">E = 75.0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36000</w:t>
                            </w:r>
                            <w:r>
                              <w:rPr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 xml:space="preserve">E = 2.70 </w:t>
                            </w:r>
                            <w:r>
                              <w:rPr>
                                <w:szCs w:val="24"/>
                              </w:rPr>
                              <w:t>×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10</w:t>
                            </w:r>
                            <w:r w:rsidRPr="00F0372A">
                              <w:rPr>
                                <w:szCs w:val="24"/>
                                <w:vertAlign w:val="superscript"/>
                              </w:rPr>
                              <w:t>6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J</w:t>
                            </w:r>
                            <w:r>
                              <w:rPr>
                                <w:szCs w:val="24"/>
                              </w:rPr>
                              <w:t xml:space="preserve">       (1 mark)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Default="00AC04E7" w:rsidP="00AC04E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033" type="#_x0000_t202" style="position:absolute;margin-left:-.85pt;margin-top:6.95pt;width:503.25pt;height:83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">
                <v:textbox>
                  <w:txbxContent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  <w:t>P = 75.0 W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W = E = VIt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  <w:t xml:space="preserve">t = 10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F0372A">
                        <w:rPr>
                          <w:szCs w:val="24"/>
                        </w:rPr>
                        <w:t xml:space="preserve"> 60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F0372A">
                        <w:rPr>
                          <w:szCs w:val="24"/>
                        </w:rPr>
                        <w:t xml:space="preserve"> 60</w:t>
                      </w:r>
                      <w:r>
                        <w:rPr>
                          <w:szCs w:val="24"/>
                        </w:rPr>
                        <w:t xml:space="preserve"> = </w:t>
                      </w:r>
                      <w:r w:rsidRPr="00F0372A">
                        <w:rPr>
                          <w:szCs w:val="24"/>
                        </w:rPr>
                        <w:t>36000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 xml:space="preserve">   (1 mark)</w:t>
                      </w:r>
                      <w:r w:rsidRPr="00F0372A">
                        <w:rPr>
                          <w:szCs w:val="24"/>
                        </w:rPr>
                        <w:tab/>
                        <w:t>P = VI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  <w:t>V = 240 V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E = Pt</w:t>
                      </w:r>
                      <w:r>
                        <w:rPr>
                          <w:szCs w:val="24"/>
                        </w:rPr>
                        <w:t xml:space="preserve">   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 xml:space="preserve">E = 75.0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F0372A">
                        <w:rPr>
                          <w:szCs w:val="24"/>
                        </w:rPr>
                        <w:t xml:space="preserve"> 36000</w:t>
                      </w:r>
                      <w:r>
                        <w:rPr>
                          <w:szCs w:val="24"/>
                        </w:rPr>
                        <w:t xml:space="preserve">     (1 mark)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 xml:space="preserve">E = 2.70 </w:t>
                      </w:r>
                      <w:r>
                        <w:rPr>
                          <w:szCs w:val="24"/>
                        </w:rPr>
                        <w:t>×</w:t>
                      </w:r>
                      <w:r w:rsidRPr="00F0372A">
                        <w:rPr>
                          <w:szCs w:val="24"/>
                        </w:rPr>
                        <w:t xml:space="preserve"> 10</w:t>
                      </w:r>
                      <w:r w:rsidRPr="00F0372A">
                        <w:rPr>
                          <w:szCs w:val="24"/>
                          <w:vertAlign w:val="superscript"/>
                        </w:rPr>
                        <w:t>6</w:t>
                      </w:r>
                      <w:r w:rsidRPr="00F0372A">
                        <w:rPr>
                          <w:szCs w:val="24"/>
                        </w:rPr>
                        <w:t xml:space="preserve"> J</w:t>
                      </w:r>
                      <w:r>
                        <w:rPr>
                          <w:szCs w:val="24"/>
                        </w:rPr>
                        <w:t xml:space="preserve">       (1 mark)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Default="00AC04E7" w:rsidP="00AC04E7"/>
                  </w:txbxContent>
                </v:textbox>
              </v:shape>
            </w:pict>
          </mc:Fallback>
        </mc:AlternateContent>
      </w: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AC04E7" w:rsidRDefault="00AC04E7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6305A9" w:rsidRDefault="006305A9" w:rsidP="00AC04E7">
      <w:pPr>
        <w:tabs>
          <w:tab w:val="left" w:pos="426"/>
        </w:tabs>
        <w:rPr>
          <w:szCs w:val="24"/>
        </w:rPr>
      </w:pPr>
    </w:p>
    <w:p w:rsidR="00AC04E7" w:rsidRPr="006866D2" w:rsidRDefault="00AC04E7" w:rsidP="00AC04E7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7:</w:t>
      </w:r>
      <w:r w:rsidRPr="008D4415">
        <w:rPr>
          <w:b/>
          <w:sz w:val="28"/>
          <w:szCs w:val="28"/>
        </w:rPr>
        <w:t xml:space="preserve"> </w:t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  <w:r w:rsidRPr="00AC04E7">
        <w:rPr>
          <w:szCs w:val="24"/>
          <w:lang w:val="en-US"/>
        </w:rPr>
        <w:t>Chris is measuring the current flowing through a non-</w:t>
      </w:r>
      <w:proofErr w:type="spellStart"/>
      <w:r w:rsidRPr="00AC04E7">
        <w:rPr>
          <w:szCs w:val="24"/>
          <w:lang w:val="en-US"/>
        </w:rPr>
        <w:t>ohmic</w:t>
      </w:r>
      <w:proofErr w:type="spellEnd"/>
      <w:r w:rsidRPr="00AC04E7">
        <w:rPr>
          <w:szCs w:val="24"/>
          <w:lang w:val="en-US"/>
        </w:rPr>
        <w:t xml:space="preserve"> conductor as she varies the potential difference of the power source. The results are graphed below.</w:t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</w:p>
    <w:p w:rsidR="00AC04E7" w:rsidRPr="00AC04E7" w:rsidRDefault="00AC04E7" w:rsidP="00AC04E7">
      <w:pPr>
        <w:autoSpaceDE w:val="0"/>
        <w:autoSpaceDN w:val="0"/>
        <w:adjustRightInd w:val="0"/>
        <w:jc w:val="center"/>
        <w:rPr>
          <w:szCs w:val="24"/>
          <w:lang w:val="en-US"/>
        </w:rPr>
      </w:pPr>
      <w:r w:rsidRPr="00AC04E7">
        <w:rPr>
          <w:noProof/>
          <w:szCs w:val="24"/>
          <w:lang w:eastAsia="en-AU"/>
        </w:rPr>
        <w:drawing>
          <wp:inline distT="0" distB="0" distL="0" distR="0">
            <wp:extent cx="5731510" cy="4674022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</w:p>
    <w:p w:rsidR="00AC04E7" w:rsidRPr="00AC04E7" w:rsidRDefault="00AC04E7" w:rsidP="00AC04E7">
      <w:pPr>
        <w:autoSpaceDE w:val="0"/>
        <w:autoSpaceDN w:val="0"/>
        <w:adjustRightInd w:val="0"/>
        <w:rPr>
          <w:szCs w:val="24"/>
          <w:lang w:val="en-US"/>
        </w:rPr>
      </w:pPr>
      <w:r w:rsidRPr="00AC04E7">
        <w:rPr>
          <w:szCs w:val="24"/>
          <w:lang w:val="en-US"/>
        </w:rPr>
        <w:t xml:space="preserve"> (a) Explain what is meant by the term ‘non-</w:t>
      </w:r>
      <w:proofErr w:type="spellStart"/>
      <w:r w:rsidRPr="00AC04E7">
        <w:rPr>
          <w:szCs w:val="24"/>
          <w:lang w:val="en-US"/>
        </w:rPr>
        <w:t>ohmic</w:t>
      </w:r>
      <w:proofErr w:type="spellEnd"/>
      <w:r w:rsidRPr="00AC04E7">
        <w:rPr>
          <w:szCs w:val="24"/>
          <w:lang w:val="en-US"/>
        </w:rPr>
        <w:t xml:space="preserve">’. </w:t>
      </w:r>
      <w:r>
        <w:rPr>
          <w:szCs w:val="24"/>
          <w:lang w:val="en-US"/>
        </w:rPr>
        <w:t xml:space="preserve">                                                                </w:t>
      </w:r>
      <w:r w:rsidR="006305A9" w:rsidRPr="002379EF">
        <w:rPr>
          <w:b/>
          <w:szCs w:val="24"/>
        </w:rPr>
        <w:t>[</w:t>
      </w:r>
      <w:r w:rsidR="006305A9">
        <w:rPr>
          <w:b/>
          <w:szCs w:val="24"/>
        </w:rPr>
        <w:t>2</w:t>
      </w:r>
      <w:r w:rsidR="006305A9" w:rsidRPr="002379EF">
        <w:rPr>
          <w:b/>
          <w:szCs w:val="24"/>
        </w:rPr>
        <w:t xml:space="preserve"> marks]</w:t>
      </w:r>
    </w:p>
    <w:p w:rsidR="00AC04E7" w:rsidRDefault="004B3147" w:rsidP="00AC04E7">
      <w:pPr>
        <w:rPr>
          <w:szCs w:val="24"/>
          <w:lang w:val="en-US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62865</wp:posOffset>
                </wp:positionV>
                <wp:extent cx="6391275" cy="1056640"/>
                <wp:effectExtent l="8255" t="5715" r="10795" b="13970"/>
                <wp:wrapNone/>
                <wp:docPr id="85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0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3449BA">
                              <w:t>Does not follow Ohm’s law</w:t>
                            </w:r>
                            <w:r>
                              <w:rPr>
                                <w:szCs w:val="24"/>
                              </w:rPr>
                              <w:t xml:space="preserve">    (1 mark)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3449BA">
                              <w:t>A non-</w:t>
                            </w:r>
                            <w:proofErr w:type="spellStart"/>
                            <w:r w:rsidRPr="003449BA">
                              <w:t>ohmic</w:t>
                            </w:r>
                            <w:proofErr w:type="spellEnd"/>
                            <w:r w:rsidRPr="003449BA">
                              <w:t xml:space="preserve"> conductor does not proportionally increase the current compared to potential difference (resistance is not constant)</w:t>
                            </w:r>
                            <w:r>
                              <w:rPr>
                                <w:szCs w:val="24"/>
                              </w:rPr>
                              <w:t xml:space="preserve">       (1 mark)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Default="00AC04E7" w:rsidP="00AC04E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034" type="#_x0000_t202" style="position:absolute;margin-left:-.85pt;margin-top:4.95pt;width:503.25pt;height:83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">
                <v:textbox>
                  <w:txbxContent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3449BA">
                        <w:t>Does not follow Ohm’s law</w:t>
                      </w:r>
                      <w:r>
                        <w:rPr>
                          <w:szCs w:val="24"/>
                        </w:rPr>
                        <w:t xml:space="preserve">    (1 mark)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3449BA">
                        <w:t>A non-ohmic conductor does not proportionally increase the current compared to potential difference (resistance is not constant)</w:t>
                      </w:r>
                      <w:r>
                        <w:rPr>
                          <w:szCs w:val="24"/>
                        </w:rPr>
                        <w:t xml:space="preserve">       (1 mark)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Default="00AC04E7" w:rsidP="00AC04E7"/>
                  </w:txbxContent>
                </v:textbox>
              </v:shape>
            </w:pict>
          </mc:Fallback>
        </mc:AlternateContent>
      </w: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42122" w:rsidRDefault="00A42122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Default="00AC04E7" w:rsidP="00AC04E7">
      <w:pPr>
        <w:rPr>
          <w:szCs w:val="24"/>
          <w:lang w:val="en-US"/>
        </w:rPr>
      </w:pPr>
    </w:p>
    <w:p w:rsidR="00AC04E7" w:rsidRPr="00AC04E7" w:rsidRDefault="00AC04E7" w:rsidP="00AC04E7">
      <w:pPr>
        <w:rPr>
          <w:szCs w:val="24"/>
        </w:rPr>
      </w:pPr>
      <w:r w:rsidRPr="00AC04E7">
        <w:rPr>
          <w:szCs w:val="24"/>
          <w:lang w:val="en-US"/>
        </w:rPr>
        <w:t xml:space="preserve">(b) </w:t>
      </w:r>
      <w:r w:rsidR="00471C4B">
        <w:rPr>
          <w:szCs w:val="24"/>
          <w:lang w:val="en-US"/>
        </w:rPr>
        <w:t>Determine the current</w:t>
      </w:r>
      <w:r w:rsidRPr="00AC04E7">
        <w:rPr>
          <w:szCs w:val="24"/>
          <w:lang w:val="en-US"/>
        </w:rPr>
        <w:t xml:space="preserve"> when the potential difference is 1.0 V. </w:t>
      </w:r>
      <w:r>
        <w:rPr>
          <w:szCs w:val="24"/>
          <w:lang w:val="en-US"/>
        </w:rPr>
        <w:t xml:space="preserve">                                         </w:t>
      </w:r>
      <w:r w:rsidR="00471C4B">
        <w:rPr>
          <w:szCs w:val="24"/>
          <w:lang w:val="en-US"/>
        </w:rPr>
        <w:t xml:space="preserve">   </w:t>
      </w:r>
      <w:r>
        <w:rPr>
          <w:szCs w:val="24"/>
          <w:lang w:val="en-US"/>
        </w:rPr>
        <w:t xml:space="preserve"> </w:t>
      </w:r>
      <w:r w:rsidR="006305A9" w:rsidRPr="002379EF">
        <w:rPr>
          <w:b/>
          <w:szCs w:val="24"/>
        </w:rPr>
        <w:t>[</w:t>
      </w:r>
      <w:r w:rsidR="00471C4B">
        <w:rPr>
          <w:b/>
          <w:szCs w:val="24"/>
        </w:rPr>
        <w:t>1</w:t>
      </w:r>
      <w:r w:rsidR="006305A9" w:rsidRPr="002379EF">
        <w:rPr>
          <w:b/>
          <w:szCs w:val="24"/>
        </w:rPr>
        <w:t xml:space="preserve"> mark]</w:t>
      </w:r>
    </w:p>
    <w:p w:rsidR="006305A9" w:rsidRDefault="004B3147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87630</wp:posOffset>
                </wp:positionV>
                <wp:extent cx="6391275" cy="799465"/>
                <wp:effectExtent l="8255" t="11430" r="10795" b="8255"/>
                <wp:wrapNone/>
                <wp:docPr id="8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99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04E7" w:rsidRPr="00F0372A" w:rsidRDefault="00471C4B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t>I</w:t>
                            </w:r>
                            <w:r w:rsidR="00AC04E7">
                              <w:t xml:space="preserve"> = </w:t>
                            </w:r>
                            <w:r>
                              <w:t>2.5</w:t>
                            </w:r>
                            <w:r w:rsidR="00AC04E7"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</w:t>
                            </w:r>
                            <w:r w:rsidR="00AC04E7" w:rsidRPr="00AC04E7">
                              <w:rPr>
                                <w:rFonts w:ascii="Symbol" w:hAnsi="Symbol"/>
                                <w:szCs w:val="24"/>
                              </w:rPr>
                              <w:t></w:t>
                            </w:r>
                            <w:r w:rsidR="00AC04E7">
                              <w:rPr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Pr="00F0372A" w:rsidRDefault="00AC04E7" w:rsidP="00AC04E7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C04E7" w:rsidRDefault="00AC04E7" w:rsidP="00AC04E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4" o:spid="_x0000_s1035" type="#_x0000_t202" style="position:absolute;margin-left:-.85pt;margin-top:6.9pt;width:503.25pt;height:62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">
                <v:textbox>
                  <w:txbxContent>
                    <w:p w:rsidR="00AC04E7" w:rsidRPr="00F0372A" w:rsidRDefault="00471C4B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t>I</w:t>
                      </w:r>
                      <w:r w:rsidR="00AC04E7">
                        <w:t xml:space="preserve"> = </w:t>
                      </w:r>
                      <w:r>
                        <w:t>2.5</w:t>
                      </w:r>
                      <w:r w:rsidR="00AC04E7">
                        <w:t xml:space="preserve"> </w:t>
                      </w:r>
                      <w:r>
                        <w:rPr>
                          <w:rFonts w:ascii="Symbol" w:hAnsi="Symbol"/>
                        </w:rPr>
                        <w:t></w:t>
                      </w:r>
                      <w:r w:rsidR="00AC04E7" w:rsidRPr="00AC04E7">
                        <w:rPr>
                          <w:rFonts w:ascii="Symbol" w:hAnsi="Symbol"/>
                          <w:szCs w:val="24"/>
                        </w:rPr>
                        <w:t></w:t>
                      </w:r>
                      <w:r w:rsidR="00AC04E7">
                        <w:rPr>
                          <w:szCs w:val="24"/>
                        </w:rPr>
                        <w:t xml:space="preserve">      (1 mark)</w:t>
                      </w: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Pr="00F0372A" w:rsidRDefault="00AC04E7" w:rsidP="00AC04E7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C04E7" w:rsidRDefault="00AC04E7" w:rsidP="00AC04E7"/>
                  </w:txbxContent>
                </v:textbox>
              </v:shape>
            </w:pict>
          </mc:Fallback>
        </mc:AlternateContent>
      </w: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305A9" w:rsidRDefault="006305A9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6866D2" w:rsidRPr="00AC04E7" w:rsidRDefault="006866D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8:</w:t>
      </w:r>
      <w:r w:rsidRPr="008D4415">
        <w:rPr>
          <w:b/>
          <w:sz w:val="28"/>
          <w:szCs w:val="28"/>
        </w:rPr>
        <w:t xml:space="preserve"> </w:t>
      </w:r>
    </w:p>
    <w:p w:rsidR="00A42122" w:rsidRPr="00AF1E25" w:rsidRDefault="00A42122" w:rsidP="00A42122">
      <w:pPr>
        <w:widowControl w:val="0"/>
        <w:autoSpaceDE w:val="0"/>
        <w:autoSpaceDN w:val="0"/>
        <w:rPr>
          <w:szCs w:val="24"/>
        </w:rPr>
      </w:pPr>
      <w:r w:rsidRPr="00AF1E25">
        <w:rPr>
          <w:szCs w:val="24"/>
        </w:rPr>
        <w:t>Three charged spheres are placed near each other and held.</w:t>
      </w:r>
      <w:r>
        <w:rPr>
          <w:szCs w:val="24"/>
        </w:rPr>
        <w:t xml:space="preserve"> </w:t>
      </w:r>
      <w:r w:rsidRPr="00AF1E25">
        <w:rPr>
          <w:szCs w:val="24"/>
        </w:rPr>
        <w:t>Spheres A and B are free to move but</w:t>
      </w:r>
      <w:r w:rsidRPr="00FD045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other </w:t>
      </w:r>
      <w:r w:rsidRPr="00AF1E25">
        <w:rPr>
          <w:szCs w:val="24"/>
        </w:rPr>
        <w:t>sphere</w:t>
      </w:r>
      <w:r>
        <w:rPr>
          <w:szCs w:val="24"/>
        </w:rPr>
        <w:t xml:space="preserve"> </w:t>
      </w:r>
      <w:r w:rsidRPr="00AF1E25">
        <w:rPr>
          <w:szCs w:val="24"/>
        </w:rPr>
        <w:t>is in a fixed position.</w:t>
      </w:r>
      <w:r>
        <w:rPr>
          <w:szCs w:val="24"/>
        </w:rPr>
        <w:t xml:space="preserve"> </w:t>
      </w:r>
      <w:r w:rsidRPr="00AF1E25">
        <w:rPr>
          <w:szCs w:val="24"/>
        </w:rPr>
        <w:t>Once released, describe the initial motion of A and B.</w:t>
      </w:r>
      <w:r>
        <w:rPr>
          <w:szCs w:val="24"/>
        </w:rPr>
        <w:t xml:space="preserve">   </w:t>
      </w:r>
      <w:r w:rsidRPr="00AF1E25">
        <w:rPr>
          <w:b/>
          <w:szCs w:val="24"/>
        </w:rPr>
        <w:t>[2 marks]</w:t>
      </w:r>
    </w:p>
    <w:p w:rsidR="00A42122" w:rsidRPr="00AF1E25" w:rsidRDefault="00A42122" w:rsidP="00A42122">
      <w:pPr>
        <w:jc w:val="center"/>
        <w:rPr>
          <w:szCs w:val="24"/>
        </w:rPr>
      </w:pPr>
      <w:r>
        <w:rPr>
          <w:noProof/>
          <w:szCs w:val="24"/>
          <w:lang w:eastAsia="en-AU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4989830</wp:posOffset>
            </wp:positionH>
            <wp:positionV relativeFrom="paragraph">
              <wp:posOffset>89535</wp:posOffset>
            </wp:positionV>
            <wp:extent cx="1257300" cy="1628775"/>
            <wp:effectExtent l="19050" t="0" r="0" b="0"/>
            <wp:wrapSquare wrapText="bothSides"/>
            <wp:docPr id="2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2122" w:rsidRPr="00AF1E25" w:rsidRDefault="004B3147" w:rsidP="00A42122">
      <w:pPr>
        <w:spacing w:line="360" w:lineRule="auto"/>
        <w:ind w:left="360"/>
        <w:rPr>
          <w:b/>
          <w:szCs w:val="24"/>
        </w:rPr>
      </w:pPr>
      <w:r>
        <w:rPr>
          <w:b/>
          <w:noProof/>
          <w:sz w:val="28"/>
          <w:szCs w:val="28"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0</wp:posOffset>
                </wp:positionV>
                <wp:extent cx="3924300" cy="1428750"/>
                <wp:effectExtent l="8255" t="9525" r="10795" b="9525"/>
                <wp:wrapNone/>
                <wp:docPr id="83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122" w:rsidRPr="00AF1E25" w:rsidRDefault="00A42122" w:rsidP="00A42122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The negative (Sphere B)</w:t>
                            </w:r>
                            <w:r w:rsidRPr="00AF1E25">
                              <w:rPr>
                                <w:szCs w:val="24"/>
                              </w:rPr>
                              <w:t xml:space="preserve"> will move right towards the positive</w:t>
                            </w:r>
                            <w:r>
                              <w:rPr>
                                <w:szCs w:val="24"/>
                              </w:rPr>
                              <w:t>.  (</w:t>
                            </w:r>
                            <w:r w:rsidRPr="00AF1E25">
                              <w:rPr>
                                <w:szCs w:val="24"/>
                              </w:rPr>
                              <w:t>1 mark</w:t>
                            </w:r>
                            <w:r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A42122" w:rsidRDefault="00A42122" w:rsidP="00A42122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</w:p>
                          <w:p w:rsidR="00A42122" w:rsidRPr="00AF1E25" w:rsidRDefault="00A42122" w:rsidP="00A42122">
                            <w:pPr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AF1E25">
                              <w:rPr>
                                <w:szCs w:val="24"/>
                              </w:rPr>
                              <w:t>The positive</w:t>
                            </w:r>
                            <w:r>
                              <w:rPr>
                                <w:szCs w:val="24"/>
                              </w:rPr>
                              <w:t xml:space="preserve"> (Sphere A)</w:t>
                            </w:r>
                            <w:r w:rsidRPr="00AF1E25">
                              <w:rPr>
                                <w:szCs w:val="24"/>
                              </w:rPr>
                              <w:t xml:space="preserve"> will move towards the negative</w:t>
                            </w:r>
                            <w:r>
                              <w:rPr>
                                <w:szCs w:val="24"/>
                              </w:rPr>
                              <w:t xml:space="preserve"> (Sphere B)</w:t>
                            </w:r>
                            <w:r w:rsidRPr="00AF1E25">
                              <w:rPr>
                                <w:szCs w:val="24"/>
                              </w:rPr>
                              <w:t xml:space="preserve"> and probably touch</w:t>
                            </w:r>
                            <w:r>
                              <w:rPr>
                                <w:szCs w:val="24"/>
                              </w:rPr>
                              <w:t>.  (</w:t>
                            </w:r>
                            <w:r w:rsidRPr="00AF1E25">
                              <w:rPr>
                                <w:szCs w:val="24"/>
                              </w:rPr>
                              <w:t>1 mark</w:t>
                            </w:r>
                            <w:r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A42122" w:rsidRPr="00AF1E25" w:rsidRDefault="00A42122" w:rsidP="00A42122">
                            <w:pPr>
                              <w:spacing w:line="276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036" type="#_x0000_t202" style="position:absolute;left:0;text-align:left;margin-left:-.85pt;margin-top:0;width:309pt;height:11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">
                <v:textbox>
                  <w:txbxContent>
                    <w:p w:rsidR="00A42122" w:rsidRPr="00AF1E25" w:rsidRDefault="00A42122" w:rsidP="00A42122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The negative (Sphere B)</w:t>
                      </w:r>
                      <w:r w:rsidRPr="00AF1E25">
                        <w:rPr>
                          <w:szCs w:val="24"/>
                        </w:rPr>
                        <w:t xml:space="preserve"> will move right towards the positive</w:t>
                      </w:r>
                      <w:r>
                        <w:rPr>
                          <w:szCs w:val="24"/>
                        </w:rPr>
                        <w:t>.  (</w:t>
                      </w:r>
                      <w:r w:rsidRPr="00AF1E25">
                        <w:rPr>
                          <w:szCs w:val="24"/>
                        </w:rPr>
                        <w:t>1 mark</w:t>
                      </w:r>
                      <w:r>
                        <w:rPr>
                          <w:szCs w:val="24"/>
                        </w:rPr>
                        <w:t>)</w:t>
                      </w:r>
                    </w:p>
                    <w:p w:rsidR="00A42122" w:rsidRDefault="00A42122" w:rsidP="00A42122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</w:p>
                    <w:p w:rsidR="00A42122" w:rsidRPr="00AF1E25" w:rsidRDefault="00A42122" w:rsidP="00A42122">
                      <w:pPr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AF1E25">
                        <w:rPr>
                          <w:szCs w:val="24"/>
                        </w:rPr>
                        <w:t>The positive</w:t>
                      </w:r>
                      <w:r>
                        <w:rPr>
                          <w:szCs w:val="24"/>
                        </w:rPr>
                        <w:t xml:space="preserve"> (Sphere A)</w:t>
                      </w:r>
                      <w:r w:rsidRPr="00AF1E25">
                        <w:rPr>
                          <w:szCs w:val="24"/>
                        </w:rPr>
                        <w:t xml:space="preserve"> will move towards the negative</w:t>
                      </w:r>
                      <w:r>
                        <w:rPr>
                          <w:szCs w:val="24"/>
                        </w:rPr>
                        <w:t xml:space="preserve"> (Sphere B)</w:t>
                      </w:r>
                      <w:r w:rsidRPr="00AF1E25">
                        <w:rPr>
                          <w:szCs w:val="24"/>
                        </w:rPr>
                        <w:t xml:space="preserve"> and probably touch</w:t>
                      </w:r>
                      <w:r>
                        <w:rPr>
                          <w:szCs w:val="24"/>
                        </w:rPr>
                        <w:t>.  (</w:t>
                      </w:r>
                      <w:r w:rsidRPr="00AF1E25">
                        <w:rPr>
                          <w:szCs w:val="24"/>
                        </w:rPr>
                        <w:t>1 mark</w:t>
                      </w:r>
                      <w:r>
                        <w:rPr>
                          <w:szCs w:val="24"/>
                        </w:rPr>
                        <w:t>)</w:t>
                      </w:r>
                    </w:p>
                    <w:p w:rsidR="00A42122" w:rsidRPr="00AF1E25" w:rsidRDefault="00A42122" w:rsidP="00A42122">
                      <w:pPr>
                        <w:spacing w:line="276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A42122" w:rsidRPr="00AF1E25" w:rsidRDefault="00A42122" w:rsidP="00A42122">
      <w:pPr>
        <w:spacing w:line="360" w:lineRule="auto"/>
        <w:ind w:left="360"/>
        <w:rPr>
          <w:b/>
          <w:szCs w:val="24"/>
        </w:rPr>
      </w:pPr>
    </w:p>
    <w:p w:rsidR="00A42122" w:rsidRPr="00AF1E25" w:rsidRDefault="00A42122" w:rsidP="00A42122">
      <w:pPr>
        <w:spacing w:line="360" w:lineRule="auto"/>
        <w:ind w:left="360"/>
        <w:rPr>
          <w:b/>
          <w:szCs w:val="24"/>
        </w:rPr>
      </w:pPr>
    </w:p>
    <w:p w:rsidR="00A42122" w:rsidRDefault="00A42122" w:rsidP="00A42122">
      <w:pPr>
        <w:spacing w:line="360" w:lineRule="auto"/>
        <w:ind w:left="360"/>
        <w:rPr>
          <w:rFonts w:ascii="Arial" w:hAnsi="Arial" w:cs="Arial"/>
          <w:b/>
          <w:sz w:val="22"/>
          <w:szCs w:val="22"/>
        </w:rPr>
      </w:pPr>
    </w:p>
    <w:p w:rsidR="00A42122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Default="00A4212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szCs w:val="24"/>
          <w:lang w:val="en-US"/>
        </w:rPr>
      </w:pPr>
    </w:p>
    <w:p w:rsidR="00A42122" w:rsidRDefault="00A42122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b/>
          <w:sz w:val="28"/>
          <w:szCs w:val="28"/>
          <w:u w:val="single"/>
        </w:rPr>
      </w:pPr>
    </w:p>
    <w:p w:rsidR="00170D5B" w:rsidRDefault="00170D5B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9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476C72" w:rsidRDefault="004B3147" w:rsidP="006305A9">
      <w:pPr>
        <w:spacing w:line="276" w:lineRule="auto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789305</wp:posOffset>
                </wp:positionH>
                <wp:positionV relativeFrom="paragraph">
                  <wp:posOffset>192405</wp:posOffset>
                </wp:positionV>
                <wp:extent cx="5501005" cy="1875155"/>
                <wp:effectExtent l="8255" t="11430" r="5715" b="8890"/>
                <wp:wrapNone/>
                <wp:docPr id="82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005" cy="187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Default="006305A9" w:rsidP="006305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>
                                  <wp:extent cx="3886200" cy="1560787"/>
                                  <wp:effectExtent l="19050" t="0" r="0" b="0"/>
                                  <wp:docPr id="1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86200" cy="1560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037" type="#_x0000_t202" style="position:absolute;margin-left:62.15pt;margin-top:15.15pt;width:433.15pt;height:147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">
                <v:textbox>
                  <w:txbxContent>
                    <w:p w:rsidR="006305A9" w:rsidRDefault="006305A9" w:rsidP="006305A9">
                      <w:pPr>
                        <w:jc w:val="center"/>
                      </w:pPr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>
                            <wp:extent cx="3886200" cy="1560787"/>
                            <wp:effectExtent l="19050" t="0" r="0" b="0"/>
                            <wp:docPr id="1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86200" cy="15607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192405</wp:posOffset>
                </wp:positionV>
                <wp:extent cx="4686300" cy="1875155"/>
                <wp:effectExtent l="9525" t="11430" r="0" b="8890"/>
                <wp:wrapNone/>
                <wp:docPr id="58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1875155"/>
                          <a:chOff x="2934" y="2034"/>
                          <a:chExt cx="7380" cy="2953"/>
                        </a:xfrm>
                      </wpg:grpSpPr>
                      <wps:wsp>
                        <wps:cNvPr id="59" name="Line 154"/>
                        <wps:cNvCnPr/>
                        <wps:spPr bwMode="auto">
                          <a:xfrm>
                            <a:off x="2934" y="3007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55"/>
                        <wps:cNvCnPr/>
                        <wps:spPr bwMode="auto">
                          <a:xfrm>
                            <a:off x="2934" y="4627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56"/>
                        <wps:cNvCnPr/>
                        <wps:spPr bwMode="auto">
                          <a:xfrm>
                            <a:off x="2934" y="301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57"/>
                        <wps:cNvCnPr/>
                        <wps:spPr bwMode="auto">
                          <a:xfrm>
                            <a:off x="4374" y="2377"/>
                            <a:ext cx="0" cy="1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58"/>
                        <wps:cNvCnPr/>
                        <wps:spPr bwMode="auto">
                          <a:xfrm>
                            <a:off x="4374" y="237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59"/>
                        <wps:cNvCnPr/>
                        <wps:spPr bwMode="auto">
                          <a:xfrm>
                            <a:off x="4374" y="300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60"/>
                        <wps:cNvCnPr/>
                        <wps:spPr bwMode="auto">
                          <a:xfrm>
                            <a:off x="4374" y="354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2034"/>
                            <a:ext cx="900" cy="5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rPr>
                                  <w:szCs w:val="22"/>
                                </w:rPr>
                              </w:pPr>
                              <w:r w:rsidRPr="005201D1">
                                <w:rPr>
                                  <w:szCs w:val="22"/>
                                </w:rPr>
                                <w:t>36 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2737"/>
                            <a:ext cx="900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rPr>
                                  <w:szCs w:val="22"/>
                                </w:rPr>
                              </w:pPr>
                              <w:r w:rsidRPr="005201D1">
                                <w:rPr>
                                  <w:szCs w:val="22"/>
                                </w:rPr>
                                <w:t>72 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3367"/>
                            <a:ext cx="900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5A9" w:rsidRPr="005201D1" w:rsidRDefault="006305A9" w:rsidP="006305A9">
                              <w:pPr>
                                <w:jc w:val="center"/>
                                <w:rPr>
                                  <w:b/>
                                  <w:szCs w:val="22"/>
                                </w:rPr>
                              </w:pPr>
                              <w:r w:rsidRPr="005201D1">
                                <w:rPr>
                                  <w:b/>
                                  <w:szCs w:val="2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164"/>
                        <wps:cNvCnPr/>
                        <wps:spPr bwMode="auto">
                          <a:xfrm>
                            <a:off x="5814" y="237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65"/>
                        <wps:cNvCnPr/>
                        <wps:spPr bwMode="auto">
                          <a:xfrm>
                            <a:off x="5814" y="300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66"/>
                        <wps:cNvCnPr/>
                        <wps:spPr bwMode="auto">
                          <a:xfrm>
                            <a:off x="5814" y="3547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67"/>
                        <wps:cNvCnPr/>
                        <wps:spPr bwMode="auto">
                          <a:xfrm>
                            <a:off x="6354" y="2377"/>
                            <a:ext cx="0" cy="1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68"/>
                        <wps:cNvCnPr/>
                        <wps:spPr bwMode="auto">
                          <a:xfrm>
                            <a:off x="6354" y="301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7434" y="3367"/>
                            <a:ext cx="720" cy="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0"/>
                        <wps:cNvCnPr/>
                        <wps:spPr bwMode="auto">
                          <a:xfrm>
                            <a:off x="7794" y="300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71"/>
                        <wps:cNvCnPr/>
                        <wps:spPr bwMode="auto">
                          <a:xfrm>
                            <a:off x="7794" y="4087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72"/>
                        <wps:cNvCnPr/>
                        <wps:spPr bwMode="auto">
                          <a:xfrm flipH="1">
                            <a:off x="5094" y="4627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154" y="3474"/>
                            <a:ext cx="21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05A9" w:rsidRPr="00AA7BE2" w:rsidRDefault="006305A9" w:rsidP="006305A9">
                              <w:r w:rsidRPr="00AA7BE2">
                                <w:t>Electrical Meter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174"/>
                        <wps:cNvCnPr/>
                        <wps:spPr bwMode="auto">
                          <a:xfrm>
                            <a:off x="4914" y="4267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75"/>
                        <wps:cNvCnPr/>
                        <wps:spPr bwMode="auto">
                          <a:xfrm>
                            <a:off x="5094" y="444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635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4070"/>
                            <a:ext cx="16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305A9" w:rsidRDefault="006305A9" w:rsidP="006305A9">
                              <w:r>
                                <w:t>9.00 V DC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38" style="position:absolute;margin-left:90pt;margin-top:15.15pt;width:369pt;height:147.65pt;z-index:251790336" coordorigin="2934,2034" coordsize="7380,2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">
                <v:line id="Line 154" o:spid="_x0000_s1039" style="position:absolute;visibility:visible;mso-wrap-style:square" from="2934,3007" to="293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<v:line id="Line 155" o:spid="_x0000_s1040" style="position:absolute;visibility:visible;mso-wrap-style:square" from="2934,4627" to="491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<v:line id="Line 156" o:spid="_x0000_s1041" style="position:absolute;visibility:visible;mso-wrap-style:square" from="2934,3010" to="4374,3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MgY8QAAADbAAAADwAAAGRycy9kb3ducmV2LnhtbESP0WrCQBRE3wv9h+UWfKub+CAluooK&#10;QlsU2ugHXLPXJLh7N2a3SfTru4WCj8PMnGHmy8Ea0VHra8cK0nECgrhwuuZSwfGwfX0D4QOyRuOY&#10;FNzIw3Lx/DTHTLuev6nLQykihH2GCqoQmkxKX1Rk0Y9dQxy9s2sthijbUuoW+wi3Rk6SZCot1hwX&#10;KmxoU1FxyX+sgpPZl44mH/gl++7zutub9T1PlRq9DKsZiEBDeIT/2+9awTSFvy/xB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4yBjxAAAANsAAAAPAAAAAAAAAAAA&#10;AAAAAKECAABkcnMvZG93bnJldi54bWxQSwUGAAAAAAQABAD5AAAAkgMAAAAA&#10;">
                  <v:stroke endarrow="oval"/>
                </v:line>
                <v:line id="Line 157" o:spid="_x0000_s1042" style="position:absolute;visibility:visible;mso-wrap-style:square" from="4374,2377" to="437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lDGcUAAADbAAAADwAAAAAAAAAA&#10;AAAAAAChAgAAZHJzL2Rvd25yZXYueG1sUEsFBgAAAAAEAAQA+QAAAJMDAAAAAA==&#10;"/>
                <v:line id="Line 158" o:spid="_x0000_s1043" style="position:absolute;visibility:visible;mso-wrap-style:square" from="4374,2377" to="4914,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<v:line id="Line 159" o:spid="_x0000_s1044" style="position:absolute;visibility:visible;mso-wrap-style:square" from="4374,3007" to="4914,3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+9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cfvbGAAAA2wAAAA8AAAAAAAAA&#10;AAAAAAAAoQIAAGRycy9kb3ducmV2LnhtbFBLBQYAAAAABAAEAPkAAACUAwAAAAA=&#10;"/>
                <v:line id="Line 160" o:spid="_x0000_s1045" style="position:absolute;visibility:visible;mso-wrap-style:square" from="4374,3547" to="491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bbc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223GAAAA2wAAAA8AAAAAAAAA&#10;AAAAAAAAoQIAAGRycy9kb3ducmV2LnhtbFBLBQYAAAAABAAEAPkAAACUAwAAAAA=&#10;"/>
                <v:shape id="Text Box 161" o:spid="_x0000_s1046" type="#_x0000_t202" style="position:absolute;left:4914;top:2034;width:900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CRMQA&#10;AADb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BN4fE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UwkTEAAAA2wAAAA8AAAAAAAAAAAAAAAAAmAIAAGRycy9k&#10;b3ducmV2LnhtbFBLBQYAAAAABAAEAPUAAACJAwAAAAA=&#10;">
                  <v:textbox>
                    <w:txbxContent>
                      <w:p w:rsidR="006305A9" w:rsidRPr="005201D1" w:rsidRDefault="006305A9" w:rsidP="006305A9">
                        <w:pPr>
                          <w:rPr>
                            <w:szCs w:val="22"/>
                          </w:rPr>
                        </w:pPr>
                        <w:r w:rsidRPr="005201D1">
                          <w:rPr>
                            <w:szCs w:val="22"/>
                          </w:rPr>
                          <w:t>36 Ω</w:t>
                        </w:r>
                      </w:p>
                    </w:txbxContent>
                  </v:textbox>
                </v:shape>
                <v:shape id="Text Box 162" o:spid="_x0000_s1047" type="#_x0000_t202" style="position:absolute;left:4914;top:2737;width:90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:rsidR="006305A9" w:rsidRPr="005201D1" w:rsidRDefault="006305A9" w:rsidP="006305A9">
                        <w:pPr>
                          <w:rPr>
                            <w:szCs w:val="22"/>
                          </w:rPr>
                        </w:pPr>
                        <w:r w:rsidRPr="005201D1">
                          <w:rPr>
                            <w:szCs w:val="22"/>
                          </w:rPr>
                          <w:t>72 Ω</w:t>
                        </w:r>
                      </w:p>
                    </w:txbxContent>
                  </v:textbox>
                </v:shape>
                <v:shape id="Text Box 163" o:spid="_x0000_s1048" type="#_x0000_t202" style="position:absolute;left:4914;top:3367;width:90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zrc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2P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H863BAAAA2wAAAA8AAAAAAAAAAAAAAAAAmAIAAGRycy9kb3du&#10;cmV2LnhtbFBLBQYAAAAABAAEAPUAAACGAwAAAAA=&#10;">
                  <v:textbox>
                    <w:txbxContent>
                      <w:p w:rsidR="006305A9" w:rsidRPr="005201D1" w:rsidRDefault="006305A9" w:rsidP="006305A9">
                        <w:pPr>
                          <w:jc w:val="center"/>
                          <w:rPr>
                            <w:b/>
                            <w:szCs w:val="22"/>
                          </w:rPr>
                        </w:pPr>
                        <w:r w:rsidRPr="005201D1">
                          <w:rPr>
                            <w:b/>
                            <w:szCs w:val="22"/>
                          </w:rPr>
                          <w:t>X</w:t>
                        </w:r>
                      </w:p>
                    </w:txbxContent>
                  </v:textbox>
                </v:shape>
                <v:line id="Line 164" o:spid="_x0000_s1049" style="position:absolute;visibility:visible;mso-wrap-style:square" from="5814,2377" to="6354,2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<v:line id="Line 165" o:spid="_x0000_s1050" style="position:absolute;visibility:visible;mso-wrap-style:square" from="5814,3007" to="6354,3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+7ijDAAAA2wAAAA8AAAAAAAAAAAAA&#10;AAAAoQIAAGRycy9kb3ducmV2LnhtbFBLBQYAAAAABAAEAPkAAACRAwAAAAA=&#10;"/>
                <v:line id="Line 166" o:spid="_x0000_s1051" style="position:absolute;visibility:visible;mso-wrap-style:square" from="5814,3547" to="635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JLs8YAAADb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yS7PGAAAA2wAAAA8AAAAAAAAA&#10;AAAAAAAAoQIAAGRycy9kb3ducmV2LnhtbFBLBQYAAAAABAAEAPkAAACUAwAAAAA=&#10;"/>
                <v:line id="Line 167" o:spid="_x0000_s1052" style="position:absolute;visibility:visible;mso-wrap-style:square" from="6354,2377" to="6354,3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    <v:line id="Line 168" o:spid="_x0000_s1053" style="position:absolute;visibility:visible;mso-wrap-style:square" from="6354,3010" to="7794,3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stFcYAAADbAAAADwAAAGRycy9kb3ducmV2LnhtbESPT2vCQBTE70K/w/IKXkQ3tW3U1FWk&#10;1H8XUVvvj+xrEpp9G7JrEr99Vyj0OMzMb5j5sjOlaKh2hWUFT6MIBHFqdcGZgq/P9XAKwnlkjaVl&#10;UnAjB8vFQ2+OibYtn6g5+0wECLsEFeTeV4mULs3JoBvZijh437Y26IOsM6lrbAPclHIcRbE0WHBY&#10;yLGi95zSn/PVKGgPs4/LoN0f48Om2k4b2r9cx69K9R+71RsIT53/D/+1d1rB5BnuX8IP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LLRXGAAAA2wAAAA8AAAAAAAAA&#10;AAAAAAAAoQIAAGRycy9kb3ducmV2LnhtbFBLBQYAAAAABAAEAPkAAACUAwAAAAA=&#10;">
                  <v:stroke startarrow="oval"/>
                </v:line>
                <v:oval id="Oval 169" o:spid="_x0000_s1054" style="position:absolute;left:7434;top:3367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P98QA&#10;AADbAAAADwAAAGRycy9kb3ducmV2LnhtbESPQWvCQBSE70L/w/IKvenGpqaSuopUCnrw0LTeH9ln&#10;Esy+DdnXmP77bkHwOMzMN8xqM7pWDdSHxrOB+SwBRVx623Bl4PvrY7oEFQTZYuuZDPxSgM36YbLC&#10;3Porf9JQSKUihEOOBmqRLtc6lDU5DDPfEUfv7HuHEmVfadvjNcJdq5+TJNMOG44LNXb0XlN5KX6c&#10;gV21LbJBp7JIz7u9LC6n4yGdG/P0OG7fQAmNcg/f2ntr4PUF/r/EH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bT/fEAAAA2wAAAA8AAAAAAAAAAAAAAAAAmAIAAGRycy9k&#10;b3ducmV2LnhtbFBLBQYAAAAABAAEAPUAAACJAwAAAAA=&#10;"/>
                <v:line id="Line 170" o:spid="_x0000_s1055" style="position:absolute;visibility:visible;mso-wrap-style:square" from="7794,3007" to="7794,3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v:line id="Line 171" o:spid="_x0000_s1056" style="position:absolute;visibility:visible;mso-wrap-style:square" from="7794,4087" to="779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Tx8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KV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b08fGAAAA2wAAAA8AAAAAAAAA&#10;AAAAAAAAoQIAAGRycy9kb3ducmV2LnhtbFBLBQYAAAAABAAEAPkAAACUAwAAAAA=&#10;"/>
                <v:line id="Line 172" o:spid="_x0000_s1057" style="position:absolute;flip:x;visibility:visible;mso-wrap-style:square" from="5094,4627" to="7794,4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Vft8UAAADbAAAADwAAAGRycy9kb3ducmV2LnhtbESPQWsCMRSE7wX/Q3hCL0WzllJ1NYoI&#10;Qg9easuKt+fmuVl287ImqW7/fVMo9DjMzDfMct3bVtzIh9qxgsk4A0FcOl1zpeDzYzeagQgRWWPr&#10;mBR8U4D1avCwxFy7O7/T7RArkSAcclRgYuxyKUNpyGIYu444eRfnLcYkfSW1x3uC21Y+Z9mrtFhz&#10;WjDY0dZQ2Ry+rAI52z9d/eb80hTN8Tg3RVl0p71Sj8N+swARqY//4b/2m1Ywn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Vft8UAAADbAAAADwAAAAAAAAAA&#10;AAAAAAChAgAAZHJzL2Rvd25yZXYueG1sUEsFBgAAAAAEAAQA+QAAAJMDAAAAAA==&#10;"/>
                <v:shape id="Text Box 173" o:spid="_x0000_s1058" type="#_x0000_t202" style="position:absolute;left:8154;top:3474;width:21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6305A9" w:rsidRPr="00AA7BE2" w:rsidRDefault="006305A9" w:rsidP="006305A9">
                        <w:r w:rsidRPr="00AA7BE2">
                          <w:t>Electrical Meter</w:t>
                        </w:r>
                      </w:p>
                    </w:txbxContent>
                  </v:textbox>
                </v:shape>
                <v:line id="Line 174" o:spid="_x0000_s1059" style="position:absolute;visibility:visible;mso-wrap-style:square" from="4914,4267" to="4914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  <v:line id="Line 175" o:spid="_x0000_s1060" style="position:absolute;visibility:visible;mso-wrap-style:square" from="5094,4447" to="5094,4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q2/8EAAADbAAAADwAAAGRycy9kb3ducmV2LnhtbERPy4rCMBTdD/gP4QruxlShItUoPhiZ&#10;1ThqEdxdmtum2NyUJqOdv58shFkeznu57m0jHtT52rGCyTgBQVw4XXOlIL98vM9B+ICssXFMCn7J&#10;w3o1eFtipt2TT/Q4h0rEEPYZKjAhtJmUvjBk0Y9dSxy50nUWQ4RdJXWHzxhuGzlNkpm0WHNsMNjS&#10;zlBxP/9YBbPD8et7n15duc3LPJ2mJ3O79kqNhv1mASJQH/7FL/enVjCP6+OX+A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2rb/wQAAANsAAAAPAAAAAAAAAAAAAAAA&#10;AKECAABkcnMvZG93bnJldi54bWxQSwUGAAAAAAQABAD5AAAAjwMAAAAA&#10;" strokeweight="5pt"/>
                <v:shape id="Text Box 176" o:spid="_x0000_s1061" type="#_x0000_t202" style="position:absolute;left:4914;top:4070;width:16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:rsidR="006305A9" w:rsidRDefault="006305A9" w:rsidP="006305A9">
                        <w:r>
                          <w:t>9.00 V DC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05A9" w:rsidRPr="00565F74">
        <w:rPr>
          <w:szCs w:val="24"/>
        </w:rPr>
        <w:t>Three resistors are connected in parallel to a 9.00 volt battery. The total resistance of the parallel group is 20.0 Ω.</w:t>
      </w:r>
    </w:p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Default="006305A9" w:rsidP="006305A9"/>
    <w:p w:rsidR="006305A9" w:rsidRPr="00565F74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color w:val="000000"/>
          <w:szCs w:val="24"/>
        </w:rPr>
      </w:pPr>
      <w:r w:rsidRPr="00565F74">
        <w:rPr>
          <w:color w:val="000000"/>
          <w:szCs w:val="24"/>
        </w:rPr>
        <w:t>Calculate the resistance of resistor X.</w:t>
      </w:r>
      <w:r>
        <w:rPr>
          <w:color w:val="000000"/>
          <w:szCs w:val="24"/>
        </w:rPr>
        <w:t xml:space="preserve">                                                                               </w:t>
      </w:r>
      <w:r w:rsidRPr="008710B3">
        <w:rPr>
          <w:b/>
          <w:color w:val="000000"/>
          <w:szCs w:val="24"/>
        </w:rPr>
        <w:t>[2 marks]</w:t>
      </w:r>
    </w:p>
    <w:p w:rsidR="006305A9" w:rsidRPr="00565F74" w:rsidRDefault="004B3147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  <w:r>
        <w:rPr>
          <w:b/>
          <w:noProof/>
          <w:color w:val="00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66675</wp:posOffset>
                </wp:positionV>
                <wp:extent cx="5947410" cy="1255395"/>
                <wp:effectExtent l="9525" t="9525" r="5715" b="11430"/>
                <wp:wrapNone/>
                <wp:docPr id="57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1255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476C72" w:rsidRDefault="00487006" w:rsidP="006305A9">
                            <w:pPr>
                              <w:tabs>
                                <w:tab w:val="left" w:pos="4395"/>
                              </w:tabs>
                              <w:rPr>
                                <w:rFonts w:ascii="Comic Sans MS" w:hAnsi="Comic Sans MS"/>
                                <w:position w:val="-32"/>
                                <w:sz w:val="28"/>
                                <w:szCs w:val="2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oMath>
                            <w:r w:rsidR="006305A9">
                              <w:rPr>
                                <w:rFonts w:asciiTheme="minorHAnsi" w:eastAsiaTheme="minorEastAsia" w:hAnsiTheme="minorHAnsi" w:cstheme="minorBid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05A9">
                              <w:rPr>
                                <w:rFonts w:asciiTheme="minorHAnsi" w:eastAsiaTheme="minorEastAsia" w:hAnsiTheme="minorHAnsi" w:cstheme="minorBidi"/>
                                <w:sz w:val="28"/>
                                <w:szCs w:val="28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72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oMath>
                            <w:r w:rsidR="006305A9">
                              <w:rPr>
                                <w:rFonts w:ascii="Comic Sans MS" w:hAnsi="Comic Sans MS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305A9" w:rsidRPr="00A146A6" w:rsidRDefault="00487006" w:rsidP="006305A9">
                            <w:pPr>
                              <w:tabs>
                                <w:tab w:val="left" w:pos="4395"/>
                              </w:tabs>
                              <w:spacing w:line="276" w:lineRule="auto"/>
                              <w:rPr>
                                <w:rFonts w:ascii="Comic Sans MS" w:hAnsi="Comic Sans MS"/>
                                <w:sz w:val="28"/>
                                <w:szCs w:val="2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72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305A9">
                              <w:rPr>
                                <w:rFonts w:ascii="Comic Sans MS" w:hAnsi="Comic Sans MS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6305A9" w:rsidRPr="00A146A6">
                              <w:rPr>
                                <w:szCs w:val="24"/>
                              </w:rPr>
                              <w:t>(1 mark)</w:t>
                            </w:r>
                            <w:r w:rsidR="006305A9">
                              <w:rPr>
                                <w:szCs w:val="24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120</m:t>
                                  </m:r>
                                </m:den>
                              </m:f>
                            </m:oMath>
                            <w:r w:rsidR="006305A9">
                              <w:rPr>
                                <w:rFonts w:ascii="Comic Sans MS" w:hAnsi="Comic Sans MS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305A9" w:rsidRPr="00A146A6" w:rsidRDefault="006305A9" w:rsidP="006305A9">
                            <w:pPr>
                              <w:pStyle w:val="NoSpacing"/>
                              <w:tabs>
                                <w:tab w:val="left" w:pos="4395"/>
                              </w:tabs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eastAsia="Times New Roman" w:hAnsi="Comic Sans MS" w:cs="Times New Roman"/>
                                <w:position w:val="-32"/>
                                <w:sz w:val="28"/>
                                <w:szCs w:val="28"/>
                              </w:rPr>
                              <w:tab/>
                            </w:r>
                            <w:r w:rsidRPr="00A146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</w:t>
                            </w:r>
                            <w:r w:rsidRPr="00A146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3</w:t>
                            </w:r>
                            <w:r w:rsidRPr="00A146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120 </w:t>
                            </w:r>
                            <w:proofErr w:type="gramStart"/>
                            <w:r w:rsidRPr="00A146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Ω  (</w:t>
                            </w:r>
                            <w:proofErr w:type="gramEnd"/>
                            <w:r w:rsidRPr="00A146A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062" type="#_x0000_t202" style="position:absolute;margin-left:27pt;margin-top:5.25pt;width:468.3pt;height:98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">
                <v:textbox>
                  <w:txbxContent>
                    <w:p w:rsidR="006305A9" w:rsidRPr="00476C72" w:rsidRDefault="004B3147" w:rsidP="006305A9">
                      <w:pPr>
                        <w:tabs>
                          <w:tab w:val="left" w:pos="4395"/>
                        </w:tabs>
                        <w:rPr>
                          <w:rFonts w:ascii="Comic Sans MS" w:hAnsi="Comic Sans MS"/>
                          <w:position w:val="-32"/>
                          <w:sz w:val="28"/>
                          <w:szCs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</m:t>
                        </m:r>
                      </m:oMath>
                      <w:r w:rsidR="006305A9">
                        <w:rPr>
                          <w:rFonts w:asciiTheme="minorHAnsi" w:eastAsiaTheme="minorEastAsia" w:hAnsiTheme="minorHAnsi" w:cstheme="minorBidi"/>
                          <w:sz w:val="28"/>
                          <w:szCs w:val="28"/>
                        </w:rPr>
                        <w:t xml:space="preserve"> </w:t>
                      </w:r>
                      <w:r w:rsidR="006305A9">
                        <w:rPr>
                          <w:rFonts w:asciiTheme="minorHAnsi" w:eastAsiaTheme="minorEastAsia" w:hAnsiTheme="minorHAnsi" w:cstheme="minorBidi"/>
                          <w:sz w:val="28"/>
                          <w:szCs w:val="28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36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oMath>
                      <w:r w:rsidR="006305A9">
                        <w:rPr>
                          <w:rFonts w:ascii="Comic Sans MS" w:hAnsi="Comic Sans MS"/>
                          <w:sz w:val="28"/>
                          <w:szCs w:val="28"/>
                        </w:rPr>
                        <w:t xml:space="preserve"> </w:t>
                      </w:r>
                    </w:p>
                    <w:p w:rsidR="006305A9" w:rsidRPr="00A146A6" w:rsidRDefault="004B3147" w:rsidP="006305A9">
                      <w:pPr>
                        <w:tabs>
                          <w:tab w:val="left" w:pos="4395"/>
                        </w:tabs>
                        <w:spacing w:line="276" w:lineRule="auto"/>
                        <w:rPr>
                          <w:rFonts w:ascii="Comic Sans MS" w:hAnsi="Comic Sans MS"/>
                          <w:sz w:val="28"/>
                          <w:szCs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36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72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</m:oMath>
                      <w:r w:rsidR="006305A9">
                        <w:rPr>
                          <w:rFonts w:ascii="Comic Sans MS" w:hAnsi="Comic Sans MS"/>
                          <w:sz w:val="28"/>
                          <w:szCs w:val="28"/>
                        </w:rPr>
                        <w:t xml:space="preserve">   </w:t>
                      </w:r>
                      <w:r w:rsidR="006305A9" w:rsidRPr="00A146A6">
                        <w:rPr>
                          <w:szCs w:val="24"/>
                        </w:rPr>
                        <w:t>(1 mark)</w:t>
                      </w:r>
                      <w:r w:rsidR="006305A9">
                        <w:rPr>
                          <w:szCs w:val="24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120</m:t>
                            </m:r>
                          </m:den>
                        </m:f>
                      </m:oMath>
                      <w:r w:rsidR="006305A9">
                        <w:rPr>
                          <w:rFonts w:ascii="Comic Sans MS" w:hAnsi="Comic Sans MS"/>
                          <w:sz w:val="28"/>
                          <w:szCs w:val="28"/>
                        </w:rPr>
                        <w:t xml:space="preserve"> </w:t>
                      </w:r>
                    </w:p>
                    <w:p w:rsidR="006305A9" w:rsidRPr="00A146A6" w:rsidRDefault="006305A9" w:rsidP="006305A9">
                      <w:pPr>
                        <w:pStyle w:val="NoSpacing"/>
                        <w:tabs>
                          <w:tab w:val="left" w:pos="4395"/>
                        </w:tabs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eastAsia="Times New Roman" w:hAnsi="Comic Sans MS" w:cs="Times New Roman"/>
                          <w:position w:val="-32"/>
                          <w:sz w:val="28"/>
                          <w:szCs w:val="28"/>
                        </w:rPr>
                        <w:tab/>
                      </w:r>
                      <w:r w:rsidRPr="00A146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</w:t>
                      </w:r>
                      <w:r w:rsidRPr="00A146A6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3</w:t>
                      </w:r>
                      <w:r w:rsidRPr="00A146A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120 Ω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565F74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color w:val="000000"/>
          <w:szCs w:val="24"/>
        </w:rPr>
      </w:pPr>
    </w:p>
    <w:p w:rsidR="006305A9" w:rsidRDefault="006305A9" w:rsidP="006305A9">
      <w:pPr>
        <w:tabs>
          <w:tab w:val="left" w:pos="9356"/>
        </w:tabs>
        <w:spacing w:line="276" w:lineRule="auto"/>
        <w:rPr>
          <w:color w:val="000000"/>
          <w:szCs w:val="24"/>
        </w:rPr>
      </w:pPr>
    </w:p>
    <w:p w:rsidR="006305A9" w:rsidRPr="00565F74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color w:val="000000"/>
          <w:szCs w:val="24"/>
        </w:rPr>
      </w:pPr>
      <w:r w:rsidRPr="00565F74">
        <w:rPr>
          <w:color w:val="000000"/>
          <w:szCs w:val="24"/>
        </w:rPr>
        <w:t>Show on the diagram where a switch could be placed in the circuit that could switch off resistor X but maintain current to the other 2 resistors. Label the switch.</w:t>
      </w:r>
      <w:r>
        <w:rPr>
          <w:color w:val="000000"/>
          <w:szCs w:val="24"/>
        </w:rPr>
        <w:t xml:space="preserve">                                      </w:t>
      </w:r>
      <w:r w:rsidRPr="00A146A6">
        <w:rPr>
          <w:b/>
          <w:color w:val="000000"/>
          <w:szCs w:val="24"/>
        </w:rPr>
        <w:t>[1 mark]</w:t>
      </w:r>
    </w:p>
    <w:p w:rsidR="006305A9" w:rsidRPr="00565F74" w:rsidRDefault="004B3147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  <w:r>
        <w:rPr>
          <w:b/>
          <w:noProof/>
          <w:color w:val="00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27940</wp:posOffset>
                </wp:positionV>
                <wp:extent cx="5918835" cy="280670"/>
                <wp:effectExtent l="9525" t="8890" r="5715" b="5715"/>
                <wp:wrapNone/>
                <wp:docPr id="56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826C71" w:rsidRDefault="006305A9" w:rsidP="006305A9">
                            <w:pPr>
                              <w:rPr>
                                <w:szCs w:val="24"/>
                              </w:rPr>
                            </w:pPr>
                            <w:r w:rsidRPr="00826C71">
                              <w:rPr>
                                <w:szCs w:val="24"/>
                              </w:rPr>
                              <w:t>Switch as above 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063" type="#_x0000_t202" style="position:absolute;margin-left:36pt;margin-top:2.2pt;width:466.05pt;height:22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">
                <v:textbox>
                  <w:txbxContent>
                    <w:p w:rsidR="006305A9" w:rsidRPr="00826C71" w:rsidRDefault="006305A9" w:rsidP="006305A9">
                      <w:pPr>
                        <w:rPr>
                          <w:szCs w:val="24"/>
                        </w:rPr>
                      </w:pPr>
                      <w:r w:rsidRPr="00826C71">
                        <w:rPr>
                          <w:szCs w:val="24"/>
                        </w:rPr>
                        <w:t>Switch as above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305A9" w:rsidRDefault="006305A9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</w:p>
    <w:p w:rsidR="006305A9" w:rsidRPr="00A146A6" w:rsidRDefault="006305A9" w:rsidP="006305A9">
      <w:pPr>
        <w:numPr>
          <w:ilvl w:val="0"/>
          <w:numId w:val="24"/>
        </w:numPr>
        <w:tabs>
          <w:tab w:val="left" w:pos="9356"/>
        </w:tabs>
        <w:spacing w:line="276" w:lineRule="auto"/>
        <w:rPr>
          <w:b/>
          <w:color w:val="000000"/>
          <w:szCs w:val="24"/>
        </w:rPr>
      </w:pPr>
      <w:r w:rsidRPr="00A146A6">
        <w:rPr>
          <w:color w:val="000000"/>
          <w:szCs w:val="24"/>
        </w:rPr>
        <w:t xml:space="preserve">What is the electric meter on the diagram measuring?     </w:t>
      </w:r>
      <w:r>
        <w:rPr>
          <w:color w:val="000000"/>
          <w:szCs w:val="24"/>
        </w:rPr>
        <w:t xml:space="preserve"> </w:t>
      </w:r>
      <w:r w:rsidRPr="00A146A6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                                                </w:t>
      </w:r>
      <w:r w:rsidRPr="00A146A6">
        <w:rPr>
          <w:b/>
          <w:color w:val="000000"/>
          <w:szCs w:val="24"/>
        </w:rPr>
        <w:t>[1 mark]</w:t>
      </w:r>
    </w:p>
    <w:p w:rsidR="006305A9" w:rsidRDefault="004B3147" w:rsidP="006305A9">
      <w:pPr>
        <w:tabs>
          <w:tab w:val="left" w:pos="9356"/>
        </w:tabs>
        <w:spacing w:line="276" w:lineRule="auto"/>
        <w:rPr>
          <w:b/>
          <w:color w:val="000000"/>
          <w:szCs w:val="24"/>
        </w:rPr>
      </w:pPr>
      <w:r>
        <w:rPr>
          <w:b/>
          <w:noProof/>
          <w:color w:val="000000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15875</wp:posOffset>
                </wp:positionV>
                <wp:extent cx="5918835" cy="527050"/>
                <wp:effectExtent l="9525" t="6350" r="5715" b="9525"/>
                <wp:wrapNone/>
                <wp:docPr id="5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826C71" w:rsidRDefault="006305A9" w:rsidP="006305A9">
                            <w:pPr>
                              <w:rPr>
                                <w:szCs w:val="24"/>
                              </w:rPr>
                            </w:pPr>
                            <w:proofErr w:type="gramStart"/>
                            <w:r w:rsidRPr="00826C71">
                              <w:rPr>
                                <w:szCs w:val="24"/>
                              </w:rPr>
                              <w:t>Total current in the circuit.</w:t>
                            </w:r>
                            <w:proofErr w:type="gramEnd"/>
                            <w:r w:rsidRPr="00826C71">
                              <w:rPr>
                                <w:szCs w:val="24"/>
                              </w:rPr>
                              <w:t xml:space="preserve"> (1 mark) (It is an ammeter)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64" type="#_x0000_t202" style="position:absolute;margin-left:36pt;margin-top:1.25pt;width:466.05pt;height:4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">
                <v:textbox>
                  <w:txbxContent>
                    <w:p w:rsidR="006305A9" w:rsidRPr="00826C71" w:rsidRDefault="006305A9" w:rsidP="006305A9">
                      <w:pPr>
                        <w:rPr>
                          <w:szCs w:val="24"/>
                        </w:rPr>
                      </w:pPr>
                      <w:r w:rsidRPr="00826C71">
                        <w:rPr>
                          <w:szCs w:val="24"/>
                        </w:rPr>
                        <w:t>Total current in the circuit. (1 mark) (It is an ammeter)</w:t>
                      </w:r>
                    </w:p>
                  </w:txbxContent>
                </v:textbox>
              </v:shape>
            </w:pict>
          </mc:Fallback>
        </mc:AlternateContent>
      </w: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AU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4304030</wp:posOffset>
            </wp:positionH>
            <wp:positionV relativeFrom="paragraph">
              <wp:posOffset>64135</wp:posOffset>
            </wp:positionV>
            <wp:extent cx="1943100" cy="1028700"/>
            <wp:effectExtent l="19050" t="0" r="0" b="0"/>
            <wp:wrapSquare wrapText="bothSides"/>
            <wp:docPr id="30" name="Picture 17" descr="IMG_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285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9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10: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  <w:r>
        <w:rPr>
          <w:szCs w:val="24"/>
        </w:rPr>
        <w:t>T</w:t>
      </w:r>
      <w:r w:rsidRPr="00F0372A">
        <w:rPr>
          <w:szCs w:val="24"/>
        </w:rPr>
        <w:t>he information contained</w:t>
      </w:r>
      <w:r>
        <w:rPr>
          <w:szCs w:val="24"/>
        </w:rPr>
        <w:t xml:space="preserve"> in the picture is from a </w:t>
      </w:r>
      <w:r w:rsidRPr="00F0372A">
        <w:rPr>
          <w:szCs w:val="24"/>
        </w:rPr>
        <w:t>Compliance Plate found on an old microwave.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2F1C5D" w:rsidRDefault="00A42122" w:rsidP="00A42122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2F1C5D">
        <w:rPr>
          <w:szCs w:val="24"/>
        </w:rPr>
        <w:t xml:space="preserve"> The label lists the input voltage, power and current. Do they agree with each other?   </w:t>
      </w:r>
      <w:r w:rsidR="006305A9">
        <w:rPr>
          <w:szCs w:val="24"/>
        </w:rPr>
        <w:t xml:space="preserve">                                       </w:t>
      </w:r>
      <w:r w:rsidRPr="002F1C5D">
        <w:rPr>
          <w:b/>
          <w:szCs w:val="24"/>
        </w:rPr>
        <w:t>[2 marks]</w:t>
      </w:r>
    </w:p>
    <w:p w:rsidR="00A42122" w:rsidRDefault="004B3147" w:rsidP="00A42122">
      <w:pPr>
        <w:tabs>
          <w:tab w:val="left" w:pos="426"/>
        </w:tabs>
        <w:rPr>
          <w:szCs w:val="24"/>
        </w:rPr>
      </w:pPr>
      <w:r>
        <w:rPr>
          <w:b/>
          <w:noProof/>
          <w:sz w:val="28"/>
          <w:szCs w:val="28"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147320</wp:posOffset>
                </wp:positionV>
                <wp:extent cx="6391275" cy="1674495"/>
                <wp:effectExtent l="8255" t="13970" r="10795" b="6985"/>
                <wp:wrapNone/>
                <wp:docPr id="54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67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P = 1500 W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P = V x I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V = 240 V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1500 = 240 x 6.5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I = 6.5 A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1500 ≠ 1560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(1 mark)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  <w:t>No they don’t (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1 </w:t>
                            </w:r>
                            <w:r>
                              <w:rPr>
                                <w:szCs w:val="24"/>
                              </w:rPr>
                              <w:t xml:space="preserve">mark </w:t>
                            </w:r>
                            <w:r w:rsidRPr="00F0372A">
                              <w:rPr>
                                <w:szCs w:val="24"/>
                              </w:rPr>
                              <w:t>for not exactly equal</w:t>
                            </w:r>
                            <w:r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>They don’t equal each other (though fluctuations in Voltage supplied and rounding to 2 sig figs, make it close enough in real life!)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Default="00A42122" w:rsidP="00A421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065" type="#_x0000_t202" style="position:absolute;margin-left:-.85pt;margin-top:11.6pt;width:503.25pt;height:13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">
                <v:textbox>
                  <w:txbxContent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P = 1500 W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P = V x I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V = 240 V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1500 = 240 x 6.5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I = 6.5 A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1500 ≠ 1560</w:t>
                      </w:r>
                      <w:r w:rsidRPr="00F0372A">
                        <w:rPr>
                          <w:szCs w:val="24"/>
                        </w:rPr>
                        <w:tab/>
                        <w:t>(1 mark)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  <w:t>No they don’t (</w:t>
                      </w:r>
                      <w:r w:rsidRPr="00F0372A">
                        <w:rPr>
                          <w:szCs w:val="24"/>
                        </w:rPr>
                        <w:t xml:space="preserve">1 </w:t>
                      </w:r>
                      <w:r>
                        <w:rPr>
                          <w:szCs w:val="24"/>
                        </w:rPr>
                        <w:t xml:space="preserve">mark </w:t>
                      </w:r>
                      <w:r w:rsidRPr="00F0372A">
                        <w:rPr>
                          <w:szCs w:val="24"/>
                        </w:rPr>
                        <w:t>for not exactly equal</w:t>
                      </w:r>
                      <w:r>
                        <w:rPr>
                          <w:szCs w:val="24"/>
                        </w:rPr>
                        <w:t>)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>They don’t equal each other (though fluctuations in Voltage supplied and rounding to 2 sig figs, make it close enough in real life!)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Default="00A42122" w:rsidP="00A42122"/>
                  </w:txbxContent>
                </v:textbox>
              </v:shape>
            </w:pict>
          </mc:Fallback>
        </mc:AlternateContent>
      </w: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A94F28" w:rsidRDefault="00A42122" w:rsidP="0050713E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A94F28">
        <w:rPr>
          <w:szCs w:val="24"/>
        </w:rPr>
        <w:t xml:space="preserve">Using the </w:t>
      </w:r>
      <w:r w:rsidR="0050713E" w:rsidRPr="00A94F28">
        <w:rPr>
          <w:szCs w:val="24"/>
        </w:rPr>
        <w:t xml:space="preserve">actual </w:t>
      </w:r>
      <w:r w:rsidRPr="00A94F28">
        <w:rPr>
          <w:szCs w:val="24"/>
        </w:rPr>
        <w:t>values</w:t>
      </w:r>
      <w:r w:rsidR="00A94F28" w:rsidRPr="00A94F28">
        <w:rPr>
          <w:szCs w:val="24"/>
        </w:rPr>
        <w:t xml:space="preserve"> (not the values on the label)</w:t>
      </w:r>
      <w:proofErr w:type="gramStart"/>
      <w:r w:rsidRPr="00A94F28">
        <w:rPr>
          <w:szCs w:val="24"/>
        </w:rPr>
        <w:t>,</w:t>
      </w:r>
      <w:proofErr w:type="gramEnd"/>
      <w:r w:rsidRPr="00A94F28">
        <w:rPr>
          <w:szCs w:val="24"/>
        </w:rPr>
        <w:t xml:space="preserve"> calculate the resistance of microwave’s internal circuitry. </w:t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50713E" w:rsidRPr="00A94F28">
        <w:rPr>
          <w:szCs w:val="24"/>
        </w:rPr>
        <w:tab/>
      </w:r>
      <w:r w:rsidR="006305A9" w:rsidRPr="00A94F28">
        <w:rPr>
          <w:szCs w:val="24"/>
        </w:rPr>
        <w:t xml:space="preserve">    </w:t>
      </w:r>
      <w:r w:rsidRPr="00A94F28">
        <w:rPr>
          <w:b/>
          <w:szCs w:val="24"/>
        </w:rPr>
        <w:t>[2 marks]</w:t>
      </w:r>
    </w:p>
    <w:p w:rsidR="00A42122" w:rsidRPr="00F0372A" w:rsidRDefault="004B3147" w:rsidP="00A42122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90170</wp:posOffset>
                </wp:positionV>
                <wp:extent cx="6391275" cy="1440180"/>
                <wp:effectExtent l="8255" t="13970" r="10795" b="12700"/>
                <wp:wrapNone/>
                <wp:docPr id="53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  <w:tab w:val="left" w:pos="2552"/>
                                <w:tab w:val="left" w:pos="5529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V = 240 V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F0372A">
                              <w:rPr>
                                <w:szCs w:val="24"/>
                              </w:rPr>
                              <w:t>V</w:t>
                            </w:r>
                            <w:proofErr w:type="spellEnd"/>
                            <w:r w:rsidRPr="00F0372A">
                              <w:rPr>
                                <w:szCs w:val="24"/>
                              </w:rPr>
                              <w:t xml:space="preserve"> = I x R</w:t>
                            </w:r>
                            <w:r>
                              <w:rPr>
                                <w:szCs w:val="24"/>
                              </w:rPr>
                              <w:tab/>
                              <w:t xml:space="preserve">P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  <w:tab w:val="left" w:pos="2552"/>
                                <w:tab w:val="left" w:pos="5529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I = 6.5 A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R = V / I</w:t>
                            </w:r>
                            <w:r>
                              <w:rPr>
                                <w:szCs w:val="24"/>
                              </w:rPr>
                              <w:tab/>
                              <w:t xml:space="preserve">R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p</m:t>
                                  </m:r>
                                </m:den>
                              </m:f>
                            </m:oMath>
                            <w:r>
                              <w:rPr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240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1560</m:t>
                                  </m:r>
                                </m:den>
                              </m:f>
                            </m:oMath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  <w:tab w:val="left" w:pos="2552"/>
                                <w:tab w:val="left" w:pos="5529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 xml:space="preserve">R </w:t>
                            </w:r>
                            <w:proofErr w:type="gramStart"/>
                            <w:r w:rsidRPr="00F0372A">
                              <w:rPr>
                                <w:szCs w:val="24"/>
                              </w:rPr>
                              <w:t>= ?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proofErr w:type="gramEnd"/>
                            <w:r w:rsidRPr="00F0372A">
                              <w:rPr>
                                <w:szCs w:val="24"/>
                              </w:rPr>
                              <w:t>R = 240/6.5</w:t>
                            </w:r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  <w:r>
                              <w:rPr>
                                <w:szCs w:val="24"/>
                              </w:rPr>
                              <w:tab/>
                              <w:t xml:space="preserve">    = </w:t>
                            </w:r>
                            <w:r w:rsidRPr="00F0372A">
                              <w:rPr>
                                <w:szCs w:val="24"/>
                              </w:rPr>
                              <w:t>36.9 Ω</w:t>
                            </w:r>
                            <w:r>
                              <w:rPr>
                                <w:szCs w:val="24"/>
                              </w:rPr>
                              <w:t xml:space="preserve">    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  <w:tab w:val="left" w:pos="2552"/>
                                <w:tab w:val="left" w:pos="5529"/>
                              </w:tabs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R = 36.9 Ω</w:t>
                            </w:r>
                            <w:r>
                              <w:rPr>
                                <w:szCs w:val="24"/>
                              </w:rPr>
                              <w:t xml:space="preserve">    (1 mark)</w:t>
                            </w:r>
                          </w:p>
                          <w:p w:rsidR="00A42122" w:rsidRDefault="00A42122" w:rsidP="00A421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066" type="#_x0000_t202" style="position:absolute;margin-left:-.85pt;margin-top:7.1pt;width:503.25pt;height:113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">
                <v:textbox>
                  <w:txbxContent>
                    <w:p w:rsidR="00A42122" w:rsidRPr="00F0372A" w:rsidRDefault="00A42122" w:rsidP="00A42122">
                      <w:pPr>
                        <w:tabs>
                          <w:tab w:val="left" w:pos="426"/>
                          <w:tab w:val="left" w:pos="2552"/>
                          <w:tab w:val="left" w:pos="5529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V = 240 V</w:t>
                      </w:r>
                      <w:r w:rsidRPr="00F0372A">
                        <w:rPr>
                          <w:szCs w:val="24"/>
                        </w:rPr>
                        <w:tab/>
                        <w:t>V = I x R</w:t>
                      </w:r>
                      <w:r>
                        <w:rPr>
                          <w:szCs w:val="24"/>
                        </w:rPr>
                        <w:tab/>
                        <w:t xml:space="preserve">P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</m:t>
                            </m:r>
                          </m:den>
                        </m:f>
                      </m:oMath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  <w:tab w:val="left" w:pos="2552"/>
                          <w:tab w:val="left" w:pos="5529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I = 6.5 A</w:t>
                      </w:r>
                      <w:r w:rsidRPr="00F0372A">
                        <w:rPr>
                          <w:szCs w:val="24"/>
                        </w:rPr>
                        <w:tab/>
                        <w:t>R = V / I</w:t>
                      </w:r>
                      <w:r>
                        <w:rPr>
                          <w:szCs w:val="24"/>
                        </w:rPr>
                        <w:tab/>
                        <w:t xml:space="preserve">R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den>
                        </m:f>
                      </m:oMath>
                      <w:r>
                        <w:rPr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240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1560</m:t>
                            </m:r>
                          </m:den>
                        </m:f>
                      </m:oMath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  <w:tab w:val="left" w:pos="2552"/>
                          <w:tab w:val="left" w:pos="5529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R = ?</w:t>
                      </w:r>
                      <w:r w:rsidRPr="00F0372A">
                        <w:rPr>
                          <w:szCs w:val="24"/>
                        </w:rPr>
                        <w:tab/>
                        <w:t>R = 240/6.5</w:t>
                      </w:r>
                      <w:r>
                        <w:rPr>
                          <w:szCs w:val="24"/>
                        </w:rPr>
                        <w:t xml:space="preserve">   (1 mark)</w:t>
                      </w:r>
                      <w:r>
                        <w:rPr>
                          <w:szCs w:val="24"/>
                        </w:rPr>
                        <w:tab/>
                        <w:t xml:space="preserve">    = </w:t>
                      </w:r>
                      <w:r w:rsidRPr="00F0372A">
                        <w:rPr>
                          <w:szCs w:val="24"/>
                        </w:rPr>
                        <w:t>36.9 Ω</w:t>
                      </w:r>
                      <w:r>
                        <w:rPr>
                          <w:szCs w:val="24"/>
                        </w:rPr>
                        <w:t xml:space="preserve">    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  <w:tab w:val="left" w:pos="2552"/>
                          <w:tab w:val="left" w:pos="5529"/>
                        </w:tabs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R = 36.9 Ω</w:t>
                      </w:r>
                      <w:r>
                        <w:rPr>
                          <w:szCs w:val="24"/>
                        </w:rPr>
                        <w:t xml:space="preserve">    (1 mark)</w:t>
                      </w:r>
                    </w:p>
                    <w:p w:rsidR="00A42122" w:rsidRDefault="00A42122" w:rsidP="00A42122"/>
                  </w:txbxContent>
                </v:textbox>
              </v:shape>
            </w:pict>
          </mc:Fallback>
        </mc:AlternateContent>
      </w: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6305A9" w:rsidRDefault="006305A9" w:rsidP="00A42122">
      <w:pPr>
        <w:tabs>
          <w:tab w:val="left" w:pos="426"/>
        </w:tabs>
        <w:rPr>
          <w:szCs w:val="24"/>
        </w:rPr>
      </w:pPr>
    </w:p>
    <w:p w:rsidR="006305A9" w:rsidRPr="00F0372A" w:rsidRDefault="006305A9" w:rsidP="00A42122">
      <w:pPr>
        <w:tabs>
          <w:tab w:val="left" w:pos="426"/>
        </w:tabs>
        <w:rPr>
          <w:szCs w:val="24"/>
        </w:rPr>
      </w:pPr>
    </w:p>
    <w:p w:rsidR="00A42122" w:rsidRPr="002F1C5D" w:rsidRDefault="00A42122" w:rsidP="00A42122">
      <w:pPr>
        <w:pStyle w:val="ListParagraph"/>
        <w:numPr>
          <w:ilvl w:val="0"/>
          <w:numId w:val="15"/>
        </w:numPr>
        <w:tabs>
          <w:tab w:val="left" w:pos="426"/>
        </w:tabs>
        <w:rPr>
          <w:szCs w:val="24"/>
        </w:rPr>
      </w:pPr>
      <w:r w:rsidRPr="002F1C5D">
        <w:rPr>
          <w:szCs w:val="24"/>
        </w:rPr>
        <w:t>Compare the input power to the output power. What is the efficiency and where does the lost energy go?</w:t>
      </w:r>
      <w:r>
        <w:rPr>
          <w:szCs w:val="24"/>
        </w:rPr>
        <w:t xml:space="preserve"> </w:t>
      </w:r>
      <w:r w:rsidR="006305A9">
        <w:rPr>
          <w:szCs w:val="24"/>
        </w:rPr>
        <w:t xml:space="preserve">                                                                                                                     </w:t>
      </w:r>
      <w:r>
        <w:rPr>
          <w:szCs w:val="24"/>
        </w:rPr>
        <w:t xml:space="preserve"> </w:t>
      </w:r>
      <w:r w:rsidRPr="002F1C5D">
        <w:rPr>
          <w:b/>
          <w:szCs w:val="24"/>
        </w:rPr>
        <w:t>[</w:t>
      </w:r>
      <w:r>
        <w:rPr>
          <w:b/>
          <w:szCs w:val="24"/>
        </w:rPr>
        <w:t>3</w:t>
      </w:r>
      <w:r w:rsidRPr="002F1C5D">
        <w:rPr>
          <w:b/>
          <w:szCs w:val="24"/>
        </w:rPr>
        <w:t xml:space="preserve"> marks]</w:t>
      </w:r>
    </w:p>
    <w:p w:rsidR="00A42122" w:rsidRPr="00F0372A" w:rsidRDefault="004B3147" w:rsidP="00A42122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138430</wp:posOffset>
                </wp:positionV>
                <wp:extent cx="6391275" cy="1417320"/>
                <wp:effectExtent l="8255" t="5080" r="10795" b="6350"/>
                <wp:wrapNone/>
                <wp:docPr id="5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41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P</w:t>
                            </w:r>
                            <w:r w:rsidRPr="00F0372A">
                              <w:rPr>
                                <w:szCs w:val="24"/>
                                <w:vertAlign w:val="subscript"/>
                              </w:rPr>
                              <w:t>in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= 1500 W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Efficiency = P</w:t>
                            </w:r>
                            <w:r w:rsidRPr="00F0372A">
                              <w:rPr>
                                <w:szCs w:val="24"/>
                                <w:vertAlign w:val="subscript"/>
                              </w:rPr>
                              <w:t>out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/ P</w:t>
                            </w:r>
                            <w:r w:rsidRPr="00F0372A">
                              <w:rPr>
                                <w:szCs w:val="24"/>
                                <w:vertAlign w:val="subscript"/>
                              </w:rPr>
                              <w:t>in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x 100%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P</w:t>
                            </w:r>
                            <w:r w:rsidRPr="00F0372A">
                              <w:rPr>
                                <w:szCs w:val="24"/>
                                <w:vertAlign w:val="subscript"/>
                              </w:rPr>
                              <w:t>out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= 750 W </w:t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ab/>
                              <w:t>Efficiency = 750 / 1500 x 100</w:t>
                            </w:r>
                            <w:proofErr w:type="gramStart"/>
                            <w:r w:rsidRPr="00F0372A">
                              <w:rPr>
                                <w:szCs w:val="24"/>
                              </w:rPr>
                              <w:t>%</w:t>
                            </w:r>
                            <w:r>
                              <w:rPr>
                                <w:szCs w:val="24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1 mark)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Efficiency = 50%</w:t>
                            </w:r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F0372A">
                              <w:rPr>
                                <w:szCs w:val="24"/>
                              </w:rPr>
                              <w:t>50% of the energy is lost as other forms, sound, light, heat</w:t>
                            </w:r>
                            <w:r>
                              <w:rPr>
                                <w:szCs w:val="24"/>
                              </w:rPr>
                              <w:t>.    (1 mark)</w:t>
                            </w: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Default="00A42122" w:rsidP="00A421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067" type="#_x0000_t202" style="position:absolute;margin-left:-.85pt;margin-top:10.9pt;width:503.25pt;height:111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">
                <v:textbox>
                  <w:txbxContent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P</w:t>
                      </w:r>
                      <w:r w:rsidRPr="00F0372A">
                        <w:rPr>
                          <w:szCs w:val="24"/>
                          <w:vertAlign w:val="subscript"/>
                        </w:rPr>
                        <w:t>in</w:t>
                      </w:r>
                      <w:r w:rsidRPr="00F0372A">
                        <w:rPr>
                          <w:szCs w:val="24"/>
                        </w:rPr>
                        <w:t xml:space="preserve"> = 1500 W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Efficiency = P</w:t>
                      </w:r>
                      <w:r w:rsidRPr="00F0372A">
                        <w:rPr>
                          <w:szCs w:val="24"/>
                          <w:vertAlign w:val="subscript"/>
                        </w:rPr>
                        <w:t>out</w:t>
                      </w:r>
                      <w:r w:rsidRPr="00F0372A">
                        <w:rPr>
                          <w:szCs w:val="24"/>
                        </w:rPr>
                        <w:t xml:space="preserve"> / P</w:t>
                      </w:r>
                      <w:r w:rsidRPr="00F0372A">
                        <w:rPr>
                          <w:szCs w:val="24"/>
                          <w:vertAlign w:val="subscript"/>
                        </w:rPr>
                        <w:t>in</w:t>
                      </w:r>
                      <w:r w:rsidRPr="00F0372A">
                        <w:rPr>
                          <w:szCs w:val="24"/>
                        </w:rPr>
                        <w:t xml:space="preserve"> x 100%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P</w:t>
                      </w:r>
                      <w:r w:rsidRPr="00F0372A">
                        <w:rPr>
                          <w:szCs w:val="24"/>
                          <w:vertAlign w:val="subscript"/>
                        </w:rPr>
                        <w:t>out</w:t>
                      </w:r>
                      <w:r w:rsidRPr="00F0372A">
                        <w:rPr>
                          <w:szCs w:val="24"/>
                        </w:rPr>
                        <w:t xml:space="preserve"> = 750 W </w:t>
                      </w:r>
                      <w:r w:rsidRPr="00F0372A"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ab/>
                        <w:t>Efficiency = 750 / 1500 x 100%</w:t>
                      </w:r>
                      <w:r>
                        <w:rPr>
                          <w:szCs w:val="24"/>
                        </w:rPr>
                        <w:t xml:space="preserve">  (1 mark)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Efficiency = 50%</w:t>
                      </w:r>
                      <w:r>
                        <w:rPr>
                          <w:szCs w:val="24"/>
                        </w:rPr>
                        <w:t xml:space="preserve">   (1 mark)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F0372A">
                        <w:rPr>
                          <w:szCs w:val="24"/>
                        </w:rPr>
                        <w:t>50% of the energy is lost as other forms, sound, light, heat</w:t>
                      </w:r>
                      <w:r>
                        <w:rPr>
                          <w:szCs w:val="24"/>
                        </w:rPr>
                        <w:t>.    (1 mark)</w:t>
                      </w: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Default="00A42122" w:rsidP="00A42122"/>
                  </w:txbxContent>
                </v:textbox>
              </v:shape>
            </w:pict>
          </mc:Fallback>
        </mc:AlternateConten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11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565F74" w:rsidRDefault="006305A9" w:rsidP="006305A9">
      <w:pPr>
        <w:spacing w:line="276" w:lineRule="auto"/>
        <w:rPr>
          <w:szCs w:val="24"/>
        </w:rPr>
      </w:pPr>
      <w:r w:rsidRPr="00565F74">
        <w:rPr>
          <w:szCs w:val="24"/>
        </w:rPr>
        <w:t xml:space="preserve">Tom was given four 3.00 </w:t>
      </w:r>
      <w:r w:rsidRPr="00565F74">
        <w:rPr>
          <w:szCs w:val="24"/>
        </w:rPr>
        <w:sym w:font="Symbol" w:char="F057"/>
      </w:r>
      <w:r w:rsidRPr="00565F74">
        <w:rPr>
          <w:szCs w:val="24"/>
        </w:rPr>
        <w:t xml:space="preserve"> resistors. Draw a diagram below to show how he could connect the four resistors to give a total resistance of 4.00 </w:t>
      </w:r>
      <w:r w:rsidRPr="00565F74">
        <w:rPr>
          <w:szCs w:val="24"/>
        </w:rPr>
        <w:sym w:font="Symbol" w:char="F057"/>
      </w:r>
      <w:r w:rsidRPr="00565F74">
        <w:rPr>
          <w:szCs w:val="24"/>
        </w:rPr>
        <w:t xml:space="preserve">.             </w:t>
      </w:r>
      <w:r>
        <w:rPr>
          <w:szCs w:val="24"/>
        </w:rPr>
        <w:t xml:space="preserve">                                                                </w:t>
      </w:r>
      <w:r w:rsidRPr="00565F74">
        <w:rPr>
          <w:szCs w:val="24"/>
        </w:rPr>
        <w:t xml:space="preserve"> </w:t>
      </w:r>
      <w:r w:rsidRPr="00565F74">
        <w:rPr>
          <w:b/>
          <w:szCs w:val="24"/>
        </w:rPr>
        <w:t>[2 marks]</w:t>
      </w:r>
    </w:p>
    <w:p w:rsidR="006305A9" w:rsidRPr="00565F74" w:rsidRDefault="004B3147" w:rsidP="006305A9">
      <w:pPr>
        <w:spacing w:line="276" w:lineRule="auto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71755</wp:posOffset>
                </wp:positionV>
                <wp:extent cx="6086475" cy="1325880"/>
                <wp:effectExtent l="13335" t="5080" r="5715" b="12065"/>
                <wp:wrapNone/>
                <wp:docPr id="51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32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Default="006305A9" w:rsidP="006305A9">
                            <w:pPr>
                              <w:jc w:val="center"/>
                            </w:pPr>
                            <w:r w:rsidRPr="00AD3879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>
                                  <wp:extent cx="3333750" cy="1190625"/>
                                  <wp:effectExtent l="19050" t="0" r="0" b="0"/>
                                  <wp:docPr id="1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068" type="#_x0000_t202" style="position:absolute;margin-left:4.8pt;margin-top:5.65pt;width:479.25pt;height:104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">
                <v:textbox>
                  <w:txbxContent>
                    <w:p w:rsidR="006305A9" w:rsidRDefault="006305A9" w:rsidP="006305A9">
                      <w:pPr>
                        <w:jc w:val="center"/>
                      </w:pPr>
                      <w:r w:rsidRPr="00AD3879">
                        <w:rPr>
                          <w:noProof/>
                          <w:lang w:eastAsia="en-AU"/>
                        </w:rPr>
                        <w:drawing>
                          <wp:inline distT="0" distB="0" distL="0" distR="0">
                            <wp:extent cx="3333750" cy="1190625"/>
                            <wp:effectExtent l="19050" t="0" r="0" b="0"/>
                            <wp:docPr id="1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33750" cy="1190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Pr="00565F74" w:rsidRDefault="006305A9" w:rsidP="006305A9">
      <w:pPr>
        <w:spacing w:line="276" w:lineRule="auto"/>
        <w:rPr>
          <w:szCs w:val="24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12</w:t>
      </w:r>
      <w:r w:rsidRPr="00565F74">
        <w:rPr>
          <w:b/>
          <w:sz w:val="28"/>
          <w:szCs w:val="28"/>
          <w:u w:val="single"/>
        </w:rPr>
        <w:t>:</w:t>
      </w:r>
      <w:r w:rsidRPr="00565F74">
        <w:rPr>
          <w:b/>
          <w:sz w:val="28"/>
          <w:szCs w:val="28"/>
        </w:rPr>
        <w:t xml:space="preserve">     </w: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565F74">
        <w:rPr>
          <w:szCs w:val="24"/>
        </w:rPr>
        <w:t>A student completes a circuit that includes a mystery box as shown below.</w: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jc w:val="center"/>
        <w:rPr>
          <w:szCs w:val="24"/>
        </w:rPr>
      </w:pPr>
      <w:r w:rsidRPr="00565F74">
        <w:rPr>
          <w:noProof/>
          <w:szCs w:val="24"/>
          <w:lang w:eastAsia="en-AU"/>
        </w:rPr>
        <w:drawing>
          <wp:inline distT="0" distB="0" distL="0" distR="0">
            <wp:extent cx="2076450" cy="1329276"/>
            <wp:effectExtent l="19050" t="0" r="0" b="0"/>
            <wp:docPr id="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2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040D32">
        <w:rPr>
          <w:szCs w:val="24"/>
        </w:rPr>
        <w:t xml:space="preserve"> If the potential difference between </w:t>
      </w:r>
      <w:r>
        <w:rPr>
          <w:iCs/>
          <w:szCs w:val="24"/>
        </w:rPr>
        <w:t>X</w:t>
      </w:r>
      <w:r w:rsidRPr="00040D32">
        <w:rPr>
          <w:iCs/>
          <w:szCs w:val="24"/>
        </w:rPr>
        <w:t xml:space="preserve"> </w:t>
      </w:r>
      <w:r w:rsidRPr="00040D32">
        <w:rPr>
          <w:szCs w:val="24"/>
        </w:rPr>
        <w:t xml:space="preserve">and </w:t>
      </w:r>
      <w:r>
        <w:rPr>
          <w:iCs/>
          <w:szCs w:val="24"/>
        </w:rPr>
        <w:t>Y</w:t>
      </w:r>
      <w:r w:rsidRPr="00040D32">
        <w:rPr>
          <w:iCs/>
          <w:szCs w:val="24"/>
        </w:rPr>
        <w:t xml:space="preserve"> </w:t>
      </w:r>
      <w:r w:rsidRPr="00040D32">
        <w:rPr>
          <w:szCs w:val="24"/>
        </w:rPr>
        <w:t>is 9.0 volts, which of the following boxes (A - D) is in the</w:t>
      </w:r>
      <w:r>
        <w:rPr>
          <w:szCs w:val="24"/>
        </w:rPr>
        <w:t xml:space="preserve"> </w:t>
      </w:r>
      <w:r w:rsidRPr="00040D32">
        <w:rPr>
          <w:szCs w:val="24"/>
        </w:rPr>
        <w:t xml:space="preserve">circuit?   </w:t>
      </w:r>
      <w:r>
        <w:rPr>
          <w:szCs w:val="24"/>
        </w:rPr>
        <w:t xml:space="preserve">                                                                                                                                     </w:t>
      </w:r>
      <w:r w:rsidRPr="00040D32">
        <w:rPr>
          <w:b/>
          <w:szCs w:val="24"/>
        </w:rPr>
        <w:t>[3 marks]</w:t>
      </w:r>
    </w:p>
    <w:p w:rsidR="006305A9" w:rsidRPr="00565F74" w:rsidRDefault="00487006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>
        <w:rPr>
          <w:noProof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9" type="#_x0000_t75" style="position:absolute;margin-left:35.15pt;margin-top:-.3pt;width:321.8pt;height:126.9pt;z-index:251799552">
            <v:imagedata r:id="rId17" o:title=""/>
          </v:shape>
          <o:OLEObject Type="Embed" ProgID="PBrush" ShapeID="_x0000_s1209" DrawAspect="Content" ObjectID="_1533962077" r:id="rId18"/>
        </w:pict>
      </w: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</w:p>
    <w:p w:rsidR="006305A9" w:rsidRPr="00565F74" w:rsidRDefault="004B3147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5699760</wp:posOffset>
                </wp:positionH>
                <wp:positionV relativeFrom="paragraph">
                  <wp:posOffset>179705</wp:posOffset>
                </wp:positionV>
                <wp:extent cx="414020" cy="403225"/>
                <wp:effectExtent l="13335" t="8255" r="10795" b="7620"/>
                <wp:wrapNone/>
                <wp:docPr id="5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6305A9" w:rsidRDefault="006305A9">
                            <w:pPr>
                              <w:rPr>
                                <w:b/>
                              </w:rPr>
                            </w:pPr>
                            <w:r w:rsidRPr="006305A9"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69" type="#_x0000_t202" style="position:absolute;margin-left:448.8pt;margin-top:14.15pt;width:32.6pt;height:31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">
                <v:textbox>
                  <w:txbxContent>
                    <w:p w:rsidR="006305A9" w:rsidRPr="006305A9" w:rsidRDefault="006305A9">
                      <w:pPr>
                        <w:rPr>
                          <w:b/>
                        </w:rPr>
                      </w:pPr>
                      <w:r w:rsidRPr="006305A9"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column">
                  <wp:posOffset>5699760</wp:posOffset>
                </wp:positionH>
                <wp:positionV relativeFrom="paragraph">
                  <wp:posOffset>179705</wp:posOffset>
                </wp:positionV>
                <wp:extent cx="474980" cy="403225"/>
                <wp:effectExtent l="13335" t="8255" r="6985" b="7620"/>
                <wp:wrapNone/>
                <wp:docPr id="49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6" o:spid="_x0000_s1026" style="position:absolute;margin-left:448.8pt;margin-top:14.15pt;width:37.4pt;height:31.75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"/>
            </w:pict>
          </mc:Fallback>
        </mc:AlternateContent>
      </w:r>
    </w:p>
    <w:p w:rsidR="006305A9" w:rsidRPr="00801E23" w:rsidRDefault="006305A9" w:rsidP="006305A9">
      <w:pPr>
        <w:autoSpaceDE w:val="0"/>
        <w:autoSpaceDN w:val="0"/>
        <w:adjustRightInd w:val="0"/>
        <w:spacing w:line="276" w:lineRule="auto"/>
        <w:rPr>
          <w:szCs w:val="24"/>
        </w:rPr>
      </w:pPr>
      <w:r w:rsidRPr="00565F74">
        <w:rPr>
          <w:szCs w:val="24"/>
        </w:rPr>
        <w:t xml:space="preserve">                                                                                                                                                          </w:t>
      </w:r>
    </w:p>
    <w:p w:rsidR="006305A9" w:rsidRPr="008710B3" w:rsidRDefault="006305A9" w:rsidP="006305A9">
      <w:pPr>
        <w:autoSpaceDE w:val="0"/>
        <w:autoSpaceDN w:val="0"/>
        <w:adjustRightInd w:val="0"/>
        <w:spacing w:line="276" w:lineRule="auto"/>
        <w:ind w:left="7200" w:firstLine="720"/>
        <w:rPr>
          <w:b/>
          <w:szCs w:val="24"/>
        </w:rPr>
      </w:pPr>
      <w:r w:rsidRPr="008710B3">
        <w:rPr>
          <w:b/>
          <w:szCs w:val="24"/>
        </w:rPr>
        <w:t>Answer</w:t>
      </w:r>
    </w:p>
    <w:p w:rsidR="006305A9" w:rsidRPr="00565F74" w:rsidRDefault="006305A9" w:rsidP="006305A9">
      <w:pPr>
        <w:spacing w:line="276" w:lineRule="auto"/>
        <w:rPr>
          <w:i/>
          <w:szCs w:val="24"/>
        </w:rPr>
      </w:pPr>
      <w:r w:rsidRPr="00565F74">
        <w:rPr>
          <w:szCs w:val="24"/>
        </w:rPr>
        <w:t xml:space="preserve">             </w:t>
      </w:r>
      <w:r w:rsidRPr="00565F74">
        <w:rPr>
          <w:i/>
          <w:szCs w:val="24"/>
        </w:rPr>
        <w:t xml:space="preserve">This space has been left for any working you need to perform. </w:t>
      </w:r>
    </w:p>
    <w:p w:rsidR="006305A9" w:rsidRDefault="004B3147" w:rsidP="006305A9">
      <w:pPr>
        <w:spacing w:line="276" w:lineRule="auto"/>
        <w:rPr>
          <w:b/>
          <w:szCs w:val="24"/>
        </w:rPr>
      </w:pPr>
      <w:r>
        <w:rPr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54610</wp:posOffset>
                </wp:positionV>
                <wp:extent cx="5947410" cy="3133725"/>
                <wp:effectExtent l="8255" t="6985" r="6985" b="12065"/>
                <wp:wrapNone/>
                <wp:docPr id="48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10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>V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T</w:t>
                            </w:r>
                            <w:r w:rsidRPr="002379EF">
                              <w:rPr>
                                <w:szCs w:val="24"/>
                              </w:rPr>
                              <w:t xml:space="preserve"> = V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 xml:space="preserve"> (X-Y)</w:t>
                            </w:r>
                            <w:r w:rsidRPr="002379EF">
                              <w:rPr>
                                <w:szCs w:val="24"/>
                              </w:rPr>
                              <w:t xml:space="preserve"> + V 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(P-Q)</w:t>
                            </w: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12 </w:t>
                            </w:r>
                            <w:proofErr w:type="gramStart"/>
                            <w:r w:rsidRPr="002379EF">
                              <w:rPr>
                                <w:szCs w:val="24"/>
                              </w:rPr>
                              <w:t>=  9</w:t>
                            </w:r>
                            <w:proofErr w:type="gramEnd"/>
                            <w:r w:rsidRPr="002379EF">
                              <w:rPr>
                                <w:szCs w:val="24"/>
                              </w:rPr>
                              <w:t xml:space="preserve">  +  V 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(P-Q)</w:t>
                            </w: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V 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(P-Q</w:t>
                            </w:r>
                            <w:proofErr w:type="gramStart"/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)</w:t>
                            </w:r>
                            <w:r w:rsidRPr="002379EF">
                              <w:rPr>
                                <w:szCs w:val="24"/>
                              </w:rPr>
                              <w:t xml:space="preserve">  =</w:t>
                            </w:r>
                            <w:proofErr w:type="gramEnd"/>
                            <w:r w:rsidRPr="002379EF">
                              <w:rPr>
                                <w:szCs w:val="24"/>
                              </w:rPr>
                              <w:t xml:space="preserve">  3.0 V</w:t>
                            </w: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I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75</m:t>
                                  </m:r>
                                </m:den>
                              </m:f>
                            </m:oMath>
                            <w:r w:rsidRPr="002379EF">
                              <w:rPr>
                                <w:szCs w:val="24"/>
                              </w:rPr>
                              <w:t xml:space="preserve"> = 0.12 </w:t>
                            </w:r>
                            <w:proofErr w:type="gramStart"/>
                            <w:r w:rsidRPr="002379EF">
                              <w:rPr>
                                <w:szCs w:val="24"/>
                              </w:rPr>
                              <w:t>Amps</w:t>
                            </w:r>
                            <w:r>
                              <w:rPr>
                                <w:szCs w:val="24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current is the same throughout the circuit)</w:t>
                            </w:r>
                          </w:p>
                          <w:p w:rsidR="006305A9" w:rsidRPr="008710B3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R 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(P-Q)</w:t>
                            </w:r>
                            <w:r w:rsidRPr="00565F74">
                              <w:rPr>
                                <w:b/>
                                <w:szCs w:val="24"/>
                              </w:rPr>
                              <w:t xml:space="preserve"> =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 w:val="28"/>
                                      <w:szCs w:val="28"/>
                                    </w:rPr>
                                    <m:t>0.12</m:t>
                                  </m:r>
                                </m:den>
                              </m:f>
                            </m:oMath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379EF">
                              <w:rPr>
                                <w:szCs w:val="24"/>
                              </w:rPr>
                              <w:t xml:space="preserve">= 25 </w:t>
                            </w:r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A = 30 </w:t>
                            </w:r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B = 10 + 12 = 22 </w:t>
                            </w:r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 xml:space="preserve">C: 25 </w:t>
                            </w:r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  <w:r w:rsidRPr="002379EF">
                              <w:rPr>
                                <w:szCs w:val="24"/>
                              </w:rPr>
                              <w:t xml:space="preserve"> in parallel with wire (very low resistance) so R</w:t>
                            </w:r>
                            <w:r w:rsidRPr="002379EF">
                              <w:rPr>
                                <w:szCs w:val="24"/>
                                <w:vertAlign w:val="subscript"/>
                              </w:rPr>
                              <w:t>T</w:t>
                            </w:r>
                            <w:r w:rsidRPr="002379EF">
                              <w:rPr>
                                <w:szCs w:val="24"/>
                              </w:rPr>
                              <w:t xml:space="preserve"> very low (&lt; </w:t>
                            </w:r>
                            <w:proofErr w:type="gramStart"/>
                            <w:r w:rsidRPr="002379EF">
                              <w:rPr>
                                <w:szCs w:val="24"/>
                              </w:rPr>
                              <w:t xml:space="preserve">25 </w:t>
                            </w:r>
                            <w:proofErr w:type="gramEnd"/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  <w:r w:rsidRPr="002379EF"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6305A9" w:rsidRPr="002379EF" w:rsidRDefault="006305A9" w:rsidP="006305A9">
                            <w:pPr>
                              <w:spacing w:line="276" w:lineRule="auto"/>
                              <w:rPr>
                                <w:szCs w:val="24"/>
                                <w:vertAlign w:val="subscript"/>
                              </w:rPr>
                            </w:pPr>
                            <w:r w:rsidRPr="002379EF">
                              <w:rPr>
                                <w:szCs w:val="24"/>
                              </w:rPr>
                              <w:t>D:</w:t>
                            </w:r>
                            <w:r w:rsidRPr="00565F74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+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50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25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szCs w:val="24"/>
                              </w:rPr>
                              <w:t xml:space="preserve">    Hence R</w:t>
                            </w:r>
                            <w:r>
                              <w:rPr>
                                <w:szCs w:val="24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szCs w:val="24"/>
                              </w:rPr>
                              <w:t xml:space="preserve"> = 25 </w:t>
                            </w:r>
                            <w:r w:rsidRPr="002379EF">
                              <w:rPr>
                                <w:szCs w:val="24"/>
                              </w:rPr>
                              <w:sym w:font="Symbol" w:char="F057"/>
                            </w: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b/>
                                <w:szCs w:val="24"/>
                                <w:vertAlign w:val="subscript"/>
                              </w:rPr>
                            </w:pP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b/>
                                <w:szCs w:val="24"/>
                                <w:vertAlign w:val="subscript"/>
                              </w:rPr>
                            </w:pPr>
                          </w:p>
                          <w:p w:rsidR="006305A9" w:rsidRDefault="006305A9" w:rsidP="006305A9">
                            <w:pPr>
                              <w:spacing w:line="276" w:lineRule="auto"/>
                              <w:rPr>
                                <w:b/>
                                <w:szCs w:val="24"/>
                                <w:vertAlign w:val="subscript"/>
                              </w:rPr>
                            </w:pPr>
                          </w:p>
                          <w:p w:rsidR="006305A9" w:rsidRDefault="006305A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70" type="#_x0000_t202" style="position:absolute;margin-left:17.9pt;margin-top:4.3pt;width:468.3pt;height:246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">
                <v:textbox>
                  <w:txbxContent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>V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T</w:t>
                      </w:r>
                      <w:r w:rsidRPr="002379EF">
                        <w:rPr>
                          <w:szCs w:val="24"/>
                        </w:rPr>
                        <w:t xml:space="preserve"> = V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 xml:space="preserve"> (X-Y)</w:t>
                      </w:r>
                      <w:r w:rsidRPr="002379EF">
                        <w:rPr>
                          <w:szCs w:val="24"/>
                        </w:rPr>
                        <w:t xml:space="preserve"> + V 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(P-Q)</w:t>
                      </w: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 xml:space="preserve">12 =  9  +  V 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(P-Q)</w:t>
                      </w: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 xml:space="preserve">V 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(P-Q)</w:t>
                      </w:r>
                      <w:r w:rsidRPr="002379EF">
                        <w:rPr>
                          <w:szCs w:val="24"/>
                        </w:rPr>
                        <w:t xml:space="preserve">  =  3.0 V</w:t>
                      </w:r>
                    </w:p>
                    <w:p w:rsidR="006305A9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  <w:r w:rsidRPr="002379EF">
                        <w:rPr>
                          <w:szCs w:val="24"/>
                        </w:rPr>
                        <w:t xml:space="preserve">I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9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75</m:t>
                            </m:r>
                          </m:den>
                        </m:f>
                      </m:oMath>
                      <w:r w:rsidRPr="002379EF">
                        <w:rPr>
                          <w:szCs w:val="24"/>
                        </w:rPr>
                        <w:t xml:space="preserve"> = 0.12 Amps</w:t>
                      </w:r>
                      <w:r>
                        <w:rPr>
                          <w:szCs w:val="24"/>
                        </w:rPr>
                        <w:t xml:space="preserve">  (current is the same throughout the circuit)</w:t>
                      </w:r>
                    </w:p>
                    <w:p w:rsidR="006305A9" w:rsidRPr="008710B3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  <w:r w:rsidRPr="002379EF">
                        <w:rPr>
                          <w:szCs w:val="24"/>
                        </w:rPr>
                        <w:t xml:space="preserve">R 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(P-Q)</w:t>
                      </w:r>
                      <w:r w:rsidRPr="00565F74">
                        <w:rPr>
                          <w:b/>
                          <w:szCs w:val="24"/>
                        </w:rPr>
                        <w:t xml:space="preserve"> =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I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8"/>
                                <w:szCs w:val="28"/>
                              </w:rPr>
                              <m:t>0.12</m:t>
                            </m:r>
                          </m:den>
                        </m:f>
                      </m:oMath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379EF">
                        <w:rPr>
                          <w:szCs w:val="24"/>
                        </w:rPr>
                        <w:t xml:space="preserve">= 25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</w:p>
                    <w:p w:rsidR="006305A9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 xml:space="preserve">A = 30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 xml:space="preserve">B = 10 + 12 = 22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</w:p>
                    <w:p w:rsidR="006305A9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  <w:r w:rsidRPr="002379EF">
                        <w:rPr>
                          <w:szCs w:val="24"/>
                        </w:rPr>
                        <w:t xml:space="preserve">C: 25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  <w:r w:rsidRPr="002379EF">
                        <w:rPr>
                          <w:szCs w:val="24"/>
                        </w:rPr>
                        <w:t xml:space="preserve"> in parallel with wire (very low resistance) so R</w:t>
                      </w:r>
                      <w:r w:rsidRPr="002379EF">
                        <w:rPr>
                          <w:szCs w:val="24"/>
                          <w:vertAlign w:val="subscript"/>
                        </w:rPr>
                        <w:t>T</w:t>
                      </w:r>
                      <w:r w:rsidRPr="002379EF">
                        <w:rPr>
                          <w:szCs w:val="24"/>
                        </w:rPr>
                        <w:t xml:space="preserve"> very low (&lt; 25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  <w:r w:rsidRPr="002379EF">
                        <w:rPr>
                          <w:szCs w:val="24"/>
                        </w:rPr>
                        <w:t>)</w:t>
                      </w:r>
                    </w:p>
                    <w:p w:rsidR="006305A9" w:rsidRPr="002379EF" w:rsidRDefault="006305A9" w:rsidP="006305A9">
                      <w:pPr>
                        <w:spacing w:line="276" w:lineRule="auto"/>
                        <w:rPr>
                          <w:szCs w:val="24"/>
                          <w:vertAlign w:val="subscript"/>
                        </w:rPr>
                      </w:pPr>
                      <w:r w:rsidRPr="002379EF">
                        <w:rPr>
                          <w:szCs w:val="24"/>
                        </w:rPr>
                        <w:t>D:</w:t>
                      </w:r>
                      <w:r w:rsidRPr="00565F74">
                        <w:rPr>
                          <w:b/>
                          <w:szCs w:val="24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25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</m:t>
                        </m:r>
                      </m:oMath>
                      <w:r>
                        <w:rPr>
                          <w:szCs w:val="24"/>
                        </w:rPr>
                        <w:t xml:space="preserve">    Hence R</w:t>
                      </w:r>
                      <w:r>
                        <w:rPr>
                          <w:szCs w:val="24"/>
                          <w:vertAlign w:val="subscript"/>
                        </w:rPr>
                        <w:t>D</w:t>
                      </w:r>
                      <w:r>
                        <w:rPr>
                          <w:szCs w:val="24"/>
                        </w:rPr>
                        <w:t xml:space="preserve"> = 25 </w:t>
                      </w:r>
                      <w:r w:rsidRPr="002379EF">
                        <w:rPr>
                          <w:szCs w:val="24"/>
                        </w:rPr>
                        <w:sym w:font="Symbol" w:char="F057"/>
                      </w:r>
                    </w:p>
                    <w:p w:rsidR="006305A9" w:rsidRDefault="006305A9" w:rsidP="006305A9">
                      <w:pPr>
                        <w:spacing w:line="276" w:lineRule="auto"/>
                        <w:rPr>
                          <w:b/>
                          <w:szCs w:val="24"/>
                          <w:vertAlign w:val="subscript"/>
                        </w:rPr>
                      </w:pPr>
                    </w:p>
                    <w:p w:rsidR="006305A9" w:rsidRDefault="006305A9" w:rsidP="006305A9">
                      <w:pPr>
                        <w:spacing w:line="276" w:lineRule="auto"/>
                        <w:rPr>
                          <w:b/>
                          <w:szCs w:val="24"/>
                          <w:vertAlign w:val="subscript"/>
                        </w:rPr>
                      </w:pPr>
                    </w:p>
                    <w:p w:rsidR="006305A9" w:rsidRDefault="006305A9" w:rsidP="006305A9">
                      <w:pPr>
                        <w:spacing w:line="276" w:lineRule="auto"/>
                        <w:rPr>
                          <w:b/>
                          <w:szCs w:val="24"/>
                          <w:vertAlign w:val="subscript"/>
                        </w:rPr>
                      </w:pPr>
                    </w:p>
                    <w:p w:rsidR="006305A9" w:rsidRDefault="006305A9"/>
                  </w:txbxContent>
                </v:textbox>
              </v:shape>
            </w:pict>
          </mc:Fallback>
        </mc:AlternateContent>
      </w: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spacing w:line="276" w:lineRule="auto"/>
        <w:rPr>
          <w:b/>
          <w:szCs w:val="24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170D5B" w:rsidRDefault="00170D5B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</w:p>
    <w:p w:rsidR="00A42122" w:rsidRPr="005746D5" w:rsidRDefault="00A42122" w:rsidP="00A42122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>
        <w:rPr>
          <w:b/>
          <w:sz w:val="28"/>
          <w:szCs w:val="28"/>
          <w:u w:val="single"/>
        </w:rPr>
        <w:t>1</w:t>
      </w:r>
      <w:r w:rsidR="006305A9">
        <w:rPr>
          <w:b/>
          <w:sz w:val="28"/>
          <w:szCs w:val="28"/>
          <w:u w:val="single"/>
        </w:rPr>
        <w:t>3</w:t>
      </w:r>
      <w:r>
        <w:rPr>
          <w:b/>
          <w:sz w:val="28"/>
          <w:szCs w:val="28"/>
          <w:u w:val="single"/>
        </w:rPr>
        <w:t>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A42122" w:rsidRDefault="00A42122" w:rsidP="00A42122">
      <w:pPr>
        <w:tabs>
          <w:tab w:val="left" w:pos="426"/>
        </w:tabs>
        <w:rPr>
          <w:szCs w:val="24"/>
        </w:rPr>
      </w:pPr>
      <w:r w:rsidRPr="00F0372A">
        <w:rPr>
          <w:szCs w:val="24"/>
        </w:rPr>
        <w:t>Two metal spheres, one of -5.00</w:t>
      </w:r>
      <w:r w:rsidRPr="00F0372A">
        <w:rPr>
          <w:szCs w:val="24"/>
        </w:rPr>
        <w:sym w:font="Symbol" w:char="F06D"/>
      </w:r>
      <w:r w:rsidRPr="00F0372A">
        <w:rPr>
          <w:szCs w:val="24"/>
        </w:rPr>
        <w:t>C charge the other of +9.00</w:t>
      </w:r>
      <w:r w:rsidRPr="00F0372A">
        <w:rPr>
          <w:szCs w:val="24"/>
        </w:rPr>
        <w:sym w:font="Symbol" w:char="F06D"/>
      </w:r>
      <w:r w:rsidRPr="00F0372A">
        <w:rPr>
          <w:szCs w:val="24"/>
        </w:rPr>
        <w:t>C charge, are placed 0.500 m apart from centre to centre.</w:t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4265A9" w:rsidRDefault="00A42122" w:rsidP="00A42122">
      <w:pPr>
        <w:pStyle w:val="ListParagraph"/>
        <w:numPr>
          <w:ilvl w:val="0"/>
          <w:numId w:val="16"/>
        </w:numPr>
        <w:rPr>
          <w:szCs w:val="24"/>
        </w:rPr>
      </w:pPr>
      <w:r w:rsidRPr="004265A9">
        <w:rPr>
          <w:szCs w:val="24"/>
        </w:rPr>
        <w:t xml:space="preserve">The two spheres are brought together in contact with each other and moved apart to 0.250 m. </w:t>
      </w:r>
    </w:p>
    <w:p w:rsidR="00A42122" w:rsidRPr="00F0372A" w:rsidRDefault="00A42122" w:rsidP="00A42122">
      <w:pPr>
        <w:tabs>
          <w:tab w:val="left" w:pos="426"/>
        </w:tabs>
        <w:ind w:left="851"/>
        <w:rPr>
          <w:szCs w:val="24"/>
        </w:rPr>
      </w:pPr>
      <w:r w:rsidRPr="00F0372A">
        <w:rPr>
          <w:szCs w:val="24"/>
        </w:rPr>
        <w:t>i)  Explain what happens to the charges.</w:t>
      </w:r>
      <w:r>
        <w:rPr>
          <w:szCs w:val="24"/>
        </w:rPr>
        <w:t xml:space="preserve">   </w:t>
      </w:r>
      <w:r w:rsidR="006305A9">
        <w:rPr>
          <w:szCs w:val="24"/>
        </w:rPr>
        <w:t xml:space="preserve">                                                                </w:t>
      </w:r>
      <w:r>
        <w:rPr>
          <w:szCs w:val="24"/>
        </w:rPr>
        <w:t xml:space="preserve">   </w:t>
      </w:r>
      <w:r w:rsidRPr="004265A9">
        <w:rPr>
          <w:b/>
          <w:szCs w:val="24"/>
        </w:rPr>
        <w:t>[</w:t>
      </w:r>
      <w:r>
        <w:rPr>
          <w:b/>
          <w:szCs w:val="24"/>
        </w:rPr>
        <w:t>3</w:t>
      </w:r>
      <w:r w:rsidRPr="004265A9">
        <w:rPr>
          <w:b/>
          <w:szCs w:val="24"/>
        </w:rPr>
        <w:t xml:space="preserve"> marks]</w:t>
      </w:r>
    </w:p>
    <w:p w:rsidR="00A42122" w:rsidRDefault="004B3147" w:rsidP="00A42122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94615</wp:posOffset>
                </wp:positionV>
                <wp:extent cx="6391275" cy="1333500"/>
                <wp:effectExtent l="8255" t="8890" r="10795" b="10160"/>
                <wp:wrapNone/>
                <wp:docPr id="46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Unl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ike charges </w:t>
                            </w:r>
                            <w:r>
                              <w:rPr>
                                <w:szCs w:val="24"/>
                              </w:rPr>
                              <w:t>attract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and</w:t>
                            </w:r>
                            <w:r>
                              <w:rPr>
                                <w:szCs w:val="24"/>
                              </w:rPr>
                              <w:t xml:space="preserve"> these charges</w:t>
                            </w:r>
                            <w:r w:rsidRPr="00F0372A">
                              <w:rPr>
                                <w:szCs w:val="24"/>
                              </w:rPr>
                              <w:t xml:space="preserve"> are trying to move towards </w:t>
                            </w:r>
                            <w:r>
                              <w:rPr>
                                <w:szCs w:val="24"/>
                              </w:rPr>
                              <w:t>each other so to become neutral in charge</w:t>
                            </w:r>
                            <w:r w:rsidRPr="00F0372A">
                              <w:rPr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Cs w:val="24"/>
                              </w:rPr>
                              <w:t xml:space="preserve">  (1 mark)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 xml:space="preserve">As the two spheres come into contact, the charges (electrons) quickly move across the two spheres until equally spaced and evenly distributed. </w:t>
                            </w:r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</w:p>
                          <w:p w:rsidR="00A42122" w:rsidRDefault="00A42122" w:rsidP="00A42122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A42122" w:rsidRPr="00F0372A" w:rsidRDefault="00A42122" w:rsidP="00A42122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 w:rsidRPr="00F0372A">
                              <w:rPr>
                                <w:szCs w:val="24"/>
                              </w:rPr>
                              <w:t>Any leftover charge is evenly distributed between the two spheres (-5 + 9 = 4 C left; 2 C each)</w:t>
                            </w:r>
                            <w:r>
                              <w:rPr>
                                <w:szCs w:val="24"/>
                              </w:rPr>
                              <w:t xml:space="preserve">   (1 mark)</w:t>
                            </w:r>
                          </w:p>
                          <w:p w:rsidR="00A42122" w:rsidRDefault="00A42122" w:rsidP="00A4212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072" type="#_x0000_t202" style="position:absolute;margin-left:-.1pt;margin-top:7.45pt;width:503.25pt;height:1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">
                <v:textbox>
                  <w:txbxContent>
                    <w:p w:rsidR="00A42122" w:rsidRDefault="00A42122" w:rsidP="00A42122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Unl</w:t>
                      </w:r>
                      <w:r w:rsidRPr="00F0372A">
                        <w:rPr>
                          <w:szCs w:val="24"/>
                        </w:rPr>
                        <w:t xml:space="preserve">ike charges </w:t>
                      </w:r>
                      <w:r>
                        <w:rPr>
                          <w:szCs w:val="24"/>
                        </w:rPr>
                        <w:t>attract</w:t>
                      </w:r>
                      <w:r w:rsidRPr="00F0372A">
                        <w:rPr>
                          <w:szCs w:val="24"/>
                        </w:rPr>
                        <w:t xml:space="preserve"> and</w:t>
                      </w:r>
                      <w:r>
                        <w:rPr>
                          <w:szCs w:val="24"/>
                        </w:rPr>
                        <w:t xml:space="preserve"> these charges</w:t>
                      </w:r>
                      <w:r w:rsidRPr="00F0372A">
                        <w:rPr>
                          <w:szCs w:val="24"/>
                        </w:rPr>
                        <w:t xml:space="preserve"> are trying to move towards </w:t>
                      </w:r>
                      <w:r>
                        <w:rPr>
                          <w:szCs w:val="24"/>
                        </w:rPr>
                        <w:t>each other so to become neutral in charge</w:t>
                      </w:r>
                      <w:r w:rsidRPr="00F0372A">
                        <w:rPr>
                          <w:szCs w:val="24"/>
                        </w:rPr>
                        <w:t>.</w:t>
                      </w:r>
                      <w:r>
                        <w:rPr>
                          <w:szCs w:val="24"/>
                        </w:rPr>
                        <w:t xml:space="preserve">  (1 mark)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 xml:space="preserve">As the two spheres come into contact, the charges (electrons) quickly move across the two spheres until equally spaced and evenly distributed. </w:t>
                      </w:r>
                      <w:r>
                        <w:rPr>
                          <w:szCs w:val="24"/>
                        </w:rPr>
                        <w:t xml:space="preserve">   (1 mark)</w:t>
                      </w:r>
                    </w:p>
                    <w:p w:rsidR="00A42122" w:rsidRDefault="00A42122" w:rsidP="00A42122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A42122" w:rsidRPr="00F0372A" w:rsidRDefault="00A42122" w:rsidP="00A42122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 w:rsidRPr="00F0372A">
                        <w:rPr>
                          <w:szCs w:val="24"/>
                        </w:rPr>
                        <w:t>Any leftover charge is evenly distributed between the two spheres (-5 + 9 = 4 C left; 2 C each)</w:t>
                      </w:r>
                      <w:r>
                        <w:rPr>
                          <w:szCs w:val="24"/>
                        </w:rPr>
                        <w:t xml:space="preserve">   (1 mark)</w:t>
                      </w:r>
                    </w:p>
                    <w:p w:rsidR="00A42122" w:rsidRDefault="00A42122" w:rsidP="00A42122"/>
                  </w:txbxContent>
                </v:textbox>
              </v:shape>
            </w:pict>
          </mc:Fallback>
        </mc:AlternateContent>
      </w: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ind w:left="851"/>
        <w:rPr>
          <w:szCs w:val="24"/>
        </w:rPr>
      </w:pPr>
      <w:r w:rsidRPr="00F0372A">
        <w:rPr>
          <w:szCs w:val="24"/>
        </w:rPr>
        <w:t>ii) Calculate the new charges of the spheres, placing the values in the correct places. Then draw the electric field lines, showing direction and interaction after the contact.</w:t>
      </w:r>
      <w:r>
        <w:rPr>
          <w:szCs w:val="24"/>
        </w:rPr>
        <w:t xml:space="preserve"> </w:t>
      </w:r>
      <w:r w:rsidR="006305A9">
        <w:rPr>
          <w:szCs w:val="24"/>
        </w:rPr>
        <w:t xml:space="preserve">     </w:t>
      </w:r>
      <w:r w:rsidRPr="00FB27B4">
        <w:rPr>
          <w:b/>
          <w:szCs w:val="24"/>
        </w:rPr>
        <w:t xml:space="preserve"> [</w:t>
      </w:r>
      <w:r>
        <w:rPr>
          <w:b/>
          <w:szCs w:val="24"/>
        </w:rPr>
        <w:t>3</w:t>
      </w:r>
      <w:r w:rsidRPr="00FB27B4">
        <w:rPr>
          <w:b/>
          <w:szCs w:val="24"/>
        </w:rPr>
        <w:t xml:space="preserve"> marks]</w:t>
      </w:r>
    </w:p>
    <w:p w:rsidR="00A42122" w:rsidRPr="002B4617" w:rsidRDefault="004B3147" w:rsidP="00A42122">
      <w:pPr>
        <w:rPr>
          <w:rFonts w:ascii="Arial" w:hAnsi="Arial" w:cs="Arial"/>
        </w:rPr>
      </w:pPr>
      <w:r>
        <w:rPr>
          <w:noProof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104140</wp:posOffset>
                </wp:positionV>
                <wp:extent cx="6391275" cy="3343275"/>
                <wp:effectExtent l="8255" t="8890" r="10795" b="10160"/>
                <wp:wrapNone/>
                <wp:docPr id="4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3343275"/>
                          <a:chOff x="990" y="5025"/>
                          <a:chExt cx="10065" cy="6270"/>
                        </a:xfrm>
                      </wpg:grpSpPr>
                      <wps:wsp>
                        <wps:cNvPr id="44" name="Oval 134"/>
                        <wps:cNvSpPr>
                          <a:spLocks noChangeArrowheads="1"/>
                        </wps:cNvSpPr>
                        <wps:spPr bwMode="auto">
                          <a:xfrm>
                            <a:off x="8732" y="10755"/>
                            <a:ext cx="1440" cy="54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990" y="5025"/>
                            <a:ext cx="10065" cy="4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2122" w:rsidRDefault="00A42122" w:rsidP="00563674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eastAsia="en-AU"/>
                                </w:rPr>
                                <w:drawing>
                                  <wp:inline distT="0" distB="0" distL="0" distR="0">
                                    <wp:extent cx="4629150" cy="2557541"/>
                                    <wp:effectExtent l="19050" t="0" r="0" b="0"/>
                                    <wp:docPr id="31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29150" cy="25575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" o:spid="_x0000_s1073" style="position:absolute;margin-left:-.1pt;margin-top:8.2pt;width:503.25pt;height:263.25pt;z-index:251769856" coordorigin="990,5025" coordsize="10065,6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">
                <v:oval id="Oval 134" o:spid="_x0000_s1074" style="position:absolute;left:8732;top:10755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/1W8UA&#10;AADbAAAADwAAAGRycy9kb3ducmV2LnhtbESPQWvCQBSE70L/w/IKvelGUasxq7TWQkE8VHPw+Mi+&#10;ZkOyb0N2q/HfdwuCx2FmvmGyTW8bcaHOV44VjEcJCOLC6YpLBfnpc7gA4QOyxsYxKbiRh836aZBh&#10;qt2Vv+lyDKWIEPYpKjAhtKmUvjBk0Y9cSxy9H9dZDFF2pdQdXiPcNnKSJHNpseK4YLClraGiPv5a&#10;BfXrsjb79/1s2dQf+fh8mGx3N6vUy3P/tgIRqA+P8L39pRVMp/D/Jf4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b/VbxQAAANsAAAAPAAAAAAAAAAAAAAAAAJgCAABkcnMv&#10;ZG93bnJldi54bWxQSwUGAAAAAAQABAD1AAAAigMAAAAA&#10;" filled="f" strokecolor="blue"/>
                <v:shape id="Text Box 135" o:spid="_x0000_s1075" type="#_x0000_t202" style="position:absolute;left:990;top:5025;width:10065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<v:textbox>
                    <w:txbxContent>
                      <w:p w:rsidR="00A42122" w:rsidRDefault="00A42122" w:rsidP="00563674">
                        <w:pPr>
                          <w:jc w:val="center"/>
                        </w:pPr>
                        <w:r>
                          <w:rPr>
                            <w:noProof/>
                            <w:lang w:eastAsia="en-AU"/>
                          </w:rPr>
                          <w:drawing>
                            <wp:inline distT="0" distB="0" distL="0" distR="0">
                              <wp:extent cx="4629150" cy="2557541"/>
                              <wp:effectExtent l="19050" t="0" r="0" b="0"/>
                              <wp:docPr id="31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29150" cy="255754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42122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4B3147" w:rsidP="00A4212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45720</wp:posOffset>
                </wp:positionV>
                <wp:extent cx="2514600" cy="685800"/>
                <wp:effectExtent l="9525" t="7620" r="9525" b="11430"/>
                <wp:wrapNone/>
                <wp:docPr id="3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685800"/>
                          <a:chOff x="3692" y="6852"/>
                          <a:chExt cx="3960" cy="1080"/>
                        </a:xfrm>
                      </wpg:grpSpPr>
                      <wpg:grpSp>
                        <wpg:cNvPr id="37" name="Group 124"/>
                        <wpg:cNvGrpSpPr>
                          <a:grpSpLocks/>
                        </wpg:cNvGrpSpPr>
                        <wpg:grpSpPr bwMode="auto">
                          <a:xfrm>
                            <a:off x="3692" y="6852"/>
                            <a:ext cx="1080" cy="1080"/>
                            <a:chOff x="4401" y="2318"/>
                            <a:chExt cx="1080" cy="1080"/>
                          </a:xfrm>
                        </wpg:grpSpPr>
                        <wps:wsp>
                          <wps:cNvPr id="38" name="Oval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1" y="2318"/>
                              <a:ext cx="1080" cy="10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Text Box 1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2681"/>
                              <a:ext cx="108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2122" w:rsidRDefault="00A42122" w:rsidP="00A42122">
                                <w:pPr>
                                  <w:jc w:val="center"/>
                                </w:pPr>
                                <w:r>
                                  <w:t xml:space="preserve">___ </w:t>
                                </w:r>
                                <w:r>
                                  <w:sym w:font="Symbol" w:char="F06D"/>
                                </w: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27"/>
                        <wpg:cNvGrpSpPr>
                          <a:grpSpLocks/>
                        </wpg:cNvGrpSpPr>
                        <wpg:grpSpPr bwMode="auto">
                          <a:xfrm>
                            <a:off x="6572" y="6852"/>
                            <a:ext cx="1080" cy="1080"/>
                            <a:chOff x="4401" y="2318"/>
                            <a:chExt cx="1080" cy="1080"/>
                          </a:xfrm>
                        </wpg:grpSpPr>
                        <wps:wsp>
                          <wps:cNvPr id="41" name="Oval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1" y="2318"/>
                              <a:ext cx="1080" cy="10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1" y="2681"/>
                              <a:ext cx="108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2122" w:rsidRDefault="00A42122" w:rsidP="00A42122">
                                <w:pPr>
                                  <w:jc w:val="center"/>
                                </w:pPr>
                                <w:r w:rsidRPr="00C75EAF">
                                  <w:t xml:space="preserve">___ </w:t>
                                </w:r>
                                <w:r>
                                  <w:sym w:font="Symbol" w:char="F06D"/>
                                </w:r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76" style="position:absolute;margin-left:135pt;margin-top:3.6pt;width:198pt;height:54pt;z-index:251765760" coordorigin="3692,6852" coordsize="3960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">
                <v:group id="Group 124" o:spid="_x0000_s1077" style="position:absolute;left:3692;top:6852;width:1080;height:1080" coordorigin="4401,2318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oval id="Oval 125" o:spid="_x0000_s1078" style="position:absolute;left:4401;top:2318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z8Mr8A&#10;AADbAAAADwAAAGRycy9kb3ducmV2LnhtbERPTYvCMBC9C/sfwix401SLIl2jiCLoYQ9b3fvQjG2x&#10;mZRmrPXfm8PCHh/ve70dXKN66kLt2cBsmoAiLrytuTRwvRwnK1BBkC02nsnAiwJsNx+jNWbWP/mH&#10;+lxKFUM4ZGigEmkzrUNRkcMw9S1x5G6+cygRdqW2HT5juGv0PEmW2mHNsaHClvYVFff84Qwcyl2+&#10;7HUqi/R2OMni/vt9TmfGjD+H3RcooUH+xX/ukzWQxrHxS/wBe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fPwyvwAAANsAAAAPAAAAAAAAAAAAAAAAAJgCAABkcnMvZG93bnJl&#10;di54bWxQSwUGAAAAAAQABAD1AAAAhAMAAAAA&#10;"/>
                  <v:shape id="Text Box 126" o:spid="_x0000_s1079" type="#_x0000_t202" style="position:absolute;left:4401;top:268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:rsidR="00A42122" w:rsidRDefault="00A42122" w:rsidP="00A42122">
                          <w:pPr>
                            <w:jc w:val="center"/>
                          </w:pPr>
                          <w:r>
                            <w:t xml:space="preserve">___ </w:t>
                          </w:r>
                          <w:r>
                            <w:sym w:font="Symbol" w:char="F06D"/>
                          </w: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  <v:group id="Group 127" o:spid="_x0000_s1080" style="position:absolute;left:6572;top:6852;width:1080;height:1080" coordorigin="4401,2318" coordsize="10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Oval 128" o:spid="_x0000_s1081" style="position:absolute;left:4401;top:2318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m0sMA&#10;AADbAAAADwAAAGRycy9kb3ducmV2LnhtbESPQWvCQBSE74L/YXlCb7pJU6WkriKVgh48NLb3R/aZ&#10;BLNvQ/Y1pv/eLQg9DjPzDbPejq5VA/Wh8WwgXSSgiEtvG64MfJ0/5q+ggiBbbD2TgV8KsN1MJ2vM&#10;rb/xJw2FVCpCOORooBbpcq1DWZPDsPAdcfQuvncoUfaVtj3eIty1+jlJVtphw3Ghxo7eayqvxY8z&#10;sK92xWrQmSyzy/4gy+v36ZilxjzNxt0bKKFR/sOP9sEaeEnh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Am0sMAAADbAAAADwAAAAAAAAAAAAAAAACYAgAAZHJzL2Rv&#10;d25yZXYueG1sUEsFBgAAAAAEAAQA9QAAAIgDAAAAAA==&#10;"/>
                  <v:shape id="Text Box 129" o:spid="_x0000_s1082" type="#_x0000_t202" style="position:absolute;left:4401;top:268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<v:textbox>
                      <w:txbxContent>
                        <w:p w:rsidR="00A42122" w:rsidRDefault="00A42122" w:rsidP="00A42122">
                          <w:pPr>
                            <w:jc w:val="center"/>
                          </w:pPr>
                          <w:r w:rsidRPr="00C75EAF">
                            <w:t xml:space="preserve">___ </w:t>
                          </w:r>
                          <w:r>
                            <w:sym w:font="Symbol" w:char="F06D"/>
                          </w: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Pr="002B4617" w:rsidRDefault="00A42122" w:rsidP="00A42122">
      <w:pPr>
        <w:rPr>
          <w:rFonts w:ascii="Arial" w:hAnsi="Arial" w:cs="Arial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A42122" w:rsidRPr="00F0372A" w:rsidRDefault="00A42122" w:rsidP="00A42122">
      <w:pPr>
        <w:pStyle w:val="ListParagraph"/>
        <w:numPr>
          <w:ilvl w:val="0"/>
          <w:numId w:val="16"/>
        </w:numPr>
        <w:tabs>
          <w:tab w:val="left" w:pos="426"/>
        </w:tabs>
        <w:rPr>
          <w:szCs w:val="24"/>
        </w:rPr>
      </w:pPr>
      <w:r w:rsidRPr="005C0515">
        <w:rPr>
          <w:szCs w:val="24"/>
        </w:rPr>
        <w:t xml:space="preserve">How does the force in situation (b) compare to the force calculated in (a)? </w:t>
      </w:r>
      <w:r>
        <w:rPr>
          <w:szCs w:val="24"/>
        </w:rPr>
        <w:t xml:space="preserve">  </w:t>
      </w:r>
      <w:r w:rsidR="006305A9">
        <w:rPr>
          <w:szCs w:val="24"/>
        </w:rPr>
        <w:t xml:space="preserve">              </w:t>
      </w:r>
      <w:r>
        <w:rPr>
          <w:szCs w:val="24"/>
        </w:rPr>
        <w:t xml:space="preserve">   </w:t>
      </w:r>
      <w:r w:rsidRPr="005C0515">
        <w:rPr>
          <w:b/>
          <w:szCs w:val="24"/>
        </w:rPr>
        <w:t>[1 mark]</w:t>
      </w:r>
    </w:p>
    <w:p w:rsidR="00A42122" w:rsidRPr="00F0372A" w:rsidRDefault="004B3147" w:rsidP="00A42122">
      <w:pPr>
        <w:tabs>
          <w:tab w:val="left" w:pos="426"/>
        </w:tabs>
        <w:jc w:val="right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70485</wp:posOffset>
                </wp:positionV>
                <wp:extent cx="571500" cy="342900"/>
                <wp:effectExtent l="9525" t="13335" r="9525" b="5715"/>
                <wp:wrapNone/>
                <wp:docPr id="35" name="Oval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0" o:spid="_x0000_s1026" style="position:absolute;margin-left:27pt;margin-top:5.55pt;width:45pt;height:2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" filled="f"/>
            </w:pict>
          </mc:Fallback>
        </mc:AlternateContent>
      </w:r>
    </w:p>
    <w:p w:rsidR="00A42122" w:rsidRPr="00F0372A" w:rsidRDefault="00A42122" w:rsidP="00A42122">
      <w:pPr>
        <w:tabs>
          <w:tab w:val="left" w:pos="426"/>
          <w:tab w:val="left" w:pos="3969"/>
        </w:tabs>
        <w:rPr>
          <w:szCs w:val="24"/>
        </w:rPr>
      </w:pPr>
      <w:r>
        <w:rPr>
          <w:szCs w:val="24"/>
        </w:rPr>
        <w:tab/>
        <w:t xml:space="preserve">     </w:t>
      </w:r>
      <w:r w:rsidRPr="00F0372A">
        <w:rPr>
          <w:szCs w:val="24"/>
        </w:rPr>
        <w:t>Circle   the correct answer:</w:t>
      </w:r>
      <w:r w:rsidRPr="00F0372A">
        <w:rPr>
          <w:szCs w:val="24"/>
        </w:rPr>
        <w:tab/>
        <w:t>GREATER</w:t>
      </w:r>
      <w:r w:rsidRPr="00F0372A">
        <w:rPr>
          <w:szCs w:val="24"/>
        </w:rPr>
        <w:tab/>
      </w:r>
      <w:r w:rsidRPr="00F0372A">
        <w:rPr>
          <w:szCs w:val="24"/>
        </w:rPr>
        <w:tab/>
        <w:t>EQUAL</w:t>
      </w:r>
      <w:r w:rsidRPr="00F0372A">
        <w:rPr>
          <w:szCs w:val="24"/>
        </w:rPr>
        <w:tab/>
        <w:t>SMALLER</w:t>
      </w:r>
      <w:r w:rsidRPr="00F0372A">
        <w:rPr>
          <w:szCs w:val="24"/>
        </w:rPr>
        <w:tab/>
      </w:r>
    </w:p>
    <w:p w:rsidR="00A42122" w:rsidRPr="00F0372A" w:rsidRDefault="00A42122" w:rsidP="00A42122">
      <w:pPr>
        <w:tabs>
          <w:tab w:val="left" w:pos="426"/>
        </w:tabs>
        <w:rPr>
          <w:szCs w:val="24"/>
        </w:rPr>
      </w:pPr>
    </w:p>
    <w:p w:rsidR="001F0C5B" w:rsidRPr="005746D5" w:rsidRDefault="001F0C5B" w:rsidP="001F0C5B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14: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1F0C5B" w:rsidRPr="00F0372A" w:rsidRDefault="001F0C5B" w:rsidP="001F0C5B">
      <w:pPr>
        <w:tabs>
          <w:tab w:val="left" w:pos="426"/>
        </w:tabs>
        <w:rPr>
          <w:szCs w:val="24"/>
        </w:rPr>
      </w:pPr>
      <w:r>
        <w:rPr>
          <w:szCs w:val="24"/>
        </w:rPr>
        <w:t xml:space="preserve">Find the resistivity of a wire that is </w:t>
      </w:r>
      <w:r w:rsidR="00CD747D">
        <w:rPr>
          <w:szCs w:val="24"/>
        </w:rPr>
        <w:t>0.2</w:t>
      </w:r>
      <w:r>
        <w:rPr>
          <w:szCs w:val="24"/>
        </w:rPr>
        <w:t xml:space="preserve"> m in length and has a cross sectional radius of 0.0005 m and is recording a resistance of 2</w:t>
      </w:r>
      <w:r w:rsidR="00CD747D">
        <w:rPr>
          <w:szCs w:val="24"/>
        </w:rPr>
        <w:t>0</w:t>
      </w:r>
      <w:r>
        <w:rPr>
          <w:szCs w:val="24"/>
        </w:rPr>
        <w:t xml:space="preserve"> Ω</w:t>
      </w:r>
      <w:r w:rsidRPr="00F0372A">
        <w:rPr>
          <w:szCs w:val="24"/>
        </w:rPr>
        <w:t>.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                           </w:t>
      </w:r>
      <w:r w:rsidR="00CD747D">
        <w:rPr>
          <w:szCs w:val="24"/>
        </w:rPr>
        <w:t xml:space="preserve">                           </w:t>
      </w:r>
      <w:r>
        <w:rPr>
          <w:szCs w:val="24"/>
        </w:rPr>
        <w:t xml:space="preserve">  </w:t>
      </w:r>
      <w:r w:rsidRPr="004265A9">
        <w:rPr>
          <w:b/>
          <w:szCs w:val="24"/>
        </w:rPr>
        <w:t>[</w:t>
      </w:r>
      <w:r w:rsidR="00CD747D">
        <w:rPr>
          <w:b/>
          <w:szCs w:val="24"/>
        </w:rPr>
        <w:t>3</w:t>
      </w:r>
      <w:r w:rsidRPr="004265A9">
        <w:rPr>
          <w:b/>
          <w:szCs w:val="24"/>
        </w:rPr>
        <w:t xml:space="preserve"> marks]</w:t>
      </w:r>
    </w:p>
    <w:p w:rsidR="001F0C5B" w:rsidRDefault="001F0C5B" w:rsidP="001F0C5B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C38B204" wp14:editId="06123340">
                <wp:simplePos x="0" y="0"/>
                <wp:positionH relativeFrom="column">
                  <wp:posOffset>-1270</wp:posOffset>
                </wp:positionH>
                <wp:positionV relativeFrom="paragraph">
                  <wp:posOffset>92075</wp:posOffset>
                </wp:positionV>
                <wp:extent cx="6391275" cy="1714500"/>
                <wp:effectExtent l="0" t="0" r="28575" b="19050"/>
                <wp:wrapNone/>
                <wp:docPr id="115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C5B" w:rsidRDefault="001F0C5B" w:rsidP="001F0C5B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R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ρ 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</w:p>
                          <w:p w:rsidR="001F0C5B" w:rsidRDefault="001F0C5B" w:rsidP="001F0C5B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ρ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 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l</m:t>
                                  </m:r>
                                </m:den>
                              </m:f>
                            </m:oMath>
                          </w:p>
                          <w:p w:rsidR="001F0C5B" w:rsidRPr="00242810" w:rsidRDefault="00CD747D" w:rsidP="001F0C5B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A = </w:t>
                            </w:r>
                            <w:r w:rsidR="001F0C5B">
                              <w:rPr>
                                <w:szCs w:val="24"/>
                              </w:rPr>
                              <w:t>π</w:t>
                            </w:r>
                            <w:r>
                              <w:rPr>
                                <w:szCs w:val="24"/>
                              </w:rPr>
                              <w:t xml:space="preserve"> r</w:t>
                            </w:r>
                            <w:r w:rsidRPr="00CD747D">
                              <w:rPr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Cs w:val="24"/>
                              </w:rPr>
                              <w:t xml:space="preserve"> =</w:t>
                            </w:r>
                            <w:r w:rsidR="001F0C5B">
                              <w:rPr>
                                <w:szCs w:val="24"/>
                              </w:rPr>
                              <w:t xml:space="preserve"> π × (0.0005)</w:t>
                            </w:r>
                            <w:r w:rsidR="001F0C5B" w:rsidRPr="001F0C5B">
                              <w:rPr>
                                <w:szCs w:val="24"/>
                                <w:vertAlign w:val="superscript"/>
                              </w:rPr>
                              <w:t>2</w:t>
                            </w:r>
                            <w:r w:rsidR="00242810">
                              <w:rPr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Cs w:val="24"/>
                              </w:rPr>
                              <w:t>7.85 × 10</w:t>
                            </w:r>
                            <w:r w:rsidRPr="00CD747D">
                              <w:rPr>
                                <w:szCs w:val="24"/>
                                <w:vertAlign w:val="superscript"/>
                              </w:rPr>
                              <w:t>-7</w:t>
                            </w:r>
                            <w:r>
                              <w:rPr>
                                <w:szCs w:val="24"/>
                              </w:rPr>
                              <w:t xml:space="preserve"> m</w:t>
                            </w:r>
                            <w:r w:rsidRPr="00CD747D">
                              <w:rPr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Cs w:val="24"/>
                                <w:vertAlign w:val="superscript"/>
                              </w:rPr>
                              <w:t xml:space="preserve">            </w:t>
                            </w:r>
                            <w:r>
                              <w:rPr>
                                <w:szCs w:val="24"/>
                              </w:rPr>
                              <w:t>(1 mark)</w:t>
                            </w:r>
                          </w:p>
                          <w:p w:rsidR="001F0C5B" w:rsidRDefault="00CD747D" w:rsidP="001F0C5B">
                            <w:pPr>
                              <w:tabs>
                                <w:tab w:val="left" w:pos="426"/>
                              </w:tabs>
                              <w:ind w:left="426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ρ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 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l</m:t>
                                  </m:r>
                                </m:den>
                              </m:f>
                            </m:oMath>
                            <w:r>
                              <w:rPr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20 ×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7.85 ×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-7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 xml:space="preserve">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0.2</m:t>
                                  </m:r>
                                </m:den>
                              </m:f>
                            </m:oMath>
                            <w:r>
                              <w:rPr>
                                <w:szCs w:val="24"/>
                              </w:rPr>
                              <w:t xml:space="preserve"> = 7.85 × 10</w:t>
                            </w:r>
                            <w:r w:rsidRPr="00CD747D">
                              <w:rPr>
                                <w:szCs w:val="24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szCs w:val="24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szCs w:val="24"/>
                              </w:rPr>
                              <w:t xml:space="preserve">   Ω m</w:t>
                            </w:r>
                            <w:r>
                              <w:rPr>
                                <w:szCs w:val="24"/>
                                <w:vertAlign w:val="superscript"/>
                              </w:rPr>
                              <w:t xml:space="preserve">    </w:t>
                            </w:r>
                            <w:r w:rsidR="001F0C5B">
                              <w:rPr>
                                <w:szCs w:val="24"/>
                              </w:rPr>
                              <w:t xml:space="preserve"> (1 mark</w:t>
                            </w:r>
                            <w:r>
                              <w:rPr>
                                <w:szCs w:val="24"/>
                              </w:rPr>
                              <w:t xml:space="preserve"> and 1 mark for units</w:t>
                            </w:r>
                            <w:r w:rsidR="001F0C5B">
                              <w:rPr>
                                <w:szCs w:val="24"/>
                              </w:rPr>
                              <w:t>)</w:t>
                            </w:r>
                          </w:p>
                          <w:p w:rsidR="001F0C5B" w:rsidRDefault="001F0C5B" w:rsidP="001F0C5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82" type="#_x0000_t202" style="position:absolute;margin-left:-.1pt;margin-top:7.25pt;width:503.25pt;height:1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">
                <v:textbox>
                  <w:txbxContent>
                    <w:p w:rsidR="001F0C5B" w:rsidRDefault="001F0C5B" w:rsidP="001F0C5B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R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ρ 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</m:t>
                            </m:r>
                          </m:den>
                        </m:f>
                      </m:oMath>
                    </w:p>
                    <w:p w:rsidR="001F0C5B" w:rsidRDefault="001F0C5B" w:rsidP="001F0C5B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ρ</w:t>
                      </w:r>
                      <w:r>
                        <w:rPr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 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den>
                        </m:f>
                      </m:oMath>
                    </w:p>
                    <w:p w:rsidR="001F0C5B" w:rsidRPr="00242810" w:rsidRDefault="00CD747D" w:rsidP="001F0C5B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A = </w:t>
                      </w:r>
                      <w:r w:rsidR="001F0C5B">
                        <w:rPr>
                          <w:szCs w:val="24"/>
                        </w:rPr>
                        <w:t>π</w:t>
                      </w:r>
                      <w:r>
                        <w:rPr>
                          <w:szCs w:val="24"/>
                        </w:rPr>
                        <w:t xml:space="preserve"> r</w:t>
                      </w:r>
                      <w:r w:rsidRPr="00CD747D">
                        <w:rPr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szCs w:val="24"/>
                        </w:rPr>
                        <w:t xml:space="preserve"> =</w:t>
                      </w:r>
                      <w:r w:rsidR="001F0C5B">
                        <w:rPr>
                          <w:szCs w:val="24"/>
                        </w:rPr>
                        <w:t xml:space="preserve"> </w:t>
                      </w:r>
                      <w:r w:rsidR="001F0C5B">
                        <w:rPr>
                          <w:szCs w:val="24"/>
                        </w:rPr>
                        <w:t>π</w:t>
                      </w:r>
                      <w:r w:rsidR="001F0C5B">
                        <w:rPr>
                          <w:szCs w:val="24"/>
                        </w:rPr>
                        <w:t xml:space="preserve"> × (0.0005)</w:t>
                      </w:r>
                      <w:r w:rsidR="001F0C5B" w:rsidRPr="001F0C5B">
                        <w:rPr>
                          <w:szCs w:val="24"/>
                          <w:vertAlign w:val="superscript"/>
                        </w:rPr>
                        <w:t>2</w:t>
                      </w:r>
                      <w:r w:rsidR="00242810">
                        <w:rPr>
                          <w:szCs w:val="24"/>
                        </w:rPr>
                        <w:t xml:space="preserve"> = </w:t>
                      </w:r>
                      <w:r>
                        <w:rPr>
                          <w:szCs w:val="24"/>
                        </w:rPr>
                        <w:t>7.85 × 10</w:t>
                      </w:r>
                      <w:r w:rsidRPr="00CD747D">
                        <w:rPr>
                          <w:szCs w:val="24"/>
                          <w:vertAlign w:val="superscript"/>
                        </w:rPr>
                        <w:t>-7</w:t>
                      </w:r>
                      <w:r>
                        <w:rPr>
                          <w:szCs w:val="24"/>
                        </w:rPr>
                        <w:t xml:space="preserve"> m</w:t>
                      </w:r>
                      <w:r w:rsidRPr="00CD747D">
                        <w:rPr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szCs w:val="24"/>
                          <w:vertAlign w:val="superscript"/>
                        </w:rPr>
                        <w:t xml:space="preserve">            </w:t>
                      </w:r>
                      <w:r>
                        <w:rPr>
                          <w:szCs w:val="24"/>
                        </w:rPr>
                        <w:t>(1 mark)</w:t>
                      </w:r>
                    </w:p>
                    <w:p w:rsidR="001F0C5B" w:rsidRDefault="00CD747D" w:rsidP="001F0C5B">
                      <w:pPr>
                        <w:tabs>
                          <w:tab w:val="left" w:pos="426"/>
                        </w:tabs>
                        <w:ind w:left="426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 xml:space="preserve">ρ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 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den>
                        </m:f>
                      </m:oMath>
                      <w:r>
                        <w:rPr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 xml:space="preserve">20 ×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 xml:space="preserve">7.85 ×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4"/>
                                  </w:rPr>
                                  <m:t>10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-7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 xml:space="preserve"> 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0.2</m:t>
                            </m:r>
                          </m:den>
                        </m:f>
                      </m:oMath>
                      <w:r>
                        <w:rPr>
                          <w:szCs w:val="24"/>
                        </w:rPr>
                        <w:t xml:space="preserve"> = </w:t>
                      </w:r>
                      <w:r>
                        <w:rPr>
                          <w:szCs w:val="24"/>
                        </w:rPr>
                        <w:t>7.85 × 10</w:t>
                      </w:r>
                      <w:r w:rsidRPr="00CD747D">
                        <w:rPr>
                          <w:szCs w:val="24"/>
                          <w:vertAlign w:val="superscript"/>
                        </w:rPr>
                        <w:t>-</w:t>
                      </w:r>
                      <w:r>
                        <w:rPr>
                          <w:szCs w:val="24"/>
                          <w:vertAlign w:val="superscript"/>
                        </w:rPr>
                        <w:t>5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  </w:t>
                      </w:r>
                      <w:r>
                        <w:rPr>
                          <w:szCs w:val="24"/>
                        </w:rPr>
                        <w:t>Ω</w:t>
                      </w:r>
                      <w:r>
                        <w:rPr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m</w:t>
                      </w:r>
                      <w:r>
                        <w:rPr>
                          <w:szCs w:val="24"/>
                          <w:vertAlign w:val="superscript"/>
                        </w:rPr>
                        <w:t xml:space="preserve">    </w:t>
                      </w:r>
                      <w:r w:rsidR="001F0C5B">
                        <w:rPr>
                          <w:szCs w:val="24"/>
                        </w:rPr>
                        <w:t xml:space="preserve"> (1 mark</w:t>
                      </w:r>
                      <w:r>
                        <w:rPr>
                          <w:szCs w:val="24"/>
                        </w:rPr>
                        <w:t xml:space="preserve"> and 1 mark for units</w:t>
                      </w:r>
                      <w:r w:rsidR="001F0C5B">
                        <w:rPr>
                          <w:szCs w:val="24"/>
                        </w:rPr>
                        <w:t>)</w:t>
                      </w:r>
                    </w:p>
                    <w:p w:rsidR="001F0C5B" w:rsidRDefault="001F0C5B" w:rsidP="001F0C5B"/>
                  </w:txbxContent>
                </v:textbox>
              </v:shape>
            </w:pict>
          </mc:Fallback>
        </mc:AlternateContent>
      </w: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1F0C5B" w:rsidRDefault="001F0C5B" w:rsidP="001F0C5B">
      <w:pPr>
        <w:tabs>
          <w:tab w:val="left" w:pos="426"/>
        </w:tabs>
        <w:rPr>
          <w:b/>
          <w:szCs w:val="24"/>
        </w:rPr>
      </w:pPr>
    </w:p>
    <w:p w:rsidR="008D4415" w:rsidRPr="004B53A5" w:rsidRDefault="008D4415" w:rsidP="008D4415">
      <w:pPr>
        <w:widowControl w:val="0"/>
        <w:adjustRightInd w:val="0"/>
        <w:textAlignment w:val="baseline"/>
        <w:rPr>
          <w:b/>
          <w:sz w:val="28"/>
          <w:szCs w:val="28"/>
          <w:u w:val="single"/>
        </w:rPr>
      </w:pPr>
      <w:r w:rsidRPr="004B53A5">
        <w:rPr>
          <w:b/>
          <w:sz w:val="28"/>
          <w:szCs w:val="28"/>
          <w:u w:val="single"/>
        </w:rPr>
        <w:lastRenderedPageBreak/>
        <w:t xml:space="preserve">Question </w:t>
      </w:r>
      <w:r w:rsidR="00563674">
        <w:rPr>
          <w:b/>
          <w:sz w:val="28"/>
          <w:szCs w:val="28"/>
          <w:u w:val="single"/>
        </w:rPr>
        <w:t>1</w:t>
      </w:r>
      <w:r w:rsidR="001F0C5B">
        <w:rPr>
          <w:b/>
          <w:sz w:val="28"/>
          <w:szCs w:val="28"/>
          <w:u w:val="single"/>
        </w:rPr>
        <w:t>5</w:t>
      </w:r>
      <w:r>
        <w:rPr>
          <w:b/>
          <w:sz w:val="28"/>
          <w:szCs w:val="28"/>
          <w:u w:val="single"/>
        </w:rPr>
        <w:t>:</w:t>
      </w:r>
      <w:r w:rsidRPr="008D441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8D4415" w:rsidRDefault="008D4415" w:rsidP="00F0372A">
      <w:pPr>
        <w:tabs>
          <w:tab w:val="left" w:pos="426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/>
        <w:rPr>
          <w:szCs w:val="24"/>
          <w:lang w:val="en-US"/>
        </w:rPr>
      </w:pPr>
      <w:r>
        <w:rPr>
          <w:szCs w:val="24"/>
          <w:lang w:val="en-US"/>
        </w:rPr>
        <w:t>Answer the following</w:t>
      </w:r>
    </w:p>
    <w:p w:rsidR="00F0372A" w:rsidRPr="008D4415" w:rsidRDefault="00F0372A" w:rsidP="008D4415">
      <w:pPr>
        <w:pStyle w:val="ListParagraph"/>
        <w:numPr>
          <w:ilvl w:val="0"/>
          <w:numId w:val="9"/>
        </w:numPr>
        <w:tabs>
          <w:tab w:val="left" w:pos="426"/>
        </w:tabs>
        <w:rPr>
          <w:szCs w:val="24"/>
        </w:rPr>
      </w:pPr>
      <w:r w:rsidRPr="008D4415">
        <w:rPr>
          <w:szCs w:val="24"/>
        </w:rPr>
        <w:t>Which of the following graphs best represents a non-</w:t>
      </w:r>
      <w:proofErr w:type="spellStart"/>
      <w:r w:rsidR="008D4415">
        <w:rPr>
          <w:szCs w:val="24"/>
        </w:rPr>
        <w:t>ohmic</w:t>
      </w:r>
      <w:proofErr w:type="spellEnd"/>
      <w:r w:rsidR="008D4415">
        <w:rPr>
          <w:szCs w:val="24"/>
        </w:rPr>
        <w:t xml:space="preserve"> conductor? </w:t>
      </w:r>
      <w:r w:rsidR="006305A9">
        <w:rPr>
          <w:szCs w:val="24"/>
        </w:rPr>
        <w:t xml:space="preserve">                     </w:t>
      </w:r>
      <w:r w:rsidR="008D4415">
        <w:rPr>
          <w:szCs w:val="24"/>
        </w:rPr>
        <w:t xml:space="preserve"> </w:t>
      </w:r>
      <w:r w:rsidR="008D4415" w:rsidRPr="008D4415">
        <w:rPr>
          <w:b/>
          <w:szCs w:val="24"/>
        </w:rPr>
        <w:t>[</w:t>
      </w:r>
      <w:r w:rsidRPr="008D4415">
        <w:rPr>
          <w:b/>
          <w:szCs w:val="24"/>
        </w:rPr>
        <w:t>1 mark</w:t>
      </w:r>
      <w:r w:rsidR="008D4415" w:rsidRPr="008D4415">
        <w:rPr>
          <w:b/>
          <w:szCs w:val="24"/>
        </w:rPr>
        <w:t>]</w:t>
      </w:r>
    </w:p>
    <w:p w:rsidR="00F0372A" w:rsidRPr="00F0372A" w:rsidRDefault="004B3147" w:rsidP="00F0372A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158750</wp:posOffset>
                </wp:positionV>
                <wp:extent cx="4589145" cy="731520"/>
                <wp:effectExtent l="57150" t="15875" r="20955" b="52705"/>
                <wp:wrapNone/>
                <wp:docPr id="1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9145" cy="731520"/>
                          <a:chOff x="1847" y="9026"/>
                          <a:chExt cx="7227" cy="1152"/>
                        </a:xfrm>
                      </wpg:grpSpPr>
                      <wpg:grpSp>
                        <wpg:cNvPr id="11" name="Group 50"/>
                        <wpg:cNvGrpSpPr>
                          <a:grpSpLocks/>
                        </wpg:cNvGrpSpPr>
                        <wpg:grpSpPr bwMode="auto">
                          <a:xfrm>
                            <a:off x="1847" y="9026"/>
                            <a:ext cx="1257" cy="1152"/>
                            <a:chOff x="1442" y="9026"/>
                            <a:chExt cx="1257" cy="1152"/>
                          </a:xfrm>
                        </wpg:grpSpPr>
                        <wps:wsp>
                          <wps:cNvPr id="12" name="Line 2"/>
                          <wps:cNvCnPr/>
                          <wps:spPr bwMode="auto">
                            <a:xfrm flipV="1">
                              <a:off x="1442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"/>
                          <wps:cNvCnPr/>
                          <wps:spPr bwMode="auto">
                            <a:xfrm>
                              <a:off x="1442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0"/>
                          <wps:cNvCnPr/>
                          <wps:spPr bwMode="auto">
                            <a:xfrm flipV="1">
                              <a:off x="1442" y="9509"/>
                              <a:ext cx="582" cy="66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1"/>
                          <wps:cNvCnPr/>
                          <wps:spPr bwMode="auto">
                            <a:xfrm flipV="1">
                              <a:off x="2024" y="9314"/>
                              <a:ext cx="675" cy="1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8" name="Group 51"/>
                        <wpg:cNvGrpSpPr>
                          <a:grpSpLocks/>
                        </wpg:cNvGrpSpPr>
                        <wpg:grpSpPr bwMode="auto">
                          <a:xfrm>
                            <a:off x="4034" y="9026"/>
                            <a:ext cx="1152" cy="1152"/>
                            <a:chOff x="4034" y="9026"/>
                            <a:chExt cx="1152" cy="1152"/>
                          </a:xfrm>
                        </wpg:grpSpPr>
                        <wps:wsp>
                          <wps:cNvPr id="21" name="Line 4"/>
                          <wps:cNvCnPr/>
                          <wps:spPr bwMode="auto">
                            <a:xfrm>
                              <a:off x="4034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9"/>
                          <wps:cNvCnPr/>
                          <wps:spPr bwMode="auto">
                            <a:xfrm flipV="1">
                              <a:off x="4034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2"/>
                          <wps:cNvCnPr/>
                          <wps:spPr bwMode="auto">
                            <a:xfrm flipV="1">
                              <a:off x="4034" y="9314"/>
                              <a:ext cx="576" cy="8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" name="Group 52"/>
                        <wpg:cNvGrpSpPr>
                          <a:grpSpLocks/>
                        </wpg:cNvGrpSpPr>
                        <wpg:grpSpPr bwMode="auto">
                          <a:xfrm>
                            <a:off x="6050" y="9026"/>
                            <a:ext cx="1152" cy="1152"/>
                            <a:chOff x="6050" y="9026"/>
                            <a:chExt cx="1152" cy="1152"/>
                          </a:xfrm>
                        </wpg:grpSpPr>
                        <wps:wsp>
                          <wps:cNvPr id="25" name="Line 5"/>
                          <wps:cNvCnPr/>
                          <wps:spPr bwMode="auto">
                            <a:xfrm>
                              <a:off x="6050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"/>
                          <wps:cNvCnPr/>
                          <wps:spPr bwMode="auto">
                            <a:xfrm flipV="1">
                              <a:off x="6050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rc 13"/>
                          <wps:cNvSpPr>
                            <a:spLocks/>
                          </wps:cNvSpPr>
                          <wps:spPr bwMode="auto">
                            <a:xfrm flipV="1">
                              <a:off x="6050" y="9314"/>
                              <a:ext cx="1152" cy="864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53"/>
                        <wpg:cNvGrpSpPr>
                          <a:grpSpLocks/>
                        </wpg:cNvGrpSpPr>
                        <wpg:grpSpPr bwMode="auto">
                          <a:xfrm>
                            <a:off x="7922" y="9026"/>
                            <a:ext cx="1152" cy="1152"/>
                            <a:chOff x="7922" y="9026"/>
                            <a:chExt cx="1152" cy="1152"/>
                          </a:xfrm>
                        </wpg:grpSpPr>
                        <wps:wsp>
                          <wps:cNvPr id="32" name="Line 6"/>
                          <wps:cNvCnPr/>
                          <wps:spPr bwMode="auto">
                            <a:xfrm>
                              <a:off x="7922" y="10178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7"/>
                          <wps:cNvCnPr/>
                          <wps:spPr bwMode="auto">
                            <a:xfrm flipV="1">
                              <a:off x="7922" y="902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14"/>
                          <wps:cNvCnPr/>
                          <wps:spPr bwMode="auto">
                            <a:xfrm flipV="1">
                              <a:off x="7922" y="9458"/>
                              <a:ext cx="1008" cy="2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42.75pt;margin-top:12.5pt;width:361.35pt;height:57.6pt;z-index:251672576" coordorigin="1847,9026" coordsize="7227,1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">
                <v:group id="Group 50" o:spid="_x0000_s1027" style="position:absolute;left:1847;top:9026;width:1257;height:1152" coordorigin="1442,9026" coordsize="1257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line id="Line 2" o:spid="_x0000_s1028" style="position:absolute;flip:y;visibility:visible;mso-wrap-style:square" from="1442,9026" to="144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  <v:stroke endarrow="block"/>
                  </v:line>
                  <v:line id="Line 3" o:spid="_x0000_s1029" style="position:absolute;visibility:visible;mso-wrap-style:square" from="1442,10178" to="259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uWS8IAAADbAAAADwAAAGRycy9kb3ducmV2LnhtbERP32vCMBB+F/wfwgl709QNplajiGWw&#10;h02wjj2fza0pay6lyWr23y8Dwbf7+H7eZhdtKwbqfeNYwXyWgSCunG64VvBxfpkuQfiArLF1TAp+&#10;ycNuOx5tMNfuyicaylCLFMI+RwUmhC6X0leGLPqZ64gT9+V6iyHBvpa6x2sKt618zLJnabHh1GCw&#10;o4Oh6rv8sQoWpjjJhSzezsdiaOar+B4/LyulHiZxvwYRKIa7+OZ+1Wn+E/z/kg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uWS8IAAADbAAAADwAAAAAAAAAAAAAA&#10;AAChAgAAZHJzL2Rvd25yZXYueG1sUEsFBgAAAAAEAAQA+QAAAJADAAAAAA==&#10;">
                    <v:stroke endarrow="block"/>
                  </v:line>
                  <v:line id="Line 10" o:spid="_x0000_s1030" style="position:absolute;flip:y;visibility:visible;mso-wrap-style:square" from="1442,9509" to="202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B+8MAAADbAAAADwAAAGRycy9kb3ducmV2LnhtbERPTWsCMRC9F/wPYYReSs1aWrGrUUQQ&#10;PHipykpv0824WXYzWZOo23/fFAq9zeN9znzZ21bcyIfasYLxKANBXDpdc6XgeNg8T0GEiKyxdUwK&#10;vinAcjF4mGOu3Z0/6LaPlUghHHJUYGLscilDachiGLmOOHFn5y3GBH0ltcd7CretfMmyibRYc2ow&#10;2NHaUNnsr1aBnO6eLn719doUzen0boqy6D53Sj0O+9UMRKQ+/ov/3Fud5r/B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0gfvDAAAA2wAAAA8AAAAAAAAAAAAA&#10;AAAAoQIAAGRycy9kb3ducmV2LnhtbFBLBQYAAAAABAAEAPkAAACRAwAAAAA=&#10;"/>
                  <v:line id="Line 11" o:spid="_x0000_s1031" style="position:absolute;flip:y;visibility:visible;mso-wrap-style:square" from="2024,9314" to="2699,9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q6F8MAAADbAAAADwAAAGRycy9kb3ducmV2LnhtbERPTWsCMRC9F/wPYYReSs1aSrWrUUQQ&#10;PHipykpv0824WXYzWZOo23/fFAq9zeN9znzZ21bcyIfasYLxKANBXDpdc6XgeNg8T0GEiKyxdUwK&#10;vinAcjF4mGOu3Z0/6LaPlUghHHJUYGLscilDachiGLmOOHFn5y3GBH0ltcd7CretfMmyN2mx5tRg&#10;sKO1obLZX60COd09Xfzq67UpmtPp3RRl0X3ulHoc9qsZiEh9/Bf/ubc6zZ/A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uhfDAAAA2wAAAA8AAAAAAAAAAAAA&#10;AAAAoQIAAGRycy9kb3ducmV2LnhtbFBLBQYAAAAABAAEAPkAAACRAwAAAAA=&#10;"/>
                </v:group>
                <v:group id="Group 51" o:spid="_x0000_s1032" style="position:absolute;left:4034;top:9026;width:1152;height:1152" coordorigin="4034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line id="Line 4" o:spid="_x0000_s1033" style="position:absolute;visibility:visible;mso-wrap-style:square" from="4034,10178" to="5186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9" o:spid="_x0000_s1034" style="position:absolute;flip:y;visibility:visible;mso-wrap-style:square" from="4034,9026" to="403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15I8QAAADbAAAADwAAAGRycy9kb3ducmV2LnhtbESPT2vCQBDF70K/wzIFL6FujFDa1FXq&#10;PygUD6Y99Dhkp0lodjZkR43fvisIHh9v3u/Nmy8H16oT9aHxbGA6SUERl942XBn4/to9vYAKgmyx&#10;9UwGLhRguXgYzTG3/swHOhVSqQjhkKOBWqTLtQ5lTQ7DxHfE0fv1vUOJsq+07fEc4a7VWZo+a4cN&#10;x4YaO1rXVP4VRxff2O15M5slK6eT5JW2P/KZajFm/Di8v4ESGuR+fEt/WANZBtctEQB6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7XkjxAAAANsAAAAPAAAAAAAAAAAA&#10;AAAAAKECAABkcnMvZG93bnJldi54bWxQSwUGAAAAAAQABAD5AAAAkgMAAAAA&#10;">
                    <v:stroke endarrow="block"/>
                  </v:line>
                  <v:line id="Line 12" o:spid="_x0000_s1035" style="position:absolute;flip:y;visibility:visible;mso-wrap-style:square" from="4034,9314" to="4610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2qcYAAADb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x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9dqnGAAAA2wAAAA8AAAAAAAAA&#10;AAAAAAAAoQIAAGRycy9kb3ducmV2LnhtbFBLBQYAAAAABAAEAPkAAACUAwAAAAA=&#10;"/>
                </v:group>
                <v:group id="Group 52" o:spid="_x0000_s1036" style="position:absolute;left:6050;top:9026;width:1152;height:1152" coordorigin="6050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line id="Line 5" o:spid="_x0000_s1037" style="position:absolute;visibility:visible;mso-wrap-style:square" from="6050,10178" to="720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  <v:line id="Line 8" o:spid="_x0000_s1038" style="position:absolute;flip:y;visibility:visible;mso-wrap-style:square" from="6050,9026" to="6050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/IMQAAADbAAAADwAAAGRycy9kb3ducmV2LnhtbESPQWvCQBCF70L/wzIFL0E3Kkgb3YTW&#10;KhTEQ60Hj0N2moRmZ0N2qum/7xYEj48373vz1sXgWnWhPjSeDcymKSji0tuGKwOnz93kCVQQZIut&#10;ZzLwSwGK/GG0xsz6K3/Q5SiVihAOGRqoRbpM61DW5DBMfUccvS/fO5Qo+0rbHq8R7lo9T9Oldthw&#10;bKixo01N5ffxx8U3dgd+WyySV6eT5Jm2Z9mnWowZPw4vK1BCg9yPb+l3a2C+hP8tEQA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1n8gxAAAANsAAAAPAAAAAAAAAAAA&#10;AAAAAKECAABkcnMvZG93bnJldi54bWxQSwUGAAAAAAQABAD5AAAAkgMAAAAA&#10;">
                    <v:stroke endarrow="block"/>
                  </v:line>
                  <v:shape id="Arc 13" o:spid="_x0000_s1039" style="position:absolute;left:6050;top:9314;width:1152;height:86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GUt8EA&#10;AADbAAAADwAAAGRycy9kb3ducmV2LnhtbESPwWrDMBBE74H+g9hCb4kcl7jFjRKKwU2OrZMPWKyt&#10;LWKtjKQ67t9HgUKPw8y8Ybb72Q5iIh+MYwXrVQaCuHXacKfgfKqXryBCRNY4OCYFvxRgv3tYbLHU&#10;7spfNDWxEwnCoUQFfYxjKWVoe7IYVm4kTt638xZjkr6T2uM1we0g8ywrpEXDaaHHkaqe2kvzYxWc&#10;TPH5kXNVJNAUN64++PPmWamnx/n9DUSkOf6H/9pHrSB/gfuX9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lLfBAAAA2wAAAA8AAAAAAAAAAAAAAAAAmAIAAGRycy9kb3du&#10;cmV2LnhtbFBLBQYAAAAABAAEAPUAAACGAwAAAAA=&#10;" path="m-1,nfc11929,,21600,9670,21600,21600em-1,nsc11929,,21600,9670,21600,21600l,21600,-1,xe" filled="f">
                    <v:path arrowok="t" o:extrusionok="f" o:connecttype="custom" o:connectlocs="0,0;1152,864;0,864" o:connectangles="0,0,0"/>
                  </v:shape>
                </v:group>
                <v:group id="Group 53" o:spid="_x0000_s1040" style="position:absolute;left:7922;top:9026;width:1152;height:1152" coordorigin="7922,902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Line 6" o:spid="_x0000_s1041" style="position:absolute;visibility:visible;mso-wrap-style:square" from="7922,10178" to="9074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vsM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m+wxAAAANsAAAAPAAAAAAAAAAAA&#10;AAAAAKECAABkcnMvZG93bnJldi54bWxQSwUGAAAAAAQABAD5AAAAkgMAAAAA&#10;">
                    <v:stroke endarrow="block"/>
                  </v:line>
                  <v:line id="Line 7" o:spid="_x0000_s1042" style="position:absolute;flip:y;visibility:visible;mso-wrap-style:square" from="7922,9026" to="7922,10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KZcQAAADbAAAADwAAAGRycy9kb3ducmV2LnhtbESPT2vCQBDF70K/wzIFL6FuNFBs6iqt&#10;f6BQPJj20OOQnSah2dmQHTV++64geHy8eb83b7EaXKtO1IfGs4HpJAVFXHrbcGXg+2v3NAcVBNli&#10;65kMXCjAavkwWmBu/ZkPdCqkUhHCIUcDtUiXax3KmhyGie+Io/fre4cSZV9p2+M5wl2rZ2n6rB02&#10;HBtq7GhdU/lXHF18Y7fnTZYl704nyQttf+Qz1WLM+HF4ewUlNMj9+Jb+sAayDK5bIgD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EplxAAAANsAAAAPAAAAAAAAAAAA&#10;AAAAAKECAABkcnMvZG93bnJldi54bWxQSwUGAAAAAAQABAD5AAAAkgMAAAAA&#10;">
                    <v:stroke endarrow="block"/>
                  </v:line>
                  <v:line id="Line 14" o:spid="_x0000_s1043" style="position:absolute;flip:y;visibility:visible;mso-wrap-style:square" from="7922,9458" to="8930,9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</v:group>
              </v:group>
            </w:pict>
          </mc:Fallback>
        </mc:AlternateContent>
      </w:r>
      <w:r w:rsidR="00F0372A" w:rsidRPr="00F0372A">
        <w:rPr>
          <w:szCs w:val="24"/>
        </w:rPr>
        <w:t xml:space="preserve">                                                                                                                                                Answer:</w:t>
      </w:r>
    </w:p>
    <w:p w:rsidR="00F0372A" w:rsidRPr="00F0372A" w:rsidRDefault="004B3147" w:rsidP="00F0372A">
      <w:pPr>
        <w:tabs>
          <w:tab w:val="left" w:pos="426"/>
        </w:tabs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5627370</wp:posOffset>
                </wp:positionH>
                <wp:positionV relativeFrom="paragraph">
                  <wp:posOffset>166370</wp:posOffset>
                </wp:positionV>
                <wp:extent cx="351155" cy="328295"/>
                <wp:effectExtent l="7620" t="13970" r="12700" b="10160"/>
                <wp:wrapNone/>
                <wp:docPr id="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155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Default="006866D2">
                            <w:r w:rsidRPr="00F0372A">
                              <w:rPr>
                                <w:b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" o:spid="_x0000_s1083" style="position:absolute;margin-left:443.1pt;margin-top:13.1pt;width:27.65pt;height:25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">
                <v:textbox>
                  <w:txbxContent>
                    <w:p w:rsidR="006866D2" w:rsidRDefault="006866D2">
                      <w:r w:rsidRPr="00F0372A">
                        <w:rPr>
                          <w:b/>
                          <w:szCs w:val="24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86360</wp:posOffset>
                </wp:positionV>
                <wp:extent cx="474980" cy="403225"/>
                <wp:effectExtent l="7620" t="10160" r="12700" b="5715"/>
                <wp:wrapNone/>
                <wp:docPr id="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433.35pt;margin-top:6.8pt;width:37.4pt;height:31.7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"/>
            </w:pict>
          </mc:Fallback>
        </mc:AlternateContent>
      </w:r>
    </w:p>
    <w:p w:rsidR="00F0372A" w:rsidRPr="00F0372A" w:rsidRDefault="00F0372A" w:rsidP="00F0372A">
      <w:pPr>
        <w:tabs>
          <w:tab w:val="left" w:pos="426"/>
        </w:tabs>
        <w:rPr>
          <w:b/>
          <w:szCs w:val="24"/>
        </w:rPr>
      </w:pPr>
      <w:r w:rsidRPr="00F0372A">
        <w:rPr>
          <w:szCs w:val="24"/>
        </w:rPr>
        <w:t xml:space="preserve">                                                                                                                                                     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F0372A" w:rsidRDefault="008D4415" w:rsidP="00F0372A">
      <w:pPr>
        <w:tabs>
          <w:tab w:val="left" w:pos="426"/>
        </w:tabs>
        <w:rPr>
          <w:szCs w:val="24"/>
        </w:rPr>
      </w:pPr>
      <w:r>
        <w:rPr>
          <w:szCs w:val="24"/>
        </w:rPr>
        <w:t xml:space="preserve">     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F0372A" w:rsidRDefault="00F0372A" w:rsidP="008D4415">
      <w:pPr>
        <w:tabs>
          <w:tab w:val="left" w:pos="426"/>
          <w:tab w:val="left" w:pos="1276"/>
          <w:tab w:val="left" w:pos="3544"/>
          <w:tab w:val="left" w:pos="5529"/>
          <w:tab w:val="left" w:pos="7371"/>
        </w:tabs>
        <w:rPr>
          <w:szCs w:val="24"/>
        </w:rPr>
      </w:pPr>
      <w:r w:rsidRPr="00F0372A">
        <w:rPr>
          <w:szCs w:val="24"/>
        </w:rPr>
        <w:t xml:space="preserve">    </w:t>
      </w:r>
      <w:r w:rsidR="008D4415">
        <w:rPr>
          <w:szCs w:val="24"/>
        </w:rPr>
        <w:tab/>
      </w:r>
      <w:r w:rsidR="008D4415">
        <w:rPr>
          <w:szCs w:val="24"/>
        </w:rPr>
        <w:tab/>
      </w:r>
      <w:r w:rsidRPr="00F0372A">
        <w:rPr>
          <w:szCs w:val="24"/>
        </w:rPr>
        <w:t>A</w:t>
      </w:r>
      <w:r w:rsidRPr="00F0372A">
        <w:rPr>
          <w:szCs w:val="24"/>
        </w:rPr>
        <w:tab/>
        <w:t>B</w:t>
      </w:r>
      <w:r w:rsidRPr="00F0372A">
        <w:rPr>
          <w:szCs w:val="24"/>
        </w:rPr>
        <w:tab/>
        <w:t>C</w:t>
      </w:r>
      <w:r w:rsidRPr="00F0372A">
        <w:rPr>
          <w:szCs w:val="24"/>
        </w:rPr>
        <w:tab/>
        <w:t>D</w:t>
      </w:r>
    </w:p>
    <w:p w:rsidR="00F0372A" w:rsidRPr="00F0372A" w:rsidRDefault="00F0372A" w:rsidP="00F0372A">
      <w:pPr>
        <w:tabs>
          <w:tab w:val="left" w:pos="426"/>
        </w:tabs>
        <w:rPr>
          <w:szCs w:val="24"/>
        </w:rPr>
      </w:pPr>
    </w:p>
    <w:p w:rsidR="00F0372A" w:rsidRPr="008D4415" w:rsidRDefault="00F0372A" w:rsidP="008D4415">
      <w:pPr>
        <w:pStyle w:val="ListParagraph"/>
        <w:numPr>
          <w:ilvl w:val="0"/>
          <w:numId w:val="9"/>
        </w:numPr>
        <w:tabs>
          <w:tab w:val="left" w:pos="426"/>
        </w:tabs>
        <w:spacing w:line="360" w:lineRule="auto"/>
        <w:rPr>
          <w:szCs w:val="24"/>
        </w:rPr>
      </w:pPr>
      <w:r w:rsidRPr="008D4415">
        <w:rPr>
          <w:szCs w:val="24"/>
        </w:rPr>
        <w:t xml:space="preserve">Why did you select this graph? </w:t>
      </w:r>
      <w:r w:rsidR="006305A9">
        <w:rPr>
          <w:szCs w:val="24"/>
        </w:rPr>
        <w:t xml:space="preserve">                                                                                    </w:t>
      </w:r>
      <w:r w:rsidRPr="008D4415">
        <w:rPr>
          <w:szCs w:val="24"/>
        </w:rPr>
        <w:t xml:space="preserve"> </w:t>
      </w:r>
      <w:r w:rsidR="008D4415" w:rsidRPr="008D4415">
        <w:rPr>
          <w:b/>
          <w:szCs w:val="24"/>
        </w:rPr>
        <w:t>[</w:t>
      </w:r>
      <w:r w:rsidRPr="008D4415">
        <w:rPr>
          <w:b/>
          <w:szCs w:val="24"/>
        </w:rPr>
        <w:t>2 marks</w:t>
      </w:r>
      <w:r w:rsidR="008D4415" w:rsidRPr="008D4415">
        <w:rPr>
          <w:b/>
          <w:szCs w:val="24"/>
        </w:rPr>
        <w:t>]</w:t>
      </w:r>
      <w:r w:rsidRPr="008D4415">
        <w:rPr>
          <w:szCs w:val="24"/>
        </w:rPr>
        <w:t xml:space="preserve"> </w:t>
      </w:r>
    </w:p>
    <w:p w:rsidR="00F0372A" w:rsidRDefault="004B3147" w:rsidP="00F0372A">
      <w:pPr>
        <w:tabs>
          <w:tab w:val="left" w:pos="426"/>
        </w:tabs>
        <w:rPr>
          <w:b/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40005</wp:posOffset>
                </wp:positionV>
                <wp:extent cx="6391275" cy="1578610"/>
                <wp:effectExtent l="8255" t="11430" r="10795" b="10160"/>
                <wp:wrapNone/>
                <wp:docPr id="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157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6D2" w:rsidRPr="008D4415" w:rsidRDefault="006866D2" w:rsidP="008D4415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8D4415">
                              <w:rPr>
                                <w:szCs w:val="24"/>
                              </w:rPr>
                              <w:t xml:space="preserve">For an </w:t>
                            </w:r>
                            <w:proofErr w:type="spellStart"/>
                            <w:r w:rsidRPr="008D4415">
                              <w:rPr>
                                <w:szCs w:val="24"/>
                              </w:rPr>
                              <w:t>Ohmic</w:t>
                            </w:r>
                            <w:proofErr w:type="spellEnd"/>
                            <w:r w:rsidRPr="008D4415">
                              <w:rPr>
                                <w:szCs w:val="24"/>
                              </w:rPr>
                              <w:t xml:space="preserve"> resist</w:t>
                            </w:r>
                            <w:r>
                              <w:rPr>
                                <w:szCs w:val="24"/>
                              </w:rPr>
                              <w:t>o</w:t>
                            </w:r>
                            <w:r w:rsidRPr="008D4415">
                              <w:rPr>
                                <w:szCs w:val="24"/>
                              </w:rPr>
                              <w:t>r</w:t>
                            </w:r>
                            <w:proofErr w:type="gramStart"/>
                            <w:r w:rsidRPr="008D4415">
                              <w:rPr>
                                <w:szCs w:val="24"/>
                              </w:rPr>
                              <w:t>;  V</w:t>
                            </w:r>
                            <w:proofErr w:type="gramEnd"/>
                            <w:r w:rsidRPr="008D4415">
                              <w:rPr>
                                <w:szCs w:val="24"/>
                              </w:rPr>
                              <w:t xml:space="preserve"> = IR therefore </w:t>
                            </w:r>
                            <w:r>
                              <w:rPr>
                                <w:szCs w:val="24"/>
                              </w:rPr>
                              <w:t xml:space="preserve">R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den>
                              </m:f>
                            </m:oMath>
                            <w:r w:rsidRPr="008D4415">
                              <w:rPr>
                                <w:szCs w:val="24"/>
                              </w:rPr>
                              <w:t xml:space="preserve"> and as R is constant, V </w:t>
                            </w:r>
                            <w:r w:rsidRPr="008D4415">
                              <w:rPr>
                                <w:szCs w:val="24"/>
                              </w:rPr>
                              <w:sym w:font="Symbol" w:char="F0B5"/>
                            </w:r>
                            <w:r w:rsidRPr="008D4415">
                              <w:rPr>
                                <w:szCs w:val="24"/>
                              </w:rPr>
                              <w:t xml:space="preserve"> I</w:t>
                            </w:r>
                            <w:r>
                              <w:rPr>
                                <w:szCs w:val="24"/>
                              </w:rPr>
                              <w:t xml:space="preserve"> and you produce a </w:t>
                            </w:r>
                            <w:r w:rsidRPr="008D4415">
                              <w:rPr>
                                <w:szCs w:val="24"/>
                              </w:rPr>
                              <w:t xml:space="preserve">straight line through (0,0). </w:t>
                            </w:r>
                            <w:r>
                              <w:rPr>
                                <w:szCs w:val="24"/>
                              </w:rPr>
                              <w:t>(1 mark)</w:t>
                            </w:r>
                          </w:p>
                          <w:p w:rsidR="006866D2" w:rsidRDefault="006866D2" w:rsidP="008D4415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6866D2" w:rsidRDefault="006866D2" w:rsidP="008D4415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proofErr w:type="gramStart"/>
                            <w:r w:rsidRPr="008D4415">
                              <w:rPr>
                                <w:szCs w:val="24"/>
                              </w:rPr>
                              <w:t>In non-</w:t>
                            </w:r>
                            <w:proofErr w:type="spellStart"/>
                            <w:r w:rsidRPr="008D4415">
                              <w:rPr>
                                <w:szCs w:val="24"/>
                              </w:rPr>
                              <w:t>ohmic</w:t>
                            </w:r>
                            <w:proofErr w:type="spellEnd"/>
                            <w:r w:rsidRPr="008D4415">
                              <w:rPr>
                                <w:szCs w:val="24"/>
                              </w:rPr>
                              <w:t xml:space="preserve"> resistors, the resistance changes as the PD increases therefore producing a curved line.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 xml:space="preserve"> (1 mark)</w:t>
                            </w:r>
                            <w:r w:rsidRPr="008D4415">
                              <w:rPr>
                                <w:szCs w:val="24"/>
                              </w:rPr>
                              <w:t xml:space="preserve">  </w:t>
                            </w:r>
                          </w:p>
                          <w:p w:rsidR="006866D2" w:rsidRDefault="006866D2" w:rsidP="008D4415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</w:p>
                          <w:p w:rsidR="006866D2" w:rsidRPr="008D4415" w:rsidRDefault="006866D2" w:rsidP="008D4415">
                            <w:pPr>
                              <w:tabs>
                                <w:tab w:val="left" w:pos="426"/>
                              </w:tabs>
                              <w:rPr>
                                <w:szCs w:val="24"/>
                              </w:rPr>
                            </w:pPr>
                            <w:r w:rsidRPr="008D4415">
                              <w:rPr>
                                <w:szCs w:val="24"/>
                              </w:rPr>
                              <w:t xml:space="preserve">Only C has a curved line. </w:t>
                            </w:r>
                          </w:p>
                          <w:p w:rsidR="006866D2" w:rsidRPr="008D4415" w:rsidRDefault="006866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84" type="#_x0000_t202" style="position:absolute;margin-left:-.85pt;margin-top:3.15pt;width:503.25pt;height:12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">
                <v:textbox>
                  <w:txbxContent>
                    <w:p w:rsidR="006866D2" w:rsidRPr="008D4415" w:rsidRDefault="006866D2" w:rsidP="008D4415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8D4415">
                        <w:rPr>
                          <w:szCs w:val="24"/>
                        </w:rPr>
                        <w:t>For an Ohmic resist</w:t>
                      </w:r>
                      <w:r>
                        <w:rPr>
                          <w:szCs w:val="24"/>
                        </w:rPr>
                        <w:t>o</w:t>
                      </w:r>
                      <w:r w:rsidRPr="008D4415">
                        <w:rPr>
                          <w:szCs w:val="24"/>
                        </w:rPr>
                        <w:t xml:space="preserve">r;  V = IR therefore </w:t>
                      </w:r>
                      <w:r>
                        <w:rPr>
                          <w:szCs w:val="24"/>
                        </w:rPr>
                        <w:t xml:space="preserve">R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V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I</m:t>
                            </m:r>
                          </m:den>
                        </m:f>
                      </m:oMath>
                      <w:r w:rsidRPr="008D4415">
                        <w:rPr>
                          <w:szCs w:val="24"/>
                        </w:rPr>
                        <w:t xml:space="preserve"> and as R is constant, V </w:t>
                      </w:r>
                      <w:r w:rsidRPr="008D4415">
                        <w:rPr>
                          <w:szCs w:val="24"/>
                        </w:rPr>
                        <w:sym w:font="Symbol" w:char="F0B5"/>
                      </w:r>
                      <w:r w:rsidRPr="008D4415">
                        <w:rPr>
                          <w:szCs w:val="24"/>
                        </w:rPr>
                        <w:t xml:space="preserve"> I</w:t>
                      </w:r>
                      <w:r>
                        <w:rPr>
                          <w:szCs w:val="24"/>
                        </w:rPr>
                        <w:t xml:space="preserve"> and you produce a </w:t>
                      </w:r>
                      <w:r w:rsidRPr="008D4415">
                        <w:rPr>
                          <w:szCs w:val="24"/>
                        </w:rPr>
                        <w:t xml:space="preserve">straight line through (0,0). </w:t>
                      </w:r>
                      <w:r>
                        <w:rPr>
                          <w:szCs w:val="24"/>
                        </w:rPr>
                        <w:t>(1 mark)</w:t>
                      </w:r>
                    </w:p>
                    <w:p w:rsidR="006866D2" w:rsidRDefault="006866D2" w:rsidP="008D4415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6866D2" w:rsidRDefault="006866D2" w:rsidP="008D4415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8D4415">
                        <w:rPr>
                          <w:szCs w:val="24"/>
                        </w:rPr>
                        <w:t>In non-ohmic resistors, the resistance changes as the PD increases therefore producing a curved line.</w:t>
                      </w:r>
                      <w:r>
                        <w:rPr>
                          <w:szCs w:val="24"/>
                        </w:rPr>
                        <w:t xml:space="preserve"> (1 mark)</w:t>
                      </w:r>
                      <w:r w:rsidRPr="008D4415">
                        <w:rPr>
                          <w:szCs w:val="24"/>
                        </w:rPr>
                        <w:t xml:space="preserve">  </w:t>
                      </w:r>
                    </w:p>
                    <w:p w:rsidR="006866D2" w:rsidRDefault="006866D2" w:rsidP="008D4415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</w:p>
                    <w:p w:rsidR="006866D2" w:rsidRPr="008D4415" w:rsidRDefault="006866D2" w:rsidP="008D4415">
                      <w:pPr>
                        <w:tabs>
                          <w:tab w:val="left" w:pos="426"/>
                        </w:tabs>
                        <w:rPr>
                          <w:szCs w:val="24"/>
                        </w:rPr>
                      </w:pPr>
                      <w:r w:rsidRPr="008D4415">
                        <w:rPr>
                          <w:szCs w:val="24"/>
                        </w:rPr>
                        <w:t xml:space="preserve">Only C has a curved line. </w:t>
                      </w:r>
                    </w:p>
                    <w:p w:rsidR="006866D2" w:rsidRPr="008D4415" w:rsidRDefault="006866D2"/>
                  </w:txbxContent>
                </v:textbox>
              </v:shape>
            </w:pict>
          </mc:Fallback>
        </mc:AlternateContent>
      </w:r>
    </w:p>
    <w:p w:rsidR="008D4415" w:rsidRDefault="008D4415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p w:rsidR="006305A9" w:rsidRPr="00565F74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 w:rsidRPr="00565F74">
        <w:rPr>
          <w:b/>
          <w:sz w:val="28"/>
          <w:szCs w:val="28"/>
          <w:u w:val="single"/>
        </w:rPr>
        <w:t xml:space="preserve">Question </w:t>
      </w:r>
      <w:r>
        <w:rPr>
          <w:b/>
          <w:sz w:val="28"/>
          <w:szCs w:val="28"/>
          <w:u w:val="single"/>
        </w:rPr>
        <w:t>1</w:t>
      </w:r>
      <w:r w:rsidR="001F0C5B">
        <w:rPr>
          <w:b/>
          <w:sz w:val="28"/>
          <w:szCs w:val="28"/>
          <w:u w:val="single"/>
        </w:rPr>
        <w:t>6</w:t>
      </w:r>
      <w:r w:rsidRPr="00565F74">
        <w:rPr>
          <w:b/>
          <w:sz w:val="28"/>
          <w:szCs w:val="28"/>
          <w:u w:val="single"/>
        </w:rPr>
        <w:t>:</w:t>
      </w:r>
    </w:p>
    <w:p w:rsidR="006305A9" w:rsidRDefault="006305A9" w:rsidP="006305A9">
      <w:pPr>
        <w:spacing w:line="276" w:lineRule="auto"/>
        <w:rPr>
          <w:szCs w:val="24"/>
        </w:rPr>
      </w:pPr>
      <w:r w:rsidRPr="008953E9">
        <w:rPr>
          <w:szCs w:val="24"/>
        </w:rPr>
        <w:t>A 75.0 W light globe is left on for 10.0 hours</w:t>
      </w:r>
      <w:r>
        <w:rPr>
          <w:szCs w:val="24"/>
        </w:rPr>
        <w:t>.</w:t>
      </w:r>
    </w:p>
    <w:p w:rsidR="006305A9" w:rsidRPr="006774F4" w:rsidRDefault="006305A9" w:rsidP="006305A9">
      <w:pPr>
        <w:pStyle w:val="ListParagraph"/>
        <w:numPr>
          <w:ilvl w:val="0"/>
          <w:numId w:val="23"/>
        </w:numPr>
        <w:spacing w:line="276" w:lineRule="auto"/>
        <w:rPr>
          <w:szCs w:val="24"/>
        </w:rPr>
      </w:pPr>
      <w:r w:rsidRPr="006774F4">
        <w:rPr>
          <w:szCs w:val="24"/>
        </w:rPr>
        <w:t xml:space="preserve"> How much energy does it convert?     </w:t>
      </w:r>
      <w:r>
        <w:rPr>
          <w:szCs w:val="24"/>
        </w:rPr>
        <w:t xml:space="preserve">          </w:t>
      </w:r>
      <w:r w:rsidRPr="006774F4">
        <w:rPr>
          <w:szCs w:val="24"/>
        </w:rPr>
        <w:t xml:space="preserve">              </w:t>
      </w:r>
      <w:r>
        <w:rPr>
          <w:szCs w:val="24"/>
        </w:rPr>
        <w:t xml:space="preserve">                                                  </w:t>
      </w:r>
      <w:r w:rsidRPr="006774F4">
        <w:rPr>
          <w:b/>
          <w:szCs w:val="24"/>
        </w:rPr>
        <w:t>[3 marks]</w:t>
      </w:r>
    </w:p>
    <w:p w:rsidR="006305A9" w:rsidRDefault="004B3147" w:rsidP="006305A9">
      <w:pPr>
        <w:pStyle w:val="ListParagraph"/>
        <w:spacing w:line="276" w:lineRule="auto"/>
        <w:ind w:left="360"/>
        <w:rPr>
          <w:szCs w:val="24"/>
        </w:rPr>
      </w:pPr>
      <w:r>
        <w:rPr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113030</wp:posOffset>
                </wp:positionV>
                <wp:extent cx="4210050" cy="1514475"/>
                <wp:effectExtent l="13335" t="8255" r="5715" b="10795"/>
                <wp:wrapNone/>
                <wp:docPr id="4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8953E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>P = 75.0 W</w:t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8953E9">
                              <w:rPr>
                                <w:szCs w:val="24"/>
                              </w:rPr>
                              <w:t>W</w:t>
                            </w:r>
                            <w:proofErr w:type="spellEnd"/>
                            <w:r w:rsidRPr="008953E9">
                              <w:rPr>
                                <w:szCs w:val="24"/>
                              </w:rPr>
                              <w:t xml:space="preserve"> = E = </w:t>
                            </w:r>
                            <w:proofErr w:type="spellStart"/>
                            <w:r w:rsidRPr="008953E9">
                              <w:rPr>
                                <w:szCs w:val="24"/>
                              </w:rPr>
                              <w:t>VIt</w:t>
                            </w:r>
                            <w:proofErr w:type="spellEnd"/>
                          </w:p>
                          <w:p w:rsidR="006305A9" w:rsidRPr="008953E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>t = 10 x 60 x 60</w:t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>P = VI</w:t>
                            </w:r>
                          </w:p>
                          <w:p w:rsidR="006305A9" w:rsidRPr="008953E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>t = 36000</w:t>
                            </w:r>
                            <w:r>
                              <w:rPr>
                                <w:szCs w:val="24"/>
                              </w:rPr>
                              <w:t xml:space="preserve"> s (1 mark)</w:t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6305A9" w:rsidRPr="008953E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>V = 240 V</w:t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6305A9" w:rsidRPr="008953E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 xml:space="preserve">E = </w:t>
                            </w:r>
                            <w:proofErr w:type="spellStart"/>
                            <w:r w:rsidRPr="008953E9">
                              <w:rPr>
                                <w:szCs w:val="24"/>
                              </w:rPr>
                              <w:t>Pt</w:t>
                            </w:r>
                            <w:proofErr w:type="spellEnd"/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  <w:r w:rsidRPr="008953E9"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6305A9" w:rsidRPr="008953E9" w:rsidRDefault="006305A9" w:rsidP="006305A9">
                            <w:pPr>
                              <w:ind w:left="1440" w:firstLine="72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 xml:space="preserve">E = 75.0 x </w:t>
                            </w:r>
                            <w:proofErr w:type="gramStart"/>
                            <w:r w:rsidRPr="008953E9">
                              <w:rPr>
                                <w:szCs w:val="24"/>
                              </w:rPr>
                              <w:t>36000</w:t>
                            </w:r>
                            <w:r>
                              <w:rPr>
                                <w:szCs w:val="24"/>
                              </w:rPr>
                              <w:t xml:space="preserve">  (</w:t>
                            </w:r>
                            <w:proofErr w:type="gramEnd"/>
                            <w:r>
                              <w:rPr>
                                <w:szCs w:val="24"/>
                              </w:rPr>
                              <w:t>1 mark)</w:t>
                            </w:r>
                          </w:p>
                          <w:p w:rsidR="006305A9" w:rsidRPr="008953E9" w:rsidRDefault="006305A9" w:rsidP="006305A9">
                            <w:pPr>
                              <w:ind w:left="1440" w:firstLine="720"/>
                            </w:pPr>
                            <w:r w:rsidRPr="008953E9">
                              <w:rPr>
                                <w:szCs w:val="24"/>
                              </w:rPr>
                              <w:t>E = 2.70 x 10</w:t>
                            </w:r>
                            <w:r w:rsidRPr="008953E9">
                              <w:rPr>
                                <w:szCs w:val="24"/>
                                <w:vertAlign w:val="superscript"/>
                              </w:rPr>
                              <w:t>6</w:t>
                            </w:r>
                            <w:r w:rsidRPr="008953E9">
                              <w:rPr>
                                <w:szCs w:val="24"/>
                              </w:rPr>
                              <w:t xml:space="preserve"> J</w:t>
                            </w:r>
                            <w:r>
                              <w:rPr>
                                <w:szCs w:val="24"/>
                              </w:rPr>
                              <w:t xml:space="preserve">    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085" type="#_x0000_t202" style="position:absolute;left:0;text-align:left;margin-left:16.8pt;margin-top:8.9pt;width:331.5pt;height:119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">
                <v:textbox>
                  <w:txbxContent>
                    <w:p w:rsidR="006305A9" w:rsidRPr="008953E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>P = 75.0 W</w:t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>W = E = VIt</w:t>
                      </w:r>
                    </w:p>
                    <w:p w:rsidR="006305A9" w:rsidRPr="008953E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>t = 10 x 60 x 60</w:t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>P = VI</w:t>
                      </w:r>
                    </w:p>
                    <w:p w:rsidR="006305A9" w:rsidRPr="008953E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>t = 36000</w:t>
                      </w:r>
                      <w:r>
                        <w:rPr>
                          <w:szCs w:val="24"/>
                        </w:rPr>
                        <w:t xml:space="preserve"> s (1 mark)</w:t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</w:p>
                    <w:p w:rsidR="006305A9" w:rsidRPr="008953E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>V = 240 V</w:t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</w:p>
                    <w:p w:rsidR="006305A9" w:rsidRPr="008953E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>E = Pt</w:t>
                      </w:r>
                      <w:r w:rsidRPr="008953E9">
                        <w:rPr>
                          <w:szCs w:val="24"/>
                        </w:rPr>
                        <w:tab/>
                      </w:r>
                      <w:r w:rsidRPr="008953E9">
                        <w:rPr>
                          <w:szCs w:val="24"/>
                        </w:rPr>
                        <w:tab/>
                      </w:r>
                    </w:p>
                    <w:p w:rsidR="006305A9" w:rsidRPr="008953E9" w:rsidRDefault="006305A9" w:rsidP="006305A9">
                      <w:pPr>
                        <w:ind w:left="1440" w:firstLine="72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>E = 75.0 x 36000</w:t>
                      </w:r>
                      <w:r>
                        <w:rPr>
                          <w:szCs w:val="24"/>
                        </w:rPr>
                        <w:t xml:space="preserve">  (1 mark)</w:t>
                      </w:r>
                    </w:p>
                    <w:p w:rsidR="006305A9" w:rsidRPr="008953E9" w:rsidRDefault="006305A9" w:rsidP="006305A9">
                      <w:pPr>
                        <w:ind w:left="1440" w:firstLine="720"/>
                      </w:pPr>
                      <w:r w:rsidRPr="008953E9">
                        <w:rPr>
                          <w:szCs w:val="24"/>
                        </w:rPr>
                        <w:t>E = 2.70 x 10</w:t>
                      </w:r>
                      <w:r w:rsidRPr="008953E9">
                        <w:rPr>
                          <w:szCs w:val="24"/>
                          <w:vertAlign w:val="superscript"/>
                        </w:rPr>
                        <w:t>6</w:t>
                      </w:r>
                      <w:r w:rsidRPr="008953E9">
                        <w:rPr>
                          <w:szCs w:val="24"/>
                        </w:rPr>
                        <w:t xml:space="preserve"> J</w:t>
                      </w:r>
                      <w:r>
                        <w:rPr>
                          <w:szCs w:val="24"/>
                        </w:rPr>
                        <w:t xml:space="preserve">    (1 mark)</w:t>
                      </w:r>
                    </w:p>
                  </w:txbxContent>
                </v:textbox>
              </v:shape>
            </w:pict>
          </mc:Fallback>
        </mc:AlternateContent>
      </w:r>
      <w:r w:rsidR="006305A9">
        <w:rPr>
          <w:b/>
          <w:noProof/>
          <w:sz w:val="28"/>
          <w:szCs w:val="28"/>
          <w:u w:val="single"/>
          <w:lang w:eastAsia="en-AU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-201295</wp:posOffset>
            </wp:positionH>
            <wp:positionV relativeFrom="paragraph">
              <wp:posOffset>26670</wp:posOffset>
            </wp:positionV>
            <wp:extent cx="1755775" cy="1704975"/>
            <wp:effectExtent l="0" t="0" r="0" b="0"/>
            <wp:wrapTight wrapText="bothSides">
              <wp:wrapPolygon edited="0">
                <wp:start x="0" y="0"/>
                <wp:lineTo x="0" y="21479"/>
                <wp:lineTo x="21327" y="21479"/>
                <wp:lineTo x="21327" y="0"/>
                <wp:lineTo x="0" y="0"/>
              </wp:wrapPolygon>
            </wp:wrapTight>
            <wp:docPr id="20" name="Picture 105" descr="IMG_287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MG_2878-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Default="006305A9" w:rsidP="006305A9">
      <w:pPr>
        <w:pStyle w:val="ListParagraph"/>
        <w:spacing w:line="276" w:lineRule="auto"/>
        <w:ind w:left="360"/>
        <w:rPr>
          <w:szCs w:val="24"/>
        </w:rPr>
      </w:pPr>
    </w:p>
    <w:p w:rsidR="006305A9" w:rsidRPr="006774F4" w:rsidRDefault="006305A9" w:rsidP="006305A9">
      <w:pPr>
        <w:pStyle w:val="ListParagraph"/>
        <w:numPr>
          <w:ilvl w:val="0"/>
          <w:numId w:val="23"/>
        </w:numPr>
        <w:spacing w:line="276" w:lineRule="auto"/>
        <w:rPr>
          <w:szCs w:val="24"/>
        </w:rPr>
      </w:pPr>
      <w:r>
        <w:rPr>
          <w:szCs w:val="24"/>
        </w:rPr>
        <w:t>What is the total cost if the electricity company charges 22.68 cents per kWh</w:t>
      </w:r>
      <w:r w:rsidRPr="006774F4">
        <w:rPr>
          <w:szCs w:val="24"/>
        </w:rPr>
        <w:t xml:space="preserve">? </w:t>
      </w:r>
      <w:r>
        <w:rPr>
          <w:szCs w:val="24"/>
        </w:rPr>
        <w:t xml:space="preserve">          </w:t>
      </w:r>
      <w:r w:rsidRPr="006774F4">
        <w:rPr>
          <w:b/>
          <w:szCs w:val="24"/>
        </w:rPr>
        <w:t>[3 marks]</w:t>
      </w:r>
    </w:p>
    <w:p w:rsidR="006305A9" w:rsidRDefault="004B3147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52705</wp:posOffset>
                </wp:positionV>
                <wp:extent cx="4210050" cy="1254125"/>
                <wp:effectExtent l="13335" t="5080" r="5715" b="7620"/>
                <wp:wrapNone/>
                <wp:docPr id="2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125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5A9" w:rsidRPr="007E5D62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1 kWh = 3.6 x 10</w:t>
                            </w:r>
                            <w:r w:rsidRPr="007E5D62">
                              <w:rPr>
                                <w:szCs w:val="24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>J</w:t>
                            </w:r>
                          </w:p>
                          <w:p w:rsidR="006305A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>N</w:t>
                            </w:r>
                            <w:r w:rsidRPr="007E5D62">
                              <w:rPr>
                                <w:szCs w:val="24"/>
                                <w:vertAlign w:val="superscript"/>
                              </w:rPr>
                              <w:t>o</w:t>
                            </w:r>
                            <w:r>
                              <w:rPr>
                                <w:szCs w:val="24"/>
                              </w:rPr>
                              <w:t xml:space="preserve"> of units = </w:t>
                            </w:r>
                            <w:r w:rsidRPr="007E5D62">
                              <w:rPr>
                                <w:szCs w:val="24"/>
                                <w:u w:val="single"/>
                              </w:rPr>
                              <w:t>2.70 x 10</w:t>
                            </w:r>
                            <w:r w:rsidRPr="007E5D62">
                              <w:rPr>
                                <w:szCs w:val="24"/>
                                <w:u w:val="single"/>
                                <w:vertAlign w:val="superscript"/>
                              </w:rPr>
                              <w:t>6</w:t>
                            </w:r>
                          </w:p>
                          <w:p w:rsidR="006305A9" w:rsidRDefault="006305A9" w:rsidP="006305A9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szCs w:val="24"/>
                              </w:rPr>
                              <w:t xml:space="preserve">                      3.6 x 10</w:t>
                            </w:r>
                            <w:r w:rsidRPr="007E5D62">
                              <w:rPr>
                                <w:szCs w:val="24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</w:p>
                          <w:p w:rsidR="006305A9" w:rsidRDefault="006305A9" w:rsidP="006305A9">
                            <w:pPr>
                              <w:pStyle w:val="ListParagraph"/>
                              <w:spacing w:line="276" w:lineRule="auto"/>
                              <w:ind w:left="1080" w:firstLine="360"/>
                              <w:rPr>
                                <w:szCs w:val="24"/>
                              </w:rPr>
                            </w:pPr>
                            <w:r w:rsidRPr="008953E9">
                              <w:rPr>
                                <w:szCs w:val="24"/>
                              </w:rPr>
                              <w:t xml:space="preserve">= </w:t>
                            </w:r>
                            <w:r>
                              <w:rPr>
                                <w:szCs w:val="24"/>
                              </w:rPr>
                              <w:t>0.75 (1 mark)</w:t>
                            </w:r>
                          </w:p>
                          <w:p w:rsidR="006305A9" w:rsidRDefault="006305A9" w:rsidP="006305A9">
                            <w:pPr>
                              <w:tabs>
                                <w:tab w:val="left" w:pos="426"/>
                              </w:tabs>
                              <w:spacing w:line="276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  <w:t>Cost = 0.75 x 22.68</w:t>
                            </w:r>
                          </w:p>
                          <w:p w:rsidR="006305A9" w:rsidRPr="00AC35D5" w:rsidRDefault="006305A9" w:rsidP="006305A9">
                            <w:pPr>
                              <w:spacing w:line="276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  <w:t xml:space="preserve">   = 17.01 cents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086" type="#_x0000_t202" style="position:absolute;margin-left:4.8pt;margin-top:4.15pt;width:331.5pt;height:98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">
                <v:textbox>
                  <w:txbxContent>
                    <w:p w:rsidR="006305A9" w:rsidRPr="007E5D62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1 kWh = 3.6 x 10</w:t>
                      </w:r>
                      <w:r w:rsidRPr="007E5D62">
                        <w:rPr>
                          <w:szCs w:val="24"/>
                          <w:vertAlign w:val="superscript"/>
                        </w:rPr>
                        <w:t>6</w:t>
                      </w:r>
                      <w:r>
                        <w:rPr>
                          <w:szCs w:val="24"/>
                          <w:vertAlign w:val="superscript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>J</w:t>
                      </w:r>
                    </w:p>
                    <w:p w:rsidR="006305A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>N</w:t>
                      </w:r>
                      <w:r w:rsidRPr="007E5D62">
                        <w:rPr>
                          <w:szCs w:val="24"/>
                          <w:vertAlign w:val="superscript"/>
                        </w:rPr>
                        <w:t>o</w:t>
                      </w:r>
                      <w:r>
                        <w:rPr>
                          <w:szCs w:val="24"/>
                        </w:rPr>
                        <w:t xml:space="preserve"> of units = </w:t>
                      </w:r>
                      <w:r w:rsidRPr="007E5D62">
                        <w:rPr>
                          <w:szCs w:val="24"/>
                          <w:u w:val="single"/>
                        </w:rPr>
                        <w:t>2.70 x 10</w:t>
                      </w:r>
                      <w:r w:rsidRPr="007E5D62">
                        <w:rPr>
                          <w:szCs w:val="24"/>
                          <w:u w:val="single"/>
                          <w:vertAlign w:val="superscript"/>
                        </w:rPr>
                        <w:t>6</w:t>
                      </w:r>
                    </w:p>
                    <w:p w:rsidR="006305A9" w:rsidRDefault="006305A9" w:rsidP="006305A9">
                      <w:pPr>
                        <w:pStyle w:val="ListParagraph"/>
                        <w:spacing w:line="276" w:lineRule="auto"/>
                        <w:ind w:left="360"/>
                        <w:rPr>
                          <w:szCs w:val="24"/>
                          <w:vertAlign w:val="superscript"/>
                        </w:rPr>
                      </w:pPr>
                      <w:r>
                        <w:rPr>
                          <w:szCs w:val="24"/>
                        </w:rPr>
                        <w:t xml:space="preserve">                      3.6 x 10</w:t>
                      </w:r>
                      <w:r w:rsidRPr="007E5D62">
                        <w:rPr>
                          <w:szCs w:val="24"/>
                          <w:vertAlign w:val="superscript"/>
                        </w:rPr>
                        <w:t>6</w:t>
                      </w:r>
                      <w:r>
                        <w:rPr>
                          <w:szCs w:val="24"/>
                          <w:vertAlign w:val="superscript"/>
                        </w:rPr>
                        <w:t xml:space="preserve"> </w:t>
                      </w:r>
                    </w:p>
                    <w:p w:rsidR="006305A9" w:rsidRDefault="006305A9" w:rsidP="006305A9">
                      <w:pPr>
                        <w:pStyle w:val="ListParagraph"/>
                        <w:spacing w:line="276" w:lineRule="auto"/>
                        <w:ind w:left="1080" w:firstLine="360"/>
                        <w:rPr>
                          <w:szCs w:val="24"/>
                        </w:rPr>
                      </w:pPr>
                      <w:r w:rsidRPr="008953E9">
                        <w:rPr>
                          <w:szCs w:val="24"/>
                        </w:rPr>
                        <w:t xml:space="preserve">= </w:t>
                      </w:r>
                      <w:r>
                        <w:rPr>
                          <w:szCs w:val="24"/>
                        </w:rPr>
                        <w:t>0.75 (1 mark)</w:t>
                      </w:r>
                    </w:p>
                    <w:p w:rsidR="006305A9" w:rsidRDefault="006305A9" w:rsidP="006305A9">
                      <w:pPr>
                        <w:tabs>
                          <w:tab w:val="left" w:pos="426"/>
                        </w:tabs>
                        <w:spacing w:line="276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  <w:t>Cost = 0.75 x 22.68</w:t>
                      </w:r>
                    </w:p>
                    <w:p w:rsidR="006305A9" w:rsidRPr="00AC35D5" w:rsidRDefault="006305A9" w:rsidP="006305A9">
                      <w:pPr>
                        <w:spacing w:line="276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  <w:t xml:space="preserve">   = 17.01 cents</w:t>
                      </w:r>
                    </w:p>
                  </w:txbxContent>
                </v:textbox>
              </v:shape>
            </w:pict>
          </mc:Fallback>
        </mc:AlternateContent>
      </w: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6305A9">
      <w:pPr>
        <w:widowControl w:val="0"/>
        <w:adjustRightInd w:val="0"/>
        <w:spacing w:line="276" w:lineRule="auto"/>
        <w:textAlignment w:val="baseline"/>
        <w:rPr>
          <w:b/>
          <w:sz w:val="28"/>
          <w:szCs w:val="28"/>
          <w:u w:val="single"/>
        </w:rPr>
      </w:pPr>
    </w:p>
    <w:p w:rsidR="006305A9" w:rsidRDefault="006305A9" w:rsidP="00F0372A">
      <w:pPr>
        <w:tabs>
          <w:tab w:val="left" w:pos="426"/>
        </w:tabs>
        <w:rPr>
          <w:b/>
          <w:szCs w:val="24"/>
        </w:rPr>
      </w:pPr>
    </w:p>
    <w:sectPr w:rsidR="006305A9" w:rsidSect="008D4415">
      <w:pgSz w:w="11906" w:h="16838" w:code="9"/>
      <w:pgMar w:top="709" w:right="992" w:bottom="709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3442F"/>
    <w:multiLevelType w:val="hybridMultilevel"/>
    <w:tmpl w:val="E5A4775A"/>
    <w:lvl w:ilvl="0" w:tplc="133642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021B2"/>
    <w:multiLevelType w:val="hybridMultilevel"/>
    <w:tmpl w:val="B2201208"/>
    <w:lvl w:ilvl="0" w:tplc="2D125C82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872D29A">
      <w:start w:val="2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B904007"/>
    <w:multiLevelType w:val="hybridMultilevel"/>
    <w:tmpl w:val="E5A4775A"/>
    <w:lvl w:ilvl="0" w:tplc="133642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1735E"/>
    <w:multiLevelType w:val="hybridMultilevel"/>
    <w:tmpl w:val="D41E072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D05CD"/>
    <w:multiLevelType w:val="hybridMultilevel"/>
    <w:tmpl w:val="F96A1E6C"/>
    <w:lvl w:ilvl="0" w:tplc="CFA0C8B8">
      <w:start w:val="1"/>
      <w:numFmt w:val="lowerLetter"/>
      <w:lvlText w:val="%1."/>
      <w:lvlJc w:val="left"/>
      <w:pPr>
        <w:tabs>
          <w:tab w:val="num" w:pos="5040"/>
        </w:tabs>
        <w:ind w:left="5040" w:hanging="4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0021D5"/>
    <w:multiLevelType w:val="hybridMultilevel"/>
    <w:tmpl w:val="49F0EE3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B2126F"/>
    <w:multiLevelType w:val="hybridMultilevel"/>
    <w:tmpl w:val="FE780C72"/>
    <w:lvl w:ilvl="0" w:tplc="A956D4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553BB6"/>
    <w:multiLevelType w:val="hybridMultilevel"/>
    <w:tmpl w:val="448880B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9431892"/>
    <w:multiLevelType w:val="hybridMultilevel"/>
    <w:tmpl w:val="35CEA0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873E01"/>
    <w:multiLevelType w:val="hybridMultilevel"/>
    <w:tmpl w:val="FC9ECE20"/>
    <w:lvl w:ilvl="0" w:tplc="1BAE6634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8750FA"/>
    <w:multiLevelType w:val="hybridMultilevel"/>
    <w:tmpl w:val="5E0C7CBA"/>
    <w:lvl w:ilvl="0" w:tplc="F502FB16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36F6402F"/>
    <w:multiLevelType w:val="hybridMultilevel"/>
    <w:tmpl w:val="9ED616D4"/>
    <w:lvl w:ilvl="0" w:tplc="8514C5A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4819330F"/>
    <w:multiLevelType w:val="hybridMultilevel"/>
    <w:tmpl w:val="CAD4BC2C"/>
    <w:lvl w:ilvl="0" w:tplc="1D48AD4C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14">
    <w:nsid w:val="4C21658B"/>
    <w:multiLevelType w:val="hybridMultilevel"/>
    <w:tmpl w:val="E82C7A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1139CE"/>
    <w:multiLevelType w:val="hybridMultilevel"/>
    <w:tmpl w:val="8FCCFA9A"/>
    <w:lvl w:ilvl="0" w:tplc="6A0E098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CD5A1A"/>
    <w:multiLevelType w:val="hybridMultilevel"/>
    <w:tmpl w:val="9D30CB5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D9035A"/>
    <w:multiLevelType w:val="hybridMultilevel"/>
    <w:tmpl w:val="5414E9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9E797F"/>
    <w:multiLevelType w:val="hybridMultilevel"/>
    <w:tmpl w:val="9844EC4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B6A4A48">
      <w:start w:val="9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D2626C3"/>
    <w:multiLevelType w:val="hybridMultilevel"/>
    <w:tmpl w:val="B6402C38"/>
    <w:lvl w:ilvl="0" w:tplc="C656650A">
      <w:start w:val="1"/>
      <w:numFmt w:val="lowerLetter"/>
      <w:lvlText w:val="%1)"/>
      <w:lvlJc w:val="left"/>
      <w:pPr>
        <w:tabs>
          <w:tab w:val="num" w:pos="567"/>
        </w:tabs>
        <w:ind w:left="567" w:hanging="397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0430362"/>
    <w:multiLevelType w:val="hybridMultilevel"/>
    <w:tmpl w:val="9F7610BE"/>
    <w:lvl w:ilvl="0" w:tplc="53B00D9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4151954"/>
    <w:multiLevelType w:val="hybridMultilevel"/>
    <w:tmpl w:val="ECD68958"/>
    <w:lvl w:ilvl="0" w:tplc="0A2EF93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5E64C1E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62385FC0">
      <w:start w:val="15"/>
      <w:numFmt w:val="decimal"/>
      <w:lvlText w:val="%4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4D303EF"/>
    <w:multiLevelType w:val="hybridMultilevel"/>
    <w:tmpl w:val="63563B24"/>
    <w:lvl w:ilvl="0" w:tplc="1BAE66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663957"/>
    <w:multiLevelType w:val="hybridMultilevel"/>
    <w:tmpl w:val="FC084A0A"/>
    <w:lvl w:ilvl="0" w:tplc="A956D4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4354BF"/>
    <w:multiLevelType w:val="hybridMultilevel"/>
    <w:tmpl w:val="B82CF304"/>
    <w:lvl w:ilvl="0" w:tplc="582CE4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0"/>
  </w:num>
  <w:num w:numId="4">
    <w:abstractNumId w:val="4"/>
  </w:num>
  <w:num w:numId="5">
    <w:abstractNumId w:val="20"/>
  </w:num>
  <w:num w:numId="6">
    <w:abstractNumId w:val="24"/>
  </w:num>
  <w:num w:numId="7">
    <w:abstractNumId w:val="7"/>
  </w:num>
  <w:num w:numId="8">
    <w:abstractNumId w:val="13"/>
  </w:num>
  <w:num w:numId="9">
    <w:abstractNumId w:val="11"/>
  </w:num>
  <w:num w:numId="10">
    <w:abstractNumId w:val="8"/>
  </w:num>
  <w:num w:numId="11">
    <w:abstractNumId w:val="17"/>
  </w:num>
  <w:num w:numId="12">
    <w:abstractNumId w:val="3"/>
  </w:num>
  <w:num w:numId="13">
    <w:abstractNumId w:val="6"/>
  </w:num>
  <w:num w:numId="14">
    <w:abstractNumId w:val="21"/>
  </w:num>
  <w:num w:numId="15">
    <w:abstractNumId w:val="16"/>
  </w:num>
  <w:num w:numId="16">
    <w:abstractNumId w:val="0"/>
  </w:num>
  <w:num w:numId="17">
    <w:abstractNumId w:val="5"/>
  </w:num>
  <w:num w:numId="18">
    <w:abstractNumId w:val="9"/>
  </w:num>
  <w:num w:numId="19">
    <w:abstractNumId w:val="15"/>
  </w:num>
  <w:num w:numId="20">
    <w:abstractNumId w:val="22"/>
  </w:num>
  <w:num w:numId="21">
    <w:abstractNumId w:val="23"/>
  </w:num>
  <w:num w:numId="22">
    <w:abstractNumId w:val="12"/>
  </w:num>
  <w:num w:numId="23">
    <w:abstractNumId w:val="14"/>
  </w:num>
  <w:num w:numId="24">
    <w:abstractNumId w:val="19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72A"/>
    <w:rsid w:val="00035A82"/>
    <w:rsid w:val="00062F63"/>
    <w:rsid w:val="00071A50"/>
    <w:rsid w:val="000A2CEB"/>
    <w:rsid w:val="00113E3A"/>
    <w:rsid w:val="001502C3"/>
    <w:rsid w:val="00170D5B"/>
    <w:rsid w:val="001B1FF3"/>
    <w:rsid w:val="001D7685"/>
    <w:rsid w:val="001F0C5B"/>
    <w:rsid w:val="00213E6E"/>
    <w:rsid w:val="002315BC"/>
    <w:rsid w:val="00242810"/>
    <w:rsid w:val="002709DE"/>
    <w:rsid w:val="002837FD"/>
    <w:rsid w:val="002F1C5D"/>
    <w:rsid w:val="00302BC3"/>
    <w:rsid w:val="003C200E"/>
    <w:rsid w:val="003F73D5"/>
    <w:rsid w:val="004265A9"/>
    <w:rsid w:val="00442ED0"/>
    <w:rsid w:val="00471C4B"/>
    <w:rsid w:val="00487006"/>
    <w:rsid w:val="004B0DC2"/>
    <w:rsid w:val="004B3147"/>
    <w:rsid w:val="004F3138"/>
    <w:rsid w:val="0050713E"/>
    <w:rsid w:val="00537595"/>
    <w:rsid w:val="005409E1"/>
    <w:rsid w:val="005433AA"/>
    <w:rsid w:val="00563674"/>
    <w:rsid w:val="005746D5"/>
    <w:rsid w:val="005C0515"/>
    <w:rsid w:val="005C44DE"/>
    <w:rsid w:val="005F3930"/>
    <w:rsid w:val="006305A9"/>
    <w:rsid w:val="006866D2"/>
    <w:rsid w:val="00694159"/>
    <w:rsid w:val="006F11C1"/>
    <w:rsid w:val="006F42B6"/>
    <w:rsid w:val="00874F66"/>
    <w:rsid w:val="008D4415"/>
    <w:rsid w:val="008E01C3"/>
    <w:rsid w:val="009B4DB4"/>
    <w:rsid w:val="009E0678"/>
    <w:rsid w:val="00A42122"/>
    <w:rsid w:val="00A94F28"/>
    <w:rsid w:val="00AA3D27"/>
    <w:rsid w:val="00AC04E7"/>
    <w:rsid w:val="00AD409C"/>
    <w:rsid w:val="00AF1E25"/>
    <w:rsid w:val="00B01773"/>
    <w:rsid w:val="00B71876"/>
    <w:rsid w:val="00B8336A"/>
    <w:rsid w:val="00BC5070"/>
    <w:rsid w:val="00BC6B7C"/>
    <w:rsid w:val="00BD42EF"/>
    <w:rsid w:val="00C47CE5"/>
    <w:rsid w:val="00C61A14"/>
    <w:rsid w:val="00C67C51"/>
    <w:rsid w:val="00CA1854"/>
    <w:rsid w:val="00CD747D"/>
    <w:rsid w:val="00D94483"/>
    <w:rsid w:val="00D94E7E"/>
    <w:rsid w:val="00DA0608"/>
    <w:rsid w:val="00DF269A"/>
    <w:rsid w:val="00E84DA6"/>
    <w:rsid w:val="00E86612"/>
    <w:rsid w:val="00F0372A"/>
    <w:rsid w:val="00F24347"/>
    <w:rsid w:val="00F61142"/>
    <w:rsid w:val="00F735A2"/>
    <w:rsid w:val="00FB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place"/>
  <w:shapeDefaults>
    <o:shapedefaults v:ext="edit" spidmax="12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72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DB4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F0372A"/>
    <w:pPr>
      <w:ind w:left="284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0372A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2A"/>
    <w:rPr>
      <w:rFonts w:ascii="Tahoma" w:eastAsia="Times New Roman" w:hAnsi="Tahoma" w:cs="Tahoma"/>
      <w:sz w:val="16"/>
      <w:szCs w:val="16"/>
    </w:rPr>
  </w:style>
  <w:style w:type="paragraph" w:customStyle="1" w:styleId="csbullet">
    <w:name w:val="csbullet"/>
    <w:basedOn w:val="Normal"/>
    <w:uiPriority w:val="99"/>
    <w:rsid w:val="00F0372A"/>
    <w:pPr>
      <w:numPr>
        <w:numId w:val="8"/>
      </w:numPr>
      <w:tabs>
        <w:tab w:val="left" w:pos="-851"/>
      </w:tabs>
      <w:spacing w:before="120" w:after="120" w:line="280" w:lineRule="exact"/>
    </w:pPr>
    <w:rPr>
      <w:sz w:val="22"/>
    </w:rPr>
  </w:style>
  <w:style w:type="paragraph" w:styleId="ListParagraph">
    <w:name w:val="List Paragraph"/>
    <w:basedOn w:val="Normal"/>
    <w:uiPriority w:val="34"/>
    <w:qFormat/>
    <w:rsid w:val="008D44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69A"/>
    <w:rPr>
      <w:color w:val="808080"/>
    </w:rPr>
  </w:style>
  <w:style w:type="paragraph" w:customStyle="1" w:styleId="Default">
    <w:name w:val="Default"/>
    <w:rsid w:val="006866D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F42B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F42B6"/>
    <w:rPr>
      <w:rFonts w:ascii="Times New Roman" w:eastAsia="Times New Roman" w:hAnsi="Times New Roman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72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DB4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rsid w:val="00F0372A"/>
    <w:pPr>
      <w:ind w:left="284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0372A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2A"/>
    <w:rPr>
      <w:rFonts w:ascii="Tahoma" w:eastAsia="Times New Roman" w:hAnsi="Tahoma" w:cs="Tahoma"/>
      <w:sz w:val="16"/>
      <w:szCs w:val="16"/>
    </w:rPr>
  </w:style>
  <w:style w:type="paragraph" w:customStyle="1" w:styleId="csbullet">
    <w:name w:val="csbullet"/>
    <w:basedOn w:val="Normal"/>
    <w:uiPriority w:val="99"/>
    <w:rsid w:val="00F0372A"/>
    <w:pPr>
      <w:numPr>
        <w:numId w:val="8"/>
      </w:numPr>
      <w:tabs>
        <w:tab w:val="left" w:pos="-851"/>
      </w:tabs>
      <w:spacing w:before="120" w:after="120" w:line="280" w:lineRule="exact"/>
    </w:pPr>
    <w:rPr>
      <w:sz w:val="22"/>
    </w:rPr>
  </w:style>
  <w:style w:type="paragraph" w:styleId="ListParagraph">
    <w:name w:val="List Paragraph"/>
    <w:basedOn w:val="Normal"/>
    <w:uiPriority w:val="34"/>
    <w:qFormat/>
    <w:rsid w:val="008D44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269A"/>
    <w:rPr>
      <w:color w:val="808080"/>
    </w:rPr>
  </w:style>
  <w:style w:type="paragraph" w:customStyle="1" w:styleId="Default">
    <w:name w:val="Default"/>
    <w:rsid w:val="006866D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F42B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F42B6"/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image" Target="media/image2.emf"/><Relationship Id="rId12" Type="http://schemas.openxmlformats.org/officeDocument/2006/relationships/image" Target="media/image60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8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3C66B6FC</Template>
  <TotalTime>105</TotalTime>
  <Pages>8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Coddington</dc:creator>
  <cp:lastModifiedBy>CODDINGTON Kim</cp:lastModifiedBy>
  <cp:revision>7</cp:revision>
  <dcterms:created xsi:type="dcterms:W3CDTF">2014-12-10T01:43:00Z</dcterms:created>
  <dcterms:modified xsi:type="dcterms:W3CDTF">2016-08-28T23:48:00Z</dcterms:modified>
</cp:coreProperties>
</file>