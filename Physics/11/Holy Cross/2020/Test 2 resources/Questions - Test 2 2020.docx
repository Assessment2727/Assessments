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EC5AE" w14:textId="77777777" w:rsidR="005872A5" w:rsidRPr="00E53CA9" w:rsidRDefault="00E53CA9" w:rsidP="00E53CA9">
      <w:pPr>
        <w:jc w:val="center"/>
        <w:rPr>
          <w:rFonts w:ascii="Arial" w:hAnsi="Arial"/>
          <w:b/>
          <w:bCs/>
        </w:rPr>
      </w:pPr>
      <w:bookmarkStart w:id="0" w:name="_GoBack"/>
      <w:bookmarkEnd w:id="0"/>
      <w:r w:rsidRPr="00E53CA9">
        <w:rPr>
          <w:rFonts w:ascii="Arial" w:hAnsi="Arial"/>
          <w:b/>
          <w:bCs/>
        </w:rPr>
        <w:t>Questions - Test 2 2020</w:t>
      </w:r>
    </w:p>
    <w:p w14:paraId="76828F5B" w14:textId="77777777" w:rsidR="00E53CA9" w:rsidRDefault="00E53CA9" w:rsidP="00222BC9">
      <w:pPr>
        <w:rPr>
          <w:rFonts w:ascii="Arial" w:hAnsi="Arial"/>
        </w:rPr>
      </w:pPr>
    </w:p>
    <w:p w14:paraId="09C28CAC" w14:textId="48C738C4" w:rsidR="00E53CA9" w:rsidRDefault="00573420" w:rsidP="00222BC9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09D80A24" wp14:editId="61099C8A">
            <wp:extent cx="6116320" cy="322707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09 at 12.31.08 pm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A0DB" w14:textId="40FCA961" w:rsidR="00573420" w:rsidRDefault="00573420" w:rsidP="00222BC9">
      <w:pPr>
        <w:rPr>
          <w:rFonts w:ascii="Arial" w:hAnsi="Arial"/>
        </w:rPr>
      </w:pPr>
    </w:p>
    <w:p w14:paraId="37FAD471" w14:textId="58ADFF89" w:rsidR="00573420" w:rsidRDefault="00573420" w:rsidP="00222BC9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530E7572" wp14:editId="745E173A">
            <wp:extent cx="6116320" cy="144399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09 at 12.31.26 p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012A" w14:textId="57CD2315" w:rsidR="00573420" w:rsidRDefault="00573420" w:rsidP="00222BC9">
      <w:pPr>
        <w:rPr>
          <w:rFonts w:ascii="Arial" w:hAnsi="Arial"/>
        </w:rPr>
      </w:pPr>
    </w:p>
    <w:p w14:paraId="73C7C3BA" w14:textId="69909FD0" w:rsidR="00573420" w:rsidRDefault="00573420" w:rsidP="00222BC9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6C4FDFB4" wp14:editId="0B246971">
            <wp:extent cx="6116320" cy="17018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09 at 12.31.44 p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C1A7" w14:textId="21C71C74" w:rsidR="00573420" w:rsidRDefault="00573420" w:rsidP="00222BC9">
      <w:pPr>
        <w:rPr>
          <w:rFonts w:ascii="Arial" w:hAnsi="Arial"/>
        </w:rPr>
      </w:pPr>
    </w:p>
    <w:p w14:paraId="6E9B607C" w14:textId="50CA91B5" w:rsidR="00573420" w:rsidRDefault="00573420" w:rsidP="00222BC9">
      <w:pPr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0644BCDA" wp14:editId="6D015561">
            <wp:extent cx="6116320" cy="2054225"/>
            <wp:effectExtent l="0" t="0" r="50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09 at 12.32.00 p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2308" w14:textId="67356EEF" w:rsidR="00573420" w:rsidRDefault="00573420" w:rsidP="00222BC9">
      <w:pPr>
        <w:rPr>
          <w:rFonts w:ascii="Arial" w:hAnsi="Arial"/>
        </w:rPr>
      </w:pPr>
    </w:p>
    <w:p w14:paraId="07EDBB0B" w14:textId="5AE2382C" w:rsidR="00573420" w:rsidRDefault="00573420" w:rsidP="00222BC9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1062764C" wp14:editId="19909649">
            <wp:extent cx="6116320" cy="4316730"/>
            <wp:effectExtent l="0" t="0" r="508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09 at 12.32.42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DF07" w14:textId="223C0E63" w:rsidR="00573420" w:rsidRDefault="00573420" w:rsidP="00222BC9">
      <w:pPr>
        <w:rPr>
          <w:rFonts w:ascii="Arial" w:hAnsi="Arial"/>
        </w:rPr>
      </w:pPr>
    </w:p>
    <w:p w14:paraId="7500B7DD" w14:textId="2D8C0496" w:rsidR="00573420" w:rsidRDefault="00573420" w:rsidP="00222BC9">
      <w:pPr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0511C2EA" wp14:editId="0BA7559C">
            <wp:extent cx="6116320" cy="412813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09 at 12.33.26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A9D5" w14:textId="465A11CD" w:rsidR="00573420" w:rsidRDefault="00573420" w:rsidP="00222BC9">
      <w:pPr>
        <w:rPr>
          <w:rFonts w:ascii="Arial" w:hAnsi="Arial"/>
        </w:rPr>
      </w:pPr>
    </w:p>
    <w:p w14:paraId="0869C8FB" w14:textId="59DDCB8C" w:rsidR="00573420" w:rsidRDefault="00573420" w:rsidP="00222BC9">
      <w:pPr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3618E252" wp14:editId="778F91EB">
            <wp:extent cx="6116320" cy="6599555"/>
            <wp:effectExtent l="0" t="0" r="508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09 at 12.35.38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59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9858" w14:textId="43C411B6" w:rsidR="00573420" w:rsidRDefault="00573420" w:rsidP="00222BC9">
      <w:pPr>
        <w:rPr>
          <w:rFonts w:ascii="Arial" w:hAnsi="Arial"/>
        </w:rPr>
      </w:pPr>
    </w:p>
    <w:p w14:paraId="53E859EB" w14:textId="6E9EE0C8" w:rsidR="00573420" w:rsidRDefault="00573420" w:rsidP="00222BC9">
      <w:pPr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1A575777" wp14:editId="14933682">
            <wp:extent cx="4648200" cy="646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09 at 1.13.28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4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4467" w14:textId="0CB252FB" w:rsidR="00573420" w:rsidRDefault="00573420" w:rsidP="00222BC9">
      <w:pPr>
        <w:rPr>
          <w:rFonts w:ascii="Arial" w:hAnsi="Arial"/>
        </w:rPr>
      </w:pPr>
    </w:p>
    <w:p w14:paraId="30261DF5" w14:textId="7EFF4869" w:rsidR="00573420" w:rsidRDefault="00D92204" w:rsidP="00222BC9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31CC2CE4" wp14:editId="3460C200">
            <wp:extent cx="6116320" cy="19094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09 at 1.19.40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D480" w14:textId="1CAA0765" w:rsidR="00D92204" w:rsidRDefault="00D92204" w:rsidP="00222BC9">
      <w:pPr>
        <w:rPr>
          <w:rFonts w:ascii="Arial" w:hAnsi="Arial"/>
        </w:rPr>
      </w:pPr>
    </w:p>
    <w:p w14:paraId="41EA7FD0" w14:textId="43BD231A" w:rsidR="00D92204" w:rsidRDefault="00D92204" w:rsidP="00222BC9">
      <w:pPr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1B07DC60" wp14:editId="2FEA1F3D">
            <wp:extent cx="3141024" cy="417443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09 at 1.19.52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8689" cy="41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8246" w14:textId="65EADA55" w:rsidR="00D92204" w:rsidRDefault="00D92204" w:rsidP="00222BC9">
      <w:pPr>
        <w:rPr>
          <w:rFonts w:ascii="Arial" w:hAnsi="Arial"/>
        </w:rPr>
      </w:pPr>
    </w:p>
    <w:p w14:paraId="7DC6E39D" w14:textId="76C021A9" w:rsidR="00D92204" w:rsidRDefault="00D92204" w:rsidP="00222BC9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478E3FDC" wp14:editId="62912EE0">
            <wp:extent cx="6116320" cy="1481455"/>
            <wp:effectExtent l="0" t="0" r="508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09 at 1.20.04 p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4BE0" w14:textId="2266AA5D" w:rsidR="00D92204" w:rsidRDefault="00D92204" w:rsidP="00222BC9">
      <w:pPr>
        <w:rPr>
          <w:rFonts w:ascii="Arial" w:hAnsi="Arial"/>
        </w:rPr>
      </w:pPr>
    </w:p>
    <w:p w14:paraId="57A2778B" w14:textId="13AF292A" w:rsidR="00D92204" w:rsidRDefault="00D92204" w:rsidP="00222BC9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2A6AFF63" wp14:editId="43C26526">
            <wp:extent cx="6116320" cy="286258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09 at 1.23.21 p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F93D" w14:textId="5C6A5228" w:rsidR="00D92204" w:rsidRDefault="00D92204" w:rsidP="00222BC9">
      <w:pPr>
        <w:rPr>
          <w:rFonts w:ascii="Arial" w:hAnsi="Arial"/>
        </w:rPr>
      </w:pPr>
    </w:p>
    <w:p w14:paraId="75DEBC11" w14:textId="591C6080" w:rsidR="00D92204" w:rsidRDefault="009469E0" w:rsidP="00222BC9">
      <w:pPr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0422EB4E" wp14:editId="096A9680">
            <wp:extent cx="6116320" cy="405447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09 at 2.49.02 p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EA97" w14:textId="416A5F66" w:rsidR="009469E0" w:rsidRDefault="009469E0" w:rsidP="00222BC9">
      <w:pPr>
        <w:rPr>
          <w:rFonts w:ascii="Arial" w:hAnsi="Arial"/>
        </w:rPr>
      </w:pPr>
    </w:p>
    <w:p w14:paraId="28DA9CE7" w14:textId="74246D7C" w:rsidR="009469E0" w:rsidRDefault="009469E0" w:rsidP="00222BC9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6006C8BD" wp14:editId="1D3E252A">
            <wp:extent cx="6116320" cy="239141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3-09 at 2.49.47 p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14D9" w14:textId="56F19EDB" w:rsidR="009469E0" w:rsidRDefault="009469E0" w:rsidP="00222BC9">
      <w:pPr>
        <w:rPr>
          <w:rFonts w:ascii="Arial" w:hAnsi="Arial"/>
        </w:rPr>
      </w:pPr>
    </w:p>
    <w:p w14:paraId="0E682CF9" w14:textId="6AA17DF8" w:rsidR="009469E0" w:rsidRPr="003D11C3" w:rsidRDefault="00BE66FE" w:rsidP="00222BC9">
      <w:pPr>
        <w:rPr>
          <w:rFonts w:ascii="Arial" w:hAnsi="Arial"/>
        </w:rPr>
      </w:pPr>
      <w:r>
        <w:rPr>
          <w:rFonts w:ascii="Arial" w:hAnsi="Arial"/>
          <w:noProof/>
        </w:rPr>
        <w:lastRenderedPageBreak/>
        <w:drawing>
          <wp:inline distT="0" distB="0" distL="0" distR="0" wp14:anchorId="506A95B1" wp14:editId="2C350F8E">
            <wp:extent cx="6116320" cy="639127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09 at 4.22.05 p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9E0" w:rsidRPr="003D11C3" w:rsidSect="00DA5783"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activeWritingStyle w:appName="MSWord" w:lang="en-AU" w:vendorID="64" w:dllVersion="6" w:nlCheck="1" w:checkStyle="1"/>
  <w:activeWritingStyle w:appName="MSWord" w:lang="en-AU" w:vendorID="2" w:dllVersion="6" w:checkStyle="1"/>
  <w:proofState w:spelling="clean"/>
  <w:attachedTemplate r:id="rId1"/>
  <w:defaultTabStop w:val="567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CA9"/>
    <w:rsid w:val="00222BC9"/>
    <w:rsid w:val="003D11C3"/>
    <w:rsid w:val="00573420"/>
    <w:rsid w:val="005872A5"/>
    <w:rsid w:val="009469E0"/>
    <w:rsid w:val="00967719"/>
    <w:rsid w:val="009D32F9"/>
    <w:rsid w:val="00BE66FE"/>
    <w:rsid w:val="00BF67FC"/>
    <w:rsid w:val="00D92204"/>
    <w:rsid w:val="00DA5783"/>
    <w:rsid w:val="00E53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B05BDD0"/>
  <w14:defaultImageDpi w14:val="300"/>
  <w15:docId w15:val="{FE405819-94CB-D545-A7DD-D51681589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MS Mincho" w:hAnsi="Cambria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69E0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9E0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ilson.ian/Library/Group%20Containers/UBF8T346G9.Office/User%20Content.localized/Templates.localized/My%20Templates/Word%20Processing%20(docx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Processing (docx).dotx</Template>
  <TotalTime>8</TotalTime>
  <Pages>8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Wilson (Holy Cross College)</dc:creator>
  <cp:keywords/>
  <dc:description/>
  <cp:lastModifiedBy>Ian Wilson (Holy Cross College - Ellenbrook)</cp:lastModifiedBy>
  <cp:revision>1</cp:revision>
  <cp:lastPrinted>2020-03-09T06:58:00Z</cp:lastPrinted>
  <dcterms:created xsi:type="dcterms:W3CDTF">2020-03-09T06:58:00Z</dcterms:created>
  <dcterms:modified xsi:type="dcterms:W3CDTF">2020-03-10T09:34:00Z</dcterms:modified>
</cp:coreProperties>
</file>