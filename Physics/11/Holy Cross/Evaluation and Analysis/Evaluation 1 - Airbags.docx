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42A5E155" w14:textId="6E948C51" w:rsidR="002C3CFE" w:rsidRPr="002A1C04" w:rsidRDefault="00FC7889" w:rsidP="00100FB8">
      <w:pPr>
        <w:jc w:val="right"/>
        <w:rPr>
          <w:rFonts w:ascii="Arial" w:hAnsi="Arial" w:cs="Arial"/>
          <w:noProof w:val="0"/>
        </w:rPr>
      </w:pPr>
      <w:r>
        <w:rPr>
          <w:lang w:val="en-US"/>
        </w:rPr>
        <w:pict w14:anchorId="3B8EC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8" type="#_x0000_t75" alt="Description: logo" style="position:absolute;left:0;text-align:left;margin-left:1pt;margin-top:-21.6pt;width:118.95pt;height:7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7" o:title="logo"/>
          </v:shape>
        </w:pict>
      </w:r>
      <w:r w:rsidR="00100FB8" w:rsidRPr="002A1C04">
        <w:rPr>
          <w:rFonts w:ascii="Arial" w:hAnsi="Arial" w:cs="Arial"/>
          <w:noProof w:val="0"/>
        </w:rPr>
        <w:t>W-16</w:t>
      </w:r>
    </w:p>
    <w:p w14:paraId="70C26433" w14:textId="77777777" w:rsidR="002C3CFE" w:rsidRPr="002A1C04" w:rsidRDefault="00100FB8" w:rsidP="00100FB8">
      <w:pPr>
        <w:jc w:val="center"/>
        <w:rPr>
          <w:rFonts w:ascii="Arial" w:hAnsi="Arial" w:cs="Arial"/>
          <w:b/>
          <w:noProof w:val="0"/>
          <w:sz w:val="22"/>
          <w:szCs w:val="22"/>
        </w:rPr>
      </w:pPr>
      <w:r w:rsidRPr="002A1C04">
        <w:rPr>
          <w:rFonts w:ascii="Arial" w:hAnsi="Arial" w:cs="Arial"/>
          <w:b/>
          <w:noProof w:val="0"/>
          <w:sz w:val="22"/>
          <w:szCs w:val="22"/>
        </w:rPr>
        <w:t>11</w:t>
      </w:r>
      <w:r w:rsidR="002C3CFE" w:rsidRPr="002A1C04">
        <w:rPr>
          <w:rFonts w:ascii="Arial" w:hAnsi="Arial" w:cs="Arial"/>
          <w:b/>
          <w:noProof w:val="0"/>
          <w:sz w:val="22"/>
          <w:szCs w:val="22"/>
        </w:rPr>
        <w:t xml:space="preserve"> PHYSICS</w:t>
      </w:r>
      <w:r w:rsidRPr="002A1C04">
        <w:rPr>
          <w:rFonts w:ascii="Arial" w:hAnsi="Arial" w:cs="Arial"/>
          <w:b/>
          <w:noProof w:val="0"/>
          <w:sz w:val="22"/>
          <w:szCs w:val="22"/>
        </w:rPr>
        <w:t xml:space="preserve"> ATAR</w:t>
      </w:r>
    </w:p>
    <w:p w14:paraId="6C8AEF10" w14:textId="77777777" w:rsidR="002C3CFE" w:rsidRPr="002A1C04" w:rsidRDefault="004F24B1" w:rsidP="00100FB8">
      <w:pPr>
        <w:jc w:val="center"/>
        <w:rPr>
          <w:rFonts w:ascii="Arial" w:hAnsi="Arial" w:cs="Arial"/>
          <w:b/>
          <w:noProof w:val="0"/>
          <w:sz w:val="22"/>
          <w:szCs w:val="22"/>
        </w:rPr>
      </w:pPr>
      <w:r>
        <w:rPr>
          <w:rFonts w:ascii="Arial" w:hAnsi="Arial" w:cs="Arial"/>
          <w:b/>
          <w:noProof w:val="0"/>
          <w:sz w:val="22"/>
          <w:szCs w:val="22"/>
        </w:rPr>
        <w:t>EVALUATION</w:t>
      </w:r>
      <w:r w:rsidR="002C3CFE" w:rsidRPr="002A1C04">
        <w:rPr>
          <w:rFonts w:ascii="Arial" w:hAnsi="Arial" w:cs="Arial"/>
          <w:b/>
          <w:noProof w:val="0"/>
          <w:sz w:val="22"/>
          <w:szCs w:val="22"/>
        </w:rPr>
        <w:t xml:space="preserve"> 1:  </w:t>
      </w:r>
      <w:r>
        <w:rPr>
          <w:rFonts w:ascii="Arial" w:hAnsi="Arial" w:cs="Arial"/>
          <w:b/>
          <w:noProof w:val="0"/>
          <w:sz w:val="22"/>
          <w:szCs w:val="22"/>
        </w:rPr>
        <w:t>AIRBAGS</w:t>
      </w:r>
    </w:p>
    <w:p w14:paraId="29022071" w14:textId="77777777" w:rsidR="002C3CFE" w:rsidRDefault="002C3CFE" w:rsidP="00100FB8">
      <w:pPr>
        <w:rPr>
          <w:rFonts w:ascii="Arial" w:hAnsi="Arial" w:cs="Arial"/>
          <w:b/>
          <w:noProof w:val="0"/>
          <w:sz w:val="22"/>
          <w:szCs w:val="22"/>
        </w:rPr>
      </w:pPr>
    </w:p>
    <w:p w14:paraId="51A34A9E" w14:textId="115E11C1" w:rsidR="002C3CFE" w:rsidRPr="002A1C04" w:rsidRDefault="002C3CFE" w:rsidP="00100FB8">
      <w:pPr>
        <w:rPr>
          <w:rFonts w:ascii="Arial" w:hAnsi="Arial" w:cs="Arial"/>
          <w:noProof w:val="0"/>
        </w:rPr>
      </w:pPr>
      <w:r w:rsidRPr="002A1C04">
        <w:rPr>
          <w:rFonts w:ascii="Arial" w:hAnsi="Arial" w:cs="Arial"/>
          <w:noProof w:val="0"/>
        </w:rPr>
        <w:t xml:space="preserve">NAME: </w:t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="00100FB8" w:rsidRPr="002A1C04">
        <w:rPr>
          <w:rFonts w:ascii="Arial" w:hAnsi="Arial" w:cs="Arial"/>
          <w:noProof w:val="0"/>
          <w:u w:val="single"/>
        </w:rPr>
        <w:tab/>
      </w:r>
      <w:r w:rsidRPr="002A1C04">
        <w:rPr>
          <w:rFonts w:ascii="Arial" w:hAnsi="Arial" w:cs="Arial"/>
          <w:noProof w:val="0"/>
        </w:rPr>
        <w:t xml:space="preserve"> </w:t>
      </w:r>
      <w:r w:rsidR="00100FB8" w:rsidRPr="002A1C04">
        <w:rPr>
          <w:rFonts w:ascii="Arial" w:hAnsi="Arial" w:cs="Arial"/>
          <w:noProof w:val="0"/>
        </w:rPr>
        <w:tab/>
      </w:r>
      <w:r w:rsidRPr="002A1C04">
        <w:rPr>
          <w:rFonts w:ascii="Arial" w:hAnsi="Arial" w:cs="Arial"/>
          <w:noProof w:val="0"/>
        </w:rPr>
        <w:t xml:space="preserve">MARK:  </w:t>
      </w:r>
      <w:r w:rsidR="00FC7889">
        <w:rPr>
          <w:rFonts w:ascii="Arial" w:hAnsi="Arial" w:cs="Arial"/>
          <w:noProof w:val="0"/>
          <w:position w:val="-24"/>
        </w:rPr>
        <w:pict w14:anchorId="7F51081D">
          <v:shape id="_x0000_i1025" type="#_x0000_t75" style="width:18pt;height:32pt">
            <v:imagedata r:id="rId8" o:title=""/>
          </v:shape>
        </w:pict>
      </w:r>
      <w:bookmarkStart w:id="0" w:name="_GoBack"/>
      <w:bookmarkEnd w:id="0"/>
    </w:p>
    <w:p w14:paraId="007278C0" w14:textId="77777777" w:rsidR="002C3CFE" w:rsidRDefault="002C3CFE" w:rsidP="004F24B1">
      <w:pPr>
        <w:jc w:val="center"/>
        <w:rPr>
          <w:rFonts w:ascii="Arial" w:hAnsi="Arial" w:cs="Arial"/>
          <w:noProof w:val="0"/>
        </w:rPr>
      </w:pPr>
    </w:p>
    <w:p w14:paraId="428F2010" w14:textId="1824854D" w:rsidR="004F24B1" w:rsidRDefault="00FC7889" w:rsidP="004F24B1">
      <w:pPr>
        <w:jc w:val="center"/>
        <w:rPr>
          <w:rFonts w:ascii="Arial" w:hAnsi="Arial" w:cs="Arial"/>
          <w:noProof w:val="0"/>
        </w:rPr>
      </w:pPr>
      <w:r>
        <w:rPr>
          <w:rFonts w:ascii="Arial" w:hAnsi="Arial" w:cs="Arial"/>
          <w:lang w:val="en-US"/>
        </w:rPr>
        <w:pict w14:anchorId="7159ABE6">
          <v:shape id="Picture 4" o:spid="_x0000_i1026" type="#_x0000_t75" style="width:270.65pt;height:217.35pt;visibility:visible;mso-wrap-style:square">
            <v:imagedata r:id="rId9" o:title=""/>
          </v:shape>
        </w:pict>
      </w:r>
    </w:p>
    <w:p w14:paraId="07CDD624" w14:textId="77777777" w:rsidR="004F24B1" w:rsidRPr="002A1C04" w:rsidRDefault="004F24B1" w:rsidP="004F24B1">
      <w:pPr>
        <w:jc w:val="center"/>
        <w:rPr>
          <w:rFonts w:ascii="Arial" w:hAnsi="Arial" w:cs="Arial"/>
          <w:noProof w:val="0"/>
        </w:rPr>
      </w:pPr>
    </w:p>
    <w:p w14:paraId="7E9CD73A" w14:textId="3F333826" w:rsidR="004F24B1" w:rsidRDefault="00FC7889" w:rsidP="00100FB8">
      <w:pPr>
        <w:rPr>
          <w:rFonts w:ascii="Arial" w:hAnsi="Arial" w:cs="Arial"/>
          <w:noProof w:val="0"/>
        </w:rPr>
      </w:pPr>
      <w:r>
        <w:rPr>
          <w:lang w:val="en-US"/>
        </w:rPr>
        <w:pict w14:anchorId="05C3AF92">
          <v:shape id="Picture 5" o:spid="_x0000_s1027" type="#_x0000_t75" style="position:absolute;margin-left:336.65pt;margin-top:151.45pt;width:173.35pt;height:28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10" o:title=""/>
          </v:shape>
        </w:pict>
      </w:r>
      <w:r>
        <w:rPr>
          <w:rFonts w:ascii="Arial" w:hAnsi="Arial" w:cs="Arial"/>
          <w:lang w:val="en-US"/>
        </w:rPr>
        <w:pict w14:anchorId="06C329F4">
          <v:shape id="Picture 1" o:spid="_x0000_i1027" type="#_x0000_t75" style="width:481.35pt;height:374pt;visibility:visible;mso-wrap-style:square">
            <v:imagedata r:id="rId11" o:title=""/>
          </v:shape>
        </w:pict>
      </w:r>
    </w:p>
    <w:p w14:paraId="61F9B618" w14:textId="77777777" w:rsidR="004F24B1" w:rsidRDefault="004F24B1" w:rsidP="00100FB8">
      <w:pPr>
        <w:rPr>
          <w:rFonts w:ascii="Arial" w:hAnsi="Arial" w:cs="Arial"/>
          <w:noProof w:val="0"/>
        </w:rPr>
      </w:pPr>
    </w:p>
    <w:p w14:paraId="43CB9175" w14:textId="77777777" w:rsidR="00F4132E" w:rsidRPr="00F4132E" w:rsidRDefault="00F4132E" w:rsidP="00F4132E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br w:type="page"/>
      </w:r>
      <w:r w:rsidRPr="00F4132E">
        <w:rPr>
          <w:rFonts w:ascii="Arial" w:hAnsi="Arial" w:cs="Arial"/>
          <w:noProof w:val="0"/>
        </w:rPr>
        <w:lastRenderedPageBreak/>
        <w:t xml:space="preserve">The first inflatable device for crash landings was created for an aeroplane during the Second World War. Airbags began to appear in cars in the 1980s. </w:t>
      </w:r>
    </w:p>
    <w:p w14:paraId="73980E11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2B6096D7" w14:textId="77777777" w:rsidR="00F4132E" w:rsidRPr="00F4132E" w:rsidRDefault="00F4132E" w:rsidP="00F4132E">
      <w:pPr>
        <w:rPr>
          <w:rFonts w:ascii="Arial" w:hAnsi="Arial" w:cs="Arial"/>
          <w:noProof w:val="0"/>
        </w:rPr>
      </w:pPr>
      <w:r w:rsidRPr="00F4132E">
        <w:rPr>
          <w:rFonts w:ascii="Arial" w:hAnsi="Arial" w:cs="Arial"/>
          <w:noProof w:val="0"/>
        </w:rPr>
        <w:t>1.</w:t>
      </w:r>
      <w:r w:rsidRPr="00F4132E">
        <w:rPr>
          <w:rFonts w:ascii="Arial" w:hAnsi="Arial" w:cs="Arial"/>
          <w:noProof w:val="0"/>
        </w:rPr>
        <w:tab/>
        <w:t xml:space="preserve">Airbags work by increasing the time it takes to absorb the shock of an impact. Use Physics principles </w:t>
      </w:r>
      <w:r>
        <w:rPr>
          <w:rFonts w:ascii="Arial" w:hAnsi="Arial" w:cs="Arial"/>
          <w:noProof w:val="0"/>
        </w:rPr>
        <w:tab/>
      </w:r>
      <w:r w:rsidRPr="00F4132E">
        <w:rPr>
          <w:rFonts w:ascii="Arial" w:hAnsi="Arial" w:cs="Arial"/>
          <w:noProof w:val="0"/>
        </w:rPr>
        <w:t>to explain why this is beneficial for the occupant of a car in a collision.</w:t>
      </w:r>
    </w:p>
    <w:p w14:paraId="338788E7" w14:textId="77777777" w:rsidR="00F4132E" w:rsidRDefault="00F4132E" w:rsidP="00100FB8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(4 marks)</w:t>
      </w:r>
    </w:p>
    <w:p w14:paraId="719BD4B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23D5A2A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4064725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FE41959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CAD7366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5310ADC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57A8F09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9CE227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40BF82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A3CE037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3C728036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FAD767B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CA6FE8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D7EB968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19BD87A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2CC600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58C4CE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26FEC5F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4ACBF54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D8D1C2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97EC874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FDD0FBE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64DF601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57E3794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4CAF73E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1FD3A3C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6AAFCBD0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52AD75C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794CB61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724AEB87" w14:textId="77777777" w:rsidR="00811659" w:rsidRDefault="00811659" w:rsidP="00F4132E">
      <w:pPr>
        <w:rPr>
          <w:rFonts w:ascii="Arial" w:hAnsi="Arial" w:cs="Arial"/>
          <w:noProof w:val="0"/>
        </w:rPr>
      </w:pPr>
    </w:p>
    <w:p w14:paraId="06B8A858" w14:textId="77777777" w:rsidR="00F4132E" w:rsidRPr="00F4132E" w:rsidRDefault="00F4132E" w:rsidP="00F4132E">
      <w:pPr>
        <w:rPr>
          <w:rFonts w:ascii="Arial" w:hAnsi="Arial" w:cs="Arial"/>
          <w:noProof w:val="0"/>
        </w:rPr>
      </w:pPr>
      <w:r w:rsidRPr="00F4132E">
        <w:rPr>
          <w:rFonts w:ascii="Arial" w:hAnsi="Arial" w:cs="Arial"/>
          <w:noProof w:val="0"/>
        </w:rPr>
        <w:t>2.</w:t>
      </w:r>
      <w:r w:rsidRPr="00F4132E">
        <w:rPr>
          <w:rFonts w:ascii="Arial" w:hAnsi="Arial" w:cs="Arial"/>
          <w:noProof w:val="0"/>
        </w:rPr>
        <w:tab/>
        <w:t>How does the air bag assist in minimising injury to the driver?</w:t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>(3 marks)</w:t>
      </w:r>
    </w:p>
    <w:p w14:paraId="751EFC7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0C7DFB9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EDE94FF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C06DDD7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E796DD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537726FF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1D1FDB55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6A2E056C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0292ED42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59A4BB77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1FB8B0CE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0B63A0E3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081FD3F9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813B11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67D19E4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7857208F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4188FAE5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F0E013A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1751E657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3BFE4A08" w14:textId="77777777" w:rsidR="00F4132E" w:rsidRPr="00F4132E" w:rsidRDefault="00F4132E" w:rsidP="00F4132E">
      <w:pPr>
        <w:rPr>
          <w:rFonts w:ascii="Arial" w:hAnsi="Arial" w:cs="Arial"/>
          <w:noProof w:val="0"/>
        </w:rPr>
      </w:pPr>
    </w:p>
    <w:p w14:paraId="288A8CF2" w14:textId="77777777" w:rsidR="00811659" w:rsidRDefault="00811659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br w:type="page"/>
      </w:r>
    </w:p>
    <w:p w14:paraId="256AF81D" w14:textId="33503EEB" w:rsidR="00F4132E" w:rsidRDefault="00F4132E" w:rsidP="00F4132E">
      <w:pPr>
        <w:rPr>
          <w:rFonts w:ascii="Arial" w:hAnsi="Arial" w:cs="Arial"/>
          <w:noProof w:val="0"/>
        </w:rPr>
      </w:pPr>
      <w:r w:rsidRPr="00F4132E">
        <w:rPr>
          <w:rFonts w:ascii="Arial" w:hAnsi="Arial" w:cs="Arial"/>
          <w:noProof w:val="0"/>
        </w:rPr>
        <w:t xml:space="preserve">3. </w:t>
      </w:r>
      <w:r w:rsidRPr="00F4132E">
        <w:rPr>
          <w:rFonts w:ascii="Arial" w:hAnsi="Arial" w:cs="Arial"/>
          <w:noProof w:val="0"/>
        </w:rPr>
        <w:tab/>
        <w:t>Why is the airbag stored in the centre of the steering wheel?</w:t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</w:r>
      <w:r w:rsidR="00902E13">
        <w:rPr>
          <w:rFonts w:ascii="Arial" w:hAnsi="Arial" w:cs="Arial"/>
          <w:noProof w:val="0"/>
        </w:rPr>
        <w:tab/>
        <w:t>(2 marks)</w:t>
      </w:r>
    </w:p>
    <w:p w14:paraId="13BD36E5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5CEFB82C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737946AC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0E993AC2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276FEB23" w14:textId="77777777" w:rsidR="00902E13" w:rsidRDefault="00902E13" w:rsidP="00F4132E">
      <w:pPr>
        <w:rPr>
          <w:rFonts w:ascii="Arial" w:hAnsi="Arial" w:cs="Arial"/>
          <w:noProof w:val="0"/>
        </w:rPr>
      </w:pPr>
    </w:p>
    <w:p w14:paraId="69C2321E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A098C2D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3B538E0A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0F7CDA7F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43D6EAD7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6FC167E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FF7B831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4D61F02A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41475639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68C38FD0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317106DD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8212021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09DA75A6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1CE004C0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922EA01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0B9C5C35" w14:textId="43A9F253" w:rsidR="00902E13" w:rsidRDefault="00902E13" w:rsidP="00902E13">
      <w:pPr>
        <w:rPr>
          <w:rFonts w:ascii="Arial" w:hAnsi="Arial" w:cs="Arial"/>
          <w:noProof w:val="0"/>
        </w:rPr>
      </w:pPr>
      <w:r w:rsidRPr="00902E13">
        <w:rPr>
          <w:rFonts w:ascii="Arial" w:hAnsi="Arial" w:cs="Arial"/>
          <w:noProof w:val="0"/>
        </w:rPr>
        <w:t xml:space="preserve">4. </w:t>
      </w:r>
      <w:r w:rsidRPr="00902E13">
        <w:rPr>
          <w:rFonts w:ascii="Arial" w:hAnsi="Arial" w:cs="Arial"/>
          <w:noProof w:val="0"/>
        </w:rPr>
        <w:tab/>
        <w:t>With airbags now standard in motor vehicles, do you still need to wear a seat belt? In your answer</w:t>
      </w:r>
      <w:r>
        <w:rPr>
          <w:rFonts w:ascii="Arial" w:hAnsi="Arial" w:cs="Arial"/>
          <w:noProof w:val="0"/>
        </w:rPr>
        <w:t>,</w:t>
      </w:r>
      <w:r w:rsidRPr="00902E13">
        <w:rPr>
          <w:rFonts w:ascii="Arial" w:hAnsi="Arial" w:cs="Arial"/>
          <w:noProof w:val="0"/>
        </w:rPr>
        <w:t xml:space="preserve">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>di</w:t>
      </w:r>
      <w:r>
        <w:rPr>
          <w:rFonts w:ascii="Arial" w:hAnsi="Arial" w:cs="Arial"/>
          <w:noProof w:val="0"/>
        </w:rPr>
        <w:t>sregard the road rules in place.</w:t>
      </w:r>
      <w:r w:rsidRPr="00902E13">
        <w:rPr>
          <w:rFonts w:ascii="Arial" w:hAnsi="Arial" w:cs="Arial"/>
          <w:noProof w:val="0"/>
        </w:rPr>
        <w:t xml:space="preserve"> </w:t>
      </w:r>
      <w:r>
        <w:rPr>
          <w:rFonts w:ascii="Arial" w:hAnsi="Arial" w:cs="Arial"/>
          <w:noProof w:val="0"/>
        </w:rPr>
        <w:t xml:space="preserve"> E</w:t>
      </w:r>
      <w:r w:rsidRPr="00902E13">
        <w:rPr>
          <w:rFonts w:ascii="Arial" w:hAnsi="Arial" w:cs="Arial"/>
          <w:noProof w:val="0"/>
        </w:rPr>
        <w:t>xplain using Physics principles whether it is necessary.</w:t>
      </w:r>
    </w:p>
    <w:p w14:paraId="088A2377" w14:textId="77777777" w:rsidR="00902E13" w:rsidRPr="00902E13" w:rsidRDefault="00902E13" w:rsidP="00902E13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(3 marks)</w:t>
      </w:r>
    </w:p>
    <w:p w14:paraId="367F4746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4BDE275D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2498F9F2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1BB9869E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376E1CBD" w14:textId="77777777" w:rsidR="00902E13" w:rsidRDefault="00902E13" w:rsidP="00902E13">
      <w:pPr>
        <w:rPr>
          <w:rFonts w:ascii="Arial" w:hAnsi="Arial" w:cs="Arial"/>
          <w:noProof w:val="0"/>
        </w:rPr>
      </w:pPr>
    </w:p>
    <w:p w14:paraId="57D827CF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1A7C0B64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3CDB0FB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250B42C2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3C0CE172" w14:textId="77777777" w:rsidR="00811659" w:rsidRDefault="00811659" w:rsidP="00902E13">
      <w:pPr>
        <w:rPr>
          <w:rFonts w:ascii="Arial" w:hAnsi="Arial" w:cs="Arial"/>
          <w:noProof w:val="0"/>
        </w:rPr>
      </w:pPr>
    </w:p>
    <w:p w14:paraId="5531AB81" w14:textId="77777777" w:rsidR="00811659" w:rsidRPr="00902E13" w:rsidRDefault="00811659" w:rsidP="00902E13">
      <w:pPr>
        <w:rPr>
          <w:rFonts w:ascii="Arial" w:hAnsi="Arial" w:cs="Arial"/>
          <w:noProof w:val="0"/>
        </w:rPr>
      </w:pPr>
    </w:p>
    <w:p w14:paraId="16514120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463C2085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BB87B7E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3F6636D6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4F529412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2E0758B2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6AE27C8D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DD12FE7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2D275C01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5A0156D9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06D9D6D" w14:textId="77777777" w:rsidR="00902E13" w:rsidRPr="00902E13" w:rsidRDefault="00902E13" w:rsidP="00902E13">
      <w:pPr>
        <w:rPr>
          <w:rFonts w:ascii="Arial" w:hAnsi="Arial" w:cs="Arial"/>
          <w:noProof w:val="0"/>
        </w:rPr>
      </w:pPr>
    </w:p>
    <w:p w14:paraId="083D02DE" w14:textId="77777777" w:rsidR="00902E13" w:rsidRPr="00902E13" w:rsidRDefault="00902E13" w:rsidP="00902E13">
      <w:pPr>
        <w:rPr>
          <w:rFonts w:ascii="Arial" w:hAnsi="Arial" w:cs="Arial"/>
          <w:noProof w:val="0"/>
        </w:rPr>
      </w:pPr>
      <w:r w:rsidRPr="00902E13">
        <w:rPr>
          <w:rFonts w:ascii="Arial" w:hAnsi="Arial" w:cs="Arial"/>
          <w:noProof w:val="0"/>
        </w:rPr>
        <w:t>5.</w:t>
      </w:r>
      <w:r w:rsidRPr="00902E13">
        <w:rPr>
          <w:rFonts w:ascii="Arial" w:hAnsi="Arial" w:cs="Arial"/>
          <w:noProof w:val="0"/>
        </w:rPr>
        <w:tab/>
        <w:t xml:space="preserve">Air bags require sensors to deploy them. Where are these sensors located, and what do they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>measure?</w:t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(2 marks)</w:t>
      </w:r>
    </w:p>
    <w:p w14:paraId="27A3AED5" w14:textId="77777777" w:rsidR="00902E13" w:rsidRPr="00F4132E" w:rsidRDefault="00902E13" w:rsidP="00F4132E">
      <w:pPr>
        <w:rPr>
          <w:rFonts w:ascii="Arial" w:hAnsi="Arial" w:cs="Arial"/>
          <w:noProof w:val="0"/>
        </w:rPr>
      </w:pPr>
    </w:p>
    <w:p w14:paraId="4D76D87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635C10F5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E036B8E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44421DA6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77834D5" w14:textId="6D8D4C93" w:rsidR="00811659" w:rsidRDefault="00811659">
      <w:pPr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br w:type="page"/>
      </w:r>
    </w:p>
    <w:p w14:paraId="60BFA600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198FACD1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7E594CF" w14:textId="789D3AF3" w:rsidR="00902E13" w:rsidRDefault="00FC7889" w:rsidP="00902E13">
      <w:pPr>
        <w:jc w:val="center"/>
        <w:rPr>
          <w:rFonts w:ascii="Arial" w:hAnsi="Arial" w:cs="Arial"/>
          <w:noProof w:val="0"/>
        </w:rPr>
      </w:pPr>
      <w:r>
        <w:rPr>
          <w:rFonts w:ascii="Arial" w:hAnsi="Arial" w:cs="Arial"/>
          <w:lang w:val="en-US"/>
        </w:rPr>
        <w:pict w14:anchorId="203A5360">
          <v:shape id="Picture 6" o:spid="_x0000_i1028" type="#_x0000_t75" style="width:481.35pt;height:144.65pt;visibility:visible;mso-wrap-style:square">
            <v:imagedata r:id="rId12" o:title=""/>
          </v:shape>
        </w:pict>
      </w:r>
    </w:p>
    <w:p w14:paraId="7D8A9C97" w14:textId="77777777" w:rsidR="00902E13" w:rsidRDefault="00902E13" w:rsidP="00100FB8">
      <w:pPr>
        <w:rPr>
          <w:rFonts w:ascii="Arial" w:hAnsi="Arial" w:cs="Arial"/>
          <w:noProof w:val="0"/>
        </w:rPr>
      </w:pPr>
    </w:p>
    <w:p w14:paraId="49A6536D" w14:textId="77777777" w:rsidR="00F4132E" w:rsidRDefault="00902E13" w:rsidP="00100FB8">
      <w:pPr>
        <w:rPr>
          <w:rFonts w:ascii="Arial" w:hAnsi="Arial" w:cs="Arial"/>
          <w:noProof w:val="0"/>
        </w:rPr>
      </w:pPr>
      <w:r w:rsidRPr="00902E13">
        <w:rPr>
          <w:rFonts w:ascii="Arial" w:hAnsi="Arial" w:cs="Arial"/>
          <w:noProof w:val="0"/>
        </w:rPr>
        <w:t xml:space="preserve">6. </w:t>
      </w:r>
      <w:r w:rsidRPr="00902E13">
        <w:rPr>
          <w:rFonts w:ascii="Arial" w:hAnsi="Arial" w:cs="Arial"/>
          <w:noProof w:val="0"/>
        </w:rPr>
        <w:tab/>
        <w:t xml:space="preserve">In these photographs provided by the Honda Motor Company, it appears that the air bag is deflated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 xml:space="preserve">just about the same time that the driver’s head comes in contact with the bag. Why is this an important </w:t>
      </w:r>
      <w:r>
        <w:rPr>
          <w:rFonts w:ascii="Arial" w:hAnsi="Arial" w:cs="Arial"/>
          <w:noProof w:val="0"/>
        </w:rPr>
        <w:tab/>
      </w:r>
      <w:r w:rsidRPr="00902E13">
        <w:rPr>
          <w:rFonts w:ascii="Arial" w:hAnsi="Arial" w:cs="Arial"/>
          <w:noProof w:val="0"/>
        </w:rPr>
        <w:t>safety design?</w:t>
      </w:r>
      <w:r w:rsidRPr="00902E13"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</w:r>
      <w:r>
        <w:rPr>
          <w:rFonts w:ascii="Arial" w:hAnsi="Arial" w:cs="Arial"/>
          <w:noProof w:val="0"/>
        </w:rPr>
        <w:tab/>
        <w:t>(3 marks)</w:t>
      </w:r>
    </w:p>
    <w:p w14:paraId="532EB882" w14:textId="77777777" w:rsidR="00F521CC" w:rsidRDefault="00F521CC" w:rsidP="00100FB8">
      <w:pPr>
        <w:rPr>
          <w:rFonts w:ascii="Arial" w:hAnsi="Arial" w:cs="Arial"/>
          <w:noProof w:val="0"/>
        </w:rPr>
      </w:pPr>
    </w:p>
    <w:p w14:paraId="0CDB5F2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6DD495B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254162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6EE1C34E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660E86F0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65BA2D7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14830366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01262C1C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076EFA9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DD4F6CB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4E0CAB44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571325DF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14A0B18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73C6855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21F74962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26C6ED2D" w14:textId="77777777" w:rsidR="00F4132E" w:rsidRDefault="00F4132E" w:rsidP="00100FB8">
      <w:pPr>
        <w:rPr>
          <w:rFonts w:ascii="Arial" w:hAnsi="Arial" w:cs="Arial"/>
          <w:noProof w:val="0"/>
        </w:rPr>
      </w:pPr>
    </w:p>
    <w:p w14:paraId="38859025" w14:textId="77777777" w:rsidR="00F4132E" w:rsidRPr="002A1C04" w:rsidRDefault="00F4132E" w:rsidP="00100FB8">
      <w:pPr>
        <w:rPr>
          <w:rFonts w:ascii="Arial" w:hAnsi="Arial" w:cs="Arial"/>
          <w:noProof w:val="0"/>
        </w:rPr>
      </w:pPr>
    </w:p>
    <w:sectPr w:rsidR="00F4132E" w:rsidRPr="002A1C04">
      <w:footerReference w:type="even" r:id="rId13"/>
      <w:footerReference w:type="default" r:id="rId14"/>
      <w:pgSz w:w="11901" w:h="16840"/>
      <w:pgMar w:top="1134" w:right="1134" w:bottom="1134" w:left="1134" w:header="709" w:footer="851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60FFC8B4" w14:textId="77777777" w:rsidR="00F4132E" w:rsidRDefault="00F4132E">
      <w:r>
        <w:separator/>
      </w:r>
    </w:p>
  </w:endnote>
  <w:endnote w:type="continuationSeparator" w:id="0">
    <w:p w14:paraId="1D5AAA11" w14:textId="77777777" w:rsidR="00F4132E" w:rsidRDefault="00F413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0543F1" w14:textId="77777777" w:rsidR="00F4132E" w:rsidRDefault="00F4132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0C263B" w14:textId="77777777" w:rsidR="00F4132E" w:rsidRDefault="00F4132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8C37FE" w14:textId="77777777" w:rsidR="00F4132E" w:rsidRDefault="00F4132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C7889">
      <w:rPr>
        <w:rStyle w:val="PageNumber"/>
      </w:rPr>
      <w:t>1</w:t>
    </w:r>
    <w:r>
      <w:rPr>
        <w:rStyle w:val="PageNumber"/>
      </w:rPr>
      <w:fldChar w:fldCharType="end"/>
    </w:r>
  </w:p>
  <w:p w14:paraId="2A4CF6DF" w14:textId="77777777" w:rsidR="00F4132E" w:rsidRDefault="00F4132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6614335" w14:textId="77777777" w:rsidR="00F4132E" w:rsidRDefault="00F4132E">
      <w:r>
        <w:separator/>
      </w:r>
    </w:p>
  </w:footnote>
  <w:footnote w:type="continuationSeparator" w:id="0">
    <w:p w14:paraId="754897D1" w14:textId="77777777" w:rsidR="00F4132E" w:rsidRDefault="00F413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ttachedTemplate r:id="rId1"/>
  <w:doNotTrackMoves/>
  <w:defaultTabStop w:val="56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8D1A60"/>
    <w:rsid w:val="00052DFA"/>
    <w:rsid w:val="00100FB8"/>
    <w:rsid w:val="001B4231"/>
    <w:rsid w:val="00295C6B"/>
    <w:rsid w:val="002A1C04"/>
    <w:rsid w:val="002C3CFE"/>
    <w:rsid w:val="00373DAE"/>
    <w:rsid w:val="004F24B1"/>
    <w:rsid w:val="005F63FC"/>
    <w:rsid w:val="00685890"/>
    <w:rsid w:val="00715E7B"/>
    <w:rsid w:val="007735D6"/>
    <w:rsid w:val="00811659"/>
    <w:rsid w:val="00822190"/>
    <w:rsid w:val="008415FB"/>
    <w:rsid w:val="008564A2"/>
    <w:rsid w:val="008D1A60"/>
    <w:rsid w:val="00902E13"/>
    <w:rsid w:val="00A227A0"/>
    <w:rsid w:val="00AE41D9"/>
    <w:rsid w:val="00B25369"/>
    <w:rsid w:val="00B85B28"/>
    <w:rsid w:val="00BE35A7"/>
    <w:rsid w:val="00D57AB7"/>
    <w:rsid w:val="00DA3ADD"/>
    <w:rsid w:val="00F4132E"/>
    <w:rsid w:val="00F521CC"/>
    <w:rsid w:val="00FC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65168D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="Times" w:hAnsi="Times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hAnsi="Times New Roman"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4F24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4B1"/>
    <w:rPr>
      <w:rFonts w:ascii="Lucida Grande" w:hAnsi="Lucida Grande" w:cs="Lucida Grande"/>
      <w:noProof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="Times" w:eastAsia="Times" w:hAnsi="Times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hAnsi="Times New Roman"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4F24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4B1"/>
    <w:rPr>
      <w:rFonts w:ascii="Lucida Grande" w:hAnsi="Lucida Grande" w:cs="Lucida Grande"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emf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iBook:Applications:Microsoft%20Office%20X:Templates:My%20Templates:Word%20Processing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Processing.dot</Template>
  <TotalTime>2</TotalTime>
  <Pages>4</Pages>
  <Words>197</Words>
  <Characters>1123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W-10</vt:lpstr>
    </vt:vector>
  </TitlesOfParts>
  <Company>Home</Company>
  <LinksUpToDate>false</LinksUpToDate>
  <CharactersWithSpaces>1318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W-10</dc:title>
  <dc:subject/>
  <dc:creator>Ian Wilson</dc:creator>
  <cp:keywords/>
  <cp:lastModifiedBy>wilson.ian</cp:lastModifiedBy>
  <cp:revision>4</cp:revision>
  <cp:lastPrinted>2016-02-23T02:22:00Z</cp:lastPrinted>
  <dcterms:created xsi:type="dcterms:W3CDTF">2016-02-23T04:35:00Z</dcterms:created>
  <dcterms:modified xsi:type="dcterms:W3CDTF">2016-02-25T11:51:00Z</dcterms:modified>
</cp:coreProperties>
</file>