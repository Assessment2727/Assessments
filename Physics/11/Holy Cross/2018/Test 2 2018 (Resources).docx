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2A5" w:rsidRDefault="00B83AD2" w:rsidP="00B83AD2">
      <w:pPr>
        <w:jc w:val="center"/>
        <w:rPr>
          <w:rFonts w:ascii="Arial" w:hAnsi="Arial"/>
        </w:rPr>
      </w:pPr>
      <w:r>
        <w:rPr>
          <w:rFonts w:ascii="Arial" w:hAnsi="Arial"/>
        </w:rPr>
        <w:t>Test 3 2018</w:t>
      </w:r>
    </w:p>
    <w:p w:rsidR="00B83AD2" w:rsidRDefault="00B83AD2" w:rsidP="00222BC9">
      <w:pPr>
        <w:rPr>
          <w:rFonts w:ascii="Arial" w:hAnsi="Arial"/>
        </w:rPr>
      </w:pPr>
    </w:p>
    <w:p w:rsidR="00515C4F" w:rsidRDefault="0063634D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6116320" cy="382651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27 at 6.40.52 pm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116320" cy="329501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27 at 6.41.05 p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lastRenderedPageBreak/>
        <w:drawing>
          <wp:inline distT="0" distB="0" distL="0" distR="0">
            <wp:extent cx="6116320" cy="248221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27 at 6.43.41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116320" cy="117729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27 at 6.46.57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116320" cy="12903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27 at 6.47.57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116320" cy="259842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27 at 6.48.13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lastRenderedPageBreak/>
        <w:drawing>
          <wp:inline distT="0" distB="0" distL="0" distR="0">
            <wp:extent cx="6116320" cy="93408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2-27 at 6.49.07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116320" cy="166751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27 at 6.49.32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4F" w:rsidRDefault="00515C4F" w:rsidP="00222BC9">
      <w:pPr>
        <w:rPr>
          <w:rFonts w:ascii="Arial" w:hAnsi="Arial"/>
        </w:rPr>
      </w:pPr>
    </w:p>
    <w:p w:rsidR="00515C4F" w:rsidRDefault="00515C4F" w:rsidP="00222BC9">
      <w:pPr>
        <w:rPr>
          <w:rFonts w:ascii="Arial" w:hAnsi="Arial"/>
        </w:rPr>
      </w:pPr>
      <w:bookmarkStart w:id="0" w:name="_GoBack"/>
      <w:r w:rsidRPr="00515C4F">
        <w:rPr>
          <w:rFonts w:ascii="Arial" w:hAnsi="Arial"/>
        </w:rPr>
        <w:drawing>
          <wp:inline distT="0" distB="0" distL="0" distR="0" wp14:anchorId="0CF81D79" wp14:editId="076602AA">
            <wp:extent cx="3937000" cy="207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5C4F" w:rsidRDefault="00515C4F" w:rsidP="00222BC9">
      <w:pPr>
        <w:rPr>
          <w:rFonts w:ascii="Arial" w:hAnsi="Arial"/>
        </w:rPr>
      </w:pPr>
    </w:p>
    <w:p w:rsidR="00B83AD2" w:rsidRPr="003D11C3" w:rsidRDefault="0063634D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6116320" cy="157353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2-27 at 6.56.05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2565400" cy="156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2-27 at 6.56.14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lastRenderedPageBreak/>
        <w:drawing>
          <wp:inline distT="0" distB="0" distL="0" distR="0">
            <wp:extent cx="6116320" cy="37242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2-27 at 6.57.14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116320" cy="242887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2-27 at 6.57.29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lastRenderedPageBreak/>
        <w:drawing>
          <wp:inline distT="0" distB="0" distL="0" distR="0">
            <wp:extent cx="5702300" cy="528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2-27 at 6.58.53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083300" cy="261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2-27 at 6.59.00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lastRenderedPageBreak/>
        <w:drawing>
          <wp:inline distT="0" distB="0" distL="0" distR="0">
            <wp:extent cx="6116320" cy="197612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2-27 at 7.00.36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>
            <wp:extent cx="6116320" cy="226758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2-27 at 7.00.52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AD2" w:rsidRPr="003D11C3" w:rsidSect="00DA5783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en-AU" w:vendorID="64" w:dllVersion="6" w:nlCheck="1" w:checkStyle="1"/>
  <w:activeWritingStyle w:appName="MSWord" w:lang="en-AU" w:vendorID="2" w:dllVersion="6" w:checkStyle="1"/>
  <w:proofState w:spelling="clean"/>
  <w:attachedTemplate r:id="rId1"/>
  <w:defaultTabStop w:val="567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AD2"/>
    <w:rsid w:val="00222BC9"/>
    <w:rsid w:val="003D11C3"/>
    <w:rsid w:val="00515C4F"/>
    <w:rsid w:val="005872A5"/>
    <w:rsid w:val="0063634D"/>
    <w:rsid w:val="00967719"/>
    <w:rsid w:val="00B83AD2"/>
    <w:rsid w:val="00BF67FC"/>
    <w:rsid w:val="00C51DFF"/>
    <w:rsid w:val="00DA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  <w15:docId w15:val="{A6CEC811-2BB9-FC49-AB4E-B0B25D1D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lson.ian/Library/Group%20Containers/UBF8T346G9.Office/User%20Content.localized/Templates.localized/My%20Templates/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14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Wilson (Holy Cross College)</dc:creator>
  <cp:keywords/>
  <dc:description/>
  <cp:lastModifiedBy>Ian Wilson (Holy Cross College)</cp:lastModifiedBy>
  <cp:revision>1</cp:revision>
  <cp:lastPrinted>2018-02-28T02:01:00Z</cp:lastPrinted>
  <dcterms:created xsi:type="dcterms:W3CDTF">2018-02-27T11:03:00Z</dcterms:created>
  <dcterms:modified xsi:type="dcterms:W3CDTF">2018-03-02T00:46:00Z</dcterms:modified>
</cp:coreProperties>
</file>