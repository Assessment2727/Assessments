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5D3E" w:rsidRPr="009A04D0" w:rsidRDefault="00CB45F4" w:rsidP="00CB45F4">
      <w:pPr>
        <w:spacing w:after="0"/>
        <w:rPr>
          <w:rFonts w:ascii="Arial" w:hAnsi="Arial" w:cs="Arial"/>
          <w:sz w:val="28"/>
          <w:szCs w:val="28"/>
        </w:rPr>
      </w:pPr>
      <w:bookmarkStart w:id="0" w:name="_GoBack"/>
      <w:bookmarkEnd w:id="0"/>
      <w:r>
        <w:rPr>
          <w:b/>
          <w:noProof/>
          <w:sz w:val="28"/>
          <w:szCs w:val="28"/>
          <w:lang w:val="en-AU" w:eastAsia="en-AU"/>
        </w:rPr>
        <w:drawing>
          <wp:inline distT="0" distB="0" distL="0" distR="0">
            <wp:extent cx="847725" cy="885825"/>
            <wp:effectExtent l="0" t="0" r="9525" b="9525"/>
            <wp:docPr id="9" name="Picture 9" descr="school cr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hool cres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75" t="12944" r="27917" b="23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04D0" w:rsidRPr="009A04D0">
        <w:rPr>
          <w:rFonts w:ascii="Arial" w:hAnsi="Arial" w:cs="Arial"/>
          <w:sz w:val="28"/>
          <w:szCs w:val="28"/>
        </w:rPr>
        <w:lastRenderedPageBreak/>
        <w:t xml:space="preserve">Year 12 </w:t>
      </w:r>
      <w:r w:rsidR="00175D3E" w:rsidRPr="009A04D0">
        <w:rPr>
          <w:rFonts w:ascii="Arial" w:hAnsi="Arial" w:cs="Arial"/>
          <w:sz w:val="28"/>
          <w:szCs w:val="28"/>
        </w:rPr>
        <w:t xml:space="preserve">Physics 3AB </w:t>
      </w:r>
      <w:r w:rsidR="009A04D0">
        <w:rPr>
          <w:rFonts w:ascii="Arial" w:hAnsi="Arial" w:cs="Arial"/>
          <w:sz w:val="28"/>
          <w:szCs w:val="28"/>
        </w:rPr>
        <w:t xml:space="preserve">Circular </w:t>
      </w:r>
      <w:r w:rsidR="00175D3E" w:rsidRPr="009A04D0">
        <w:rPr>
          <w:rFonts w:ascii="Arial" w:hAnsi="Arial" w:cs="Arial"/>
          <w:sz w:val="28"/>
          <w:szCs w:val="28"/>
        </w:rPr>
        <w:t>Motion</w:t>
      </w:r>
      <w:r w:rsidR="009A04D0">
        <w:rPr>
          <w:rFonts w:ascii="Arial" w:hAnsi="Arial" w:cs="Arial"/>
          <w:sz w:val="28"/>
          <w:szCs w:val="28"/>
        </w:rPr>
        <w:t>, Satellites &amp; Torque</w:t>
      </w:r>
      <w:r w:rsidR="00175D3E" w:rsidRPr="009A04D0">
        <w:rPr>
          <w:rFonts w:ascii="Arial" w:hAnsi="Arial" w:cs="Arial"/>
          <w:sz w:val="28"/>
          <w:szCs w:val="28"/>
        </w:rPr>
        <w:t xml:space="preserve"> Test</w:t>
      </w:r>
    </w:p>
    <w:p w:rsidR="00E71A34" w:rsidRPr="00E71A34" w:rsidRDefault="00CB45F4" w:rsidP="00E71A34">
      <w:pPr>
        <w:spacing w:after="0"/>
        <w:rPr>
          <w:rFonts w:ascii="Arial" w:hAnsi="Arial" w:cs="Arial"/>
        </w:rPr>
      </w:pPr>
      <w:r>
        <w:rPr>
          <w:rFonts w:ascii="Times New Roman" w:hAnsi="Times New Roman" w:cs="Times New Roman"/>
          <w:b/>
          <w:noProof/>
          <w:color w:val="000000"/>
          <w:sz w:val="28"/>
          <w:szCs w:val="28"/>
          <w:lang w:val="en-AU" w:eastAsia="en-A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5480C66" wp14:editId="68109F09">
                <wp:simplePos x="0" y="0"/>
                <wp:positionH relativeFrom="column">
                  <wp:posOffset>5089525</wp:posOffset>
                </wp:positionH>
                <wp:positionV relativeFrom="paragraph">
                  <wp:posOffset>184150</wp:posOffset>
                </wp:positionV>
                <wp:extent cx="723900" cy="46672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466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CB45F4" w:rsidRPr="00BB2D7F" w:rsidRDefault="00CB45F4" w:rsidP="00CB45F4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/</w:t>
                            </w:r>
                            <w:r w:rsidRPr="00BB2D7F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6"/>
                                <w:szCs w:val="3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400.75pt;margin-top:14.5pt;width:57pt;height:36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" filled="f" stroked="f" strokeweight=".5pt">
                <v:textbox>
                  <w:txbxContent>
                    <w:p w:rsidR="00CB45F4" w:rsidRPr="00BB2D7F" w:rsidRDefault="00CB45F4" w:rsidP="00CB45F4">
                      <w:pP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/</w:t>
                      </w:r>
                      <w:r w:rsidRPr="00BB2D7F"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6"/>
                          <w:szCs w:val="36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E71A34">
        <w:rPr>
          <w:rFonts w:ascii="Arial" w:hAnsi="Arial" w:cs="Arial"/>
        </w:rPr>
        <w:tab/>
      </w:r>
      <w:r w:rsidR="00E71A34">
        <w:rPr>
          <w:rFonts w:ascii="Arial" w:hAnsi="Arial" w:cs="Arial"/>
        </w:rPr>
        <w:tab/>
      </w:r>
      <w:r w:rsidR="00E71A34">
        <w:rPr>
          <w:rFonts w:ascii="Arial" w:hAnsi="Arial" w:cs="Arial"/>
        </w:rPr>
        <w:tab/>
      </w:r>
      <w:r w:rsidR="00E71A34">
        <w:rPr>
          <w:rFonts w:ascii="Arial" w:hAnsi="Arial" w:cs="Arial"/>
        </w:rPr>
        <w:tab/>
      </w:r>
      <w:r w:rsidR="00E71A34">
        <w:rPr>
          <w:rFonts w:ascii="Arial" w:hAnsi="Arial" w:cs="Arial"/>
        </w:rPr>
        <w:tab/>
      </w:r>
      <w:r w:rsidR="00E71A34">
        <w:rPr>
          <w:rFonts w:ascii="Arial" w:hAnsi="Arial" w:cs="Arial"/>
        </w:rPr>
        <w:tab/>
      </w:r>
      <w:r w:rsidR="00E71A34">
        <w:rPr>
          <w:rFonts w:ascii="Arial" w:hAnsi="Arial" w:cs="Arial"/>
        </w:rPr>
        <w:tab/>
      </w:r>
      <w:r w:rsidR="00E71A34">
        <w:rPr>
          <w:rFonts w:ascii="Arial" w:hAnsi="Arial" w:cs="Arial"/>
        </w:rPr>
        <w:tab/>
      </w:r>
      <w:r w:rsidR="00E71A34">
        <w:rPr>
          <w:rFonts w:ascii="Arial" w:hAnsi="Arial" w:cs="Arial"/>
        </w:rPr>
        <w:tab/>
      </w:r>
      <w:r w:rsidR="00E71A34">
        <w:rPr>
          <w:rFonts w:ascii="Arial" w:hAnsi="Arial" w:cs="Arial"/>
        </w:rPr>
        <w:tab/>
      </w:r>
      <w:r w:rsidR="00E71A34">
        <w:rPr>
          <w:rFonts w:ascii="Arial" w:hAnsi="Arial" w:cs="Arial"/>
        </w:rPr>
        <w:tab/>
      </w:r>
      <w:r w:rsidR="00E71A34">
        <w:rPr>
          <w:rFonts w:ascii="Arial" w:hAnsi="Arial" w:cs="Arial"/>
        </w:rPr>
        <w:tab/>
      </w:r>
      <w:r w:rsidR="00E71A34">
        <w:rPr>
          <w:rFonts w:ascii="Arial" w:hAnsi="Arial" w:cs="Arial"/>
        </w:rPr>
        <w:tab/>
      </w:r>
    </w:p>
    <w:p w:rsidR="00175D3E" w:rsidRPr="00D9171E" w:rsidRDefault="00CB45F4" w:rsidP="00D265AB">
      <w:pPr>
        <w:ind w:left="360" w:hanging="360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175D3E">
        <w:rPr>
          <w:rFonts w:ascii="Arial" w:hAnsi="Arial" w:cs="Arial"/>
          <w:b/>
        </w:rPr>
        <w:t xml:space="preserve">Name: </w:t>
      </w:r>
      <w:r w:rsidR="00175D3E">
        <w:rPr>
          <w:rFonts w:ascii="Arial" w:hAnsi="Arial" w:cs="Arial"/>
        </w:rPr>
        <w:t>____________________</w:t>
      </w:r>
      <w:r>
        <w:rPr>
          <w:rFonts w:ascii="Arial" w:hAnsi="Arial" w:cs="Arial"/>
        </w:rPr>
        <w:t>___</w:t>
      </w:r>
      <w:r w:rsidR="00175D3E">
        <w:rPr>
          <w:rFonts w:ascii="Arial" w:hAnsi="Arial" w:cs="Arial"/>
        </w:rPr>
        <w:t>___</w:t>
      </w:r>
      <w:r w:rsidR="00D9171E">
        <w:rPr>
          <w:rFonts w:ascii="Arial" w:hAnsi="Arial" w:cs="Arial"/>
        </w:rPr>
        <w:t xml:space="preserve">                     </w:t>
      </w:r>
    </w:p>
    <w:p w:rsidR="009C264D" w:rsidRDefault="009C264D" w:rsidP="00D265AB">
      <w:pPr>
        <w:spacing w:after="0"/>
        <w:ind w:left="360" w:hanging="360"/>
        <w:rPr>
          <w:rFonts w:ascii="Arial" w:hAnsi="Arial" w:cs="Arial"/>
        </w:rPr>
        <w:sectPr w:rsidR="009C264D" w:rsidSect="00CB45F4">
          <w:pgSz w:w="12240" w:h="15840"/>
          <w:pgMar w:top="720" w:right="720" w:bottom="720" w:left="720" w:header="720" w:footer="720" w:gutter="0"/>
          <w:cols w:num="2" w:space="720" w:equalWidth="0">
            <w:col w:w="1330" w:space="720"/>
            <w:col w:w="8750"/>
          </w:cols>
          <w:docGrid w:linePitch="360"/>
        </w:sectPr>
      </w:pPr>
    </w:p>
    <w:p w:rsidR="000C63BB" w:rsidRPr="000C63BB" w:rsidRDefault="009A04D0" w:rsidP="00D265AB">
      <w:pPr>
        <w:spacing w:after="0"/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1</w:t>
      </w:r>
      <w:r w:rsidR="000C63BB" w:rsidRPr="000C63BB">
        <w:rPr>
          <w:rFonts w:ascii="Arial" w:hAnsi="Arial" w:cs="Arial"/>
        </w:rPr>
        <w:t xml:space="preserve">. </w:t>
      </w:r>
      <w:r w:rsidR="00CD329D">
        <w:rPr>
          <w:rFonts w:ascii="Arial" w:hAnsi="Arial" w:cs="Arial"/>
        </w:rPr>
        <w:tab/>
      </w:r>
      <w:proofErr w:type="gramStart"/>
      <w:r w:rsidR="000C63BB" w:rsidRPr="000C63BB">
        <w:rPr>
          <w:rFonts w:ascii="Arial" w:hAnsi="Arial" w:cs="Arial"/>
        </w:rPr>
        <w:t>lf</w:t>
      </w:r>
      <w:proofErr w:type="gramEnd"/>
      <w:r w:rsidR="000C63BB" w:rsidRPr="000C63BB">
        <w:rPr>
          <w:rFonts w:ascii="Arial" w:hAnsi="Arial" w:cs="Arial"/>
        </w:rPr>
        <w:t xml:space="preserve"> you are a passenger on the right side of a car in a left turn you will</w:t>
      </w:r>
      <w:r w:rsidR="000C63BB">
        <w:rPr>
          <w:rFonts w:ascii="Arial" w:hAnsi="Arial" w:cs="Arial"/>
        </w:rPr>
        <w:t xml:space="preserve"> </w:t>
      </w:r>
      <w:r w:rsidR="000C63BB" w:rsidRPr="000C63BB">
        <w:rPr>
          <w:rFonts w:ascii="Arial" w:hAnsi="Arial" w:cs="Arial"/>
        </w:rPr>
        <w:t>have the sensation of being thrown against the door. Explain what</w:t>
      </w:r>
      <w:r w:rsidR="000C63BB">
        <w:rPr>
          <w:rFonts w:ascii="Arial" w:hAnsi="Arial" w:cs="Arial"/>
        </w:rPr>
        <w:t xml:space="preserve"> </w:t>
      </w:r>
      <w:r w:rsidR="000C63BB" w:rsidRPr="000C63BB">
        <w:rPr>
          <w:rFonts w:ascii="Arial" w:hAnsi="Arial" w:cs="Arial"/>
        </w:rPr>
        <w:t>actually happens to you in terms of the forces and acceleration you</w:t>
      </w:r>
    </w:p>
    <w:p w:rsidR="000C63BB" w:rsidRDefault="000C63BB" w:rsidP="00D265AB">
      <w:pPr>
        <w:ind w:left="360"/>
        <w:rPr>
          <w:rFonts w:ascii="Arial" w:hAnsi="Arial" w:cs="Arial"/>
        </w:rPr>
      </w:pPr>
      <w:proofErr w:type="gramStart"/>
      <w:r w:rsidRPr="000C63BB">
        <w:rPr>
          <w:rFonts w:ascii="Arial" w:hAnsi="Arial" w:cs="Arial"/>
        </w:rPr>
        <w:t>experience</w:t>
      </w:r>
      <w:proofErr w:type="gramEnd"/>
      <w:r w:rsidRPr="000C63BB">
        <w:rPr>
          <w:rFonts w:ascii="Arial" w:hAnsi="Arial" w:cs="Arial"/>
        </w:rPr>
        <w:t>.</w:t>
      </w:r>
    </w:p>
    <w:p w:rsidR="00A05180" w:rsidRDefault="00A05180" w:rsidP="00D265AB">
      <w:pPr>
        <w:ind w:left="360"/>
        <w:rPr>
          <w:rFonts w:ascii="Arial" w:hAnsi="Arial" w:cs="Arial"/>
        </w:rPr>
      </w:pPr>
    </w:p>
    <w:p w:rsidR="00A05180" w:rsidRDefault="00A05180" w:rsidP="00D265AB">
      <w:pPr>
        <w:ind w:left="360"/>
        <w:rPr>
          <w:rFonts w:ascii="Arial" w:hAnsi="Arial" w:cs="Arial"/>
        </w:rPr>
      </w:pPr>
    </w:p>
    <w:p w:rsidR="00A05180" w:rsidRDefault="00A05180" w:rsidP="00D265AB">
      <w:pPr>
        <w:ind w:left="360"/>
        <w:rPr>
          <w:rFonts w:ascii="Arial" w:hAnsi="Arial" w:cs="Arial"/>
        </w:rPr>
      </w:pPr>
    </w:p>
    <w:p w:rsidR="00A05180" w:rsidRDefault="00A05180" w:rsidP="00D265AB">
      <w:pPr>
        <w:ind w:left="360"/>
        <w:rPr>
          <w:rFonts w:ascii="Arial" w:hAnsi="Arial" w:cs="Arial"/>
        </w:rPr>
      </w:pPr>
    </w:p>
    <w:p w:rsidR="00AC59C2" w:rsidRDefault="00AC59C2" w:rsidP="00D265AB">
      <w:pPr>
        <w:ind w:left="360"/>
        <w:rPr>
          <w:rFonts w:ascii="Arial" w:hAnsi="Arial" w:cs="Arial"/>
        </w:rPr>
      </w:pPr>
    </w:p>
    <w:p w:rsidR="00AC59C2" w:rsidRDefault="00AC59C2" w:rsidP="00D265AB">
      <w:pPr>
        <w:ind w:left="360"/>
        <w:rPr>
          <w:rFonts w:ascii="Arial" w:hAnsi="Arial" w:cs="Arial"/>
        </w:rPr>
      </w:pPr>
    </w:p>
    <w:p w:rsidR="00A05180" w:rsidRPr="000C63BB" w:rsidRDefault="00A05180" w:rsidP="00D265AB">
      <w:pPr>
        <w:ind w:left="360"/>
        <w:rPr>
          <w:rFonts w:ascii="Arial" w:hAnsi="Arial" w:cs="Arial"/>
        </w:rPr>
      </w:pPr>
    </w:p>
    <w:p w:rsidR="000C63BB" w:rsidRDefault="000C63BB" w:rsidP="00A16B7F">
      <w:pPr>
        <w:ind w:left="9000" w:firstLine="360"/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="00417D85">
        <w:rPr>
          <w:rFonts w:ascii="Arial" w:hAnsi="Arial" w:cs="Arial"/>
        </w:rPr>
        <w:t>3</w:t>
      </w:r>
      <w:r w:rsidRPr="000C63BB">
        <w:rPr>
          <w:rFonts w:ascii="Arial" w:hAnsi="Arial" w:cs="Arial"/>
        </w:rPr>
        <w:t xml:space="preserve"> marks</w:t>
      </w:r>
      <w:r>
        <w:rPr>
          <w:rFonts w:ascii="Arial" w:hAnsi="Arial" w:cs="Arial"/>
        </w:rPr>
        <w:t>)</w:t>
      </w:r>
    </w:p>
    <w:p w:rsidR="009A04D0" w:rsidRDefault="009A04D0" w:rsidP="009A04D0">
      <w:pPr>
        <w:ind w:left="426" w:hanging="426"/>
        <w:rPr>
          <w:rFonts w:ascii="Arial" w:hAnsi="Arial" w:cs="Arial"/>
        </w:rPr>
      </w:pPr>
      <w:r>
        <w:rPr>
          <w:rFonts w:ascii="Arial" w:hAnsi="Arial" w:cs="Arial"/>
        </w:rPr>
        <w:t>2.</w:t>
      </w:r>
      <w:r>
        <w:rPr>
          <w:rFonts w:ascii="Arial" w:hAnsi="Arial" w:cs="Arial"/>
        </w:rPr>
        <w:tab/>
        <w:t xml:space="preserve">During bouts </w:t>
      </w:r>
      <w:r w:rsidRPr="001F1445">
        <w:rPr>
          <w:rFonts w:ascii="Arial" w:hAnsi="Arial" w:cs="Arial"/>
        </w:rPr>
        <w:t>o</w:t>
      </w:r>
      <w:r>
        <w:rPr>
          <w:rFonts w:ascii="Arial" w:hAnsi="Arial" w:cs="Arial"/>
        </w:rPr>
        <w:t xml:space="preserve">f sumo wrestling, the ancient Japanese form </w:t>
      </w:r>
      <w:r w:rsidRPr="001F1445">
        <w:rPr>
          <w:rFonts w:ascii="Arial" w:hAnsi="Arial" w:cs="Arial"/>
        </w:rPr>
        <w:t>of unarmed</w:t>
      </w:r>
      <w:r>
        <w:rPr>
          <w:rFonts w:ascii="Arial" w:hAnsi="Arial" w:cs="Arial"/>
        </w:rPr>
        <w:t xml:space="preserve"> combat, the contestants stand with their feet wide apart &amp; their</w:t>
      </w:r>
      <w:r w:rsidRPr="001F1445">
        <w:rPr>
          <w:rFonts w:ascii="Arial" w:hAnsi="Arial" w:cs="Arial"/>
        </w:rPr>
        <w:t xml:space="preserve"> knees</w:t>
      </w:r>
      <w:r>
        <w:rPr>
          <w:rFonts w:ascii="Arial" w:hAnsi="Arial" w:cs="Arial"/>
        </w:rPr>
        <w:t xml:space="preserve"> bent. Clearly </w:t>
      </w:r>
      <w:r w:rsidRPr="001F1445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xplain how this is an advantage to avoid being </w:t>
      </w:r>
      <w:r w:rsidRPr="001F1445">
        <w:rPr>
          <w:rFonts w:ascii="Arial" w:hAnsi="Arial" w:cs="Arial"/>
        </w:rPr>
        <w:t>pushed</w:t>
      </w:r>
      <w:r>
        <w:rPr>
          <w:rFonts w:ascii="Arial" w:hAnsi="Arial" w:cs="Arial"/>
        </w:rPr>
        <w:t xml:space="preserve"> </w:t>
      </w:r>
      <w:r w:rsidRPr="001F1445">
        <w:rPr>
          <w:rFonts w:ascii="Arial" w:hAnsi="Arial" w:cs="Arial"/>
        </w:rPr>
        <w:t xml:space="preserve">over. 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9A04D0" w:rsidRDefault="009A04D0" w:rsidP="009A04D0">
      <w:pPr>
        <w:ind w:left="360" w:hanging="360"/>
        <w:rPr>
          <w:rFonts w:ascii="Arial" w:hAnsi="Arial" w:cs="Arial"/>
        </w:rPr>
      </w:pPr>
      <w:r>
        <w:rPr>
          <w:noProof/>
          <w:lang w:val="en-AU" w:eastAsia="en-AU"/>
        </w:rPr>
        <w:drawing>
          <wp:inline distT="0" distB="0" distL="0" distR="0" wp14:anchorId="321B54AA" wp14:editId="5D8BCE28">
            <wp:extent cx="1019175" cy="1314450"/>
            <wp:effectExtent l="0" t="0" r="9525" b="0"/>
            <wp:docPr id="7" name="Picture 7" descr="https://encrypted-tbn1.gstatic.com/images?q=tbn:ANd9GcSuaSu5EwbL2pjDNQkwC4q8go9tM2iZcIYqn2eslHlYb1E1UBj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encrypted-tbn1.gstatic.com/images?q=tbn:ANd9GcSuaSu5EwbL2pjDNQkwC4q8go9tM2iZcIYqn2eslHlYb1E1UBj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9C2" w:rsidRDefault="009A04D0" w:rsidP="009A04D0">
      <w:pPr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:rsidR="00AC59C2" w:rsidRDefault="00AC59C2" w:rsidP="009A04D0">
      <w:pPr>
        <w:ind w:left="360" w:hanging="360"/>
        <w:rPr>
          <w:rFonts w:ascii="Arial" w:hAnsi="Arial" w:cs="Arial"/>
        </w:rPr>
      </w:pPr>
    </w:p>
    <w:p w:rsidR="00AC59C2" w:rsidRDefault="00AC59C2" w:rsidP="009A04D0">
      <w:pPr>
        <w:ind w:left="360" w:hanging="360"/>
        <w:rPr>
          <w:rFonts w:ascii="Arial" w:hAnsi="Arial" w:cs="Arial"/>
        </w:rPr>
      </w:pPr>
    </w:p>
    <w:p w:rsidR="009A04D0" w:rsidRDefault="00AC59C2" w:rsidP="009A04D0">
      <w:pPr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9A04D0">
        <w:rPr>
          <w:rFonts w:ascii="Arial" w:hAnsi="Arial" w:cs="Arial"/>
        </w:rPr>
        <w:tab/>
      </w:r>
      <w:r w:rsidR="009A04D0">
        <w:rPr>
          <w:rFonts w:ascii="Arial" w:hAnsi="Arial" w:cs="Arial"/>
        </w:rPr>
        <w:tab/>
        <w:t>(2</w:t>
      </w:r>
      <w:r w:rsidR="009A04D0" w:rsidRPr="001F1445">
        <w:rPr>
          <w:rFonts w:ascii="Arial" w:hAnsi="Arial" w:cs="Arial"/>
        </w:rPr>
        <w:t xml:space="preserve"> marks)</w:t>
      </w:r>
    </w:p>
    <w:p w:rsidR="009A04D0" w:rsidRDefault="009A04D0" w:rsidP="00D265AB">
      <w:pPr>
        <w:ind w:left="360" w:hanging="360"/>
        <w:rPr>
          <w:rFonts w:ascii="Arial" w:hAnsi="Arial" w:cs="Arial"/>
        </w:rPr>
      </w:pPr>
    </w:p>
    <w:p w:rsidR="00AC59C2" w:rsidRDefault="00AC59C2">
      <w:pPr>
        <w:rPr>
          <w:rFonts w:ascii="Arial" w:eastAsia="MS Mincho" w:hAnsi="Arial" w:cs="Arial"/>
          <w:lang w:val="en" w:eastAsia="en-AU"/>
        </w:rPr>
      </w:pPr>
      <w:r>
        <w:rPr>
          <w:rFonts w:ascii="Arial" w:eastAsia="MS Mincho" w:hAnsi="Arial" w:cs="Arial"/>
          <w:lang w:val="en" w:eastAsia="en-AU"/>
        </w:rPr>
        <w:br w:type="page"/>
      </w:r>
    </w:p>
    <w:p w:rsidR="00417D85" w:rsidRDefault="00417D85" w:rsidP="00417D85">
      <w:pPr>
        <w:tabs>
          <w:tab w:val="right" w:pos="9360"/>
        </w:tabs>
        <w:autoSpaceDE w:val="0"/>
        <w:autoSpaceDN w:val="0"/>
        <w:adjustRightInd w:val="0"/>
        <w:spacing w:after="0" w:line="240" w:lineRule="auto"/>
        <w:rPr>
          <w:rFonts w:ascii="Arial" w:eastAsia="MS Mincho" w:hAnsi="Arial" w:cs="Arial"/>
          <w:lang w:val="en" w:eastAsia="en-AU"/>
        </w:rPr>
      </w:pPr>
      <w:r>
        <w:rPr>
          <w:rFonts w:ascii="Arial" w:eastAsia="MS Mincho" w:hAnsi="Arial" w:cs="Arial"/>
          <w:b/>
          <w:bCs/>
          <w:noProof/>
          <w:lang w:val="en-AU" w:eastAsia="en-AU"/>
        </w:rPr>
        <w:lastRenderedPageBreak/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6E9B0E3F" wp14:editId="4D7E813E">
                <wp:simplePos x="0" y="0"/>
                <wp:positionH relativeFrom="column">
                  <wp:posOffset>3990975</wp:posOffset>
                </wp:positionH>
                <wp:positionV relativeFrom="paragraph">
                  <wp:posOffset>-107950</wp:posOffset>
                </wp:positionV>
                <wp:extent cx="2491740" cy="1556385"/>
                <wp:effectExtent l="19050" t="0" r="22860" b="62865"/>
                <wp:wrapSquare wrapText="bothSides"/>
                <wp:docPr id="174" name="Group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91740" cy="1556385"/>
                          <a:chOff x="6548" y="10382"/>
                          <a:chExt cx="3924" cy="2451"/>
                        </a:xfrm>
                      </wpg:grpSpPr>
                      <wps:wsp>
                        <wps:cNvPr id="175" name="Freeform 180"/>
                        <wps:cNvSpPr>
                          <a:spLocks noChangeAspect="1"/>
                        </wps:cNvSpPr>
                        <wps:spPr bwMode="auto">
                          <a:xfrm>
                            <a:off x="6548" y="11213"/>
                            <a:ext cx="3924" cy="964"/>
                          </a:xfrm>
                          <a:custGeom>
                            <a:avLst/>
                            <a:gdLst>
                              <a:gd name="T0" fmla="*/ 0 w 3924"/>
                              <a:gd name="T1" fmla="*/ 0 h 964"/>
                              <a:gd name="T2" fmla="*/ 424 w 3924"/>
                              <a:gd name="T3" fmla="*/ 514 h 964"/>
                              <a:gd name="T4" fmla="*/ 1320 w 3924"/>
                              <a:gd name="T5" fmla="*/ 756 h 964"/>
                              <a:gd name="T6" fmla="*/ 2032 w 3924"/>
                              <a:gd name="T7" fmla="*/ 404 h 964"/>
                              <a:gd name="T8" fmla="*/ 2587 w 3924"/>
                              <a:gd name="T9" fmla="*/ 411 h 964"/>
                              <a:gd name="T10" fmla="*/ 3313 w 3924"/>
                              <a:gd name="T11" fmla="*/ 791 h 964"/>
                              <a:gd name="T12" fmla="*/ 3924 w 3924"/>
                              <a:gd name="T13" fmla="*/ 964 h 9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3924" h="964">
                                <a:moveTo>
                                  <a:pt x="0" y="0"/>
                                </a:moveTo>
                                <a:cubicBezTo>
                                  <a:pt x="71" y="85"/>
                                  <a:pt x="204" y="388"/>
                                  <a:pt x="424" y="514"/>
                                </a:cubicBezTo>
                                <a:cubicBezTo>
                                  <a:pt x="644" y="640"/>
                                  <a:pt x="1052" y="774"/>
                                  <a:pt x="1320" y="756"/>
                                </a:cubicBezTo>
                                <a:cubicBezTo>
                                  <a:pt x="1588" y="738"/>
                                  <a:pt x="1821" y="461"/>
                                  <a:pt x="2032" y="404"/>
                                </a:cubicBezTo>
                                <a:cubicBezTo>
                                  <a:pt x="2243" y="347"/>
                                  <a:pt x="2374" y="347"/>
                                  <a:pt x="2587" y="411"/>
                                </a:cubicBezTo>
                                <a:cubicBezTo>
                                  <a:pt x="2800" y="475"/>
                                  <a:pt x="3090" y="699"/>
                                  <a:pt x="3313" y="791"/>
                                </a:cubicBezTo>
                                <a:cubicBezTo>
                                  <a:pt x="3536" y="883"/>
                                  <a:pt x="3797" y="928"/>
                                  <a:pt x="3924" y="964"/>
                                </a:cubicBezTo>
                              </a:path>
                            </a:pathLst>
                          </a:custGeom>
                          <a:noFill/>
                          <a:ln w="381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Line 181"/>
                        <wps:cNvCnPr/>
                        <wps:spPr bwMode="auto">
                          <a:xfrm flipH="1" flipV="1">
                            <a:off x="8845" y="11569"/>
                            <a:ext cx="0" cy="126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arrow" w="sm" len="med"/>
                            <a:tailEnd type="arrow" w="sm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7" name="Text Box 182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8214" y="11958"/>
                            <a:ext cx="1463" cy="4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17D85" w:rsidRPr="002F7006" w:rsidRDefault="00417D85" w:rsidP="00417D85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2F7006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Radius 11.0 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Text Box 183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6572" y="10670"/>
                            <a:ext cx="1752" cy="5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17D85" w:rsidRPr="002F7006" w:rsidRDefault="00417D85" w:rsidP="00417D85">
                              <w:pPr>
                                <w:rPr>
                                  <w:rFonts w:ascii="Times New Roman" w:hAnsi="Times New Roman" w:cs="Times New Roman"/>
                                  <w:vertAlign w:val="superscript"/>
                                </w:rPr>
                              </w:pPr>
                              <w:r w:rsidRPr="002F7006">
                                <w:rPr>
                                  <w:rFonts w:ascii="Times New Roman" w:hAnsi="Times New Roman" w:cs="Times New Roman"/>
                                </w:rPr>
                                <w:t>Skier</w:t>
                              </w:r>
                              <w:r>
                                <w:rPr>
                                  <w:rFonts w:ascii="Times New Roman" w:hAnsi="Times New Roman" w:cs="Times New Roman"/>
                                </w:rPr>
                                <w:t xml:space="preserve"> 7.60 m s</w:t>
                              </w:r>
                              <w:r>
                                <w:rPr>
                                  <w:rFonts w:ascii="Times New Roman" w:hAnsi="Times New Roman" w:cs="Times New Roman"/>
                                  <w:vertAlign w:val="superscript"/>
                                </w:rPr>
                                <w:t>-1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79" name="Group 184"/>
                        <wpg:cNvGrpSpPr>
                          <a:grpSpLocks noChangeAspect="1"/>
                        </wpg:cNvGrpSpPr>
                        <wpg:grpSpPr bwMode="auto">
                          <a:xfrm>
                            <a:off x="8151" y="10382"/>
                            <a:ext cx="1287" cy="1148"/>
                            <a:chOff x="2948" y="12153"/>
                            <a:chExt cx="2792" cy="2490"/>
                          </a:xfrm>
                        </wpg:grpSpPr>
                        <wps:wsp>
                          <wps:cNvPr id="180" name="Ink 185"/>
                          <wps:cNvSpPr>
                            <a:spLocks noRot="1" noChangeAspect="1" noEditPoints="1" noChangeArrowheads="1" noChangeShapeType="1" noTextEdit="1"/>
                          </wps:cNvSpPr>
                          <wps:spPr bwMode="auto">
                            <a:xfrm>
                              <a:off x="4622" y="12778"/>
                              <a:ext cx="109" cy="28"/>
                            </a:xfrm>
                            <a:custGeom>
                              <a:avLst/>
                              <a:gdLst>
                                <a:gd name="T0" fmla="+- 0 8153 8153"/>
                                <a:gd name="T1" fmla="*/ T0 w 192"/>
                                <a:gd name="T2" fmla="+- 0 22539 22539"/>
                                <a:gd name="T3" fmla="*/ 22539 h 49"/>
                                <a:gd name="T4" fmla="+- 0 8205 8153"/>
                                <a:gd name="T5" fmla="*/ T4 w 192"/>
                                <a:gd name="T6" fmla="+- 0 22568 22539"/>
                                <a:gd name="T7" fmla="*/ 22568 h 49"/>
                                <a:gd name="T8" fmla="+- 0 8254 8153"/>
                                <a:gd name="T9" fmla="*/ T8 w 192"/>
                                <a:gd name="T10" fmla="+- 0 22583 22539"/>
                                <a:gd name="T11" fmla="*/ 22583 h 49"/>
                                <a:gd name="T12" fmla="+- 0 8309 8153"/>
                                <a:gd name="T13" fmla="*/ T12 w 192"/>
                                <a:gd name="T14" fmla="+- 0 22580 22539"/>
                                <a:gd name="T15" fmla="*/ 22580 h 49"/>
                                <a:gd name="T16" fmla="+- 0 8344 8153"/>
                                <a:gd name="T17" fmla="*/ T16 w 192"/>
                                <a:gd name="T18" fmla="+- 0 22556 22539"/>
                                <a:gd name="T19" fmla="*/ 22556 h 4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92" h="49" extrusionOk="0">
                                  <a:moveTo>
                                    <a:pt x="0" y="0"/>
                                  </a:moveTo>
                                  <a:cubicBezTo>
                                    <a:pt x="17" y="12"/>
                                    <a:pt x="33" y="21"/>
                                    <a:pt x="52" y="29"/>
                                  </a:cubicBezTo>
                                  <a:cubicBezTo>
                                    <a:pt x="68" y="36"/>
                                    <a:pt x="84" y="40"/>
                                    <a:pt x="101" y="44"/>
                                  </a:cubicBezTo>
                                  <a:cubicBezTo>
                                    <a:pt x="120" y="49"/>
                                    <a:pt x="138" y="51"/>
                                    <a:pt x="156" y="41"/>
                                  </a:cubicBezTo>
                                  <a:cubicBezTo>
                                    <a:pt x="168" y="34"/>
                                    <a:pt x="180" y="25"/>
                                    <a:pt x="191" y="17"/>
                                  </a:cubicBezTo>
                                </a:path>
                              </a:pathLst>
                            </a:custGeom>
                            <a:noFill/>
                            <a:ln w="19050" cap="rnd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1" name="Ink 186"/>
                          <wps:cNvSpPr>
                            <a:spLocks noRot="1" noChangeAspect="1" noEditPoints="1" noChangeArrowheads="1" noChangeShapeType="1" noTextEdit="1"/>
                          </wps:cNvSpPr>
                          <wps:spPr bwMode="auto">
                            <a:xfrm>
                              <a:off x="4228" y="12900"/>
                              <a:ext cx="243" cy="148"/>
                            </a:xfrm>
                            <a:custGeom>
                              <a:avLst/>
                              <a:gdLst>
                                <a:gd name="T0" fmla="+- 0 7484 7457"/>
                                <a:gd name="T1" fmla="*/ T0 w 430"/>
                                <a:gd name="T2" fmla="+- 0 22762 22754"/>
                                <a:gd name="T3" fmla="*/ 22762 h 262"/>
                                <a:gd name="T4" fmla="+- 0 7469 7457"/>
                                <a:gd name="T5" fmla="*/ T4 w 430"/>
                                <a:gd name="T6" fmla="+- 0 22788 22754"/>
                                <a:gd name="T7" fmla="*/ 22788 h 262"/>
                                <a:gd name="T8" fmla="+- 0 7527 7457"/>
                                <a:gd name="T9" fmla="*/ T8 w 430"/>
                                <a:gd name="T10" fmla="+- 0 22864 22754"/>
                                <a:gd name="T11" fmla="*/ 22864 h 262"/>
                                <a:gd name="T12" fmla="+- 0 7586 7457"/>
                                <a:gd name="T13" fmla="*/ T12 w 430"/>
                                <a:gd name="T14" fmla="+- 0 22909 22754"/>
                                <a:gd name="T15" fmla="*/ 22909 h 262"/>
                                <a:gd name="T16" fmla="+- 0 7642 7457"/>
                                <a:gd name="T17" fmla="*/ T16 w 430"/>
                                <a:gd name="T18" fmla="+- 0 22936 22754"/>
                                <a:gd name="T19" fmla="*/ 22936 h 262"/>
                                <a:gd name="T20" fmla="+- 0 7717 7457"/>
                                <a:gd name="T21" fmla="*/ T20 w 430"/>
                                <a:gd name="T22" fmla="+- 0 22958 22754"/>
                                <a:gd name="T23" fmla="*/ 22958 h 262"/>
                                <a:gd name="T24" fmla="+- 0 7789 7457"/>
                                <a:gd name="T25" fmla="*/ T24 w 430"/>
                                <a:gd name="T26" fmla="+- 0 22978 22754"/>
                                <a:gd name="T27" fmla="*/ 22978 h 262"/>
                                <a:gd name="T28" fmla="+- 0 7886 7457"/>
                                <a:gd name="T29" fmla="*/ T28 w 430"/>
                                <a:gd name="T30" fmla="+- 0 23015 22754"/>
                                <a:gd name="T31" fmla="*/ 23015 h 26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430" h="262" extrusionOk="0">
                                  <a:moveTo>
                                    <a:pt x="27" y="8"/>
                                  </a:moveTo>
                                  <a:cubicBezTo>
                                    <a:pt x="0" y="-5"/>
                                    <a:pt x="-2" y="13"/>
                                    <a:pt x="12" y="34"/>
                                  </a:cubicBezTo>
                                  <a:cubicBezTo>
                                    <a:pt x="30" y="62"/>
                                    <a:pt x="45" y="88"/>
                                    <a:pt x="70" y="110"/>
                                  </a:cubicBezTo>
                                  <a:cubicBezTo>
                                    <a:pt x="88" y="126"/>
                                    <a:pt x="109" y="141"/>
                                    <a:pt x="129" y="155"/>
                                  </a:cubicBezTo>
                                  <a:cubicBezTo>
                                    <a:pt x="146" y="167"/>
                                    <a:pt x="165" y="175"/>
                                    <a:pt x="185" y="182"/>
                                  </a:cubicBezTo>
                                  <a:cubicBezTo>
                                    <a:pt x="210" y="191"/>
                                    <a:pt x="236" y="194"/>
                                    <a:pt x="260" y="204"/>
                                  </a:cubicBezTo>
                                  <a:cubicBezTo>
                                    <a:pt x="285" y="214"/>
                                    <a:pt x="304" y="226"/>
                                    <a:pt x="332" y="224"/>
                                  </a:cubicBezTo>
                                  <a:cubicBezTo>
                                    <a:pt x="372" y="221"/>
                                    <a:pt x="398" y="238"/>
                                    <a:pt x="429" y="261"/>
                                  </a:cubicBezTo>
                                </a:path>
                              </a:pathLst>
                            </a:custGeom>
                            <a:noFill/>
                            <a:ln w="19050" cap="rnd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Ink 187"/>
                          <wps:cNvSpPr>
                            <a:spLocks noRot="1" noChangeAspect="1" noEditPoints="1" noChangeArrowheads="1" noChangeShapeType="1" noTextEdit="1"/>
                          </wps:cNvSpPr>
                          <wps:spPr bwMode="auto">
                            <a:xfrm>
                              <a:off x="4483" y="12510"/>
                              <a:ext cx="376" cy="559"/>
                            </a:xfrm>
                            <a:custGeom>
                              <a:avLst/>
                              <a:gdLst>
                                <a:gd name="T0" fmla="+- 0 7908 7908"/>
                                <a:gd name="T1" fmla="*/ T0 w 663"/>
                                <a:gd name="T2" fmla="+- 0 22981 22067"/>
                                <a:gd name="T3" fmla="*/ 22981 h 986"/>
                                <a:gd name="T4" fmla="+- 0 7950 7908"/>
                                <a:gd name="T5" fmla="*/ T4 w 663"/>
                                <a:gd name="T6" fmla="+- 0 23025 22067"/>
                                <a:gd name="T7" fmla="*/ 23025 h 986"/>
                                <a:gd name="T8" fmla="+- 0 8036 7908"/>
                                <a:gd name="T9" fmla="*/ T8 w 663"/>
                                <a:gd name="T10" fmla="+- 0 23048 22067"/>
                                <a:gd name="T11" fmla="*/ 23048 h 986"/>
                                <a:gd name="T12" fmla="+- 0 8081 7908"/>
                                <a:gd name="T13" fmla="*/ T12 w 663"/>
                                <a:gd name="T14" fmla="+- 0 23043 22067"/>
                                <a:gd name="T15" fmla="*/ 23043 h 986"/>
                                <a:gd name="T16" fmla="+- 0 8143 7908"/>
                                <a:gd name="T17" fmla="*/ T16 w 663"/>
                                <a:gd name="T18" fmla="+- 0 23026 22067"/>
                                <a:gd name="T19" fmla="*/ 23026 h 986"/>
                                <a:gd name="T20" fmla="+- 0 8251 7908"/>
                                <a:gd name="T21" fmla="*/ T20 w 663"/>
                                <a:gd name="T22" fmla="+- 0 22984 22067"/>
                                <a:gd name="T23" fmla="*/ 22984 h 986"/>
                                <a:gd name="T24" fmla="+- 0 8356 7908"/>
                                <a:gd name="T25" fmla="*/ T24 w 663"/>
                                <a:gd name="T26" fmla="+- 0 22918 22067"/>
                                <a:gd name="T27" fmla="*/ 22918 h 986"/>
                                <a:gd name="T28" fmla="+- 0 8417 7908"/>
                                <a:gd name="T29" fmla="*/ T28 w 663"/>
                                <a:gd name="T30" fmla="+- 0 22866 22067"/>
                                <a:gd name="T31" fmla="*/ 22866 h 986"/>
                                <a:gd name="T32" fmla="+- 0 8492 7908"/>
                                <a:gd name="T33" fmla="*/ T32 w 663"/>
                                <a:gd name="T34" fmla="+- 0 22758 22067"/>
                                <a:gd name="T35" fmla="*/ 22758 h 986"/>
                                <a:gd name="T36" fmla="+- 0 8547 7908"/>
                                <a:gd name="T37" fmla="*/ T36 w 663"/>
                                <a:gd name="T38" fmla="+- 0 22615 22067"/>
                                <a:gd name="T39" fmla="*/ 22615 h 986"/>
                                <a:gd name="T40" fmla="+- 0 8569 7908"/>
                                <a:gd name="T41" fmla="*/ T40 w 663"/>
                                <a:gd name="T42" fmla="+- 0 22485 22067"/>
                                <a:gd name="T43" fmla="*/ 22485 h 986"/>
                                <a:gd name="T44" fmla="+- 0 8567 7908"/>
                                <a:gd name="T45" fmla="*/ T44 w 663"/>
                                <a:gd name="T46" fmla="+- 0 22431 22067"/>
                                <a:gd name="T47" fmla="*/ 22431 h 986"/>
                                <a:gd name="T48" fmla="+- 0 8556 7908"/>
                                <a:gd name="T49" fmla="*/ T48 w 663"/>
                                <a:gd name="T50" fmla="+- 0 22301 22067"/>
                                <a:gd name="T51" fmla="*/ 22301 h 986"/>
                                <a:gd name="T52" fmla="+- 0 8553 7908"/>
                                <a:gd name="T53" fmla="*/ T52 w 663"/>
                                <a:gd name="T54" fmla="+- 0 22254 22067"/>
                                <a:gd name="T55" fmla="*/ 22254 h 986"/>
                                <a:gd name="T56" fmla="+- 0 8529 7908"/>
                                <a:gd name="T57" fmla="*/ T56 w 663"/>
                                <a:gd name="T58" fmla="+- 0 22177 22067"/>
                                <a:gd name="T59" fmla="*/ 22177 h 986"/>
                                <a:gd name="T60" fmla="+- 0 8506 7908"/>
                                <a:gd name="T61" fmla="*/ T60 w 663"/>
                                <a:gd name="T62" fmla="+- 0 22105 22067"/>
                                <a:gd name="T63" fmla="*/ 22105 h 986"/>
                                <a:gd name="T64" fmla="+- 0 8500 7908"/>
                                <a:gd name="T65" fmla="*/ T64 w 663"/>
                                <a:gd name="T66" fmla="+- 0 22080 22067"/>
                                <a:gd name="T67" fmla="*/ 22080 h 9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63" h="986" extrusionOk="0">
                                  <a:moveTo>
                                    <a:pt x="0" y="914"/>
                                  </a:moveTo>
                                  <a:cubicBezTo>
                                    <a:pt x="14" y="931"/>
                                    <a:pt x="21" y="944"/>
                                    <a:pt x="42" y="958"/>
                                  </a:cubicBezTo>
                                  <a:cubicBezTo>
                                    <a:pt x="74" y="980"/>
                                    <a:pt x="90" y="983"/>
                                    <a:pt x="128" y="981"/>
                                  </a:cubicBezTo>
                                  <a:cubicBezTo>
                                    <a:pt x="143" y="980"/>
                                    <a:pt x="158" y="978"/>
                                    <a:pt x="173" y="976"/>
                                  </a:cubicBezTo>
                                  <a:cubicBezTo>
                                    <a:pt x="196" y="973"/>
                                    <a:pt x="214" y="966"/>
                                    <a:pt x="235" y="959"/>
                                  </a:cubicBezTo>
                                  <a:cubicBezTo>
                                    <a:pt x="273" y="946"/>
                                    <a:pt x="308" y="937"/>
                                    <a:pt x="343" y="917"/>
                                  </a:cubicBezTo>
                                  <a:cubicBezTo>
                                    <a:pt x="378" y="897"/>
                                    <a:pt x="415" y="875"/>
                                    <a:pt x="448" y="851"/>
                                  </a:cubicBezTo>
                                  <a:cubicBezTo>
                                    <a:pt x="469" y="836"/>
                                    <a:pt x="491" y="818"/>
                                    <a:pt x="509" y="799"/>
                                  </a:cubicBezTo>
                                  <a:cubicBezTo>
                                    <a:pt x="538" y="769"/>
                                    <a:pt x="564" y="727"/>
                                    <a:pt x="584" y="691"/>
                                  </a:cubicBezTo>
                                  <a:cubicBezTo>
                                    <a:pt x="609" y="646"/>
                                    <a:pt x="622" y="597"/>
                                    <a:pt x="639" y="548"/>
                                  </a:cubicBezTo>
                                  <a:cubicBezTo>
                                    <a:pt x="655" y="503"/>
                                    <a:pt x="662" y="466"/>
                                    <a:pt x="661" y="418"/>
                                  </a:cubicBezTo>
                                  <a:cubicBezTo>
                                    <a:pt x="661" y="400"/>
                                    <a:pt x="660" y="382"/>
                                    <a:pt x="659" y="364"/>
                                  </a:cubicBezTo>
                                  <a:cubicBezTo>
                                    <a:pt x="656" y="321"/>
                                    <a:pt x="650" y="278"/>
                                    <a:pt x="648" y="234"/>
                                  </a:cubicBezTo>
                                  <a:cubicBezTo>
                                    <a:pt x="647" y="218"/>
                                    <a:pt x="648" y="202"/>
                                    <a:pt x="645" y="187"/>
                                  </a:cubicBezTo>
                                  <a:cubicBezTo>
                                    <a:pt x="640" y="160"/>
                                    <a:pt x="629" y="135"/>
                                    <a:pt x="621" y="110"/>
                                  </a:cubicBezTo>
                                  <a:cubicBezTo>
                                    <a:pt x="613" y="87"/>
                                    <a:pt x="602" y="62"/>
                                    <a:pt x="598" y="38"/>
                                  </a:cubicBezTo>
                                  <a:cubicBezTo>
                                    <a:pt x="595" y="21"/>
                                    <a:pt x="598" y="29"/>
                                    <a:pt x="592" y="13"/>
                                  </a:cubicBezTo>
                                </a:path>
                              </a:pathLst>
                            </a:custGeom>
                            <a:noFill/>
                            <a:ln w="19050" cap="rnd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3" name="Ink 188"/>
                          <wps:cNvSpPr>
                            <a:spLocks noRot="1" noChangeAspect="1" noEditPoints="1" noChangeArrowheads="1" noChangeShapeType="1" noTextEdit="1"/>
                          </wps:cNvSpPr>
                          <wps:spPr bwMode="auto">
                            <a:xfrm>
                              <a:off x="4173" y="12705"/>
                              <a:ext cx="93" cy="229"/>
                            </a:xfrm>
                            <a:custGeom>
                              <a:avLst/>
                              <a:gdLst>
                                <a:gd name="T0" fmla="+- 0 7523 7360"/>
                                <a:gd name="T1" fmla="*/ T0 w 164"/>
                                <a:gd name="T2" fmla="+- 0 22432 22411"/>
                                <a:gd name="T3" fmla="*/ 22432 h 403"/>
                                <a:gd name="T4" fmla="+- 0 7484 7360"/>
                                <a:gd name="T5" fmla="*/ T4 w 164"/>
                                <a:gd name="T6" fmla="+- 0 22412 22411"/>
                                <a:gd name="T7" fmla="*/ 22412 h 403"/>
                                <a:gd name="T8" fmla="+- 0 7435 7360"/>
                                <a:gd name="T9" fmla="*/ T8 w 164"/>
                                <a:gd name="T10" fmla="+- 0 22431 22411"/>
                                <a:gd name="T11" fmla="*/ 22431 h 403"/>
                                <a:gd name="T12" fmla="+- 0 7383 7360"/>
                                <a:gd name="T13" fmla="*/ T12 w 164"/>
                                <a:gd name="T14" fmla="+- 0 22492 22411"/>
                                <a:gd name="T15" fmla="*/ 22492 h 403"/>
                                <a:gd name="T16" fmla="+- 0 7360 7360"/>
                                <a:gd name="T17" fmla="*/ T16 w 164"/>
                                <a:gd name="T18" fmla="+- 0 22580 22411"/>
                                <a:gd name="T19" fmla="*/ 22580 h 403"/>
                                <a:gd name="T20" fmla="+- 0 7371 7360"/>
                                <a:gd name="T21" fmla="*/ T20 w 164"/>
                                <a:gd name="T22" fmla="+- 0 22667 22411"/>
                                <a:gd name="T23" fmla="*/ 22667 h 403"/>
                                <a:gd name="T24" fmla="+- 0 7400 7360"/>
                                <a:gd name="T25" fmla="*/ T24 w 164"/>
                                <a:gd name="T26" fmla="+- 0 22748 22411"/>
                                <a:gd name="T27" fmla="*/ 22748 h 403"/>
                                <a:gd name="T28" fmla="+- 0 7442 7360"/>
                                <a:gd name="T29" fmla="*/ T28 w 164"/>
                                <a:gd name="T30" fmla="+- 0 22809 22411"/>
                                <a:gd name="T31" fmla="*/ 22809 h 403"/>
                                <a:gd name="T32" fmla="+- 0 7468 7360"/>
                                <a:gd name="T33" fmla="*/ T32 w 164"/>
                                <a:gd name="T34" fmla="+- 0 22807 22411"/>
                                <a:gd name="T35" fmla="*/ 22807 h 40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64" h="403" extrusionOk="0">
                                  <a:moveTo>
                                    <a:pt x="163" y="21"/>
                                  </a:moveTo>
                                  <a:cubicBezTo>
                                    <a:pt x="150" y="7"/>
                                    <a:pt x="143" y="0"/>
                                    <a:pt x="124" y="1"/>
                                  </a:cubicBezTo>
                                  <a:cubicBezTo>
                                    <a:pt x="106" y="2"/>
                                    <a:pt x="89" y="9"/>
                                    <a:pt x="75" y="20"/>
                                  </a:cubicBezTo>
                                  <a:cubicBezTo>
                                    <a:pt x="53" y="36"/>
                                    <a:pt x="35" y="57"/>
                                    <a:pt x="23" y="81"/>
                                  </a:cubicBezTo>
                                  <a:cubicBezTo>
                                    <a:pt x="9" y="108"/>
                                    <a:pt x="2" y="139"/>
                                    <a:pt x="0" y="169"/>
                                  </a:cubicBezTo>
                                  <a:cubicBezTo>
                                    <a:pt x="-2" y="198"/>
                                    <a:pt x="2" y="228"/>
                                    <a:pt x="11" y="256"/>
                                  </a:cubicBezTo>
                                  <a:cubicBezTo>
                                    <a:pt x="19" y="283"/>
                                    <a:pt x="28" y="311"/>
                                    <a:pt x="40" y="337"/>
                                  </a:cubicBezTo>
                                  <a:cubicBezTo>
                                    <a:pt x="49" y="357"/>
                                    <a:pt x="63" y="386"/>
                                    <a:pt x="82" y="398"/>
                                  </a:cubicBezTo>
                                  <a:cubicBezTo>
                                    <a:pt x="96" y="402"/>
                                    <a:pt x="100" y="403"/>
                                    <a:pt x="108" y="396"/>
                                  </a:cubicBezTo>
                                </a:path>
                              </a:pathLst>
                            </a:custGeom>
                            <a:noFill/>
                            <a:ln w="19050" cap="rnd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4" name="Ink 189"/>
                          <wps:cNvSpPr>
                            <a:spLocks noRot="1" noChangeAspect="1" noEditPoints="1" noChangeArrowheads="1" noChangeShapeType="1" noTextEdit="1"/>
                          </wps:cNvSpPr>
                          <wps:spPr bwMode="auto">
                            <a:xfrm>
                              <a:off x="4232" y="12463"/>
                              <a:ext cx="568" cy="244"/>
                            </a:xfrm>
                            <a:custGeom>
                              <a:avLst/>
                              <a:gdLst>
                                <a:gd name="T0" fmla="+- 0 7484 7464"/>
                                <a:gd name="T1" fmla="*/ T0 w 1002"/>
                                <a:gd name="T2" fmla="+- 0 22413 21984"/>
                                <a:gd name="T3" fmla="*/ 22413 h 430"/>
                                <a:gd name="T4" fmla="+- 0 7465 7464"/>
                                <a:gd name="T5" fmla="*/ T4 w 1002"/>
                                <a:gd name="T6" fmla="+- 0 22410 21984"/>
                                <a:gd name="T7" fmla="*/ 22410 h 430"/>
                                <a:gd name="T8" fmla="+- 0 7492 7464"/>
                                <a:gd name="T9" fmla="*/ T8 w 1002"/>
                                <a:gd name="T10" fmla="+- 0 22355 21984"/>
                                <a:gd name="T11" fmla="*/ 22355 h 430"/>
                                <a:gd name="T12" fmla="+- 0 7532 7464"/>
                                <a:gd name="T13" fmla="*/ T12 w 1002"/>
                                <a:gd name="T14" fmla="+- 0 22291 21984"/>
                                <a:gd name="T15" fmla="*/ 22291 h 430"/>
                                <a:gd name="T16" fmla="+- 0 7586 7464"/>
                                <a:gd name="T17" fmla="*/ T16 w 1002"/>
                                <a:gd name="T18" fmla="+- 0 22225 21984"/>
                                <a:gd name="T19" fmla="*/ 22225 h 430"/>
                                <a:gd name="T20" fmla="+- 0 7683 7464"/>
                                <a:gd name="T21" fmla="*/ T20 w 1002"/>
                                <a:gd name="T22" fmla="+- 0 22157 21984"/>
                                <a:gd name="T23" fmla="*/ 22157 h 430"/>
                                <a:gd name="T24" fmla="+- 0 7828 7464"/>
                                <a:gd name="T25" fmla="*/ T24 w 1002"/>
                                <a:gd name="T26" fmla="+- 0 22106 21984"/>
                                <a:gd name="T27" fmla="*/ 22106 h 430"/>
                                <a:gd name="T28" fmla="+- 0 8057 7464"/>
                                <a:gd name="T29" fmla="*/ T28 w 1002"/>
                                <a:gd name="T30" fmla="+- 0 22032 21984"/>
                                <a:gd name="T31" fmla="*/ 22032 h 430"/>
                                <a:gd name="T32" fmla="+- 0 8179 7464"/>
                                <a:gd name="T33" fmla="*/ T32 w 1002"/>
                                <a:gd name="T34" fmla="+- 0 22008 21984"/>
                                <a:gd name="T35" fmla="*/ 22008 h 430"/>
                                <a:gd name="T36" fmla="+- 0 8319 7464"/>
                                <a:gd name="T37" fmla="*/ T36 w 1002"/>
                                <a:gd name="T38" fmla="+- 0 21984 21984"/>
                                <a:gd name="T39" fmla="*/ 21984 h 430"/>
                                <a:gd name="T40" fmla="+- 0 8379 7464"/>
                                <a:gd name="T41" fmla="*/ T40 w 1002"/>
                                <a:gd name="T42" fmla="+- 0 21996 21984"/>
                                <a:gd name="T43" fmla="*/ 21996 h 430"/>
                                <a:gd name="T44" fmla="+- 0 8431 7464"/>
                                <a:gd name="T45" fmla="*/ T44 w 1002"/>
                                <a:gd name="T46" fmla="+- 0 22015 21984"/>
                                <a:gd name="T47" fmla="*/ 22015 h 430"/>
                                <a:gd name="T48" fmla="+- 0 8465 7464"/>
                                <a:gd name="T49" fmla="*/ T48 w 1002"/>
                                <a:gd name="T50" fmla="+- 0 21997 21984"/>
                                <a:gd name="T51" fmla="*/ 21997 h 43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002" h="430" extrusionOk="0">
                                  <a:moveTo>
                                    <a:pt x="20" y="429"/>
                                  </a:moveTo>
                                  <a:cubicBezTo>
                                    <a:pt x="11" y="427"/>
                                    <a:pt x="7" y="426"/>
                                    <a:pt x="1" y="426"/>
                                  </a:cubicBezTo>
                                  <a:cubicBezTo>
                                    <a:pt x="8" y="406"/>
                                    <a:pt x="16" y="390"/>
                                    <a:pt x="28" y="371"/>
                                  </a:cubicBezTo>
                                  <a:cubicBezTo>
                                    <a:pt x="41" y="350"/>
                                    <a:pt x="54" y="328"/>
                                    <a:pt x="68" y="307"/>
                                  </a:cubicBezTo>
                                  <a:cubicBezTo>
                                    <a:pt x="84" y="284"/>
                                    <a:pt x="102" y="261"/>
                                    <a:pt x="122" y="241"/>
                                  </a:cubicBezTo>
                                  <a:cubicBezTo>
                                    <a:pt x="151" y="213"/>
                                    <a:pt x="183" y="192"/>
                                    <a:pt x="219" y="173"/>
                                  </a:cubicBezTo>
                                  <a:cubicBezTo>
                                    <a:pt x="265" y="149"/>
                                    <a:pt x="315" y="138"/>
                                    <a:pt x="364" y="122"/>
                                  </a:cubicBezTo>
                                  <a:cubicBezTo>
                                    <a:pt x="441" y="98"/>
                                    <a:pt x="517" y="74"/>
                                    <a:pt x="593" y="48"/>
                                  </a:cubicBezTo>
                                  <a:cubicBezTo>
                                    <a:pt x="633" y="34"/>
                                    <a:pt x="673" y="30"/>
                                    <a:pt x="715" y="24"/>
                                  </a:cubicBezTo>
                                  <a:cubicBezTo>
                                    <a:pt x="762" y="17"/>
                                    <a:pt x="807" y="-1"/>
                                    <a:pt x="855" y="0"/>
                                  </a:cubicBezTo>
                                  <a:cubicBezTo>
                                    <a:pt x="876" y="0"/>
                                    <a:pt x="895" y="6"/>
                                    <a:pt x="915" y="12"/>
                                  </a:cubicBezTo>
                                  <a:cubicBezTo>
                                    <a:pt x="933" y="17"/>
                                    <a:pt x="950" y="24"/>
                                    <a:pt x="967" y="31"/>
                                  </a:cubicBezTo>
                                  <a:cubicBezTo>
                                    <a:pt x="1002" y="47"/>
                                    <a:pt x="984" y="38"/>
                                    <a:pt x="1001" y="13"/>
                                  </a:cubicBezTo>
                                </a:path>
                              </a:pathLst>
                            </a:custGeom>
                            <a:noFill/>
                            <a:ln w="19050" cap="rnd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" name="Ink 190"/>
                          <wps:cNvSpPr>
                            <a:spLocks noRot="1" noChangeAspect="1" noEditPoints="1" noChangeArrowheads="1" noChangeShapeType="1" noTextEdit="1"/>
                          </wps:cNvSpPr>
                          <wps:spPr bwMode="auto">
                            <a:xfrm>
                              <a:off x="4509" y="12652"/>
                              <a:ext cx="83" cy="55"/>
                            </a:xfrm>
                            <a:custGeom>
                              <a:avLst/>
                              <a:gdLst>
                                <a:gd name="T0" fmla="+- 0 8021 7954"/>
                                <a:gd name="T1" fmla="*/ T0 w 145"/>
                                <a:gd name="T2" fmla="+- 0 22376 22316"/>
                                <a:gd name="T3" fmla="*/ 22376 h 98"/>
                                <a:gd name="T4" fmla="+- 0 7985 7954"/>
                                <a:gd name="T5" fmla="*/ T4 w 145"/>
                                <a:gd name="T6" fmla="+- 0 22403 22316"/>
                                <a:gd name="T7" fmla="*/ 22403 h 98"/>
                                <a:gd name="T8" fmla="+- 0 7963 7954"/>
                                <a:gd name="T9" fmla="*/ T8 w 145"/>
                                <a:gd name="T10" fmla="+- 0 22413 22316"/>
                                <a:gd name="T11" fmla="*/ 22413 h 98"/>
                                <a:gd name="T12" fmla="+- 0 7968 7954"/>
                                <a:gd name="T13" fmla="*/ T12 w 145"/>
                                <a:gd name="T14" fmla="+- 0 22368 22316"/>
                                <a:gd name="T15" fmla="*/ 22368 h 98"/>
                                <a:gd name="T16" fmla="+- 0 8014 7954"/>
                                <a:gd name="T17" fmla="*/ T16 w 145"/>
                                <a:gd name="T18" fmla="+- 0 22335 22316"/>
                                <a:gd name="T19" fmla="*/ 22335 h 98"/>
                                <a:gd name="T20" fmla="+- 0 8088 7954"/>
                                <a:gd name="T21" fmla="*/ T20 w 145"/>
                                <a:gd name="T22" fmla="+- 0 22316 22316"/>
                                <a:gd name="T23" fmla="*/ 22316 h 98"/>
                                <a:gd name="T24" fmla="+- 0 8098 7954"/>
                                <a:gd name="T25" fmla="*/ T24 w 145"/>
                                <a:gd name="T26" fmla="+- 0 22317 22316"/>
                                <a:gd name="T27" fmla="*/ 22317 h 98"/>
                                <a:gd name="T28" fmla="+- 0 8071 7954"/>
                                <a:gd name="T29" fmla="*/ T28 w 145"/>
                                <a:gd name="T30" fmla="+- 0 22318 22316"/>
                                <a:gd name="T31" fmla="*/ 22318 h 9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45" h="98" extrusionOk="0">
                                  <a:moveTo>
                                    <a:pt x="67" y="60"/>
                                  </a:moveTo>
                                  <a:cubicBezTo>
                                    <a:pt x="46" y="65"/>
                                    <a:pt x="46" y="73"/>
                                    <a:pt x="31" y="87"/>
                                  </a:cubicBezTo>
                                  <a:cubicBezTo>
                                    <a:pt x="21" y="95"/>
                                    <a:pt x="18" y="97"/>
                                    <a:pt x="9" y="97"/>
                                  </a:cubicBezTo>
                                  <a:cubicBezTo>
                                    <a:pt x="-5" y="82"/>
                                    <a:pt x="1" y="69"/>
                                    <a:pt x="14" y="52"/>
                                  </a:cubicBezTo>
                                  <a:cubicBezTo>
                                    <a:pt x="25" y="37"/>
                                    <a:pt x="44" y="27"/>
                                    <a:pt x="60" y="19"/>
                                  </a:cubicBezTo>
                                  <a:cubicBezTo>
                                    <a:pt x="83" y="8"/>
                                    <a:pt x="108" y="0"/>
                                    <a:pt x="134" y="0"/>
                                  </a:cubicBezTo>
                                  <a:cubicBezTo>
                                    <a:pt x="137" y="0"/>
                                    <a:pt x="141" y="1"/>
                                    <a:pt x="144" y="1"/>
                                  </a:cubicBezTo>
                                  <a:cubicBezTo>
                                    <a:pt x="129" y="9"/>
                                    <a:pt x="115" y="22"/>
                                    <a:pt x="117" y="2"/>
                                  </a:cubicBezTo>
                                </a:path>
                              </a:pathLst>
                            </a:custGeom>
                            <a:noFill/>
                            <a:ln w="19050" cap="rnd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6" name="Ink 191"/>
                          <wps:cNvSpPr>
                            <a:spLocks noRot="1" noChangeAspect="1" noEditPoints="1" noChangeArrowheads="1" noChangeShapeType="1" noTextEdit="1"/>
                          </wps:cNvSpPr>
                          <wps:spPr bwMode="auto">
                            <a:xfrm>
                              <a:off x="4764" y="12644"/>
                              <a:ext cx="51" cy="22"/>
                            </a:xfrm>
                            <a:custGeom>
                              <a:avLst/>
                              <a:gdLst>
                                <a:gd name="T0" fmla="+- 0 8413 8404"/>
                                <a:gd name="T1" fmla="*/ T0 w 89"/>
                                <a:gd name="T2" fmla="+- 0 22306 22303"/>
                                <a:gd name="T3" fmla="*/ 22306 h 38"/>
                                <a:gd name="T4" fmla="+- 0 8404 8404"/>
                                <a:gd name="T5" fmla="*/ T4 w 89"/>
                                <a:gd name="T6" fmla="+- 0 22303 22303"/>
                                <a:gd name="T7" fmla="*/ 22303 h 38"/>
                                <a:gd name="T8" fmla="+- 0 8445 8404"/>
                                <a:gd name="T9" fmla="*/ T8 w 89"/>
                                <a:gd name="T10" fmla="+- 0 22318 22303"/>
                                <a:gd name="T11" fmla="*/ 22318 h 38"/>
                                <a:gd name="T12" fmla="+- 0 8492 8404"/>
                                <a:gd name="T13" fmla="*/ T12 w 89"/>
                                <a:gd name="T14" fmla="+- 0 22335 22303"/>
                                <a:gd name="T15" fmla="*/ 22335 h 38"/>
                                <a:gd name="T16" fmla="+- 0 8474 8404"/>
                                <a:gd name="T17" fmla="*/ T16 w 89"/>
                                <a:gd name="T18" fmla="+- 0 22338 22303"/>
                                <a:gd name="T19" fmla="*/ 22338 h 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9" h="38" extrusionOk="0">
                                  <a:moveTo>
                                    <a:pt x="9" y="3"/>
                                  </a:moveTo>
                                  <a:cubicBezTo>
                                    <a:pt x="6" y="2"/>
                                    <a:pt x="3" y="1"/>
                                    <a:pt x="0" y="0"/>
                                  </a:cubicBezTo>
                                  <a:cubicBezTo>
                                    <a:pt x="14" y="6"/>
                                    <a:pt x="27" y="10"/>
                                    <a:pt x="41" y="15"/>
                                  </a:cubicBezTo>
                                  <a:cubicBezTo>
                                    <a:pt x="57" y="21"/>
                                    <a:pt x="72" y="27"/>
                                    <a:pt x="88" y="32"/>
                                  </a:cubicBezTo>
                                  <a:cubicBezTo>
                                    <a:pt x="79" y="37"/>
                                    <a:pt x="77" y="39"/>
                                    <a:pt x="70" y="35"/>
                                  </a:cubicBezTo>
                                </a:path>
                              </a:pathLst>
                            </a:custGeom>
                            <a:noFill/>
                            <a:ln w="19050" cap="rnd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7" name="Ink 192"/>
                          <wps:cNvSpPr>
                            <a:spLocks noRot="1" noChangeAspect="1" noEditPoints="1" noChangeArrowheads="1" noChangeShapeType="1" noTextEdit="1"/>
                          </wps:cNvSpPr>
                          <wps:spPr bwMode="auto">
                            <a:xfrm>
                              <a:off x="4654" y="12711"/>
                              <a:ext cx="110" cy="108"/>
                            </a:xfrm>
                            <a:custGeom>
                              <a:avLst/>
                              <a:gdLst>
                                <a:gd name="T0" fmla="+- 0 8209 8209"/>
                                <a:gd name="T1" fmla="*/ T0 w 195"/>
                                <a:gd name="T2" fmla="+- 0 22553 22421"/>
                                <a:gd name="T3" fmla="*/ 22553 h 191"/>
                                <a:gd name="T4" fmla="+- 0 8256 8209"/>
                                <a:gd name="T5" fmla="*/ T4 w 195"/>
                                <a:gd name="T6" fmla="+- 0 22590 22421"/>
                                <a:gd name="T7" fmla="*/ 22590 h 191"/>
                                <a:gd name="T8" fmla="+- 0 8311 8209"/>
                                <a:gd name="T9" fmla="*/ T8 w 195"/>
                                <a:gd name="T10" fmla="+- 0 22609 22421"/>
                                <a:gd name="T11" fmla="*/ 22609 h 191"/>
                                <a:gd name="T12" fmla="+- 0 8363 8209"/>
                                <a:gd name="T13" fmla="*/ T12 w 195"/>
                                <a:gd name="T14" fmla="+- 0 22608 22421"/>
                                <a:gd name="T15" fmla="*/ 22608 h 191"/>
                                <a:gd name="T16" fmla="+- 0 8403 8209"/>
                                <a:gd name="T17" fmla="*/ T16 w 195"/>
                                <a:gd name="T18" fmla="+- 0 22566 22421"/>
                                <a:gd name="T19" fmla="*/ 22566 h 191"/>
                                <a:gd name="T20" fmla="+- 0 8387 8209"/>
                                <a:gd name="T21" fmla="*/ T20 w 195"/>
                                <a:gd name="T22" fmla="+- 0 22517 22421"/>
                                <a:gd name="T23" fmla="*/ 22517 h 191"/>
                                <a:gd name="T24" fmla="+- 0 8355 8209"/>
                                <a:gd name="T25" fmla="*/ T24 w 195"/>
                                <a:gd name="T26" fmla="+- 0 22457 22421"/>
                                <a:gd name="T27" fmla="*/ 22457 h 191"/>
                                <a:gd name="T28" fmla="+- 0 8350 8209"/>
                                <a:gd name="T29" fmla="*/ T28 w 195"/>
                                <a:gd name="T30" fmla="+- 0 22421 22421"/>
                                <a:gd name="T31" fmla="*/ 22421 h 1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95" h="191" extrusionOk="0">
                                  <a:moveTo>
                                    <a:pt x="0" y="132"/>
                                  </a:moveTo>
                                  <a:cubicBezTo>
                                    <a:pt x="14" y="147"/>
                                    <a:pt x="29" y="158"/>
                                    <a:pt x="47" y="169"/>
                                  </a:cubicBezTo>
                                  <a:cubicBezTo>
                                    <a:pt x="65" y="180"/>
                                    <a:pt x="81" y="185"/>
                                    <a:pt x="102" y="188"/>
                                  </a:cubicBezTo>
                                  <a:cubicBezTo>
                                    <a:pt x="119" y="191"/>
                                    <a:pt x="137" y="192"/>
                                    <a:pt x="154" y="187"/>
                                  </a:cubicBezTo>
                                  <a:cubicBezTo>
                                    <a:pt x="173" y="181"/>
                                    <a:pt x="191" y="165"/>
                                    <a:pt x="194" y="145"/>
                                  </a:cubicBezTo>
                                  <a:cubicBezTo>
                                    <a:pt x="196" y="129"/>
                                    <a:pt x="184" y="109"/>
                                    <a:pt x="178" y="96"/>
                                  </a:cubicBezTo>
                                  <a:cubicBezTo>
                                    <a:pt x="168" y="76"/>
                                    <a:pt x="158" y="55"/>
                                    <a:pt x="146" y="36"/>
                                  </a:cubicBezTo>
                                  <a:cubicBezTo>
                                    <a:pt x="135" y="17"/>
                                    <a:pt x="126" y="14"/>
                                    <a:pt x="141" y="0"/>
                                  </a:cubicBezTo>
                                </a:path>
                              </a:pathLst>
                            </a:custGeom>
                            <a:noFill/>
                            <a:ln w="19050" cap="rnd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8" name="Ink 193"/>
                          <wps:cNvSpPr>
                            <a:spLocks noRot="1" noChangeAspect="1" noEditPoints="1" noChangeArrowheads="1" noChangeShapeType="1" noTextEdit="1"/>
                          </wps:cNvSpPr>
                          <wps:spPr bwMode="auto">
                            <a:xfrm>
                              <a:off x="4501" y="12852"/>
                              <a:ext cx="197" cy="79"/>
                            </a:xfrm>
                            <a:custGeom>
                              <a:avLst/>
                              <a:gdLst>
                                <a:gd name="T0" fmla="+- 0 7949 7940"/>
                                <a:gd name="T1" fmla="*/ T0 w 346"/>
                                <a:gd name="T2" fmla="+- 0 22673 22670"/>
                                <a:gd name="T3" fmla="*/ 22673 h 138"/>
                                <a:gd name="T4" fmla="+- 0 7940 7940"/>
                                <a:gd name="T5" fmla="*/ T4 w 346"/>
                                <a:gd name="T6" fmla="+- 0 22670 22670"/>
                                <a:gd name="T7" fmla="*/ 22670 h 138"/>
                                <a:gd name="T8" fmla="+- 0 7977 7940"/>
                                <a:gd name="T9" fmla="*/ T8 w 346"/>
                                <a:gd name="T10" fmla="+- 0 22745 22670"/>
                                <a:gd name="T11" fmla="*/ 22745 h 138"/>
                                <a:gd name="T12" fmla="+- 0 8027 7940"/>
                                <a:gd name="T13" fmla="*/ T12 w 346"/>
                                <a:gd name="T14" fmla="+- 0 22778 22670"/>
                                <a:gd name="T15" fmla="*/ 22778 h 138"/>
                                <a:gd name="T16" fmla="+- 0 8086 7940"/>
                                <a:gd name="T17" fmla="*/ T16 w 346"/>
                                <a:gd name="T18" fmla="+- 0 22799 22670"/>
                                <a:gd name="T19" fmla="*/ 22799 h 138"/>
                                <a:gd name="T20" fmla="+- 0 8157 7940"/>
                                <a:gd name="T21" fmla="*/ T20 w 346"/>
                                <a:gd name="T22" fmla="+- 0 22807 22670"/>
                                <a:gd name="T23" fmla="*/ 22807 h 138"/>
                                <a:gd name="T24" fmla="+- 0 8215 7940"/>
                                <a:gd name="T25" fmla="*/ T24 w 346"/>
                                <a:gd name="T26" fmla="+- 0 22800 22670"/>
                                <a:gd name="T27" fmla="*/ 22800 h 138"/>
                                <a:gd name="T28" fmla="+- 0 8260 7940"/>
                                <a:gd name="T29" fmla="*/ T28 w 346"/>
                                <a:gd name="T30" fmla="+- 0 22787 22670"/>
                                <a:gd name="T31" fmla="*/ 22787 h 138"/>
                                <a:gd name="T32" fmla="+- 0 8285 7940"/>
                                <a:gd name="T33" fmla="*/ T32 w 346"/>
                                <a:gd name="T34" fmla="+- 0 22785 22670"/>
                                <a:gd name="T35" fmla="*/ 22785 h 1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346" h="138" extrusionOk="0">
                                  <a:moveTo>
                                    <a:pt x="9" y="3"/>
                                  </a:moveTo>
                                  <a:cubicBezTo>
                                    <a:pt x="6" y="2"/>
                                    <a:pt x="3" y="1"/>
                                    <a:pt x="0" y="0"/>
                                  </a:cubicBezTo>
                                  <a:cubicBezTo>
                                    <a:pt x="4" y="26"/>
                                    <a:pt x="16" y="58"/>
                                    <a:pt x="37" y="75"/>
                                  </a:cubicBezTo>
                                  <a:cubicBezTo>
                                    <a:pt x="52" y="88"/>
                                    <a:pt x="70" y="99"/>
                                    <a:pt x="87" y="108"/>
                                  </a:cubicBezTo>
                                  <a:cubicBezTo>
                                    <a:pt x="106" y="118"/>
                                    <a:pt x="125" y="123"/>
                                    <a:pt x="146" y="129"/>
                                  </a:cubicBezTo>
                                  <a:cubicBezTo>
                                    <a:pt x="169" y="135"/>
                                    <a:pt x="193" y="138"/>
                                    <a:pt x="217" y="137"/>
                                  </a:cubicBezTo>
                                  <a:cubicBezTo>
                                    <a:pt x="236" y="136"/>
                                    <a:pt x="256" y="134"/>
                                    <a:pt x="275" y="130"/>
                                  </a:cubicBezTo>
                                  <a:cubicBezTo>
                                    <a:pt x="290" y="127"/>
                                    <a:pt x="306" y="123"/>
                                    <a:pt x="320" y="117"/>
                                  </a:cubicBezTo>
                                  <a:cubicBezTo>
                                    <a:pt x="337" y="110"/>
                                    <a:pt x="336" y="103"/>
                                    <a:pt x="345" y="115"/>
                                  </a:cubicBezTo>
                                </a:path>
                              </a:pathLst>
                            </a:custGeom>
                            <a:noFill/>
                            <a:ln w="19050" cap="rnd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" name="Ink 194"/>
                          <wps:cNvSpPr>
                            <a:spLocks noRot="1" noChangeAspect="1" noEditPoints="1" noChangeArrowheads="1" noChangeShapeType="1" noTextEdit="1"/>
                          </wps:cNvSpPr>
                          <wps:spPr bwMode="auto">
                            <a:xfrm>
                              <a:off x="4177" y="12507"/>
                              <a:ext cx="34" cy="232"/>
                            </a:xfrm>
                            <a:custGeom>
                              <a:avLst/>
                              <a:gdLst>
                                <a:gd name="T0" fmla="+- 0 7426 7368"/>
                                <a:gd name="T1" fmla="*/ T0 w 59"/>
                                <a:gd name="T2" fmla="+- 0 22470 22061"/>
                                <a:gd name="T3" fmla="*/ 22470 h 410"/>
                                <a:gd name="T4" fmla="+- 0 7402 7368"/>
                                <a:gd name="T5" fmla="*/ T4 w 59"/>
                                <a:gd name="T6" fmla="+- 0 22432 22061"/>
                                <a:gd name="T7" fmla="*/ 22432 h 410"/>
                                <a:gd name="T8" fmla="+- 0 7390 7368"/>
                                <a:gd name="T9" fmla="*/ T8 w 59"/>
                                <a:gd name="T10" fmla="+- 0 22376 22061"/>
                                <a:gd name="T11" fmla="*/ 22376 h 410"/>
                                <a:gd name="T12" fmla="+- 0 7383 7368"/>
                                <a:gd name="T13" fmla="*/ T12 w 59"/>
                                <a:gd name="T14" fmla="+- 0 22318 22061"/>
                                <a:gd name="T15" fmla="*/ 22318 h 410"/>
                                <a:gd name="T16" fmla="+- 0 7375 7368"/>
                                <a:gd name="T17" fmla="*/ T16 w 59"/>
                                <a:gd name="T18" fmla="+- 0 22248 22061"/>
                                <a:gd name="T19" fmla="*/ 22248 h 410"/>
                                <a:gd name="T20" fmla="+- 0 7368 7368"/>
                                <a:gd name="T21" fmla="*/ T20 w 59"/>
                                <a:gd name="T22" fmla="+- 0 22177 22061"/>
                                <a:gd name="T23" fmla="*/ 22177 h 410"/>
                                <a:gd name="T24" fmla="+- 0 7371 7368"/>
                                <a:gd name="T25" fmla="*/ T24 w 59"/>
                                <a:gd name="T26" fmla="+- 0 22132 22061"/>
                                <a:gd name="T27" fmla="*/ 22132 h 410"/>
                                <a:gd name="T28" fmla="+- 0 7371 7368"/>
                                <a:gd name="T29" fmla="*/ T28 w 59"/>
                                <a:gd name="T30" fmla="+- 0 22091 22061"/>
                                <a:gd name="T31" fmla="*/ 22091 h 410"/>
                                <a:gd name="T32" fmla="+- 0 7386 7368"/>
                                <a:gd name="T33" fmla="*/ T32 w 59"/>
                                <a:gd name="T34" fmla="+- 0 22061 22061"/>
                                <a:gd name="T35" fmla="*/ 22061 h 4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59" h="410" extrusionOk="0">
                                  <a:moveTo>
                                    <a:pt x="58" y="409"/>
                                  </a:moveTo>
                                  <a:cubicBezTo>
                                    <a:pt x="42" y="398"/>
                                    <a:pt x="40" y="389"/>
                                    <a:pt x="34" y="371"/>
                                  </a:cubicBezTo>
                                  <a:cubicBezTo>
                                    <a:pt x="27" y="353"/>
                                    <a:pt x="26" y="334"/>
                                    <a:pt x="22" y="315"/>
                                  </a:cubicBezTo>
                                  <a:cubicBezTo>
                                    <a:pt x="18" y="296"/>
                                    <a:pt x="17" y="276"/>
                                    <a:pt x="15" y="257"/>
                                  </a:cubicBezTo>
                                  <a:cubicBezTo>
                                    <a:pt x="12" y="234"/>
                                    <a:pt x="10" y="210"/>
                                    <a:pt x="7" y="187"/>
                                  </a:cubicBezTo>
                                  <a:cubicBezTo>
                                    <a:pt x="4" y="164"/>
                                    <a:pt x="0" y="140"/>
                                    <a:pt x="0" y="116"/>
                                  </a:cubicBezTo>
                                  <a:cubicBezTo>
                                    <a:pt x="0" y="101"/>
                                    <a:pt x="2" y="86"/>
                                    <a:pt x="3" y="71"/>
                                  </a:cubicBezTo>
                                  <a:cubicBezTo>
                                    <a:pt x="4" y="56"/>
                                    <a:pt x="3" y="44"/>
                                    <a:pt x="3" y="30"/>
                                  </a:cubicBezTo>
                                  <a:cubicBezTo>
                                    <a:pt x="3" y="17"/>
                                    <a:pt x="11" y="10"/>
                                    <a:pt x="18" y="0"/>
                                  </a:cubicBezTo>
                                </a:path>
                              </a:pathLst>
                            </a:custGeom>
                            <a:noFill/>
                            <a:ln w="19050" cap="rnd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" name="Ink 195"/>
                          <wps:cNvSpPr>
                            <a:spLocks noRot="1" noChangeAspect="1" noEditPoints="1" noChangeArrowheads="1" noChangeShapeType="1" noTextEdit="1"/>
                          </wps:cNvSpPr>
                          <wps:spPr bwMode="auto">
                            <a:xfrm>
                              <a:off x="4194" y="12311"/>
                              <a:ext cx="664" cy="192"/>
                            </a:xfrm>
                            <a:custGeom>
                              <a:avLst/>
                              <a:gdLst>
                                <a:gd name="T0" fmla="+- 0 7398 7398"/>
                                <a:gd name="T1" fmla="*/ T0 w 1171"/>
                                <a:gd name="T2" fmla="+- 0 22053 21716"/>
                                <a:gd name="T3" fmla="*/ 22053 h 338"/>
                                <a:gd name="T4" fmla="+- 0 7467 7398"/>
                                <a:gd name="T5" fmla="*/ T4 w 1171"/>
                                <a:gd name="T6" fmla="+- 0 21962 21716"/>
                                <a:gd name="T7" fmla="*/ 21962 h 338"/>
                                <a:gd name="T8" fmla="+- 0 7513 7398"/>
                                <a:gd name="T9" fmla="*/ T8 w 1171"/>
                                <a:gd name="T10" fmla="+- 0 21924 21716"/>
                                <a:gd name="T11" fmla="*/ 21924 h 338"/>
                                <a:gd name="T12" fmla="+- 0 7560 7398"/>
                                <a:gd name="T13" fmla="*/ T12 w 1171"/>
                                <a:gd name="T14" fmla="+- 0 21891 21716"/>
                                <a:gd name="T15" fmla="*/ 21891 h 338"/>
                                <a:gd name="T16" fmla="+- 0 7646 7398"/>
                                <a:gd name="T17" fmla="*/ T16 w 1171"/>
                                <a:gd name="T18" fmla="+- 0 21855 21716"/>
                                <a:gd name="T19" fmla="*/ 21855 h 338"/>
                                <a:gd name="T20" fmla="+- 0 7703 7398"/>
                                <a:gd name="T21" fmla="*/ T20 w 1171"/>
                                <a:gd name="T22" fmla="+- 0 21830 21716"/>
                                <a:gd name="T23" fmla="*/ 21830 h 338"/>
                                <a:gd name="T24" fmla="+- 0 7840 7398"/>
                                <a:gd name="T25" fmla="*/ T24 w 1171"/>
                                <a:gd name="T26" fmla="+- 0 21800 21716"/>
                                <a:gd name="T27" fmla="*/ 21800 h 338"/>
                                <a:gd name="T28" fmla="+- 0 7879 7398"/>
                                <a:gd name="T29" fmla="*/ T28 w 1171"/>
                                <a:gd name="T30" fmla="+- 0 21786 21716"/>
                                <a:gd name="T31" fmla="*/ 21786 h 338"/>
                                <a:gd name="T32" fmla="+- 0 7980 7398"/>
                                <a:gd name="T33" fmla="*/ T32 w 1171"/>
                                <a:gd name="T34" fmla="+- 0 21766 21716"/>
                                <a:gd name="T35" fmla="*/ 21766 h 338"/>
                                <a:gd name="T36" fmla="+- 0 8100 7398"/>
                                <a:gd name="T37" fmla="*/ T36 w 1171"/>
                                <a:gd name="T38" fmla="+- 0 21734 21716"/>
                                <a:gd name="T39" fmla="*/ 21734 h 338"/>
                                <a:gd name="T40" fmla="+- 0 8153 7398"/>
                                <a:gd name="T41" fmla="*/ T40 w 1171"/>
                                <a:gd name="T42" fmla="+- 0 21721 21716"/>
                                <a:gd name="T43" fmla="*/ 21721 h 338"/>
                                <a:gd name="T44" fmla="+- 0 8224 7398"/>
                                <a:gd name="T45" fmla="*/ T44 w 1171"/>
                                <a:gd name="T46" fmla="+- 0 21720 21716"/>
                                <a:gd name="T47" fmla="*/ 21720 h 338"/>
                                <a:gd name="T48" fmla="+- 0 8316 7398"/>
                                <a:gd name="T49" fmla="*/ T48 w 1171"/>
                                <a:gd name="T50" fmla="+- 0 21725 21716"/>
                                <a:gd name="T51" fmla="*/ 21725 h 338"/>
                                <a:gd name="T52" fmla="+- 0 8390 7398"/>
                                <a:gd name="T53" fmla="*/ T52 w 1171"/>
                                <a:gd name="T54" fmla="+- 0 21756 21716"/>
                                <a:gd name="T55" fmla="*/ 21756 h 338"/>
                                <a:gd name="T56" fmla="+- 0 8495 7398"/>
                                <a:gd name="T57" fmla="*/ T56 w 1171"/>
                                <a:gd name="T58" fmla="+- 0 21852 21716"/>
                                <a:gd name="T59" fmla="*/ 21852 h 338"/>
                                <a:gd name="T60" fmla="+- 0 8568 7398"/>
                                <a:gd name="T61" fmla="*/ T60 w 1171"/>
                                <a:gd name="T62" fmla="+- 0 21951 21716"/>
                                <a:gd name="T63" fmla="*/ 21951 h 338"/>
                                <a:gd name="T64" fmla="+- 0 8563 7398"/>
                                <a:gd name="T65" fmla="*/ T64 w 1171"/>
                                <a:gd name="T66" fmla="+- 0 21939 21716"/>
                                <a:gd name="T67" fmla="*/ 21939 h 3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1171" h="338" extrusionOk="0">
                                  <a:moveTo>
                                    <a:pt x="0" y="337"/>
                                  </a:moveTo>
                                  <a:cubicBezTo>
                                    <a:pt x="15" y="294"/>
                                    <a:pt x="32" y="274"/>
                                    <a:pt x="69" y="246"/>
                                  </a:cubicBezTo>
                                  <a:cubicBezTo>
                                    <a:pt x="85" y="234"/>
                                    <a:pt x="100" y="221"/>
                                    <a:pt x="115" y="208"/>
                                  </a:cubicBezTo>
                                  <a:cubicBezTo>
                                    <a:pt x="130" y="196"/>
                                    <a:pt x="145" y="184"/>
                                    <a:pt x="162" y="175"/>
                                  </a:cubicBezTo>
                                  <a:cubicBezTo>
                                    <a:pt x="189" y="161"/>
                                    <a:pt x="220" y="151"/>
                                    <a:pt x="248" y="139"/>
                                  </a:cubicBezTo>
                                  <a:cubicBezTo>
                                    <a:pt x="267" y="131"/>
                                    <a:pt x="285" y="120"/>
                                    <a:pt x="305" y="114"/>
                                  </a:cubicBezTo>
                                  <a:cubicBezTo>
                                    <a:pt x="350" y="101"/>
                                    <a:pt x="397" y="100"/>
                                    <a:pt x="442" y="84"/>
                                  </a:cubicBezTo>
                                  <a:cubicBezTo>
                                    <a:pt x="455" y="79"/>
                                    <a:pt x="468" y="74"/>
                                    <a:pt x="481" y="70"/>
                                  </a:cubicBezTo>
                                  <a:cubicBezTo>
                                    <a:pt x="514" y="61"/>
                                    <a:pt x="549" y="58"/>
                                    <a:pt x="582" y="50"/>
                                  </a:cubicBezTo>
                                  <a:cubicBezTo>
                                    <a:pt x="622" y="40"/>
                                    <a:pt x="664" y="34"/>
                                    <a:pt x="702" y="18"/>
                                  </a:cubicBezTo>
                                  <a:cubicBezTo>
                                    <a:pt x="722" y="9"/>
                                    <a:pt x="733" y="6"/>
                                    <a:pt x="755" y="5"/>
                                  </a:cubicBezTo>
                                  <a:cubicBezTo>
                                    <a:pt x="779" y="4"/>
                                    <a:pt x="802" y="5"/>
                                    <a:pt x="826" y="4"/>
                                  </a:cubicBezTo>
                                  <a:cubicBezTo>
                                    <a:pt x="858" y="2"/>
                                    <a:pt x="886" y="-2"/>
                                    <a:pt x="918" y="9"/>
                                  </a:cubicBezTo>
                                  <a:cubicBezTo>
                                    <a:pt x="943" y="18"/>
                                    <a:pt x="968" y="29"/>
                                    <a:pt x="992" y="40"/>
                                  </a:cubicBezTo>
                                  <a:cubicBezTo>
                                    <a:pt x="1041" y="62"/>
                                    <a:pt x="1067" y="92"/>
                                    <a:pt x="1097" y="136"/>
                                  </a:cubicBezTo>
                                  <a:cubicBezTo>
                                    <a:pt x="1115" y="163"/>
                                    <a:pt x="1141" y="219"/>
                                    <a:pt x="1170" y="235"/>
                                  </a:cubicBezTo>
                                  <a:cubicBezTo>
                                    <a:pt x="1168" y="231"/>
                                    <a:pt x="1167" y="227"/>
                                    <a:pt x="1165" y="223"/>
                                  </a:cubicBezTo>
                                </a:path>
                              </a:pathLst>
                            </a:custGeom>
                            <a:noFill/>
                            <a:ln w="19050" cap="rnd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1" name="Ink 196"/>
                          <wps:cNvSpPr>
                            <a:spLocks noRot="1" noChangeAspect="1" noEditPoints="1" noChangeArrowheads="1" noChangeShapeType="1" noTextEdit="1"/>
                          </wps:cNvSpPr>
                          <wps:spPr bwMode="auto">
                            <a:xfrm>
                              <a:off x="4307" y="12455"/>
                              <a:ext cx="57" cy="108"/>
                            </a:xfrm>
                            <a:custGeom>
                              <a:avLst/>
                              <a:gdLst>
                                <a:gd name="T0" fmla="+- 0 7597 7597"/>
                                <a:gd name="T1" fmla="*/ T0 w 101"/>
                                <a:gd name="T2" fmla="+- 0 21969 21969"/>
                                <a:gd name="T3" fmla="*/ 21969 h 190"/>
                                <a:gd name="T4" fmla="+- 0 7625 7597"/>
                                <a:gd name="T5" fmla="*/ T4 w 101"/>
                                <a:gd name="T6" fmla="+- 0 22025 21969"/>
                                <a:gd name="T7" fmla="*/ 22025 h 190"/>
                                <a:gd name="T8" fmla="+- 0 7664 7597"/>
                                <a:gd name="T9" fmla="*/ T8 w 101"/>
                                <a:gd name="T10" fmla="+- 0 22103 21969"/>
                                <a:gd name="T11" fmla="*/ 22103 h 190"/>
                                <a:gd name="T12" fmla="+- 0 7697 7597"/>
                                <a:gd name="T13" fmla="*/ T12 w 101"/>
                                <a:gd name="T14" fmla="+- 0 22158 21969"/>
                                <a:gd name="T15" fmla="*/ 22158 h 19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01" h="190" extrusionOk="0">
                                  <a:moveTo>
                                    <a:pt x="0" y="0"/>
                                  </a:moveTo>
                                  <a:cubicBezTo>
                                    <a:pt x="10" y="18"/>
                                    <a:pt x="19" y="37"/>
                                    <a:pt x="28" y="56"/>
                                  </a:cubicBezTo>
                                  <a:cubicBezTo>
                                    <a:pt x="40" y="82"/>
                                    <a:pt x="54" y="108"/>
                                    <a:pt x="67" y="134"/>
                                  </a:cubicBezTo>
                                  <a:cubicBezTo>
                                    <a:pt x="77" y="154"/>
                                    <a:pt x="88" y="171"/>
                                    <a:pt x="100" y="189"/>
                                  </a:cubicBezTo>
                                </a:path>
                              </a:pathLst>
                            </a:custGeom>
                            <a:noFill/>
                            <a:ln w="19050" cap="rnd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" name="Ink 197"/>
                          <wps:cNvSpPr>
                            <a:spLocks noRot="1" noChangeAspect="1" noEditPoints="1" noChangeArrowheads="1" noChangeShapeType="1" noTextEdit="1"/>
                          </wps:cNvSpPr>
                          <wps:spPr bwMode="auto">
                            <a:xfrm>
                              <a:off x="4452" y="12388"/>
                              <a:ext cx="47" cy="124"/>
                            </a:xfrm>
                            <a:custGeom>
                              <a:avLst/>
                              <a:gdLst>
                                <a:gd name="T0" fmla="+- 0 7852 7852"/>
                                <a:gd name="T1" fmla="*/ T0 w 83"/>
                                <a:gd name="T2" fmla="+- 0 21851 21851"/>
                                <a:gd name="T3" fmla="*/ 21851 h 218"/>
                                <a:gd name="T4" fmla="+- 0 7875 7852"/>
                                <a:gd name="T5" fmla="*/ T4 w 83"/>
                                <a:gd name="T6" fmla="+- 0 21916 21851"/>
                                <a:gd name="T7" fmla="*/ 21916 h 218"/>
                                <a:gd name="T8" fmla="+- 0 7908 7852"/>
                                <a:gd name="T9" fmla="*/ T8 w 83"/>
                                <a:gd name="T10" fmla="+- 0 22022 21851"/>
                                <a:gd name="T11" fmla="*/ 22022 h 218"/>
                                <a:gd name="T12" fmla="+- 0 7934 7852"/>
                                <a:gd name="T13" fmla="*/ T12 w 83"/>
                                <a:gd name="T14" fmla="+- 0 22068 21851"/>
                                <a:gd name="T15" fmla="*/ 22068 h 21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3" h="218" extrusionOk="0">
                                  <a:moveTo>
                                    <a:pt x="0" y="0"/>
                                  </a:moveTo>
                                  <a:cubicBezTo>
                                    <a:pt x="12" y="21"/>
                                    <a:pt x="16" y="41"/>
                                    <a:pt x="23" y="65"/>
                                  </a:cubicBezTo>
                                  <a:cubicBezTo>
                                    <a:pt x="33" y="100"/>
                                    <a:pt x="43" y="137"/>
                                    <a:pt x="56" y="171"/>
                                  </a:cubicBezTo>
                                  <a:cubicBezTo>
                                    <a:pt x="63" y="189"/>
                                    <a:pt x="72" y="202"/>
                                    <a:pt x="82" y="217"/>
                                  </a:cubicBezTo>
                                </a:path>
                              </a:pathLst>
                            </a:custGeom>
                            <a:noFill/>
                            <a:ln w="19050" cap="rnd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" name="Ink 198"/>
                          <wps:cNvSpPr>
                            <a:spLocks noRot="1" noChangeAspect="1" noEditPoints="1" noChangeArrowheads="1" noChangeShapeType="1" noTextEdit="1"/>
                          </wps:cNvSpPr>
                          <wps:spPr bwMode="auto">
                            <a:xfrm>
                              <a:off x="4586" y="12358"/>
                              <a:ext cx="93" cy="88"/>
                            </a:xfrm>
                            <a:custGeom>
                              <a:avLst/>
                              <a:gdLst>
                                <a:gd name="T0" fmla="+- 0 8090 8090"/>
                                <a:gd name="T1" fmla="*/ T0 w 164"/>
                                <a:gd name="T2" fmla="+- 0 21799 21799"/>
                                <a:gd name="T3" fmla="*/ 21799 h 155"/>
                                <a:gd name="T4" fmla="+- 0 8150 8090"/>
                                <a:gd name="T5" fmla="*/ T4 w 164"/>
                                <a:gd name="T6" fmla="+- 0 21876 21799"/>
                                <a:gd name="T7" fmla="*/ 21876 h 155"/>
                                <a:gd name="T8" fmla="+- 0 8229 8090"/>
                                <a:gd name="T9" fmla="*/ T8 w 164"/>
                                <a:gd name="T10" fmla="+- 0 21947 21799"/>
                                <a:gd name="T11" fmla="*/ 21947 h 155"/>
                                <a:gd name="T12" fmla="+- 0 8253 8090"/>
                                <a:gd name="T13" fmla="*/ T12 w 164"/>
                                <a:gd name="T14" fmla="+- 0 21953 21799"/>
                                <a:gd name="T15" fmla="*/ 21953 h 15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64" h="155" extrusionOk="0">
                                  <a:moveTo>
                                    <a:pt x="0" y="0"/>
                                  </a:moveTo>
                                  <a:cubicBezTo>
                                    <a:pt x="19" y="26"/>
                                    <a:pt x="38" y="53"/>
                                    <a:pt x="60" y="77"/>
                                  </a:cubicBezTo>
                                  <a:cubicBezTo>
                                    <a:pt x="83" y="103"/>
                                    <a:pt x="109" y="130"/>
                                    <a:pt x="139" y="148"/>
                                  </a:cubicBezTo>
                                  <a:cubicBezTo>
                                    <a:pt x="150" y="152"/>
                                    <a:pt x="155" y="154"/>
                                    <a:pt x="163" y="154"/>
                                  </a:cubicBezTo>
                                </a:path>
                              </a:pathLst>
                            </a:custGeom>
                            <a:noFill/>
                            <a:ln w="19050" cap="rnd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" name="Ink 199"/>
                          <wps:cNvSpPr>
                            <a:spLocks noRot="1" noChangeAspect="1" noEditPoints="1" noChangeArrowheads="1" noChangeShapeType="1" noTextEdit="1"/>
                          </wps:cNvSpPr>
                          <wps:spPr bwMode="auto">
                            <a:xfrm>
                              <a:off x="4186" y="12153"/>
                              <a:ext cx="578" cy="363"/>
                            </a:xfrm>
                            <a:custGeom>
                              <a:avLst/>
                              <a:gdLst>
                                <a:gd name="T0" fmla="+- 0 7407 7383"/>
                                <a:gd name="T1" fmla="*/ T0 w 1021"/>
                                <a:gd name="T2" fmla="+- 0 22066 21436"/>
                                <a:gd name="T3" fmla="*/ 22066 h 640"/>
                                <a:gd name="T4" fmla="+- 0 7398 7383"/>
                                <a:gd name="T5" fmla="*/ T4 w 1021"/>
                                <a:gd name="T6" fmla="+- 0 22075 21436"/>
                                <a:gd name="T7" fmla="*/ 22075 h 640"/>
                                <a:gd name="T8" fmla="+- 0 7383 7383"/>
                                <a:gd name="T9" fmla="*/ T8 w 1021"/>
                                <a:gd name="T10" fmla="+- 0 22008 21436"/>
                                <a:gd name="T11" fmla="*/ 22008 h 640"/>
                                <a:gd name="T12" fmla="+- 0 7387 7383"/>
                                <a:gd name="T13" fmla="*/ T12 w 1021"/>
                                <a:gd name="T14" fmla="+- 0 21958 21436"/>
                                <a:gd name="T15" fmla="*/ 21958 h 640"/>
                                <a:gd name="T16" fmla="+- 0 7398 7383"/>
                                <a:gd name="T17" fmla="*/ T16 w 1021"/>
                                <a:gd name="T18" fmla="+- 0 21896 21436"/>
                                <a:gd name="T19" fmla="*/ 21896 h 640"/>
                                <a:gd name="T20" fmla="+- 0 7453 7383"/>
                                <a:gd name="T21" fmla="*/ T20 w 1021"/>
                                <a:gd name="T22" fmla="+- 0 21717 21436"/>
                                <a:gd name="T23" fmla="*/ 21717 h 640"/>
                                <a:gd name="T24" fmla="+- 0 7547 7383"/>
                                <a:gd name="T25" fmla="*/ T24 w 1021"/>
                                <a:gd name="T26" fmla="+- 0 21542 21436"/>
                                <a:gd name="T27" fmla="*/ 21542 h 640"/>
                                <a:gd name="T28" fmla="+- 0 7684 7383"/>
                                <a:gd name="T29" fmla="*/ T28 w 1021"/>
                                <a:gd name="T30" fmla="+- 0 21463 21436"/>
                                <a:gd name="T31" fmla="*/ 21463 h 640"/>
                                <a:gd name="T32" fmla="+- 0 7785 7383"/>
                                <a:gd name="T33" fmla="*/ T32 w 1021"/>
                                <a:gd name="T34" fmla="+- 0 21440 21436"/>
                                <a:gd name="T35" fmla="*/ 21440 h 640"/>
                                <a:gd name="T36" fmla="+- 0 7918 7383"/>
                                <a:gd name="T37" fmla="*/ T36 w 1021"/>
                                <a:gd name="T38" fmla="+- 0 21454 21436"/>
                                <a:gd name="T39" fmla="*/ 21454 h 640"/>
                                <a:gd name="T40" fmla="+- 0 7965 7383"/>
                                <a:gd name="T41" fmla="*/ T40 w 1021"/>
                                <a:gd name="T42" fmla="+- 0 21467 21436"/>
                                <a:gd name="T43" fmla="*/ 21467 h 640"/>
                                <a:gd name="T44" fmla="+- 0 8005 7383"/>
                                <a:gd name="T45" fmla="*/ T44 w 1021"/>
                                <a:gd name="T46" fmla="+- 0 21475 21436"/>
                                <a:gd name="T47" fmla="*/ 21475 h 640"/>
                                <a:gd name="T48" fmla="+- 0 8111 7383"/>
                                <a:gd name="T49" fmla="*/ T48 w 1021"/>
                                <a:gd name="T50" fmla="+- 0 21524 21436"/>
                                <a:gd name="T51" fmla="*/ 21524 h 640"/>
                                <a:gd name="T52" fmla="+- 0 8243 7383"/>
                                <a:gd name="T53" fmla="*/ T52 w 1021"/>
                                <a:gd name="T54" fmla="+- 0 21617 21436"/>
                                <a:gd name="T55" fmla="*/ 21617 h 640"/>
                                <a:gd name="T56" fmla="+- 0 8289 7383"/>
                                <a:gd name="T57" fmla="*/ T56 w 1021"/>
                                <a:gd name="T58" fmla="+- 0 21646 21436"/>
                                <a:gd name="T59" fmla="*/ 21646 h 640"/>
                                <a:gd name="T60" fmla="+- 0 8396 7383"/>
                                <a:gd name="T61" fmla="*/ T60 w 1021"/>
                                <a:gd name="T62" fmla="+- 0 21705 21436"/>
                                <a:gd name="T63" fmla="*/ 21705 h 6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1021" h="640" extrusionOk="0">
                                  <a:moveTo>
                                    <a:pt x="24" y="630"/>
                                  </a:moveTo>
                                  <a:cubicBezTo>
                                    <a:pt x="21" y="633"/>
                                    <a:pt x="18" y="636"/>
                                    <a:pt x="15" y="639"/>
                                  </a:cubicBezTo>
                                  <a:cubicBezTo>
                                    <a:pt x="3" y="614"/>
                                    <a:pt x="0" y="602"/>
                                    <a:pt x="0" y="572"/>
                                  </a:cubicBezTo>
                                  <a:cubicBezTo>
                                    <a:pt x="0" y="555"/>
                                    <a:pt x="2" y="538"/>
                                    <a:pt x="4" y="522"/>
                                  </a:cubicBezTo>
                                  <a:cubicBezTo>
                                    <a:pt x="6" y="501"/>
                                    <a:pt x="11" y="480"/>
                                    <a:pt x="15" y="460"/>
                                  </a:cubicBezTo>
                                  <a:cubicBezTo>
                                    <a:pt x="28" y="399"/>
                                    <a:pt x="44" y="338"/>
                                    <a:pt x="70" y="281"/>
                                  </a:cubicBezTo>
                                  <a:cubicBezTo>
                                    <a:pt x="96" y="224"/>
                                    <a:pt x="127" y="157"/>
                                    <a:pt x="164" y="106"/>
                                  </a:cubicBezTo>
                                  <a:cubicBezTo>
                                    <a:pt x="201" y="54"/>
                                    <a:pt x="242" y="41"/>
                                    <a:pt x="301" y="27"/>
                                  </a:cubicBezTo>
                                  <a:cubicBezTo>
                                    <a:pt x="335" y="19"/>
                                    <a:pt x="367" y="7"/>
                                    <a:pt x="402" y="4"/>
                                  </a:cubicBezTo>
                                  <a:cubicBezTo>
                                    <a:pt x="451" y="-1"/>
                                    <a:pt x="488" y="2"/>
                                    <a:pt x="535" y="18"/>
                                  </a:cubicBezTo>
                                  <a:cubicBezTo>
                                    <a:pt x="551" y="23"/>
                                    <a:pt x="566" y="27"/>
                                    <a:pt x="582" y="31"/>
                                  </a:cubicBezTo>
                                  <a:cubicBezTo>
                                    <a:pt x="595" y="34"/>
                                    <a:pt x="608" y="37"/>
                                    <a:pt x="622" y="39"/>
                                  </a:cubicBezTo>
                                  <a:cubicBezTo>
                                    <a:pt x="670" y="47"/>
                                    <a:pt x="691" y="57"/>
                                    <a:pt x="728" y="88"/>
                                  </a:cubicBezTo>
                                  <a:cubicBezTo>
                                    <a:pt x="770" y="123"/>
                                    <a:pt x="815" y="151"/>
                                    <a:pt x="860" y="181"/>
                                  </a:cubicBezTo>
                                  <a:cubicBezTo>
                                    <a:pt x="875" y="191"/>
                                    <a:pt x="890" y="201"/>
                                    <a:pt x="906" y="210"/>
                                  </a:cubicBezTo>
                                  <a:cubicBezTo>
                                    <a:pt x="948" y="234"/>
                                    <a:pt x="971" y="245"/>
                                    <a:pt x="1013" y="269"/>
                                  </a:cubicBezTo>
                                </a:path>
                              </a:pathLst>
                            </a:custGeom>
                            <a:noFill/>
                            <a:ln w="19050" cap="rnd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5" name="Ink 200"/>
                          <wps:cNvSpPr>
                            <a:spLocks noRot="1" noChangeAspect="1" noEditPoints="1" noChangeArrowheads="1" noChangeShapeType="1" noTextEdit="1"/>
                          </wps:cNvSpPr>
                          <wps:spPr bwMode="auto">
                            <a:xfrm>
                              <a:off x="4372" y="12268"/>
                              <a:ext cx="32" cy="78"/>
                            </a:xfrm>
                            <a:custGeom>
                              <a:avLst/>
                              <a:gdLst>
                                <a:gd name="T0" fmla="+- 0 7767 7712"/>
                                <a:gd name="T1" fmla="*/ T0 w 56"/>
                                <a:gd name="T2" fmla="+- 0 21764 21640"/>
                                <a:gd name="T3" fmla="*/ 21764 h 137"/>
                                <a:gd name="T4" fmla="+- 0 7733 7712"/>
                                <a:gd name="T5" fmla="*/ T4 w 56"/>
                                <a:gd name="T6" fmla="+- 0 21757 21640"/>
                                <a:gd name="T7" fmla="*/ 21757 h 137"/>
                                <a:gd name="T8" fmla="+- 0 7723 7712"/>
                                <a:gd name="T9" fmla="*/ T8 w 56"/>
                                <a:gd name="T10" fmla="+- 0 21711 21640"/>
                                <a:gd name="T11" fmla="*/ 21711 h 137"/>
                                <a:gd name="T12" fmla="+- 0 7718 7712"/>
                                <a:gd name="T13" fmla="*/ T12 w 56"/>
                                <a:gd name="T14" fmla="+- 0 21662 21640"/>
                                <a:gd name="T15" fmla="*/ 21662 h 137"/>
                                <a:gd name="T16" fmla="+- 0 7712 7712"/>
                                <a:gd name="T17" fmla="*/ T16 w 56"/>
                                <a:gd name="T18" fmla="+- 0 21640 21640"/>
                                <a:gd name="T19" fmla="*/ 21640 h 13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6" h="137" extrusionOk="0">
                                  <a:moveTo>
                                    <a:pt x="55" y="124"/>
                                  </a:moveTo>
                                  <a:cubicBezTo>
                                    <a:pt x="41" y="140"/>
                                    <a:pt x="32" y="137"/>
                                    <a:pt x="21" y="117"/>
                                  </a:cubicBezTo>
                                  <a:cubicBezTo>
                                    <a:pt x="14" y="104"/>
                                    <a:pt x="13" y="85"/>
                                    <a:pt x="11" y="71"/>
                                  </a:cubicBezTo>
                                  <a:cubicBezTo>
                                    <a:pt x="9" y="55"/>
                                    <a:pt x="8" y="38"/>
                                    <a:pt x="6" y="22"/>
                                  </a:cubicBezTo>
                                  <a:cubicBezTo>
                                    <a:pt x="4" y="11"/>
                                    <a:pt x="3" y="7"/>
                                    <a:pt x="0" y="0"/>
                                  </a:cubicBezTo>
                                </a:path>
                              </a:pathLst>
                            </a:custGeom>
                            <a:noFill/>
                            <a:ln w="19050" cap="rnd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6" name="Ink 201"/>
                          <wps:cNvSpPr>
                            <a:spLocks noRot="1" noChangeAspect="1" noEditPoints="1" noChangeArrowheads="1" noChangeShapeType="1" noTextEdit="1"/>
                          </wps:cNvSpPr>
                          <wps:spPr bwMode="auto">
                            <a:xfrm>
                              <a:off x="4470" y="12203"/>
                              <a:ext cx="63" cy="69"/>
                            </a:xfrm>
                            <a:custGeom>
                              <a:avLst/>
                              <a:gdLst>
                                <a:gd name="T0" fmla="+- 0 7994 7884"/>
                                <a:gd name="T1" fmla="*/ T0 w 111"/>
                                <a:gd name="T2" fmla="+- 0 21645 21525"/>
                                <a:gd name="T3" fmla="*/ 21645 h 121"/>
                                <a:gd name="T4" fmla="+- 0 7944 7884"/>
                                <a:gd name="T5" fmla="*/ T4 w 111"/>
                                <a:gd name="T6" fmla="+- 0 21592 21525"/>
                                <a:gd name="T7" fmla="*/ 21592 h 121"/>
                                <a:gd name="T8" fmla="+- 0 7898 7884"/>
                                <a:gd name="T9" fmla="*/ T8 w 111"/>
                                <a:gd name="T10" fmla="+- 0 21538 21525"/>
                                <a:gd name="T11" fmla="*/ 21538 h 121"/>
                                <a:gd name="T12" fmla="+- 0 7884 7884"/>
                                <a:gd name="T13" fmla="*/ T12 w 111"/>
                                <a:gd name="T14" fmla="+- 0 21525 21525"/>
                                <a:gd name="T15" fmla="*/ 21525 h 1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11" h="121" extrusionOk="0">
                                  <a:moveTo>
                                    <a:pt x="110" y="120"/>
                                  </a:moveTo>
                                  <a:cubicBezTo>
                                    <a:pt x="91" y="103"/>
                                    <a:pt x="76" y="86"/>
                                    <a:pt x="60" y="67"/>
                                  </a:cubicBezTo>
                                  <a:cubicBezTo>
                                    <a:pt x="45" y="49"/>
                                    <a:pt x="30" y="30"/>
                                    <a:pt x="14" y="13"/>
                                  </a:cubicBezTo>
                                  <a:cubicBezTo>
                                    <a:pt x="9" y="9"/>
                                    <a:pt x="5" y="4"/>
                                    <a:pt x="0" y="0"/>
                                  </a:cubicBezTo>
                                </a:path>
                              </a:pathLst>
                            </a:custGeom>
                            <a:noFill/>
                            <a:ln w="19050" cap="rnd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" name="Ink 202"/>
                          <wps:cNvSpPr>
                            <a:spLocks noRot="1" noChangeAspect="1" noEditPoints="1" noChangeArrowheads="1" noChangeShapeType="1" noTextEdit="1"/>
                          </wps:cNvSpPr>
                          <wps:spPr bwMode="auto">
                            <a:xfrm>
                              <a:off x="4301" y="12302"/>
                              <a:ext cx="13" cy="83"/>
                            </a:xfrm>
                            <a:custGeom>
                              <a:avLst/>
                              <a:gdLst>
                                <a:gd name="T0" fmla="+- 0 7590 7587"/>
                                <a:gd name="T1" fmla="*/ T0 w 23"/>
                                <a:gd name="T2" fmla="+- 0 21844 21699"/>
                                <a:gd name="T3" fmla="*/ 21844 h 146"/>
                                <a:gd name="T4" fmla="+- 0 7590 7587"/>
                                <a:gd name="T5" fmla="*/ T4 w 23"/>
                                <a:gd name="T6" fmla="+- 0 21780 21699"/>
                                <a:gd name="T7" fmla="*/ 21780 h 146"/>
                                <a:gd name="T8" fmla="+- 0 7601 7587"/>
                                <a:gd name="T9" fmla="*/ T8 w 23"/>
                                <a:gd name="T10" fmla="+- 0 21723 21699"/>
                                <a:gd name="T11" fmla="*/ 21723 h 146"/>
                                <a:gd name="T12" fmla="+- 0 7609 7587"/>
                                <a:gd name="T13" fmla="*/ T12 w 23"/>
                                <a:gd name="T14" fmla="+- 0 21699 21699"/>
                                <a:gd name="T15" fmla="*/ 21699 h 14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3" h="146" extrusionOk="0">
                                  <a:moveTo>
                                    <a:pt x="3" y="145"/>
                                  </a:moveTo>
                                  <a:cubicBezTo>
                                    <a:pt x="1" y="124"/>
                                    <a:pt x="2" y="103"/>
                                    <a:pt x="3" y="81"/>
                                  </a:cubicBezTo>
                                  <a:cubicBezTo>
                                    <a:pt x="4" y="63"/>
                                    <a:pt x="7" y="40"/>
                                    <a:pt x="14" y="24"/>
                                  </a:cubicBezTo>
                                  <a:cubicBezTo>
                                    <a:pt x="21" y="14"/>
                                    <a:pt x="23" y="10"/>
                                    <a:pt x="22" y="0"/>
                                  </a:cubicBezTo>
                                </a:path>
                              </a:pathLst>
                            </a:custGeom>
                            <a:noFill/>
                            <a:ln w="19050" cap="rnd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8" name="Ink 203"/>
                          <wps:cNvSpPr>
                            <a:spLocks noRot="1" noChangeAspect="1" noEditPoints="1" noChangeArrowheads="1" noChangeShapeType="1" noTextEdit="1"/>
                          </wps:cNvSpPr>
                          <wps:spPr bwMode="auto">
                            <a:xfrm>
                              <a:off x="4144" y="12879"/>
                              <a:ext cx="569" cy="360"/>
                            </a:xfrm>
                            <a:custGeom>
                              <a:avLst/>
                              <a:gdLst>
                                <a:gd name="T0" fmla="+- 0 7443 7309"/>
                                <a:gd name="T1" fmla="*/ T0 w 1005"/>
                                <a:gd name="T2" fmla="+- 0 22758 22717"/>
                                <a:gd name="T3" fmla="*/ 22758 h 636"/>
                                <a:gd name="T4" fmla="+- 0 7400 7309"/>
                                <a:gd name="T5" fmla="*/ T4 w 1005"/>
                                <a:gd name="T6" fmla="+- 0 22724 22717"/>
                                <a:gd name="T7" fmla="*/ 22724 h 636"/>
                                <a:gd name="T8" fmla="+- 0 7323 7309"/>
                                <a:gd name="T9" fmla="*/ T8 w 1005"/>
                                <a:gd name="T10" fmla="+- 0 22830 22717"/>
                                <a:gd name="T11" fmla="*/ 22830 h 636"/>
                                <a:gd name="T12" fmla="+- 0 7312 7309"/>
                                <a:gd name="T13" fmla="*/ T12 w 1005"/>
                                <a:gd name="T14" fmla="+- 0 22890 22717"/>
                                <a:gd name="T15" fmla="*/ 22890 h 636"/>
                                <a:gd name="T16" fmla="+- 0 7375 7309"/>
                                <a:gd name="T17" fmla="*/ T16 w 1005"/>
                                <a:gd name="T18" fmla="+- 0 22979 22717"/>
                                <a:gd name="T19" fmla="*/ 22979 h 636"/>
                                <a:gd name="T20" fmla="+- 0 7427 7309"/>
                                <a:gd name="T21" fmla="*/ T20 w 1005"/>
                                <a:gd name="T22" fmla="+- 0 23014 22717"/>
                                <a:gd name="T23" fmla="*/ 23014 h 636"/>
                                <a:gd name="T24" fmla="+- 0 7529 7309"/>
                                <a:gd name="T25" fmla="*/ T24 w 1005"/>
                                <a:gd name="T26" fmla="+- 0 23082 22717"/>
                                <a:gd name="T27" fmla="*/ 23082 h 636"/>
                                <a:gd name="T28" fmla="+- 0 7625 7309"/>
                                <a:gd name="T29" fmla="*/ T28 w 1005"/>
                                <a:gd name="T30" fmla="+- 0 23112 22717"/>
                                <a:gd name="T31" fmla="*/ 23112 h 636"/>
                                <a:gd name="T32" fmla="+- 0 7747 7309"/>
                                <a:gd name="T33" fmla="*/ T32 w 1005"/>
                                <a:gd name="T34" fmla="+- 0 23154 22717"/>
                                <a:gd name="T35" fmla="*/ 23154 h 636"/>
                                <a:gd name="T36" fmla="+- 0 7793 7309"/>
                                <a:gd name="T37" fmla="*/ T36 w 1005"/>
                                <a:gd name="T38" fmla="+- 0 23174 22717"/>
                                <a:gd name="T39" fmla="*/ 23174 h 636"/>
                                <a:gd name="T40" fmla="+- 0 7844 7309"/>
                                <a:gd name="T41" fmla="*/ T40 w 1005"/>
                                <a:gd name="T42" fmla="+- 0 23201 22717"/>
                                <a:gd name="T43" fmla="*/ 23201 h 636"/>
                                <a:gd name="T44" fmla="+- 0 7958 7309"/>
                                <a:gd name="T45" fmla="*/ T44 w 1005"/>
                                <a:gd name="T46" fmla="+- 0 23260 22717"/>
                                <a:gd name="T47" fmla="*/ 23260 h 636"/>
                                <a:gd name="T48" fmla="+- 0 8151 7309"/>
                                <a:gd name="T49" fmla="*/ T48 w 1005"/>
                                <a:gd name="T50" fmla="+- 0 23352 22717"/>
                                <a:gd name="T51" fmla="*/ 23352 h 636"/>
                                <a:gd name="T52" fmla="+- 0 8239 7309"/>
                                <a:gd name="T53" fmla="*/ T52 w 1005"/>
                                <a:gd name="T54" fmla="+- 0 23316 22717"/>
                                <a:gd name="T55" fmla="*/ 23316 h 636"/>
                                <a:gd name="T56" fmla="+- 0 8277 7309"/>
                                <a:gd name="T57" fmla="*/ T56 w 1005"/>
                                <a:gd name="T58" fmla="+- 0 23258 22717"/>
                                <a:gd name="T59" fmla="*/ 23258 h 636"/>
                                <a:gd name="T60" fmla="+- 0 8301 7309"/>
                                <a:gd name="T61" fmla="*/ T60 w 1005"/>
                                <a:gd name="T62" fmla="+- 0 23205 22717"/>
                                <a:gd name="T63" fmla="*/ 23205 h 636"/>
                                <a:gd name="T64" fmla="+- 0 8313 7309"/>
                                <a:gd name="T65" fmla="*/ T64 w 1005"/>
                                <a:gd name="T66" fmla="+- 0 23148 22717"/>
                                <a:gd name="T67" fmla="*/ 23148 h 636"/>
                                <a:gd name="T68" fmla="+- 0 8285 7309"/>
                                <a:gd name="T69" fmla="*/ T68 w 1005"/>
                                <a:gd name="T70" fmla="+- 0 23077 22717"/>
                                <a:gd name="T71" fmla="*/ 23077 h 636"/>
                                <a:gd name="T72" fmla="+- 0 8255 7309"/>
                                <a:gd name="T73" fmla="*/ T72 w 1005"/>
                                <a:gd name="T74" fmla="+- 0 23021 22717"/>
                                <a:gd name="T75" fmla="*/ 23021 h 636"/>
                                <a:gd name="T76" fmla="+- 0 8240 7309"/>
                                <a:gd name="T77" fmla="*/ T76 w 1005"/>
                                <a:gd name="T78" fmla="+- 0 23062 22717"/>
                                <a:gd name="T79" fmla="*/ 23062 h 63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1005" h="636" extrusionOk="0">
                                  <a:moveTo>
                                    <a:pt x="134" y="41"/>
                                  </a:moveTo>
                                  <a:cubicBezTo>
                                    <a:pt x="129" y="19"/>
                                    <a:pt x="126" y="-17"/>
                                    <a:pt x="91" y="7"/>
                                  </a:cubicBezTo>
                                  <a:cubicBezTo>
                                    <a:pt x="59" y="29"/>
                                    <a:pt x="31" y="79"/>
                                    <a:pt x="14" y="113"/>
                                  </a:cubicBezTo>
                                  <a:cubicBezTo>
                                    <a:pt x="3" y="135"/>
                                    <a:pt x="-2" y="148"/>
                                    <a:pt x="3" y="173"/>
                                  </a:cubicBezTo>
                                  <a:cubicBezTo>
                                    <a:pt x="10" y="211"/>
                                    <a:pt x="37" y="240"/>
                                    <a:pt x="66" y="262"/>
                                  </a:cubicBezTo>
                                  <a:cubicBezTo>
                                    <a:pt x="82" y="275"/>
                                    <a:pt x="101" y="285"/>
                                    <a:pt x="118" y="297"/>
                                  </a:cubicBezTo>
                                  <a:cubicBezTo>
                                    <a:pt x="151" y="320"/>
                                    <a:pt x="185" y="345"/>
                                    <a:pt x="220" y="365"/>
                                  </a:cubicBezTo>
                                  <a:cubicBezTo>
                                    <a:pt x="251" y="382"/>
                                    <a:pt x="282" y="387"/>
                                    <a:pt x="316" y="395"/>
                                  </a:cubicBezTo>
                                  <a:cubicBezTo>
                                    <a:pt x="359" y="405"/>
                                    <a:pt x="398" y="420"/>
                                    <a:pt x="438" y="437"/>
                                  </a:cubicBezTo>
                                  <a:cubicBezTo>
                                    <a:pt x="453" y="443"/>
                                    <a:pt x="469" y="450"/>
                                    <a:pt x="484" y="457"/>
                                  </a:cubicBezTo>
                                  <a:cubicBezTo>
                                    <a:pt x="501" y="465"/>
                                    <a:pt x="518" y="475"/>
                                    <a:pt x="535" y="484"/>
                                  </a:cubicBezTo>
                                  <a:cubicBezTo>
                                    <a:pt x="573" y="503"/>
                                    <a:pt x="616" y="517"/>
                                    <a:pt x="649" y="543"/>
                                  </a:cubicBezTo>
                                  <a:cubicBezTo>
                                    <a:pt x="701" y="584"/>
                                    <a:pt x="770" y="640"/>
                                    <a:pt x="842" y="635"/>
                                  </a:cubicBezTo>
                                  <a:cubicBezTo>
                                    <a:pt x="874" y="633"/>
                                    <a:pt x="905" y="619"/>
                                    <a:pt x="930" y="599"/>
                                  </a:cubicBezTo>
                                  <a:cubicBezTo>
                                    <a:pt x="953" y="580"/>
                                    <a:pt x="958" y="568"/>
                                    <a:pt x="968" y="541"/>
                                  </a:cubicBezTo>
                                  <a:cubicBezTo>
                                    <a:pt x="975" y="522"/>
                                    <a:pt x="984" y="506"/>
                                    <a:pt x="992" y="488"/>
                                  </a:cubicBezTo>
                                  <a:cubicBezTo>
                                    <a:pt x="1000" y="469"/>
                                    <a:pt x="1005" y="451"/>
                                    <a:pt x="1004" y="431"/>
                                  </a:cubicBezTo>
                                  <a:cubicBezTo>
                                    <a:pt x="1003" y="400"/>
                                    <a:pt x="992" y="385"/>
                                    <a:pt x="976" y="360"/>
                                  </a:cubicBezTo>
                                  <a:cubicBezTo>
                                    <a:pt x="964" y="342"/>
                                    <a:pt x="956" y="323"/>
                                    <a:pt x="946" y="304"/>
                                  </a:cubicBezTo>
                                  <a:cubicBezTo>
                                    <a:pt x="941" y="318"/>
                                    <a:pt x="936" y="331"/>
                                    <a:pt x="931" y="345"/>
                                  </a:cubicBezTo>
                                </a:path>
                              </a:pathLst>
                            </a:custGeom>
                            <a:noFill/>
                            <a:ln w="19050" cap="rnd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9" name="Ink 204"/>
                          <wps:cNvSpPr>
                            <a:spLocks noRot="1" noChangeAspect="1" noEditPoints="1" noChangeArrowheads="1" noChangeShapeType="1" noTextEdit="1"/>
                          </wps:cNvSpPr>
                          <wps:spPr bwMode="auto">
                            <a:xfrm>
                              <a:off x="3807" y="13051"/>
                              <a:ext cx="342" cy="643"/>
                            </a:xfrm>
                            <a:custGeom>
                              <a:avLst/>
                              <a:gdLst>
                                <a:gd name="T0" fmla="+- 0 7316 6715"/>
                                <a:gd name="T1" fmla="*/ T0 w 603"/>
                                <a:gd name="T2" fmla="+- 0 23037 23020"/>
                                <a:gd name="T3" fmla="*/ 23037 h 1135"/>
                                <a:gd name="T4" fmla="+- 0 7288 6715"/>
                                <a:gd name="T5" fmla="*/ T4 w 603"/>
                                <a:gd name="T6" fmla="+- 0 23020 23020"/>
                                <a:gd name="T7" fmla="*/ 23020 h 1135"/>
                                <a:gd name="T8" fmla="+- 0 7152 6715"/>
                                <a:gd name="T9" fmla="*/ T8 w 603"/>
                                <a:gd name="T10" fmla="+- 0 23100 23020"/>
                                <a:gd name="T11" fmla="*/ 23100 h 1135"/>
                                <a:gd name="T12" fmla="+- 0 7097 6715"/>
                                <a:gd name="T13" fmla="*/ T12 w 603"/>
                                <a:gd name="T14" fmla="+- 0 23146 23020"/>
                                <a:gd name="T15" fmla="*/ 23146 h 1135"/>
                                <a:gd name="T16" fmla="+- 0 7034 6715"/>
                                <a:gd name="T17" fmla="*/ T16 w 603"/>
                                <a:gd name="T18" fmla="+- 0 23219 23020"/>
                                <a:gd name="T19" fmla="*/ 23219 h 1135"/>
                                <a:gd name="T20" fmla="+- 0 6891 6715"/>
                                <a:gd name="T21" fmla="*/ T20 w 603"/>
                                <a:gd name="T22" fmla="+- 0 23430 23020"/>
                                <a:gd name="T23" fmla="*/ 23430 h 1135"/>
                                <a:gd name="T24" fmla="+- 0 6863 6715"/>
                                <a:gd name="T25" fmla="*/ T24 w 603"/>
                                <a:gd name="T26" fmla="+- 0 23489 23020"/>
                                <a:gd name="T27" fmla="*/ 23489 h 1135"/>
                                <a:gd name="T28" fmla="+- 0 6820 6715"/>
                                <a:gd name="T29" fmla="*/ T28 w 603"/>
                                <a:gd name="T30" fmla="+- 0 23584 23020"/>
                                <a:gd name="T31" fmla="*/ 23584 h 1135"/>
                                <a:gd name="T32" fmla="+- 0 6788 6715"/>
                                <a:gd name="T33" fmla="*/ T32 w 603"/>
                                <a:gd name="T34" fmla="+- 0 23659 23020"/>
                                <a:gd name="T35" fmla="*/ 23659 h 1135"/>
                                <a:gd name="T36" fmla="+- 0 6760 6715"/>
                                <a:gd name="T37" fmla="*/ T36 w 603"/>
                                <a:gd name="T38" fmla="+- 0 23738 23020"/>
                                <a:gd name="T39" fmla="*/ 23738 h 1135"/>
                                <a:gd name="T40" fmla="+- 0 6750 6715"/>
                                <a:gd name="T41" fmla="*/ T40 w 603"/>
                                <a:gd name="T42" fmla="+- 0 23788 23020"/>
                                <a:gd name="T43" fmla="*/ 23788 h 1135"/>
                                <a:gd name="T44" fmla="+- 0 6721 6715"/>
                                <a:gd name="T45" fmla="*/ T44 w 603"/>
                                <a:gd name="T46" fmla="+- 0 23949 23020"/>
                                <a:gd name="T47" fmla="*/ 23949 h 1135"/>
                                <a:gd name="T48" fmla="+- 0 6717 6715"/>
                                <a:gd name="T49" fmla="*/ T48 w 603"/>
                                <a:gd name="T50" fmla="+- 0 23986 23020"/>
                                <a:gd name="T51" fmla="*/ 23986 h 1135"/>
                                <a:gd name="T52" fmla="+- 0 6715 6715"/>
                                <a:gd name="T53" fmla="*/ T52 w 603"/>
                                <a:gd name="T54" fmla="+- 0 24029 23020"/>
                                <a:gd name="T55" fmla="*/ 24029 h 1135"/>
                                <a:gd name="T56" fmla="+- 0 6725 6715"/>
                                <a:gd name="T57" fmla="*/ T56 w 603"/>
                                <a:gd name="T58" fmla="+- 0 24101 23020"/>
                                <a:gd name="T59" fmla="*/ 24101 h 1135"/>
                                <a:gd name="T60" fmla="+- 0 6729 6715"/>
                                <a:gd name="T61" fmla="*/ T60 w 603"/>
                                <a:gd name="T62" fmla="+- 0 24154 23020"/>
                                <a:gd name="T63" fmla="*/ 24154 h 113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603" h="1135" extrusionOk="0">
                                  <a:moveTo>
                                    <a:pt x="601" y="17"/>
                                  </a:moveTo>
                                  <a:cubicBezTo>
                                    <a:pt x="594" y="14"/>
                                    <a:pt x="592" y="1"/>
                                    <a:pt x="573" y="0"/>
                                  </a:cubicBezTo>
                                  <a:cubicBezTo>
                                    <a:pt x="520" y="-2"/>
                                    <a:pt x="473" y="48"/>
                                    <a:pt x="437" y="80"/>
                                  </a:cubicBezTo>
                                  <a:cubicBezTo>
                                    <a:pt x="419" y="96"/>
                                    <a:pt x="400" y="110"/>
                                    <a:pt x="382" y="126"/>
                                  </a:cubicBezTo>
                                  <a:cubicBezTo>
                                    <a:pt x="358" y="148"/>
                                    <a:pt x="339" y="173"/>
                                    <a:pt x="319" y="199"/>
                                  </a:cubicBezTo>
                                  <a:cubicBezTo>
                                    <a:pt x="268" y="266"/>
                                    <a:pt x="218" y="336"/>
                                    <a:pt x="176" y="410"/>
                                  </a:cubicBezTo>
                                  <a:cubicBezTo>
                                    <a:pt x="165" y="429"/>
                                    <a:pt x="157" y="449"/>
                                    <a:pt x="148" y="469"/>
                                  </a:cubicBezTo>
                                  <a:cubicBezTo>
                                    <a:pt x="134" y="501"/>
                                    <a:pt x="120" y="533"/>
                                    <a:pt x="105" y="564"/>
                                  </a:cubicBezTo>
                                  <a:cubicBezTo>
                                    <a:pt x="93" y="589"/>
                                    <a:pt x="83" y="614"/>
                                    <a:pt x="73" y="639"/>
                                  </a:cubicBezTo>
                                  <a:cubicBezTo>
                                    <a:pt x="63" y="665"/>
                                    <a:pt x="52" y="691"/>
                                    <a:pt x="45" y="718"/>
                                  </a:cubicBezTo>
                                  <a:cubicBezTo>
                                    <a:pt x="41" y="734"/>
                                    <a:pt x="37" y="751"/>
                                    <a:pt x="35" y="768"/>
                                  </a:cubicBezTo>
                                  <a:cubicBezTo>
                                    <a:pt x="28" y="823"/>
                                    <a:pt x="15" y="875"/>
                                    <a:pt x="6" y="929"/>
                                  </a:cubicBezTo>
                                  <a:cubicBezTo>
                                    <a:pt x="4" y="942"/>
                                    <a:pt x="3" y="953"/>
                                    <a:pt x="2" y="966"/>
                                  </a:cubicBezTo>
                                  <a:cubicBezTo>
                                    <a:pt x="1" y="980"/>
                                    <a:pt x="0" y="994"/>
                                    <a:pt x="0" y="1009"/>
                                  </a:cubicBezTo>
                                  <a:cubicBezTo>
                                    <a:pt x="1" y="1033"/>
                                    <a:pt x="6" y="1057"/>
                                    <a:pt x="10" y="1081"/>
                                  </a:cubicBezTo>
                                  <a:cubicBezTo>
                                    <a:pt x="13" y="1099"/>
                                    <a:pt x="13" y="1116"/>
                                    <a:pt x="14" y="1134"/>
                                  </a:cubicBezTo>
                                </a:path>
                              </a:pathLst>
                            </a:custGeom>
                            <a:noFill/>
                            <a:ln w="19050" cap="rnd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0" name="Ink 205"/>
                          <wps:cNvSpPr>
                            <a:spLocks noRot="1" noChangeAspect="1" noEditPoints="1" noChangeArrowheads="1" noChangeShapeType="1" noTextEdit="1"/>
                          </wps:cNvSpPr>
                          <wps:spPr bwMode="auto">
                            <a:xfrm>
                              <a:off x="4097" y="13220"/>
                              <a:ext cx="725" cy="508"/>
                            </a:xfrm>
                            <a:custGeom>
                              <a:avLst/>
                              <a:gdLst>
                                <a:gd name="T0" fmla="+- 0 7243 7227"/>
                                <a:gd name="T1" fmla="*/ T0 w 1279"/>
                                <a:gd name="T2" fmla="+- 0 23756 23319"/>
                                <a:gd name="T3" fmla="*/ 23756 h 895"/>
                                <a:gd name="T4" fmla="+- 0 7232 7227"/>
                                <a:gd name="T5" fmla="*/ T4 w 1279"/>
                                <a:gd name="T6" fmla="+- 0 23753 23319"/>
                                <a:gd name="T7" fmla="*/ 23753 h 895"/>
                                <a:gd name="T8" fmla="+- 0 7239 7227"/>
                                <a:gd name="T9" fmla="*/ T8 w 1279"/>
                                <a:gd name="T10" fmla="+- 0 23802 23319"/>
                                <a:gd name="T11" fmla="*/ 23802 h 895"/>
                                <a:gd name="T12" fmla="+- 0 7322 7227"/>
                                <a:gd name="T13" fmla="*/ T12 w 1279"/>
                                <a:gd name="T14" fmla="+- 0 23929 23319"/>
                                <a:gd name="T15" fmla="*/ 23929 h 895"/>
                                <a:gd name="T16" fmla="+- 0 7445 7227"/>
                                <a:gd name="T17" fmla="*/ T16 w 1279"/>
                                <a:gd name="T18" fmla="+- 0 24087 23319"/>
                                <a:gd name="T19" fmla="*/ 24087 h 895"/>
                                <a:gd name="T20" fmla="+- 0 7492 7227"/>
                                <a:gd name="T21" fmla="*/ T20 w 1279"/>
                                <a:gd name="T22" fmla="+- 0 24131 23319"/>
                                <a:gd name="T23" fmla="*/ 24131 h 895"/>
                                <a:gd name="T24" fmla="+- 0 7612 7227"/>
                                <a:gd name="T25" fmla="*/ T24 w 1279"/>
                                <a:gd name="T26" fmla="+- 0 24210 23319"/>
                                <a:gd name="T27" fmla="*/ 24210 h 895"/>
                                <a:gd name="T28" fmla="+- 0 7837 7227"/>
                                <a:gd name="T29" fmla="*/ T28 w 1279"/>
                                <a:gd name="T30" fmla="+- 0 24165 23319"/>
                                <a:gd name="T31" fmla="*/ 24165 h 895"/>
                                <a:gd name="T32" fmla="+- 0 7954 7227"/>
                                <a:gd name="T33" fmla="*/ T32 w 1279"/>
                                <a:gd name="T34" fmla="+- 0 24128 23319"/>
                                <a:gd name="T35" fmla="*/ 24128 h 895"/>
                                <a:gd name="T36" fmla="+- 0 8082 7227"/>
                                <a:gd name="T37" fmla="*/ T36 w 1279"/>
                                <a:gd name="T38" fmla="+- 0 24095 23319"/>
                                <a:gd name="T39" fmla="*/ 24095 h 895"/>
                                <a:gd name="T40" fmla="+- 0 8282 7227"/>
                                <a:gd name="T41" fmla="*/ T40 w 1279"/>
                                <a:gd name="T42" fmla="+- 0 24044 23319"/>
                                <a:gd name="T43" fmla="*/ 24044 h 895"/>
                                <a:gd name="T44" fmla="+- 0 8397 7227"/>
                                <a:gd name="T45" fmla="*/ T44 w 1279"/>
                                <a:gd name="T46" fmla="+- 0 24022 23319"/>
                                <a:gd name="T47" fmla="*/ 24022 h 895"/>
                                <a:gd name="T48" fmla="+- 0 8490 7227"/>
                                <a:gd name="T49" fmla="*/ T48 w 1279"/>
                                <a:gd name="T50" fmla="+- 0 23992 23319"/>
                                <a:gd name="T51" fmla="*/ 23992 h 895"/>
                                <a:gd name="T52" fmla="+- 0 8503 7227"/>
                                <a:gd name="T53" fmla="*/ T52 w 1279"/>
                                <a:gd name="T54" fmla="+- 0 23956 23319"/>
                                <a:gd name="T55" fmla="*/ 23956 h 895"/>
                                <a:gd name="T56" fmla="+- 0 8496 7227"/>
                                <a:gd name="T57" fmla="*/ T56 w 1279"/>
                                <a:gd name="T58" fmla="+- 0 23902 23319"/>
                                <a:gd name="T59" fmla="*/ 23902 h 895"/>
                                <a:gd name="T60" fmla="+- 0 8461 7227"/>
                                <a:gd name="T61" fmla="*/ T60 w 1279"/>
                                <a:gd name="T62" fmla="+- 0 23788 23319"/>
                                <a:gd name="T63" fmla="*/ 23788 h 895"/>
                                <a:gd name="T64" fmla="+- 0 8434 7227"/>
                                <a:gd name="T65" fmla="*/ T64 w 1279"/>
                                <a:gd name="T66" fmla="+- 0 23618 23319"/>
                                <a:gd name="T67" fmla="*/ 23618 h 895"/>
                                <a:gd name="T68" fmla="+- 0 8414 7227"/>
                                <a:gd name="T69" fmla="*/ T68 w 1279"/>
                                <a:gd name="T70" fmla="+- 0 23559 23319"/>
                                <a:gd name="T71" fmla="*/ 23559 h 895"/>
                                <a:gd name="T72" fmla="+- 0 8355 7227"/>
                                <a:gd name="T73" fmla="*/ T72 w 1279"/>
                                <a:gd name="T74" fmla="+- 0 23586 23319"/>
                                <a:gd name="T75" fmla="*/ 23586 h 895"/>
                                <a:gd name="T76" fmla="+- 0 8188 7227"/>
                                <a:gd name="T77" fmla="*/ T76 w 1279"/>
                                <a:gd name="T78" fmla="+- 0 23599 23319"/>
                                <a:gd name="T79" fmla="*/ 23599 h 895"/>
                                <a:gd name="T80" fmla="+- 0 8040 7227"/>
                                <a:gd name="T81" fmla="*/ T80 w 1279"/>
                                <a:gd name="T82" fmla="+- 0 23644 23319"/>
                                <a:gd name="T83" fmla="*/ 23644 h 895"/>
                                <a:gd name="T84" fmla="+- 0 7938 7227"/>
                                <a:gd name="T85" fmla="*/ T84 w 1279"/>
                                <a:gd name="T86" fmla="+- 0 23652 23319"/>
                                <a:gd name="T87" fmla="*/ 23652 h 895"/>
                                <a:gd name="T88" fmla="+- 0 7822 7227"/>
                                <a:gd name="T89" fmla="*/ T88 w 1279"/>
                                <a:gd name="T90" fmla="+- 0 23632 23319"/>
                                <a:gd name="T91" fmla="*/ 23632 h 895"/>
                                <a:gd name="T92" fmla="+- 0 7773 7227"/>
                                <a:gd name="T93" fmla="*/ T92 w 1279"/>
                                <a:gd name="T94" fmla="+- 0 23589 23319"/>
                                <a:gd name="T95" fmla="*/ 23589 h 895"/>
                                <a:gd name="T96" fmla="+- 0 7665 7227"/>
                                <a:gd name="T97" fmla="*/ T96 w 1279"/>
                                <a:gd name="T98" fmla="+- 0 23469 23319"/>
                                <a:gd name="T99" fmla="*/ 23469 h 895"/>
                                <a:gd name="T100" fmla="+- 0 7575 7227"/>
                                <a:gd name="T101" fmla="*/ T100 w 1279"/>
                                <a:gd name="T102" fmla="+- 0 23319 23319"/>
                                <a:gd name="T103" fmla="*/ 23319 h 895"/>
                                <a:gd name="T104" fmla="+- 0 7570 7227"/>
                                <a:gd name="T105" fmla="*/ T104 w 1279"/>
                                <a:gd name="T106" fmla="+- 0 23362 23319"/>
                                <a:gd name="T107" fmla="*/ 23362 h 8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</a:cxnLst>
                              <a:rect l="0" t="0" r="r" b="b"/>
                              <a:pathLst>
                                <a:path w="1279" h="895" extrusionOk="0">
                                  <a:moveTo>
                                    <a:pt x="16" y="437"/>
                                  </a:moveTo>
                                  <a:cubicBezTo>
                                    <a:pt x="12" y="436"/>
                                    <a:pt x="9" y="435"/>
                                    <a:pt x="5" y="434"/>
                                  </a:cubicBezTo>
                                  <a:cubicBezTo>
                                    <a:pt x="7" y="450"/>
                                    <a:pt x="4" y="463"/>
                                    <a:pt x="12" y="483"/>
                                  </a:cubicBezTo>
                                  <a:cubicBezTo>
                                    <a:pt x="30" y="529"/>
                                    <a:pt x="68" y="569"/>
                                    <a:pt x="95" y="610"/>
                                  </a:cubicBezTo>
                                  <a:cubicBezTo>
                                    <a:pt x="132" y="667"/>
                                    <a:pt x="171" y="718"/>
                                    <a:pt x="218" y="768"/>
                                  </a:cubicBezTo>
                                  <a:cubicBezTo>
                                    <a:pt x="233" y="783"/>
                                    <a:pt x="248" y="799"/>
                                    <a:pt x="265" y="812"/>
                                  </a:cubicBezTo>
                                  <a:cubicBezTo>
                                    <a:pt x="297" y="837"/>
                                    <a:pt x="347" y="877"/>
                                    <a:pt x="385" y="891"/>
                                  </a:cubicBezTo>
                                  <a:cubicBezTo>
                                    <a:pt x="453" y="916"/>
                                    <a:pt x="545" y="859"/>
                                    <a:pt x="610" y="846"/>
                                  </a:cubicBezTo>
                                  <a:cubicBezTo>
                                    <a:pt x="652" y="838"/>
                                    <a:pt x="687" y="823"/>
                                    <a:pt x="727" y="809"/>
                                  </a:cubicBezTo>
                                  <a:cubicBezTo>
                                    <a:pt x="769" y="794"/>
                                    <a:pt x="812" y="786"/>
                                    <a:pt x="855" y="776"/>
                                  </a:cubicBezTo>
                                  <a:cubicBezTo>
                                    <a:pt x="923" y="760"/>
                                    <a:pt x="986" y="736"/>
                                    <a:pt x="1055" y="725"/>
                                  </a:cubicBezTo>
                                  <a:cubicBezTo>
                                    <a:pt x="1094" y="719"/>
                                    <a:pt x="1132" y="712"/>
                                    <a:pt x="1170" y="703"/>
                                  </a:cubicBezTo>
                                  <a:cubicBezTo>
                                    <a:pt x="1196" y="697"/>
                                    <a:pt x="1244" y="694"/>
                                    <a:pt x="1263" y="673"/>
                                  </a:cubicBezTo>
                                  <a:cubicBezTo>
                                    <a:pt x="1279" y="655"/>
                                    <a:pt x="1271" y="660"/>
                                    <a:pt x="1276" y="637"/>
                                  </a:cubicBezTo>
                                  <a:cubicBezTo>
                                    <a:pt x="1279" y="621"/>
                                    <a:pt x="1273" y="599"/>
                                    <a:pt x="1269" y="583"/>
                                  </a:cubicBezTo>
                                  <a:cubicBezTo>
                                    <a:pt x="1260" y="544"/>
                                    <a:pt x="1243" y="508"/>
                                    <a:pt x="1234" y="469"/>
                                  </a:cubicBezTo>
                                  <a:cubicBezTo>
                                    <a:pt x="1221" y="413"/>
                                    <a:pt x="1217" y="355"/>
                                    <a:pt x="1207" y="299"/>
                                  </a:cubicBezTo>
                                  <a:cubicBezTo>
                                    <a:pt x="1203" y="277"/>
                                    <a:pt x="1194" y="258"/>
                                    <a:pt x="1187" y="240"/>
                                  </a:cubicBezTo>
                                  <a:cubicBezTo>
                                    <a:pt x="1166" y="251"/>
                                    <a:pt x="1152" y="262"/>
                                    <a:pt x="1128" y="267"/>
                                  </a:cubicBezTo>
                                  <a:cubicBezTo>
                                    <a:pt x="1074" y="278"/>
                                    <a:pt x="1016" y="271"/>
                                    <a:pt x="961" y="280"/>
                                  </a:cubicBezTo>
                                  <a:cubicBezTo>
                                    <a:pt x="909" y="289"/>
                                    <a:pt x="864" y="313"/>
                                    <a:pt x="813" y="325"/>
                                  </a:cubicBezTo>
                                  <a:cubicBezTo>
                                    <a:pt x="781" y="333"/>
                                    <a:pt x="744" y="334"/>
                                    <a:pt x="711" y="333"/>
                                  </a:cubicBezTo>
                                  <a:cubicBezTo>
                                    <a:pt x="680" y="332"/>
                                    <a:pt x="623" y="329"/>
                                    <a:pt x="595" y="313"/>
                                  </a:cubicBezTo>
                                  <a:cubicBezTo>
                                    <a:pt x="577" y="303"/>
                                    <a:pt x="564" y="284"/>
                                    <a:pt x="546" y="270"/>
                                  </a:cubicBezTo>
                                  <a:cubicBezTo>
                                    <a:pt x="499" y="233"/>
                                    <a:pt x="465" y="204"/>
                                    <a:pt x="438" y="150"/>
                                  </a:cubicBezTo>
                                  <a:cubicBezTo>
                                    <a:pt x="410" y="95"/>
                                    <a:pt x="388" y="46"/>
                                    <a:pt x="348" y="0"/>
                                  </a:cubicBezTo>
                                  <a:cubicBezTo>
                                    <a:pt x="344" y="19"/>
                                    <a:pt x="342" y="23"/>
                                    <a:pt x="343" y="43"/>
                                  </a:cubicBezTo>
                                </a:path>
                              </a:pathLst>
                            </a:custGeom>
                            <a:noFill/>
                            <a:ln w="19050" cap="rnd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1" name="Ink 206"/>
                          <wps:cNvSpPr>
                            <a:spLocks noRot="1" noChangeAspect="1" noEditPoints="1" noChangeArrowheads="1" noChangeShapeType="1" noTextEdit="1"/>
                          </wps:cNvSpPr>
                          <wps:spPr bwMode="auto">
                            <a:xfrm>
                              <a:off x="4792" y="13239"/>
                              <a:ext cx="311" cy="302"/>
                            </a:xfrm>
                            <a:custGeom>
                              <a:avLst/>
                              <a:gdLst>
                                <a:gd name="T0" fmla="+- 0 8473 8453"/>
                                <a:gd name="T1" fmla="*/ T0 w 548"/>
                                <a:gd name="T2" fmla="+- 0 23525 23353"/>
                                <a:gd name="T3" fmla="*/ 23525 h 532"/>
                                <a:gd name="T4" fmla="+- 0 8453 8453"/>
                                <a:gd name="T5" fmla="*/ T4 w 548"/>
                                <a:gd name="T6" fmla="+- 0 23529 23353"/>
                                <a:gd name="T7" fmla="*/ 23529 h 532"/>
                                <a:gd name="T8" fmla="+- 0 8476 8453"/>
                                <a:gd name="T9" fmla="*/ T8 w 548"/>
                                <a:gd name="T10" fmla="+- 0 23470 23353"/>
                                <a:gd name="T11" fmla="*/ 23470 h 532"/>
                                <a:gd name="T12" fmla="+- 0 8498 8453"/>
                                <a:gd name="T13" fmla="*/ T12 w 548"/>
                                <a:gd name="T14" fmla="+- 0 23424 23353"/>
                                <a:gd name="T15" fmla="*/ 23424 h 532"/>
                                <a:gd name="T16" fmla="+- 0 8539 8453"/>
                                <a:gd name="T17" fmla="*/ T16 w 548"/>
                                <a:gd name="T18" fmla="+- 0 23391 23353"/>
                                <a:gd name="T19" fmla="*/ 23391 h 532"/>
                                <a:gd name="T20" fmla="+- 0 8598 8453"/>
                                <a:gd name="T21" fmla="*/ T20 w 548"/>
                                <a:gd name="T22" fmla="+- 0 23400 23353"/>
                                <a:gd name="T23" fmla="*/ 23400 h 532"/>
                                <a:gd name="T24" fmla="+- 0 8620 8453"/>
                                <a:gd name="T25" fmla="*/ T24 w 548"/>
                                <a:gd name="T26" fmla="+- 0 23434 23353"/>
                                <a:gd name="T27" fmla="*/ 23434 h 532"/>
                                <a:gd name="T28" fmla="+- 0 8642 8453"/>
                                <a:gd name="T29" fmla="*/ T28 w 548"/>
                                <a:gd name="T30" fmla="+- 0 23467 23353"/>
                                <a:gd name="T31" fmla="*/ 23467 h 532"/>
                                <a:gd name="T32" fmla="+- 0 8686 8453"/>
                                <a:gd name="T33" fmla="*/ T32 w 548"/>
                                <a:gd name="T34" fmla="+- 0 23439 23353"/>
                                <a:gd name="T35" fmla="*/ 23439 h 532"/>
                                <a:gd name="T36" fmla="+- 0 8738 8453"/>
                                <a:gd name="T37" fmla="*/ T36 w 548"/>
                                <a:gd name="T38" fmla="+- 0 23398 23353"/>
                                <a:gd name="T39" fmla="*/ 23398 h 532"/>
                                <a:gd name="T40" fmla="+- 0 8781 8453"/>
                                <a:gd name="T41" fmla="*/ T40 w 548"/>
                                <a:gd name="T42" fmla="+- 0 23377 23353"/>
                                <a:gd name="T43" fmla="*/ 23377 h 532"/>
                                <a:gd name="T44" fmla="+- 0 8825 8453"/>
                                <a:gd name="T45" fmla="*/ T44 w 548"/>
                                <a:gd name="T46" fmla="+- 0 23354 23353"/>
                                <a:gd name="T47" fmla="*/ 23354 h 532"/>
                                <a:gd name="T48" fmla="+- 0 8867 8453"/>
                                <a:gd name="T49" fmla="*/ T48 w 548"/>
                                <a:gd name="T50" fmla="+- 0 23354 23353"/>
                                <a:gd name="T51" fmla="*/ 23354 h 532"/>
                                <a:gd name="T52" fmla="+- 0 8931 8453"/>
                                <a:gd name="T53" fmla="*/ T52 w 548"/>
                                <a:gd name="T54" fmla="+- 0 23382 23353"/>
                                <a:gd name="T55" fmla="*/ 23382 h 532"/>
                                <a:gd name="T56" fmla="+- 0 8962 8453"/>
                                <a:gd name="T57" fmla="*/ T56 w 548"/>
                                <a:gd name="T58" fmla="+- 0 23419 23353"/>
                                <a:gd name="T59" fmla="*/ 23419 h 532"/>
                                <a:gd name="T60" fmla="+- 0 8980 8453"/>
                                <a:gd name="T61" fmla="*/ T60 w 548"/>
                                <a:gd name="T62" fmla="+- 0 23475 23353"/>
                                <a:gd name="T63" fmla="*/ 23475 h 532"/>
                                <a:gd name="T64" fmla="+- 0 8992 8453"/>
                                <a:gd name="T65" fmla="*/ T64 w 548"/>
                                <a:gd name="T66" fmla="+- 0 23537 23353"/>
                                <a:gd name="T67" fmla="*/ 23537 h 532"/>
                                <a:gd name="T68" fmla="+- 0 8996 8453"/>
                                <a:gd name="T69" fmla="*/ T68 w 548"/>
                                <a:gd name="T70" fmla="+- 0 23709 23353"/>
                                <a:gd name="T71" fmla="*/ 23709 h 532"/>
                                <a:gd name="T72" fmla="+- 0 8974 8453"/>
                                <a:gd name="T73" fmla="*/ T72 w 548"/>
                                <a:gd name="T74" fmla="+- 0 23761 23353"/>
                                <a:gd name="T75" fmla="*/ 23761 h 532"/>
                                <a:gd name="T76" fmla="+- 0 8931 8453"/>
                                <a:gd name="T77" fmla="*/ T76 w 548"/>
                                <a:gd name="T78" fmla="+- 0 23807 23353"/>
                                <a:gd name="T79" fmla="*/ 23807 h 532"/>
                                <a:gd name="T80" fmla="+- 0 8821 8453"/>
                                <a:gd name="T81" fmla="*/ T80 w 548"/>
                                <a:gd name="T82" fmla="+- 0 23879 23353"/>
                                <a:gd name="T83" fmla="*/ 23879 h 532"/>
                                <a:gd name="T84" fmla="+- 0 8757 8453"/>
                                <a:gd name="T85" fmla="*/ T84 w 548"/>
                                <a:gd name="T86" fmla="+- 0 23879 23353"/>
                                <a:gd name="T87" fmla="*/ 23879 h 532"/>
                                <a:gd name="T88" fmla="+- 0 8700 8453"/>
                                <a:gd name="T89" fmla="*/ T88 w 548"/>
                                <a:gd name="T90" fmla="+- 0 23879 23353"/>
                                <a:gd name="T91" fmla="*/ 23879 h 532"/>
                                <a:gd name="T92" fmla="+- 0 8587 8453"/>
                                <a:gd name="T93" fmla="*/ T92 w 548"/>
                                <a:gd name="T94" fmla="+- 0 23846 23353"/>
                                <a:gd name="T95" fmla="*/ 23846 h 532"/>
                                <a:gd name="T96" fmla="+- 0 8598 8453"/>
                                <a:gd name="T97" fmla="*/ T96 w 548"/>
                                <a:gd name="T98" fmla="+- 0 23841 23353"/>
                                <a:gd name="T99" fmla="*/ 23841 h 5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548" h="532" extrusionOk="0">
                                  <a:moveTo>
                                    <a:pt x="20" y="172"/>
                                  </a:moveTo>
                                  <a:cubicBezTo>
                                    <a:pt x="-3" y="168"/>
                                    <a:pt x="22" y="162"/>
                                    <a:pt x="0" y="176"/>
                                  </a:cubicBezTo>
                                  <a:cubicBezTo>
                                    <a:pt x="7" y="156"/>
                                    <a:pt x="14" y="137"/>
                                    <a:pt x="23" y="117"/>
                                  </a:cubicBezTo>
                                  <a:cubicBezTo>
                                    <a:pt x="30" y="101"/>
                                    <a:pt x="37" y="86"/>
                                    <a:pt x="45" y="71"/>
                                  </a:cubicBezTo>
                                  <a:cubicBezTo>
                                    <a:pt x="56" y="51"/>
                                    <a:pt x="66" y="45"/>
                                    <a:pt x="86" y="38"/>
                                  </a:cubicBezTo>
                                  <a:cubicBezTo>
                                    <a:pt x="103" y="32"/>
                                    <a:pt x="130" y="37"/>
                                    <a:pt x="145" y="47"/>
                                  </a:cubicBezTo>
                                  <a:cubicBezTo>
                                    <a:pt x="158" y="56"/>
                                    <a:pt x="161" y="66"/>
                                    <a:pt x="167" y="81"/>
                                  </a:cubicBezTo>
                                  <a:cubicBezTo>
                                    <a:pt x="171" y="93"/>
                                    <a:pt x="171" y="115"/>
                                    <a:pt x="189" y="114"/>
                                  </a:cubicBezTo>
                                  <a:cubicBezTo>
                                    <a:pt x="202" y="113"/>
                                    <a:pt x="223" y="94"/>
                                    <a:pt x="233" y="86"/>
                                  </a:cubicBezTo>
                                  <a:cubicBezTo>
                                    <a:pt x="251" y="73"/>
                                    <a:pt x="266" y="56"/>
                                    <a:pt x="285" y="45"/>
                                  </a:cubicBezTo>
                                  <a:cubicBezTo>
                                    <a:pt x="299" y="37"/>
                                    <a:pt x="314" y="32"/>
                                    <a:pt x="328" y="24"/>
                                  </a:cubicBezTo>
                                  <a:cubicBezTo>
                                    <a:pt x="342" y="16"/>
                                    <a:pt x="356" y="5"/>
                                    <a:pt x="372" y="1"/>
                                  </a:cubicBezTo>
                                  <a:cubicBezTo>
                                    <a:pt x="383" y="-1"/>
                                    <a:pt x="403" y="-1"/>
                                    <a:pt x="414" y="1"/>
                                  </a:cubicBezTo>
                                  <a:cubicBezTo>
                                    <a:pt x="435" y="5"/>
                                    <a:pt x="460" y="17"/>
                                    <a:pt x="478" y="29"/>
                                  </a:cubicBezTo>
                                  <a:cubicBezTo>
                                    <a:pt x="493" y="39"/>
                                    <a:pt x="501" y="50"/>
                                    <a:pt x="509" y="66"/>
                                  </a:cubicBezTo>
                                  <a:cubicBezTo>
                                    <a:pt x="518" y="84"/>
                                    <a:pt x="523" y="103"/>
                                    <a:pt x="527" y="122"/>
                                  </a:cubicBezTo>
                                  <a:cubicBezTo>
                                    <a:pt x="532" y="142"/>
                                    <a:pt x="536" y="163"/>
                                    <a:pt x="539" y="184"/>
                                  </a:cubicBezTo>
                                  <a:cubicBezTo>
                                    <a:pt x="547" y="237"/>
                                    <a:pt x="556" y="304"/>
                                    <a:pt x="543" y="356"/>
                                  </a:cubicBezTo>
                                  <a:cubicBezTo>
                                    <a:pt x="539" y="374"/>
                                    <a:pt x="531" y="392"/>
                                    <a:pt x="521" y="408"/>
                                  </a:cubicBezTo>
                                  <a:cubicBezTo>
                                    <a:pt x="510" y="425"/>
                                    <a:pt x="493" y="440"/>
                                    <a:pt x="478" y="454"/>
                                  </a:cubicBezTo>
                                  <a:cubicBezTo>
                                    <a:pt x="450" y="480"/>
                                    <a:pt x="406" y="518"/>
                                    <a:pt x="368" y="526"/>
                                  </a:cubicBezTo>
                                  <a:cubicBezTo>
                                    <a:pt x="348" y="530"/>
                                    <a:pt x="325" y="524"/>
                                    <a:pt x="304" y="526"/>
                                  </a:cubicBezTo>
                                  <a:cubicBezTo>
                                    <a:pt x="281" y="528"/>
                                    <a:pt x="269" y="531"/>
                                    <a:pt x="247" y="526"/>
                                  </a:cubicBezTo>
                                  <a:cubicBezTo>
                                    <a:pt x="228" y="521"/>
                                    <a:pt x="144" y="508"/>
                                    <a:pt x="134" y="493"/>
                                  </a:cubicBezTo>
                                  <a:cubicBezTo>
                                    <a:pt x="138" y="491"/>
                                    <a:pt x="141" y="490"/>
                                    <a:pt x="145" y="488"/>
                                  </a:cubicBezTo>
                                </a:path>
                              </a:pathLst>
                            </a:custGeom>
                            <a:noFill/>
                            <a:ln w="19050" cap="rnd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2" name="Ink 207"/>
                          <wps:cNvSpPr>
                            <a:spLocks noRot="1" noChangeAspect="1" noEditPoints="1" noChangeArrowheads="1" noChangeShapeType="1" noTextEdit="1"/>
                          </wps:cNvSpPr>
                          <wps:spPr bwMode="auto">
                            <a:xfrm>
                              <a:off x="3809" y="13772"/>
                              <a:ext cx="377" cy="262"/>
                            </a:xfrm>
                            <a:custGeom>
                              <a:avLst/>
                              <a:gdLst>
                                <a:gd name="T0" fmla="+- 0 6757 6718"/>
                                <a:gd name="T1" fmla="*/ T0 w 666"/>
                                <a:gd name="T2" fmla="+- 0 24314 24293"/>
                                <a:gd name="T3" fmla="*/ 24314 h 461"/>
                                <a:gd name="T4" fmla="+- 0 6756 6718"/>
                                <a:gd name="T5" fmla="*/ T4 w 666"/>
                                <a:gd name="T6" fmla="+- 0 24293 24293"/>
                                <a:gd name="T7" fmla="*/ 24293 h 461"/>
                                <a:gd name="T8" fmla="+- 0 6730 6718"/>
                                <a:gd name="T9" fmla="*/ T8 w 666"/>
                                <a:gd name="T10" fmla="+- 0 24336 24293"/>
                                <a:gd name="T11" fmla="*/ 24336 h 461"/>
                                <a:gd name="T12" fmla="+- 0 6718 6718"/>
                                <a:gd name="T13" fmla="*/ T12 w 666"/>
                                <a:gd name="T14" fmla="+- 0 24414 24293"/>
                                <a:gd name="T15" fmla="*/ 24414 h 461"/>
                                <a:gd name="T16" fmla="+- 0 6726 6718"/>
                                <a:gd name="T17" fmla="*/ T16 w 666"/>
                                <a:gd name="T18" fmla="+- 0 24455 24293"/>
                                <a:gd name="T19" fmla="*/ 24455 h 461"/>
                                <a:gd name="T20" fmla="+- 0 6750 6718"/>
                                <a:gd name="T21" fmla="*/ T20 w 666"/>
                                <a:gd name="T22" fmla="+- 0 24497 24293"/>
                                <a:gd name="T23" fmla="*/ 24497 h 461"/>
                                <a:gd name="T24" fmla="+- 0 6788 6718"/>
                                <a:gd name="T25" fmla="*/ T24 w 666"/>
                                <a:gd name="T26" fmla="+- 0 24539 24293"/>
                                <a:gd name="T27" fmla="*/ 24539 h 461"/>
                                <a:gd name="T28" fmla="+- 0 6900 6718"/>
                                <a:gd name="T29" fmla="*/ T28 w 666"/>
                                <a:gd name="T30" fmla="+- 0 24623 24293"/>
                                <a:gd name="T31" fmla="*/ 24623 h 461"/>
                                <a:gd name="T32" fmla="+- 0 6978 6718"/>
                                <a:gd name="T33" fmla="*/ T32 w 666"/>
                                <a:gd name="T34" fmla="+- 0 24660 24293"/>
                                <a:gd name="T35" fmla="*/ 24660 h 461"/>
                                <a:gd name="T36" fmla="+- 0 7097 6718"/>
                                <a:gd name="T37" fmla="*/ T36 w 666"/>
                                <a:gd name="T38" fmla="+- 0 24666 24293"/>
                                <a:gd name="T39" fmla="*/ 24666 h 461"/>
                                <a:gd name="T40" fmla="+- 0 7148 6718"/>
                                <a:gd name="T41" fmla="*/ T40 w 666"/>
                                <a:gd name="T42" fmla="+- 0 24671 24293"/>
                                <a:gd name="T43" fmla="*/ 24671 h 461"/>
                                <a:gd name="T44" fmla="+- 0 7211 6718"/>
                                <a:gd name="T45" fmla="*/ T44 w 666"/>
                                <a:gd name="T46" fmla="+- 0 24672 24293"/>
                                <a:gd name="T47" fmla="*/ 24672 h 461"/>
                                <a:gd name="T48" fmla="+- 0 7335 6718"/>
                                <a:gd name="T49" fmla="*/ T48 w 666"/>
                                <a:gd name="T50" fmla="+- 0 24686 24293"/>
                                <a:gd name="T51" fmla="*/ 24686 h 461"/>
                                <a:gd name="T52" fmla="+- 0 7374 6718"/>
                                <a:gd name="T53" fmla="*/ T52 w 666"/>
                                <a:gd name="T54" fmla="+- 0 24699 24293"/>
                                <a:gd name="T55" fmla="*/ 24699 h 461"/>
                                <a:gd name="T56" fmla="+- 0 7383 6718"/>
                                <a:gd name="T57" fmla="*/ T56 w 666"/>
                                <a:gd name="T58" fmla="+- 0 24703 24293"/>
                                <a:gd name="T59" fmla="*/ 24703 h 461"/>
                                <a:gd name="T60" fmla="+- 0 7359 6718"/>
                                <a:gd name="T61" fmla="*/ T60 w 666"/>
                                <a:gd name="T62" fmla="+- 0 24744 24293"/>
                                <a:gd name="T63" fmla="*/ 24744 h 461"/>
                                <a:gd name="T64" fmla="+- 0 7356 6718"/>
                                <a:gd name="T65" fmla="*/ T64 w 666"/>
                                <a:gd name="T66" fmla="+- 0 24753 24293"/>
                                <a:gd name="T67" fmla="*/ 24753 h 46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666" h="461" extrusionOk="0">
                                  <a:moveTo>
                                    <a:pt x="39" y="21"/>
                                  </a:moveTo>
                                  <a:cubicBezTo>
                                    <a:pt x="39" y="10"/>
                                    <a:pt x="39" y="7"/>
                                    <a:pt x="38" y="0"/>
                                  </a:cubicBezTo>
                                  <a:cubicBezTo>
                                    <a:pt x="25" y="14"/>
                                    <a:pt x="19" y="16"/>
                                    <a:pt x="12" y="43"/>
                                  </a:cubicBezTo>
                                  <a:cubicBezTo>
                                    <a:pt x="6" y="68"/>
                                    <a:pt x="-1" y="95"/>
                                    <a:pt x="0" y="121"/>
                                  </a:cubicBezTo>
                                  <a:cubicBezTo>
                                    <a:pt x="1" y="135"/>
                                    <a:pt x="3" y="149"/>
                                    <a:pt x="8" y="162"/>
                                  </a:cubicBezTo>
                                  <a:cubicBezTo>
                                    <a:pt x="14" y="178"/>
                                    <a:pt x="22" y="190"/>
                                    <a:pt x="32" y="204"/>
                                  </a:cubicBezTo>
                                  <a:cubicBezTo>
                                    <a:pt x="43" y="219"/>
                                    <a:pt x="56" y="233"/>
                                    <a:pt x="70" y="246"/>
                                  </a:cubicBezTo>
                                  <a:cubicBezTo>
                                    <a:pt x="104" y="277"/>
                                    <a:pt x="141" y="308"/>
                                    <a:pt x="182" y="330"/>
                                  </a:cubicBezTo>
                                  <a:cubicBezTo>
                                    <a:pt x="207" y="343"/>
                                    <a:pt x="233" y="360"/>
                                    <a:pt x="260" y="367"/>
                                  </a:cubicBezTo>
                                  <a:cubicBezTo>
                                    <a:pt x="298" y="377"/>
                                    <a:pt x="340" y="368"/>
                                    <a:pt x="379" y="373"/>
                                  </a:cubicBezTo>
                                  <a:cubicBezTo>
                                    <a:pt x="396" y="375"/>
                                    <a:pt x="413" y="378"/>
                                    <a:pt x="430" y="378"/>
                                  </a:cubicBezTo>
                                  <a:cubicBezTo>
                                    <a:pt x="451" y="378"/>
                                    <a:pt x="472" y="377"/>
                                    <a:pt x="493" y="379"/>
                                  </a:cubicBezTo>
                                  <a:cubicBezTo>
                                    <a:pt x="534" y="383"/>
                                    <a:pt x="577" y="384"/>
                                    <a:pt x="617" y="393"/>
                                  </a:cubicBezTo>
                                  <a:cubicBezTo>
                                    <a:pt x="630" y="396"/>
                                    <a:pt x="643" y="401"/>
                                    <a:pt x="656" y="406"/>
                                  </a:cubicBezTo>
                                  <a:cubicBezTo>
                                    <a:pt x="659" y="407"/>
                                    <a:pt x="662" y="409"/>
                                    <a:pt x="665" y="410"/>
                                  </a:cubicBezTo>
                                  <a:cubicBezTo>
                                    <a:pt x="658" y="423"/>
                                    <a:pt x="648" y="437"/>
                                    <a:pt x="641" y="451"/>
                                  </a:cubicBezTo>
                                  <a:cubicBezTo>
                                    <a:pt x="640" y="454"/>
                                    <a:pt x="639" y="457"/>
                                    <a:pt x="638" y="460"/>
                                  </a:cubicBezTo>
                                </a:path>
                              </a:pathLst>
                            </a:custGeom>
                            <a:noFill/>
                            <a:ln w="19050" cap="rnd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3" name="Ink 208"/>
                          <wps:cNvSpPr>
                            <a:spLocks noRot="1" noChangeAspect="1" noEditPoints="1" noChangeArrowheads="1" noChangeShapeType="1" noTextEdit="1"/>
                          </wps:cNvSpPr>
                          <wps:spPr bwMode="auto">
                            <a:xfrm>
                              <a:off x="4004" y="13985"/>
                              <a:ext cx="457" cy="384"/>
                            </a:xfrm>
                            <a:custGeom>
                              <a:avLst/>
                              <a:gdLst>
                                <a:gd name="T0" fmla="+- 0 7259 7062"/>
                                <a:gd name="T1" fmla="*/ T0 w 806"/>
                                <a:gd name="T2" fmla="+- 0 24678 24668"/>
                                <a:gd name="T3" fmla="*/ 24678 h 677"/>
                                <a:gd name="T4" fmla="+- 0 7258 7062"/>
                                <a:gd name="T5" fmla="*/ T4 w 806"/>
                                <a:gd name="T6" fmla="+- 0 24668 24668"/>
                                <a:gd name="T7" fmla="*/ 24668 h 677"/>
                                <a:gd name="T8" fmla="+- 0 7268 7062"/>
                                <a:gd name="T9" fmla="*/ T8 w 806"/>
                                <a:gd name="T10" fmla="+- 0 24723 24668"/>
                                <a:gd name="T11" fmla="*/ 24723 h 677"/>
                                <a:gd name="T12" fmla="+- 0 7273 7062"/>
                                <a:gd name="T13" fmla="*/ T12 w 806"/>
                                <a:gd name="T14" fmla="+- 0 24837 24668"/>
                                <a:gd name="T15" fmla="*/ 24837 h 677"/>
                                <a:gd name="T16" fmla="+- 0 7239 7062"/>
                                <a:gd name="T17" fmla="*/ T16 w 806"/>
                                <a:gd name="T18" fmla="+- 0 24896 24668"/>
                                <a:gd name="T19" fmla="*/ 24896 h 677"/>
                                <a:gd name="T20" fmla="+- 0 7195 7062"/>
                                <a:gd name="T21" fmla="*/ T20 w 806"/>
                                <a:gd name="T22" fmla="+- 0 24906 24668"/>
                                <a:gd name="T23" fmla="*/ 24906 h 677"/>
                                <a:gd name="T24" fmla="+- 0 7146 7062"/>
                                <a:gd name="T25" fmla="*/ T24 w 806"/>
                                <a:gd name="T26" fmla="+- 0 24912 24668"/>
                                <a:gd name="T27" fmla="*/ 24912 h 677"/>
                                <a:gd name="T28" fmla="+- 0 7098 7062"/>
                                <a:gd name="T29" fmla="*/ T28 w 806"/>
                                <a:gd name="T30" fmla="+- 0 25010 24668"/>
                                <a:gd name="T31" fmla="*/ 25010 h 677"/>
                                <a:gd name="T32" fmla="+- 0 7083 7062"/>
                                <a:gd name="T33" fmla="*/ T32 w 806"/>
                                <a:gd name="T34" fmla="+- 0 25087 24668"/>
                                <a:gd name="T35" fmla="*/ 25087 h 677"/>
                                <a:gd name="T36" fmla="+- 0 7073 7062"/>
                                <a:gd name="T37" fmla="*/ T36 w 806"/>
                                <a:gd name="T38" fmla="+- 0 25130 24668"/>
                                <a:gd name="T39" fmla="*/ 25130 h 677"/>
                                <a:gd name="T40" fmla="+- 0 7066 7062"/>
                                <a:gd name="T41" fmla="*/ T40 w 806"/>
                                <a:gd name="T42" fmla="+- 0 25176 24668"/>
                                <a:gd name="T43" fmla="*/ 25176 h 677"/>
                                <a:gd name="T44" fmla="+- 0 7087 7062"/>
                                <a:gd name="T45" fmla="*/ T44 w 806"/>
                                <a:gd name="T46" fmla="+- 0 25203 24668"/>
                                <a:gd name="T47" fmla="*/ 25203 h 677"/>
                                <a:gd name="T48" fmla="+- 0 7206 7062"/>
                                <a:gd name="T49" fmla="*/ T48 w 806"/>
                                <a:gd name="T50" fmla="+- 0 25210 24668"/>
                                <a:gd name="T51" fmla="*/ 25210 h 677"/>
                                <a:gd name="T52" fmla="+- 0 7340 7062"/>
                                <a:gd name="T53" fmla="*/ T52 w 806"/>
                                <a:gd name="T54" fmla="+- 0 25229 24668"/>
                                <a:gd name="T55" fmla="*/ 25229 h 677"/>
                                <a:gd name="T56" fmla="+- 0 7403 7062"/>
                                <a:gd name="T57" fmla="*/ T56 w 806"/>
                                <a:gd name="T58" fmla="+- 0 25245 24668"/>
                                <a:gd name="T59" fmla="*/ 25245 h 677"/>
                                <a:gd name="T60" fmla="+- 0 7590 7062"/>
                                <a:gd name="T61" fmla="*/ T60 w 806"/>
                                <a:gd name="T62" fmla="+- 0 25268 24668"/>
                                <a:gd name="T63" fmla="*/ 25268 h 677"/>
                                <a:gd name="T64" fmla="+- 0 7676 7062"/>
                                <a:gd name="T65" fmla="*/ T64 w 806"/>
                                <a:gd name="T66" fmla="+- 0 25287 24668"/>
                                <a:gd name="T67" fmla="*/ 25287 h 677"/>
                                <a:gd name="T68" fmla="+- 0 7746 7062"/>
                                <a:gd name="T69" fmla="*/ T68 w 806"/>
                                <a:gd name="T70" fmla="+- 0 25314 24668"/>
                                <a:gd name="T71" fmla="*/ 25314 h 677"/>
                                <a:gd name="T72" fmla="+- 0 7844 7062"/>
                                <a:gd name="T73" fmla="*/ T72 w 806"/>
                                <a:gd name="T74" fmla="+- 0 25343 24668"/>
                                <a:gd name="T75" fmla="*/ 25343 h 677"/>
                                <a:gd name="T76" fmla="+- 0 7867 7062"/>
                                <a:gd name="T77" fmla="*/ T76 w 806"/>
                                <a:gd name="T78" fmla="+- 0 25332 24668"/>
                                <a:gd name="T79" fmla="*/ 25332 h 6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806" h="677" extrusionOk="0">
                                  <a:moveTo>
                                    <a:pt x="197" y="10"/>
                                  </a:moveTo>
                                  <a:cubicBezTo>
                                    <a:pt x="197" y="7"/>
                                    <a:pt x="196" y="3"/>
                                    <a:pt x="196" y="0"/>
                                  </a:cubicBezTo>
                                  <a:cubicBezTo>
                                    <a:pt x="200" y="18"/>
                                    <a:pt x="203" y="37"/>
                                    <a:pt x="206" y="55"/>
                                  </a:cubicBezTo>
                                  <a:cubicBezTo>
                                    <a:pt x="212" y="90"/>
                                    <a:pt x="222" y="134"/>
                                    <a:pt x="211" y="169"/>
                                  </a:cubicBezTo>
                                  <a:cubicBezTo>
                                    <a:pt x="205" y="187"/>
                                    <a:pt x="191" y="215"/>
                                    <a:pt x="177" y="228"/>
                                  </a:cubicBezTo>
                                  <a:cubicBezTo>
                                    <a:pt x="162" y="241"/>
                                    <a:pt x="151" y="239"/>
                                    <a:pt x="133" y="238"/>
                                  </a:cubicBezTo>
                                  <a:cubicBezTo>
                                    <a:pt x="112" y="237"/>
                                    <a:pt x="102" y="230"/>
                                    <a:pt x="84" y="244"/>
                                  </a:cubicBezTo>
                                  <a:cubicBezTo>
                                    <a:pt x="57" y="264"/>
                                    <a:pt x="43" y="312"/>
                                    <a:pt x="36" y="342"/>
                                  </a:cubicBezTo>
                                  <a:cubicBezTo>
                                    <a:pt x="30" y="367"/>
                                    <a:pt x="26" y="393"/>
                                    <a:pt x="21" y="419"/>
                                  </a:cubicBezTo>
                                  <a:cubicBezTo>
                                    <a:pt x="18" y="433"/>
                                    <a:pt x="14" y="448"/>
                                    <a:pt x="11" y="462"/>
                                  </a:cubicBezTo>
                                  <a:cubicBezTo>
                                    <a:pt x="8" y="476"/>
                                    <a:pt x="2" y="494"/>
                                    <a:pt x="4" y="508"/>
                                  </a:cubicBezTo>
                                  <a:cubicBezTo>
                                    <a:pt x="7" y="527"/>
                                    <a:pt x="3" y="524"/>
                                    <a:pt x="25" y="535"/>
                                  </a:cubicBezTo>
                                  <a:cubicBezTo>
                                    <a:pt x="63" y="553"/>
                                    <a:pt x="105" y="542"/>
                                    <a:pt x="144" y="542"/>
                                  </a:cubicBezTo>
                                  <a:cubicBezTo>
                                    <a:pt x="188" y="542"/>
                                    <a:pt x="235" y="552"/>
                                    <a:pt x="278" y="561"/>
                                  </a:cubicBezTo>
                                  <a:cubicBezTo>
                                    <a:pt x="299" y="565"/>
                                    <a:pt x="320" y="573"/>
                                    <a:pt x="341" y="577"/>
                                  </a:cubicBezTo>
                                  <a:cubicBezTo>
                                    <a:pt x="401" y="590"/>
                                    <a:pt x="467" y="592"/>
                                    <a:pt x="528" y="600"/>
                                  </a:cubicBezTo>
                                  <a:cubicBezTo>
                                    <a:pt x="559" y="604"/>
                                    <a:pt x="584" y="607"/>
                                    <a:pt x="614" y="619"/>
                                  </a:cubicBezTo>
                                  <a:cubicBezTo>
                                    <a:pt x="637" y="628"/>
                                    <a:pt x="661" y="637"/>
                                    <a:pt x="684" y="646"/>
                                  </a:cubicBezTo>
                                  <a:cubicBezTo>
                                    <a:pt x="709" y="656"/>
                                    <a:pt x="754" y="680"/>
                                    <a:pt x="782" y="675"/>
                                  </a:cubicBezTo>
                                  <a:cubicBezTo>
                                    <a:pt x="796" y="673"/>
                                    <a:pt x="799" y="666"/>
                                    <a:pt x="805" y="664"/>
                                  </a:cubicBezTo>
                                </a:path>
                              </a:pathLst>
                            </a:custGeom>
                            <a:noFill/>
                            <a:ln w="19050" cap="rnd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" name="Ink 209"/>
                          <wps:cNvSpPr>
                            <a:spLocks noRot="1" noChangeAspect="1" noEditPoints="1" noChangeArrowheads="1" noChangeShapeType="1" noTextEdit="1"/>
                          </wps:cNvSpPr>
                          <wps:spPr bwMode="auto">
                            <a:xfrm>
                              <a:off x="4478" y="13753"/>
                              <a:ext cx="165" cy="599"/>
                            </a:xfrm>
                            <a:custGeom>
                              <a:avLst/>
                              <a:gdLst>
                                <a:gd name="T0" fmla="+- 0 7915 7898"/>
                                <a:gd name="T1" fmla="*/ T0 w 291"/>
                                <a:gd name="T2" fmla="+- 0 25315 24258"/>
                                <a:gd name="T3" fmla="*/ 25315 h 1058"/>
                                <a:gd name="T4" fmla="+- 0 7898 7898"/>
                                <a:gd name="T5" fmla="*/ T4 w 291"/>
                                <a:gd name="T6" fmla="+- 0 25315 24258"/>
                                <a:gd name="T7" fmla="*/ 25315 h 1058"/>
                                <a:gd name="T8" fmla="+- 0 7935 7898"/>
                                <a:gd name="T9" fmla="*/ T8 w 291"/>
                                <a:gd name="T10" fmla="+- 0 25232 24258"/>
                                <a:gd name="T11" fmla="*/ 25232 h 1058"/>
                                <a:gd name="T12" fmla="+- 0 7961 7898"/>
                                <a:gd name="T13" fmla="*/ T12 w 291"/>
                                <a:gd name="T14" fmla="+- 0 25191 24258"/>
                                <a:gd name="T15" fmla="*/ 25191 h 1058"/>
                                <a:gd name="T16" fmla="+- 0 7988 7898"/>
                                <a:gd name="T17" fmla="*/ T16 w 291"/>
                                <a:gd name="T18" fmla="+- 0 25148 24258"/>
                                <a:gd name="T19" fmla="*/ 25148 h 1058"/>
                                <a:gd name="T20" fmla="+- 0 8021 7898"/>
                                <a:gd name="T21" fmla="*/ T20 w 291"/>
                                <a:gd name="T22" fmla="+- 0 25098 24258"/>
                                <a:gd name="T23" fmla="*/ 25098 h 1058"/>
                                <a:gd name="T24" fmla="+- 0 8043 7898"/>
                                <a:gd name="T25" fmla="*/ T24 w 291"/>
                                <a:gd name="T26" fmla="+- 0 25060 24258"/>
                                <a:gd name="T27" fmla="*/ 25060 h 1058"/>
                                <a:gd name="T28" fmla="+- 0 8091 7898"/>
                                <a:gd name="T29" fmla="*/ T28 w 291"/>
                                <a:gd name="T30" fmla="+- 0 24972 24258"/>
                                <a:gd name="T31" fmla="*/ 24972 h 1058"/>
                                <a:gd name="T32" fmla="+- 0 8110 7898"/>
                                <a:gd name="T33" fmla="*/ T32 w 291"/>
                                <a:gd name="T34" fmla="+- 0 24934 24258"/>
                                <a:gd name="T35" fmla="*/ 24934 h 1058"/>
                                <a:gd name="T36" fmla="+- 0 8133 7898"/>
                                <a:gd name="T37" fmla="*/ T36 w 291"/>
                                <a:gd name="T38" fmla="+- 0 24884 24258"/>
                                <a:gd name="T39" fmla="*/ 24884 h 1058"/>
                                <a:gd name="T40" fmla="+- 0 8161 7898"/>
                                <a:gd name="T41" fmla="*/ T40 w 291"/>
                                <a:gd name="T42" fmla="+- 0 24803 24258"/>
                                <a:gd name="T43" fmla="*/ 24803 h 1058"/>
                                <a:gd name="T44" fmla="+- 0 8188 7898"/>
                                <a:gd name="T45" fmla="*/ T44 w 291"/>
                                <a:gd name="T46" fmla="+- 0 24743 24258"/>
                                <a:gd name="T47" fmla="*/ 24743 h 1058"/>
                                <a:gd name="T48" fmla="+- 0 8181 7898"/>
                                <a:gd name="T49" fmla="*/ T48 w 291"/>
                                <a:gd name="T50" fmla="+- 0 24696 24258"/>
                                <a:gd name="T51" fmla="*/ 24696 h 1058"/>
                                <a:gd name="T52" fmla="+- 0 8121 7898"/>
                                <a:gd name="T53" fmla="*/ T52 w 291"/>
                                <a:gd name="T54" fmla="+- 0 24559 24258"/>
                                <a:gd name="T55" fmla="*/ 24559 h 1058"/>
                                <a:gd name="T56" fmla="+- 0 8073 7898"/>
                                <a:gd name="T57" fmla="*/ T56 w 291"/>
                                <a:gd name="T58" fmla="+- 0 24436 24258"/>
                                <a:gd name="T59" fmla="*/ 24436 h 1058"/>
                                <a:gd name="T60" fmla="+- 0 7996 7898"/>
                                <a:gd name="T61" fmla="*/ T60 w 291"/>
                                <a:gd name="T62" fmla="+- 0 24318 24258"/>
                                <a:gd name="T63" fmla="*/ 24318 h 1058"/>
                                <a:gd name="T64" fmla="+- 0 7976 7898"/>
                                <a:gd name="T65" fmla="*/ T64 w 291"/>
                                <a:gd name="T66" fmla="+- 0 24258 24258"/>
                                <a:gd name="T67" fmla="*/ 24258 h 1058"/>
                                <a:gd name="T68" fmla="+- 0 7980 7898"/>
                                <a:gd name="T69" fmla="*/ T68 w 291"/>
                                <a:gd name="T70" fmla="+- 0 24297 24258"/>
                                <a:gd name="T71" fmla="*/ 24297 h 10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</a:cxnLst>
                              <a:rect l="0" t="0" r="r" b="b"/>
                              <a:pathLst>
                                <a:path w="291" h="1058" extrusionOk="0">
                                  <a:moveTo>
                                    <a:pt x="17" y="1057"/>
                                  </a:moveTo>
                                  <a:cubicBezTo>
                                    <a:pt x="8" y="1056"/>
                                    <a:pt x="6" y="1056"/>
                                    <a:pt x="0" y="1057"/>
                                  </a:cubicBezTo>
                                  <a:cubicBezTo>
                                    <a:pt x="12" y="1029"/>
                                    <a:pt x="23" y="1001"/>
                                    <a:pt x="37" y="974"/>
                                  </a:cubicBezTo>
                                  <a:cubicBezTo>
                                    <a:pt x="45" y="960"/>
                                    <a:pt x="54" y="947"/>
                                    <a:pt x="63" y="933"/>
                                  </a:cubicBezTo>
                                  <a:cubicBezTo>
                                    <a:pt x="72" y="919"/>
                                    <a:pt x="80" y="904"/>
                                    <a:pt x="90" y="890"/>
                                  </a:cubicBezTo>
                                  <a:cubicBezTo>
                                    <a:pt x="102" y="873"/>
                                    <a:pt x="113" y="858"/>
                                    <a:pt x="123" y="840"/>
                                  </a:cubicBezTo>
                                  <a:cubicBezTo>
                                    <a:pt x="130" y="827"/>
                                    <a:pt x="138" y="815"/>
                                    <a:pt x="145" y="802"/>
                                  </a:cubicBezTo>
                                  <a:cubicBezTo>
                                    <a:pt x="162" y="773"/>
                                    <a:pt x="180" y="745"/>
                                    <a:pt x="193" y="714"/>
                                  </a:cubicBezTo>
                                  <a:cubicBezTo>
                                    <a:pt x="199" y="701"/>
                                    <a:pt x="206" y="689"/>
                                    <a:pt x="212" y="676"/>
                                  </a:cubicBezTo>
                                  <a:cubicBezTo>
                                    <a:pt x="220" y="660"/>
                                    <a:pt x="228" y="643"/>
                                    <a:pt x="235" y="626"/>
                                  </a:cubicBezTo>
                                  <a:cubicBezTo>
                                    <a:pt x="246" y="600"/>
                                    <a:pt x="249" y="569"/>
                                    <a:pt x="263" y="545"/>
                                  </a:cubicBezTo>
                                  <a:cubicBezTo>
                                    <a:pt x="276" y="523"/>
                                    <a:pt x="286" y="511"/>
                                    <a:pt x="290" y="485"/>
                                  </a:cubicBezTo>
                                  <a:cubicBezTo>
                                    <a:pt x="292" y="469"/>
                                    <a:pt x="287" y="453"/>
                                    <a:pt x="283" y="438"/>
                                  </a:cubicBezTo>
                                  <a:cubicBezTo>
                                    <a:pt x="269" y="390"/>
                                    <a:pt x="242" y="347"/>
                                    <a:pt x="223" y="301"/>
                                  </a:cubicBezTo>
                                  <a:cubicBezTo>
                                    <a:pt x="206" y="261"/>
                                    <a:pt x="195" y="217"/>
                                    <a:pt x="175" y="178"/>
                                  </a:cubicBezTo>
                                  <a:cubicBezTo>
                                    <a:pt x="155" y="140"/>
                                    <a:pt x="109" y="102"/>
                                    <a:pt x="98" y="60"/>
                                  </a:cubicBezTo>
                                  <a:cubicBezTo>
                                    <a:pt x="91" y="32"/>
                                    <a:pt x="93" y="20"/>
                                    <a:pt x="78" y="0"/>
                                  </a:cubicBezTo>
                                  <a:cubicBezTo>
                                    <a:pt x="78" y="17"/>
                                    <a:pt x="79" y="23"/>
                                    <a:pt x="82" y="39"/>
                                  </a:cubicBezTo>
                                </a:path>
                              </a:pathLst>
                            </a:custGeom>
                            <a:noFill/>
                            <a:ln w="19050" cap="rnd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" name="Ink 210"/>
                          <wps:cNvSpPr>
                            <a:spLocks noRot="1" noChangeAspect="1" noEditPoints="1" noChangeArrowheads="1" noChangeShapeType="1" noTextEdit="1"/>
                          </wps:cNvSpPr>
                          <wps:spPr bwMode="auto">
                            <a:xfrm>
                              <a:off x="4518" y="13686"/>
                              <a:ext cx="293" cy="681"/>
                            </a:xfrm>
                            <a:custGeom>
                              <a:avLst/>
                              <a:gdLst>
                                <a:gd name="T0" fmla="+- 0 8272 7970"/>
                                <a:gd name="T1" fmla="*/ T0 w 516"/>
                                <a:gd name="T2" fmla="+- 0 24156 24140"/>
                                <a:gd name="T3" fmla="*/ 24156 h 1201"/>
                                <a:gd name="T4" fmla="+- 0 8230 7970"/>
                                <a:gd name="T5" fmla="*/ T4 w 516"/>
                                <a:gd name="T6" fmla="+- 0 24148 24140"/>
                                <a:gd name="T7" fmla="*/ 24148 h 1201"/>
                                <a:gd name="T8" fmla="+- 0 8229 7970"/>
                                <a:gd name="T9" fmla="*/ T8 w 516"/>
                                <a:gd name="T10" fmla="+- 0 24197 24140"/>
                                <a:gd name="T11" fmla="*/ 24197 h 1201"/>
                                <a:gd name="T12" fmla="+- 0 8250 7970"/>
                                <a:gd name="T13" fmla="*/ T12 w 516"/>
                                <a:gd name="T14" fmla="+- 0 24250 24140"/>
                                <a:gd name="T15" fmla="*/ 24250 h 1201"/>
                                <a:gd name="T16" fmla="+- 0 8332 7970"/>
                                <a:gd name="T17" fmla="*/ T16 w 516"/>
                                <a:gd name="T18" fmla="+- 0 24372 24140"/>
                                <a:gd name="T19" fmla="*/ 24372 h 1201"/>
                                <a:gd name="T20" fmla="+- 0 8419 7970"/>
                                <a:gd name="T21" fmla="*/ T20 w 516"/>
                                <a:gd name="T22" fmla="+- 0 24468 24140"/>
                                <a:gd name="T23" fmla="*/ 24468 h 1201"/>
                                <a:gd name="T24" fmla="+- 0 8451 7970"/>
                                <a:gd name="T25" fmla="*/ T24 w 516"/>
                                <a:gd name="T26" fmla="+- 0 24507 24140"/>
                                <a:gd name="T27" fmla="*/ 24507 h 1201"/>
                                <a:gd name="T28" fmla="+- 0 8480 7970"/>
                                <a:gd name="T29" fmla="*/ T28 w 516"/>
                                <a:gd name="T30" fmla="+- 0 24558 24140"/>
                                <a:gd name="T31" fmla="*/ 24558 h 1201"/>
                                <a:gd name="T32" fmla="+- 0 8472 7970"/>
                                <a:gd name="T33" fmla="*/ T32 w 516"/>
                                <a:gd name="T34" fmla="+- 0 24637 24140"/>
                                <a:gd name="T35" fmla="*/ 24637 h 1201"/>
                                <a:gd name="T36" fmla="+- 0 8450 7970"/>
                                <a:gd name="T37" fmla="*/ T36 w 516"/>
                                <a:gd name="T38" fmla="+- 0 24693 24140"/>
                                <a:gd name="T39" fmla="*/ 24693 h 1201"/>
                                <a:gd name="T40" fmla="+- 0 8439 7970"/>
                                <a:gd name="T41" fmla="*/ T40 w 516"/>
                                <a:gd name="T42" fmla="+- 0 24740 24140"/>
                                <a:gd name="T43" fmla="*/ 24740 h 1201"/>
                                <a:gd name="T44" fmla="+- 0 8419 7970"/>
                                <a:gd name="T45" fmla="*/ T44 w 516"/>
                                <a:gd name="T46" fmla="+- 0 24815 24140"/>
                                <a:gd name="T47" fmla="*/ 24815 h 1201"/>
                                <a:gd name="T48" fmla="+- 0 8407 7970"/>
                                <a:gd name="T49" fmla="*/ T48 w 516"/>
                                <a:gd name="T50" fmla="+- 0 24880 24140"/>
                                <a:gd name="T51" fmla="*/ 24880 h 1201"/>
                                <a:gd name="T52" fmla="+- 0 8378 7970"/>
                                <a:gd name="T53" fmla="*/ T52 w 516"/>
                                <a:gd name="T54" fmla="+- 0 24962 24140"/>
                                <a:gd name="T55" fmla="*/ 24962 h 1201"/>
                                <a:gd name="T56" fmla="+- 0 8321 7970"/>
                                <a:gd name="T57" fmla="*/ T56 w 516"/>
                                <a:gd name="T58" fmla="+- 0 25111 24140"/>
                                <a:gd name="T59" fmla="*/ 25111 h 1201"/>
                                <a:gd name="T60" fmla="+- 0 8302 7970"/>
                                <a:gd name="T61" fmla="*/ T60 w 516"/>
                                <a:gd name="T62" fmla="+- 0 25154 24140"/>
                                <a:gd name="T63" fmla="*/ 25154 h 1201"/>
                                <a:gd name="T64" fmla="+- 0 8254 7970"/>
                                <a:gd name="T65" fmla="*/ T64 w 516"/>
                                <a:gd name="T66" fmla="+- 0 25288 24140"/>
                                <a:gd name="T67" fmla="*/ 25288 h 1201"/>
                                <a:gd name="T68" fmla="+- 0 8230 7970"/>
                                <a:gd name="T69" fmla="*/ T68 w 516"/>
                                <a:gd name="T70" fmla="+- 0 25328 24140"/>
                                <a:gd name="T71" fmla="*/ 25328 h 1201"/>
                                <a:gd name="T72" fmla="+- 0 8190 7970"/>
                                <a:gd name="T73" fmla="*/ T72 w 516"/>
                                <a:gd name="T74" fmla="+- 0 25326 24140"/>
                                <a:gd name="T75" fmla="*/ 25326 h 1201"/>
                                <a:gd name="T76" fmla="+- 0 8094 7970"/>
                                <a:gd name="T77" fmla="*/ T76 w 516"/>
                                <a:gd name="T78" fmla="+- 0 25338 24140"/>
                                <a:gd name="T79" fmla="*/ 25338 h 1201"/>
                                <a:gd name="T80" fmla="+- 0 7970 7970"/>
                                <a:gd name="T81" fmla="*/ T80 w 516"/>
                                <a:gd name="T82" fmla="+- 0 25315 24140"/>
                                <a:gd name="T83" fmla="*/ 25315 h 12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</a:cxnLst>
                              <a:rect l="0" t="0" r="r" b="b"/>
                              <a:pathLst>
                                <a:path w="516" h="1201" extrusionOk="0">
                                  <a:moveTo>
                                    <a:pt x="302" y="16"/>
                                  </a:moveTo>
                                  <a:cubicBezTo>
                                    <a:pt x="291" y="13"/>
                                    <a:pt x="275" y="-15"/>
                                    <a:pt x="260" y="8"/>
                                  </a:cubicBezTo>
                                  <a:cubicBezTo>
                                    <a:pt x="249" y="25"/>
                                    <a:pt x="255" y="39"/>
                                    <a:pt x="259" y="57"/>
                                  </a:cubicBezTo>
                                  <a:cubicBezTo>
                                    <a:pt x="263" y="76"/>
                                    <a:pt x="272" y="92"/>
                                    <a:pt x="280" y="110"/>
                                  </a:cubicBezTo>
                                  <a:cubicBezTo>
                                    <a:pt x="301" y="155"/>
                                    <a:pt x="329" y="195"/>
                                    <a:pt x="362" y="232"/>
                                  </a:cubicBezTo>
                                  <a:cubicBezTo>
                                    <a:pt x="391" y="264"/>
                                    <a:pt x="422" y="294"/>
                                    <a:pt x="449" y="328"/>
                                  </a:cubicBezTo>
                                  <a:cubicBezTo>
                                    <a:pt x="460" y="341"/>
                                    <a:pt x="472" y="353"/>
                                    <a:pt x="481" y="367"/>
                                  </a:cubicBezTo>
                                  <a:cubicBezTo>
                                    <a:pt x="492" y="383"/>
                                    <a:pt x="504" y="399"/>
                                    <a:pt x="510" y="418"/>
                                  </a:cubicBezTo>
                                  <a:cubicBezTo>
                                    <a:pt x="519" y="446"/>
                                    <a:pt x="511" y="470"/>
                                    <a:pt x="502" y="497"/>
                                  </a:cubicBezTo>
                                  <a:cubicBezTo>
                                    <a:pt x="496" y="516"/>
                                    <a:pt x="486" y="534"/>
                                    <a:pt x="480" y="553"/>
                                  </a:cubicBezTo>
                                  <a:cubicBezTo>
                                    <a:pt x="476" y="568"/>
                                    <a:pt x="473" y="584"/>
                                    <a:pt x="469" y="600"/>
                                  </a:cubicBezTo>
                                  <a:cubicBezTo>
                                    <a:pt x="463" y="625"/>
                                    <a:pt x="454" y="650"/>
                                    <a:pt x="449" y="675"/>
                                  </a:cubicBezTo>
                                  <a:cubicBezTo>
                                    <a:pt x="444" y="697"/>
                                    <a:pt x="443" y="719"/>
                                    <a:pt x="437" y="740"/>
                                  </a:cubicBezTo>
                                  <a:cubicBezTo>
                                    <a:pt x="429" y="768"/>
                                    <a:pt x="419" y="795"/>
                                    <a:pt x="408" y="822"/>
                                  </a:cubicBezTo>
                                  <a:cubicBezTo>
                                    <a:pt x="389" y="872"/>
                                    <a:pt x="371" y="922"/>
                                    <a:pt x="351" y="971"/>
                                  </a:cubicBezTo>
                                  <a:cubicBezTo>
                                    <a:pt x="345" y="986"/>
                                    <a:pt x="338" y="999"/>
                                    <a:pt x="332" y="1014"/>
                                  </a:cubicBezTo>
                                  <a:cubicBezTo>
                                    <a:pt x="313" y="1058"/>
                                    <a:pt x="304" y="1105"/>
                                    <a:pt x="284" y="1148"/>
                                  </a:cubicBezTo>
                                  <a:cubicBezTo>
                                    <a:pt x="279" y="1159"/>
                                    <a:pt x="273" y="1183"/>
                                    <a:pt x="260" y="1188"/>
                                  </a:cubicBezTo>
                                  <a:cubicBezTo>
                                    <a:pt x="254" y="1191"/>
                                    <a:pt x="229" y="1185"/>
                                    <a:pt x="220" y="1186"/>
                                  </a:cubicBezTo>
                                  <a:cubicBezTo>
                                    <a:pt x="188" y="1190"/>
                                    <a:pt x="156" y="1195"/>
                                    <a:pt x="124" y="1198"/>
                                  </a:cubicBezTo>
                                  <a:cubicBezTo>
                                    <a:pt x="76" y="1202"/>
                                    <a:pt x="40" y="1192"/>
                                    <a:pt x="0" y="1175"/>
                                  </a:cubicBezTo>
                                </a:path>
                              </a:pathLst>
                            </a:custGeom>
                            <a:noFill/>
                            <a:ln w="19050" cap="rnd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" name="Ink 211"/>
                          <wps:cNvSpPr>
                            <a:spLocks noRot="1" noChangeAspect="1" noEditPoints="1" noChangeArrowheads="1" noChangeShapeType="1" noTextEdit="1"/>
                          </wps:cNvSpPr>
                          <wps:spPr bwMode="auto">
                            <a:xfrm>
                              <a:off x="3296" y="13377"/>
                              <a:ext cx="491" cy="103"/>
                            </a:xfrm>
                            <a:custGeom>
                              <a:avLst/>
                              <a:gdLst>
                                <a:gd name="T0" fmla="+- 0 5831 5813"/>
                                <a:gd name="T1" fmla="*/ T0 w 866"/>
                                <a:gd name="T2" fmla="+- 0 23777 23595"/>
                                <a:gd name="T3" fmla="*/ 23777 h 183"/>
                                <a:gd name="T4" fmla="+- 0 5813 5813"/>
                                <a:gd name="T5" fmla="*/ T4 w 866"/>
                                <a:gd name="T6" fmla="+- 0 23771 23595"/>
                                <a:gd name="T7" fmla="*/ 23771 h 183"/>
                                <a:gd name="T8" fmla="+- 0 5866 5813"/>
                                <a:gd name="T9" fmla="*/ T8 w 866"/>
                                <a:gd name="T10" fmla="+- 0 23753 23595"/>
                                <a:gd name="T11" fmla="*/ 23753 h 183"/>
                                <a:gd name="T12" fmla="+- 0 5982 5813"/>
                                <a:gd name="T13" fmla="*/ T12 w 866"/>
                                <a:gd name="T14" fmla="+- 0 23727 23595"/>
                                <a:gd name="T15" fmla="*/ 23727 h 183"/>
                                <a:gd name="T16" fmla="+- 0 6077 5813"/>
                                <a:gd name="T17" fmla="*/ T16 w 866"/>
                                <a:gd name="T18" fmla="+- 0 23711 23595"/>
                                <a:gd name="T19" fmla="*/ 23711 h 183"/>
                                <a:gd name="T20" fmla="+- 0 6213 5813"/>
                                <a:gd name="T21" fmla="*/ T20 w 866"/>
                                <a:gd name="T22" fmla="+- 0 23688 23595"/>
                                <a:gd name="T23" fmla="*/ 23688 h 183"/>
                                <a:gd name="T24" fmla="+- 0 6279 5813"/>
                                <a:gd name="T25" fmla="*/ T24 w 866"/>
                                <a:gd name="T26" fmla="+- 0 23675 23595"/>
                                <a:gd name="T27" fmla="*/ 23675 h 183"/>
                                <a:gd name="T28" fmla="+- 0 6364 5813"/>
                                <a:gd name="T29" fmla="*/ T28 w 866"/>
                                <a:gd name="T30" fmla="+- 0 23662 23595"/>
                                <a:gd name="T31" fmla="*/ 23662 h 183"/>
                                <a:gd name="T32" fmla="+- 0 6405 5813"/>
                                <a:gd name="T33" fmla="*/ T32 w 866"/>
                                <a:gd name="T34" fmla="+- 0 23654 23595"/>
                                <a:gd name="T35" fmla="*/ 23654 h 183"/>
                                <a:gd name="T36" fmla="+- 0 6441 5813"/>
                                <a:gd name="T37" fmla="*/ T36 w 866"/>
                                <a:gd name="T38" fmla="+- 0 23643 23595"/>
                                <a:gd name="T39" fmla="*/ 23643 h 183"/>
                                <a:gd name="T40" fmla="+- 0 6537 5813"/>
                                <a:gd name="T41" fmla="*/ T40 w 866"/>
                                <a:gd name="T42" fmla="+- 0 23620 23595"/>
                                <a:gd name="T43" fmla="*/ 23620 h 183"/>
                                <a:gd name="T44" fmla="+- 0 6581 5813"/>
                                <a:gd name="T45" fmla="*/ T44 w 866"/>
                                <a:gd name="T46" fmla="+- 0 23611 23595"/>
                                <a:gd name="T47" fmla="*/ 23611 h 183"/>
                                <a:gd name="T48" fmla="+- 0 6668 5813"/>
                                <a:gd name="T49" fmla="*/ T48 w 866"/>
                                <a:gd name="T50" fmla="+- 0 23595 23595"/>
                                <a:gd name="T51" fmla="*/ 23595 h 183"/>
                                <a:gd name="T52" fmla="+- 0 6678 5813"/>
                                <a:gd name="T53" fmla="*/ T52 w 866"/>
                                <a:gd name="T54" fmla="+- 0 23596 23595"/>
                                <a:gd name="T55" fmla="*/ 23596 h 18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866" h="183" extrusionOk="0">
                                  <a:moveTo>
                                    <a:pt x="18" y="182"/>
                                  </a:moveTo>
                                  <a:cubicBezTo>
                                    <a:pt x="10" y="175"/>
                                    <a:pt x="8" y="172"/>
                                    <a:pt x="0" y="176"/>
                                  </a:cubicBezTo>
                                  <a:cubicBezTo>
                                    <a:pt x="18" y="167"/>
                                    <a:pt x="33" y="161"/>
                                    <a:pt x="53" y="158"/>
                                  </a:cubicBezTo>
                                  <a:cubicBezTo>
                                    <a:pt x="92" y="151"/>
                                    <a:pt x="130" y="140"/>
                                    <a:pt x="169" y="132"/>
                                  </a:cubicBezTo>
                                  <a:cubicBezTo>
                                    <a:pt x="200" y="125"/>
                                    <a:pt x="233" y="119"/>
                                    <a:pt x="264" y="116"/>
                                  </a:cubicBezTo>
                                  <a:cubicBezTo>
                                    <a:pt x="310" y="112"/>
                                    <a:pt x="355" y="102"/>
                                    <a:pt x="400" y="93"/>
                                  </a:cubicBezTo>
                                  <a:cubicBezTo>
                                    <a:pt x="422" y="89"/>
                                    <a:pt x="444" y="83"/>
                                    <a:pt x="466" y="80"/>
                                  </a:cubicBezTo>
                                  <a:cubicBezTo>
                                    <a:pt x="495" y="76"/>
                                    <a:pt x="523" y="74"/>
                                    <a:pt x="551" y="67"/>
                                  </a:cubicBezTo>
                                  <a:cubicBezTo>
                                    <a:pt x="565" y="63"/>
                                    <a:pt x="578" y="62"/>
                                    <a:pt x="592" y="59"/>
                                  </a:cubicBezTo>
                                  <a:cubicBezTo>
                                    <a:pt x="604" y="56"/>
                                    <a:pt x="616" y="51"/>
                                    <a:pt x="628" y="48"/>
                                  </a:cubicBezTo>
                                  <a:cubicBezTo>
                                    <a:pt x="660" y="40"/>
                                    <a:pt x="692" y="32"/>
                                    <a:pt x="724" y="25"/>
                                  </a:cubicBezTo>
                                  <a:cubicBezTo>
                                    <a:pt x="739" y="22"/>
                                    <a:pt x="753" y="19"/>
                                    <a:pt x="768" y="16"/>
                                  </a:cubicBezTo>
                                  <a:cubicBezTo>
                                    <a:pt x="797" y="10"/>
                                    <a:pt x="826" y="2"/>
                                    <a:pt x="855" y="0"/>
                                  </a:cubicBezTo>
                                  <a:cubicBezTo>
                                    <a:pt x="858" y="0"/>
                                    <a:pt x="862" y="1"/>
                                    <a:pt x="865" y="1"/>
                                  </a:cubicBezTo>
                                </a:path>
                              </a:pathLst>
                            </a:custGeom>
                            <a:noFill/>
                            <a:ln w="19050" cap="rnd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" name="Ink 212"/>
                          <wps:cNvSpPr>
                            <a:spLocks noRot="1" noChangeAspect="1" noEditPoints="1" noChangeArrowheads="1" noChangeShapeType="1" noTextEdit="1"/>
                          </wps:cNvSpPr>
                          <wps:spPr bwMode="auto">
                            <a:xfrm>
                              <a:off x="3324" y="13416"/>
                              <a:ext cx="472" cy="65"/>
                            </a:xfrm>
                            <a:custGeom>
                              <a:avLst/>
                              <a:gdLst>
                                <a:gd name="T0" fmla="+- 0 5905 5864"/>
                                <a:gd name="T1" fmla="*/ T0 w 832"/>
                                <a:gd name="T2" fmla="+- 0 23759 23665"/>
                                <a:gd name="T3" fmla="*/ 23759 h 114"/>
                                <a:gd name="T4" fmla="+- 0 5864 5864"/>
                                <a:gd name="T5" fmla="*/ T4 w 832"/>
                                <a:gd name="T6" fmla="+- 0 23774 23665"/>
                                <a:gd name="T7" fmla="*/ 23774 h 114"/>
                                <a:gd name="T8" fmla="+- 0 5926 5864"/>
                                <a:gd name="T9" fmla="*/ T8 w 832"/>
                                <a:gd name="T10" fmla="+- 0 23770 23665"/>
                                <a:gd name="T11" fmla="*/ 23770 h 114"/>
                                <a:gd name="T12" fmla="+- 0 5966 5864"/>
                                <a:gd name="T13" fmla="*/ T12 w 832"/>
                                <a:gd name="T14" fmla="+- 0 23766 23665"/>
                                <a:gd name="T15" fmla="*/ 23766 h 114"/>
                                <a:gd name="T16" fmla="+- 0 6058 5864"/>
                                <a:gd name="T17" fmla="*/ T16 w 832"/>
                                <a:gd name="T18" fmla="+- 0 23749 23665"/>
                                <a:gd name="T19" fmla="*/ 23749 h 114"/>
                                <a:gd name="T20" fmla="+- 0 6169 5864"/>
                                <a:gd name="T21" fmla="*/ T20 w 832"/>
                                <a:gd name="T22" fmla="+- 0 23751 23665"/>
                                <a:gd name="T23" fmla="*/ 23751 h 114"/>
                                <a:gd name="T24" fmla="+- 0 6224 5864"/>
                                <a:gd name="T25" fmla="*/ T24 w 832"/>
                                <a:gd name="T26" fmla="+- 0 23738 23665"/>
                                <a:gd name="T27" fmla="*/ 23738 h 114"/>
                                <a:gd name="T28" fmla="+- 0 6327 5864"/>
                                <a:gd name="T29" fmla="*/ T28 w 832"/>
                                <a:gd name="T30" fmla="+- 0 23740 23665"/>
                                <a:gd name="T31" fmla="*/ 23740 h 114"/>
                                <a:gd name="T32" fmla="+- 0 6377 5864"/>
                                <a:gd name="T33" fmla="*/ T32 w 832"/>
                                <a:gd name="T34" fmla="+- 0 23727 23665"/>
                                <a:gd name="T35" fmla="*/ 23727 h 114"/>
                                <a:gd name="T36" fmla="+- 0 6432 5864"/>
                                <a:gd name="T37" fmla="*/ T36 w 832"/>
                                <a:gd name="T38" fmla="+- 0 23719 23665"/>
                                <a:gd name="T39" fmla="*/ 23719 h 114"/>
                                <a:gd name="T40" fmla="+- 0 6510 5864"/>
                                <a:gd name="T41" fmla="*/ T40 w 832"/>
                                <a:gd name="T42" fmla="+- 0 23702 23665"/>
                                <a:gd name="T43" fmla="*/ 23702 h 114"/>
                                <a:gd name="T44" fmla="+- 0 6613 5864"/>
                                <a:gd name="T45" fmla="*/ T44 w 832"/>
                                <a:gd name="T46" fmla="+- 0 23677 23665"/>
                                <a:gd name="T47" fmla="*/ 23677 h 114"/>
                                <a:gd name="T48" fmla="+- 0 6656 5864"/>
                                <a:gd name="T49" fmla="*/ T48 w 832"/>
                                <a:gd name="T50" fmla="+- 0 23667 23665"/>
                                <a:gd name="T51" fmla="*/ 23667 h 114"/>
                                <a:gd name="T52" fmla="+- 0 6695 5864"/>
                                <a:gd name="T53" fmla="*/ T52 w 832"/>
                                <a:gd name="T54" fmla="+- 0 23670 23665"/>
                                <a:gd name="T55" fmla="*/ 23670 h 114"/>
                                <a:gd name="T56" fmla="+- 0 6686 5864"/>
                                <a:gd name="T57" fmla="*/ T56 w 832"/>
                                <a:gd name="T58" fmla="+- 0 23675 23665"/>
                                <a:gd name="T59" fmla="*/ 23675 h 1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832" h="114" extrusionOk="0">
                                  <a:moveTo>
                                    <a:pt x="41" y="94"/>
                                  </a:moveTo>
                                  <a:cubicBezTo>
                                    <a:pt x="29" y="97"/>
                                    <a:pt x="16" y="101"/>
                                    <a:pt x="0" y="109"/>
                                  </a:cubicBezTo>
                                  <a:cubicBezTo>
                                    <a:pt x="21" y="110"/>
                                    <a:pt x="40" y="108"/>
                                    <a:pt x="62" y="105"/>
                                  </a:cubicBezTo>
                                  <a:cubicBezTo>
                                    <a:pt x="75" y="103"/>
                                    <a:pt x="89" y="103"/>
                                    <a:pt x="102" y="101"/>
                                  </a:cubicBezTo>
                                  <a:cubicBezTo>
                                    <a:pt x="133" y="97"/>
                                    <a:pt x="163" y="87"/>
                                    <a:pt x="194" y="84"/>
                                  </a:cubicBezTo>
                                  <a:cubicBezTo>
                                    <a:pt x="231" y="80"/>
                                    <a:pt x="267" y="92"/>
                                    <a:pt x="305" y="86"/>
                                  </a:cubicBezTo>
                                  <a:cubicBezTo>
                                    <a:pt x="323" y="83"/>
                                    <a:pt x="342" y="74"/>
                                    <a:pt x="360" y="73"/>
                                  </a:cubicBezTo>
                                  <a:cubicBezTo>
                                    <a:pt x="396" y="72"/>
                                    <a:pt x="426" y="82"/>
                                    <a:pt x="463" y="75"/>
                                  </a:cubicBezTo>
                                  <a:cubicBezTo>
                                    <a:pt x="480" y="72"/>
                                    <a:pt x="496" y="66"/>
                                    <a:pt x="513" y="62"/>
                                  </a:cubicBezTo>
                                  <a:cubicBezTo>
                                    <a:pt x="531" y="58"/>
                                    <a:pt x="549" y="56"/>
                                    <a:pt x="568" y="54"/>
                                  </a:cubicBezTo>
                                  <a:cubicBezTo>
                                    <a:pt x="595" y="51"/>
                                    <a:pt x="620" y="44"/>
                                    <a:pt x="646" y="37"/>
                                  </a:cubicBezTo>
                                  <a:cubicBezTo>
                                    <a:pt x="680" y="28"/>
                                    <a:pt x="715" y="20"/>
                                    <a:pt x="749" y="12"/>
                                  </a:cubicBezTo>
                                  <a:cubicBezTo>
                                    <a:pt x="763" y="9"/>
                                    <a:pt x="778" y="4"/>
                                    <a:pt x="792" y="2"/>
                                  </a:cubicBezTo>
                                  <a:cubicBezTo>
                                    <a:pt x="799" y="1"/>
                                    <a:pt x="825" y="-1"/>
                                    <a:pt x="831" y="5"/>
                                  </a:cubicBezTo>
                                  <a:cubicBezTo>
                                    <a:pt x="828" y="7"/>
                                    <a:pt x="825" y="8"/>
                                    <a:pt x="822" y="10"/>
                                  </a:cubicBezTo>
                                </a:path>
                              </a:pathLst>
                            </a:custGeom>
                            <a:noFill/>
                            <a:ln w="19050" cap="rnd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" name="Ink 213"/>
                          <wps:cNvSpPr>
                            <a:spLocks noRot="1" noChangeAspect="1" noEditPoints="1" noChangeArrowheads="1" noChangeShapeType="1" noTextEdit="1"/>
                          </wps:cNvSpPr>
                          <wps:spPr bwMode="auto">
                            <a:xfrm>
                              <a:off x="3202" y="13326"/>
                              <a:ext cx="84" cy="328"/>
                            </a:xfrm>
                            <a:custGeom>
                              <a:avLst/>
                              <a:gdLst>
                                <a:gd name="T0" fmla="+- 0 5675 5648"/>
                                <a:gd name="T1" fmla="*/ T0 w 148"/>
                                <a:gd name="T2" fmla="+- 0 23540 23505"/>
                                <a:gd name="T3" fmla="*/ 23540 h 579"/>
                                <a:gd name="T4" fmla="+- 0 5681 5648"/>
                                <a:gd name="T5" fmla="*/ T4 w 148"/>
                                <a:gd name="T6" fmla="+- 0 23550 23505"/>
                                <a:gd name="T7" fmla="*/ 23550 h 579"/>
                                <a:gd name="T8" fmla="+- 0 5706 5648"/>
                                <a:gd name="T9" fmla="*/ T8 w 148"/>
                                <a:gd name="T10" fmla="+- 0 23671 23505"/>
                                <a:gd name="T11" fmla="*/ 23671 h 579"/>
                                <a:gd name="T12" fmla="+- 0 5748 5648"/>
                                <a:gd name="T13" fmla="*/ T12 w 148"/>
                                <a:gd name="T14" fmla="+- 0 23865 23505"/>
                                <a:gd name="T15" fmla="*/ 23865 h 579"/>
                                <a:gd name="T16" fmla="+- 0 5783 5648"/>
                                <a:gd name="T17" fmla="*/ T16 w 148"/>
                                <a:gd name="T18" fmla="+- 0 24017 23505"/>
                                <a:gd name="T19" fmla="*/ 24017 h 579"/>
                                <a:gd name="T20" fmla="+- 0 5795 5648"/>
                                <a:gd name="T21" fmla="*/ T20 w 148"/>
                                <a:gd name="T22" fmla="+- 0 24083 23505"/>
                                <a:gd name="T23" fmla="*/ 24083 h 579"/>
                                <a:gd name="T24" fmla="+- 0 5773 5648"/>
                                <a:gd name="T25" fmla="*/ T24 w 148"/>
                                <a:gd name="T26" fmla="+- 0 24016 23505"/>
                                <a:gd name="T27" fmla="*/ 24016 h 579"/>
                                <a:gd name="T28" fmla="+- 0 5750 5648"/>
                                <a:gd name="T29" fmla="*/ T28 w 148"/>
                                <a:gd name="T30" fmla="+- 0 23872 23505"/>
                                <a:gd name="T31" fmla="*/ 23872 h 579"/>
                                <a:gd name="T32" fmla="+- 0 5705 5648"/>
                                <a:gd name="T33" fmla="*/ T32 w 148"/>
                                <a:gd name="T34" fmla="+- 0 23653 23505"/>
                                <a:gd name="T35" fmla="*/ 23653 h 579"/>
                                <a:gd name="T36" fmla="+- 0 5672 5648"/>
                                <a:gd name="T37" fmla="*/ T36 w 148"/>
                                <a:gd name="T38" fmla="+- 0 23550 23505"/>
                                <a:gd name="T39" fmla="*/ 23550 h 579"/>
                                <a:gd name="T40" fmla="+- 0 5675 5648"/>
                                <a:gd name="T41" fmla="*/ T40 w 148"/>
                                <a:gd name="T42" fmla="+- 0 23616 23505"/>
                                <a:gd name="T43" fmla="*/ 23616 h 579"/>
                                <a:gd name="T44" fmla="+- 0 5707 5648"/>
                                <a:gd name="T45" fmla="*/ T44 w 148"/>
                                <a:gd name="T46" fmla="+- 0 23764 23505"/>
                                <a:gd name="T47" fmla="*/ 23764 h 579"/>
                                <a:gd name="T48" fmla="+- 0 5746 5648"/>
                                <a:gd name="T49" fmla="*/ T48 w 148"/>
                                <a:gd name="T50" fmla="+- 0 23929 23505"/>
                                <a:gd name="T51" fmla="*/ 23929 h 579"/>
                                <a:gd name="T52" fmla="+- 0 5765 5648"/>
                                <a:gd name="T53" fmla="*/ T52 w 148"/>
                                <a:gd name="T54" fmla="+- 0 24013 23505"/>
                                <a:gd name="T55" fmla="*/ 24013 h 579"/>
                                <a:gd name="T56" fmla="+- 0 5735 5648"/>
                                <a:gd name="T57" fmla="*/ T56 w 148"/>
                                <a:gd name="T58" fmla="+- 0 23900 23505"/>
                                <a:gd name="T59" fmla="*/ 23900 h 579"/>
                                <a:gd name="T60" fmla="+- 0 5706 5648"/>
                                <a:gd name="T61" fmla="*/ T60 w 148"/>
                                <a:gd name="T62" fmla="+- 0 23741 23505"/>
                                <a:gd name="T63" fmla="*/ 23741 h 579"/>
                                <a:gd name="T64" fmla="+- 0 5683 5648"/>
                                <a:gd name="T65" fmla="*/ T64 w 148"/>
                                <a:gd name="T66" fmla="+- 0 23601 23505"/>
                                <a:gd name="T67" fmla="*/ 23601 h 579"/>
                                <a:gd name="T68" fmla="+- 0 5660 5648"/>
                                <a:gd name="T69" fmla="*/ T68 w 148"/>
                                <a:gd name="T70" fmla="+- 0 23516 23505"/>
                                <a:gd name="T71" fmla="*/ 23516 h 579"/>
                                <a:gd name="T72" fmla="+- 0 5653 5648"/>
                                <a:gd name="T73" fmla="*/ T72 w 148"/>
                                <a:gd name="T74" fmla="+- 0 23505 23505"/>
                                <a:gd name="T75" fmla="*/ 23505 h 579"/>
                                <a:gd name="T76" fmla="+- 0 5656 5648"/>
                                <a:gd name="T77" fmla="*/ T76 w 148"/>
                                <a:gd name="T78" fmla="+- 0 23592 23505"/>
                                <a:gd name="T79" fmla="*/ 23592 h 579"/>
                                <a:gd name="T80" fmla="+- 0 5689 5648"/>
                                <a:gd name="T81" fmla="*/ T80 w 148"/>
                                <a:gd name="T82" fmla="+- 0 23764 23505"/>
                                <a:gd name="T83" fmla="*/ 23764 h 579"/>
                                <a:gd name="T84" fmla="+- 0 5737 5648"/>
                                <a:gd name="T85" fmla="*/ T84 w 148"/>
                                <a:gd name="T86" fmla="+- 0 23966 23505"/>
                                <a:gd name="T87" fmla="*/ 23966 h 579"/>
                                <a:gd name="T88" fmla="+- 0 5749 5648"/>
                                <a:gd name="T89" fmla="*/ T88 w 148"/>
                                <a:gd name="T90" fmla="+- 0 24030 23505"/>
                                <a:gd name="T91" fmla="*/ 24030 h 579"/>
                                <a:gd name="T92" fmla="+- 0 5737 5648"/>
                                <a:gd name="T93" fmla="*/ T92 w 148"/>
                                <a:gd name="T94" fmla="+- 0 24030 23505"/>
                                <a:gd name="T95" fmla="*/ 24030 h 57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</a:cxnLst>
                              <a:rect l="0" t="0" r="r" b="b"/>
                              <a:pathLst>
                                <a:path w="148" h="579" extrusionOk="0">
                                  <a:moveTo>
                                    <a:pt x="27" y="35"/>
                                  </a:moveTo>
                                  <a:cubicBezTo>
                                    <a:pt x="22" y="1"/>
                                    <a:pt x="29" y="26"/>
                                    <a:pt x="33" y="45"/>
                                  </a:cubicBezTo>
                                  <a:cubicBezTo>
                                    <a:pt x="42" y="85"/>
                                    <a:pt x="50" y="126"/>
                                    <a:pt x="58" y="166"/>
                                  </a:cubicBezTo>
                                  <a:cubicBezTo>
                                    <a:pt x="71" y="231"/>
                                    <a:pt x="84" y="296"/>
                                    <a:pt x="100" y="360"/>
                                  </a:cubicBezTo>
                                  <a:cubicBezTo>
                                    <a:pt x="112" y="411"/>
                                    <a:pt x="124" y="461"/>
                                    <a:pt x="135" y="512"/>
                                  </a:cubicBezTo>
                                  <a:cubicBezTo>
                                    <a:pt x="140" y="534"/>
                                    <a:pt x="144" y="556"/>
                                    <a:pt x="147" y="578"/>
                                  </a:cubicBezTo>
                                  <a:cubicBezTo>
                                    <a:pt x="133" y="557"/>
                                    <a:pt x="130" y="537"/>
                                    <a:pt x="125" y="511"/>
                                  </a:cubicBezTo>
                                  <a:cubicBezTo>
                                    <a:pt x="115" y="463"/>
                                    <a:pt x="110" y="415"/>
                                    <a:pt x="102" y="367"/>
                                  </a:cubicBezTo>
                                  <a:cubicBezTo>
                                    <a:pt x="90" y="293"/>
                                    <a:pt x="76" y="220"/>
                                    <a:pt x="57" y="148"/>
                                  </a:cubicBezTo>
                                  <a:cubicBezTo>
                                    <a:pt x="48" y="113"/>
                                    <a:pt x="37" y="79"/>
                                    <a:pt x="24" y="45"/>
                                  </a:cubicBezTo>
                                  <a:cubicBezTo>
                                    <a:pt x="13" y="66"/>
                                    <a:pt x="23" y="86"/>
                                    <a:pt x="27" y="111"/>
                                  </a:cubicBezTo>
                                  <a:cubicBezTo>
                                    <a:pt x="35" y="161"/>
                                    <a:pt x="47" y="210"/>
                                    <a:pt x="59" y="259"/>
                                  </a:cubicBezTo>
                                  <a:cubicBezTo>
                                    <a:pt x="72" y="314"/>
                                    <a:pt x="85" y="369"/>
                                    <a:pt x="98" y="424"/>
                                  </a:cubicBezTo>
                                  <a:cubicBezTo>
                                    <a:pt x="104" y="452"/>
                                    <a:pt x="110" y="480"/>
                                    <a:pt x="117" y="508"/>
                                  </a:cubicBezTo>
                                  <a:cubicBezTo>
                                    <a:pt x="102" y="472"/>
                                    <a:pt x="95" y="433"/>
                                    <a:pt x="87" y="395"/>
                                  </a:cubicBezTo>
                                  <a:cubicBezTo>
                                    <a:pt x="75" y="342"/>
                                    <a:pt x="67" y="289"/>
                                    <a:pt x="58" y="236"/>
                                  </a:cubicBezTo>
                                  <a:cubicBezTo>
                                    <a:pt x="50" y="190"/>
                                    <a:pt x="44" y="142"/>
                                    <a:pt x="35" y="96"/>
                                  </a:cubicBezTo>
                                  <a:cubicBezTo>
                                    <a:pt x="29" y="68"/>
                                    <a:pt x="24" y="37"/>
                                    <a:pt x="12" y="11"/>
                                  </a:cubicBezTo>
                                  <a:cubicBezTo>
                                    <a:pt x="10" y="7"/>
                                    <a:pt x="7" y="4"/>
                                    <a:pt x="5" y="0"/>
                                  </a:cubicBezTo>
                                  <a:cubicBezTo>
                                    <a:pt x="-1" y="30"/>
                                    <a:pt x="3" y="56"/>
                                    <a:pt x="8" y="87"/>
                                  </a:cubicBezTo>
                                  <a:cubicBezTo>
                                    <a:pt x="17" y="145"/>
                                    <a:pt x="29" y="202"/>
                                    <a:pt x="41" y="259"/>
                                  </a:cubicBezTo>
                                  <a:cubicBezTo>
                                    <a:pt x="55" y="327"/>
                                    <a:pt x="72" y="394"/>
                                    <a:pt x="89" y="461"/>
                                  </a:cubicBezTo>
                                  <a:cubicBezTo>
                                    <a:pt x="92" y="472"/>
                                    <a:pt x="108" y="513"/>
                                    <a:pt x="101" y="525"/>
                                  </a:cubicBezTo>
                                  <a:cubicBezTo>
                                    <a:pt x="100" y="537"/>
                                    <a:pt x="98" y="539"/>
                                    <a:pt x="89" y="525"/>
                                  </a:cubicBezTo>
                                </a:path>
                              </a:pathLst>
                            </a:custGeom>
                            <a:noFill/>
                            <a:ln w="19050" cap="rnd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9" name="Ink 214"/>
                          <wps:cNvSpPr>
                            <a:spLocks noRot="1" noChangeAspect="1" noEditPoints="1" noChangeArrowheads="1" noChangeShapeType="1" noTextEdit="1"/>
                          </wps:cNvSpPr>
                          <wps:spPr bwMode="auto">
                            <a:xfrm>
                              <a:off x="3105" y="13501"/>
                              <a:ext cx="133" cy="25"/>
                            </a:xfrm>
                            <a:custGeom>
                              <a:avLst/>
                              <a:gdLst>
                                <a:gd name="T0" fmla="+- 0 5692 5477"/>
                                <a:gd name="T1" fmla="*/ T0 w 234"/>
                                <a:gd name="T2" fmla="+- 0 23824 23814"/>
                                <a:gd name="T3" fmla="*/ 23824 h 45"/>
                                <a:gd name="T4" fmla="+- 0 5710 5477"/>
                                <a:gd name="T5" fmla="*/ T4 w 234"/>
                                <a:gd name="T6" fmla="+- 0 23814 23814"/>
                                <a:gd name="T7" fmla="*/ 23814 h 45"/>
                                <a:gd name="T8" fmla="+- 0 5658 5477"/>
                                <a:gd name="T9" fmla="*/ T8 w 234"/>
                                <a:gd name="T10" fmla="+- 0 23821 23814"/>
                                <a:gd name="T11" fmla="*/ 23821 h 45"/>
                                <a:gd name="T12" fmla="+- 0 5585 5477"/>
                                <a:gd name="T13" fmla="*/ T12 w 234"/>
                                <a:gd name="T14" fmla="+- 0 23822 23814"/>
                                <a:gd name="T15" fmla="*/ 23822 h 45"/>
                                <a:gd name="T16" fmla="+- 0 5522 5477"/>
                                <a:gd name="T17" fmla="*/ T16 w 234"/>
                                <a:gd name="T18" fmla="+- 0 23823 23814"/>
                                <a:gd name="T19" fmla="*/ 23823 h 45"/>
                                <a:gd name="T20" fmla="+- 0 5477 5477"/>
                                <a:gd name="T21" fmla="*/ T20 w 234"/>
                                <a:gd name="T22" fmla="+- 0 23843 23814"/>
                                <a:gd name="T23" fmla="*/ 23843 h 45"/>
                                <a:gd name="T24" fmla="+- 0 5488 5477"/>
                                <a:gd name="T25" fmla="*/ T24 w 234"/>
                                <a:gd name="T26" fmla="+- 0 23858 23814"/>
                                <a:gd name="T27" fmla="*/ 23858 h 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34" h="45" extrusionOk="0">
                                  <a:moveTo>
                                    <a:pt x="215" y="10"/>
                                  </a:moveTo>
                                  <a:cubicBezTo>
                                    <a:pt x="224" y="5"/>
                                    <a:pt x="227" y="3"/>
                                    <a:pt x="233" y="0"/>
                                  </a:cubicBezTo>
                                  <a:cubicBezTo>
                                    <a:pt x="215" y="1"/>
                                    <a:pt x="199" y="5"/>
                                    <a:pt x="181" y="7"/>
                                  </a:cubicBezTo>
                                  <a:cubicBezTo>
                                    <a:pt x="157" y="9"/>
                                    <a:pt x="132" y="9"/>
                                    <a:pt x="108" y="8"/>
                                  </a:cubicBezTo>
                                  <a:cubicBezTo>
                                    <a:pt x="87" y="7"/>
                                    <a:pt x="66" y="7"/>
                                    <a:pt x="45" y="9"/>
                                  </a:cubicBezTo>
                                  <a:cubicBezTo>
                                    <a:pt x="32" y="11"/>
                                    <a:pt x="6" y="15"/>
                                    <a:pt x="0" y="29"/>
                                  </a:cubicBezTo>
                                  <a:cubicBezTo>
                                    <a:pt x="2" y="39"/>
                                    <a:pt x="3" y="42"/>
                                    <a:pt x="11" y="44"/>
                                  </a:cubicBezTo>
                                </a:path>
                              </a:pathLst>
                            </a:custGeom>
                            <a:noFill/>
                            <a:ln w="19050" cap="rnd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" name="Ink 215"/>
                          <wps:cNvSpPr>
                            <a:spLocks noRot="1" noChangeAspect="1" noEditPoints="1" noChangeArrowheads="1" noChangeShapeType="1" noTextEdit="1"/>
                          </wps:cNvSpPr>
                          <wps:spPr bwMode="auto">
                            <a:xfrm>
                              <a:off x="3246" y="13582"/>
                              <a:ext cx="916" cy="374"/>
                            </a:xfrm>
                            <a:custGeom>
                              <a:avLst/>
                              <a:gdLst>
                                <a:gd name="T0" fmla="+- 0 5744 5725"/>
                                <a:gd name="T1" fmla="*/ T0 w 1616"/>
                                <a:gd name="T2" fmla="+- 0 24615 23957"/>
                                <a:gd name="T3" fmla="*/ 24615 h 659"/>
                                <a:gd name="T4" fmla="+- 0 5725 5725"/>
                                <a:gd name="T5" fmla="*/ T4 w 1616"/>
                                <a:gd name="T6" fmla="+- 0 24613 23957"/>
                                <a:gd name="T7" fmla="*/ 24613 h 659"/>
                                <a:gd name="T8" fmla="+- 0 5852 5725"/>
                                <a:gd name="T9" fmla="*/ T8 w 1616"/>
                                <a:gd name="T10" fmla="+- 0 24562 23957"/>
                                <a:gd name="T11" fmla="*/ 24562 h 659"/>
                                <a:gd name="T12" fmla="+- 0 5927 5725"/>
                                <a:gd name="T13" fmla="*/ T12 w 1616"/>
                                <a:gd name="T14" fmla="+- 0 24525 23957"/>
                                <a:gd name="T15" fmla="*/ 24525 h 659"/>
                                <a:gd name="T16" fmla="+- 0 6122 5725"/>
                                <a:gd name="T17" fmla="*/ T16 w 1616"/>
                                <a:gd name="T18" fmla="+- 0 24461 23957"/>
                                <a:gd name="T19" fmla="*/ 24461 h 659"/>
                                <a:gd name="T20" fmla="+- 0 6275 5725"/>
                                <a:gd name="T21" fmla="*/ T20 w 1616"/>
                                <a:gd name="T22" fmla="+- 0 24399 23957"/>
                                <a:gd name="T23" fmla="*/ 24399 h 659"/>
                                <a:gd name="T24" fmla="+- 0 6367 5725"/>
                                <a:gd name="T25" fmla="*/ T24 w 1616"/>
                                <a:gd name="T26" fmla="+- 0 24364 23957"/>
                                <a:gd name="T27" fmla="*/ 24364 h 659"/>
                                <a:gd name="T28" fmla="+- 0 6628 5725"/>
                                <a:gd name="T29" fmla="*/ T28 w 1616"/>
                                <a:gd name="T30" fmla="+- 0 24258 23957"/>
                                <a:gd name="T31" fmla="*/ 24258 h 659"/>
                                <a:gd name="T32" fmla="+- 0 6749 5725"/>
                                <a:gd name="T33" fmla="*/ T32 w 1616"/>
                                <a:gd name="T34" fmla="+- 0 24210 23957"/>
                                <a:gd name="T35" fmla="*/ 24210 h 659"/>
                                <a:gd name="T36" fmla="+- 0 6872 5725"/>
                                <a:gd name="T37" fmla="*/ T36 w 1616"/>
                                <a:gd name="T38" fmla="+- 0 24159 23957"/>
                                <a:gd name="T39" fmla="*/ 24159 h 659"/>
                                <a:gd name="T40" fmla="+- 0 7001 5725"/>
                                <a:gd name="T41" fmla="*/ T40 w 1616"/>
                                <a:gd name="T42" fmla="+- 0 24107 23957"/>
                                <a:gd name="T43" fmla="*/ 24107 h 659"/>
                                <a:gd name="T44" fmla="+- 0 7137 5725"/>
                                <a:gd name="T45" fmla="*/ T44 w 1616"/>
                                <a:gd name="T46" fmla="+- 0 24040 23957"/>
                                <a:gd name="T47" fmla="*/ 24040 h 659"/>
                                <a:gd name="T48" fmla="+- 0 7242 5725"/>
                                <a:gd name="T49" fmla="*/ T48 w 1616"/>
                                <a:gd name="T50" fmla="+- 0 23998 23957"/>
                                <a:gd name="T51" fmla="*/ 23998 h 659"/>
                                <a:gd name="T52" fmla="+- 0 7340 5725"/>
                                <a:gd name="T53" fmla="*/ T52 w 1616"/>
                                <a:gd name="T54" fmla="+- 0 23957 23957"/>
                                <a:gd name="T55" fmla="*/ 23957 h 65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616" h="659" extrusionOk="0">
                                  <a:moveTo>
                                    <a:pt x="19" y="658"/>
                                  </a:moveTo>
                                  <a:cubicBezTo>
                                    <a:pt x="9" y="655"/>
                                    <a:pt x="7" y="654"/>
                                    <a:pt x="0" y="656"/>
                                  </a:cubicBezTo>
                                  <a:cubicBezTo>
                                    <a:pt x="42" y="637"/>
                                    <a:pt x="87" y="627"/>
                                    <a:pt x="127" y="605"/>
                                  </a:cubicBezTo>
                                  <a:cubicBezTo>
                                    <a:pt x="153" y="591"/>
                                    <a:pt x="175" y="579"/>
                                    <a:pt x="202" y="568"/>
                                  </a:cubicBezTo>
                                  <a:cubicBezTo>
                                    <a:pt x="269" y="540"/>
                                    <a:pt x="327" y="520"/>
                                    <a:pt x="397" y="504"/>
                                  </a:cubicBezTo>
                                  <a:cubicBezTo>
                                    <a:pt x="450" y="492"/>
                                    <a:pt x="501" y="464"/>
                                    <a:pt x="550" y="442"/>
                                  </a:cubicBezTo>
                                  <a:cubicBezTo>
                                    <a:pt x="581" y="429"/>
                                    <a:pt x="610" y="418"/>
                                    <a:pt x="642" y="407"/>
                                  </a:cubicBezTo>
                                  <a:cubicBezTo>
                                    <a:pt x="732" y="376"/>
                                    <a:pt x="815" y="333"/>
                                    <a:pt x="903" y="301"/>
                                  </a:cubicBezTo>
                                  <a:cubicBezTo>
                                    <a:pt x="947" y="285"/>
                                    <a:pt x="983" y="277"/>
                                    <a:pt x="1024" y="253"/>
                                  </a:cubicBezTo>
                                  <a:cubicBezTo>
                                    <a:pt x="1063" y="230"/>
                                    <a:pt x="1104" y="218"/>
                                    <a:pt x="1147" y="202"/>
                                  </a:cubicBezTo>
                                  <a:cubicBezTo>
                                    <a:pt x="1189" y="187"/>
                                    <a:pt x="1237" y="173"/>
                                    <a:pt x="1276" y="150"/>
                                  </a:cubicBezTo>
                                  <a:cubicBezTo>
                                    <a:pt x="1322" y="123"/>
                                    <a:pt x="1364" y="105"/>
                                    <a:pt x="1412" y="83"/>
                                  </a:cubicBezTo>
                                  <a:cubicBezTo>
                                    <a:pt x="1448" y="67"/>
                                    <a:pt x="1479" y="51"/>
                                    <a:pt x="1517" y="41"/>
                                  </a:cubicBezTo>
                                  <a:cubicBezTo>
                                    <a:pt x="1557" y="31"/>
                                    <a:pt x="1585" y="19"/>
                                    <a:pt x="1615" y="0"/>
                                  </a:cubicBezTo>
                                </a:path>
                              </a:pathLst>
                            </a:custGeom>
                            <a:noFill/>
                            <a:ln w="19050" cap="rnd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1" name="Ink 216"/>
                          <wps:cNvSpPr>
                            <a:spLocks noRot="1" noChangeAspect="1" noEditPoints="1" noChangeArrowheads="1" noChangeShapeType="1" noTextEdit="1"/>
                          </wps:cNvSpPr>
                          <wps:spPr bwMode="auto">
                            <a:xfrm>
                              <a:off x="3297" y="13604"/>
                              <a:ext cx="870" cy="373"/>
                            </a:xfrm>
                            <a:custGeom>
                              <a:avLst/>
                              <a:gdLst>
                                <a:gd name="T0" fmla="+- 0 5868 5815"/>
                                <a:gd name="T1" fmla="*/ T0 w 1535"/>
                                <a:gd name="T2" fmla="+- 0 24626 23996"/>
                                <a:gd name="T3" fmla="*/ 24626 h 657"/>
                                <a:gd name="T4" fmla="+- 0 5825 5815"/>
                                <a:gd name="T5" fmla="*/ T4 w 1535"/>
                                <a:gd name="T6" fmla="+- 0 24647 23996"/>
                                <a:gd name="T7" fmla="*/ 24647 h 657"/>
                                <a:gd name="T8" fmla="+- 0 5815 5815"/>
                                <a:gd name="T9" fmla="*/ T8 w 1535"/>
                                <a:gd name="T10" fmla="+- 0 24652 23996"/>
                                <a:gd name="T11" fmla="*/ 24652 h 657"/>
                                <a:gd name="T12" fmla="+- 0 5861 5815"/>
                                <a:gd name="T13" fmla="*/ T12 w 1535"/>
                                <a:gd name="T14" fmla="+- 0 24615 23996"/>
                                <a:gd name="T15" fmla="*/ 24615 h 657"/>
                                <a:gd name="T16" fmla="+- 0 6084 5815"/>
                                <a:gd name="T17" fmla="*/ T16 w 1535"/>
                                <a:gd name="T18" fmla="+- 0 24507 23996"/>
                                <a:gd name="T19" fmla="*/ 24507 h 657"/>
                                <a:gd name="T20" fmla="+- 0 6162 5815"/>
                                <a:gd name="T21" fmla="*/ T20 w 1535"/>
                                <a:gd name="T22" fmla="+- 0 24476 23996"/>
                                <a:gd name="T23" fmla="*/ 24476 h 657"/>
                                <a:gd name="T24" fmla="+- 0 6456 5815"/>
                                <a:gd name="T25" fmla="*/ T24 w 1535"/>
                                <a:gd name="T26" fmla="+- 0 24344 23996"/>
                                <a:gd name="T27" fmla="*/ 24344 h 657"/>
                                <a:gd name="T28" fmla="+- 0 6655 5815"/>
                                <a:gd name="T29" fmla="*/ T28 w 1535"/>
                                <a:gd name="T30" fmla="+- 0 24287 23996"/>
                                <a:gd name="T31" fmla="*/ 24287 h 657"/>
                                <a:gd name="T32" fmla="+- 0 6872 5815"/>
                                <a:gd name="T33" fmla="*/ T32 w 1535"/>
                                <a:gd name="T34" fmla="+- 0 24189 23996"/>
                                <a:gd name="T35" fmla="*/ 24189 h 657"/>
                                <a:gd name="T36" fmla="+- 0 7033 5815"/>
                                <a:gd name="T37" fmla="*/ T36 w 1535"/>
                                <a:gd name="T38" fmla="+- 0 24127 23996"/>
                                <a:gd name="T39" fmla="*/ 24127 h 657"/>
                                <a:gd name="T40" fmla="+- 0 7127 5815"/>
                                <a:gd name="T41" fmla="*/ T40 w 1535"/>
                                <a:gd name="T42" fmla="+- 0 24100 23996"/>
                                <a:gd name="T43" fmla="*/ 24100 h 657"/>
                                <a:gd name="T44" fmla="+- 0 7240 5815"/>
                                <a:gd name="T45" fmla="*/ T44 w 1535"/>
                                <a:gd name="T46" fmla="+- 0 24074 23996"/>
                                <a:gd name="T47" fmla="*/ 24074 h 657"/>
                                <a:gd name="T48" fmla="+- 0 7332 5815"/>
                                <a:gd name="T49" fmla="*/ T48 w 1535"/>
                                <a:gd name="T50" fmla="+- 0 24014 23996"/>
                                <a:gd name="T51" fmla="*/ 24014 h 657"/>
                                <a:gd name="T52" fmla="+- 0 7342 5815"/>
                                <a:gd name="T53" fmla="*/ T52 w 1535"/>
                                <a:gd name="T54" fmla="+- 0 23996 23996"/>
                                <a:gd name="T55" fmla="*/ 23996 h 65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535" h="657" extrusionOk="0">
                                  <a:moveTo>
                                    <a:pt x="53" y="630"/>
                                  </a:moveTo>
                                  <a:cubicBezTo>
                                    <a:pt x="38" y="637"/>
                                    <a:pt x="25" y="643"/>
                                    <a:pt x="10" y="651"/>
                                  </a:cubicBezTo>
                                  <a:cubicBezTo>
                                    <a:pt x="7" y="653"/>
                                    <a:pt x="3" y="654"/>
                                    <a:pt x="0" y="656"/>
                                  </a:cubicBezTo>
                                  <a:cubicBezTo>
                                    <a:pt x="14" y="644"/>
                                    <a:pt x="29" y="630"/>
                                    <a:pt x="46" y="619"/>
                                  </a:cubicBezTo>
                                  <a:cubicBezTo>
                                    <a:pt x="114" y="575"/>
                                    <a:pt x="196" y="545"/>
                                    <a:pt x="269" y="511"/>
                                  </a:cubicBezTo>
                                  <a:cubicBezTo>
                                    <a:pt x="294" y="499"/>
                                    <a:pt x="321" y="489"/>
                                    <a:pt x="347" y="480"/>
                                  </a:cubicBezTo>
                                  <a:cubicBezTo>
                                    <a:pt x="452" y="444"/>
                                    <a:pt x="542" y="398"/>
                                    <a:pt x="641" y="348"/>
                                  </a:cubicBezTo>
                                  <a:cubicBezTo>
                                    <a:pt x="705" y="316"/>
                                    <a:pt x="772" y="310"/>
                                    <a:pt x="840" y="291"/>
                                  </a:cubicBezTo>
                                  <a:cubicBezTo>
                                    <a:pt x="919" y="268"/>
                                    <a:pt x="983" y="224"/>
                                    <a:pt x="1057" y="193"/>
                                  </a:cubicBezTo>
                                  <a:cubicBezTo>
                                    <a:pt x="1109" y="171"/>
                                    <a:pt x="1164" y="147"/>
                                    <a:pt x="1218" y="131"/>
                                  </a:cubicBezTo>
                                  <a:cubicBezTo>
                                    <a:pt x="1249" y="122"/>
                                    <a:pt x="1281" y="112"/>
                                    <a:pt x="1312" y="104"/>
                                  </a:cubicBezTo>
                                  <a:cubicBezTo>
                                    <a:pt x="1349" y="94"/>
                                    <a:pt x="1389" y="94"/>
                                    <a:pt x="1425" y="78"/>
                                  </a:cubicBezTo>
                                  <a:cubicBezTo>
                                    <a:pt x="1453" y="65"/>
                                    <a:pt x="1495" y="40"/>
                                    <a:pt x="1517" y="18"/>
                                  </a:cubicBezTo>
                                  <a:cubicBezTo>
                                    <a:pt x="1530" y="5"/>
                                    <a:pt x="1519" y="10"/>
                                    <a:pt x="1527" y="0"/>
                                  </a:cubicBezTo>
                                </a:path>
                              </a:pathLst>
                            </a:custGeom>
                            <a:noFill/>
                            <a:ln w="19050" cap="rnd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" name="Ink 217"/>
                          <wps:cNvSpPr>
                            <a:spLocks noRot="1" noChangeAspect="1" noEditPoints="1" noChangeArrowheads="1" noChangeShapeType="1" noTextEdit="1"/>
                          </wps:cNvSpPr>
                          <wps:spPr bwMode="auto">
                            <a:xfrm>
                              <a:off x="3201" y="13762"/>
                              <a:ext cx="109" cy="338"/>
                            </a:xfrm>
                            <a:custGeom>
                              <a:avLst/>
                              <a:gdLst>
                                <a:gd name="T0" fmla="+- 0 5659 5647"/>
                                <a:gd name="T1" fmla="*/ T0 w 191"/>
                                <a:gd name="T2" fmla="+- 0 24300 24275"/>
                                <a:gd name="T3" fmla="*/ 24300 h 595"/>
                                <a:gd name="T4" fmla="+- 0 5659 5647"/>
                                <a:gd name="T5" fmla="*/ T4 w 191"/>
                                <a:gd name="T6" fmla="+- 0 24333 24275"/>
                                <a:gd name="T7" fmla="*/ 24333 h 595"/>
                                <a:gd name="T8" fmla="+- 0 5707 5647"/>
                                <a:gd name="T9" fmla="*/ T8 w 191"/>
                                <a:gd name="T10" fmla="+- 0 24473 24275"/>
                                <a:gd name="T11" fmla="*/ 24473 h 595"/>
                                <a:gd name="T12" fmla="+- 0 5783 5647"/>
                                <a:gd name="T13" fmla="*/ T12 w 191"/>
                                <a:gd name="T14" fmla="+- 0 24671 24275"/>
                                <a:gd name="T15" fmla="*/ 24671 h 595"/>
                                <a:gd name="T16" fmla="+- 0 5830 5647"/>
                                <a:gd name="T17" fmla="*/ T16 w 191"/>
                                <a:gd name="T18" fmla="+- 0 24805 24275"/>
                                <a:gd name="T19" fmla="*/ 24805 h 595"/>
                                <a:gd name="T20" fmla="+- 0 5837 5647"/>
                                <a:gd name="T21" fmla="*/ T20 w 191"/>
                                <a:gd name="T22" fmla="+- 0 24843 24275"/>
                                <a:gd name="T23" fmla="*/ 24843 h 595"/>
                                <a:gd name="T24" fmla="+- 0 5797 5647"/>
                                <a:gd name="T25" fmla="*/ T24 w 191"/>
                                <a:gd name="T26" fmla="+- 0 24731 24275"/>
                                <a:gd name="T27" fmla="*/ 24731 h 595"/>
                                <a:gd name="T28" fmla="+- 0 5733 5647"/>
                                <a:gd name="T29" fmla="*/ T28 w 191"/>
                                <a:gd name="T30" fmla="+- 0 24520 24275"/>
                                <a:gd name="T31" fmla="*/ 24520 h 595"/>
                                <a:gd name="T32" fmla="+- 0 5662 5647"/>
                                <a:gd name="T33" fmla="*/ T32 w 191"/>
                                <a:gd name="T34" fmla="+- 0 24287 24275"/>
                                <a:gd name="T35" fmla="*/ 24287 h 595"/>
                                <a:gd name="T36" fmla="+- 0 5657 5647"/>
                                <a:gd name="T37" fmla="*/ T36 w 191"/>
                                <a:gd name="T38" fmla="+- 0 24275 24275"/>
                                <a:gd name="T39" fmla="*/ 24275 h 595"/>
                                <a:gd name="T40" fmla="+- 0 5679 5647"/>
                                <a:gd name="T41" fmla="*/ T40 w 191"/>
                                <a:gd name="T42" fmla="+- 0 24388 24275"/>
                                <a:gd name="T43" fmla="*/ 24388 h 595"/>
                                <a:gd name="T44" fmla="+- 0 5730 5647"/>
                                <a:gd name="T45" fmla="*/ T44 w 191"/>
                                <a:gd name="T46" fmla="+- 0 24598 24275"/>
                                <a:gd name="T47" fmla="*/ 24598 h 595"/>
                                <a:gd name="T48" fmla="+- 0 5807 5647"/>
                                <a:gd name="T49" fmla="*/ T48 w 191"/>
                                <a:gd name="T50" fmla="+- 0 24829 24275"/>
                                <a:gd name="T51" fmla="*/ 24829 h 595"/>
                                <a:gd name="T52" fmla="+- 0 5826 5647"/>
                                <a:gd name="T53" fmla="*/ T52 w 191"/>
                                <a:gd name="T54" fmla="+- 0 24869 24275"/>
                                <a:gd name="T55" fmla="*/ 24869 h 595"/>
                                <a:gd name="T56" fmla="+- 0 5790 5647"/>
                                <a:gd name="T57" fmla="*/ T56 w 191"/>
                                <a:gd name="T58" fmla="+- 0 24754 24275"/>
                                <a:gd name="T59" fmla="*/ 24754 h 595"/>
                                <a:gd name="T60" fmla="+- 0 5732 5647"/>
                                <a:gd name="T61" fmla="*/ T60 w 191"/>
                                <a:gd name="T62" fmla="+- 0 24565 24275"/>
                                <a:gd name="T63" fmla="*/ 24565 h 595"/>
                                <a:gd name="T64" fmla="+- 0 5684 5647"/>
                                <a:gd name="T65" fmla="*/ T64 w 191"/>
                                <a:gd name="T66" fmla="+- 0 24374 24275"/>
                                <a:gd name="T67" fmla="*/ 24374 h 595"/>
                                <a:gd name="T68" fmla="+- 0 5666 5647"/>
                                <a:gd name="T69" fmla="*/ T68 w 191"/>
                                <a:gd name="T70" fmla="+- 0 24312 24275"/>
                                <a:gd name="T71" fmla="*/ 24312 h 595"/>
                                <a:gd name="T72" fmla="+- 0 5684 5647"/>
                                <a:gd name="T73" fmla="*/ T72 w 191"/>
                                <a:gd name="T74" fmla="+- 0 24436 24275"/>
                                <a:gd name="T75" fmla="*/ 24436 h 595"/>
                                <a:gd name="T76" fmla="+- 0 5735 5647"/>
                                <a:gd name="T77" fmla="*/ T76 w 191"/>
                                <a:gd name="T78" fmla="+- 0 24647 24275"/>
                                <a:gd name="T79" fmla="*/ 24647 h 595"/>
                                <a:gd name="T80" fmla="+- 0 5778 5647"/>
                                <a:gd name="T81" fmla="*/ T80 w 191"/>
                                <a:gd name="T82" fmla="+- 0 24783 24275"/>
                                <a:gd name="T83" fmla="*/ 24783 h 595"/>
                                <a:gd name="T84" fmla="+- 0 5803 5647"/>
                                <a:gd name="T85" fmla="*/ T84 w 191"/>
                                <a:gd name="T86" fmla="+- 0 24814 24275"/>
                                <a:gd name="T87" fmla="*/ 24814 h 59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</a:cxnLst>
                              <a:rect l="0" t="0" r="r" b="b"/>
                              <a:pathLst>
                                <a:path w="191" h="595" extrusionOk="0">
                                  <a:moveTo>
                                    <a:pt x="12" y="25"/>
                                  </a:moveTo>
                                  <a:cubicBezTo>
                                    <a:pt x="-9" y="22"/>
                                    <a:pt x="3" y="30"/>
                                    <a:pt x="12" y="58"/>
                                  </a:cubicBezTo>
                                  <a:cubicBezTo>
                                    <a:pt x="28" y="105"/>
                                    <a:pt x="43" y="152"/>
                                    <a:pt x="60" y="198"/>
                                  </a:cubicBezTo>
                                  <a:cubicBezTo>
                                    <a:pt x="84" y="265"/>
                                    <a:pt x="111" y="330"/>
                                    <a:pt x="136" y="396"/>
                                  </a:cubicBezTo>
                                  <a:cubicBezTo>
                                    <a:pt x="153" y="440"/>
                                    <a:pt x="170" y="485"/>
                                    <a:pt x="183" y="530"/>
                                  </a:cubicBezTo>
                                  <a:cubicBezTo>
                                    <a:pt x="187" y="543"/>
                                    <a:pt x="188" y="555"/>
                                    <a:pt x="190" y="568"/>
                                  </a:cubicBezTo>
                                  <a:cubicBezTo>
                                    <a:pt x="173" y="532"/>
                                    <a:pt x="162" y="495"/>
                                    <a:pt x="150" y="456"/>
                                  </a:cubicBezTo>
                                  <a:cubicBezTo>
                                    <a:pt x="128" y="386"/>
                                    <a:pt x="107" y="315"/>
                                    <a:pt x="86" y="245"/>
                                  </a:cubicBezTo>
                                  <a:cubicBezTo>
                                    <a:pt x="63" y="168"/>
                                    <a:pt x="43" y="88"/>
                                    <a:pt x="15" y="12"/>
                                  </a:cubicBezTo>
                                  <a:cubicBezTo>
                                    <a:pt x="13" y="8"/>
                                    <a:pt x="12" y="4"/>
                                    <a:pt x="10" y="0"/>
                                  </a:cubicBezTo>
                                  <a:cubicBezTo>
                                    <a:pt x="15" y="38"/>
                                    <a:pt x="24" y="75"/>
                                    <a:pt x="32" y="113"/>
                                  </a:cubicBezTo>
                                  <a:cubicBezTo>
                                    <a:pt x="48" y="183"/>
                                    <a:pt x="64" y="254"/>
                                    <a:pt x="83" y="323"/>
                                  </a:cubicBezTo>
                                  <a:cubicBezTo>
                                    <a:pt x="105" y="400"/>
                                    <a:pt x="130" y="480"/>
                                    <a:pt x="160" y="554"/>
                                  </a:cubicBezTo>
                                  <a:cubicBezTo>
                                    <a:pt x="170" y="576"/>
                                    <a:pt x="173" y="581"/>
                                    <a:pt x="179" y="594"/>
                                  </a:cubicBezTo>
                                  <a:cubicBezTo>
                                    <a:pt x="170" y="555"/>
                                    <a:pt x="156" y="517"/>
                                    <a:pt x="143" y="479"/>
                                  </a:cubicBezTo>
                                  <a:cubicBezTo>
                                    <a:pt x="122" y="416"/>
                                    <a:pt x="102" y="354"/>
                                    <a:pt x="85" y="290"/>
                                  </a:cubicBezTo>
                                  <a:cubicBezTo>
                                    <a:pt x="68" y="227"/>
                                    <a:pt x="53" y="163"/>
                                    <a:pt x="37" y="99"/>
                                  </a:cubicBezTo>
                                  <a:cubicBezTo>
                                    <a:pt x="32" y="78"/>
                                    <a:pt x="25" y="58"/>
                                    <a:pt x="19" y="37"/>
                                  </a:cubicBezTo>
                                  <a:cubicBezTo>
                                    <a:pt x="18" y="80"/>
                                    <a:pt x="28" y="118"/>
                                    <a:pt x="37" y="161"/>
                                  </a:cubicBezTo>
                                  <a:cubicBezTo>
                                    <a:pt x="52" y="232"/>
                                    <a:pt x="68" y="302"/>
                                    <a:pt x="88" y="372"/>
                                  </a:cubicBezTo>
                                  <a:cubicBezTo>
                                    <a:pt x="101" y="417"/>
                                    <a:pt x="114" y="464"/>
                                    <a:pt x="131" y="508"/>
                                  </a:cubicBezTo>
                                  <a:cubicBezTo>
                                    <a:pt x="141" y="533"/>
                                    <a:pt x="143" y="529"/>
                                    <a:pt x="156" y="539"/>
                                  </a:cubicBezTo>
                                </a:path>
                              </a:pathLst>
                            </a:custGeom>
                            <a:noFill/>
                            <a:ln w="19050" cap="rnd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" name="Ink 218"/>
                          <wps:cNvSpPr>
                            <a:spLocks noRot="1" noChangeAspect="1" noEditPoints="1" noChangeArrowheads="1" noChangeShapeType="1" noTextEdit="1"/>
                          </wps:cNvSpPr>
                          <wps:spPr bwMode="auto">
                            <a:xfrm>
                              <a:off x="3093" y="13966"/>
                              <a:ext cx="158" cy="66"/>
                            </a:xfrm>
                            <a:custGeom>
                              <a:avLst/>
                              <a:gdLst>
                                <a:gd name="T0" fmla="+- 0 5733 5456"/>
                                <a:gd name="T1" fmla="*/ T0 w 278"/>
                                <a:gd name="T2" fmla="+- 0 24635 24635"/>
                                <a:gd name="T3" fmla="*/ 24635 h 116"/>
                                <a:gd name="T4" fmla="+- 0 5671 5456"/>
                                <a:gd name="T5" fmla="*/ T4 w 278"/>
                                <a:gd name="T6" fmla="+- 0 24661 24635"/>
                                <a:gd name="T7" fmla="*/ 24661 h 116"/>
                                <a:gd name="T8" fmla="+- 0 5548 5456"/>
                                <a:gd name="T9" fmla="*/ T8 w 278"/>
                                <a:gd name="T10" fmla="+- 0 24718 24635"/>
                                <a:gd name="T11" fmla="*/ 24718 h 116"/>
                                <a:gd name="T12" fmla="+- 0 5479 5456"/>
                                <a:gd name="T13" fmla="*/ T12 w 278"/>
                                <a:gd name="T14" fmla="+- 0 24744 24635"/>
                                <a:gd name="T15" fmla="*/ 24744 h 116"/>
                                <a:gd name="T16" fmla="+- 0 5456 5456"/>
                                <a:gd name="T17" fmla="*/ T16 w 278"/>
                                <a:gd name="T18" fmla="+- 0 24750 24635"/>
                                <a:gd name="T19" fmla="*/ 24750 h 116"/>
                                <a:gd name="T20" fmla="+- 0 5496 5456"/>
                                <a:gd name="T21" fmla="*/ T20 w 278"/>
                                <a:gd name="T22" fmla="+- 0 24696 24635"/>
                                <a:gd name="T23" fmla="*/ 24696 h 116"/>
                                <a:gd name="T24" fmla="+- 0 5519 5456"/>
                                <a:gd name="T25" fmla="*/ T24 w 278"/>
                                <a:gd name="T26" fmla="+- 0 24688 24635"/>
                                <a:gd name="T27" fmla="*/ 24688 h 116"/>
                                <a:gd name="T28" fmla="+- 0 5502 5456"/>
                                <a:gd name="T29" fmla="*/ T28 w 278"/>
                                <a:gd name="T30" fmla="+- 0 24728 24635"/>
                                <a:gd name="T31" fmla="*/ 24728 h 1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278" h="116" extrusionOk="0">
                                  <a:moveTo>
                                    <a:pt x="277" y="0"/>
                                  </a:moveTo>
                                  <a:cubicBezTo>
                                    <a:pt x="255" y="5"/>
                                    <a:pt x="236" y="16"/>
                                    <a:pt x="215" y="26"/>
                                  </a:cubicBezTo>
                                  <a:cubicBezTo>
                                    <a:pt x="174" y="45"/>
                                    <a:pt x="134" y="66"/>
                                    <a:pt x="92" y="83"/>
                                  </a:cubicBezTo>
                                  <a:cubicBezTo>
                                    <a:pt x="69" y="92"/>
                                    <a:pt x="46" y="102"/>
                                    <a:pt x="23" y="109"/>
                                  </a:cubicBezTo>
                                  <a:cubicBezTo>
                                    <a:pt x="11" y="113"/>
                                    <a:pt x="8" y="113"/>
                                    <a:pt x="0" y="115"/>
                                  </a:cubicBezTo>
                                  <a:cubicBezTo>
                                    <a:pt x="10" y="96"/>
                                    <a:pt x="22" y="73"/>
                                    <a:pt x="40" y="61"/>
                                  </a:cubicBezTo>
                                  <a:cubicBezTo>
                                    <a:pt x="51" y="56"/>
                                    <a:pt x="55" y="54"/>
                                    <a:pt x="63" y="53"/>
                                  </a:cubicBezTo>
                                  <a:cubicBezTo>
                                    <a:pt x="57" y="66"/>
                                    <a:pt x="51" y="79"/>
                                    <a:pt x="46" y="93"/>
                                  </a:cubicBezTo>
                                </a:path>
                              </a:pathLst>
                            </a:custGeom>
                            <a:noFill/>
                            <a:ln w="19050" cap="rnd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4" name="Ink 219"/>
                          <wps:cNvSpPr>
                            <a:spLocks noRot="1" noChangeAspect="1" noEditPoints="1" noChangeArrowheads="1" noChangeShapeType="1" noTextEdit="1"/>
                          </wps:cNvSpPr>
                          <wps:spPr bwMode="auto">
                            <a:xfrm>
                              <a:off x="3996" y="14310"/>
                              <a:ext cx="127" cy="234"/>
                            </a:xfrm>
                            <a:custGeom>
                              <a:avLst/>
                              <a:gdLst>
                                <a:gd name="T0" fmla="+- 0 7257 7048"/>
                                <a:gd name="T1" fmla="*/ T0 w 225"/>
                                <a:gd name="T2" fmla="+- 0 25304 25241"/>
                                <a:gd name="T3" fmla="*/ 25304 h 413"/>
                                <a:gd name="T4" fmla="+- 0 7272 7048"/>
                                <a:gd name="T5" fmla="*/ T4 w 225"/>
                                <a:gd name="T6" fmla="+- 0 25263 25241"/>
                                <a:gd name="T7" fmla="*/ 25263 h 413"/>
                                <a:gd name="T8" fmla="+- 0 7226 7048"/>
                                <a:gd name="T9" fmla="*/ T8 w 225"/>
                                <a:gd name="T10" fmla="+- 0 25243 25241"/>
                                <a:gd name="T11" fmla="*/ 25243 h 413"/>
                                <a:gd name="T12" fmla="+- 0 7165 7048"/>
                                <a:gd name="T13" fmla="*/ T12 w 225"/>
                                <a:gd name="T14" fmla="+- 0 25292 25241"/>
                                <a:gd name="T15" fmla="*/ 25292 h 413"/>
                                <a:gd name="T16" fmla="+- 0 7112 7048"/>
                                <a:gd name="T17" fmla="*/ T16 w 225"/>
                                <a:gd name="T18" fmla="+- 0 25379 25241"/>
                                <a:gd name="T19" fmla="*/ 25379 h 413"/>
                                <a:gd name="T20" fmla="+- 0 7066 7048"/>
                                <a:gd name="T21" fmla="*/ T20 w 225"/>
                                <a:gd name="T22" fmla="+- 0 25476 25241"/>
                                <a:gd name="T23" fmla="*/ 25476 h 413"/>
                                <a:gd name="T24" fmla="+- 0 7048 7048"/>
                                <a:gd name="T25" fmla="*/ T24 w 225"/>
                                <a:gd name="T26" fmla="+- 0 25551 25241"/>
                                <a:gd name="T27" fmla="*/ 25551 h 413"/>
                                <a:gd name="T28" fmla="+- 0 7054 7048"/>
                                <a:gd name="T29" fmla="*/ T28 w 225"/>
                                <a:gd name="T30" fmla="+- 0 25603 25241"/>
                                <a:gd name="T31" fmla="*/ 25603 h 413"/>
                                <a:gd name="T32" fmla="+- 0 7054 7048"/>
                                <a:gd name="T33" fmla="*/ T32 w 225"/>
                                <a:gd name="T34" fmla="+- 0 25653 25241"/>
                                <a:gd name="T35" fmla="*/ 25653 h 413"/>
                                <a:gd name="T36" fmla="+- 0 7068 7048"/>
                                <a:gd name="T37" fmla="*/ T36 w 225"/>
                                <a:gd name="T38" fmla="+- 0 25652 25241"/>
                                <a:gd name="T39" fmla="*/ 25652 h 41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225" h="413" extrusionOk="0">
                                  <a:moveTo>
                                    <a:pt x="209" y="63"/>
                                  </a:moveTo>
                                  <a:cubicBezTo>
                                    <a:pt x="217" y="52"/>
                                    <a:pt x="229" y="37"/>
                                    <a:pt x="224" y="22"/>
                                  </a:cubicBezTo>
                                  <a:cubicBezTo>
                                    <a:pt x="217" y="-1"/>
                                    <a:pt x="199" y="-1"/>
                                    <a:pt x="178" y="2"/>
                                  </a:cubicBezTo>
                                  <a:cubicBezTo>
                                    <a:pt x="153" y="6"/>
                                    <a:pt x="132" y="32"/>
                                    <a:pt x="117" y="51"/>
                                  </a:cubicBezTo>
                                  <a:cubicBezTo>
                                    <a:pt x="96" y="78"/>
                                    <a:pt x="81" y="108"/>
                                    <a:pt x="64" y="138"/>
                                  </a:cubicBezTo>
                                  <a:cubicBezTo>
                                    <a:pt x="46" y="169"/>
                                    <a:pt x="30" y="201"/>
                                    <a:pt x="18" y="235"/>
                                  </a:cubicBezTo>
                                  <a:cubicBezTo>
                                    <a:pt x="10" y="258"/>
                                    <a:pt x="1" y="285"/>
                                    <a:pt x="0" y="310"/>
                                  </a:cubicBezTo>
                                  <a:cubicBezTo>
                                    <a:pt x="-1" y="327"/>
                                    <a:pt x="3" y="346"/>
                                    <a:pt x="6" y="362"/>
                                  </a:cubicBezTo>
                                  <a:cubicBezTo>
                                    <a:pt x="9" y="379"/>
                                    <a:pt x="-5" y="399"/>
                                    <a:pt x="6" y="412"/>
                                  </a:cubicBezTo>
                                  <a:cubicBezTo>
                                    <a:pt x="11" y="412"/>
                                    <a:pt x="15" y="411"/>
                                    <a:pt x="20" y="411"/>
                                  </a:cubicBezTo>
                                </a:path>
                              </a:pathLst>
                            </a:custGeom>
                            <a:noFill/>
                            <a:ln w="19050" cap="rnd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5" name="Ink 220"/>
                          <wps:cNvSpPr>
                            <a:spLocks noRot="1" noChangeAspect="1" noEditPoints="1" noChangeArrowheads="1" noChangeShapeType="1" noTextEdit="1"/>
                          </wps:cNvSpPr>
                          <wps:spPr bwMode="auto">
                            <a:xfrm>
                              <a:off x="4038" y="14353"/>
                              <a:ext cx="629" cy="206"/>
                            </a:xfrm>
                            <a:custGeom>
                              <a:avLst/>
                              <a:gdLst>
                                <a:gd name="T0" fmla="+- 0 7174 7123"/>
                                <a:gd name="T1" fmla="*/ T0 w 1109"/>
                                <a:gd name="T2" fmla="+- 0 25586 25317"/>
                                <a:gd name="T3" fmla="*/ 25586 h 364"/>
                                <a:gd name="T4" fmla="+- 0 7134 7123"/>
                                <a:gd name="T5" fmla="*/ T4 w 1109"/>
                                <a:gd name="T6" fmla="+- 0 25582 25317"/>
                                <a:gd name="T7" fmla="*/ 25582 h 364"/>
                                <a:gd name="T8" fmla="+- 0 7123 7123"/>
                                <a:gd name="T9" fmla="*/ T8 w 1109"/>
                                <a:gd name="T10" fmla="+- 0 25588 25317"/>
                                <a:gd name="T11" fmla="*/ 25588 h 364"/>
                                <a:gd name="T12" fmla="+- 0 7233 7123"/>
                                <a:gd name="T13" fmla="*/ T12 w 1109"/>
                                <a:gd name="T14" fmla="+- 0 25581 25317"/>
                                <a:gd name="T15" fmla="*/ 25581 h 364"/>
                                <a:gd name="T16" fmla="+- 0 7328 7123"/>
                                <a:gd name="T17" fmla="*/ T16 w 1109"/>
                                <a:gd name="T18" fmla="+- 0 25580 25317"/>
                                <a:gd name="T19" fmla="*/ 25580 h 364"/>
                                <a:gd name="T20" fmla="+- 0 7445 7123"/>
                                <a:gd name="T21" fmla="*/ T20 w 1109"/>
                                <a:gd name="T22" fmla="+- 0 25578 25317"/>
                                <a:gd name="T23" fmla="*/ 25578 h 364"/>
                                <a:gd name="T24" fmla="+- 0 7511 7123"/>
                                <a:gd name="T25" fmla="*/ T24 w 1109"/>
                                <a:gd name="T26" fmla="+- 0 25580 25317"/>
                                <a:gd name="T27" fmla="*/ 25580 h 364"/>
                                <a:gd name="T28" fmla="+- 0 7609 7123"/>
                                <a:gd name="T29" fmla="*/ T28 w 1109"/>
                                <a:gd name="T30" fmla="+- 0 25579 25317"/>
                                <a:gd name="T31" fmla="*/ 25579 h 364"/>
                                <a:gd name="T32" fmla="+- 0 7660 7123"/>
                                <a:gd name="T33" fmla="*/ T32 w 1109"/>
                                <a:gd name="T34" fmla="+- 0 25592 25317"/>
                                <a:gd name="T35" fmla="*/ 25592 h 364"/>
                                <a:gd name="T36" fmla="+- 0 7767 7123"/>
                                <a:gd name="T37" fmla="*/ T36 w 1109"/>
                                <a:gd name="T38" fmla="+- 0 25616 25317"/>
                                <a:gd name="T39" fmla="*/ 25616 h 364"/>
                                <a:gd name="T40" fmla="+- 0 7860 7123"/>
                                <a:gd name="T41" fmla="*/ T40 w 1109"/>
                                <a:gd name="T42" fmla="+- 0 25631 25317"/>
                                <a:gd name="T43" fmla="*/ 25631 h 364"/>
                                <a:gd name="T44" fmla="+- 0 7994 7123"/>
                                <a:gd name="T45" fmla="*/ T44 w 1109"/>
                                <a:gd name="T46" fmla="+- 0 25643 25317"/>
                                <a:gd name="T47" fmla="*/ 25643 h 364"/>
                                <a:gd name="T48" fmla="+- 0 8126 7123"/>
                                <a:gd name="T49" fmla="*/ T48 w 1109"/>
                                <a:gd name="T50" fmla="+- 0 25661 25317"/>
                                <a:gd name="T51" fmla="*/ 25661 h 364"/>
                                <a:gd name="T52" fmla="+- 0 8231 7123"/>
                                <a:gd name="T53" fmla="*/ T52 w 1109"/>
                                <a:gd name="T54" fmla="+- 0 25680 25317"/>
                                <a:gd name="T55" fmla="*/ 25680 h 364"/>
                                <a:gd name="T56" fmla="+- 0 8210 7123"/>
                                <a:gd name="T57" fmla="*/ T56 w 1109"/>
                                <a:gd name="T58" fmla="+- 0 25629 25317"/>
                                <a:gd name="T59" fmla="*/ 25629 h 364"/>
                                <a:gd name="T60" fmla="+- 0 8129 7123"/>
                                <a:gd name="T61" fmla="*/ T60 w 1109"/>
                                <a:gd name="T62" fmla="+- 0 25449 25317"/>
                                <a:gd name="T63" fmla="*/ 25449 h 364"/>
                                <a:gd name="T64" fmla="+- 0 8004 7123"/>
                                <a:gd name="T65" fmla="*/ T64 w 1109"/>
                                <a:gd name="T66" fmla="+- 0 25372 25317"/>
                                <a:gd name="T67" fmla="*/ 25372 h 364"/>
                                <a:gd name="T68" fmla="+- 0 7938 7123"/>
                                <a:gd name="T69" fmla="*/ T68 w 1109"/>
                                <a:gd name="T70" fmla="+- 0 25332 25317"/>
                                <a:gd name="T71" fmla="*/ 25332 h 364"/>
                                <a:gd name="T72" fmla="+- 0 7832 7123"/>
                                <a:gd name="T73" fmla="*/ T72 w 1109"/>
                                <a:gd name="T74" fmla="+- 0 25334 25317"/>
                                <a:gd name="T75" fmla="*/ 25334 h 364"/>
                                <a:gd name="T76" fmla="+- 0 7841 7123"/>
                                <a:gd name="T77" fmla="*/ T76 w 1109"/>
                                <a:gd name="T78" fmla="+- 0 25347 25317"/>
                                <a:gd name="T79" fmla="*/ 25347 h 3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1109" h="364" extrusionOk="0">
                                  <a:moveTo>
                                    <a:pt x="51" y="269"/>
                                  </a:moveTo>
                                  <a:cubicBezTo>
                                    <a:pt x="31" y="265"/>
                                    <a:pt x="30" y="263"/>
                                    <a:pt x="11" y="265"/>
                                  </a:cubicBezTo>
                                  <a:cubicBezTo>
                                    <a:pt x="7" y="267"/>
                                    <a:pt x="4" y="269"/>
                                    <a:pt x="0" y="271"/>
                                  </a:cubicBezTo>
                                  <a:cubicBezTo>
                                    <a:pt x="37" y="264"/>
                                    <a:pt x="71" y="264"/>
                                    <a:pt x="110" y="264"/>
                                  </a:cubicBezTo>
                                  <a:cubicBezTo>
                                    <a:pt x="142" y="264"/>
                                    <a:pt x="173" y="264"/>
                                    <a:pt x="205" y="263"/>
                                  </a:cubicBezTo>
                                  <a:cubicBezTo>
                                    <a:pt x="244" y="262"/>
                                    <a:pt x="283" y="260"/>
                                    <a:pt x="322" y="261"/>
                                  </a:cubicBezTo>
                                  <a:cubicBezTo>
                                    <a:pt x="344" y="261"/>
                                    <a:pt x="366" y="263"/>
                                    <a:pt x="388" y="263"/>
                                  </a:cubicBezTo>
                                  <a:cubicBezTo>
                                    <a:pt x="420" y="263"/>
                                    <a:pt x="455" y="259"/>
                                    <a:pt x="486" y="262"/>
                                  </a:cubicBezTo>
                                  <a:cubicBezTo>
                                    <a:pt x="503" y="264"/>
                                    <a:pt x="521" y="270"/>
                                    <a:pt x="537" y="275"/>
                                  </a:cubicBezTo>
                                  <a:cubicBezTo>
                                    <a:pt x="574" y="287"/>
                                    <a:pt x="605" y="295"/>
                                    <a:pt x="644" y="299"/>
                                  </a:cubicBezTo>
                                  <a:cubicBezTo>
                                    <a:pt x="676" y="302"/>
                                    <a:pt x="706" y="306"/>
                                    <a:pt x="737" y="314"/>
                                  </a:cubicBezTo>
                                  <a:cubicBezTo>
                                    <a:pt x="787" y="327"/>
                                    <a:pt x="819" y="332"/>
                                    <a:pt x="871" y="326"/>
                                  </a:cubicBezTo>
                                  <a:cubicBezTo>
                                    <a:pt x="921" y="320"/>
                                    <a:pt x="956" y="329"/>
                                    <a:pt x="1003" y="344"/>
                                  </a:cubicBezTo>
                                  <a:cubicBezTo>
                                    <a:pt x="1037" y="355"/>
                                    <a:pt x="1074" y="356"/>
                                    <a:pt x="1108" y="363"/>
                                  </a:cubicBezTo>
                                  <a:cubicBezTo>
                                    <a:pt x="1101" y="346"/>
                                    <a:pt x="1093" y="329"/>
                                    <a:pt x="1087" y="312"/>
                                  </a:cubicBezTo>
                                  <a:cubicBezTo>
                                    <a:pt x="1065" y="252"/>
                                    <a:pt x="1049" y="181"/>
                                    <a:pt x="1006" y="132"/>
                                  </a:cubicBezTo>
                                  <a:cubicBezTo>
                                    <a:pt x="974" y="95"/>
                                    <a:pt x="922" y="80"/>
                                    <a:pt x="881" y="55"/>
                                  </a:cubicBezTo>
                                  <a:cubicBezTo>
                                    <a:pt x="859" y="42"/>
                                    <a:pt x="838" y="26"/>
                                    <a:pt x="815" y="15"/>
                                  </a:cubicBezTo>
                                  <a:cubicBezTo>
                                    <a:pt x="792" y="4"/>
                                    <a:pt x="726" y="-16"/>
                                    <a:pt x="709" y="17"/>
                                  </a:cubicBezTo>
                                  <a:cubicBezTo>
                                    <a:pt x="706" y="28"/>
                                    <a:pt x="705" y="32"/>
                                    <a:pt x="718" y="30"/>
                                  </a:cubicBezTo>
                                </a:path>
                              </a:pathLst>
                            </a:custGeom>
                            <a:noFill/>
                            <a:ln w="19050" cap="rnd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6" name="Ink 221"/>
                          <wps:cNvSpPr>
                            <a:spLocks noRot="1" noChangeAspect="1" noEditPoints="1" noChangeArrowheads="1" noChangeShapeType="1" noTextEdit="1"/>
                          </wps:cNvSpPr>
                          <wps:spPr bwMode="auto">
                            <a:xfrm>
                              <a:off x="4657" y="14363"/>
                              <a:ext cx="225" cy="195"/>
                            </a:xfrm>
                            <a:custGeom>
                              <a:avLst/>
                              <a:gdLst>
                                <a:gd name="T0" fmla="+- 0 8250 8215"/>
                                <a:gd name="T1" fmla="*/ T0 w 397"/>
                                <a:gd name="T2" fmla="+- 0 25334 25334"/>
                                <a:gd name="T3" fmla="*/ 25334 h 344"/>
                                <a:gd name="T4" fmla="+- 0 8215 8215"/>
                                <a:gd name="T5" fmla="*/ T4 w 397"/>
                                <a:gd name="T6" fmla="+- 0 25335 25334"/>
                                <a:gd name="T7" fmla="*/ 25335 h 344"/>
                                <a:gd name="T8" fmla="+- 0 8264 8215"/>
                                <a:gd name="T9" fmla="*/ T8 w 397"/>
                                <a:gd name="T10" fmla="+- 0 25345 25334"/>
                                <a:gd name="T11" fmla="*/ 25345 h 344"/>
                                <a:gd name="T12" fmla="+- 0 8344 8215"/>
                                <a:gd name="T13" fmla="*/ T12 w 397"/>
                                <a:gd name="T14" fmla="+- 0 25357 25334"/>
                                <a:gd name="T15" fmla="*/ 25357 h 344"/>
                                <a:gd name="T16" fmla="+- 0 8394 8215"/>
                                <a:gd name="T17" fmla="*/ T16 w 397"/>
                                <a:gd name="T18" fmla="+- 0 25361 25334"/>
                                <a:gd name="T19" fmla="*/ 25361 h 344"/>
                                <a:gd name="T20" fmla="+- 0 8458 8215"/>
                                <a:gd name="T21" fmla="*/ T20 w 397"/>
                                <a:gd name="T22" fmla="+- 0 25390 25334"/>
                                <a:gd name="T23" fmla="*/ 25390 h 344"/>
                                <a:gd name="T24" fmla="+- 0 8506 8215"/>
                                <a:gd name="T25" fmla="*/ T24 w 397"/>
                                <a:gd name="T26" fmla="+- 0 25418 25334"/>
                                <a:gd name="T27" fmla="*/ 25418 h 344"/>
                                <a:gd name="T28" fmla="+- 0 8548 8215"/>
                                <a:gd name="T29" fmla="*/ T28 w 397"/>
                                <a:gd name="T30" fmla="+- 0 25462 25334"/>
                                <a:gd name="T31" fmla="*/ 25462 h 344"/>
                                <a:gd name="T32" fmla="+- 0 8608 8215"/>
                                <a:gd name="T33" fmla="*/ T32 w 397"/>
                                <a:gd name="T34" fmla="+- 0 25589 25334"/>
                                <a:gd name="T35" fmla="*/ 25589 h 344"/>
                                <a:gd name="T36" fmla="+- 0 8603 8215"/>
                                <a:gd name="T37" fmla="*/ T36 w 397"/>
                                <a:gd name="T38" fmla="+- 0 25668 25334"/>
                                <a:gd name="T39" fmla="*/ 25668 h 344"/>
                                <a:gd name="T40" fmla="+- 0 8597 8215"/>
                                <a:gd name="T41" fmla="*/ T40 w 397"/>
                                <a:gd name="T42" fmla="+- 0 25677 25334"/>
                                <a:gd name="T43" fmla="*/ 25677 h 34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397" h="344" extrusionOk="0">
                                  <a:moveTo>
                                    <a:pt x="35" y="0"/>
                                  </a:moveTo>
                                  <a:cubicBezTo>
                                    <a:pt x="23" y="0"/>
                                    <a:pt x="12" y="1"/>
                                    <a:pt x="0" y="1"/>
                                  </a:cubicBezTo>
                                  <a:cubicBezTo>
                                    <a:pt x="19" y="1"/>
                                    <a:pt x="31" y="6"/>
                                    <a:pt x="49" y="11"/>
                                  </a:cubicBezTo>
                                  <a:cubicBezTo>
                                    <a:pt x="75" y="18"/>
                                    <a:pt x="102" y="21"/>
                                    <a:pt x="129" y="23"/>
                                  </a:cubicBezTo>
                                  <a:cubicBezTo>
                                    <a:pt x="146" y="24"/>
                                    <a:pt x="162" y="24"/>
                                    <a:pt x="179" y="27"/>
                                  </a:cubicBezTo>
                                  <a:cubicBezTo>
                                    <a:pt x="205" y="31"/>
                                    <a:pt x="221" y="42"/>
                                    <a:pt x="243" y="56"/>
                                  </a:cubicBezTo>
                                  <a:cubicBezTo>
                                    <a:pt x="259" y="66"/>
                                    <a:pt x="275" y="74"/>
                                    <a:pt x="291" y="84"/>
                                  </a:cubicBezTo>
                                  <a:cubicBezTo>
                                    <a:pt x="309" y="96"/>
                                    <a:pt x="321" y="111"/>
                                    <a:pt x="333" y="128"/>
                                  </a:cubicBezTo>
                                  <a:cubicBezTo>
                                    <a:pt x="360" y="166"/>
                                    <a:pt x="386" y="209"/>
                                    <a:pt x="393" y="255"/>
                                  </a:cubicBezTo>
                                  <a:cubicBezTo>
                                    <a:pt x="397" y="281"/>
                                    <a:pt x="400" y="310"/>
                                    <a:pt x="388" y="334"/>
                                  </a:cubicBezTo>
                                  <a:cubicBezTo>
                                    <a:pt x="386" y="337"/>
                                    <a:pt x="384" y="340"/>
                                    <a:pt x="382" y="343"/>
                                  </a:cubicBezTo>
                                </a:path>
                              </a:pathLst>
                            </a:custGeom>
                            <a:noFill/>
                            <a:ln w="19050" cap="rnd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7" name="Ink 222"/>
                          <wps:cNvSpPr>
                            <a:spLocks noRot="1" noChangeAspect="1" noEditPoints="1" noChangeArrowheads="1" noChangeShapeType="1" noTextEdit="1"/>
                          </wps:cNvSpPr>
                          <wps:spPr bwMode="auto">
                            <a:xfrm>
                              <a:off x="2948" y="14274"/>
                              <a:ext cx="2555" cy="279"/>
                            </a:xfrm>
                            <a:custGeom>
                              <a:avLst/>
                              <a:gdLst>
                                <a:gd name="T0" fmla="+- 0 5244 5200"/>
                                <a:gd name="T1" fmla="*/ T0 w 4506"/>
                                <a:gd name="T2" fmla="+- 0 25546 25178"/>
                                <a:gd name="T3" fmla="*/ 25546 h 492"/>
                                <a:gd name="T4" fmla="+- 0 5200 5200"/>
                                <a:gd name="T5" fmla="*/ T4 w 4506"/>
                                <a:gd name="T6" fmla="+- 0 25545 25178"/>
                                <a:gd name="T7" fmla="*/ 25545 h 492"/>
                                <a:gd name="T8" fmla="+- 0 5291 5200"/>
                                <a:gd name="T9" fmla="*/ T8 w 4506"/>
                                <a:gd name="T10" fmla="+- 0 25539 25178"/>
                                <a:gd name="T11" fmla="*/ 25539 h 492"/>
                                <a:gd name="T12" fmla="+- 0 5476 5200"/>
                                <a:gd name="T13" fmla="*/ T12 w 4506"/>
                                <a:gd name="T14" fmla="+- 0 25582 25178"/>
                                <a:gd name="T15" fmla="*/ 25582 h 492"/>
                                <a:gd name="T16" fmla="+- 0 5667 5200"/>
                                <a:gd name="T17" fmla="*/ T16 w 4506"/>
                                <a:gd name="T18" fmla="+- 0 25603 25178"/>
                                <a:gd name="T19" fmla="*/ 25603 h 492"/>
                                <a:gd name="T20" fmla="+- 0 5894 5200"/>
                                <a:gd name="T21" fmla="*/ T20 w 4506"/>
                                <a:gd name="T22" fmla="+- 0 25614 25178"/>
                                <a:gd name="T23" fmla="*/ 25614 h 492"/>
                                <a:gd name="T24" fmla="+- 0 6180 5200"/>
                                <a:gd name="T25" fmla="*/ T24 w 4506"/>
                                <a:gd name="T26" fmla="+- 0 25611 25178"/>
                                <a:gd name="T27" fmla="*/ 25611 h 492"/>
                                <a:gd name="T28" fmla="+- 0 6357 5200"/>
                                <a:gd name="T29" fmla="*/ T28 w 4506"/>
                                <a:gd name="T30" fmla="+- 0 25626 25178"/>
                                <a:gd name="T31" fmla="*/ 25626 h 492"/>
                                <a:gd name="T32" fmla="+- 0 6615 5200"/>
                                <a:gd name="T33" fmla="*/ T32 w 4506"/>
                                <a:gd name="T34" fmla="+- 0 25640 25178"/>
                                <a:gd name="T35" fmla="*/ 25640 h 492"/>
                                <a:gd name="T36" fmla="+- 0 6882 5200"/>
                                <a:gd name="T37" fmla="*/ T36 w 4506"/>
                                <a:gd name="T38" fmla="+- 0 25659 25178"/>
                                <a:gd name="T39" fmla="*/ 25659 h 492"/>
                                <a:gd name="T40" fmla="+- 0 7155 5200"/>
                                <a:gd name="T41" fmla="*/ T40 w 4506"/>
                                <a:gd name="T42" fmla="+- 0 25662 25178"/>
                                <a:gd name="T43" fmla="*/ 25662 h 492"/>
                                <a:gd name="T44" fmla="+- 0 7453 5200"/>
                                <a:gd name="T45" fmla="*/ T44 w 4506"/>
                                <a:gd name="T46" fmla="+- 0 25650 25178"/>
                                <a:gd name="T47" fmla="*/ 25650 h 492"/>
                                <a:gd name="T48" fmla="+- 0 7648 5200"/>
                                <a:gd name="T49" fmla="*/ T48 w 4506"/>
                                <a:gd name="T50" fmla="+- 0 25650 25178"/>
                                <a:gd name="T51" fmla="*/ 25650 h 492"/>
                                <a:gd name="T52" fmla="+- 0 7948 5200"/>
                                <a:gd name="T53" fmla="*/ T52 w 4506"/>
                                <a:gd name="T54" fmla="+- 0 25669 25178"/>
                                <a:gd name="T55" fmla="*/ 25669 h 492"/>
                                <a:gd name="T56" fmla="+- 0 8251 5200"/>
                                <a:gd name="T57" fmla="*/ T56 w 4506"/>
                                <a:gd name="T58" fmla="+- 0 25656 25178"/>
                                <a:gd name="T59" fmla="*/ 25656 h 492"/>
                                <a:gd name="T60" fmla="+- 0 8492 5200"/>
                                <a:gd name="T61" fmla="*/ T60 w 4506"/>
                                <a:gd name="T62" fmla="+- 0 25647 25178"/>
                                <a:gd name="T63" fmla="*/ 25647 h 492"/>
                                <a:gd name="T64" fmla="+- 0 8862 5200"/>
                                <a:gd name="T65" fmla="*/ T64 w 4506"/>
                                <a:gd name="T66" fmla="+- 0 25627 25178"/>
                                <a:gd name="T67" fmla="*/ 25627 h 492"/>
                                <a:gd name="T68" fmla="+- 0 9083 5200"/>
                                <a:gd name="T69" fmla="*/ T68 w 4506"/>
                                <a:gd name="T70" fmla="+- 0 25622 25178"/>
                                <a:gd name="T71" fmla="*/ 25622 h 492"/>
                                <a:gd name="T72" fmla="+- 0 9254 5200"/>
                                <a:gd name="T73" fmla="*/ T72 w 4506"/>
                                <a:gd name="T74" fmla="+- 0 25598 25178"/>
                                <a:gd name="T75" fmla="*/ 25598 h 492"/>
                                <a:gd name="T76" fmla="+- 0 9376 5200"/>
                                <a:gd name="T77" fmla="*/ T76 w 4506"/>
                                <a:gd name="T78" fmla="+- 0 25592 25178"/>
                                <a:gd name="T79" fmla="*/ 25592 h 492"/>
                                <a:gd name="T80" fmla="+- 0 9528 5200"/>
                                <a:gd name="T81" fmla="*/ T80 w 4506"/>
                                <a:gd name="T82" fmla="+- 0 25591 25178"/>
                                <a:gd name="T83" fmla="*/ 25591 h 492"/>
                                <a:gd name="T84" fmla="+- 0 9626 5200"/>
                                <a:gd name="T85" fmla="*/ T84 w 4506"/>
                                <a:gd name="T86" fmla="+- 0 25549 25178"/>
                                <a:gd name="T87" fmla="*/ 25549 h 492"/>
                                <a:gd name="T88" fmla="+- 0 9701 5200"/>
                                <a:gd name="T89" fmla="*/ T88 w 4506"/>
                                <a:gd name="T90" fmla="+- 0 25344 25178"/>
                                <a:gd name="T91" fmla="*/ 25344 h 492"/>
                                <a:gd name="T92" fmla="+- 0 9622 5200"/>
                                <a:gd name="T93" fmla="*/ T92 w 4506"/>
                                <a:gd name="T94" fmla="+- 0 25187 25178"/>
                                <a:gd name="T95" fmla="*/ 25187 h 492"/>
                                <a:gd name="T96" fmla="+- 0 9620 5200"/>
                                <a:gd name="T97" fmla="*/ T96 w 4506"/>
                                <a:gd name="T98" fmla="+- 0 25195 25178"/>
                                <a:gd name="T99" fmla="*/ 25195 h 49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</a:cxnLst>
                              <a:rect l="0" t="0" r="r" b="b"/>
                              <a:pathLst>
                                <a:path w="4506" h="492" extrusionOk="0">
                                  <a:moveTo>
                                    <a:pt x="44" y="368"/>
                                  </a:moveTo>
                                  <a:cubicBezTo>
                                    <a:pt x="23" y="372"/>
                                    <a:pt x="19" y="367"/>
                                    <a:pt x="0" y="367"/>
                                  </a:cubicBezTo>
                                  <a:cubicBezTo>
                                    <a:pt x="30" y="367"/>
                                    <a:pt x="56" y="354"/>
                                    <a:pt x="91" y="361"/>
                                  </a:cubicBezTo>
                                  <a:cubicBezTo>
                                    <a:pt x="153" y="373"/>
                                    <a:pt x="211" y="399"/>
                                    <a:pt x="276" y="404"/>
                                  </a:cubicBezTo>
                                  <a:cubicBezTo>
                                    <a:pt x="341" y="409"/>
                                    <a:pt x="403" y="418"/>
                                    <a:pt x="467" y="425"/>
                                  </a:cubicBezTo>
                                  <a:cubicBezTo>
                                    <a:pt x="542" y="433"/>
                                    <a:pt x="619" y="437"/>
                                    <a:pt x="694" y="436"/>
                                  </a:cubicBezTo>
                                  <a:cubicBezTo>
                                    <a:pt x="786" y="435"/>
                                    <a:pt x="888" y="421"/>
                                    <a:pt x="980" y="433"/>
                                  </a:cubicBezTo>
                                  <a:cubicBezTo>
                                    <a:pt x="1043" y="441"/>
                                    <a:pt x="1092" y="450"/>
                                    <a:pt x="1157" y="448"/>
                                  </a:cubicBezTo>
                                  <a:cubicBezTo>
                                    <a:pt x="1243" y="446"/>
                                    <a:pt x="1328" y="453"/>
                                    <a:pt x="1415" y="462"/>
                                  </a:cubicBezTo>
                                  <a:cubicBezTo>
                                    <a:pt x="1504" y="471"/>
                                    <a:pt x="1593" y="479"/>
                                    <a:pt x="1682" y="481"/>
                                  </a:cubicBezTo>
                                  <a:cubicBezTo>
                                    <a:pt x="1773" y="483"/>
                                    <a:pt x="1864" y="488"/>
                                    <a:pt x="1955" y="484"/>
                                  </a:cubicBezTo>
                                  <a:cubicBezTo>
                                    <a:pt x="2054" y="479"/>
                                    <a:pt x="2154" y="478"/>
                                    <a:pt x="2253" y="472"/>
                                  </a:cubicBezTo>
                                  <a:cubicBezTo>
                                    <a:pt x="2322" y="468"/>
                                    <a:pt x="2379" y="467"/>
                                    <a:pt x="2448" y="472"/>
                                  </a:cubicBezTo>
                                  <a:cubicBezTo>
                                    <a:pt x="2546" y="480"/>
                                    <a:pt x="2650" y="492"/>
                                    <a:pt x="2748" y="491"/>
                                  </a:cubicBezTo>
                                  <a:cubicBezTo>
                                    <a:pt x="2849" y="489"/>
                                    <a:pt x="2950" y="480"/>
                                    <a:pt x="3051" y="478"/>
                                  </a:cubicBezTo>
                                  <a:cubicBezTo>
                                    <a:pt x="3131" y="476"/>
                                    <a:pt x="3212" y="472"/>
                                    <a:pt x="3292" y="469"/>
                                  </a:cubicBezTo>
                                  <a:cubicBezTo>
                                    <a:pt x="3416" y="465"/>
                                    <a:pt x="3539" y="454"/>
                                    <a:pt x="3662" y="449"/>
                                  </a:cubicBezTo>
                                  <a:cubicBezTo>
                                    <a:pt x="3735" y="446"/>
                                    <a:pt x="3810" y="445"/>
                                    <a:pt x="3883" y="444"/>
                                  </a:cubicBezTo>
                                  <a:cubicBezTo>
                                    <a:pt x="3950" y="443"/>
                                    <a:pt x="3992" y="430"/>
                                    <a:pt x="4054" y="420"/>
                                  </a:cubicBezTo>
                                  <a:cubicBezTo>
                                    <a:pt x="4094" y="414"/>
                                    <a:pt x="4135" y="413"/>
                                    <a:pt x="4176" y="414"/>
                                  </a:cubicBezTo>
                                  <a:cubicBezTo>
                                    <a:pt x="4228" y="415"/>
                                    <a:pt x="4275" y="426"/>
                                    <a:pt x="4328" y="413"/>
                                  </a:cubicBezTo>
                                  <a:cubicBezTo>
                                    <a:pt x="4369" y="403"/>
                                    <a:pt x="4391" y="399"/>
                                    <a:pt x="4426" y="371"/>
                                  </a:cubicBezTo>
                                  <a:cubicBezTo>
                                    <a:pt x="4488" y="321"/>
                                    <a:pt x="4509" y="243"/>
                                    <a:pt x="4501" y="166"/>
                                  </a:cubicBezTo>
                                  <a:cubicBezTo>
                                    <a:pt x="4495" y="101"/>
                                    <a:pt x="4446" y="35"/>
                                    <a:pt x="4422" y="9"/>
                                  </a:cubicBezTo>
                                  <a:cubicBezTo>
                                    <a:pt x="4421" y="12"/>
                                    <a:pt x="4421" y="14"/>
                                    <a:pt x="4420" y="17"/>
                                  </a:cubicBezTo>
                                </a:path>
                              </a:pathLst>
                            </a:custGeom>
                            <a:noFill/>
                            <a:ln w="19050" cap="rnd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8" name="Ink 223"/>
                          <wps:cNvSpPr>
                            <a:spLocks noRot="1" noChangeAspect="1" noEditPoints="1" noChangeArrowheads="1" noChangeShapeType="1" noTextEdit="1"/>
                          </wps:cNvSpPr>
                          <wps:spPr bwMode="auto">
                            <a:xfrm>
                              <a:off x="2948" y="14258"/>
                              <a:ext cx="2605" cy="381"/>
                            </a:xfrm>
                            <a:custGeom>
                              <a:avLst/>
                              <a:gdLst>
                                <a:gd name="T0" fmla="+- 0 5234 5200"/>
                                <a:gd name="T1" fmla="*/ T0 w 4595"/>
                                <a:gd name="T2" fmla="+- 0 25517 25150"/>
                                <a:gd name="T3" fmla="*/ 25517 h 671"/>
                                <a:gd name="T4" fmla="+- 0 5229 5200"/>
                                <a:gd name="T5" fmla="*/ T4 w 4595"/>
                                <a:gd name="T6" fmla="+- 0 25508 25150"/>
                                <a:gd name="T7" fmla="*/ 25508 h 671"/>
                                <a:gd name="T8" fmla="+- 0 5217 5200"/>
                                <a:gd name="T9" fmla="*/ T8 w 4595"/>
                                <a:gd name="T10" fmla="+- 0 25579 25150"/>
                                <a:gd name="T11" fmla="*/ 25579 h 671"/>
                                <a:gd name="T12" fmla="+- 0 5200 5200"/>
                                <a:gd name="T13" fmla="*/ T12 w 4595"/>
                                <a:gd name="T14" fmla="+- 0 25755 25150"/>
                                <a:gd name="T15" fmla="*/ 25755 h 671"/>
                                <a:gd name="T16" fmla="+- 0 5396 5200"/>
                                <a:gd name="T17" fmla="*/ T16 w 4595"/>
                                <a:gd name="T18" fmla="+- 0 25740 25150"/>
                                <a:gd name="T19" fmla="*/ 25740 h 671"/>
                                <a:gd name="T20" fmla="+- 0 5835 5200"/>
                                <a:gd name="T21" fmla="*/ T20 w 4595"/>
                                <a:gd name="T22" fmla="+- 0 25739 25150"/>
                                <a:gd name="T23" fmla="*/ 25739 h 671"/>
                                <a:gd name="T24" fmla="+- 0 6071 5200"/>
                                <a:gd name="T25" fmla="*/ T24 w 4595"/>
                                <a:gd name="T26" fmla="+- 0 25760 25150"/>
                                <a:gd name="T27" fmla="*/ 25760 h 671"/>
                                <a:gd name="T28" fmla="+- 0 6387 5200"/>
                                <a:gd name="T29" fmla="*/ T28 w 4595"/>
                                <a:gd name="T30" fmla="+- 0 25767 25150"/>
                                <a:gd name="T31" fmla="*/ 25767 h 671"/>
                                <a:gd name="T32" fmla="+- 0 6931 5200"/>
                                <a:gd name="T33" fmla="*/ T32 w 4595"/>
                                <a:gd name="T34" fmla="+- 0 25764 25150"/>
                                <a:gd name="T35" fmla="*/ 25764 h 671"/>
                                <a:gd name="T36" fmla="+- 0 7495 5200"/>
                                <a:gd name="T37" fmla="*/ T36 w 4595"/>
                                <a:gd name="T38" fmla="+- 0 25761 25150"/>
                                <a:gd name="T39" fmla="*/ 25761 h 671"/>
                                <a:gd name="T40" fmla="+- 0 7922 5200"/>
                                <a:gd name="T41" fmla="*/ T40 w 4595"/>
                                <a:gd name="T42" fmla="+- 0 25799 25150"/>
                                <a:gd name="T43" fmla="*/ 25799 h 671"/>
                                <a:gd name="T44" fmla="+- 0 8379 5200"/>
                                <a:gd name="T45" fmla="*/ T44 w 4595"/>
                                <a:gd name="T46" fmla="+- 0 25811 25150"/>
                                <a:gd name="T47" fmla="*/ 25811 h 671"/>
                                <a:gd name="T48" fmla="+- 0 8712 5200"/>
                                <a:gd name="T49" fmla="*/ T48 w 4595"/>
                                <a:gd name="T50" fmla="+- 0 25812 25150"/>
                                <a:gd name="T51" fmla="*/ 25812 h 671"/>
                                <a:gd name="T52" fmla="+- 0 9224 5200"/>
                                <a:gd name="T53" fmla="*/ T52 w 4595"/>
                                <a:gd name="T54" fmla="+- 0 25763 25150"/>
                                <a:gd name="T55" fmla="*/ 25763 h 671"/>
                                <a:gd name="T56" fmla="+- 0 9395 5200"/>
                                <a:gd name="T57" fmla="*/ T56 w 4595"/>
                                <a:gd name="T58" fmla="+- 0 25767 25150"/>
                                <a:gd name="T59" fmla="*/ 25767 h 671"/>
                                <a:gd name="T60" fmla="+- 0 9599 5200"/>
                                <a:gd name="T61" fmla="*/ T60 w 4595"/>
                                <a:gd name="T62" fmla="+- 0 25697 25150"/>
                                <a:gd name="T63" fmla="*/ 25697 h 671"/>
                                <a:gd name="T64" fmla="+- 0 9775 5200"/>
                                <a:gd name="T65" fmla="*/ T64 w 4595"/>
                                <a:gd name="T66" fmla="+- 0 25536 25150"/>
                                <a:gd name="T67" fmla="*/ 25536 h 671"/>
                                <a:gd name="T68" fmla="+- 0 9778 5200"/>
                                <a:gd name="T69" fmla="*/ T68 w 4595"/>
                                <a:gd name="T70" fmla="+- 0 25337 25150"/>
                                <a:gd name="T71" fmla="*/ 25337 h 671"/>
                                <a:gd name="T72" fmla="+- 0 9748 5200"/>
                                <a:gd name="T73" fmla="*/ T72 w 4595"/>
                                <a:gd name="T74" fmla="+- 0 25150 25150"/>
                                <a:gd name="T75" fmla="*/ 25150 h 671"/>
                                <a:gd name="T76" fmla="+- 0 9718 5200"/>
                                <a:gd name="T77" fmla="*/ T76 w 4595"/>
                                <a:gd name="T78" fmla="+- 0 25194 25150"/>
                                <a:gd name="T79" fmla="*/ 25194 h 67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</a:cxnLst>
                              <a:rect l="0" t="0" r="r" b="b"/>
                              <a:pathLst>
                                <a:path w="4595" h="671" extrusionOk="0">
                                  <a:moveTo>
                                    <a:pt x="34" y="367"/>
                                  </a:moveTo>
                                  <a:cubicBezTo>
                                    <a:pt x="32" y="364"/>
                                    <a:pt x="31" y="361"/>
                                    <a:pt x="29" y="358"/>
                                  </a:cubicBezTo>
                                  <a:cubicBezTo>
                                    <a:pt x="26" y="381"/>
                                    <a:pt x="19" y="405"/>
                                    <a:pt x="17" y="429"/>
                                  </a:cubicBezTo>
                                  <a:cubicBezTo>
                                    <a:pt x="12" y="488"/>
                                    <a:pt x="7" y="547"/>
                                    <a:pt x="0" y="605"/>
                                  </a:cubicBezTo>
                                  <a:cubicBezTo>
                                    <a:pt x="73" y="591"/>
                                    <a:pt x="122" y="587"/>
                                    <a:pt x="196" y="590"/>
                                  </a:cubicBezTo>
                                  <a:cubicBezTo>
                                    <a:pt x="341" y="596"/>
                                    <a:pt x="491" y="574"/>
                                    <a:pt x="635" y="589"/>
                                  </a:cubicBezTo>
                                  <a:cubicBezTo>
                                    <a:pt x="715" y="597"/>
                                    <a:pt x="791" y="605"/>
                                    <a:pt x="871" y="610"/>
                                  </a:cubicBezTo>
                                  <a:cubicBezTo>
                                    <a:pt x="979" y="617"/>
                                    <a:pt x="1079" y="620"/>
                                    <a:pt x="1187" y="617"/>
                                  </a:cubicBezTo>
                                  <a:cubicBezTo>
                                    <a:pt x="1368" y="611"/>
                                    <a:pt x="1550" y="615"/>
                                    <a:pt x="1731" y="614"/>
                                  </a:cubicBezTo>
                                  <a:cubicBezTo>
                                    <a:pt x="1918" y="613"/>
                                    <a:pt x="2108" y="601"/>
                                    <a:pt x="2295" y="611"/>
                                  </a:cubicBezTo>
                                  <a:cubicBezTo>
                                    <a:pt x="2438" y="619"/>
                                    <a:pt x="2579" y="642"/>
                                    <a:pt x="2722" y="649"/>
                                  </a:cubicBezTo>
                                  <a:cubicBezTo>
                                    <a:pt x="2874" y="657"/>
                                    <a:pt x="3027" y="657"/>
                                    <a:pt x="3179" y="661"/>
                                  </a:cubicBezTo>
                                  <a:cubicBezTo>
                                    <a:pt x="3291" y="664"/>
                                    <a:pt x="3400" y="673"/>
                                    <a:pt x="3512" y="662"/>
                                  </a:cubicBezTo>
                                  <a:cubicBezTo>
                                    <a:pt x="3682" y="645"/>
                                    <a:pt x="3855" y="623"/>
                                    <a:pt x="4024" y="613"/>
                                  </a:cubicBezTo>
                                  <a:cubicBezTo>
                                    <a:pt x="4081" y="610"/>
                                    <a:pt x="4137" y="623"/>
                                    <a:pt x="4195" y="617"/>
                                  </a:cubicBezTo>
                                  <a:cubicBezTo>
                                    <a:pt x="4263" y="610"/>
                                    <a:pt x="4341" y="582"/>
                                    <a:pt x="4399" y="547"/>
                                  </a:cubicBezTo>
                                  <a:cubicBezTo>
                                    <a:pt x="4455" y="513"/>
                                    <a:pt x="4546" y="445"/>
                                    <a:pt x="4575" y="386"/>
                                  </a:cubicBezTo>
                                  <a:cubicBezTo>
                                    <a:pt x="4609" y="318"/>
                                    <a:pt x="4582" y="257"/>
                                    <a:pt x="4578" y="187"/>
                                  </a:cubicBezTo>
                                  <a:cubicBezTo>
                                    <a:pt x="4574" y="118"/>
                                    <a:pt x="4564" y="63"/>
                                    <a:pt x="4548" y="0"/>
                                  </a:cubicBezTo>
                                  <a:cubicBezTo>
                                    <a:pt x="4538" y="14"/>
                                    <a:pt x="4528" y="29"/>
                                    <a:pt x="4518" y="44"/>
                                  </a:cubicBezTo>
                                </a:path>
                              </a:pathLst>
                            </a:custGeom>
                            <a:noFill/>
                            <a:ln w="19050" cap="rnd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" name="Ink 224"/>
                          <wps:cNvSpPr>
                            <a:spLocks noRot="1" noChangeAspect="1" noEditPoints="1" noChangeArrowheads="1" noChangeShapeType="1" noTextEdit="1"/>
                          </wps:cNvSpPr>
                          <wps:spPr bwMode="auto">
                            <a:xfrm>
                              <a:off x="5109" y="14311"/>
                              <a:ext cx="631" cy="332"/>
                            </a:xfrm>
                            <a:custGeom>
                              <a:avLst/>
                              <a:gdLst>
                                <a:gd name="T0" fmla="+- 0 9030 9012"/>
                                <a:gd name="T1" fmla="*/ T0 w 1112"/>
                                <a:gd name="T2" fmla="+- 0 25811 25243"/>
                                <a:gd name="T3" fmla="*/ 25811 h 585"/>
                                <a:gd name="T4" fmla="+- 0 9012 9012"/>
                                <a:gd name="T5" fmla="*/ T4 w 1112"/>
                                <a:gd name="T6" fmla="+- 0 25814 25243"/>
                                <a:gd name="T7" fmla="*/ 25814 h 585"/>
                                <a:gd name="T8" fmla="+- 0 9056 9012"/>
                                <a:gd name="T9" fmla="*/ T8 w 1112"/>
                                <a:gd name="T10" fmla="+- 0 25827 25243"/>
                                <a:gd name="T11" fmla="*/ 25827 h 585"/>
                                <a:gd name="T12" fmla="+- 0 9167 9012"/>
                                <a:gd name="T13" fmla="*/ T12 w 1112"/>
                                <a:gd name="T14" fmla="+- 0 25816 25243"/>
                                <a:gd name="T15" fmla="*/ 25816 h 585"/>
                                <a:gd name="T16" fmla="+- 0 9258 9012"/>
                                <a:gd name="T17" fmla="*/ T16 w 1112"/>
                                <a:gd name="T18" fmla="+- 0 25796 25243"/>
                                <a:gd name="T19" fmla="*/ 25796 h 585"/>
                                <a:gd name="T20" fmla="+- 0 9365 9012"/>
                                <a:gd name="T21" fmla="*/ T20 w 1112"/>
                                <a:gd name="T22" fmla="+- 0 25792 25243"/>
                                <a:gd name="T23" fmla="*/ 25792 h 585"/>
                                <a:gd name="T24" fmla="+- 0 9567 9012"/>
                                <a:gd name="T25" fmla="*/ T24 w 1112"/>
                                <a:gd name="T26" fmla="+- 0 25766 25243"/>
                                <a:gd name="T27" fmla="*/ 25766 h 585"/>
                                <a:gd name="T28" fmla="+- 0 9724 9012"/>
                                <a:gd name="T29" fmla="*/ T28 w 1112"/>
                                <a:gd name="T30" fmla="+- 0 25756 25243"/>
                                <a:gd name="T31" fmla="*/ 25756 h 585"/>
                                <a:gd name="T32" fmla="+- 0 9948 9012"/>
                                <a:gd name="T33" fmla="*/ T32 w 1112"/>
                                <a:gd name="T34" fmla="+- 0 25682 25243"/>
                                <a:gd name="T35" fmla="*/ 25682 h 585"/>
                                <a:gd name="T36" fmla="+- 0 10061 9012"/>
                                <a:gd name="T37" fmla="*/ T36 w 1112"/>
                                <a:gd name="T38" fmla="+- 0 25591 25243"/>
                                <a:gd name="T39" fmla="*/ 25591 h 585"/>
                                <a:gd name="T40" fmla="+- 0 10119 9012"/>
                                <a:gd name="T41" fmla="*/ T40 w 1112"/>
                                <a:gd name="T42" fmla="+- 0 25508 25243"/>
                                <a:gd name="T43" fmla="*/ 25508 h 585"/>
                                <a:gd name="T44" fmla="+- 0 10101 9012"/>
                                <a:gd name="T45" fmla="*/ T44 w 1112"/>
                                <a:gd name="T46" fmla="+- 0 25386 25243"/>
                                <a:gd name="T47" fmla="*/ 25386 h 585"/>
                                <a:gd name="T48" fmla="+- 0 10082 9012"/>
                                <a:gd name="T49" fmla="*/ T48 w 1112"/>
                                <a:gd name="T50" fmla="+- 0 25336 25243"/>
                                <a:gd name="T51" fmla="*/ 25336 h 585"/>
                                <a:gd name="T52" fmla="+- 0 9994 9012"/>
                                <a:gd name="T53" fmla="*/ T52 w 1112"/>
                                <a:gd name="T54" fmla="+- 0 25243 25243"/>
                                <a:gd name="T55" fmla="*/ 25243 h 585"/>
                                <a:gd name="T56" fmla="+- 0 10009 9012"/>
                                <a:gd name="T57" fmla="*/ T56 w 1112"/>
                                <a:gd name="T58" fmla="+- 0 25289 25243"/>
                                <a:gd name="T59" fmla="*/ 25289 h 58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</a:cxnLst>
                              <a:rect l="0" t="0" r="r" b="b"/>
                              <a:pathLst>
                                <a:path w="1112" h="585" extrusionOk="0">
                                  <a:moveTo>
                                    <a:pt x="18" y="568"/>
                                  </a:moveTo>
                                  <a:cubicBezTo>
                                    <a:pt x="8" y="568"/>
                                    <a:pt x="6" y="568"/>
                                    <a:pt x="0" y="571"/>
                                  </a:cubicBezTo>
                                  <a:cubicBezTo>
                                    <a:pt x="16" y="576"/>
                                    <a:pt x="23" y="583"/>
                                    <a:pt x="44" y="584"/>
                                  </a:cubicBezTo>
                                  <a:cubicBezTo>
                                    <a:pt x="81" y="586"/>
                                    <a:pt x="119" y="580"/>
                                    <a:pt x="155" y="573"/>
                                  </a:cubicBezTo>
                                  <a:cubicBezTo>
                                    <a:pt x="186" y="568"/>
                                    <a:pt x="216" y="558"/>
                                    <a:pt x="246" y="553"/>
                                  </a:cubicBezTo>
                                  <a:cubicBezTo>
                                    <a:pt x="283" y="547"/>
                                    <a:pt x="317" y="552"/>
                                    <a:pt x="353" y="549"/>
                                  </a:cubicBezTo>
                                  <a:cubicBezTo>
                                    <a:pt x="425" y="544"/>
                                    <a:pt x="482" y="518"/>
                                    <a:pt x="555" y="523"/>
                                  </a:cubicBezTo>
                                  <a:cubicBezTo>
                                    <a:pt x="607" y="526"/>
                                    <a:pt x="659" y="513"/>
                                    <a:pt x="712" y="513"/>
                                  </a:cubicBezTo>
                                  <a:cubicBezTo>
                                    <a:pt x="794" y="513"/>
                                    <a:pt x="864" y="474"/>
                                    <a:pt x="936" y="439"/>
                                  </a:cubicBezTo>
                                  <a:cubicBezTo>
                                    <a:pt x="983" y="416"/>
                                    <a:pt x="1015" y="387"/>
                                    <a:pt x="1049" y="348"/>
                                  </a:cubicBezTo>
                                  <a:cubicBezTo>
                                    <a:pt x="1071" y="323"/>
                                    <a:pt x="1097" y="297"/>
                                    <a:pt x="1107" y="265"/>
                                  </a:cubicBezTo>
                                  <a:cubicBezTo>
                                    <a:pt x="1121" y="221"/>
                                    <a:pt x="1104" y="183"/>
                                    <a:pt x="1089" y="143"/>
                                  </a:cubicBezTo>
                                  <a:cubicBezTo>
                                    <a:pt x="1083" y="126"/>
                                    <a:pt x="1077" y="109"/>
                                    <a:pt x="1070" y="93"/>
                                  </a:cubicBezTo>
                                  <a:cubicBezTo>
                                    <a:pt x="1050" y="46"/>
                                    <a:pt x="1023" y="24"/>
                                    <a:pt x="982" y="0"/>
                                  </a:cubicBezTo>
                                  <a:cubicBezTo>
                                    <a:pt x="988" y="15"/>
                                    <a:pt x="992" y="31"/>
                                    <a:pt x="997" y="46"/>
                                  </a:cubicBezTo>
                                </a:path>
                              </a:pathLst>
                            </a:custGeom>
                            <a:noFill/>
                            <a:ln w="19050" cap="rnd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" name="Ink 225"/>
                          <wps:cNvSpPr>
                            <a:spLocks noRot="1" noChangeAspect="1" noEditPoints="1" noChangeArrowheads="1" noChangeShapeType="1" noTextEdit="1"/>
                          </wps:cNvSpPr>
                          <wps:spPr bwMode="auto">
                            <a:xfrm>
                              <a:off x="3899" y="13754"/>
                              <a:ext cx="446" cy="66"/>
                            </a:xfrm>
                            <a:custGeom>
                              <a:avLst/>
                              <a:gdLst>
                                <a:gd name="T0" fmla="+- 0 6886 6878"/>
                                <a:gd name="T1" fmla="*/ T0 w 786"/>
                                <a:gd name="T2" fmla="+- 0 24264 24261"/>
                                <a:gd name="T3" fmla="*/ 24264 h 116"/>
                                <a:gd name="T4" fmla="+- 0 6878 6878"/>
                                <a:gd name="T5" fmla="*/ T4 w 786"/>
                                <a:gd name="T6" fmla="+- 0 24261 24261"/>
                                <a:gd name="T7" fmla="*/ 24261 h 116"/>
                                <a:gd name="T8" fmla="+- 0 6917 6878"/>
                                <a:gd name="T9" fmla="*/ T8 w 786"/>
                                <a:gd name="T10" fmla="+- 0 24287 24261"/>
                                <a:gd name="T11" fmla="*/ 24287 h 116"/>
                                <a:gd name="T12" fmla="+- 0 6987 6878"/>
                                <a:gd name="T13" fmla="*/ T12 w 786"/>
                                <a:gd name="T14" fmla="+- 0 24312 24261"/>
                                <a:gd name="T15" fmla="*/ 24312 h 116"/>
                                <a:gd name="T16" fmla="+- 0 7085 6878"/>
                                <a:gd name="T17" fmla="*/ T16 w 786"/>
                                <a:gd name="T18" fmla="+- 0 24353 24261"/>
                                <a:gd name="T19" fmla="*/ 24353 h 116"/>
                                <a:gd name="T20" fmla="+- 0 7127 6878"/>
                                <a:gd name="T21" fmla="*/ T20 w 786"/>
                                <a:gd name="T22" fmla="+- 0 24364 24261"/>
                                <a:gd name="T23" fmla="*/ 24364 h 116"/>
                                <a:gd name="T24" fmla="+- 0 7284 6878"/>
                                <a:gd name="T25" fmla="*/ T24 w 786"/>
                                <a:gd name="T26" fmla="+- 0 24375 24261"/>
                                <a:gd name="T27" fmla="*/ 24375 h 116"/>
                                <a:gd name="T28" fmla="+- 0 7396 6878"/>
                                <a:gd name="T29" fmla="*/ T28 w 786"/>
                                <a:gd name="T30" fmla="+- 0 24354 24261"/>
                                <a:gd name="T31" fmla="*/ 24354 h 116"/>
                                <a:gd name="T32" fmla="+- 0 7439 6878"/>
                                <a:gd name="T33" fmla="*/ T32 w 786"/>
                                <a:gd name="T34" fmla="+- 0 24348 24261"/>
                                <a:gd name="T35" fmla="*/ 24348 h 116"/>
                                <a:gd name="T36" fmla="+- 0 7516 6878"/>
                                <a:gd name="T37" fmla="*/ T36 w 786"/>
                                <a:gd name="T38" fmla="+- 0 24324 24261"/>
                                <a:gd name="T39" fmla="*/ 24324 h 116"/>
                                <a:gd name="T40" fmla="+- 0 7566 6878"/>
                                <a:gd name="T41" fmla="*/ T40 w 786"/>
                                <a:gd name="T42" fmla="+- 0 24307 24261"/>
                                <a:gd name="T43" fmla="*/ 24307 h 116"/>
                                <a:gd name="T44" fmla="+- 0 7634 6878"/>
                                <a:gd name="T45" fmla="*/ T44 w 786"/>
                                <a:gd name="T46" fmla="+- 0 24280 24261"/>
                                <a:gd name="T47" fmla="*/ 24280 h 116"/>
                                <a:gd name="T48" fmla="+- 0 7660 6878"/>
                                <a:gd name="T49" fmla="*/ T48 w 786"/>
                                <a:gd name="T50" fmla="+- 0 24273 24261"/>
                                <a:gd name="T51" fmla="*/ 24273 h 1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786" h="116" extrusionOk="0">
                                  <a:moveTo>
                                    <a:pt x="8" y="3"/>
                                  </a:moveTo>
                                  <a:cubicBezTo>
                                    <a:pt x="5" y="2"/>
                                    <a:pt x="3" y="1"/>
                                    <a:pt x="0" y="0"/>
                                  </a:cubicBezTo>
                                  <a:cubicBezTo>
                                    <a:pt x="12" y="11"/>
                                    <a:pt x="21" y="18"/>
                                    <a:pt x="39" y="26"/>
                                  </a:cubicBezTo>
                                  <a:cubicBezTo>
                                    <a:pt x="62" y="36"/>
                                    <a:pt x="86" y="42"/>
                                    <a:pt x="109" y="51"/>
                                  </a:cubicBezTo>
                                  <a:cubicBezTo>
                                    <a:pt x="142" y="63"/>
                                    <a:pt x="173" y="81"/>
                                    <a:pt x="207" y="92"/>
                                  </a:cubicBezTo>
                                  <a:cubicBezTo>
                                    <a:pt x="220" y="97"/>
                                    <a:pt x="235" y="101"/>
                                    <a:pt x="249" y="103"/>
                                  </a:cubicBezTo>
                                  <a:cubicBezTo>
                                    <a:pt x="301" y="111"/>
                                    <a:pt x="354" y="112"/>
                                    <a:pt x="406" y="114"/>
                                  </a:cubicBezTo>
                                  <a:cubicBezTo>
                                    <a:pt x="447" y="116"/>
                                    <a:pt x="479" y="101"/>
                                    <a:pt x="518" y="93"/>
                                  </a:cubicBezTo>
                                  <a:cubicBezTo>
                                    <a:pt x="532" y="90"/>
                                    <a:pt x="547" y="90"/>
                                    <a:pt x="561" y="87"/>
                                  </a:cubicBezTo>
                                  <a:cubicBezTo>
                                    <a:pt x="587" y="82"/>
                                    <a:pt x="613" y="73"/>
                                    <a:pt x="638" y="63"/>
                                  </a:cubicBezTo>
                                  <a:cubicBezTo>
                                    <a:pt x="655" y="56"/>
                                    <a:pt x="671" y="51"/>
                                    <a:pt x="688" y="46"/>
                                  </a:cubicBezTo>
                                  <a:cubicBezTo>
                                    <a:pt x="706" y="40"/>
                                    <a:pt x="738" y="17"/>
                                    <a:pt x="756" y="19"/>
                                  </a:cubicBezTo>
                                  <a:cubicBezTo>
                                    <a:pt x="782" y="22"/>
                                    <a:pt x="775" y="37"/>
                                    <a:pt x="782" y="12"/>
                                  </a:cubicBezTo>
                                </a:path>
                              </a:pathLst>
                            </a:custGeom>
                            <a:noFill/>
                            <a:ln w="19050" cap="rnd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1" name="Ink 226"/>
                          <wps:cNvSpPr>
                            <a:spLocks noRot="1" noChangeAspect="1" noEditPoints="1" noChangeArrowheads="1" noChangeShapeType="1" noTextEdit="1"/>
                          </wps:cNvSpPr>
                          <wps:spPr bwMode="auto">
                            <a:xfrm>
                              <a:off x="4681" y="13245"/>
                              <a:ext cx="234" cy="377"/>
                            </a:xfrm>
                            <a:custGeom>
                              <a:avLst/>
                              <a:gdLst>
                                <a:gd name="T0" fmla="+- 0 8267 8257"/>
                                <a:gd name="T1" fmla="*/ T0 w 413"/>
                                <a:gd name="T2" fmla="+- 0 23364 23363"/>
                                <a:gd name="T3" fmla="*/ 23364 h 665"/>
                                <a:gd name="T4" fmla="+- 0 8257 8257"/>
                                <a:gd name="T5" fmla="*/ T4 w 413"/>
                                <a:gd name="T6" fmla="+- 0 23363 23363"/>
                                <a:gd name="T7" fmla="*/ 23363 h 665"/>
                                <a:gd name="T8" fmla="+- 0 8269 8257"/>
                                <a:gd name="T9" fmla="*/ T8 w 413"/>
                                <a:gd name="T10" fmla="+- 0 23413 23363"/>
                                <a:gd name="T11" fmla="*/ 23413 h 665"/>
                                <a:gd name="T12" fmla="+- 0 8289 8257"/>
                                <a:gd name="T13" fmla="*/ T12 w 413"/>
                                <a:gd name="T14" fmla="+- 0 23468 23363"/>
                                <a:gd name="T15" fmla="*/ 23468 h 665"/>
                                <a:gd name="T16" fmla="+- 0 8304 8257"/>
                                <a:gd name="T17" fmla="*/ T16 w 413"/>
                                <a:gd name="T18" fmla="+- 0 23511 23363"/>
                                <a:gd name="T19" fmla="*/ 23511 h 665"/>
                                <a:gd name="T20" fmla="+- 0 8324 8257"/>
                                <a:gd name="T21" fmla="*/ T20 w 413"/>
                                <a:gd name="T22" fmla="+- 0 23560 23363"/>
                                <a:gd name="T23" fmla="*/ 23560 h 665"/>
                                <a:gd name="T24" fmla="+- 0 8339 8257"/>
                                <a:gd name="T25" fmla="*/ T24 w 413"/>
                                <a:gd name="T26" fmla="+- 0 23579 23363"/>
                                <a:gd name="T27" fmla="*/ 23579 h 665"/>
                                <a:gd name="T28" fmla="+- 0 8522 8257"/>
                                <a:gd name="T29" fmla="*/ T28 w 413"/>
                                <a:gd name="T30" fmla="+- 0 23573 23363"/>
                                <a:gd name="T31" fmla="*/ 23573 h 665"/>
                                <a:gd name="T32" fmla="+- 0 8500 8257"/>
                                <a:gd name="T33" fmla="*/ T32 w 413"/>
                                <a:gd name="T34" fmla="+- 0 23609 23363"/>
                                <a:gd name="T35" fmla="*/ 23609 h 665"/>
                                <a:gd name="T36" fmla="+- 0 8503 8257"/>
                                <a:gd name="T37" fmla="*/ T36 w 413"/>
                                <a:gd name="T38" fmla="+- 0 23672 23363"/>
                                <a:gd name="T39" fmla="*/ 23672 h 665"/>
                                <a:gd name="T40" fmla="+- 0 8517 8257"/>
                                <a:gd name="T41" fmla="*/ T40 w 413"/>
                                <a:gd name="T42" fmla="+- 0 23750 23363"/>
                                <a:gd name="T43" fmla="*/ 23750 h 665"/>
                                <a:gd name="T44" fmla="+- 0 8535 8257"/>
                                <a:gd name="T45" fmla="*/ T44 w 413"/>
                                <a:gd name="T46" fmla="+- 0 23825 23363"/>
                                <a:gd name="T47" fmla="*/ 23825 h 665"/>
                                <a:gd name="T48" fmla="+- 0 8554 8257"/>
                                <a:gd name="T49" fmla="*/ T48 w 413"/>
                                <a:gd name="T50" fmla="+- 0 23887 23363"/>
                                <a:gd name="T51" fmla="*/ 23887 h 665"/>
                                <a:gd name="T52" fmla="+- 0 8571 8257"/>
                                <a:gd name="T53" fmla="*/ T52 w 413"/>
                                <a:gd name="T54" fmla="+- 0 23931 23363"/>
                                <a:gd name="T55" fmla="*/ 23931 h 665"/>
                                <a:gd name="T56" fmla="+- 0 8596 8257"/>
                                <a:gd name="T57" fmla="*/ T56 w 413"/>
                                <a:gd name="T58" fmla="+- 0 23981 23363"/>
                                <a:gd name="T59" fmla="*/ 23981 h 665"/>
                                <a:gd name="T60" fmla="+- 0 8625 8257"/>
                                <a:gd name="T61" fmla="*/ T60 w 413"/>
                                <a:gd name="T62" fmla="+- 0 24020 23363"/>
                                <a:gd name="T63" fmla="*/ 24020 h 665"/>
                                <a:gd name="T64" fmla="+- 0 8643 8257"/>
                                <a:gd name="T65" fmla="*/ T64 w 413"/>
                                <a:gd name="T66" fmla="+- 0 24025 23363"/>
                                <a:gd name="T67" fmla="*/ 24025 h 665"/>
                                <a:gd name="T68" fmla="+- 0 8666 8257"/>
                                <a:gd name="T69" fmla="*/ T68 w 413"/>
                                <a:gd name="T70" fmla="+- 0 23949 23363"/>
                                <a:gd name="T71" fmla="*/ 23949 h 665"/>
                                <a:gd name="T72" fmla="+- 0 8668 8257"/>
                                <a:gd name="T73" fmla="*/ T72 w 413"/>
                                <a:gd name="T74" fmla="+- 0 23905 23363"/>
                                <a:gd name="T75" fmla="*/ 23905 h 665"/>
                                <a:gd name="T76" fmla="+- 0 8646 8257"/>
                                <a:gd name="T77" fmla="*/ T76 w 413"/>
                                <a:gd name="T78" fmla="+- 0 23828 23363"/>
                                <a:gd name="T79" fmla="*/ 23828 h 665"/>
                                <a:gd name="T80" fmla="+- 0 8622 8257"/>
                                <a:gd name="T81" fmla="*/ T80 w 413"/>
                                <a:gd name="T82" fmla="+- 0 23766 23363"/>
                                <a:gd name="T83" fmla="*/ 23766 h 665"/>
                                <a:gd name="T84" fmla="+- 0 8597 8257"/>
                                <a:gd name="T85" fmla="*/ T84 w 413"/>
                                <a:gd name="T86" fmla="+- 0 23720 23363"/>
                                <a:gd name="T87" fmla="*/ 23720 h 665"/>
                                <a:gd name="T88" fmla="+- 0 8578 8257"/>
                                <a:gd name="T89" fmla="*/ T88 w 413"/>
                                <a:gd name="T90" fmla="+- 0 23677 23363"/>
                                <a:gd name="T91" fmla="*/ 23677 h 665"/>
                                <a:gd name="T92" fmla="+- 0 8565 8257"/>
                                <a:gd name="T93" fmla="*/ T92 w 413"/>
                                <a:gd name="T94" fmla="+- 0 23632 23363"/>
                                <a:gd name="T95" fmla="*/ 23632 h 665"/>
                                <a:gd name="T96" fmla="+- 0 8551 8257"/>
                                <a:gd name="T97" fmla="*/ T96 w 413"/>
                                <a:gd name="T98" fmla="+- 0 23590 23363"/>
                                <a:gd name="T99" fmla="*/ 23590 h 665"/>
                                <a:gd name="T100" fmla="+- 0 8528 8257"/>
                                <a:gd name="T101" fmla="*/ T100 w 413"/>
                                <a:gd name="T102" fmla="+- 0 23528 23363"/>
                                <a:gd name="T103" fmla="*/ 23528 h 665"/>
                                <a:gd name="T104" fmla="+- 0 8514 8257"/>
                                <a:gd name="T105" fmla="*/ T104 w 413"/>
                                <a:gd name="T106" fmla="+- 0 23510 23363"/>
                                <a:gd name="T107" fmla="*/ 23510 h 665"/>
                                <a:gd name="T108" fmla="+- 0 8496 8257"/>
                                <a:gd name="T109" fmla="*/ T108 w 413"/>
                                <a:gd name="T110" fmla="+- 0 23571 23363"/>
                                <a:gd name="T111" fmla="*/ 23571 h 665"/>
                                <a:gd name="T112" fmla="+- 0 8508 8257"/>
                                <a:gd name="T113" fmla="*/ T112 w 413"/>
                                <a:gd name="T114" fmla="+- 0 23701 23363"/>
                                <a:gd name="T115" fmla="*/ 23701 h 665"/>
                                <a:gd name="T116" fmla="+- 0 8533 8257"/>
                                <a:gd name="T117" fmla="*/ T116 w 413"/>
                                <a:gd name="T118" fmla="+- 0 23780 23363"/>
                                <a:gd name="T119" fmla="*/ 23780 h 665"/>
                                <a:gd name="T120" fmla="+- 0 8559 8257"/>
                                <a:gd name="T121" fmla="*/ T120 w 413"/>
                                <a:gd name="T122" fmla="+- 0 23851 23363"/>
                                <a:gd name="T123" fmla="*/ 23851 h 665"/>
                                <a:gd name="T124" fmla="+- 0 8602 8257"/>
                                <a:gd name="T125" fmla="*/ T124 w 413"/>
                                <a:gd name="T126" fmla="+- 0 23934 23363"/>
                                <a:gd name="T127" fmla="*/ 23934 h 665"/>
                                <a:gd name="T128" fmla="+- 0 8613 8257"/>
                                <a:gd name="T129" fmla="*/ T128 w 413"/>
                                <a:gd name="T130" fmla="+- 0 23957 23363"/>
                                <a:gd name="T131" fmla="*/ 23957 h 665"/>
                                <a:gd name="T132" fmla="+- 0 8566 8257"/>
                                <a:gd name="T133" fmla="*/ T132 w 413"/>
                                <a:gd name="T134" fmla="+- 0 23905 23363"/>
                                <a:gd name="T135" fmla="*/ 23905 h 665"/>
                                <a:gd name="T136" fmla="+- 0 8521 8257"/>
                                <a:gd name="T137" fmla="*/ T136 w 413"/>
                                <a:gd name="T138" fmla="+- 0 23815 23363"/>
                                <a:gd name="T139" fmla="*/ 23815 h 665"/>
                                <a:gd name="T140" fmla="+- 0 8483 8257"/>
                                <a:gd name="T141" fmla="*/ T140 w 413"/>
                                <a:gd name="T142" fmla="+- 0 23675 23363"/>
                                <a:gd name="T143" fmla="*/ 23675 h 665"/>
                                <a:gd name="T144" fmla="+- 0 8471 8257"/>
                                <a:gd name="T145" fmla="*/ T144 w 413"/>
                                <a:gd name="T146" fmla="+- 0 23605 23363"/>
                                <a:gd name="T147" fmla="*/ 23605 h 665"/>
                                <a:gd name="T148" fmla="+- 0 8465 8257"/>
                                <a:gd name="T149" fmla="*/ T148 w 413"/>
                                <a:gd name="T150" fmla="+- 0 23558 23363"/>
                                <a:gd name="T151" fmla="*/ 23558 h 665"/>
                                <a:gd name="T152" fmla="+- 0 8454 8257"/>
                                <a:gd name="T153" fmla="*/ T152 w 413"/>
                                <a:gd name="T154" fmla="+- 0 23603 23363"/>
                                <a:gd name="T155" fmla="*/ 23603 h 665"/>
                                <a:gd name="T156" fmla="+- 0 8458 8257"/>
                                <a:gd name="T157" fmla="*/ T156 w 413"/>
                                <a:gd name="T158" fmla="+- 0 23653 23363"/>
                                <a:gd name="T159" fmla="*/ 23653 h 665"/>
                                <a:gd name="T160" fmla="+- 0 8468 8257"/>
                                <a:gd name="T161" fmla="*/ T160 w 413"/>
                                <a:gd name="T162" fmla="+- 0 23720 23363"/>
                                <a:gd name="T163" fmla="*/ 23720 h 665"/>
                                <a:gd name="T164" fmla="+- 0 8472 8257"/>
                                <a:gd name="T165" fmla="*/ T164 w 413"/>
                                <a:gd name="T166" fmla="+- 0 23743 23363"/>
                                <a:gd name="T167" fmla="*/ 23743 h 66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</a:cxnLst>
                              <a:rect l="0" t="0" r="r" b="b"/>
                              <a:pathLst>
                                <a:path w="413" h="665" extrusionOk="0">
                                  <a:moveTo>
                                    <a:pt x="10" y="1"/>
                                  </a:moveTo>
                                  <a:cubicBezTo>
                                    <a:pt x="7" y="1"/>
                                    <a:pt x="3" y="0"/>
                                    <a:pt x="0" y="0"/>
                                  </a:cubicBezTo>
                                  <a:cubicBezTo>
                                    <a:pt x="3" y="17"/>
                                    <a:pt x="7" y="33"/>
                                    <a:pt x="12" y="50"/>
                                  </a:cubicBezTo>
                                  <a:cubicBezTo>
                                    <a:pt x="17" y="69"/>
                                    <a:pt x="26" y="86"/>
                                    <a:pt x="32" y="105"/>
                                  </a:cubicBezTo>
                                  <a:cubicBezTo>
                                    <a:pt x="37" y="119"/>
                                    <a:pt x="42" y="134"/>
                                    <a:pt x="47" y="148"/>
                                  </a:cubicBezTo>
                                  <a:cubicBezTo>
                                    <a:pt x="53" y="164"/>
                                    <a:pt x="58" y="182"/>
                                    <a:pt x="67" y="197"/>
                                  </a:cubicBezTo>
                                  <a:cubicBezTo>
                                    <a:pt x="74" y="207"/>
                                    <a:pt x="76" y="210"/>
                                    <a:pt x="82" y="216"/>
                                  </a:cubicBezTo>
                                </a:path>
                                <a:path w="413" h="665" extrusionOk="0">
                                  <a:moveTo>
                                    <a:pt x="265" y="210"/>
                                  </a:moveTo>
                                  <a:cubicBezTo>
                                    <a:pt x="253" y="220"/>
                                    <a:pt x="246" y="221"/>
                                    <a:pt x="243" y="246"/>
                                  </a:cubicBezTo>
                                  <a:cubicBezTo>
                                    <a:pt x="241" y="267"/>
                                    <a:pt x="244" y="288"/>
                                    <a:pt x="246" y="309"/>
                                  </a:cubicBezTo>
                                  <a:cubicBezTo>
                                    <a:pt x="248" y="336"/>
                                    <a:pt x="254" y="361"/>
                                    <a:pt x="260" y="387"/>
                                  </a:cubicBezTo>
                                  <a:cubicBezTo>
                                    <a:pt x="266" y="412"/>
                                    <a:pt x="272" y="437"/>
                                    <a:pt x="278" y="462"/>
                                  </a:cubicBezTo>
                                  <a:cubicBezTo>
                                    <a:pt x="283" y="483"/>
                                    <a:pt x="290" y="504"/>
                                    <a:pt x="297" y="524"/>
                                  </a:cubicBezTo>
                                  <a:cubicBezTo>
                                    <a:pt x="302" y="539"/>
                                    <a:pt x="308" y="554"/>
                                    <a:pt x="314" y="568"/>
                                  </a:cubicBezTo>
                                  <a:cubicBezTo>
                                    <a:pt x="321" y="584"/>
                                    <a:pt x="329" y="603"/>
                                    <a:pt x="339" y="618"/>
                                  </a:cubicBezTo>
                                  <a:cubicBezTo>
                                    <a:pt x="345" y="626"/>
                                    <a:pt x="359" y="652"/>
                                    <a:pt x="368" y="657"/>
                                  </a:cubicBezTo>
                                  <a:cubicBezTo>
                                    <a:pt x="376" y="664"/>
                                    <a:pt x="378" y="666"/>
                                    <a:pt x="386" y="662"/>
                                  </a:cubicBezTo>
                                  <a:cubicBezTo>
                                    <a:pt x="399" y="637"/>
                                    <a:pt x="404" y="614"/>
                                    <a:pt x="409" y="586"/>
                                  </a:cubicBezTo>
                                  <a:cubicBezTo>
                                    <a:pt x="412" y="571"/>
                                    <a:pt x="413" y="558"/>
                                    <a:pt x="411" y="542"/>
                                  </a:cubicBezTo>
                                  <a:cubicBezTo>
                                    <a:pt x="408" y="516"/>
                                    <a:pt x="397" y="489"/>
                                    <a:pt x="389" y="465"/>
                                  </a:cubicBezTo>
                                  <a:cubicBezTo>
                                    <a:pt x="382" y="444"/>
                                    <a:pt x="376" y="422"/>
                                    <a:pt x="365" y="403"/>
                                  </a:cubicBezTo>
                                  <a:cubicBezTo>
                                    <a:pt x="357" y="388"/>
                                    <a:pt x="348" y="372"/>
                                    <a:pt x="340" y="357"/>
                                  </a:cubicBezTo>
                                  <a:cubicBezTo>
                                    <a:pt x="333" y="344"/>
                                    <a:pt x="324" y="328"/>
                                    <a:pt x="321" y="314"/>
                                  </a:cubicBezTo>
                                  <a:cubicBezTo>
                                    <a:pt x="318" y="298"/>
                                    <a:pt x="312" y="285"/>
                                    <a:pt x="308" y="269"/>
                                  </a:cubicBezTo>
                                  <a:cubicBezTo>
                                    <a:pt x="305" y="254"/>
                                    <a:pt x="299" y="241"/>
                                    <a:pt x="294" y="227"/>
                                  </a:cubicBezTo>
                                  <a:cubicBezTo>
                                    <a:pt x="288" y="207"/>
                                    <a:pt x="282" y="183"/>
                                    <a:pt x="271" y="165"/>
                                  </a:cubicBezTo>
                                  <a:cubicBezTo>
                                    <a:pt x="265" y="156"/>
                                    <a:pt x="263" y="152"/>
                                    <a:pt x="257" y="147"/>
                                  </a:cubicBezTo>
                                  <a:cubicBezTo>
                                    <a:pt x="245" y="168"/>
                                    <a:pt x="241" y="183"/>
                                    <a:pt x="239" y="208"/>
                                  </a:cubicBezTo>
                                  <a:cubicBezTo>
                                    <a:pt x="236" y="251"/>
                                    <a:pt x="240" y="296"/>
                                    <a:pt x="251" y="338"/>
                                  </a:cubicBezTo>
                                  <a:cubicBezTo>
                                    <a:pt x="258" y="365"/>
                                    <a:pt x="268" y="391"/>
                                    <a:pt x="276" y="417"/>
                                  </a:cubicBezTo>
                                  <a:cubicBezTo>
                                    <a:pt x="284" y="441"/>
                                    <a:pt x="292" y="465"/>
                                    <a:pt x="302" y="488"/>
                                  </a:cubicBezTo>
                                  <a:cubicBezTo>
                                    <a:pt x="314" y="517"/>
                                    <a:pt x="328" y="544"/>
                                    <a:pt x="345" y="571"/>
                                  </a:cubicBezTo>
                                  <a:cubicBezTo>
                                    <a:pt x="353" y="582"/>
                                    <a:pt x="355" y="585"/>
                                    <a:pt x="356" y="594"/>
                                  </a:cubicBezTo>
                                  <a:cubicBezTo>
                                    <a:pt x="333" y="583"/>
                                    <a:pt x="322" y="565"/>
                                    <a:pt x="309" y="542"/>
                                  </a:cubicBezTo>
                                  <a:cubicBezTo>
                                    <a:pt x="292" y="513"/>
                                    <a:pt x="276" y="483"/>
                                    <a:pt x="264" y="452"/>
                                  </a:cubicBezTo>
                                  <a:cubicBezTo>
                                    <a:pt x="246" y="407"/>
                                    <a:pt x="236" y="359"/>
                                    <a:pt x="226" y="312"/>
                                  </a:cubicBezTo>
                                  <a:cubicBezTo>
                                    <a:pt x="221" y="289"/>
                                    <a:pt x="217" y="265"/>
                                    <a:pt x="214" y="242"/>
                                  </a:cubicBezTo>
                                  <a:cubicBezTo>
                                    <a:pt x="212" y="226"/>
                                    <a:pt x="210" y="211"/>
                                    <a:pt x="208" y="195"/>
                                  </a:cubicBezTo>
                                  <a:cubicBezTo>
                                    <a:pt x="201" y="211"/>
                                    <a:pt x="197" y="221"/>
                                    <a:pt x="197" y="240"/>
                                  </a:cubicBezTo>
                                  <a:cubicBezTo>
                                    <a:pt x="197" y="256"/>
                                    <a:pt x="198" y="274"/>
                                    <a:pt x="201" y="290"/>
                                  </a:cubicBezTo>
                                  <a:cubicBezTo>
                                    <a:pt x="205" y="313"/>
                                    <a:pt x="208" y="335"/>
                                    <a:pt x="211" y="357"/>
                                  </a:cubicBezTo>
                                  <a:cubicBezTo>
                                    <a:pt x="212" y="365"/>
                                    <a:pt x="214" y="372"/>
                                    <a:pt x="215" y="380"/>
                                  </a:cubicBezTo>
                                </a:path>
                              </a:pathLst>
                            </a:custGeom>
                            <a:noFill/>
                            <a:ln w="19050" cap="rnd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" name="Ink 227"/>
                          <wps:cNvSpPr>
                            <a:spLocks noRot="1" noChangeAspect="1" noEditPoints="1" noChangeArrowheads="1" noChangeShapeType="1" noTextEdit="1"/>
                          </wps:cNvSpPr>
                          <wps:spPr bwMode="auto">
                            <a:xfrm>
                              <a:off x="5560" y="14293"/>
                              <a:ext cx="172" cy="239"/>
                            </a:xfrm>
                            <a:custGeom>
                              <a:avLst/>
                              <a:gdLst>
                                <a:gd name="T0" fmla="+- 0 10109 9808"/>
                                <a:gd name="T1" fmla="*/ T0 w 302"/>
                                <a:gd name="T2" fmla="+- 0 25215 25212"/>
                                <a:gd name="T3" fmla="*/ 25215 h 421"/>
                                <a:gd name="T4" fmla="+- 0 10089 9808"/>
                                <a:gd name="T5" fmla="*/ T4 w 302"/>
                                <a:gd name="T6" fmla="+- 0 25244 25212"/>
                                <a:gd name="T7" fmla="*/ 25244 h 421"/>
                                <a:gd name="T8" fmla="+- 0 10086 9808"/>
                                <a:gd name="T9" fmla="*/ T8 w 302"/>
                                <a:gd name="T10" fmla="+- 0 25310 25212"/>
                                <a:gd name="T11" fmla="*/ 25310 h 421"/>
                                <a:gd name="T12" fmla="+- 0 10070 9808"/>
                                <a:gd name="T13" fmla="*/ T12 w 302"/>
                                <a:gd name="T14" fmla="+- 0 25358 25212"/>
                                <a:gd name="T15" fmla="*/ 25358 h 421"/>
                                <a:gd name="T16" fmla="+- 0 10044 9808"/>
                                <a:gd name="T17" fmla="*/ T16 w 302"/>
                                <a:gd name="T18" fmla="+- 0 25415 25212"/>
                                <a:gd name="T19" fmla="*/ 25415 h 421"/>
                                <a:gd name="T20" fmla="+- 0 9998 9808"/>
                                <a:gd name="T21" fmla="*/ T20 w 302"/>
                                <a:gd name="T22" fmla="+- 0 25485 25212"/>
                                <a:gd name="T23" fmla="*/ 25485 h 421"/>
                                <a:gd name="T24" fmla="+- 0 9959 9808"/>
                                <a:gd name="T25" fmla="*/ T24 w 302"/>
                                <a:gd name="T26" fmla="+- 0 25524 25212"/>
                                <a:gd name="T27" fmla="*/ 25524 h 421"/>
                                <a:gd name="T28" fmla="+- 0 9918 9808"/>
                                <a:gd name="T29" fmla="*/ T28 w 302"/>
                                <a:gd name="T30" fmla="+- 0 25563 25212"/>
                                <a:gd name="T31" fmla="*/ 25563 h 421"/>
                                <a:gd name="T32" fmla="+- 0 9871 9808"/>
                                <a:gd name="T33" fmla="*/ T32 w 302"/>
                                <a:gd name="T34" fmla="+- 0 25586 25212"/>
                                <a:gd name="T35" fmla="*/ 25586 h 421"/>
                                <a:gd name="T36" fmla="+- 0 9819 9808"/>
                                <a:gd name="T37" fmla="*/ T36 w 302"/>
                                <a:gd name="T38" fmla="+- 0 25609 25212"/>
                                <a:gd name="T39" fmla="*/ 25609 h 421"/>
                                <a:gd name="T40" fmla="+- 0 9812 9808"/>
                                <a:gd name="T41" fmla="*/ T40 w 302"/>
                                <a:gd name="T42" fmla="+- 0 25632 25212"/>
                                <a:gd name="T43" fmla="*/ 25632 h 42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302" h="421" extrusionOk="0">
                                  <a:moveTo>
                                    <a:pt x="301" y="3"/>
                                  </a:moveTo>
                                  <a:cubicBezTo>
                                    <a:pt x="287" y="11"/>
                                    <a:pt x="283" y="6"/>
                                    <a:pt x="281" y="32"/>
                                  </a:cubicBezTo>
                                  <a:cubicBezTo>
                                    <a:pt x="280" y="54"/>
                                    <a:pt x="282" y="76"/>
                                    <a:pt x="278" y="98"/>
                                  </a:cubicBezTo>
                                  <a:cubicBezTo>
                                    <a:pt x="275" y="114"/>
                                    <a:pt x="269" y="131"/>
                                    <a:pt x="262" y="146"/>
                                  </a:cubicBezTo>
                                  <a:cubicBezTo>
                                    <a:pt x="254" y="165"/>
                                    <a:pt x="246" y="185"/>
                                    <a:pt x="236" y="203"/>
                                  </a:cubicBezTo>
                                  <a:cubicBezTo>
                                    <a:pt x="223" y="227"/>
                                    <a:pt x="208" y="253"/>
                                    <a:pt x="190" y="273"/>
                                  </a:cubicBezTo>
                                  <a:cubicBezTo>
                                    <a:pt x="178" y="286"/>
                                    <a:pt x="164" y="299"/>
                                    <a:pt x="151" y="312"/>
                                  </a:cubicBezTo>
                                  <a:cubicBezTo>
                                    <a:pt x="138" y="326"/>
                                    <a:pt x="125" y="340"/>
                                    <a:pt x="110" y="351"/>
                                  </a:cubicBezTo>
                                  <a:cubicBezTo>
                                    <a:pt x="95" y="362"/>
                                    <a:pt x="80" y="367"/>
                                    <a:pt x="63" y="374"/>
                                  </a:cubicBezTo>
                                  <a:cubicBezTo>
                                    <a:pt x="49" y="380"/>
                                    <a:pt x="23" y="387"/>
                                    <a:pt x="11" y="397"/>
                                  </a:cubicBezTo>
                                  <a:cubicBezTo>
                                    <a:pt x="-4" y="410"/>
                                    <a:pt x="7" y="404"/>
                                    <a:pt x="4" y="420"/>
                                  </a:cubicBezTo>
                                </a:path>
                              </a:pathLst>
                            </a:custGeom>
                            <a:noFill/>
                            <a:ln w="19050" cap="rnd" algn="ctr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74" o:spid="_x0000_s1027" style="position:absolute;margin-left:314.25pt;margin-top:-8.5pt;width:196.2pt;height:122.55pt;z-index:251699200" coordorigin="6548,10382" coordsize="3924,24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">
                <v:shape id="Freeform 180" o:spid="_x0000_s1028" style="position:absolute;left:6548;top:11213;width:3924;height:964;visibility:visible;mso-wrap-style:square;v-text-anchor:top" coordsize="3924,9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gRcMA&#10;AADcAAAADwAAAGRycy9kb3ducmV2LnhtbERPTWvCQBC9F/oflin0UnRTIRqia9CCVHqoxJSeh+yY&#10;BLOzIbvG+O/dQsHbPN7nrLLRtGKg3jWWFbxPIxDEpdUNVwp+it0kAeE8ssbWMim4kYNs/fy0wlTb&#10;K+c0HH0lQgi7FBXU3neplK6syaCb2o44cCfbG/QB9pXUPV5DuGnlLIrm0mDDoaHGjj5qKs/Hi1GQ&#10;z5Pfr318MYfz+PldvOE2bha5Uq8v42YJwtPoH+J/916H+YsY/p4JF8j1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rgRcMAAADcAAAADwAAAAAAAAAAAAAAAACYAgAAZHJzL2Rv&#10;d25yZXYueG1sUEsFBgAAAAAEAAQA9QAAAIgDAAAAAA==&#10;" path="m,c71,85,204,388,424,514v220,126,628,260,896,242c1588,738,1821,461,2032,404v211,-57,342,-57,555,7c2800,475,3090,699,3313,791v223,92,484,137,611,173e" filled="f" strokeweight="3pt">
                  <v:path arrowok="t" o:connecttype="custom" o:connectlocs="0,0;424,514;1320,756;2032,404;2587,411;3313,791;3924,964" o:connectangles="0,0,0,0,0,0,0"/>
                  <o:lock v:ext="edit" aspectratio="t"/>
                </v:shape>
                <v:line id="Line 181" o:spid="_x0000_s1029" style="position:absolute;flip:x y;visibility:visible;mso-wrap-style:square" from="8845,11569" to="8845,128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6Iw8QAAADcAAAADwAAAGRycy9kb3ducmV2LnhtbERPS2sCMRC+F/wPYYTeatZCtW6N4rYV&#10;BA/WR+/jZtysbibLJtW1v74pCN7m43vOeNraSpyp8aVjBf1eAoI4d7rkQsFuO396BeEDssbKMSm4&#10;kofppPMwxlS7C6/pvAmFiCHsU1RgQqhTKX1uyKLvuZo4cgfXWAwRNoXUDV5iuK3kc5IMpMWSY4PB&#10;mt4N5afNj1VgVyH7XdafZbZ8uY6+PvaZ+T6ulXrstrM3EIHacBff3Asd5w8H8P9MvEBO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XojDxAAAANwAAAAPAAAAAAAAAAAA&#10;AAAAAKECAABkcnMvZG93bnJldi54bWxQSwUGAAAAAAQABAD5AAAAkgMAAAAA&#10;">
                  <v:stroke startarrow="open" startarrowwidth="narrow" endarrow="open" endarrowwidth="narrow"/>
                </v:line>
                <v:shape id="Text Box 182" o:spid="_x0000_s1030" type="#_x0000_t202" style="position:absolute;left:8214;top:11958;width:1463;height:4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OkGMEA&#10;AADcAAAADwAAAGRycy9kb3ducmV2LnhtbERP24rCMBB9F/yHMAu+iKbKat1uo6yC4quXDxib6YVt&#10;JqXJ2vr3ZkHwbQ7nOummN7W4U+sqywpm0wgEcWZ1xYWC62U/WYFwHlljbZkUPMjBZj0cpJho2/GJ&#10;7mdfiBDCLkEFpfdNIqXLSjLoprYhDlxuW4M+wLaQusUuhJtazqNoKQ1WHBpKbGhXUvZ7/jMK8mM3&#10;Xnx1t4O/xqfP5Rar+GYfSo0++p9vEJ56/xa/3Ecd5scx/D8TLpD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zpBjBAAAA3AAAAA8AAAAAAAAAAAAAAAAAmAIAAGRycy9kb3du&#10;cmV2LnhtbFBLBQYAAAAABAAEAPUAAACGAwAAAAA=&#10;" stroked="f">
                  <o:lock v:ext="edit" aspectratio="t"/>
                  <v:textbox>
                    <w:txbxContent>
                      <w:p w:rsidR="00417D85" w:rsidRPr="002F7006" w:rsidRDefault="00417D85" w:rsidP="00417D85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2F7006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Radius 11.0 m</w:t>
                        </w:r>
                      </w:p>
                    </w:txbxContent>
                  </v:textbox>
                </v:shape>
                <v:shape id="Text Box 183" o:spid="_x0000_s1031" type="#_x0000_t202" style="position:absolute;left:6572;top:10670;width:1752;height: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wwasMA&#10;AADcAAAADwAAAGRycy9kb3ducmV2LnhtbESPwW7CQAxE75X4h5WRuFRlA2oJBBYElYq4QvkAkzVJ&#10;RNYbZRcS/r4+IPVma8Yzz6tN72r1oDZUng1Mxgko4tzbigsD59+fjzmoEJEt1p7JwJMCbNaDtxVm&#10;1nd8pMcpFkpCOGRooIyxybQOeUkOw9g3xKJdfeswytoW2rbYSbir9TRJZtphxdJQYkPfJeW3090Z&#10;uB66969Fd9nHc3r8nO2wSi/+acxo2G+XoCL18d/8uj5YwU+FVp6RCf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ewwasMAAADcAAAADwAAAAAAAAAAAAAAAACYAgAAZHJzL2Rv&#10;d25yZXYueG1sUEsFBgAAAAAEAAQA9QAAAIgDAAAAAA==&#10;" stroked="f">
                  <o:lock v:ext="edit" aspectratio="t"/>
                  <v:textbox>
                    <w:txbxContent>
                      <w:p w:rsidR="00417D85" w:rsidRPr="002F7006" w:rsidRDefault="00417D85" w:rsidP="00417D85">
                        <w:pPr>
                          <w:rPr>
                            <w:rFonts w:ascii="Times New Roman" w:hAnsi="Times New Roman" w:cs="Times New Roman"/>
                            <w:vertAlign w:val="superscript"/>
                          </w:rPr>
                        </w:pPr>
                        <w:r w:rsidRPr="002F7006">
                          <w:rPr>
                            <w:rFonts w:ascii="Times New Roman" w:hAnsi="Times New Roman" w:cs="Times New Roman"/>
                          </w:rPr>
                          <w:t>Skier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 7.60 m s</w:t>
                        </w:r>
                        <w:r>
                          <w:rPr>
                            <w:rFonts w:ascii="Times New Roman" w:hAnsi="Times New Roman" w:cs="Times New Roman"/>
                            <w:vertAlign w:val="superscript"/>
                          </w:rPr>
                          <w:t>-1</w:t>
                        </w:r>
                      </w:p>
                    </w:txbxContent>
                  </v:textbox>
                </v:shape>
                <v:group id="Group 184" o:spid="_x0000_s1032" style="position:absolute;left:8151;top:10382;width:1287;height:1148" coordorigin="2948,12153" coordsize="2792,24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hAvM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bM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vhAvMQAAADcAAAA&#10;DwAAAAAAAAAAAAAAAACqAgAAZHJzL2Rvd25yZXYueG1sUEsFBgAAAAAEAAQA+gAAAJsDAAAAAA==&#10;">
                  <o:lock v:ext="edit" aspectratio="t"/>
                  <v:shape id="Ink 185" o:spid="_x0000_s1033" style="position:absolute;left:4622;top:12778;width:109;height:28;visibility:visible;mso-wrap-style:square;v-text-anchor:top" coordsize="192,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JsOsUA&#10;AADcAAAADwAAAGRycy9kb3ducmV2LnhtbESPQWvCQBCF7wX/wzKCt7pRRELqKiK1CApF2x68Ddkx&#10;CWZnw+6q6b/vHAreZnhv3vtmsepdq+4UYuPZwGScgSIuvW24MvD9tX3NQcWEbLH1TAZ+KcJqOXhZ&#10;YGH9g490P6VKSQjHAg3UKXWF1rGsyWEc+45YtIsPDpOsodI24EPCXaunWTbXDhuWhho72tRUXk83&#10;Z2B+zc/v09nlZ59mH4ft5yQe1iE3ZjTs12+gEvXpaf6/3lnBzwVfnpEJ9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Imw6xQAAANwAAAAPAAAAAAAAAAAAAAAAAJgCAABkcnMv&#10;ZG93bnJldi54bWxQSwUGAAAAAAQABAD1AAAAigMAAAAA&#10;" path="m,c17,12,33,21,52,29v16,7,32,11,49,15c120,49,138,51,156,41v12,-7,24,-16,35,-24e" filled="f" strokeweight="1.5pt">
                    <v:stroke endcap="round"/>
                    <v:path o:extrusionok="f" o:connecttype="custom" o:connectlocs="0,12879;30,12896;57,12905;89,12903;108,12889" o:connectangles="0,0,0,0,0"/>
                    <o:lock v:ext="edit" rotation="t" aspectratio="t" verticies="t" text="t" shapetype="t"/>
                  </v:shape>
                  <v:shape id="Ink 186" o:spid="_x0000_s1034" style="position:absolute;left:4228;top:12900;width:243;height:148;visibility:visible;mso-wrap-style:square;v-text-anchor:top" coordsize="430,2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kcqMEA&#10;AADcAAAADwAAAGRycy9kb3ducmV2LnhtbERPS4vCMBC+L/gfwgh7W1MLLlKNIqKg7skHeB2asQ02&#10;k5LE2vXXbxYW9jYf33Pmy942oiMfjGMF41EGgrh02nCl4HLefkxBhIissXFMCr4pwHIxeJtjod2T&#10;j9SdYiVSCIcCFdQxtoWUoazJYhi5ljhxN+ctxgR9JbXHZwq3jcyz7FNaNJwaamxpXVN5Pz2sguur&#10;XeVf3nTbvD+WZnLYbfzeKfU+7FczEJH6+C/+c+90mj8dw+8z6QK5+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35HKjBAAAA3AAAAA8AAAAAAAAAAAAAAAAAmAIAAGRycy9kb3du&#10;cmV2LnhtbFBLBQYAAAAABAAEAPUAAACGAwAAAAA=&#10;" path="m27,8c,-5,-2,13,12,34v18,28,33,54,58,76c88,126,109,141,129,155v17,12,36,20,56,27c210,191,236,194,260,204v25,10,44,22,72,20c372,221,398,238,429,261e" filled="f" strokeweight="1.5pt">
                    <v:stroke endcap="round"/>
                    <v:path o:extrusionok="f" o:connecttype="custom" o:connectlocs="15,12858;7,12873;40,12916;73,12941;105,12956;147,12969;188,12980;242,13001" o:connectangles="0,0,0,0,0,0,0,0"/>
                    <o:lock v:ext="edit" rotation="t" aspectratio="t" verticies="t" text="t" shapetype="t"/>
                  </v:shape>
                  <v:shape id="Ink 187" o:spid="_x0000_s1035" style="position:absolute;left:4483;top:12510;width:376;height:559;visibility:visible;mso-wrap-style:square;v-text-anchor:top" coordsize="663,9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Mxi8AA&#10;AADcAAAADwAAAGRycy9kb3ducmV2LnhtbERPS4vCMBC+L/gfwix426aWItI1yiooXq0reBya6YNt&#10;JqWJbf33RhD2Nh/fc9bbybRioN41lhUsohgEcWF1w5WC38vhawXCeWSNrWVS8CAH283sY42ZtiOf&#10;ach9JUIIuwwV1N53mZSuqMmgi2xHHLjS9gZ9gH0ldY9jCDetTOJ4KQ02HBpq7GhfU/GX342C3W5Y&#10;XMs2SY+jycvLeEundJ8qNf+cfr5BeJr8v/jtPukwf5XA65lwgd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uMxi8AAAADcAAAADwAAAAAAAAAAAAAAAACYAgAAZHJzL2Rvd25y&#10;ZXYueG1sUEsFBgAAAAAEAAQA9QAAAIUDAAAAAA==&#10;" path="m,914v14,17,21,30,42,44c74,980,90,983,128,981v15,-1,30,-3,45,-5c196,973,214,966,235,959v38,-13,73,-22,108,-42c378,897,415,875,448,851v21,-15,43,-33,61,-52c538,769,564,727,584,691v25,-45,38,-94,55,-143c655,503,662,466,661,418v,-18,-1,-36,-2,-54c656,321,650,278,648,234v-1,-16,,-32,-3,-47c640,160,629,135,621,110,613,87,602,62,598,38v-3,-17,,-9,-6,-25e" filled="f" strokeweight="1.5pt">
                    <v:stroke endcap="round"/>
                    <v:path o:extrusionok="f" o:connecttype="custom" o:connectlocs="0,13029;24,13054;73,13067;98,13064;133,13054;195,13030;254,12993;289,12964;331,12902;362,12821;375,12748;374,12717;367,12643;366,12617;352,12573;339,12532;336,12518" o:connectangles="0,0,0,0,0,0,0,0,0,0,0,0,0,0,0,0,0"/>
                    <o:lock v:ext="edit" rotation="t" aspectratio="t" verticies="t" text="t" shapetype="t"/>
                  </v:shape>
                  <v:shape id="Ink 188" o:spid="_x0000_s1036" style="position:absolute;left:4173;top:12705;width:93;height:229;visibility:visible;mso-wrap-style:square;v-text-anchor:top" coordsize="164,40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l9f8QA&#10;AADcAAAADwAAAGRycy9kb3ducmV2LnhtbERP32vCMBB+F/Y/hBvsRTTVwZTOKCI6xgSxOvZ8Nrem&#10;2Fxqk9nuv1+EgW/38f282aKzlbhS40vHCkbDBARx7nTJhYLP42YwBeEDssbKMSn4JQ+L+UNvhql2&#10;LWd0PYRCxBD2KSowIdSplD43ZNEPXU0cuW/XWAwRNoXUDbYx3FZynCQv0mLJscFgTStD+fnwYxUs&#10;19l+P6nPp13/Y/v1dmy7C56MUk+P3fIVRKAu3MX/7ncd50+f4fZMvED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ZfX/EAAAA3AAAAA8AAAAAAAAAAAAAAAAAmAIAAGRycy9k&#10;b3ducmV2LnhtbFBLBQYAAAAABAAEAPUAAACJAwAAAAA=&#10;" path="m163,21c150,7,143,,124,1,106,2,89,9,75,20,53,36,35,57,23,81,9,108,2,139,,169v-2,29,2,59,11,87c19,283,28,311,40,337v9,20,23,49,42,61c96,402,100,403,108,396e" filled="f" strokeweight="1.5pt">
                    <v:stroke endcap="round"/>
                    <v:path o:extrusionok="f" o:connecttype="custom" o:connectlocs="92,12747;70,12735;43,12746;13,12781;0,12831;6,12880;23,12926;46,12961;61,12960" o:connectangles="0,0,0,0,0,0,0,0,0"/>
                    <o:lock v:ext="edit" rotation="t" aspectratio="t" verticies="t" text="t" shapetype="t"/>
                  </v:shape>
                  <v:shape id="Ink 189" o:spid="_x0000_s1037" style="position:absolute;left:4232;top:12463;width:568;height:244;visibility:visible;mso-wrap-style:square;v-text-anchor:top" coordsize="1002,4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BV1sIA&#10;AADcAAAADwAAAGRycy9kb3ducmV2LnhtbERPS2sCMRC+F/wPYQRvNWvRIqtRRCjqYcFHqddhM/vA&#10;zWTZRDf9940g9DYf33OW62Aa8aDO1ZYVTMYJCOLc6ppLBd+Xr/c5COeRNTaWScEvOVivBm9LTLXt&#10;+USPsy9FDGGXooLK+zaV0uUVGXRj2xJHrrCdQR9hV0rdYR/DTSM/kuRTGqw5NlTY0rai/Ha+GwWz&#10;owuXIrvdm58s2/TXIkwPu5NSo2HYLEB4Cv5f/HLvdZw/n8LzmXiBX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4FXWwgAAANwAAAAPAAAAAAAAAAAAAAAAAJgCAABkcnMvZG93&#10;bnJldi54bWxQSwUGAAAAAAQABAD1AAAAhwMAAAAA&#10;" path="m20,429c11,427,7,426,1,426,8,406,16,390,28,371,41,350,54,328,68,307v16,-23,34,-46,54,-66c151,213,183,192,219,173v46,-24,96,-35,145,-51c441,98,517,74,593,48,633,34,673,30,715,24,762,17,807,-1,855,v21,,40,6,60,12c933,17,950,24,967,31v35,16,17,7,34,-18e" filled="f" strokeweight="1.5pt">
                    <v:stroke endcap="round"/>
                    <v:path o:extrusionok="f" o:connecttype="custom" o:connectlocs="11,12718;1,12716;16,12685;39,12649;69,12611;124,12573;206,12544;336,12502;405,12488;485,12475;519,12481;548,12492;567,12482" o:connectangles="0,0,0,0,0,0,0,0,0,0,0,0,0"/>
                    <o:lock v:ext="edit" rotation="t" aspectratio="t" verticies="t" text="t" shapetype="t"/>
                  </v:shape>
                  <v:shape id="Ink 190" o:spid="_x0000_s1038" style="position:absolute;left:4509;top:12652;width:83;height:55;visibility:visible;mso-wrap-style:square;v-text-anchor:top" coordsize="145,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QiccIA&#10;AADcAAAADwAAAGRycy9kb3ducmV2LnhtbERPS2vCQBC+C/0Pywi96cZSRVJXMYVCDyWisfcxO01C&#10;s7NpdvPov3cFwdt8fM/Z7EZTi55aV1lWsJhHIIhzqysuFJyzj9kahPPIGmvLpOCfHOy2T5MNxtoO&#10;fKT+5AsRQtjFqKD0vomldHlJBt3cNsSB+7GtQR9gW0jd4hDCTS1fomglDVYcGkps6L2k/PfUGQW0&#10;unwl33XyR428ZId00Q3Za6rU83Tcv4HwNPqH+O7+1GH+egm3Z8IFcn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NCJxwgAAANwAAAAPAAAAAAAAAAAAAAAAAJgCAABkcnMvZG93&#10;bnJldi54bWxQSwUGAAAAAAQABAD1AAAAhwMAAAAA&#10;" path="m67,60c46,65,46,73,31,87,21,95,18,97,9,97,-5,82,1,69,14,52,25,37,44,27,60,19,83,8,108,,134,v3,,7,1,10,1c129,9,115,22,117,2e" filled="f" strokeweight="1.5pt">
                    <v:stroke endcap="round"/>
                    <v:path o:extrusionok="f" o:connecttype="custom" o:connectlocs="38,12558;18,12573;5,12579;8,12553;34,12535;77,12524;82,12525;67,12525" o:connectangles="0,0,0,0,0,0,0,0"/>
                    <o:lock v:ext="edit" rotation="t" aspectratio="t" verticies="t" text="t" shapetype="t"/>
                  </v:shape>
                  <v:shape id="Ink 191" o:spid="_x0000_s1039" style="position:absolute;left:4764;top:12644;width:51;height:22;visibility:visible;mso-wrap-style:square;v-text-anchor:top" coordsize="89,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ViV8MA&#10;AADcAAAADwAAAGRycy9kb3ducmV2LnhtbERPTWvCQBC9F/oflil4q5s2KBJdpZQqnsTaUq/T7DQJ&#10;zc6G3VGjv94VCr3N433ObNG7Vh0pxMazgadhBoq49LbhysDnx/JxAioKssXWMxk4U4TF/P5uhoX1&#10;J36n404qlUI4FmigFukKrWNZk8M49B1x4n58cCgJhkrbgKcU7lr9nGVj7bDh1FBjR681lb+7gzMw&#10;uhzkax826z7v5G20+s635yw3ZvDQv0xBCfXyL/5zr22aPxnD7Zl0gZ5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6ViV8MAAADcAAAADwAAAAAAAAAAAAAAAACYAgAAZHJzL2Rv&#10;d25yZXYueG1sUEsFBgAAAAAEAAQA9QAAAIgDAAAAAA==&#10;" path="m9,3c6,2,3,1,,,14,6,27,10,41,15v16,6,31,12,47,17c79,37,77,39,70,35e" filled="f" strokeweight="1.5pt">
                    <v:stroke endcap="round"/>
                    <v:path o:extrusionok="f" o:connecttype="custom" o:connectlocs="5,12914;0,12912;23,12921;50,12931;40,12933" o:connectangles="0,0,0,0,0"/>
                    <o:lock v:ext="edit" rotation="t" aspectratio="t" verticies="t" text="t" shapetype="t"/>
                  </v:shape>
                  <v:shape id="Ink 192" o:spid="_x0000_s1040" style="position:absolute;left:4654;top:12711;width:110;height:108;visibility:visible;mso-wrap-style:square;v-text-anchor:top" coordsize="195,1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v3BMIA&#10;AADcAAAADwAAAGRycy9kb3ducmV2LnhtbERPTWvCQBC9C/6HZYTedKNCldRVqlQJFA9Gex+y0ySY&#10;nV2yW5P213cFwds83uesNr1pxI1aX1tWMJ0kIIgLq2suFVzO+/EShA/IGhvLpOCXPGzWw8EKU207&#10;PtEtD6WIIexTVFCF4FIpfVGRQT+xjjhy37Y1GCJsS6lb7GK4aeQsSV6lwZpjQ4WOdhUV1/zHKHAH&#10;/7Gd2+vXZ37oir/jJUPjMqVeRv37G4hAfXiKH+5Mx/nLBdyfiRf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K/cEwgAAANwAAAAPAAAAAAAAAAAAAAAAAJgCAABkcnMvZG93&#10;bnJldi54bWxQSwUGAAAAAAQABAD1AAAAhwMAAAAA&#10;" path="m,132v14,15,29,26,47,37c65,180,81,185,102,188v17,3,35,4,52,-1c173,181,191,165,194,145v2,-16,-10,-36,-16,-49c168,76,158,55,146,36,135,17,126,14,141,e" filled="f" strokeweight="1.5pt">
                    <v:stroke endcap="round"/>
                    <v:path o:extrusionok="f" o:connecttype="custom" o:connectlocs="0,12752;27,12773;58,12784;87,12784;109,12760;100,12732;82,12698;80,12678" o:connectangles="0,0,0,0,0,0,0,0"/>
                    <o:lock v:ext="edit" rotation="t" aspectratio="t" verticies="t" text="t" shapetype="t"/>
                  </v:shape>
                  <v:shape id="Ink 193" o:spid="_x0000_s1041" style="position:absolute;left:4501;top:12852;width:197;height:79;visibility:visible;mso-wrap-style:square;v-text-anchor:top" coordsize="346,1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GpxMQA&#10;AADcAAAADwAAAGRycy9kb3ducmV2LnhtbESPwW7CQAxE75X6DytX4lY2rSgKgSWqKoF64JDQfoCV&#10;NUkg642yC0n/Hh8qcbM145nnTT65Tt1oCK1nA2/zBBRx5W3LtYHfn91rCipEZIudZzLwRwHy7fPT&#10;BjPrRy7pdoy1khAOGRpoYuwzrUPVkMMw9z2xaCc/OIyyDrW2A44S7jr9niRL7bBlaWiwp6+Gqsvx&#10;6gyUi2Kxj/bg0/qjX9mkOxfIZ2NmL9PnGlSkKT7M/9ffVvBToZVnZAK9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RqcTEAAAA3AAAAA8AAAAAAAAAAAAAAAAAmAIAAGRycy9k&#10;b3ducmV2LnhtbFBLBQYAAAAABAAEAPUAAACJAwAAAAA=&#10;" path="m9,3c6,2,3,1,,,4,26,16,58,37,75v15,13,33,24,50,33c106,118,125,123,146,129v23,6,47,9,71,8c236,136,256,134,275,130v15,-3,31,-7,45,-13c337,110,336,103,345,115e" filled="f" strokeweight="1.5pt">
                    <v:stroke endcap="round"/>
                    <v:path o:extrusionok="f" o:connecttype="custom" o:connectlocs="5,12979;0,12978;21,13021;50,13040;83,13052;124,13056;157,13052;182,13045;196,13044" o:connectangles="0,0,0,0,0,0,0,0,0"/>
                    <o:lock v:ext="edit" rotation="t" aspectratio="t" verticies="t" text="t" shapetype="t"/>
                  </v:shape>
                  <v:shape id="Ink 194" o:spid="_x0000_s1042" style="position:absolute;left:4177;top:12507;width:34;height:232;visibility:visible;mso-wrap-style:square;v-text-anchor:top" coordsize="59,4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7DAsQA&#10;AADcAAAADwAAAGRycy9kb3ducmV2LnhtbERPS2vCQBC+F/oflhG81Y09iI2uQQSJRRAabcHbmJ08&#10;MDsbsluN+fXdQqG3+fies0x604gbda62rGA6iUAQ51bXXCo4HbcvcxDOI2tsLJOCBzlIVs9PS4y1&#10;vfMH3TJfihDCLkYFlfdtLKXLKzLoJrYlDlxhO4M+wK6UusN7CDeNfI2imTRYc2iosKVNRfk1+zYK&#10;BnP+ei96ytJhSD+z7eGy36V7pcajfr0A4an3/+I/906H+fM3+H0mXC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uwwLEAAAA3AAAAA8AAAAAAAAAAAAAAAAAmAIAAGRycy9k&#10;b3ducmV2LnhtbFBLBQYAAAAABAAEAPUAAACJAwAAAAA=&#10;" path="m58,409c42,398,40,389,34,371,27,353,26,334,22,315,18,296,17,276,15,257,12,234,10,210,7,187,4,164,,140,,116,,101,2,86,3,71,4,56,3,44,3,30,3,17,11,10,18,e" filled="f" strokeweight="1.5pt">
                    <v:stroke endcap="round"/>
                    <v:path o:extrusionok="f" o:connecttype="custom" o:connectlocs="33,12715;20,12693;13,12662;9,12629;4,12589;0,12549;2,12523;2,12500;10,12483" o:connectangles="0,0,0,0,0,0,0,0,0"/>
                    <o:lock v:ext="edit" rotation="t" aspectratio="t" verticies="t" text="t" shapetype="t"/>
                  </v:shape>
                  <v:shape id="Ink 195" o:spid="_x0000_s1043" style="position:absolute;left:4194;top:12311;width:664;height:192;visibility:visible;mso-wrap-style:square;v-text-anchor:top" coordsize="1171,3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HxGMcA&#10;AADcAAAADwAAAGRycy9kb3ducmV2LnhtbESPQWvCQBCF70L/wzIFb3VTpdKmriKCoAjFpoLXaXaa&#10;RLOzIbvGtL/eORS8zfDevPfNbNG7WnXUhsqzgedRAoo497biwsDha/30CipEZIu1ZzLwSwEW84fB&#10;DFPrr/xJXRYLJSEcUjRQxtikWoe8JIdh5Bti0X586zDK2hbatniVcFfrcZJMtcOKpaHEhlYl5efs&#10;4gxMtx/r8/GQ6Um3e1kd8/3pu/g7GTN87JfvoCL18W7+v95YwX8TfHlGJt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jx8RjHAAAA3AAAAA8AAAAAAAAAAAAAAAAAmAIAAGRy&#10;cy9kb3ducmV2LnhtbFBLBQYAAAAABAAEAPUAAACMAwAAAAA=&#10;" path="m,337c15,294,32,274,69,246v16,-12,31,-25,46,-38c130,196,145,184,162,175v27,-14,58,-24,86,-36c267,131,285,120,305,114v45,-13,92,-14,137,-30c455,79,468,74,481,70,514,61,549,58,582,50,622,40,664,34,702,18,722,9,733,6,755,5v24,-1,47,,71,-1c858,2,886,-2,918,9v25,9,50,20,74,31c1041,62,1067,92,1097,136v18,27,44,83,73,99c1168,231,1167,227,1165,223e" filled="f" strokeweight="1.5pt">
                    <v:stroke endcap="round"/>
                    <v:path o:extrusionok="f" o:connecttype="custom" o:connectlocs="0,12527;39,12475;65,12454;92,12435;141,12415;173,12400;251,12383;273,12375;330,12364;398,12346;428,12339;468,12338;521,12341;563,12358;622,12413;663,12469;661,12462" o:connectangles="0,0,0,0,0,0,0,0,0,0,0,0,0,0,0,0,0"/>
                    <o:lock v:ext="edit" rotation="t" aspectratio="t" verticies="t" text="t" shapetype="t"/>
                  </v:shape>
                  <v:shape id="Ink 196" o:spid="_x0000_s1044" style="position:absolute;left:4307;top:12455;width:57;height:108;visibility:visible;mso-wrap-style:square;v-text-anchor:top" coordsize="101,1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cKDL8A&#10;AADcAAAADwAAAGRycy9kb3ducmV2LnhtbERPS27CMBDdV+IO1iB1Vxy6qErAIAQCsSyfAwzxEAfi&#10;mRC7kN6+RkJiN0/vO5NZ52t1ozZUwgaGgwwUcSG24tLAYb/6+AYVIrLFWpgM/FGA2bT3NsHcyp23&#10;dNvFUqUQDjkacDE2udahcOQxDKQhTtxJWo8xwbbUtsV7Cve1/syyL+2x4tTgsKGFo+Ky+/UGZLnN&#10;Or4u1/hzXJxGFy9ncmLMe7+bj0FF6uJL/HRvbJo/GsLjmXSBnv4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9woMvwAAANwAAAAPAAAAAAAAAAAAAAAAAJgCAABkcnMvZG93bnJl&#10;di54bWxQSwUGAAAAAAQABAD1AAAAhAMAAAAA&#10;" path="m,c10,18,19,37,28,56v12,26,26,52,39,78c77,154,88,171,100,189e" filled="f" strokeweight="1.5pt">
                    <v:stroke endcap="round"/>
                    <v:path o:extrusionok="f" o:connecttype="custom" o:connectlocs="0,12488;16,12519;38,12564;56,12595" o:connectangles="0,0,0,0"/>
                    <o:lock v:ext="edit" rotation="t" aspectratio="t" verticies="t" text="t" shapetype="t"/>
                  </v:shape>
                  <v:shape id="Ink 197" o:spid="_x0000_s1045" style="position:absolute;left:4452;top:12388;width:47;height:124;visibility:visible;mso-wrap-style:square;v-text-anchor:top" coordsize="83,2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5OiMMA&#10;AADcAAAADwAAAGRycy9kb3ducmV2LnhtbERPS2vCQBC+F/wPywi91Y22VI2u0gqlPdYnHofsmESz&#10;s3F3a5J/3y0UvM3H95z5sjWVuJHzpWUFw0ECgjizuuRcwW778TQB4QOyxsoyKejIw3LRe5hjqm3D&#10;a7ptQi5iCPsUFRQh1KmUPivIoB/YmjhyJ+sMhghdLrXDJoabSo6S5FUaLDk2FFjTqqDssvkxCt67&#10;Zpo8v5yqw/GwP3efx+u3G6NSj/32bQYiUBvu4n/3l47zpyP4eyZe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A5OiMMAAADcAAAADwAAAAAAAAAAAAAAAACYAgAAZHJzL2Rv&#10;d25yZXYueG1sUEsFBgAAAAAEAAQA9QAAAIgDAAAAAA==&#10;" path="m,c12,21,16,41,23,65v10,35,20,72,33,106c63,189,72,202,82,217e" filled="f" strokeweight="1.5pt">
                    <v:stroke endcap="round"/>
                    <v:path o:extrusionok="f" o:connecttype="custom" o:connectlocs="0,12429;13,12466;32,12526;46,12552" o:connectangles="0,0,0,0"/>
                    <o:lock v:ext="edit" rotation="t" aspectratio="t" verticies="t" text="t" shapetype="t"/>
                  </v:shape>
                  <v:shape id="Ink 198" o:spid="_x0000_s1046" style="position:absolute;left:4586;top:12358;width:93;height:88;visibility:visible;mso-wrap-style:square;v-text-anchor:top" coordsize="164,1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a7DsEA&#10;AADcAAAADwAAAGRycy9kb3ducmV2LnhtbERPzYrCMBC+L/gOYQRva6qCbKtRRLAuXlyrDzA0Y1ts&#10;JqWJtevTG2Fhb/Px/c5y3ZtadNS6yrKCyTgCQZxbXXGh4HLefX6BcB5ZY22ZFPySg/Vq8LHERNsH&#10;n6jLfCFCCLsEFZTeN4mULi/JoBvbhjhwV9sa9AG2hdQtPkK4qeU0iubSYMWhocSGtiXlt+xuFJyn&#10;P7mj7JleU1nrQ7qPs+7olRoN+80ChKfe/4v/3N86zI9n8H4mXCB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2uw7BAAAA3AAAAA8AAAAAAAAAAAAAAAAAmAIAAGRycy9kb3du&#10;cmV2LnhtbFBLBQYAAAAABAAEAPUAAACGAwAAAAA=&#10;" path="m,c19,26,38,53,60,77v23,26,49,53,79,71c150,152,155,154,163,154e" filled="f" strokeweight="1.5pt">
                    <v:stroke endcap="round"/>
                    <v:path o:extrusionok="f" o:connecttype="custom" o:connectlocs="0,12376;34,12420;79,12460;92,12464" o:connectangles="0,0,0,0"/>
                    <o:lock v:ext="edit" rotation="t" aspectratio="t" verticies="t" text="t" shapetype="t"/>
                  </v:shape>
                  <v:shape id="Ink 199" o:spid="_x0000_s1047" style="position:absolute;left:4186;top:12153;width:578;height:363;visibility:visible;mso-wrap-style:square;v-text-anchor:top" coordsize="1021,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S908MA&#10;AADcAAAADwAAAGRycy9kb3ducmV2LnhtbESPT4vCMBDF74LfIYywN02VZdFqFNFdWTz5p+h1aMam&#10;2ExKk9XutzeC4G2G9+a938wWra3EjRpfOlYwHCQgiHOnSy4UZMef/hiED8gaK8ek4J88LObdzgxT&#10;7e68p9shFCKGsE9RgQmhTqX0uSGLfuBq4qhdXGMxxLUppG7wHsNtJUdJ8iUtlhwbDNa0MpRfD39W&#10;wfdOb9mtL/JsNpuCs+EuO0Ue9dFrl1MQgdrwNr+uf3XEn3zC85k4gZ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PS908MAAADcAAAADwAAAAAAAAAAAAAAAACYAgAAZHJzL2Rv&#10;d25yZXYueG1sUEsFBgAAAAAEAAQA9QAAAIgDAAAAAA==&#10;" path="m24,630v-3,3,-6,6,-9,9c3,614,,602,,572,,555,2,538,4,522v2,-21,7,-42,11,-62c28,399,44,338,70,281,96,224,127,157,164,106,201,54,242,41,301,27,335,19,367,7,402,4v49,-5,86,-2,133,14c551,23,566,27,582,31v13,3,26,6,40,8c670,47,691,57,728,88v42,35,87,63,132,93c875,191,890,201,906,210v42,24,65,35,107,59e" filled="f" strokeweight="1.5pt">
                    <v:stroke endcap="round"/>
                    <v:path o:extrusionok="f" o:connecttype="custom" o:connectlocs="14,12516;8,12521;0,12483;2,12454;8,12419;40,12318;93,12218;170,12174;228,12160;303,12168;329,12176;352,12180;412,12208;487,12261;513,12277;573,12311" o:connectangles="0,0,0,0,0,0,0,0,0,0,0,0,0,0,0,0"/>
                    <o:lock v:ext="edit" rotation="t" aspectratio="t" verticies="t" text="t" shapetype="t"/>
                  </v:shape>
                  <v:shape id="Ink 200" o:spid="_x0000_s1048" style="position:absolute;left:4372;top:12268;width:32;height:78;visibility:visible;mso-wrap-style:square;v-text-anchor:top" coordsize="56,1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NcQcIA&#10;AADcAAAADwAAAGRycy9kb3ducmV2LnhtbERP32vCMBB+H/g/hBN8m6mTydYZRYSB+DK0Dl9vzZmW&#10;NZeSxLb+90YY7O0+vp+3XA+2ER35UDtWMJtmIIhLp2s2Ck7F5/MbiBCRNTaOScGNAqxXo6cl5tr1&#10;fKDuGI1IIRxyVFDF2OZShrIii2HqWuLEXZy3GBP0RmqPfQq3jXzJsoW0WHNqqLClbUXl7/FqFZja&#10;X25mXnwV5vy978qfzWlx7pWajIfNB4hIQ/wX/7l3Os1/f4XHM+kCub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c1xBwgAAANwAAAAPAAAAAAAAAAAAAAAAAJgCAABkcnMvZG93&#10;bnJldi54bWxQSwUGAAAAAAQABAD1AAAAhwMAAAAA&#10;" path="m55,124c41,140,32,137,21,117,14,104,13,85,11,71,9,55,8,38,6,22,4,11,3,7,,e" filled="f" strokeweight="1.5pt">
                    <v:stroke endcap="round"/>
                    <v:path o:extrusionok="f" o:connecttype="custom" o:connectlocs="31,12391;12,12387;6,12361;3,12333;0,12321" o:connectangles="0,0,0,0,0"/>
                    <o:lock v:ext="edit" rotation="t" aspectratio="t" verticies="t" text="t" shapetype="t"/>
                  </v:shape>
                  <v:shape id="Ink 201" o:spid="_x0000_s1049" style="position:absolute;left:4470;top:12203;width:63;height:69;visibility:visible;mso-wrap-style:square;v-text-anchor:top" coordsize="111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X+3cIA&#10;AADcAAAADwAAAGRycy9kb3ducmV2LnhtbERPPW/CMBDdK/EfrENiKw4MiAYMqpCgtBtJl26n+IhT&#10;4nNkuyHl19dISN3u6X3eejvYVvTkQ+NYwWyagSCunG64VvBZ7p+XIEJE1tg6JgW/FGC7GT2tMdfu&#10;yifqi1iLFMIhRwUmxi6XMlSGLIap64gTd3beYkzQ11J7vKZw28p5li2kxYZTg8GOdoaqS/FjFZT9&#10;242/inf/cdodzPJ2+aamLpWajIfXFYhIQ/wXP9xHnea/LOD+TLpAb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hf7dwgAAANwAAAAPAAAAAAAAAAAAAAAAAJgCAABkcnMvZG93&#10;bnJldi54bWxQSwUGAAAAAAQABAD1AAAAhwMAAAAA&#10;" path="m110,120c91,103,76,86,60,67,45,49,30,30,14,13,9,9,5,4,,e" filled="f" strokeweight="1.5pt">
                    <v:stroke endcap="round"/>
                    <v:path o:extrusionok="f" o:connecttype="custom" o:connectlocs="62,12343;34,12313;8,12282;0,12275" o:connectangles="0,0,0,0"/>
                    <o:lock v:ext="edit" rotation="t" aspectratio="t" verticies="t" text="t" shapetype="t"/>
                  </v:shape>
                  <v:shape id="Ink 202" o:spid="_x0000_s1050" style="position:absolute;left:4301;top:12302;width:13;height:83;visibility:visible;mso-wrap-style:square;v-text-anchor:top" coordsize="23,1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pTmcIA&#10;AADcAAAADwAAAGRycy9kb3ducmV2LnhtbERPzWrCQBC+F/oOyxS81d0qaI2uUgqieLDW+ABjdkxC&#10;s7MhuzHx7V2h4G0+vt9ZrHpbiSs1vnSs4WOoQBBnzpScazil6/dPED4gG6wck4YbeVgtX18WmBjX&#10;8S9djyEXMYR9ghqKEOpESp8VZNEPXU0cuYtrLIYIm1yaBrsYbis5UmoiLZYcGwqs6bug7O/YWg15&#10;l6abw36q/EHZsf85tbv2TFoP3vqvOYhAfXiK/91bE+fPpvB4Jl4gl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+lOZwgAAANwAAAAPAAAAAAAAAAAAAAAAAJgCAABkcnMvZG93&#10;bnJldi54bWxQSwUGAAAAAAQABAD1AAAAhwMAAAAA&#10;" path="m3,145c1,124,2,103,3,81,4,63,7,40,14,24,21,14,23,10,22,e" filled="f" strokeweight="1.5pt">
                    <v:stroke endcap="round"/>
                    <v:path o:extrusionok="f" o:connecttype="custom" o:connectlocs="2,12418;2,12382;8,12349;12,12336" o:connectangles="0,0,0,0"/>
                    <o:lock v:ext="edit" rotation="t" aspectratio="t" verticies="t" text="t" shapetype="t"/>
                  </v:shape>
                  <v:shape id="Ink 203" o:spid="_x0000_s1051" style="position:absolute;left:4144;top:12879;width:569;height:360;visibility:visible;mso-wrap-style:square;v-text-anchor:top" coordsize="1005,6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GHW8cA&#10;AADcAAAADwAAAGRycy9kb3ducmV2LnhtbESPT2sCQQzF70K/w5CCN51pQamro5SWQj2Jf1r0Fnbi&#10;7uJOZrsz6tpP3xwK3hLey3u/zBadr9WF2lgFtvA0NKCI8+AqLizsth+DF1AxITusA5OFG0VYzB96&#10;M8xcuPKaLptUKAnhmKGFMqUm0zrmJXmMw9AQi3YMrccka1to1+JVwn2tn40Za48VS0OJDb2VlJ82&#10;Z29htf8y+eg96WK1/THr4+9hef5eWtt/7F6noBJ16W7+v/50gj8RWnlGJt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BRh1vHAAAA3AAAAA8AAAAAAAAAAAAAAAAAmAIAAGRy&#10;cy9kb3ducmV2LnhtbFBLBQYAAAAABAAEAPUAAACMAwAAAAA=&#10;" path="m134,41c129,19,126,-17,91,7,59,29,31,79,14,113,3,135,-2,148,3,173v7,38,34,67,63,89c82,275,101,285,118,297v33,23,67,48,102,68c251,382,282,387,316,395v43,10,82,25,122,42c453,443,469,450,484,457v17,8,34,18,51,27c573,503,616,517,649,543v52,41,121,97,193,92c874,633,905,619,930,599v23,-19,28,-31,38,-58c975,522,984,506,992,488v8,-19,13,-37,12,-57c1003,400,992,385,976,360,964,342,956,323,946,304v-5,14,-10,27,-15,41e" filled="f" strokeweight="1.5pt">
                    <v:stroke endcap="round"/>
                    <v:path o:extrusionok="f" o:connecttype="custom" o:connectlocs="76,12882;52,12863;8,12923;2,12957;37,13007;67,13027;125,13065;179,13082;248,13106;274,13117;303,13133;367,13166;477,13218;527,13198;548,13165;562,13135;568,13103;553,13062;536,13031;527,13054" o:connectangles="0,0,0,0,0,0,0,0,0,0,0,0,0,0,0,0,0,0,0,0"/>
                    <o:lock v:ext="edit" rotation="t" aspectratio="t" verticies="t" text="t" shapetype="t"/>
                  </v:shape>
                  <v:shape id="Ink 204" o:spid="_x0000_s1052" style="position:absolute;left:3807;top:13051;width:342;height:643;visibility:visible;mso-wrap-style:square;v-text-anchor:top" coordsize="603,11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j7FsQA&#10;AADcAAAADwAAAGRycy9kb3ducmV2LnhtbERPS2vCQBC+C/6HZQQvopt6KDW6iiiiSGnxgXgcsmMS&#10;zc6m2TWm/fXdQsHbfHzPmcwaU4iaKpdbVvAyiEAQJ1bnnCo4Hlb9NxDOI2ssLJOCb3Iwm7ZbE4y1&#10;ffCO6r1PRQhhF6OCzPsyltIlGRl0A1sSB+5iK4M+wCqVusJHCDeFHEbRqzSYc2jIsKRFRsltfzcK&#10;equvH7loPrbn2qFbfl75tHxfK9XtNPMxCE+Nf4r/3Rsd5o9G8PdMuEBO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4+xbEAAAA3AAAAA8AAAAAAAAAAAAAAAAAmAIAAGRycy9k&#10;b3ducmV2LnhtbFBLBQYAAAAABAAEAPUAAACJAwAAAAA=&#10;" path="m601,17c594,14,592,1,573,,520,-2,473,48,437,80v-18,16,-37,30,-55,46c358,148,339,173,319,199,268,266,218,336,176,410v-11,19,-19,39,-28,59c134,501,120,533,105,564,93,589,83,614,73,639,63,665,52,691,45,718v-4,16,-8,33,-10,50c28,823,15,875,6,929,4,942,3,953,2,966,1,980,,994,,1009v1,24,6,48,10,72c13,1099,13,1116,14,1134e" filled="f" strokeweight="1.5pt">
                    <v:stroke endcap="round"/>
                    <v:path o:extrusionok="f" o:connecttype="custom" o:connectlocs="341,13051;325,13041;248,13087;217,13113;181,13154;100,13274;84,13307;60,13361;41,13403;26,13448;20,13476;3,13568;1,13589;0,13613;6,13654;8,13684" o:connectangles="0,0,0,0,0,0,0,0,0,0,0,0,0,0,0,0"/>
                    <o:lock v:ext="edit" rotation="t" aspectratio="t" verticies="t" text="t" shapetype="t"/>
                  </v:shape>
                  <v:shape id="Ink 205" o:spid="_x0000_s1053" style="position:absolute;left:4097;top:13220;width:725;height:508;visibility:visible;mso-wrap-style:square;v-text-anchor:top" coordsize="1279,8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FuvcQA&#10;AADcAAAADwAAAGRycy9kb3ducmV2LnhtbESPUWvCQBCE34X+h2MLvohuLNSW1FOKIFSoiGl/wJrb&#10;JrG5vZA7Tdpf7wmCj8PMfMPMl72t1ZlbXznRMJ0koFhyZyopNHx/rcevoHwgMVQ7YQ1/7GG5eBjM&#10;KTWukz2fs1CoCBGfkoYyhCZF9HnJlvzENSzR+3GtpRBlW6BpqYtwW+NTkszQUiVxoaSGVyXnv9nJ&#10;auibLeKh+z+ONkd8KXYz/jTPrPXwsX9/AxW4D/fwrf1hNEQiXM/EI4CL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xbr3EAAAA3AAAAA8AAAAAAAAAAAAAAAAAmAIAAGRycy9k&#10;b3ducmV2LnhtbFBLBQYAAAAABAAEAPUAAACJAwAAAAA=&#10;" path="m16,437c12,436,9,435,5,434v2,16,-1,29,7,49c30,529,68,569,95,610v37,57,76,108,123,158c233,783,248,799,265,812v32,25,82,65,120,79c453,916,545,859,610,846v42,-8,77,-23,117,-37c769,794,812,786,855,776v68,-16,131,-40,200,-51c1094,719,1132,712,1170,703v26,-6,74,-9,93,-30c1279,655,1271,660,1276,637v3,-16,-3,-38,-7,-54c1260,544,1243,508,1234,469v-13,-56,-17,-114,-27,-170c1203,277,1194,258,1187,240v-21,11,-35,22,-59,27c1074,278,1016,271,961,280v-52,9,-97,33,-148,45c781,333,744,334,711,333v-31,-1,-88,-4,-116,-20c577,303,564,284,546,270,499,233,465,204,438,150,410,95,388,46,348,v-4,19,-6,23,-5,43e" filled="f" strokeweight="1.5pt">
                    <v:stroke endcap="round"/>
                    <v:path o:extrusionok="f" o:connecttype="custom" o:connectlocs="9,13484;3,13482;7,13510;54,13582;124,13672;150,13697;218,13742;346,13716;412,13695;485,13676;598,13647;663,13635;716,13618;723,13597;719,13567;699,13502;684,13406;673,13372;639,13387;545,13395;461,13420;403,13425;337,13413;309,13389;248,13321;197,13236;194,13260" o:connectangles="0,0,0,0,0,0,0,0,0,0,0,0,0,0,0,0,0,0,0,0,0,0,0,0,0,0,0"/>
                    <o:lock v:ext="edit" rotation="t" aspectratio="t" verticies="t" text="t" shapetype="t"/>
                  </v:shape>
                  <v:shape id="Ink 206" o:spid="_x0000_s1054" style="position:absolute;left:4792;top:13239;width:311;height:302;visibility:visible;mso-wrap-style:square;v-text-anchor:top" coordsize="548,5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Dg1cIA&#10;AADcAAAADwAAAGRycy9kb3ducmV2LnhtbESPT4vCMBTE78J+h/AEb5oqokvXVFRWcG/+g70+mtem&#10;bPNSmmjrt98IgsdhZn7DrNa9rcWdWl85VjCdJCCIc6crLhVcL/vxJwgfkDXWjknBgzyss4/BClPt&#10;Oj7R/RxKESHsU1RgQmhSKX1uyKKfuIY4eoVrLYYo21LqFrsIt7WcJclCWqw4LhhsaGco/zvfrIJf&#10;NtvdssPH0nueb4sjXb9/bkqNhv3mC0SgPrzDr/ZBK5glU3ieiUd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cODVwgAAANwAAAAPAAAAAAAAAAAAAAAAAJgCAABkcnMvZG93&#10;bnJldi54bWxQSwUGAAAAAAQABAD1AAAAhwMAAAAA&#10;" path="m20,172c-3,168,22,162,,176,7,156,14,137,23,117,30,101,37,86,45,71,56,51,66,45,86,38v17,-6,44,-1,59,9c158,56,161,66,167,81v4,12,4,34,22,33c202,113,223,94,233,86,251,73,266,56,285,45v14,-8,29,-13,43,-21c342,16,356,5,372,1v11,-2,31,-2,42,c435,5,460,17,478,29v15,10,23,21,31,37c518,84,523,103,527,122v5,20,9,41,12,62c547,237,556,304,543,356v-4,18,-12,36,-22,52c510,425,493,440,478,454v-28,26,-72,64,-110,72c348,530,325,524,304,526v-23,2,-35,5,-57,c228,521,144,508,134,493v4,-2,7,-3,11,-5e" filled="f" strokeweight="1.5pt">
                    <v:stroke endcap="round"/>
                    <v:path o:extrusionok="f" o:connecttype="custom" o:connectlocs="11,13354;0,13357;13,13323;26,13297;49,13278;82,13283;95,13303;107,13321;132,13306;162,13282;186,13270;211,13257;235,13257;271,13273;289,13294;299,13326;306,13361;308,13459;296,13488;271,13515;209,13555;173,13555;140,13555;76,13537;82,13534" o:connectangles="0,0,0,0,0,0,0,0,0,0,0,0,0,0,0,0,0,0,0,0,0,0,0,0,0"/>
                    <o:lock v:ext="edit" rotation="t" aspectratio="t" verticies="t" text="t" shapetype="t"/>
                  </v:shape>
                  <v:shape id="Ink 207" o:spid="_x0000_s1055" style="position:absolute;left:3809;top:13772;width:377;height:262;visibility:visible;mso-wrap-style:square;v-text-anchor:top" coordsize="666,4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tTI78A&#10;AADcAAAADwAAAGRycy9kb3ducmV2LnhtbESPzQrCMBCE74LvEFbwpqk9iFSjqCAUPfkDelybtS02&#10;m9JErW9vBMHjMDPfMLNFayrxpMaVlhWMhhEI4szqknMFp+NmMAHhPLLGyjIpeJODxbzbmWGi7Yv3&#10;9Dz4XAQIuwQVFN7XiZQuK8igG9qaOHg32xj0QTa51A2+AtxUMo6isTRYclgosKZ1Qdn98DAKVvqa&#10;y/NZVttV7NMx7VLe3S9K9XvtcgrCU+v/4V871QriKIbvmXAE5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Bq1MjvwAAANwAAAAPAAAAAAAAAAAAAAAAAJgCAABkcnMvZG93bnJl&#10;di54bWxQSwUGAAAAAAQABAD1AAAAhAMAAAAA&#10;" path="m39,21c39,10,39,7,38,,25,14,19,16,12,43,6,68,-1,95,,121v1,14,3,28,8,41c14,178,22,190,32,204v11,15,24,29,38,42c104,277,141,308,182,330v25,13,51,30,78,37c298,377,340,368,379,373v17,2,34,5,51,5c451,378,472,377,493,379v41,4,84,5,124,14c630,396,643,401,656,406v3,1,6,3,9,4c658,423,648,437,641,451v-1,3,-2,6,-3,9e" filled="f" strokeweight="1.5pt">
                    <v:stroke endcap="round"/>
                    <v:path o:extrusionok="f" o:connecttype="custom" o:connectlocs="22,13818;22,13806;7,13831;0,13875;5,13899;18,13922;40,13946;103,13994;147,14015;215,14018;243,14021;279,14022;349,14030;371,14037;376,14039;363,14063;361,14068" o:connectangles="0,0,0,0,0,0,0,0,0,0,0,0,0,0,0,0,0"/>
                    <o:lock v:ext="edit" rotation="t" aspectratio="t" verticies="t" text="t" shapetype="t"/>
                  </v:shape>
                  <v:shape id="Ink 208" o:spid="_x0000_s1056" style="position:absolute;left:4004;top:13985;width:457;height:384;visibility:visible;mso-wrap-style:square;v-text-anchor:top" coordsize="806,6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dSsMMA&#10;AADcAAAADwAAAGRycy9kb3ducmV2LnhtbESPT2vCQBTE74V+h+UVvNWNf4glukoVRI821vsj+0yC&#10;2bdhd5vEfvquIPQ4zMxvmNVmMI3oyPnasoLJOAFBXFhdc6ng+7x//wDhA7LGxjIpuJOHzfr1ZYWZ&#10;tj1/UZeHUkQI+wwVVCG0mZS+qMigH9uWOHpX6wyGKF0ptcM+wk0jp0mSSoM1x4UKW9pVVNzyH6Pg&#10;sHWp62YpLX6P+jT05WU7v1+UGr0Nn0sQgYbwH362j1rBNJnB40w8AnL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VdSsMMAAADcAAAADwAAAAAAAAAAAAAAAACYAgAAZHJzL2Rv&#10;d25yZXYueG1sUEsFBgAAAAAEAAQA9QAAAIgDAAAAAA==&#10;" path="m197,10c197,7,196,3,196,v4,18,7,37,10,55c212,90,222,134,211,169v-6,18,-20,46,-34,59c162,241,151,239,133,238v-21,-1,-31,-8,-49,6c57,264,43,312,36,342v-6,25,-10,51,-15,77c18,433,14,448,11,462,8,476,2,494,4,508v3,19,-1,16,21,27c63,553,105,542,144,542v44,,91,10,134,19c299,565,320,573,341,577v60,13,126,15,187,23c559,604,584,607,614,619v23,9,47,18,70,27c709,656,754,680,782,675v14,-2,17,-9,23,-11e" filled="f" strokeweight="1.5pt">
                    <v:stroke endcap="round"/>
                    <v:path o:extrusionok="f" o:connecttype="custom" o:connectlocs="112,13998;111,13992;117,14023;120,14088;100,14121;75,14127;48,14130;20,14186;12,14230;6,14254;2,14280;14,14295;82,14299;158,14310;193,14319;299,14332;348,14343;388,14358;443,14375;456,14369" o:connectangles="0,0,0,0,0,0,0,0,0,0,0,0,0,0,0,0,0,0,0,0"/>
                    <o:lock v:ext="edit" rotation="t" aspectratio="t" verticies="t" text="t" shapetype="t"/>
                  </v:shape>
                  <v:shape id="Ink 209" o:spid="_x0000_s1057" style="position:absolute;left:4478;top:13753;width:165;height:599;visibility:visible;mso-wrap-style:square;v-text-anchor:top" coordsize="291,10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pm3sUA&#10;AADcAAAADwAAAGRycy9kb3ducmV2LnhtbESPQWvCQBSE70L/w/IKvUjdNLVFUtdQBEUKCrEePD53&#10;X5OQ7NuQ3Wr677uC4HGYmW+YeT7YVpyp97VjBS+TBASxdqbmUsHhe/U8A+EDssHWMSn4Iw/54mE0&#10;x8y4Cxd03odSRAj7DBVUIXSZlF5XZNFPXEccvR/XWwxR9qU0PV4i3LYyTZJ3abHmuFBhR8uKdLP/&#10;tQpmW8RD0xyp+JquX0/6beys3in19Dh8foAINIR7+NbeGAVpMoXrmXgE5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KmbexQAAANwAAAAPAAAAAAAAAAAAAAAAAJgCAABkcnMv&#10;ZG93bnJldi54bWxQSwUGAAAAAAQABAD1AAAAigMAAAAA&#10;" path="m17,1057v-9,-1,-11,-1,-17,c12,1029,23,1001,37,974v8,-14,17,-27,26,-41c72,919,80,904,90,890v12,-17,23,-32,33,-50c130,827,138,815,145,802v17,-29,35,-57,48,-88c199,701,206,689,212,676v8,-16,16,-33,23,-50c246,600,249,569,263,545v13,-22,23,-34,27,-60c292,469,287,453,283,438,269,390,242,347,223,301,206,261,195,217,175,178,155,140,109,102,98,60,91,32,93,20,78,v,17,1,23,4,39e" filled="f" strokeweight="1.5pt">
                    <v:stroke endcap="round"/>
                    <v:path o:extrusionok="f" o:connecttype="custom" o:connectlocs="10,14332;0,14332;21,14285;36,14262;51,14238;70,14210;82,14188;109,14138;120,14117;133,14088;149,14043;164,14009;160,13982;126,13904;99,13835;56,13768;44,13734;46,13756" o:connectangles="0,0,0,0,0,0,0,0,0,0,0,0,0,0,0,0,0,0"/>
                    <o:lock v:ext="edit" rotation="t" aspectratio="t" verticies="t" text="t" shapetype="t"/>
                  </v:shape>
                  <v:shape id="Ink 210" o:spid="_x0000_s1058" style="position:absolute;left:4518;top:13686;width:293;height:681;visibility:visible;mso-wrap-style:square;v-text-anchor:top" coordsize="516,12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aB48IA&#10;AADcAAAADwAAAGRycy9kb3ducmV2LnhtbESPQYvCMBSE74L/ITzBm6YKilajiIu4CItYxfOjebbV&#10;5iU0We3++83CgsdhZr5hluvW1OJJja8sKxgNExDEudUVFwou591gBsIHZI21ZVLwQx7Wq25niam2&#10;Lz7RMwuFiBD2KSooQ3CplD4vyaAfWkccvZttDIYom0LqBl8Rbmo5TpKpNFhxXCjR0bak/JF9GwVm&#10;X5N19+Jrsrt+bNwc5fx4kEr1e+1mASJQG97h//anVjBOJvB3Jh4Buf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9oHjwgAAANwAAAAPAAAAAAAAAAAAAAAAAJgCAABkcnMvZG93&#10;bnJldi54bWxQSwUGAAAAAAQABAD1AAAAhwMAAAAA&#10;" path="m302,16c291,13,275,-15,260,8v-11,17,-5,31,-1,49c263,76,272,92,280,110v21,45,49,85,82,122c391,264,422,294,449,328v11,13,23,25,32,39c492,383,504,399,510,418v9,28,1,52,-8,79c496,516,486,534,480,553v-4,15,-7,31,-11,47c463,625,454,650,449,675v-5,22,-6,44,-12,65c429,768,419,795,408,822v-19,50,-37,100,-57,149c345,986,338,999,332,1014v-19,44,-28,91,-48,134c279,1159,273,1183,260,1188v-6,3,-31,-3,-40,-2c188,1190,156,1195,124,1198,76,1202,40,1192,,1175e" filled="f" strokeweight="1.5pt">
                    <v:stroke endcap="round"/>
                    <v:path o:extrusionok="f" o:connecttype="custom" o:connectlocs="171,13697;148,13693;147,13720;159,13750;206,13820;255,13874;273,13896;290,13925;285,13970;273,14002;266,14028;255,14071;248,14108;232,14154;199,14239;189,14263;161,14339;148,14362;125,14361;70,14367;0,14354" o:connectangles="0,0,0,0,0,0,0,0,0,0,0,0,0,0,0,0,0,0,0,0,0"/>
                    <o:lock v:ext="edit" rotation="t" aspectratio="t" verticies="t" text="t" shapetype="t"/>
                  </v:shape>
                  <v:shape id="Ink 211" o:spid="_x0000_s1059" style="position:absolute;left:3296;top:13377;width:491;height:103;visibility:visible;mso-wrap-style:square;v-text-anchor:top" coordsize="86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BKfMcA&#10;AADcAAAADwAAAGRycy9kb3ducmV2LnhtbESPS2/CMBCE70j8B2sr9VYcHuIRMKiqikR7QTwu3Dbx&#10;kqTE6yg2Sfj3daVKHEcz841mtelMKRqqXWFZwXAQgSBOrS44U3A+bd/mIJxH1lhaJgUPcrBZ93sr&#10;jLVt+UDN0WciQNjFqCD3voqldGlOBt3AVsTBu9raoA+yzqSusQ1wU8pRFE2lwYLDQo4VfeSU3o53&#10;oyDZf+vFIpl93f142LSTz1NyGf8o9frSvS9BeOr8M/zf3mkFo2gKf2fCE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EwSnzHAAAA3AAAAA8AAAAAAAAAAAAAAAAAmAIAAGRy&#10;cy9kb3ducmV2LnhtbFBLBQYAAAAABAAEAPUAAACMAwAAAAA=&#10;" path="m18,182c10,175,8,172,,176v18,-9,33,-15,53,-18c92,151,130,140,169,132v31,-7,64,-13,95,-16c310,112,355,102,400,93v22,-4,44,-10,66,-13c495,76,523,74,551,67v14,-4,27,-5,41,-8c604,56,616,51,628,48v32,-8,64,-16,96,-23c739,22,753,19,768,16,797,10,826,2,855,v3,,7,1,10,1e" filled="f" strokeweight="1.5pt">
                    <v:stroke endcap="round"/>
                    <v:path o:extrusionok="f" o:connecttype="custom" o:connectlocs="10,13383;0,13379;30,13369;96,13355;150,13346;227,13333;264,13325;312,13318;336,13313;356,13307;410,13294;435,13289;485,13280;490,13281" o:connectangles="0,0,0,0,0,0,0,0,0,0,0,0,0,0"/>
                    <o:lock v:ext="edit" rotation="t" aspectratio="t" verticies="t" text="t" shapetype="t"/>
                  </v:shape>
                  <v:shape id="Ink 212" o:spid="_x0000_s1060" style="position:absolute;left:3324;top:13416;width:472;height:65;visibility:visible;mso-wrap-style:square;v-text-anchor:top" coordsize="832,1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HnkcgA&#10;AADcAAAADwAAAGRycy9kb3ducmV2LnhtbESPQWvCQBSE7wX/w/IEL6KbhtJK6ipStSo9lEYvvT2y&#10;zyRt9m3IrjH6692C0OMwM98w03lnKtFS40rLCh7HEQjizOqScwWH/Xo0AeE8ssbKMim4kIP5rPcw&#10;xUTbM39Rm/pcBAi7BBUU3teJlC4ryKAb25o4eEfbGPRBNrnUDZ4D3FQyjqJnabDksFBgTW8FZb/p&#10;ySi4PsXparK/bt53w4/lgr/bn8/TUalBv1u8gvDU+f/wvb3VCuLoBf7OhCMgZ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UQeeRyAAAANwAAAAPAAAAAAAAAAAAAAAAAJgCAABk&#10;cnMvZG93bnJldi54bWxQSwUGAAAAAAQABAD1AAAAjQMAAAAA&#10;" path="m41,94c29,97,16,101,,109v21,1,40,-1,62,-4c75,103,89,103,102,101v31,-4,61,-14,92,-17c231,80,267,92,305,86v18,-3,37,-12,55,-13c396,72,426,82,463,75v17,-3,33,-9,50,-13c531,58,549,56,568,54v27,-3,52,-10,78,-17c680,28,715,20,749,12,763,9,778,4,792,2v7,-1,33,-3,39,3c828,7,825,8,822,10e" filled="f" strokeweight="1.5pt">
                    <v:stroke endcap="round"/>
                    <v:path o:extrusionok="f" o:connecttype="custom" o:connectlocs="23,13547;0,13555;35,13553;58,13551;110,13541;173,13542;204,13535;263,13536;291,13529;322,13524;366,13514;425,13500;449,13494;471,13496;466,13499" o:connectangles="0,0,0,0,0,0,0,0,0,0,0,0,0,0,0"/>
                    <o:lock v:ext="edit" rotation="t" aspectratio="t" verticies="t" text="t" shapetype="t"/>
                  </v:shape>
                  <v:shape id="Ink 213" o:spid="_x0000_s1061" style="position:absolute;left:3202;top:13326;width:84;height:328;visibility:visible;mso-wrap-style:square;v-text-anchor:top" coordsize="148,5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aGkMAA&#10;AADcAAAADwAAAGRycy9kb3ducmV2LnhtbERPy4rCMBTdC/5DuII7m+pCpGMUGRXEhfhauLzTXNsy&#10;zU1JYq1/bxaCy8N5z5edqUVLzleWFYyTFARxbnXFhYLrZTuagfABWWNtmRS8yMNy0e/NMdP2ySdq&#10;z6EQMYR9hgrKEJpMSp+XZNAntiGO3N06gyFCV0jt8BnDTS0naTqVBiuODSU29FtS/n9+GAW33Xq1&#10;X4fToT3Im73/bVC741Sp4aBb/YAI1IWv+OPeaQWTNK6NZ+IRkIs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ZaGkMAAAADcAAAADwAAAAAAAAAAAAAAAACYAgAAZHJzL2Rvd25y&#10;ZXYueG1sUEsFBgAAAAAEAAQA9QAAAIUDAAAAAA==&#10;" path="m27,35c22,1,29,26,33,45v9,40,17,81,25,121c71,231,84,296,100,360v12,51,24,101,35,152c140,534,144,556,147,578,133,557,130,537,125,511,115,463,110,415,102,367,90,293,76,220,57,148,48,113,37,79,24,45v-11,21,-1,41,3,66c35,161,47,210,59,259v13,55,26,110,39,165c104,452,110,480,117,508,102,472,95,433,87,395,75,342,67,289,58,236,50,190,44,142,35,96,29,68,24,37,12,11,10,7,7,4,5,,-1,30,3,56,8,87v9,58,21,115,33,172c55,327,72,394,89,461v3,11,19,52,12,64c100,537,98,539,89,525e" filled="f" strokeweight="1.5pt">
                    <v:stroke endcap="round"/>
                    <v:path o:extrusionok="f" o:connecttype="custom" o:connectlocs="15,13335;19,13341;33,13409;57,13519;77,13605;83,13643;71,13605;58,13523;32,13399;14,13341;15,13378;33,13462;56,13556;66,13603;49,13539;33,13449;20,13370;7,13322;3,13315;5,13365;23,13462;51,13577;57,13613;51,13613" o:connectangles="0,0,0,0,0,0,0,0,0,0,0,0,0,0,0,0,0,0,0,0,0,0,0,0"/>
                    <o:lock v:ext="edit" rotation="t" aspectratio="t" verticies="t" text="t" shapetype="t"/>
                  </v:shape>
                  <v:shape id="Ink 214" o:spid="_x0000_s1062" style="position:absolute;left:3105;top:13501;width:133;height:25;visibility:visible;mso-wrap-style:square;v-text-anchor:top" coordsize="23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Si28QA&#10;AADcAAAADwAAAGRycy9kb3ducmV2LnhtbESPQWsCMRSE74L/ITyhN83qQetqFGlt8aCCunh+bJ67&#10;i5uXsIm67a9vhILHYWa+YebL1tTiTo2vLCsYDhIQxLnVFRcKstNX/x2ED8gaa8uk4Ic8LBfdzhxT&#10;bR98oPsxFCJC2KeooAzBpVL6vCSDfmAdcfQutjEYomwKqRt8RLip5ShJxtJgxXGhREcfJeXX480o&#10;8JP9PsvdmHffLrv8fsrzers1Sr312tUMRKA2vML/7Y1WMEqm8DwTj4B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kotvEAAAA3AAAAA8AAAAAAAAAAAAAAAAAmAIAAGRycy9k&#10;b3ducmV2LnhtbFBLBQYAAAAABAAEAPUAAACJAwAAAAA=&#10;" path="m215,10c224,5,227,3,233,,215,1,199,5,181,7,157,9,132,9,108,8,87,7,66,7,45,9,32,11,6,15,,29,2,39,3,42,11,44e" filled="f" strokeweight="1.5pt">
                    <v:stroke endcap="round"/>
                    <v:path o:extrusionok="f" o:connecttype="custom" o:connectlocs="122,13236;132,13230;103,13234;61,13234;26,13235;0,13246;6,13254" o:connectangles="0,0,0,0,0,0,0"/>
                    <o:lock v:ext="edit" rotation="t" aspectratio="t" verticies="t" text="t" shapetype="t"/>
                  </v:shape>
                  <v:shape id="Ink 215" o:spid="_x0000_s1063" style="position:absolute;left:3246;top:13582;width:916;height:374;visibility:visible;mso-wrap-style:square;v-text-anchor:top" coordsize="1616,6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1REMEA&#10;AADcAAAADwAAAGRycy9kb3ducmV2LnhtbERPTYvCMBC9C/6HMAteZE0tKLXbVEQQvKywWvA6NGNb&#10;tpnUJtr67zcHYY+P951tR9OKJ/WusaxguYhAEJdWN1wpKC6HzwSE88gaW8uk4EUOtvl0kmGq7cA/&#10;9Dz7SoQQdikqqL3vUildWZNBt7AdceButjfoA+wrqXscQrhpZRxFa2mw4dBQY0f7msrf88MoWM2H&#10;dfKS39c4ubnijqdObuxKqdnHuPsC4Wn0/+K3+6gVxMswP5wJR0Dm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69URDBAAAA3AAAAA8AAAAAAAAAAAAAAAAAmAIAAGRycy9kb3du&#10;cmV2LnhtbFBLBQYAAAAABAAEAPUAAACGAwAAAAA=&#10;" path="m19,658c9,655,7,654,,656,42,637,87,627,127,605v26,-14,48,-26,75,-37c269,540,327,520,397,504v53,-12,104,-40,153,-62c581,429,610,418,642,407,732,376,815,333,903,301v44,-16,80,-24,121,-48c1063,230,1104,218,1147,202v42,-15,90,-29,129,-52c1322,123,1364,105,1412,83v36,-16,67,-32,105,-42c1557,31,1585,19,1615,e" filled="f" strokeweight="1.5pt">
                    <v:stroke endcap="round"/>
                    <v:path o:extrusionok="f" o:connecttype="custom" o:connectlocs="11,13970;0,13969;72,13940;114,13919;225,13882;312,13847;364,13827;512,13767;580,13740;650,13711;723,13681;800,13643;860,13620;915,13596" o:connectangles="0,0,0,0,0,0,0,0,0,0,0,0,0,0"/>
                    <o:lock v:ext="edit" rotation="t" aspectratio="t" verticies="t" text="t" shapetype="t"/>
                  </v:shape>
                  <v:shape id="Ink 216" o:spid="_x0000_s1064" style="position:absolute;left:3297;top:13604;width:870;height:373;visibility:visible;mso-wrap-style:square;v-text-anchor:top" coordsize="1535,6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b5SMQA&#10;AADcAAAADwAAAGRycy9kb3ducmV2LnhtbESPQYvCMBSE78L+h/CEvWlaQbHVKLIg6O5FXWGvz+bZ&#10;VpuX2mS1/nsjCB6HmfmGmc5bU4krNa60rCDuRyCIM6tLzhXsf5e9MQjnkTVWlknBnRzMZx+dKaba&#10;3nhL153PRYCwS1FB4X2dSumyggy6vq2Jg3e0jUEfZJNL3eAtwE0lB1E0kgZLDgsF1vRVUHbe/RsF&#10;yWX/vaaf5SFZlOYvs0PcrE8XpT677WICwlPr3+FXe6UVDOIYnmfCEZC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W+UjEAAAA3AAAAA8AAAAAAAAAAAAAAAAAmAIAAGRycy9k&#10;b3ducmV2LnhtbFBLBQYAAAAABAAEAPUAAACJAwAAAAA=&#10;" path="m53,630v-15,7,-28,13,-43,21c7,653,3,654,,656,14,644,29,630,46,619,114,575,196,545,269,511v25,-12,52,-22,78,-31c452,444,542,398,641,348v64,-32,131,-38,199,-57c919,268,983,224,1057,193v52,-22,107,-46,161,-62c1249,122,1281,112,1312,104v37,-10,77,-10,113,-26c1453,65,1495,40,1517,18v13,-13,2,-8,10,-18e" filled="f" strokeweight="1.5pt">
                    <v:stroke endcap="round"/>
                    <v:path o:extrusionok="f" o:connecttype="custom" o:connectlocs="30,13981;6,13993;0,13996;26,13975;152,13913;197,13896;363,13821;476,13789;599,13733;690,13698;744,13682;808,13668;860,13634;865,13623" o:connectangles="0,0,0,0,0,0,0,0,0,0,0,0,0,0"/>
                    <o:lock v:ext="edit" rotation="t" aspectratio="t" verticies="t" text="t" shapetype="t"/>
                  </v:shape>
                  <v:shape id="Ink 217" o:spid="_x0000_s1065" style="position:absolute;left:3201;top:13762;width:109;height:338;visibility:visible;mso-wrap-style:square;v-text-anchor:top" coordsize="191,5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1SWsQA&#10;AADcAAAADwAAAGRycy9kb3ducmV2LnhtbESPzYrCQBCE74LvMLTgTSfmICE6iijuiuxhTfYBmkzn&#10;Z830hMyo8e2dhQWPRVV9Ra23g2nFnXrXWFawmEcgiAurG64U/OTHWQLCeWSNrWVS8CQH2814tMZU&#10;2wdf6J75SgQIuxQV1N53qZSuqMmgm9uOOHil7Q36IPtK6h4fAW5aGUfRUhpsOCzU2NG+puKa3YyC&#10;JDvmh8/mNx4+bl/L/Ls8l4k8KzWdDLsVCE+Df4f/2yetIF7E8HcmHAG5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tUlrEAAAA3AAAAA8AAAAAAAAAAAAAAAAAmAIAAGRycy9k&#10;b3ducmV2LnhtbFBLBQYAAAAABAAEAPUAAACJAwAAAAA=&#10;" path="m12,25v-21,-3,-9,5,,33c28,105,43,152,60,198v24,67,51,132,76,198c153,440,170,485,183,530v4,13,5,25,7,38c173,532,162,495,150,456,128,386,107,315,86,245,63,168,43,88,15,12,13,8,12,4,10,v5,38,14,75,22,113c48,183,64,254,83,323v22,77,47,157,77,231c170,576,173,581,179,594,170,555,156,517,143,479,122,416,102,354,85,290,68,227,53,163,37,99,32,78,25,58,19,37v-1,43,9,81,18,124c52,232,68,302,88,372v13,45,26,92,43,136c141,533,143,529,156,539e" filled="f" strokeweight="1.5pt">
                    <v:stroke endcap="round"/>
                    <v:path o:extrusionok="f" o:connecttype="custom" o:connectlocs="7,13804;7,13823;34,13902;78,14015;104,14091;108,14112;86,14049;49,13929;9,13797;6,13790;18,13854;47,13973;91,14105;102,14127;82,14062;49,13955;21,13846;11,13811;21,13881;50,14001;75,14078;89,14096" o:connectangles="0,0,0,0,0,0,0,0,0,0,0,0,0,0,0,0,0,0,0,0,0,0"/>
                    <o:lock v:ext="edit" rotation="t" aspectratio="t" verticies="t" text="t" shapetype="t"/>
                  </v:shape>
                  <v:shape id="Ink 218" o:spid="_x0000_s1066" style="position:absolute;left:3093;top:13966;width:158;height:66;visibility:visible;mso-wrap-style:square;v-text-anchor:top" coordsize="278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QQWcQA&#10;AADcAAAADwAAAGRycy9kb3ducmV2LnhtbESPQWvCQBSE7wX/w/KE3urGFIpGVxFBUEGLtrm/ZJ9J&#10;2t23Ibtq+u/dQqHHYWa+YebL3hpxo843jhWMRwkI4tLphisFnx+blwkIH5A1Gsek4Ic8LBeDpzlm&#10;2t35RLdzqESEsM9QQR1Cm0npy5os+pFriaN3cZ3FEGVXSd3hPcKtkWmSvEmLDceFGlta11R+n69W&#10;wf59nxdfhTPHQ5lPcy52Jp3slHoe9qsZiEB9+A//tbdaQTp+hd8z8Qj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kEFnEAAAA3AAAAA8AAAAAAAAAAAAAAAAAmAIAAGRycy9k&#10;b3ducmV2LnhtbFBLBQYAAAAABAAEAPUAAACJAwAAAAA=&#10;" path="m277,c255,5,236,16,215,26,174,45,134,66,92,83,69,92,46,102,23,109,11,113,8,113,,115,10,96,22,73,40,61,51,56,55,54,63,53,57,66,51,79,46,93e" filled="f" strokeweight="1.5pt">
                    <v:stroke endcap="round"/>
                    <v:path o:extrusionok="f" o:connecttype="custom" o:connectlocs="157,14016;122,14031;52,14064;13,14078;0,14082;23,14051;36,14047;26,14069" o:connectangles="0,0,0,0,0,0,0,0"/>
                    <o:lock v:ext="edit" rotation="t" aspectratio="t" verticies="t" text="t" shapetype="t"/>
                  </v:shape>
                  <v:shape id="Ink 219" o:spid="_x0000_s1067" style="position:absolute;left:3996;top:14310;width:127;height:234;visibility:visible;mso-wrap-style:square;v-text-anchor:top" coordsize="225,4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suN8QA&#10;AADcAAAADwAAAGRycy9kb3ducmV2LnhtbESPQWvCQBSE7wX/w/KE3uom0kqJriKi4EEP1YIeH9mX&#10;bDT7NmTXGP+9Wyh4HGbmG2a26G0tOmp95VhBOkpAEOdOV1wq+D1uPr5B+ICssXZMCh7kYTEfvM0w&#10;0+7OP9QdQikihH2GCkwITSalzw1Z9CPXEEevcK3FEGVbSt3iPcJtLcdJMpEWK44LBhtaGcqvh5tV&#10;cNxvT2e323wVHteXm04Lg0mn1PuwX05BBOrDK/zf3moF4/QT/s7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LLjfEAAAA3AAAAA8AAAAAAAAAAAAAAAAAmAIAAGRycy9k&#10;b3ducmV2LnhtbFBLBQYAAAAABAAEAPUAAACJAwAAAAA=&#10;" path="m209,63v8,-11,20,-26,15,-41c217,-1,199,-1,178,2,153,6,132,32,117,51,96,78,81,108,64,138,46,169,30,201,18,235,10,258,1,285,,310v-1,17,3,36,6,52c9,379,-5,399,6,412v5,,9,-1,14,-1e" filled="f" strokeweight="1.5pt">
                    <v:stroke endcap="round"/>
                    <v:path o:extrusionok="f" o:connecttype="custom" o:connectlocs="118,14337;126,14314;100,14302;66,14330;36,14379;10,14434;0,14477;3,14506;3,14535;11,14534" o:connectangles="0,0,0,0,0,0,0,0,0,0"/>
                    <o:lock v:ext="edit" rotation="t" aspectratio="t" verticies="t" text="t" shapetype="t"/>
                  </v:shape>
                  <v:shape id="Ink 220" o:spid="_x0000_s1068" style="position:absolute;left:4038;top:14353;width:629;height:206;visibility:visible;mso-wrap-style:square;v-text-anchor:top" coordsize="1109,3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LaacIA&#10;AADcAAAADwAAAGRycy9kb3ducmV2LnhtbESP0YrCMBRE34X9h3CFfbNpBJelGkUUwSfdbf2AS3Nt&#10;i81NabJa/fqNIPg4zMwZZrEabCuu1PvGsQaVpCCIS2carjScit3kG4QPyAZbx6ThTh5Wy4/RAjPj&#10;bvxL1zxUIkLYZ6ihDqHLpPRlTRZ94jri6J1dbzFE2VfS9HiLcNvKaZp+SYsNx4UaO9rUVF7yP6vB&#10;HSs8PIr8cd/gj9rui0Kpw1brz/GwnoMINIR3+NXeGw1TNYPnmXgE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gtppwgAAANwAAAAPAAAAAAAAAAAAAAAAAJgCAABkcnMvZG93&#10;bnJldi54bWxQSwUGAAAAAAQABAD1AAAAhwMAAAAA&#10;" path="m51,269c31,265,30,263,11,265v-4,2,-7,4,-11,6c37,264,71,264,110,264v32,,63,,95,-1c244,262,283,260,322,261v22,,44,2,66,2c420,263,455,259,486,262v17,2,35,8,51,13c574,287,605,295,644,299v32,3,62,7,93,15c787,327,819,332,871,326v50,-6,85,3,132,18c1037,355,1074,356,1108,363v-7,-17,-15,-34,-21,-51c1065,252,1049,181,1006,132,974,95,922,80,881,55,859,42,838,26,815,15,792,4,726,-16,709,17v-3,11,-4,15,9,13e" filled="f" strokeweight="1.5pt">
                    <v:stroke endcap="round"/>
                    <v:path o:extrusionok="f" o:connecttype="custom" o:connectlocs="29,14480;6,14478;0,14481;62,14477;116,14477;183,14475;220,14477;276,14476;305,14483;365,14497;418,14505;494,14512;569,14522;628,14533;617,14504;571,14402;500,14359;462,14336;402,14337;407,14345" o:connectangles="0,0,0,0,0,0,0,0,0,0,0,0,0,0,0,0,0,0,0,0"/>
                    <o:lock v:ext="edit" rotation="t" aspectratio="t" verticies="t" text="t" shapetype="t"/>
                  </v:shape>
                  <v:shape id="Ink 221" o:spid="_x0000_s1069" style="position:absolute;left:4657;top:14363;width:225;height:195;visibility:visible;mso-wrap-style:square;v-text-anchor:top" coordsize="397,3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8+f8QA&#10;AADcAAAADwAAAGRycy9kb3ducmV2LnhtbESPUWvCMBSF3wX/Q7jC3maqoIzOKEM2FKYPdv6AS3PX&#10;lDY3JUlr9+8XQfDxcM75DmezG20rBvKhdqxgMc9AEJdO11wpuP58vb6BCBFZY+uYFPxRgN12Otlg&#10;rt2NLzQUsRIJwiFHBSbGLpcylIYshrnriJP367zFmKSvpPZ4S3DbymWWraXFmtOCwY72hsqm6K2C&#10;/nN/dIfKrM7FtRy+/Sk0fXNS6mU2fryDiDTGZ/jRPmoFy8Ua7mfSEZD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vPn/EAAAA3AAAAA8AAAAAAAAAAAAAAAAAmAIAAGRycy9k&#10;b3ducmV2LnhtbFBLBQYAAAAABAAEAPUAAACJAwAAAAA=&#10;" path="m35,c23,,12,1,,1v19,,31,5,49,10c75,18,102,21,129,23v17,1,33,1,50,4c205,31,221,42,243,56v16,10,32,18,48,28c309,96,321,111,333,128v27,38,53,81,60,127c397,281,400,310,388,334v-2,3,-4,6,-6,9e" filled="f" strokeweight="1.5pt">
                    <v:stroke endcap="round"/>
                    <v:path o:extrusionok="f" o:connecttype="custom" o:connectlocs="20,14361;0,14361;28,14367;73,14374;101,14376;138,14393;165,14408;189,14433;223,14505;220,14550;216,14555" o:connectangles="0,0,0,0,0,0,0,0,0,0,0"/>
                    <o:lock v:ext="edit" rotation="t" aspectratio="t" verticies="t" text="t" shapetype="t"/>
                  </v:shape>
                  <v:shape id="Ink 222" o:spid="_x0000_s1070" style="position:absolute;left:2948;top:14274;width:2555;height:279;visibility:visible;mso-wrap-style:square;v-text-anchor:top" coordsize="4506,4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3YRsUA&#10;AADcAAAADwAAAGRycy9kb3ducmV2LnhtbESPzWrCQBSF90LfYbgFd3ViwCrRUUqgoOCiUVtdXjPX&#10;JCRzJ2RGTd++IxRcHs7Px1msetOIG3WusqxgPIpAEOdWV1woOOw/32YgnEfW2FgmBb/kYLV8GSww&#10;0fbOGd12vhBhhF2CCkrv20RKl5dk0I1sSxy8i+0M+iC7QuoO72HcNDKOondpsOJAKLGltKS83l1N&#10;4H6nx0Nz3k6+6lOdRsc4yzY/mVLD1/5jDsJT75/h//ZaK4jHU3ic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3dhGxQAAANwAAAAPAAAAAAAAAAAAAAAAAJgCAABkcnMv&#10;ZG93bnJldi54bWxQSwUGAAAAAAQABAD1AAAAigMAAAAA&#10;" path="m44,368c23,372,19,367,,367v30,,56,-13,91,-6c153,373,211,399,276,404v65,5,127,14,191,21c542,433,619,437,694,436v92,-1,194,-15,286,-3c1043,441,1092,450,1157,448v86,-2,171,5,258,14c1504,471,1593,479,1682,481v91,2,182,7,273,3c2054,479,2154,478,2253,472v69,-4,126,-5,195,c2546,480,2650,492,2748,491v101,-2,202,-11,303,-13c3131,476,3212,472,3292,469v124,-4,247,-15,370,-20c3735,446,3810,445,3883,444v67,-1,109,-14,171,-24c4094,414,4135,413,4176,414v52,1,99,12,152,-1c4369,403,4391,399,4426,371v62,-50,83,-128,75,-205c4495,101,4446,35,4422,9v-1,3,-1,5,-2,8e" filled="f" strokeweight="1.5pt">
                    <v:stroke endcap="round"/>
                    <v:path o:extrusionok="f" o:connecttype="custom" o:connectlocs="25,14486;0,14486;52,14482;156,14507;265,14519;394,14525;556,14523;656,14532;802,14540;954,14551;1109,14552;1278,14545;1388,14545;1558,14556;1730,14549;1867,14544;2076,14532;2202,14530;2299,14516;2368,14513;2454,14512;2510,14488;2552,14372;2507,14283;2506,14287" o:connectangles="0,0,0,0,0,0,0,0,0,0,0,0,0,0,0,0,0,0,0,0,0,0,0,0,0"/>
                    <o:lock v:ext="edit" rotation="t" aspectratio="t" verticies="t" text="t" shapetype="t"/>
                  </v:shape>
                  <v:shape id="Ink 223" o:spid="_x0000_s1071" style="position:absolute;left:2948;top:14258;width:2605;height:381;visibility:visible;mso-wrap-style:square;v-text-anchor:top" coordsize="4595,6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O9pL8A&#10;AADcAAAADwAAAGRycy9kb3ducmV2LnhtbERPTYvCMBC9C/sfwizsTdP2YKUaRRYE2cti1Z6HZmyL&#10;yaTbZLX+e3MQPD7e92ozWiNuNPjOsYJ0loAgrp3uuFFwOu6mCxA+IGs0jknBgzxs1h+TFRba3flA&#10;tzI0IoawL1BBG0JfSOnrliz6meuJI3dxg8UQ4dBIPeA9hlsjsySZS4sdx4YWe/puqb6W/1ZBIvWv&#10;obn9OdcmLy9/aV5VWa7U1+e4XYIINIa3+OXeawVZGtfGM/EI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I72kvwAAANwAAAAPAAAAAAAAAAAAAAAAAJgCAABkcnMvZG93bnJl&#10;di54bWxQSwUGAAAAAAQABAD1AAAAhAMAAAAA&#10;" path="m34,367v-2,-3,-3,-6,-5,-9c26,381,19,405,17,429,12,488,7,547,,605,73,591,122,587,196,590v145,6,295,-16,439,-1c715,597,791,605,871,610v108,7,208,10,316,7c1368,611,1550,615,1731,614v187,-1,377,-13,564,-3c2438,619,2579,642,2722,649v152,8,305,8,457,12c3291,664,3400,673,3512,662v170,-17,343,-39,512,-49c4081,610,4137,623,4195,617v68,-7,146,-35,204,-70c4455,513,4546,445,4575,386v34,-68,7,-129,3,-199c4574,118,4564,63,4548,v-10,14,-20,29,-30,44e" filled="f" strokeweight="1.5pt">
                    <v:stroke endcap="round"/>
                    <v:path o:extrusionok="f" o:connecttype="custom" o:connectlocs="19,14489;16,14484;10,14524;0,14624;111,14615;360,14615;494,14627;673,14631;981,14629;1301,14627;1543,14649;1802,14656;1991,14656;2281,14628;2378,14631;2494,14591;2594,14500;2595,14387;2578,14280;2561,14305" o:connectangles="0,0,0,0,0,0,0,0,0,0,0,0,0,0,0,0,0,0,0,0"/>
                    <o:lock v:ext="edit" rotation="t" aspectratio="t" verticies="t" text="t" shapetype="t"/>
                  </v:shape>
                  <v:shape id="Ink 224" o:spid="_x0000_s1072" style="position:absolute;left:5109;top:14311;width:631;height:332;visibility:visible;mso-wrap-style:square;v-text-anchor:top" coordsize="1112,5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xvNcYA&#10;AADcAAAADwAAAGRycy9kb3ducmV2LnhtbESPQWvCQBSE7wX/w/IEb83GHESjqxSxkIMUtLHU2zP7&#10;mgSzb0N2q6m/3i0IHoeZ+YZZrHrTiAt1rrasYBzFIIgLq2suFeSf769TEM4ja2wsk4I/crBaDl4W&#10;mGp75R1d9r4UAcIuRQWV920qpSsqMugi2xIH78d2Bn2QXSl1h9cAN41M4ngiDdYcFipsaV1Rcd7/&#10;GgVykxfbPPG309dxfcDMfn9MjplSo2H/NgfhqffP8KOdaQXJeAb/Z8IR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sxvNcYAAADcAAAADwAAAAAAAAAAAAAAAACYAgAAZHJz&#10;L2Rvd25yZXYueG1sUEsFBgAAAAAEAAQA9QAAAIsDAAAAAA==&#10;" path="m18,568v-10,,-12,,-18,3c16,576,23,583,44,584v37,2,75,-4,111,-11c186,568,216,558,246,553v37,-6,71,-1,107,-4c425,544,482,518,555,523v52,3,104,-10,157,-10c794,513,864,474,936,439v47,-23,79,-52,113,-91c1071,323,1097,297,1107,265v14,-44,-3,-82,-18,-122c1083,126,1077,109,1070,93,1050,46,1023,24,982,v6,15,10,31,15,46e" filled="f" strokeweight="1.5pt">
                    <v:stroke endcap="round"/>
                    <v:path o:extrusionok="f" o:connecttype="custom" o:connectlocs="10,14648;0,14650;25,14657;88,14651;140,14640;200,14638;315,14623;404,14617;531,14575;595,14523;628,14476;618,14407;607,14379;557,14326;566,14352" o:connectangles="0,0,0,0,0,0,0,0,0,0,0,0,0,0,0"/>
                    <o:lock v:ext="edit" rotation="t" aspectratio="t" verticies="t" text="t" shapetype="t"/>
                  </v:shape>
                  <v:shape id="Ink 225" o:spid="_x0000_s1073" style="position:absolute;left:3899;top:13754;width:446;height:66;visibility:visible;mso-wrap-style:square;v-text-anchor:top" coordsize="786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UdoMEA&#10;AADcAAAADwAAAGRycy9kb3ducmV2LnhtbERPy4rCMBTdC/5DuMLsNLUD4nSMIj4YETd2XMzy0lyb&#10;anNTmozWvzcLweXhvGeLztbiRq2vHCsYjxIQxIXTFZcKTr/b4RSED8gaa8ek4EEeFvN+b4aZdnc+&#10;0i0PpYgh7DNUYEJoMil9YciiH7mGOHJn11oMEbal1C3eY7itZZokE2mx4thgsKGVoeKa/1sFh9PP&#10;OPz5dLPZXq57+7UuJ59mqdTHoFt+gwjUhbf45d5pBWka58cz8QjI+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IFHaDBAAAA3AAAAA8AAAAAAAAAAAAAAAAAmAIAAGRycy9kb3du&#10;cmV2LnhtbFBLBQYAAAAABAAEAPUAAACGAwAAAAA=&#10;" path="m8,3c5,2,3,1,,,12,11,21,18,39,26v23,10,47,16,70,25c142,63,173,81,207,92v13,5,28,9,42,11c301,111,354,112,406,114v41,2,73,-13,112,-21c532,90,547,90,561,87v26,-5,52,-14,77,-24c655,56,671,51,688,46v18,-6,50,-29,68,-27c782,22,775,37,782,12e" filled="f" strokeweight="1.5pt">
                    <v:stroke endcap="round"/>
                    <v:path o:extrusionok="f" o:connecttype="custom" o:connectlocs="5,13805;0,13804;22,13818;62,13833;117,13856;141,13862;230,13869;294,13857;318,13853;362,13840;390,13830;429,13814;444,13811" o:connectangles="0,0,0,0,0,0,0,0,0,0,0,0,0"/>
                    <o:lock v:ext="edit" rotation="t" aspectratio="t" verticies="t" text="t" shapetype="t"/>
                  </v:shape>
                  <v:shape id="Ink 226" o:spid="_x0000_s1074" style="position:absolute;left:4681;top:13245;width:234;height:377;visibility:visible;mso-wrap-style:square;v-text-anchor:top" coordsize="413,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kAaMQA&#10;AADcAAAADwAAAGRycy9kb3ducmV2LnhtbESPzarCMBSE9xd8h3AEN6KpXXilGkUEsQuv4M/G3aE5&#10;tsXmpDRRq09/Iwguh5n5hpktWlOJOzWutKxgNIxAEGdWl5wrOB3XgwkI55E1VpZJwZMcLOadnxkm&#10;2j54T/eDz0WAsEtQQeF9nUjpsoIMuqGtiYN3sY1BH2STS93gI8BNJeMoGkuDJYeFAmtaFZRdDzej&#10;YMNpymf3Oh+rfrbR/b9tvft1SvW67XIKwlPrv+FPO9UK4ngE7zPhCMj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JAGjEAAAA3AAAAA8AAAAAAAAAAAAAAAAAmAIAAGRycy9k&#10;b3ducmV2LnhtbFBLBQYAAAAABAAEAPUAAACJAwAAAAA=&#10;" path="m10,1c7,1,3,,,,3,17,7,33,12,50v5,19,14,36,20,55c37,119,42,134,47,148v6,16,11,34,20,49c74,207,76,210,82,216em265,210v-12,10,-19,11,-22,36c241,267,244,288,246,309v2,27,8,52,14,78c266,412,272,437,278,462v5,21,12,42,19,62c302,539,308,554,314,568v7,16,15,35,25,50c345,626,359,652,368,657v8,7,10,9,18,5c399,637,404,614,409,586v3,-15,4,-28,2,-44c408,516,397,489,389,465v-7,-21,-13,-43,-24,-62c357,388,348,372,340,357v-7,-13,-16,-29,-19,-43c318,298,312,285,308,269v-3,-15,-9,-28,-14,-42c288,207,282,183,271,165v-6,-9,-8,-13,-14,-18c245,168,241,183,239,208v-3,43,1,88,12,130c258,365,268,391,276,417v8,24,16,48,26,71c314,517,328,544,345,571v8,11,10,14,11,23c333,583,322,565,309,542,292,513,276,483,264,452,246,407,236,359,226,312v-5,-23,-9,-47,-12,-70c212,226,210,211,208,195v-7,16,-11,26,-11,45c197,256,198,274,201,290v4,23,7,45,10,67c212,365,214,372,215,380e" filled="f" strokeweight="1.5pt">
                    <v:stroke endcap="round"/>
                    <v:path o:extrusionok="f" o:connecttype="custom" o:connectlocs="6,13245;0,13245;7,13273;18,13304;27,13329;38,13357;46,13367;150,13364;138,13384;139,13420;147,13464;158,13507;168,13542;178,13567;192,13595;209,13617;219,13620;232,13577;233,13552;220,13509;207,13473;193,13447;182,13423;175,13397;167,13374;154,13338;146,13328;135,13363;142,13437;156,13481;171,13522;195,13569;202,13582;175,13552;150,13501;128,13422;121,13382;118,13355;112,13381;114,13409;120,13447;122,13460" o:connectangles="0,0,0,0,0,0,0,0,0,0,0,0,0,0,0,0,0,0,0,0,0,0,0,0,0,0,0,0,0,0,0,0,0,0,0,0,0,0,0,0,0,0"/>
                    <o:lock v:ext="edit" rotation="t" aspectratio="t" verticies="t" text="t" shapetype="t"/>
                  </v:shape>
                  <v:shape id="Ink 227" o:spid="_x0000_s1075" style="position:absolute;left:5560;top:14293;width:172;height:239;visibility:visible;mso-wrap-style:square;v-text-anchor:top" coordsize="302,4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fcUA&#10;AADcAAAADwAAAGRycy9kb3ducmV2LnhtbESP3WrCQBSE7wXfYTmCd3VjpFKjq5SqpbUXouYBjtmT&#10;H8yeDdlV07fvCgUvh5n5hlmsOlOLG7WusqxgPIpAEGdWV1woSE/blzcQziNrrC2Tgl9ysFr2ewtM&#10;tL3zgW5HX4gAYZeggtL7JpHSZSUZdCPbEAcvt61BH2RbSN3iPcBNLeMomkqDFYeFEhv6KCm7HK9G&#10;weHnO/3crCfp7nWvc5/jeVZHZ6WGg+59DsJT55/h//aXVhDHMTzOh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Pap9xQAAANwAAAAPAAAAAAAAAAAAAAAAAJgCAABkcnMv&#10;ZG93bnJldi54bWxQSwUGAAAAAAQABAD1AAAAigMAAAAA&#10;" path="m301,3v-14,8,-18,3,-20,29c280,54,282,76,278,98v-3,16,-9,33,-16,48c254,165,246,185,236,203v-13,24,-28,50,-46,70c178,286,164,299,151,312v-13,14,-26,28,-41,39c95,362,80,367,63,374v-14,6,-40,13,-52,23c-4,410,7,404,4,420e" filled="f" strokeweight="1.5pt">
                    <v:stroke endcap="round"/>
                    <v:path o:extrusionok="f" o:connecttype="custom" o:connectlocs="171,14314;160,14331;158,14368;149,14396;134,14428;108,14468;86,14490;63,14512;36,14525;6,14538;2,14551" o:connectangles="0,0,0,0,0,0,0,0,0,0,0"/>
                    <o:lock v:ext="edit" rotation="t" aspectratio="t" verticies="t" text="t" shapetype="t"/>
                  </v:shape>
                </v:group>
                <w10:wrap type="square"/>
              </v:group>
            </w:pict>
          </mc:Fallback>
        </mc:AlternateContent>
      </w:r>
      <w:r>
        <w:rPr>
          <w:rFonts w:ascii="Arial" w:eastAsia="MS Mincho" w:hAnsi="Arial" w:cs="Arial"/>
          <w:lang w:val="en" w:eastAsia="en-AU"/>
        </w:rPr>
        <w:t xml:space="preserve">3.  </w:t>
      </w:r>
      <w:r w:rsidRPr="00476E74">
        <w:rPr>
          <w:rFonts w:ascii="Arial" w:eastAsia="MS Mincho" w:hAnsi="Arial" w:cs="Arial"/>
          <w:lang w:val="en" w:eastAsia="en-AU"/>
        </w:rPr>
        <w:t xml:space="preserve">A 70 kg skier is on a frictionless slope. He follows a </w:t>
      </w:r>
    </w:p>
    <w:p w:rsidR="00417D85" w:rsidRDefault="00417D85" w:rsidP="00417D85">
      <w:pPr>
        <w:tabs>
          <w:tab w:val="right" w:pos="9360"/>
        </w:tabs>
        <w:autoSpaceDE w:val="0"/>
        <w:autoSpaceDN w:val="0"/>
        <w:adjustRightInd w:val="0"/>
        <w:spacing w:after="0" w:line="240" w:lineRule="auto"/>
        <w:rPr>
          <w:rFonts w:ascii="Arial" w:eastAsia="MS Mincho" w:hAnsi="Arial" w:cs="Arial"/>
          <w:lang w:val="en" w:eastAsia="en-AU"/>
        </w:rPr>
      </w:pPr>
      <w:r>
        <w:rPr>
          <w:rFonts w:ascii="Arial" w:eastAsia="MS Mincho" w:hAnsi="Arial" w:cs="Arial"/>
          <w:lang w:val="en" w:eastAsia="en-AU"/>
        </w:rPr>
        <w:t xml:space="preserve">     </w:t>
      </w:r>
      <w:proofErr w:type="gramStart"/>
      <w:r w:rsidRPr="00476E74">
        <w:rPr>
          <w:rFonts w:ascii="Arial" w:eastAsia="MS Mincho" w:hAnsi="Arial" w:cs="Arial"/>
          <w:lang w:val="en" w:eastAsia="en-AU"/>
        </w:rPr>
        <w:t>circular</w:t>
      </w:r>
      <w:proofErr w:type="gramEnd"/>
      <w:r w:rsidRPr="00476E74">
        <w:rPr>
          <w:rFonts w:ascii="Arial" w:eastAsia="MS Mincho" w:hAnsi="Arial" w:cs="Arial"/>
          <w:lang w:val="en" w:eastAsia="en-AU"/>
        </w:rPr>
        <w:t xml:space="preserve"> path of radius 11.0 m as he goes over a </w:t>
      </w:r>
    </w:p>
    <w:p w:rsidR="00417D85" w:rsidRDefault="00417D85" w:rsidP="00417D85">
      <w:pPr>
        <w:tabs>
          <w:tab w:val="right" w:pos="9360"/>
        </w:tabs>
        <w:autoSpaceDE w:val="0"/>
        <w:autoSpaceDN w:val="0"/>
        <w:adjustRightInd w:val="0"/>
        <w:spacing w:after="0" w:line="240" w:lineRule="auto"/>
        <w:rPr>
          <w:rFonts w:ascii="Arial" w:eastAsia="MS Mincho" w:hAnsi="Arial" w:cs="Arial"/>
          <w:lang w:val="en" w:eastAsia="en-AU"/>
        </w:rPr>
      </w:pPr>
      <w:r>
        <w:rPr>
          <w:rFonts w:ascii="Arial" w:eastAsia="MS Mincho" w:hAnsi="Arial" w:cs="Arial"/>
          <w:lang w:val="en" w:eastAsia="en-AU"/>
        </w:rPr>
        <w:t xml:space="preserve">     </w:t>
      </w:r>
      <w:proofErr w:type="gramStart"/>
      <w:r w:rsidRPr="00476E74">
        <w:rPr>
          <w:rFonts w:ascii="Arial" w:eastAsia="MS Mincho" w:hAnsi="Arial" w:cs="Arial"/>
          <w:lang w:val="en" w:eastAsia="en-AU"/>
        </w:rPr>
        <w:t>mound</w:t>
      </w:r>
      <w:proofErr w:type="gramEnd"/>
      <w:r w:rsidRPr="00476E74">
        <w:rPr>
          <w:rFonts w:ascii="Arial" w:eastAsia="MS Mincho" w:hAnsi="Arial" w:cs="Arial"/>
          <w:lang w:val="en" w:eastAsia="en-AU"/>
        </w:rPr>
        <w:t xml:space="preserve"> and has a speed of 7.60 m</w:t>
      </w:r>
      <w:r w:rsidRPr="00476E74">
        <w:rPr>
          <w:rFonts w:ascii="Arial" w:eastAsia="MS Mincho" w:hAnsi="Arial" w:cs="Arial" w:hint="eastAsia"/>
          <w:lang w:val="en" w:eastAsia="ja-JP"/>
        </w:rPr>
        <w:t xml:space="preserve"> </w:t>
      </w:r>
      <w:r w:rsidRPr="00476E74">
        <w:rPr>
          <w:rFonts w:ascii="Arial" w:eastAsia="MS Mincho" w:hAnsi="Arial" w:cs="Arial"/>
          <w:lang w:val="en" w:eastAsia="en-AU"/>
        </w:rPr>
        <w:t>s</w:t>
      </w:r>
      <w:r w:rsidRPr="00476E74">
        <w:rPr>
          <w:rFonts w:ascii="Arial" w:eastAsia="MS Mincho" w:hAnsi="Arial" w:cs="Arial" w:hint="eastAsia"/>
          <w:vertAlign w:val="superscript"/>
          <w:lang w:val="en" w:eastAsia="ja-JP"/>
        </w:rPr>
        <w:t>-1</w:t>
      </w:r>
      <w:r w:rsidRPr="00476E74">
        <w:rPr>
          <w:rFonts w:ascii="Arial" w:eastAsia="MS Mincho" w:hAnsi="Arial" w:cs="Arial"/>
          <w:lang w:val="en" w:eastAsia="en-AU"/>
        </w:rPr>
        <w:t xml:space="preserve"> at the top of </w:t>
      </w:r>
    </w:p>
    <w:p w:rsidR="00417D85" w:rsidRPr="00476E74" w:rsidRDefault="00417D85" w:rsidP="00417D85">
      <w:pPr>
        <w:tabs>
          <w:tab w:val="right" w:pos="9360"/>
        </w:tabs>
        <w:autoSpaceDE w:val="0"/>
        <w:autoSpaceDN w:val="0"/>
        <w:adjustRightInd w:val="0"/>
        <w:spacing w:after="0" w:line="240" w:lineRule="auto"/>
        <w:rPr>
          <w:rFonts w:ascii="Arial" w:eastAsia="MS Mincho" w:hAnsi="Arial" w:cs="Arial"/>
          <w:lang w:val="en" w:eastAsia="en-AU"/>
        </w:rPr>
      </w:pPr>
      <w:r>
        <w:rPr>
          <w:rFonts w:ascii="Arial" w:eastAsia="MS Mincho" w:hAnsi="Arial" w:cs="Arial"/>
          <w:lang w:val="en" w:eastAsia="en-AU"/>
        </w:rPr>
        <w:t xml:space="preserve">     </w:t>
      </w:r>
      <w:proofErr w:type="gramStart"/>
      <w:r w:rsidRPr="00476E74">
        <w:rPr>
          <w:rFonts w:ascii="Arial" w:eastAsia="MS Mincho" w:hAnsi="Arial" w:cs="Arial"/>
          <w:lang w:val="en" w:eastAsia="en-AU"/>
        </w:rPr>
        <w:t>the</w:t>
      </w:r>
      <w:proofErr w:type="gramEnd"/>
      <w:r w:rsidRPr="00476E74">
        <w:rPr>
          <w:rFonts w:ascii="Arial" w:eastAsia="MS Mincho" w:hAnsi="Arial" w:cs="Arial"/>
          <w:lang w:val="en" w:eastAsia="en-AU"/>
        </w:rPr>
        <w:t xml:space="preserve"> circle.</w:t>
      </w:r>
    </w:p>
    <w:p w:rsidR="00417D85" w:rsidRPr="00476E74" w:rsidRDefault="00417D85" w:rsidP="00417D85">
      <w:pPr>
        <w:tabs>
          <w:tab w:val="right" w:pos="9360"/>
        </w:tabs>
        <w:autoSpaceDE w:val="0"/>
        <w:autoSpaceDN w:val="0"/>
        <w:adjustRightInd w:val="0"/>
        <w:spacing w:after="0" w:line="240" w:lineRule="auto"/>
        <w:rPr>
          <w:rFonts w:ascii="Arial" w:eastAsia="MS Mincho" w:hAnsi="Arial" w:cs="Arial"/>
          <w:lang w:val="en" w:eastAsia="en-AU"/>
        </w:rPr>
      </w:pPr>
    </w:p>
    <w:p w:rsidR="00417D85" w:rsidRDefault="00417D85" w:rsidP="00417D85">
      <w:pPr>
        <w:tabs>
          <w:tab w:val="right" w:pos="9360"/>
        </w:tabs>
        <w:autoSpaceDE w:val="0"/>
        <w:autoSpaceDN w:val="0"/>
        <w:adjustRightInd w:val="0"/>
        <w:spacing w:after="0" w:line="240" w:lineRule="auto"/>
        <w:ind w:right="5078"/>
        <w:rPr>
          <w:rFonts w:ascii="Arial" w:eastAsia="MS Mincho" w:hAnsi="Arial" w:cs="Arial"/>
          <w:bCs/>
          <w:lang w:val="en-GB" w:eastAsia="en-AU"/>
        </w:rPr>
      </w:pPr>
      <w:r>
        <w:rPr>
          <w:rFonts w:ascii="Arial" w:eastAsia="MS Mincho" w:hAnsi="Arial" w:cs="Arial"/>
          <w:bCs/>
          <w:lang w:val="en-GB" w:eastAsia="en-AU"/>
        </w:rPr>
        <w:t xml:space="preserve">     </w:t>
      </w:r>
      <w:r w:rsidRPr="00476E74">
        <w:rPr>
          <w:rFonts w:ascii="Arial" w:eastAsia="MS Mincho" w:hAnsi="Arial" w:cs="Arial"/>
          <w:bCs/>
          <w:lang w:val="en-GB" w:eastAsia="en-AU"/>
        </w:rPr>
        <w:t xml:space="preserve">Calculate the normal reaction force he experiences </w:t>
      </w:r>
      <w:r>
        <w:rPr>
          <w:rFonts w:ascii="Arial" w:eastAsia="MS Mincho" w:hAnsi="Arial" w:cs="Arial"/>
          <w:bCs/>
          <w:lang w:val="en-GB" w:eastAsia="en-AU"/>
        </w:rPr>
        <w:t xml:space="preserve">  </w:t>
      </w:r>
    </w:p>
    <w:p w:rsidR="00417D85" w:rsidRPr="00476E74" w:rsidRDefault="00417D85" w:rsidP="00417D85">
      <w:pPr>
        <w:tabs>
          <w:tab w:val="right" w:pos="9360"/>
        </w:tabs>
        <w:autoSpaceDE w:val="0"/>
        <w:autoSpaceDN w:val="0"/>
        <w:adjustRightInd w:val="0"/>
        <w:spacing w:after="0" w:line="240" w:lineRule="auto"/>
        <w:ind w:right="5078"/>
        <w:rPr>
          <w:rFonts w:ascii="Arial" w:eastAsia="MS Mincho" w:hAnsi="Arial" w:cs="Arial"/>
          <w:bCs/>
          <w:lang w:eastAsia="en-AU"/>
        </w:rPr>
      </w:pPr>
      <w:r>
        <w:rPr>
          <w:rFonts w:ascii="Arial" w:eastAsia="MS Mincho" w:hAnsi="Arial" w:cs="Arial"/>
          <w:bCs/>
          <w:lang w:val="en-GB" w:eastAsia="en-AU"/>
        </w:rPr>
        <w:t xml:space="preserve">     </w:t>
      </w:r>
      <w:proofErr w:type="gramStart"/>
      <w:r w:rsidRPr="00476E74">
        <w:rPr>
          <w:rFonts w:ascii="Arial" w:eastAsia="MS Mincho" w:hAnsi="Arial" w:cs="Arial"/>
          <w:bCs/>
          <w:lang w:val="en-GB" w:eastAsia="en-AU"/>
        </w:rPr>
        <w:t>from</w:t>
      </w:r>
      <w:proofErr w:type="gramEnd"/>
      <w:r w:rsidRPr="00476E74">
        <w:rPr>
          <w:rFonts w:ascii="Arial" w:eastAsia="MS Mincho" w:hAnsi="Arial" w:cs="Arial"/>
          <w:bCs/>
          <w:lang w:val="en-GB" w:eastAsia="en-AU"/>
        </w:rPr>
        <w:t xml:space="preserve"> the mound at the top of the circle.</w:t>
      </w:r>
    </w:p>
    <w:p w:rsidR="00417D85" w:rsidRPr="00476E74" w:rsidRDefault="00417D85" w:rsidP="00417D85">
      <w:pPr>
        <w:tabs>
          <w:tab w:val="right" w:pos="9360"/>
        </w:tabs>
        <w:autoSpaceDE w:val="0"/>
        <w:autoSpaceDN w:val="0"/>
        <w:adjustRightInd w:val="0"/>
        <w:spacing w:after="0" w:line="240" w:lineRule="auto"/>
        <w:ind w:left="720" w:hanging="720"/>
        <w:jc w:val="right"/>
        <w:rPr>
          <w:rFonts w:ascii="Arial" w:eastAsia="MS Mincho" w:hAnsi="Arial" w:cs="Arial"/>
          <w:bCs/>
          <w:lang w:eastAsia="en-AU"/>
        </w:rPr>
      </w:pPr>
    </w:p>
    <w:p w:rsidR="00417D85" w:rsidRPr="00476E74" w:rsidRDefault="00417D85" w:rsidP="00417D85">
      <w:pPr>
        <w:tabs>
          <w:tab w:val="right" w:pos="9360"/>
        </w:tabs>
        <w:autoSpaceDE w:val="0"/>
        <w:autoSpaceDN w:val="0"/>
        <w:adjustRightInd w:val="0"/>
        <w:spacing w:after="0" w:line="240" w:lineRule="auto"/>
        <w:ind w:left="720" w:hanging="720"/>
        <w:jc w:val="right"/>
        <w:rPr>
          <w:rFonts w:ascii="Arial" w:eastAsia="MS Mincho" w:hAnsi="Arial" w:cs="Arial"/>
          <w:bCs/>
          <w:lang w:eastAsia="en-AU"/>
        </w:rPr>
      </w:pPr>
    </w:p>
    <w:p w:rsidR="00417D85" w:rsidRPr="00476E74" w:rsidRDefault="00417D85" w:rsidP="00417D85">
      <w:pPr>
        <w:tabs>
          <w:tab w:val="right" w:pos="9360"/>
        </w:tabs>
        <w:autoSpaceDE w:val="0"/>
        <w:autoSpaceDN w:val="0"/>
        <w:adjustRightInd w:val="0"/>
        <w:spacing w:after="0" w:line="240" w:lineRule="auto"/>
        <w:ind w:left="720" w:hanging="720"/>
        <w:jc w:val="right"/>
        <w:rPr>
          <w:rFonts w:ascii="Arial" w:eastAsia="MS Mincho" w:hAnsi="Arial" w:cs="Arial"/>
          <w:bCs/>
          <w:lang w:eastAsia="en-AU"/>
        </w:rPr>
      </w:pPr>
    </w:p>
    <w:p w:rsidR="00417D85" w:rsidRDefault="00417D85" w:rsidP="00417D85">
      <w:pPr>
        <w:tabs>
          <w:tab w:val="right" w:pos="9360"/>
        </w:tabs>
        <w:autoSpaceDE w:val="0"/>
        <w:autoSpaceDN w:val="0"/>
        <w:adjustRightInd w:val="0"/>
        <w:spacing w:after="0" w:line="240" w:lineRule="auto"/>
        <w:ind w:left="720" w:hanging="720"/>
        <w:jc w:val="right"/>
        <w:rPr>
          <w:rFonts w:ascii="Arial" w:eastAsia="MS Mincho" w:hAnsi="Arial" w:cs="Arial"/>
          <w:bCs/>
          <w:lang w:eastAsia="en-AU"/>
        </w:rPr>
      </w:pPr>
    </w:p>
    <w:p w:rsidR="00621655" w:rsidRDefault="00621655" w:rsidP="00417D85">
      <w:pPr>
        <w:tabs>
          <w:tab w:val="right" w:pos="9360"/>
        </w:tabs>
        <w:autoSpaceDE w:val="0"/>
        <w:autoSpaceDN w:val="0"/>
        <w:adjustRightInd w:val="0"/>
        <w:spacing w:after="0" w:line="240" w:lineRule="auto"/>
        <w:ind w:left="720" w:hanging="720"/>
        <w:jc w:val="right"/>
        <w:rPr>
          <w:rFonts w:ascii="Arial" w:eastAsia="MS Mincho" w:hAnsi="Arial" w:cs="Arial"/>
          <w:bCs/>
          <w:lang w:eastAsia="en-AU"/>
        </w:rPr>
      </w:pPr>
    </w:p>
    <w:p w:rsidR="00621655" w:rsidRDefault="00621655" w:rsidP="00417D85">
      <w:pPr>
        <w:tabs>
          <w:tab w:val="right" w:pos="9360"/>
        </w:tabs>
        <w:autoSpaceDE w:val="0"/>
        <w:autoSpaceDN w:val="0"/>
        <w:adjustRightInd w:val="0"/>
        <w:spacing w:after="0" w:line="240" w:lineRule="auto"/>
        <w:ind w:left="720" w:hanging="720"/>
        <w:jc w:val="right"/>
        <w:rPr>
          <w:rFonts w:ascii="Arial" w:eastAsia="MS Mincho" w:hAnsi="Arial" w:cs="Arial"/>
          <w:bCs/>
          <w:lang w:eastAsia="en-AU"/>
        </w:rPr>
      </w:pPr>
    </w:p>
    <w:p w:rsidR="00AC59C2" w:rsidRDefault="00AC59C2" w:rsidP="00417D85">
      <w:pPr>
        <w:tabs>
          <w:tab w:val="right" w:pos="9360"/>
        </w:tabs>
        <w:autoSpaceDE w:val="0"/>
        <w:autoSpaceDN w:val="0"/>
        <w:adjustRightInd w:val="0"/>
        <w:spacing w:after="0" w:line="240" w:lineRule="auto"/>
        <w:ind w:left="720" w:hanging="720"/>
        <w:jc w:val="right"/>
        <w:rPr>
          <w:rFonts w:ascii="Arial" w:eastAsia="MS Mincho" w:hAnsi="Arial" w:cs="Arial"/>
          <w:bCs/>
          <w:lang w:eastAsia="en-AU"/>
        </w:rPr>
      </w:pPr>
    </w:p>
    <w:p w:rsidR="00AC59C2" w:rsidRDefault="00AC59C2" w:rsidP="00417D85">
      <w:pPr>
        <w:tabs>
          <w:tab w:val="right" w:pos="9360"/>
        </w:tabs>
        <w:autoSpaceDE w:val="0"/>
        <w:autoSpaceDN w:val="0"/>
        <w:adjustRightInd w:val="0"/>
        <w:spacing w:after="0" w:line="240" w:lineRule="auto"/>
        <w:ind w:left="720" w:hanging="720"/>
        <w:jc w:val="right"/>
        <w:rPr>
          <w:rFonts w:ascii="Arial" w:eastAsia="MS Mincho" w:hAnsi="Arial" w:cs="Arial"/>
          <w:bCs/>
          <w:lang w:eastAsia="en-AU"/>
        </w:rPr>
      </w:pPr>
    </w:p>
    <w:p w:rsidR="00AC59C2" w:rsidRDefault="00AC59C2" w:rsidP="00417D85">
      <w:pPr>
        <w:tabs>
          <w:tab w:val="right" w:pos="9360"/>
        </w:tabs>
        <w:autoSpaceDE w:val="0"/>
        <w:autoSpaceDN w:val="0"/>
        <w:adjustRightInd w:val="0"/>
        <w:spacing w:after="0" w:line="240" w:lineRule="auto"/>
        <w:ind w:left="720" w:hanging="720"/>
        <w:jc w:val="right"/>
        <w:rPr>
          <w:rFonts w:ascii="Arial" w:eastAsia="MS Mincho" w:hAnsi="Arial" w:cs="Arial"/>
          <w:bCs/>
          <w:lang w:eastAsia="en-AU"/>
        </w:rPr>
      </w:pPr>
    </w:p>
    <w:p w:rsidR="00AC59C2" w:rsidRDefault="00AC59C2" w:rsidP="00417D85">
      <w:pPr>
        <w:tabs>
          <w:tab w:val="right" w:pos="9360"/>
        </w:tabs>
        <w:autoSpaceDE w:val="0"/>
        <w:autoSpaceDN w:val="0"/>
        <w:adjustRightInd w:val="0"/>
        <w:spacing w:after="0" w:line="240" w:lineRule="auto"/>
        <w:ind w:left="720" w:hanging="720"/>
        <w:jc w:val="right"/>
        <w:rPr>
          <w:rFonts w:ascii="Arial" w:eastAsia="MS Mincho" w:hAnsi="Arial" w:cs="Arial"/>
          <w:bCs/>
          <w:lang w:eastAsia="en-AU"/>
        </w:rPr>
      </w:pPr>
    </w:p>
    <w:p w:rsidR="00621655" w:rsidRDefault="00621655" w:rsidP="00417D85">
      <w:pPr>
        <w:tabs>
          <w:tab w:val="right" w:pos="9360"/>
        </w:tabs>
        <w:autoSpaceDE w:val="0"/>
        <w:autoSpaceDN w:val="0"/>
        <w:adjustRightInd w:val="0"/>
        <w:spacing w:after="0" w:line="240" w:lineRule="auto"/>
        <w:ind w:left="720" w:hanging="720"/>
        <w:jc w:val="right"/>
        <w:rPr>
          <w:rFonts w:ascii="Arial" w:eastAsia="MS Mincho" w:hAnsi="Arial" w:cs="Arial"/>
          <w:bCs/>
          <w:lang w:eastAsia="en-AU"/>
        </w:rPr>
      </w:pPr>
    </w:p>
    <w:p w:rsidR="00621655" w:rsidRDefault="00621655" w:rsidP="00417D85">
      <w:pPr>
        <w:tabs>
          <w:tab w:val="right" w:pos="9360"/>
        </w:tabs>
        <w:autoSpaceDE w:val="0"/>
        <w:autoSpaceDN w:val="0"/>
        <w:adjustRightInd w:val="0"/>
        <w:spacing w:after="0" w:line="240" w:lineRule="auto"/>
        <w:ind w:left="720" w:hanging="720"/>
        <w:jc w:val="right"/>
        <w:rPr>
          <w:rFonts w:ascii="Arial" w:eastAsia="MS Mincho" w:hAnsi="Arial" w:cs="Arial"/>
          <w:bCs/>
          <w:lang w:eastAsia="en-AU"/>
        </w:rPr>
      </w:pPr>
    </w:p>
    <w:p w:rsidR="00621655" w:rsidRDefault="00621655" w:rsidP="00417D85">
      <w:pPr>
        <w:tabs>
          <w:tab w:val="right" w:pos="9360"/>
        </w:tabs>
        <w:autoSpaceDE w:val="0"/>
        <w:autoSpaceDN w:val="0"/>
        <w:adjustRightInd w:val="0"/>
        <w:spacing w:after="0" w:line="240" w:lineRule="auto"/>
        <w:ind w:left="720" w:hanging="720"/>
        <w:jc w:val="right"/>
        <w:rPr>
          <w:rFonts w:ascii="Arial" w:eastAsia="MS Mincho" w:hAnsi="Arial" w:cs="Arial"/>
          <w:bCs/>
          <w:lang w:eastAsia="en-AU"/>
        </w:rPr>
      </w:pPr>
    </w:p>
    <w:p w:rsidR="00417D85" w:rsidRPr="00476E74" w:rsidRDefault="00621655" w:rsidP="00621655">
      <w:pPr>
        <w:tabs>
          <w:tab w:val="right" w:pos="9360"/>
        </w:tabs>
        <w:autoSpaceDE w:val="0"/>
        <w:autoSpaceDN w:val="0"/>
        <w:adjustRightInd w:val="0"/>
        <w:spacing w:after="0" w:line="240" w:lineRule="auto"/>
        <w:ind w:left="720" w:hanging="720"/>
        <w:jc w:val="center"/>
        <w:rPr>
          <w:rFonts w:ascii="Arial" w:eastAsia="MS Mincho" w:hAnsi="Arial" w:cs="Arial"/>
          <w:bCs/>
          <w:lang w:eastAsia="en-AU"/>
        </w:rPr>
      </w:pPr>
      <w:r>
        <w:rPr>
          <w:rFonts w:ascii="Arial" w:eastAsia="MS Mincho" w:hAnsi="Arial" w:cs="Arial"/>
          <w:bCs/>
          <w:lang w:eastAsia="en-AU"/>
        </w:rPr>
        <w:tab/>
      </w:r>
      <w:r>
        <w:rPr>
          <w:rFonts w:ascii="Arial" w:eastAsia="MS Mincho" w:hAnsi="Arial" w:cs="Arial"/>
          <w:bCs/>
          <w:lang w:eastAsia="en-AU"/>
        </w:rPr>
        <w:tab/>
      </w:r>
      <w:r w:rsidR="00417D85" w:rsidRPr="00476E74">
        <w:rPr>
          <w:rFonts w:ascii="Arial" w:eastAsia="MS Mincho" w:hAnsi="Arial" w:cs="Arial"/>
          <w:bCs/>
          <w:lang w:eastAsia="en-AU"/>
        </w:rPr>
        <w:t>(4</w:t>
      </w:r>
      <w:r w:rsidR="00417D85">
        <w:rPr>
          <w:rFonts w:ascii="Arial" w:eastAsia="MS Mincho" w:hAnsi="Arial" w:cs="Arial"/>
          <w:bCs/>
          <w:lang w:eastAsia="en-AU"/>
        </w:rPr>
        <w:t xml:space="preserve"> marks</w:t>
      </w:r>
      <w:r w:rsidR="00417D85" w:rsidRPr="00476E74">
        <w:rPr>
          <w:rFonts w:ascii="Arial" w:eastAsia="MS Mincho" w:hAnsi="Arial" w:cs="Arial"/>
          <w:bCs/>
          <w:lang w:eastAsia="en-AU"/>
        </w:rPr>
        <w:t>)</w:t>
      </w:r>
      <w:r>
        <w:rPr>
          <w:rFonts w:ascii="Arial" w:eastAsia="MS Mincho" w:hAnsi="Arial" w:cs="Arial"/>
          <w:bCs/>
          <w:lang w:eastAsia="en-AU"/>
        </w:rPr>
        <w:t xml:space="preserve">               </w:t>
      </w:r>
    </w:p>
    <w:p w:rsidR="00772740" w:rsidRDefault="00772740">
      <w:pPr>
        <w:rPr>
          <w:rFonts w:ascii="Arial" w:hAnsi="Arial" w:cs="Arial"/>
        </w:rPr>
      </w:pPr>
    </w:p>
    <w:p w:rsidR="00772740" w:rsidRDefault="00772740" w:rsidP="00D265AB">
      <w:pPr>
        <w:ind w:left="360" w:hanging="360"/>
        <w:rPr>
          <w:rFonts w:ascii="Arial" w:hAnsi="Arial" w:cs="Arial"/>
        </w:rPr>
        <w:sectPr w:rsidR="00772740" w:rsidSect="009C264D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65754E" w:rsidRDefault="00A90668" w:rsidP="0065754E">
      <w:pPr>
        <w:spacing w:after="0" w:line="240" w:lineRule="auto"/>
        <w:ind w:left="567" w:hanging="567"/>
        <w:rPr>
          <w:rFonts w:ascii="Arial" w:eastAsia="MS Mincho" w:hAnsi="Arial" w:cs="Goudy Old Style"/>
          <w:szCs w:val="24"/>
          <w:lang w:val="en-AU" w:eastAsia="en-AU"/>
        </w:rPr>
      </w:pPr>
      <w:r>
        <w:rPr>
          <w:rFonts w:ascii="Arial" w:eastAsia="MS Mincho" w:hAnsi="Arial" w:cs="Goudy Old Style"/>
          <w:szCs w:val="24"/>
          <w:lang w:val="en-AU" w:eastAsia="en-AU"/>
        </w:rPr>
        <w:lastRenderedPageBreak/>
        <w:t>4</w:t>
      </w:r>
      <w:r w:rsidR="0065754E">
        <w:rPr>
          <w:rFonts w:ascii="Arial" w:eastAsia="MS Mincho" w:hAnsi="Arial" w:cs="Goudy Old Style"/>
          <w:szCs w:val="24"/>
          <w:lang w:val="en-AU" w:eastAsia="en-AU"/>
        </w:rPr>
        <w:t>.</w:t>
      </w:r>
      <w:r w:rsidR="0065754E">
        <w:rPr>
          <w:rFonts w:ascii="Arial" w:eastAsia="MS Mincho" w:hAnsi="Arial" w:cs="Goudy Old Style"/>
          <w:szCs w:val="24"/>
          <w:lang w:val="en-AU" w:eastAsia="en-AU"/>
        </w:rPr>
        <w:tab/>
      </w:r>
      <w:r w:rsidR="00C30A8C" w:rsidRPr="00476E74">
        <w:rPr>
          <w:rFonts w:ascii="Arial" w:eastAsia="MS Mincho" w:hAnsi="Arial" w:cs="Goudy Old Style"/>
          <w:szCs w:val="24"/>
          <w:lang w:val="en-AU" w:eastAsia="en-AU"/>
        </w:rPr>
        <w:t>By banking the curves of racetracks it</w:t>
      </w:r>
      <w:r w:rsidR="00C30A8C" w:rsidRPr="00476E74">
        <w:rPr>
          <w:rFonts w:ascii="Arial" w:eastAsia="MS Mincho" w:hAnsi="Arial" w:cs="Goudy Old Style" w:hint="eastAsia"/>
          <w:szCs w:val="24"/>
          <w:lang w:val="en-AU" w:eastAsia="ja-JP"/>
        </w:rPr>
        <w:t xml:space="preserve"> is</w:t>
      </w:r>
      <w:r w:rsidR="00C30A8C" w:rsidRPr="00476E74">
        <w:rPr>
          <w:rFonts w:ascii="Arial" w:eastAsia="MS Mincho" w:hAnsi="Arial" w:cs="Goudy Old Style"/>
          <w:szCs w:val="24"/>
          <w:lang w:val="en-AU" w:eastAsia="en-AU"/>
        </w:rPr>
        <w:t xml:space="preserve"> possible for vehicles to turn in a horizontal circle without relying </w:t>
      </w:r>
    </w:p>
    <w:p w:rsidR="00C30A8C" w:rsidRPr="00476E74" w:rsidRDefault="00C30A8C" w:rsidP="0065754E">
      <w:pPr>
        <w:spacing w:after="0" w:line="240" w:lineRule="auto"/>
        <w:ind w:left="567"/>
        <w:rPr>
          <w:rFonts w:ascii="Arial" w:eastAsia="MS Mincho" w:hAnsi="Arial" w:cs="Goudy Old Style"/>
          <w:szCs w:val="24"/>
          <w:lang w:val="en-AU" w:eastAsia="en-AU"/>
        </w:rPr>
      </w:pPr>
      <w:proofErr w:type="gramStart"/>
      <w:r w:rsidRPr="00476E74">
        <w:rPr>
          <w:rFonts w:ascii="Arial" w:eastAsia="MS Mincho" w:hAnsi="Arial" w:cs="Goudy Old Style"/>
          <w:szCs w:val="24"/>
          <w:lang w:val="en-AU" w:eastAsia="en-AU"/>
        </w:rPr>
        <w:t>on</w:t>
      </w:r>
      <w:proofErr w:type="gramEnd"/>
      <w:r w:rsidRPr="00476E74">
        <w:rPr>
          <w:rFonts w:ascii="Arial" w:eastAsia="MS Mincho" w:hAnsi="Arial" w:cs="Goudy Old Style"/>
          <w:szCs w:val="24"/>
          <w:lang w:val="en-AU" w:eastAsia="en-AU"/>
        </w:rPr>
        <w:t xml:space="preserve"> friction. For a car of mass 1 700 kg the angle of banking is set at 13.4</w:t>
      </w:r>
      <w:r w:rsidRPr="00476E74">
        <w:rPr>
          <w:rFonts w:ascii="Arial" w:eastAsia="MS Mincho" w:hAnsi="Arial" w:cs="Goudy Old Style"/>
          <w:szCs w:val="24"/>
          <w:lang w:val="en-AU" w:eastAsia="en-AU"/>
        </w:rPr>
        <w:sym w:font="Symbol" w:char="F0B0"/>
      </w:r>
      <w:r w:rsidRPr="00476E74">
        <w:rPr>
          <w:rFonts w:ascii="Arial" w:eastAsia="MS Mincho" w:hAnsi="Arial" w:cs="Goudy Old Style"/>
          <w:szCs w:val="24"/>
          <w:lang w:val="en-AU" w:eastAsia="en-AU"/>
        </w:rPr>
        <w:t xml:space="preserve"> above the horizontal. The curve has a radius of 171 m and the car drives at a speed to maintain its height.</w:t>
      </w:r>
    </w:p>
    <w:p w:rsidR="00C30A8C" w:rsidRPr="00476E74" w:rsidRDefault="00C30A8C" w:rsidP="00C30A8C">
      <w:pPr>
        <w:spacing w:after="0" w:line="240" w:lineRule="auto"/>
        <w:rPr>
          <w:rFonts w:ascii="Arial" w:eastAsia="MS Mincho" w:hAnsi="Arial" w:cs="Arial"/>
          <w:lang w:val="en-AU" w:eastAsia="en-AU"/>
        </w:rPr>
      </w:pPr>
      <w:r>
        <w:rPr>
          <w:rFonts w:ascii="Arial" w:eastAsia="MS Mincho" w:hAnsi="Arial" w:cs="Arial"/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E7A28D4" wp14:editId="7F7D1385">
                <wp:simplePos x="0" y="0"/>
                <wp:positionH relativeFrom="column">
                  <wp:posOffset>3048000</wp:posOffset>
                </wp:positionH>
                <wp:positionV relativeFrom="paragraph">
                  <wp:posOffset>157480</wp:posOffset>
                </wp:positionV>
                <wp:extent cx="2286000" cy="1485900"/>
                <wp:effectExtent l="5715" t="6350" r="13335" b="12700"/>
                <wp:wrapNone/>
                <wp:docPr id="256" name="Text Box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 algn="ctr">
                          <a:solidFill>
                            <a:srgbClr val="00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C30A8C" w:rsidRPr="00F9311B" w:rsidRDefault="00C30A8C" w:rsidP="00C30A8C">
                            <w:pPr>
                              <w:rPr>
                                <w:rFonts w:cs="Arial"/>
                                <w:sz w:val="18"/>
                                <w:szCs w:val="18"/>
                              </w:rPr>
                            </w:pPr>
                            <w:r w:rsidRPr="00F9311B">
                              <w:rPr>
                                <w:rFonts w:cs="Arial"/>
                                <w:sz w:val="18"/>
                                <w:szCs w:val="18"/>
                              </w:rPr>
                              <w:t>Vector diagram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6" o:spid="_x0000_s1076" type="#_x0000_t202" style="position:absolute;margin-left:240pt;margin-top:12.4pt;width:180pt;height:11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">
                <v:stroke dashstyle="1 1" endcap="round"/>
                <v:textbox>
                  <w:txbxContent>
                    <w:p w:rsidR="00C30A8C" w:rsidRPr="00F9311B" w:rsidRDefault="00C30A8C" w:rsidP="00C30A8C">
                      <w:pPr>
                        <w:rPr>
                          <w:rFonts w:cs="Arial"/>
                          <w:sz w:val="18"/>
                          <w:szCs w:val="18"/>
                        </w:rPr>
                      </w:pPr>
                      <w:r w:rsidRPr="00F9311B">
                        <w:rPr>
                          <w:rFonts w:cs="Arial"/>
                          <w:sz w:val="18"/>
                          <w:szCs w:val="18"/>
                        </w:rPr>
                        <w:t>Vector diagram</w:t>
                      </w:r>
                    </w:p>
                  </w:txbxContent>
                </v:textbox>
              </v:shape>
            </w:pict>
          </mc:Fallback>
        </mc:AlternateContent>
      </w:r>
    </w:p>
    <w:p w:rsidR="00C30A8C" w:rsidRPr="00476E74" w:rsidRDefault="00C30A8C" w:rsidP="00C30A8C">
      <w:pPr>
        <w:spacing w:after="0" w:line="240" w:lineRule="auto"/>
        <w:rPr>
          <w:rFonts w:ascii="Arial" w:eastAsia="MS Mincho" w:hAnsi="Arial" w:cs="Arial"/>
          <w:lang w:val="en-AU" w:eastAsia="en-AU"/>
        </w:rPr>
      </w:pPr>
    </w:p>
    <w:p w:rsidR="00C30A8C" w:rsidRPr="00476E74" w:rsidRDefault="00C30A8C" w:rsidP="00C30A8C">
      <w:pPr>
        <w:spacing w:after="0" w:line="240" w:lineRule="auto"/>
        <w:rPr>
          <w:rFonts w:ascii="Arial" w:eastAsia="MS Mincho" w:hAnsi="Arial" w:cs="Arial"/>
          <w:lang w:val="en-AU" w:eastAsia="en-AU"/>
        </w:rPr>
      </w:pPr>
    </w:p>
    <w:p w:rsidR="00C30A8C" w:rsidRPr="00476E74" w:rsidRDefault="00C30A8C" w:rsidP="00C30A8C">
      <w:pPr>
        <w:spacing w:after="0" w:line="240" w:lineRule="auto"/>
        <w:rPr>
          <w:rFonts w:ascii="Arial" w:eastAsia="MS Mincho" w:hAnsi="Arial" w:cs="Arial"/>
          <w:lang w:val="en-AU" w:eastAsia="en-AU"/>
        </w:rPr>
      </w:pPr>
      <w:r>
        <w:rPr>
          <w:rFonts w:ascii="Arial" w:eastAsia="MS Mincho" w:hAnsi="Arial" w:cs="Arial"/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7C62D298" wp14:editId="76360607">
                <wp:simplePos x="0" y="0"/>
                <wp:positionH relativeFrom="column">
                  <wp:posOffset>457200</wp:posOffset>
                </wp:positionH>
                <wp:positionV relativeFrom="paragraph">
                  <wp:posOffset>46355</wp:posOffset>
                </wp:positionV>
                <wp:extent cx="1943100" cy="800100"/>
                <wp:effectExtent l="5715" t="110490" r="32385" b="13335"/>
                <wp:wrapNone/>
                <wp:docPr id="247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43100" cy="800100"/>
                          <a:chOff x="1854" y="3114"/>
                          <a:chExt cx="3060" cy="1260"/>
                        </a:xfrm>
                      </wpg:grpSpPr>
                      <wps:wsp>
                        <wps:cNvPr id="248" name="AutoShape 229"/>
                        <wps:cNvSpPr>
                          <a:spLocks noChangeArrowheads="1"/>
                        </wps:cNvSpPr>
                        <wps:spPr bwMode="auto">
                          <a:xfrm>
                            <a:off x="1854" y="3114"/>
                            <a:ext cx="3060" cy="1260"/>
                          </a:xfrm>
                          <a:prstGeom prst="rtTriangl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49" name="Group 230"/>
                        <wpg:cNvGrpSpPr>
                          <a:grpSpLocks/>
                        </wpg:cNvGrpSpPr>
                        <wpg:grpSpPr bwMode="auto">
                          <a:xfrm rot="1368966">
                            <a:off x="2574" y="3114"/>
                            <a:ext cx="1260" cy="540"/>
                            <a:chOff x="3834" y="2754"/>
                            <a:chExt cx="1260" cy="540"/>
                          </a:xfrm>
                        </wpg:grpSpPr>
                        <wps:wsp>
                          <wps:cNvPr id="250" name="Rectangle 231"/>
                          <wps:cNvSpPr>
                            <a:spLocks noChangeArrowheads="1"/>
                          </wps:cNvSpPr>
                          <wps:spPr bwMode="auto">
                            <a:xfrm>
                              <a:off x="4014" y="2754"/>
                              <a:ext cx="900" cy="25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1" name="Rectangle 232"/>
                          <wps:cNvSpPr>
                            <a:spLocks noChangeArrowheads="1"/>
                          </wps:cNvSpPr>
                          <wps:spPr bwMode="auto">
                            <a:xfrm>
                              <a:off x="3834" y="2934"/>
                              <a:ext cx="1080" cy="26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2" name="Oval 233"/>
                          <wps:cNvSpPr>
                            <a:spLocks noChangeArrowheads="1"/>
                          </wps:cNvSpPr>
                          <wps:spPr bwMode="auto">
                            <a:xfrm>
                              <a:off x="4014" y="2934"/>
                              <a:ext cx="180" cy="1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" name="Oval 234"/>
                          <wps:cNvSpPr>
                            <a:spLocks noChangeArrowheads="1"/>
                          </wps:cNvSpPr>
                          <wps:spPr bwMode="auto">
                            <a:xfrm>
                              <a:off x="4734" y="2934"/>
                              <a:ext cx="180" cy="18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4" name="AutoShape 235"/>
                          <wps:cNvSpPr>
                            <a:spLocks noChangeArrowheads="1"/>
                          </wps:cNvSpPr>
                          <wps:spPr bwMode="auto">
                            <a:xfrm>
                              <a:off x="3834" y="2934"/>
                              <a:ext cx="180" cy="36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gradFill rotWithShape="1">
                              <a:gsLst>
                                <a:gs pos="0">
                                  <a:srgbClr val="000000"/>
                                </a:gs>
                                <a:gs pos="50000">
                                  <a:srgbClr val="000000">
                                    <a:gamma/>
                                    <a:tint val="0"/>
                                    <a:invGamma/>
                                  </a:srgbClr>
                                </a:gs>
                                <a:gs pos="100000">
                                  <a:srgbClr val="000000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5" name="AutoShape 236"/>
                          <wps:cNvSpPr>
                            <a:spLocks noChangeArrowheads="1"/>
                          </wps:cNvSpPr>
                          <wps:spPr bwMode="auto">
                            <a:xfrm>
                              <a:off x="4914" y="2934"/>
                              <a:ext cx="180" cy="36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gradFill rotWithShape="1">
                              <a:gsLst>
                                <a:gs pos="0">
                                  <a:srgbClr val="000000"/>
                                </a:gs>
                                <a:gs pos="50000">
                                  <a:srgbClr val="000000">
                                    <a:gamma/>
                                    <a:tint val="0"/>
                                    <a:invGamma/>
                                  </a:srgbClr>
                                </a:gs>
                                <a:gs pos="100000">
                                  <a:srgbClr val="000000"/>
                                </a:gs>
                              </a:gsLst>
                              <a:lin ang="5400000" scaled="1"/>
                            </a:gra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7" o:spid="_x0000_s1026" style="position:absolute;margin-left:36pt;margin-top:3.65pt;width:153pt;height:63pt;z-index:251691008" coordorigin="1854,3114" coordsize="3060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">
                <v:shapetype id="_x0000_t6" coordsize="21600,21600" o:spt="6" path="m,l,21600r21600,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AutoShape 229" o:spid="_x0000_s1027" type="#_x0000_t6" style="position:absolute;left:1854;top:3114;width:3060;height:1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9FZMIA&#10;AADcAAAADwAAAGRycy9kb3ducmV2LnhtbERPy2rCQBTdC/7DcIVuRCemEmrqKCIklC6kTf2AS+aa&#10;hGbuhMw0j7/vLApdHs77eJ5MKwbqXWNZwW4bgSAurW64UnD/yjYvIJxH1thaJgUzOTiflosjptqO&#10;/ElD4SsRQtilqKD2vkuldGVNBt3WdsSBe9jeoA+wr6TucQzhppVxFCXSYMOhocaOrjWV38WPUYC7&#10;ZJ3cDtn8oXWRP9P72OTDqNTTarq8gvA0+X/xn/tNK4j3YW04E46AP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L0VkwgAAANwAAAAPAAAAAAAAAAAAAAAAAJgCAABkcnMvZG93&#10;bnJldi54bWxQSwUGAAAAAAQABAD1AAAAhwMAAAAA&#10;"/>
                <v:group id="Group 230" o:spid="_x0000_s1028" style="position:absolute;left:2574;top:3114;width:1260;height:540;rotation:1495276fd" coordorigin="3834,2754" coordsize="1260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CCYVxgAAANwA&#10;AAAPAAAAAAAAAAAAAAAAAKoCAABkcnMvZG93bnJldi54bWxQSwUGAAAAAAQABAD6AAAAnQMAAAAA&#10;">
                  <v:rect id="Rectangle 231" o:spid="_x0000_s1029" style="position:absolute;left:4014;top:2754;width:900;height:2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kx88IA&#10;AADcAAAADwAAAGRycy9kb3ducmV2LnhtbERPTW+CQBC9m/Q/bKZJb7pIo2nRhTRtaOpR4dLbyE6B&#10;ys4SdlHqr3cPJj2+vO9tNplOnGlwrWUFy0UEgriyuuVaQVnk8xcQziNr7CyTgj9ykKUPsy0m2l54&#10;T+eDr0UIYZeggsb7PpHSVQ0ZdAvbEwfuxw4GfYBDLfWAlxBuOhlH0VoabDk0NNjTe0PV6TAaBcc2&#10;LvG6Lz4j85o/+91U/I7fH0o9PU5vGxCeJv8vvru/tIJ4FeaHM+EIyPQ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OTHzwgAAANwAAAAPAAAAAAAAAAAAAAAAAJgCAABkcnMvZG93&#10;bnJldi54bWxQSwUGAAAAAAQABAD1AAAAhwMAAAAA&#10;"/>
                  <v:rect id="Rectangle 232" o:spid="_x0000_s1030" style="position:absolute;left:3834;top:2934;width:1080;height:2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WUaMUA&#10;AADcAAAADwAAAGRycy9kb3ducmV2LnhtbESPQWvCQBSE74L/YXmF3nRjiqVNXUWUiD0m8dLba/Y1&#10;SZt9G7Ibjf56t1DocZiZb5jVZjStOFPvGssKFvMIBHFpdcOVglORzl5AOI+ssbVMCq7kYLOeTlaY&#10;aHvhjM65r0SAsEtQQe19l0jpypoMurntiIP3ZXuDPsi+krrHS4CbVsZR9CwNNhwWauxoV1P5kw9G&#10;wWcTn/CWFYfIvKZP/n0svoePvVKPD+P2DYSn0f+H/9pHrSBeLuD3TDgCcn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dZRoxQAAANwAAAAPAAAAAAAAAAAAAAAAAJgCAABkcnMv&#10;ZG93bnJldi54bWxQSwUGAAAAAAQABAD1AAAAigMAAAAA&#10;"/>
                  <v:oval id="Oval 233" o:spid="_x0000_s1031" style="position:absolute;left:4014;top:2934;width:18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kcY8QA&#10;AADcAAAADwAAAGRycy9kb3ducmV2LnhtbESPQWvCQBSE7wX/w/KE3urGhIikriJKwR56aLT3R/aZ&#10;BLNvQ/YZ03/fLRR6HGbmG2azm1ynRhpC69nAcpGAIq68bbk2cDm/vaxBBUG22HkmA98UYLedPW2w&#10;sP7BnzSWUqsI4VCggUakL7QOVUMOw8L3xNG7+sGhRDnU2g74iHDX6TRJVtphy3GhwZ4ODVW38u4M&#10;HOt9uRp1Jnl2PZ4kv319vGdLY57n0/4VlNAk/+G/9skaSPMUfs/EI6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pHGPEAAAA3AAAAA8AAAAAAAAAAAAAAAAAmAIAAGRycy9k&#10;b3ducmV2LnhtbFBLBQYAAAAABAAEAPUAAACJAwAAAAA=&#10;"/>
                  <v:oval id="Oval 234" o:spid="_x0000_s1032" style="position:absolute;left:4734;top:2934;width:180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W5+MMA&#10;AADcAAAADwAAAGRycy9kb3ducmV2LnhtbESPQWvCQBSE74L/YXlCb7rRECmpq0iloIceGtv7I/tM&#10;gtm3Ifsa4793hUKPw8x8w2x2o2vVQH1oPBtYLhJQxKW3DVcGvs8f81dQQZAttp7JwJ0C7LbTyQZz&#10;62/8RUMhlYoQDjkaqEW6XOtQ1uQwLHxHHL2L7x1KlH2lbY+3CHetXiXJWjtsOC7U2NF7TeW1+HUG&#10;DtW+WA86lSy9HI6SXX8+T+nSmJfZuH8DJTTKf/ivfbQGVlkKzzPxCOjt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eW5+MMAAADcAAAADwAAAAAAAAAAAAAAAACYAgAAZHJzL2Rv&#10;d25yZXYueG1sUEsFBgAAAAAEAAQA9QAAAIgDAAAAAA==&#10;"/>
                  <v:roundrect id="AutoShape 235" o:spid="_x0000_s1033" style="position:absolute;left:3834;top:2934;width:180;height:36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Q8IMYA&#10;AADcAAAADwAAAGRycy9kb3ducmV2LnhtbESPQWvCQBSE74X+h+UVeim6MdgSoqtIoaAohaY9eHxk&#10;n9lg9u2S3Zr4712h0OMwM98wy/VoO3GhPrSOFcymGQji2umWGwU/3x+TAkSIyBo7x6TgSgHWq8eH&#10;JZbaDfxFlyo2IkE4lKjAxOhLKUNtyGKYOk+cvJPrLcYk+0bqHocEt53Ms+xNWmw5LRj09G6oPle/&#10;VsEm98eXgy8+9/mw3c+upjjt3EGp56dxswARaYz/4b/2VivIX+dwP5OO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eQ8IMYAAADcAAAADwAAAAAAAAAAAAAAAACYAgAAZHJz&#10;L2Rvd25yZXYueG1sUEsFBgAAAAAEAAQA9QAAAIsDAAAAAA==&#10;" fillcolor="black">
                    <v:fill rotate="t" focus="50%" type="gradient"/>
                  </v:roundrect>
                  <v:roundrect id="AutoShape 236" o:spid="_x0000_s1034" style="position:absolute;left:4914;top:2934;width:180;height:36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iZu8UA&#10;AADcAAAADwAAAGRycy9kb3ducmV2LnhtbESPQWsCMRSE7wX/Q3hCL6VmXbAsq1GkULAoQtVDj4/N&#10;c7O4eQmb1F3/fSMIHoeZ+YZZrAbbiit1oXGsYDrJQBBXTjdcKzgdv94LECEia2wdk4IbBVgtRy8L&#10;LLXr+Yeuh1iLBOFQogIToy+lDJUhi2HiPHHyzq6zGJPsaqk77BPctjLPsg9pseG0YNDTp6Hqcviz&#10;Cta5/33b+WK/zfvNdnozxfnb7ZR6HQ/rOYhIQ3yGH+2NVpDPZnA/k46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qJm7xQAAANwAAAAPAAAAAAAAAAAAAAAAAJgCAABkcnMv&#10;ZG93bnJldi54bWxQSwUGAAAAAAQABAD1AAAAigMAAAAA&#10;" fillcolor="black">
                    <v:fill rotate="t" focus="50%" type="gradient"/>
                  </v:roundrect>
                </v:group>
              </v:group>
            </w:pict>
          </mc:Fallback>
        </mc:AlternateContent>
      </w:r>
    </w:p>
    <w:p w:rsidR="00C30A8C" w:rsidRPr="00476E74" w:rsidRDefault="00C30A8C" w:rsidP="00C30A8C">
      <w:pPr>
        <w:spacing w:after="0" w:line="240" w:lineRule="auto"/>
        <w:rPr>
          <w:rFonts w:ascii="Arial" w:eastAsia="MS Mincho" w:hAnsi="Arial" w:cs="Arial"/>
          <w:lang w:val="en-AU" w:eastAsia="en-AU"/>
        </w:rPr>
      </w:pPr>
      <w:r w:rsidRPr="00476E74">
        <w:rPr>
          <w:rFonts w:ascii="Arial" w:eastAsia="MS Mincho" w:hAnsi="Arial" w:cs="Arial"/>
          <w:lang w:val="en-AU" w:eastAsia="en-AU"/>
        </w:rPr>
        <w:t xml:space="preserve"> </w:t>
      </w:r>
      <w:r w:rsidRPr="00476E74">
        <w:rPr>
          <w:rFonts w:ascii="Arial" w:eastAsia="MS Mincho" w:hAnsi="Arial" w:cs="Arial"/>
          <w:lang w:val="en-AU" w:eastAsia="en-AU"/>
        </w:rPr>
        <w:tab/>
      </w:r>
    </w:p>
    <w:p w:rsidR="00C30A8C" w:rsidRPr="00476E74" w:rsidRDefault="00C30A8C" w:rsidP="00C30A8C">
      <w:pPr>
        <w:spacing w:after="0" w:line="240" w:lineRule="auto"/>
        <w:rPr>
          <w:rFonts w:ascii="Arial" w:eastAsia="MS Mincho" w:hAnsi="Arial" w:cs="Arial"/>
          <w:lang w:val="en-AU" w:eastAsia="en-AU"/>
        </w:rPr>
      </w:pPr>
    </w:p>
    <w:p w:rsidR="00C30A8C" w:rsidRPr="00476E74" w:rsidRDefault="00C30A8C" w:rsidP="00C30A8C">
      <w:pPr>
        <w:spacing w:after="0" w:line="240" w:lineRule="auto"/>
        <w:rPr>
          <w:rFonts w:ascii="Arial" w:eastAsia="MS Mincho" w:hAnsi="Arial" w:cs="Arial"/>
          <w:lang w:val="en-AU" w:eastAsia="en-AU"/>
        </w:rPr>
      </w:pPr>
      <w:r>
        <w:rPr>
          <w:rFonts w:ascii="Arial" w:eastAsia="MS Mincho" w:hAnsi="Arial" w:cs="Arial"/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19241A4" wp14:editId="32ECF73D">
                <wp:simplePos x="0" y="0"/>
                <wp:positionH relativeFrom="column">
                  <wp:posOffset>1485900</wp:posOffset>
                </wp:positionH>
                <wp:positionV relativeFrom="paragraph">
                  <wp:posOffset>135890</wp:posOffset>
                </wp:positionV>
                <wp:extent cx="571500" cy="228600"/>
                <wp:effectExtent l="0" t="0" r="3810" b="3810"/>
                <wp:wrapNone/>
                <wp:docPr id="246" name="Text Box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30A8C" w:rsidRPr="002E14D5" w:rsidRDefault="00C30A8C" w:rsidP="00C30A8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E14D5">
                              <w:rPr>
                                <w:sz w:val="20"/>
                                <w:szCs w:val="20"/>
                              </w:rPr>
                              <w:t>13.4°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6" o:spid="_x0000_s1077" type="#_x0000_t202" style="position:absolute;margin-left:117pt;margin-top:10.7pt;width:45pt;height:1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9JeuAIAAMM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" filled="f" stroked="f">
                <v:textbox>
                  <w:txbxContent>
                    <w:p w:rsidR="00C30A8C" w:rsidRPr="002E14D5" w:rsidRDefault="00C30A8C" w:rsidP="00C30A8C">
                      <w:pPr>
                        <w:rPr>
                          <w:sz w:val="20"/>
                          <w:szCs w:val="20"/>
                        </w:rPr>
                      </w:pPr>
                      <w:r w:rsidRPr="002E14D5">
                        <w:rPr>
                          <w:sz w:val="20"/>
                          <w:szCs w:val="20"/>
                        </w:rPr>
                        <w:t>13.4°</w:t>
                      </w:r>
                    </w:p>
                  </w:txbxContent>
                </v:textbox>
              </v:shape>
            </w:pict>
          </mc:Fallback>
        </mc:AlternateContent>
      </w:r>
    </w:p>
    <w:p w:rsidR="00C30A8C" w:rsidRPr="00476E74" w:rsidRDefault="00C30A8C" w:rsidP="00C30A8C">
      <w:pPr>
        <w:spacing w:after="0" w:line="240" w:lineRule="auto"/>
        <w:rPr>
          <w:rFonts w:ascii="Arial" w:eastAsia="MS Mincho" w:hAnsi="Arial" w:cs="Arial"/>
          <w:lang w:val="en-AU" w:eastAsia="en-AU"/>
        </w:rPr>
      </w:pPr>
    </w:p>
    <w:p w:rsidR="00C30A8C" w:rsidRPr="00476E74" w:rsidRDefault="00C30A8C" w:rsidP="00C30A8C">
      <w:pPr>
        <w:spacing w:after="0" w:line="240" w:lineRule="auto"/>
        <w:rPr>
          <w:rFonts w:ascii="Arial" w:eastAsia="MS Mincho" w:hAnsi="Arial" w:cs="Arial"/>
          <w:lang w:val="en-AU" w:eastAsia="en-AU"/>
        </w:rPr>
      </w:pPr>
    </w:p>
    <w:p w:rsidR="00C30A8C" w:rsidRPr="00476E74" w:rsidRDefault="00C30A8C" w:rsidP="00C30A8C">
      <w:pPr>
        <w:spacing w:after="0" w:line="240" w:lineRule="auto"/>
        <w:rPr>
          <w:rFonts w:ascii="Arial" w:eastAsia="MS Mincho" w:hAnsi="Arial" w:cs="Arial"/>
          <w:lang w:val="en-AU" w:eastAsia="en-AU"/>
        </w:rPr>
      </w:pPr>
    </w:p>
    <w:p w:rsidR="00C30A8C" w:rsidRPr="00476E74" w:rsidRDefault="00C30A8C" w:rsidP="00C30A8C">
      <w:pPr>
        <w:spacing w:after="0" w:line="240" w:lineRule="auto"/>
        <w:rPr>
          <w:rFonts w:ascii="Arial" w:eastAsia="MS Mincho" w:hAnsi="Arial" w:cs="Arial"/>
          <w:lang w:val="en-AU" w:eastAsia="en-AU"/>
        </w:rPr>
      </w:pPr>
    </w:p>
    <w:p w:rsidR="00C30A8C" w:rsidRPr="00476E74" w:rsidRDefault="00C30A8C" w:rsidP="0065754E">
      <w:pPr>
        <w:numPr>
          <w:ilvl w:val="0"/>
          <w:numId w:val="10"/>
        </w:numPr>
        <w:tabs>
          <w:tab w:val="clear" w:pos="360"/>
          <w:tab w:val="num" w:pos="567"/>
        </w:tabs>
        <w:spacing w:after="0" w:line="240" w:lineRule="auto"/>
        <w:ind w:left="567" w:hanging="283"/>
        <w:rPr>
          <w:rFonts w:ascii="Arial" w:eastAsia="MS Mincho" w:hAnsi="Arial" w:cs="Arial"/>
          <w:lang w:val="en-AU" w:eastAsia="en-AU"/>
        </w:rPr>
      </w:pPr>
      <w:r w:rsidRPr="00476E74">
        <w:rPr>
          <w:rFonts w:ascii="Arial" w:eastAsia="MS Mincho" w:hAnsi="Arial" w:cs="Arial"/>
          <w:lang w:val="en-AU" w:eastAsia="en-AU"/>
        </w:rPr>
        <w:t>Draw a vector diagram showing the forces acting on the car and the sum of those forces in the space indicated above.</w:t>
      </w:r>
    </w:p>
    <w:p w:rsidR="00C30A8C" w:rsidRPr="00476E74" w:rsidRDefault="00C30A8C" w:rsidP="00621655">
      <w:pPr>
        <w:spacing w:after="0" w:line="240" w:lineRule="auto"/>
        <w:ind w:left="7920" w:firstLine="720"/>
        <w:jc w:val="center"/>
        <w:rPr>
          <w:rFonts w:ascii="Arial" w:eastAsia="MS Mincho" w:hAnsi="Arial" w:cs="Arial"/>
          <w:lang w:val="en-AU" w:eastAsia="en-AU"/>
        </w:rPr>
      </w:pPr>
      <w:r w:rsidRPr="00476E74">
        <w:rPr>
          <w:rFonts w:ascii="Arial" w:eastAsia="MS Mincho" w:hAnsi="Arial" w:cs="Arial"/>
          <w:lang w:val="en-AU" w:eastAsia="en-AU"/>
        </w:rPr>
        <w:t>(1</w:t>
      </w:r>
      <w:r w:rsidR="004F7AFC">
        <w:rPr>
          <w:rFonts w:ascii="Arial" w:eastAsia="MS Mincho" w:hAnsi="Arial" w:cs="Arial"/>
          <w:lang w:val="en-AU" w:eastAsia="en-AU"/>
        </w:rPr>
        <w:t xml:space="preserve"> mark</w:t>
      </w:r>
      <w:r w:rsidRPr="00476E74">
        <w:rPr>
          <w:rFonts w:ascii="Arial" w:eastAsia="MS Mincho" w:hAnsi="Arial" w:cs="Arial"/>
          <w:lang w:val="en-AU" w:eastAsia="en-AU"/>
        </w:rPr>
        <w:t>)</w:t>
      </w:r>
    </w:p>
    <w:p w:rsidR="00C30A8C" w:rsidRPr="00476E74" w:rsidRDefault="00C30A8C" w:rsidP="0065754E">
      <w:pPr>
        <w:numPr>
          <w:ilvl w:val="0"/>
          <w:numId w:val="10"/>
        </w:numPr>
        <w:tabs>
          <w:tab w:val="clear" w:pos="360"/>
        </w:tabs>
        <w:spacing w:after="0" w:line="240" w:lineRule="auto"/>
        <w:ind w:left="567" w:hanging="283"/>
        <w:rPr>
          <w:rFonts w:ascii="Arial" w:eastAsia="MS Mincho" w:hAnsi="Arial" w:cs="Arial"/>
          <w:lang w:val="en-AU" w:eastAsia="en-AU"/>
        </w:rPr>
      </w:pPr>
      <w:r w:rsidRPr="00476E74">
        <w:rPr>
          <w:rFonts w:ascii="Arial" w:eastAsia="MS Mincho" w:hAnsi="Arial" w:cs="Arial"/>
          <w:lang w:val="en-AU" w:eastAsia="en-AU"/>
        </w:rPr>
        <w:t>Calculate the centripetal force acting on the car.</w:t>
      </w:r>
    </w:p>
    <w:p w:rsidR="00621655" w:rsidRDefault="00621655" w:rsidP="00621655">
      <w:pPr>
        <w:spacing w:after="0" w:line="240" w:lineRule="auto"/>
        <w:ind w:firstLine="567"/>
        <w:jc w:val="center"/>
        <w:rPr>
          <w:rFonts w:ascii="Arial" w:eastAsia="MS Mincho" w:hAnsi="Arial" w:cs="Arial"/>
          <w:lang w:val="en-AU" w:eastAsia="en-AU"/>
        </w:rPr>
      </w:pPr>
    </w:p>
    <w:p w:rsidR="00621655" w:rsidRDefault="00621655" w:rsidP="00621655">
      <w:pPr>
        <w:spacing w:after="0" w:line="240" w:lineRule="auto"/>
        <w:ind w:firstLine="567"/>
        <w:jc w:val="center"/>
        <w:rPr>
          <w:rFonts w:ascii="Arial" w:eastAsia="MS Mincho" w:hAnsi="Arial" w:cs="Arial"/>
          <w:lang w:val="en-AU" w:eastAsia="en-AU"/>
        </w:rPr>
      </w:pPr>
    </w:p>
    <w:p w:rsidR="00621655" w:rsidRDefault="00621655" w:rsidP="00621655">
      <w:pPr>
        <w:spacing w:after="0" w:line="240" w:lineRule="auto"/>
        <w:ind w:firstLine="567"/>
        <w:jc w:val="center"/>
        <w:rPr>
          <w:rFonts w:ascii="Arial" w:eastAsia="MS Mincho" w:hAnsi="Arial" w:cs="Arial"/>
          <w:lang w:val="en-AU" w:eastAsia="en-AU"/>
        </w:rPr>
      </w:pPr>
    </w:p>
    <w:p w:rsidR="00621655" w:rsidRDefault="00621655" w:rsidP="00621655">
      <w:pPr>
        <w:spacing w:after="0" w:line="240" w:lineRule="auto"/>
        <w:ind w:firstLine="567"/>
        <w:jc w:val="center"/>
        <w:rPr>
          <w:rFonts w:ascii="Arial" w:eastAsia="MS Mincho" w:hAnsi="Arial" w:cs="Arial"/>
          <w:lang w:val="en-AU" w:eastAsia="en-AU"/>
        </w:rPr>
      </w:pPr>
    </w:p>
    <w:p w:rsidR="00621655" w:rsidRDefault="00621655" w:rsidP="00621655">
      <w:pPr>
        <w:spacing w:after="0" w:line="240" w:lineRule="auto"/>
        <w:ind w:firstLine="567"/>
        <w:jc w:val="center"/>
        <w:rPr>
          <w:rFonts w:ascii="Arial" w:eastAsia="MS Mincho" w:hAnsi="Arial" w:cs="Arial"/>
          <w:lang w:val="en-AU" w:eastAsia="en-AU"/>
        </w:rPr>
      </w:pPr>
    </w:p>
    <w:p w:rsidR="00A90668" w:rsidRDefault="00A90668" w:rsidP="00621655">
      <w:pPr>
        <w:spacing w:after="0" w:line="240" w:lineRule="auto"/>
        <w:ind w:firstLine="567"/>
        <w:jc w:val="center"/>
        <w:rPr>
          <w:rFonts w:ascii="Arial" w:eastAsia="MS Mincho" w:hAnsi="Arial" w:cs="Arial"/>
          <w:lang w:val="en-AU" w:eastAsia="en-AU"/>
        </w:rPr>
      </w:pPr>
    </w:p>
    <w:p w:rsidR="00A90668" w:rsidRDefault="00A90668" w:rsidP="00621655">
      <w:pPr>
        <w:spacing w:after="0" w:line="240" w:lineRule="auto"/>
        <w:ind w:firstLine="567"/>
        <w:jc w:val="center"/>
        <w:rPr>
          <w:rFonts w:ascii="Arial" w:eastAsia="MS Mincho" w:hAnsi="Arial" w:cs="Arial"/>
          <w:lang w:val="en-AU" w:eastAsia="en-AU"/>
        </w:rPr>
      </w:pPr>
    </w:p>
    <w:p w:rsidR="00AC59C2" w:rsidRDefault="00AC59C2" w:rsidP="00621655">
      <w:pPr>
        <w:spacing w:after="0" w:line="240" w:lineRule="auto"/>
        <w:ind w:firstLine="567"/>
        <w:jc w:val="center"/>
        <w:rPr>
          <w:rFonts w:ascii="Arial" w:eastAsia="MS Mincho" w:hAnsi="Arial" w:cs="Arial"/>
          <w:lang w:val="en-AU" w:eastAsia="en-AU"/>
        </w:rPr>
      </w:pPr>
    </w:p>
    <w:p w:rsidR="00621655" w:rsidRDefault="00621655" w:rsidP="00621655">
      <w:pPr>
        <w:spacing w:after="0" w:line="240" w:lineRule="auto"/>
        <w:ind w:firstLine="567"/>
        <w:jc w:val="center"/>
        <w:rPr>
          <w:rFonts w:ascii="Arial" w:eastAsia="MS Mincho" w:hAnsi="Arial" w:cs="Arial"/>
          <w:lang w:val="en-AU" w:eastAsia="en-AU"/>
        </w:rPr>
      </w:pPr>
    </w:p>
    <w:p w:rsidR="00621655" w:rsidRDefault="00621655" w:rsidP="00621655">
      <w:pPr>
        <w:spacing w:after="0" w:line="240" w:lineRule="auto"/>
        <w:ind w:firstLine="567"/>
        <w:jc w:val="center"/>
        <w:rPr>
          <w:rFonts w:ascii="Arial" w:eastAsia="MS Mincho" w:hAnsi="Arial" w:cs="Arial"/>
          <w:lang w:val="en-AU" w:eastAsia="en-AU"/>
        </w:rPr>
      </w:pPr>
    </w:p>
    <w:p w:rsidR="00621655" w:rsidRDefault="00621655" w:rsidP="00621655">
      <w:pPr>
        <w:spacing w:after="0" w:line="240" w:lineRule="auto"/>
        <w:ind w:firstLine="567"/>
        <w:jc w:val="center"/>
        <w:rPr>
          <w:rFonts w:ascii="Arial" w:eastAsia="MS Mincho" w:hAnsi="Arial" w:cs="Arial"/>
          <w:lang w:val="en-AU" w:eastAsia="en-AU"/>
        </w:rPr>
      </w:pPr>
    </w:p>
    <w:p w:rsidR="00621655" w:rsidRDefault="00621655" w:rsidP="00621655">
      <w:pPr>
        <w:spacing w:after="0" w:line="240" w:lineRule="auto"/>
        <w:ind w:firstLine="567"/>
        <w:jc w:val="center"/>
        <w:rPr>
          <w:rFonts w:ascii="Arial" w:eastAsia="MS Mincho" w:hAnsi="Arial" w:cs="Arial"/>
          <w:lang w:val="en-AU" w:eastAsia="en-AU"/>
        </w:rPr>
      </w:pPr>
    </w:p>
    <w:p w:rsidR="00C30A8C" w:rsidRPr="00476E74" w:rsidRDefault="00C30A8C" w:rsidP="00621655">
      <w:pPr>
        <w:spacing w:after="0" w:line="240" w:lineRule="auto"/>
        <w:ind w:left="7920" w:firstLine="720"/>
        <w:jc w:val="center"/>
        <w:rPr>
          <w:rFonts w:ascii="Arial" w:eastAsia="MS Mincho" w:hAnsi="Arial" w:cs="Arial"/>
          <w:lang w:val="en-AU" w:eastAsia="en-AU"/>
        </w:rPr>
      </w:pPr>
      <w:r w:rsidRPr="00476E74">
        <w:rPr>
          <w:rFonts w:ascii="Arial" w:eastAsia="MS Mincho" w:hAnsi="Arial" w:cs="Arial"/>
          <w:lang w:val="en-AU" w:eastAsia="en-AU"/>
        </w:rPr>
        <w:t>(3</w:t>
      </w:r>
      <w:r w:rsidR="004F7AFC">
        <w:rPr>
          <w:rFonts w:ascii="Arial" w:eastAsia="MS Mincho" w:hAnsi="Arial" w:cs="Arial"/>
          <w:lang w:val="en-AU" w:eastAsia="en-AU"/>
        </w:rPr>
        <w:t xml:space="preserve"> marks</w:t>
      </w:r>
      <w:r w:rsidRPr="00476E74">
        <w:rPr>
          <w:rFonts w:ascii="Arial" w:eastAsia="MS Mincho" w:hAnsi="Arial" w:cs="Arial"/>
          <w:lang w:val="en-AU" w:eastAsia="en-AU"/>
        </w:rPr>
        <w:t>)</w:t>
      </w:r>
    </w:p>
    <w:p w:rsidR="001B7B67" w:rsidRDefault="001B7B67" w:rsidP="001B7B67">
      <w:pPr>
        <w:spacing w:after="0" w:line="240" w:lineRule="auto"/>
        <w:ind w:left="425" w:hanging="425"/>
        <w:rPr>
          <w:rFonts w:ascii="Arial" w:hAnsi="Arial" w:cs="Arial"/>
        </w:rPr>
      </w:pPr>
    </w:p>
    <w:p w:rsidR="00A90668" w:rsidRDefault="00A90668" w:rsidP="001B7B67">
      <w:pPr>
        <w:spacing w:after="0" w:line="240" w:lineRule="auto"/>
        <w:ind w:left="425" w:hanging="425"/>
        <w:rPr>
          <w:rFonts w:ascii="Arial" w:hAnsi="Arial" w:cs="Arial"/>
        </w:rPr>
        <w:sectPr w:rsidR="00A90668" w:rsidSect="00071D0B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1B7B67" w:rsidRDefault="00A90668" w:rsidP="001B7B67">
      <w:pPr>
        <w:spacing w:after="0" w:line="240" w:lineRule="auto"/>
        <w:ind w:left="425" w:hanging="425"/>
        <w:rPr>
          <w:rFonts w:ascii="Arial" w:hAnsi="Arial" w:cs="Arial"/>
        </w:rPr>
      </w:pPr>
      <w:r>
        <w:rPr>
          <w:rFonts w:ascii="Arial" w:hAnsi="Arial" w:cs="Arial"/>
        </w:rPr>
        <w:lastRenderedPageBreak/>
        <w:t>5</w:t>
      </w:r>
      <w:r w:rsidR="00EB4C54">
        <w:rPr>
          <w:rFonts w:ascii="Arial" w:hAnsi="Arial" w:cs="Arial"/>
        </w:rPr>
        <w:t>.</w:t>
      </w:r>
      <w:r w:rsidR="00EB4C54">
        <w:rPr>
          <w:rFonts w:ascii="Arial" w:hAnsi="Arial" w:cs="Arial"/>
        </w:rPr>
        <w:tab/>
      </w:r>
      <w:r w:rsidR="001B7B67">
        <w:rPr>
          <w:rFonts w:ascii="Arial" w:hAnsi="Arial" w:cs="Arial"/>
        </w:rPr>
        <w:t>Astronauts</w:t>
      </w:r>
      <w:r w:rsidR="00EB4C54">
        <w:rPr>
          <w:rFonts w:ascii="Arial" w:hAnsi="Arial" w:cs="Arial"/>
        </w:rPr>
        <w:t xml:space="preserve"> can be seen to float around in the space station.</w:t>
      </w:r>
      <w:r w:rsidR="001B7B67">
        <w:rPr>
          <w:rFonts w:ascii="Arial" w:hAnsi="Arial" w:cs="Arial"/>
        </w:rPr>
        <w:t xml:space="preserve"> </w:t>
      </w:r>
      <w:r w:rsidR="00127986">
        <w:rPr>
          <w:rFonts w:ascii="Arial" w:hAnsi="Arial" w:cs="Arial"/>
        </w:rPr>
        <w:t>Explain why they seem to be</w:t>
      </w:r>
      <w:r w:rsidR="00071D0B">
        <w:rPr>
          <w:rFonts w:ascii="Arial" w:hAnsi="Arial" w:cs="Arial"/>
        </w:rPr>
        <w:t xml:space="preserve"> experiencing no gravity.</w:t>
      </w:r>
    </w:p>
    <w:p w:rsidR="001B7B67" w:rsidRDefault="001B7B67" w:rsidP="001B7B67">
      <w:pPr>
        <w:spacing w:after="0" w:line="240" w:lineRule="auto"/>
        <w:ind w:left="425" w:hanging="425"/>
        <w:rPr>
          <w:rFonts w:ascii="Arial" w:hAnsi="Arial" w:cs="Arial"/>
        </w:rPr>
      </w:pPr>
    </w:p>
    <w:p w:rsidR="00EB4C54" w:rsidRDefault="00EB4C54" w:rsidP="00CB45F4">
      <w:pPr>
        <w:ind w:left="426" w:hanging="426"/>
        <w:rPr>
          <w:rFonts w:ascii="Arial" w:hAnsi="Arial" w:cs="Arial"/>
        </w:rPr>
      </w:pPr>
      <w:r>
        <w:rPr>
          <w:noProof/>
          <w:lang w:val="en-AU" w:eastAsia="en-AU"/>
        </w:rPr>
        <w:lastRenderedPageBreak/>
        <w:drawing>
          <wp:inline distT="0" distB="0" distL="0" distR="0" wp14:anchorId="40C8F1CF" wp14:editId="77F15A21">
            <wp:extent cx="2701637" cy="1857375"/>
            <wp:effectExtent l="0" t="0" r="3810" b="0"/>
            <wp:docPr id="226" name="Picture 226" descr="http://www.newtonsapple.org.uk/wp-content/uploads/2013/09/astronauts-on-international-space-st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newtonsapple.org.uk/wp-content/uploads/2013/09/astronauts-on-international-space-statio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640" cy="185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D0B" w:rsidRDefault="00071D0B" w:rsidP="00071D0B">
      <w:pPr>
        <w:rPr>
          <w:rFonts w:ascii="Arial" w:hAnsi="Arial" w:cs="Arial"/>
        </w:rPr>
        <w:sectPr w:rsidR="00071D0B" w:rsidSect="001B7B67">
          <w:type w:val="continuous"/>
          <w:pgSz w:w="12240" w:h="15840"/>
          <w:pgMar w:top="720" w:right="720" w:bottom="720" w:left="720" w:header="720" w:footer="720" w:gutter="0"/>
          <w:cols w:num="2" w:space="720" w:equalWidth="0">
            <w:col w:w="5724" w:space="720"/>
            <w:col w:w="4356"/>
          </w:cols>
          <w:docGrid w:linePitch="360"/>
        </w:sectPr>
      </w:pPr>
    </w:p>
    <w:p w:rsidR="00071D0B" w:rsidRDefault="00071D0B" w:rsidP="00CB45F4">
      <w:pPr>
        <w:ind w:left="426" w:hanging="426"/>
        <w:rPr>
          <w:rFonts w:ascii="Arial" w:hAnsi="Arial" w:cs="Arial"/>
        </w:rPr>
      </w:pPr>
    </w:p>
    <w:p w:rsidR="00071D0B" w:rsidRDefault="00071D0B" w:rsidP="00CB45F4">
      <w:pPr>
        <w:ind w:left="426" w:hanging="426"/>
        <w:rPr>
          <w:rFonts w:ascii="Arial" w:hAnsi="Arial" w:cs="Arial"/>
        </w:rPr>
      </w:pPr>
    </w:p>
    <w:p w:rsidR="00A90668" w:rsidRDefault="00A90668" w:rsidP="00CB45F4">
      <w:pPr>
        <w:ind w:left="426" w:hanging="426"/>
        <w:rPr>
          <w:rFonts w:ascii="Arial" w:hAnsi="Arial" w:cs="Arial"/>
        </w:rPr>
      </w:pPr>
    </w:p>
    <w:p w:rsidR="00A90668" w:rsidRDefault="00A90668" w:rsidP="00CB45F4">
      <w:pPr>
        <w:ind w:left="426" w:hanging="426"/>
        <w:rPr>
          <w:rFonts w:ascii="Arial" w:hAnsi="Arial" w:cs="Arial"/>
        </w:rPr>
      </w:pPr>
    </w:p>
    <w:p w:rsidR="00A90668" w:rsidRDefault="00A90668" w:rsidP="00CB45F4">
      <w:pPr>
        <w:ind w:left="426" w:hanging="426"/>
        <w:rPr>
          <w:rFonts w:ascii="Arial" w:hAnsi="Arial" w:cs="Arial"/>
        </w:rPr>
      </w:pPr>
    </w:p>
    <w:p w:rsidR="001B7B67" w:rsidRDefault="00071D0B" w:rsidP="00CB45F4">
      <w:pPr>
        <w:ind w:left="426" w:hanging="426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(3 marks)</w:t>
      </w:r>
    </w:p>
    <w:p w:rsidR="00CB45F4" w:rsidRDefault="00CB45F4" w:rsidP="00CB45F4">
      <w:pPr>
        <w:ind w:left="540" w:hanging="360"/>
        <w:rPr>
          <w:rFonts w:ascii="Arial" w:hAnsi="Arial" w:cs="Arial"/>
        </w:rPr>
        <w:sectPr w:rsidR="00CB45F4" w:rsidSect="00071D0B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:rsidR="00CB45F4" w:rsidRDefault="00CB45F4" w:rsidP="00276A14">
      <w:pPr>
        <w:spacing w:after="0"/>
        <w:ind w:left="360"/>
        <w:rPr>
          <w:rFonts w:ascii="Arial" w:hAnsi="Arial" w:cs="Arial"/>
        </w:rPr>
      </w:pPr>
    </w:p>
    <w:p w:rsidR="00276A14" w:rsidRDefault="00276A14" w:rsidP="00276A14">
      <w:pPr>
        <w:spacing w:after="0"/>
        <w:ind w:left="360"/>
        <w:rPr>
          <w:rFonts w:ascii="Arial" w:hAnsi="Arial" w:cs="Arial"/>
        </w:rPr>
      </w:pPr>
    </w:p>
    <w:p w:rsidR="0065754E" w:rsidRDefault="00EF522B" w:rsidP="0065754E">
      <w:pPr>
        <w:spacing w:after="0" w:line="240" w:lineRule="auto"/>
        <w:ind w:left="357" w:hanging="360"/>
        <w:rPr>
          <w:rFonts w:ascii="Arial" w:hAnsi="Arial" w:cs="Arial"/>
        </w:rPr>
      </w:pPr>
      <w:r>
        <w:rPr>
          <w:rFonts w:ascii="Arial" w:hAnsi="Arial" w:cs="Arial"/>
        </w:rPr>
        <w:t>6</w:t>
      </w:r>
      <w:r w:rsidR="0065754E">
        <w:rPr>
          <w:rFonts w:ascii="Arial" w:hAnsi="Arial" w:cs="Arial"/>
        </w:rPr>
        <w:t>.</w:t>
      </w:r>
      <w:r w:rsidR="0065754E">
        <w:tab/>
      </w:r>
      <w:r w:rsidR="0065754E">
        <w:rPr>
          <w:rFonts w:ascii="Arial" w:hAnsi="Arial" w:cs="Arial"/>
        </w:rPr>
        <w:t xml:space="preserve">Alice, a 56.0 kg female diving champion, walks to the end of a uniform 25.0 </w:t>
      </w:r>
      <w:r w:rsidR="0065754E" w:rsidRPr="001239A4">
        <w:rPr>
          <w:rFonts w:ascii="Arial" w:hAnsi="Arial" w:cs="Arial"/>
        </w:rPr>
        <w:t>kg</w:t>
      </w:r>
      <w:r w:rsidR="0065754E">
        <w:rPr>
          <w:rFonts w:ascii="Arial" w:hAnsi="Arial" w:cs="Arial"/>
        </w:rPr>
        <w:t xml:space="preserve"> diving board.  </w:t>
      </w:r>
    </w:p>
    <w:p w:rsidR="0065754E" w:rsidRDefault="0065754E" w:rsidP="0065754E">
      <w:pPr>
        <w:spacing w:after="0" w:line="240" w:lineRule="auto"/>
        <w:ind w:left="357"/>
        <w:rPr>
          <w:rFonts w:ascii="Arial" w:hAnsi="Arial" w:cs="Arial"/>
        </w:rPr>
      </w:pPr>
      <w:r>
        <w:rPr>
          <w:rFonts w:ascii="Arial" w:hAnsi="Arial" w:cs="Arial"/>
        </w:rPr>
        <w:t>The board is 6.00 m long and is supported in two</w:t>
      </w:r>
      <w:r w:rsidRPr="001239A4">
        <w:rPr>
          <w:rFonts w:ascii="Arial" w:hAnsi="Arial" w:cs="Arial"/>
        </w:rPr>
        <w:t xml:space="preserve"> places</w:t>
      </w:r>
      <w:r>
        <w:rPr>
          <w:rFonts w:ascii="Arial" w:hAnsi="Arial" w:cs="Arial"/>
        </w:rPr>
        <w:t xml:space="preserve"> as seen in the diagram </w:t>
      </w:r>
      <w:r w:rsidRPr="001239A4">
        <w:rPr>
          <w:rFonts w:ascii="Arial" w:hAnsi="Arial" w:cs="Arial"/>
        </w:rPr>
        <w:t>below.</w:t>
      </w:r>
    </w:p>
    <w:p w:rsidR="0065754E" w:rsidRDefault="0065754E" w:rsidP="0065754E">
      <w:pPr>
        <w:spacing w:after="0" w:line="240" w:lineRule="auto"/>
        <w:ind w:left="360" w:hanging="360"/>
        <w:rPr>
          <w:rFonts w:ascii="Arial" w:hAnsi="Arial" w:cs="Arial"/>
        </w:rPr>
        <w:sectPr w:rsidR="0065754E" w:rsidSect="000C63BB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rPr>
          <w:rFonts w:ascii="Arial" w:hAnsi="Arial" w:cs="Arial"/>
        </w:rPr>
        <w:tab/>
      </w:r>
    </w:p>
    <w:p w:rsidR="0065754E" w:rsidRDefault="0065754E" w:rsidP="0065754E">
      <w:pPr>
        <w:ind w:left="360" w:hanging="360"/>
        <w:rPr>
          <w:rFonts w:ascii="Arial" w:hAnsi="Arial" w:cs="Arial"/>
        </w:rPr>
      </w:pPr>
      <w:r>
        <w:rPr>
          <w:noProof/>
          <w:lang w:val="en-AU" w:eastAsia="en-AU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0DF790E" wp14:editId="0833D50C">
                <wp:simplePos x="0" y="0"/>
                <wp:positionH relativeFrom="column">
                  <wp:posOffset>733425</wp:posOffset>
                </wp:positionH>
                <wp:positionV relativeFrom="paragraph">
                  <wp:posOffset>1423427</wp:posOffset>
                </wp:positionV>
                <wp:extent cx="381000" cy="133324"/>
                <wp:effectExtent l="38100" t="57150" r="0" b="76835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133324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headEnd type="arrow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4" o:spid="_x0000_s1026" type="#_x0000_t32" style="position:absolute;margin-left:57.75pt;margin-top:112.1pt;width:30pt;height:10.5pt;flip: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" strokecolor="windowText" strokeweight="1pt">
                <v:stroke startarrow="open" endarrow="open"/>
              </v:shape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780E15C" wp14:editId="36526282">
                <wp:simplePos x="0" y="0"/>
                <wp:positionH relativeFrom="column">
                  <wp:posOffset>641985</wp:posOffset>
                </wp:positionH>
                <wp:positionV relativeFrom="paragraph">
                  <wp:posOffset>1504314</wp:posOffset>
                </wp:positionV>
                <wp:extent cx="567501" cy="306840"/>
                <wp:effectExtent l="38100" t="95250" r="42545" b="9334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527602">
                          <a:off x="0" y="0"/>
                          <a:ext cx="567501" cy="3068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65754E" w:rsidRDefault="0065754E" w:rsidP="0065754E">
                            <w:r>
                              <w:t>2.00m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78" type="#_x0000_t202" style="position:absolute;left:0;text-align:left;margin-left:50.55pt;margin-top:118.45pt;width:44.7pt;height:24.15pt;rotation:-1171345fd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" fillcolor="window" stroked="f" strokeweight=".5pt">
                <v:textbox>
                  <w:txbxContent>
                    <w:p w:rsidR="0065754E" w:rsidRDefault="0065754E" w:rsidP="0065754E">
                      <w:r>
                        <w:t>2.00m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199F823" wp14:editId="5AD10133">
                <wp:simplePos x="0" y="0"/>
                <wp:positionH relativeFrom="column">
                  <wp:posOffset>1332865</wp:posOffset>
                </wp:positionH>
                <wp:positionV relativeFrom="paragraph">
                  <wp:posOffset>1223915</wp:posOffset>
                </wp:positionV>
                <wp:extent cx="575867" cy="266700"/>
                <wp:effectExtent l="38100" t="76200" r="15240" b="7620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793271">
                          <a:off x="0" y="0"/>
                          <a:ext cx="575867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65754E" w:rsidRDefault="0065754E" w:rsidP="0065754E">
                            <w:r>
                              <w:t>4.00m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79" type="#_x0000_t202" style="position:absolute;left:0;text-align:left;margin-left:104.95pt;margin-top:96.35pt;width:45.35pt;height:21pt;rotation:-881163fd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" fillcolor="window" stroked="f" strokeweight=".5pt">
                <v:textbox>
                  <w:txbxContent>
                    <w:p w:rsidR="0065754E" w:rsidRDefault="0065754E" w:rsidP="0065754E">
                      <w:r>
                        <w:t>4.00m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AU" w:eastAsia="en-AU"/>
        </w:rPr>
        <w:drawing>
          <wp:inline distT="0" distB="0" distL="0" distR="0" wp14:anchorId="1F27DAFE" wp14:editId="57091777">
            <wp:extent cx="2838450" cy="1771650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54E" w:rsidRDefault="0065754E" w:rsidP="0065754E">
      <w:pPr>
        <w:ind w:left="360" w:hanging="360"/>
        <w:rPr>
          <w:rFonts w:ascii="Arial" w:hAnsi="Arial" w:cs="Arial"/>
        </w:rPr>
        <w:sectPr w:rsidR="0065754E" w:rsidSect="00071D0B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  <w:r>
        <w:rPr>
          <w:rFonts w:ascii="Arial" w:hAnsi="Arial" w:cs="Arial"/>
        </w:rPr>
        <w:lastRenderedPageBreak/>
        <w:t xml:space="preserve">a) Draw and fully label a vector diagram of this </w:t>
      </w:r>
      <w:r w:rsidRPr="001239A4">
        <w:rPr>
          <w:rFonts w:ascii="Arial" w:hAnsi="Arial" w:cs="Arial"/>
        </w:rPr>
        <w:t>situation</w:t>
      </w:r>
      <w:r>
        <w:rPr>
          <w:rFonts w:ascii="Arial" w:hAnsi="Arial" w:cs="Arial"/>
        </w:rPr>
        <w:t xml:space="preserve"> in the space below</w:t>
      </w:r>
      <w:r w:rsidRPr="001239A4">
        <w:rPr>
          <w:rFonts w:ascii="Arial" w:hAnsi="Arial" w:cs="Arial"/>
        </w:rPr>
        <w:t xml:space="preserve">.  </w:t>
      </w:r>
      <w:r>
        <w:rPr>
          <w:rFonts w:ascii="Arial" w:hAnsi="Arial" w:cs="Arial"/>
        </w:rPr>
        <w:tab/>
        <w:t xml:space="preserve">(2 </w:t>
      </w:r>
      <w:r w:rsidRPr="001239A4">
        <w:rPr>
          <w:rFonts w:ascii="Arial" w:hAnsi="Arial" w:cs="Arial"/>
        </w:rPr>
        <w:t>marks)</w:t>
      </w:r>
    </w:p>
    <w:p w:rsidR="0065754E" w:rsidRDefault="0065754E" w:rsidP="0065754E">
      <w:pPr>
        <w:ind w:left="360" w:hanging="360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</w:p>
    <w:p w:rsidR="0065754E" w:rsidRDefault="0065754E" w:rsidP="0065754E">
      <w:pPr>
        <w:ind w:left="360"/>
        <w:rPr>
          <w:rFonts w:ascii="Arial" w:hAnsi="Arial" w:cs="Arial"/>
        </w:rPr>
      </w:pPr>
    </w:p>
    <w:p w:rsidR="0065754E" w:rsidRDefault="0065754E" w:rsidP="0065754E">
      <w:pPr>
        <w:rPr>
          <w:rFonts w:ascii="Arial" w:hAnsi="Arial" w:cs="Arial"/>
        </w:rPr>
        <w:sectPr w:rsidR="0065754E" w:rsidSect="00071D0B">
          <w:type w:val="continuous"/>
          <w:pgSz w:w="12240" w:h="15840"/>
          <w:pgMar w:top="720" w:right="720" w:bottom="720" w:left="720" w:header="720" w:footer="720" w:gutter="0"/>
          <w:cols w:num="2" w:space="720"/>
          <w:docGrid w:linePitch="360"/>
        </w:sectPr>
      </w:pPr>
    </w:p>
    <w:p w:rsidR="0065754E" w:rsidRDefault="0065754E" w:rsidP="0065754E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b) Determine the force exerted by the supports F</w:t>
      </w:r>
      <w:r w:rsidRPr="007E75EF">
        <w:rPr>
          <w:rFonts w:ascii="Arial" w:hAnsi="Arial" w:cs="Arial"/>
          <w:vertAlign w:val="subscript"/>
        </w:rPr>
        <w:t>1</w:t>
      </w:r>
      <w:r>
        <w:rPr>
          <w:rFonts w:ascii="Arial" w:hAnsi="Arial" w:cs="Arial"/>
        </w:rPr>
        <w:t xml:space="preserve"> and F</w:t>
      </w:r>
      <w:r w:rsidRPr="007E75EF">
        <w:rPr>
          <w:rFonts w:ascii="Arial" w:hAnsi="Arial" w:cs="Arial"/>
          <w:vertAlign w:val="subscript"/>
        </w:rPr>
        <w:t>2</w:t>
      </w:r>
      <w:r>
        <w:rPr>
          <w:rFonts w:ascii="Arial" w:hAnsi="Arial" w:cs="Arial"/>
        </w:rPr>
        <w:t xml:space="preserve"> for</w:t>
      </w:r>
      <w:r w:rsidRPr="001239A4">
        <w:rPr>
          <w:rFonts w:ascii="Arial" w:hAnsi="Arial" w:cs="Arial"/>
        </w:rPr>
        <w:t xml:space="preserve"> this</w:t>
      </w:r>
      <w:r>
        <w:rPr>
          <w:rFonts w:ascii="Arial" w:hAnsi="Arial" w:cs="Arial"/>
        </w:rPr>
        <w:t xml:space="preserve"> </w:t>
      </w:r>
      <w:r w:rsidRPr="001239A4">
        <w:rPr>
          <w:rFonts w:ascii="Arial" w:hAnsi="Arial" w:cs="Arial"/>
        </w:rPr>
        <w:t>situation.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(3</w:t>
      </w:r>
      <w:r w:rsidRPr="001239A4">
        <w:rPr>
          <w:rFonts w:ascii="Arial" w:hAnsi="Arial" w:cs="Arial"/>
        </w:rPr>
        <w:t xml:space="preserve"> marks)</w:t>
      </w:r>
    </w:p>
    <w:p w:rsidR="00CB45F4" w:rsidRDefault="00CB45F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76A14" w:rsidRDefault="00EF522B" w:rsidP="00CB45F4">
      <w:pPr>
        <w:spacing w:after="0"/>
        <w:ind w:left="426" w:hanging="426"/>
        <w:rPr>
          <w:rFonts w:ascii="Arial" w:hAnsi="Arial" w:cs="Arial"/>
        </w:rPr>
      </w:pPr>
      <w:r>
        <w:rPr>
          <w:rFonts w:ascii="Arial" w:hAnsi="Arial" w:cs="Arial"/>
        </w:rPr>
        <w:lastRenderedPageBreak/>
        <w:t>7</w:t>
      </w:r>
      <w:r w:rsidR="00A0175E">
        <w:rPr>
          <w:rFonts w:ascii="Arial" w:hAnsi="Arial" w:cs="Arial"/>
        </w:rPr>
        <w:t>.</w:t>
      </w:r>
      <w:r w:rsidR="00A0175E">
        <w:rPr>
          <w:rFonts w:ascii="Arial" w:hAnsi="Arial" w:cs="Arial"/>
        </w:rPr>
        <w:tab/>
      </w:r>
      <w:r w:rsidR="00276A14">
        <w:rPr>
          <w:rFonts w:ascii="Arial" w:hAnsi="Arial" w:cs="Arial"/>
        </w:rPr>
        <w:t xml:space="preserve">A roller coaster has a vertical loop of radius 7.00 m </w:t>
      </w:r>
      <w:r w:rsidR="00805351">
        <w:rPr>
          <w:rFonts w:ascii="Arial" w:hAnsi="Arial" w:cs="Arial"/>
        </w:rPr>
        <w:t>as shown. The car starts at</w:t>
      </w:r>
      <w:r w:rsidR="00A0175E">
        <w:rPr>
          <w:rFonts w:ascii="Arial" w:hAnsi="Arial" w:cs="Arial"/>
        </w:rPr>
        <w:t xml:space="preserve"> rest at</w:t>
      </w:r>
      <w:r w:rsidR="00805351">
        <w:rPr>
          <w:rFonts w:ascii="Arial" w:hAnsi="Arial" w:cs="Arial"/>
        </w:rPr>
        <w:t xml:space="preserve"> a height of 25.0 m.</w:t>
      </w:r>
    </w:p>
    <w:p w:rsidR="00805351" w:rsidRDefault="00805351" w:rsidP="00276A14">
      <w:pPr>
        <w:spacing w:after="0"/>
        <w:ind w:left="360"/>
        <w:rPr>
          <w:rFonts w:ascii="Arial" w:hAnsi="Arial" w:cs="Arial"/>
        </w:rPr>
      </w:pPr>
      <w:r>
        <w:rPr>
          <w:rFonts w:ascii="Arial" w:hAnsi="Arial" w:cs="Arial"/>
          <w:noProof/>
          <w:lang w:val="en-AU" w:eastAsia="en-AU"/>
        </w:rPr>
        <mc:AlternateContent>
          <mc:Choice Requires="wpc">
            <w:drawing>
              <wp:inline distT="0" distB="0" distL="0" distR="0" wp14:anchorId="30E16AA7" wp14:editId="52C55638">
                <wp:extent cx="3981450" cy="3448050"/>
                <wp:effectExtent l="0" t="0" r="0" b="0"/>
                <wp:docPr id="16" name="Canvas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7" name="Oval 17"/>
                        <wps:cNvSpPr/>
                        <wps:spPr>
                          <a:xfrm>
                            <a:off x="1655248" y="1559152"/>
                            <a:ext cx="1114425" cy="1543050"/>
                          </a:xfrm>
                          <a:prstGeom prst="ellipse">
                            <a:avLst/>
                          </a:prstGeom>
                          <a:noFill/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Arc 18"/>
                        <wps:cNvSpPr/>
                        <wps:spPr>
                          <a:xfrm rot="10800000">
                            <a:off x="340837" y="-2124075"/>
                            <a:ext cx="3638507" cy="5225419"/>
                          </a:xfrm>
                          <a:prstGeom prst="arc">
                            <a:avLst>
                              <a:gd name="adj1" fmla="val 16160656"/>
                              <a:gd name="adj2" fmla="val 16889"/>
                            </a:avLst>
                          </a:prstGeom>
                          <a:ln w="317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Straight Connector 19"/>
                        <wps:cNvCnPr>
                          <a:endCxn id="18" idx="0"/>
                        </wps:cNvCnPr>
                        <wps:spPr>
                          <a:xfrm flipH="1">
                            <a:off x="2189989" y="2314575"/>
                            <a:ext cx="17709" cy="7864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2189988" y="2599845"/>
                            <a:ext cx="455859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05351" w:rsidRDefault="00805351">
                              <w:r>
                                <w:t>7 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Straight Arrow Connector 21"/>
                        <wps:cNvCnPr>
                          <a:stCxn id="20" idx="0"/>
                        </wps:cNvCnPr>
                        <wps:spPr>
                          <a:xfrm flipH="1" flipV="1">
                            <a:off x="2417248" y="2314362"/>
                            <a:ext cx="670" cy="28548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Arrow Connector 22"/>
                        <wps:cNvCnPr/>
                        <wps:spPr>
                          <a:xfrm>
                            <a:off x="2417248" y="2819400"/>
                            <a:ext cx="0" cy="33308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35999" y="2057210"/>
                            <a:ext cx="533400" cy="3333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D6870" w:rsidRDefault="003D6870">
                              <w:r>
                                <w:t>25 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Straight Arrow Connector 24"/>
                        <wps:cNvCnPr>
                          <a:stCxn id="23" idx="0"/>
                        </wps:cNvCnPr>
                        <wps:spPr>
                          <a:xfrm flipH="1" flipV="1">
                            <a:off x="293173" y="485775"/>
                            <a:ext cx="9526" cy="157143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Arrow Connector 25"/>
                        <wps:cNvCnPr/>
                        <wps:spPr>
                          <a:xfrm flipH="1">
                            <a:off x="293173" y="2314149"/>
                            <a:ext cx="9526" cy="83775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96202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16" o:spid="_x0000_s1080" editas="canvas" style="width:313.5pt;height:271.5pt;mso-position-horizontal-relative:char;mso-position-vertical-relative:line" coordsize="39814,344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81" type="#_x0000_t75" style="position:absolute;width:39814;height:34480;visibility:visible;mso-wrap-style:square">
                  <v:fill o:detectmouseclick="t"/>
                  <v:path o:connecttype="none"/>
                </v:shape>
                <v:oval id="Oval 17" o:spid="_x0000_s1082" style="position:absolute;left:16552;top:15591;width:11144;height:15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NDEsAA&#10;AADbAAAADwAAAGRycy9kb3ducmV2LnhtbERP22oCMRB9L/gPYQRfiibaorIaRQqCD23BywcMm3Gz&#10;uJmsm3Rd/94UBN/mcK6zXHeuEi01ofSsYTxSIIhzb0ouNJyO2+EcRIjIBivPpOFOAdar3tsSM+Nv&#10;vKf2EAuRQjhkqMHGWGdShtySwzDyNXHizr5xGBNsCmkavKVwV8mJUlPpsOTUYLGmL0v55fDnNLSf&#10;9PP7ocZV+z7b22t9/VYBc60H/W6zABGpiy/x070zaf4M/n9JB8jV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dNDEsAAAADbAAAADwAAAAAAAAAAAAAAAACYAgAAZHJzL2Rvd25y&#10;ZXYueG1sUEsFBgAAAAAEAAQA9QAAAIUDAAAAAA==&#10;" filled="f" strokecolor="#243f60 [1604]" strokeweight="3pt"/>
                <v:shape id="Arc 18" o:spid="_x0000_s1083" style="position:absolute;left:3408;top:-21240;width:36385;height:52253;rotation:180;visibility:visible;mso-wrap-style:square;v-text-anchor:middle" coordsize="3638507,52254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V+vcUA&#10;AADbAAAADwAAAGRycy9kb3ducmV2LnhtbESPQUsDMRCF70L/QxjBi7RZRdqyNi1iFdRWwerF27CZ&#10;bpYmkyWJ7frvnYPgbYb35r1vFqsheHWklLvIBq4mFSjiJtqOWwOfH4/jOahckC36yGTghzKslqOz&#10;BdY2nvidjrvSKgnhXKMBV0pfa50bRwHzJPbEou1jClhkTa22CU8SHry+rqqpDtixNDjs6d5Rc9h9&#10;BwM3L1/ueT/dzF7bS3xI5Ndb/7Y25uJ8uLsFVWgo/+a/6ycr+AIrv8gAe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5X69xQAAANsAAAAPAAAAAAAAAAAAAAAAAJgCAABkcnMv&#10;ZG93bnJldi54bWxQSwUGAAAAAAQABAD1AAAAigMAAAAA&#10;" path="m1789355,353nsc2393119,-13899,2962462,403013,3309034,1113167v215657,441899,330749,968857,329463,1508481l1819254,2612710,1789355,353xem1789355,353nfc2393119,-13899,2962462,403013,3309034,1113167v215657,441899,330749,968857,329463,1508481e" filled="f" strokecolor="#4579b8 [3044]" strokeweight="2.5pt">
                  <v:path arrowok="t" o:connecttype="custom" o:connectlocs="1789355,353;3309034,1113167;3638497,2621648" o:connectangles="0,0,0"/>
                </v:shape>
                <v:line id="Straight Connector 19" o:spid="_x0000_s1084" style="position:absolute;flip:x;visibility:visible;mso-wrap-style:square" from="21899,23145" to="22076,310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NmY8MAAADbAAAADwAAAGRycy9kb3ducmV2LnhtbERPTWvCQBC9C/6HZYTezEZbbJu6igjS&#10;oKCt7aHHITtNgtnZNLs10V/vCoK3ebzPmc47U4kjNa60rGAUxSCIM6tLzhV8f62GLyCcR9ZYWSYF&#10;J3Iwn/V7U0y0bfmTjnufixDCLkEFhfd1IqXLCjLoIlsTB+7XNgZ9gE0udYNtCDeVHMfxRBosOTQU&#10;WNOyoOyw/zcK0pTX6zOvdj+jj793/1hutk/ts1IPg27xBsJT5+/imzvVYf4rXH8JB8jZ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iDZmPDAAAA2wAAAA8AAAAAAAAAAAAA&#10;AAAAoQIAAGRycy9kb3ducmV2LnhtbFBLBQYAAAAABAAEAPkAAACRAwAAAAA=&#10;" strokecolor="#4579b8 [3044]"/>
                <v:shape id="Text Box 20" o:spid="_x0000_s1085" type="#_x0000_t202" style="position:absolute;left:21899;top:25998;width:455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vQMs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ev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e9AywgAAANsAAAAPAAAAAAAAAAAAAAAAAJgCAABkcnMvZG93&#10;bnJldi54bWxQSwUGAAAAAAQABAD1AAAAhwMAAAAA&#10;" filled="f" stroked="f" strokeweight=".5pt">
                  <v:textbox>
                    <w:txbxContent>
                      <w:p w:rsidR="00805351" w:rsidRDefault="00805351">
                        <w:r>
                          <w:t>7 m</w:t>
                        </w:r>
                      </w:p>
                    </w:txbxContent>
                  </v:textbox>
                </v:shape>
                <v:shape id="Straight Arrow Connector 21" o:spid="_x0000_s1086" type="#_x0000_t32" style="position:absolute;left:24172;top:23143;width:7;height:285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uZvcMAAADbAAAADwAAAGRycy9kb3ducmV2LnhtbESPQWvCQBSE74L/YXlCb7qJRSupq0ih&#10;UA9StFWvj91nEpp9G7JPTf99t1DocZiZb5jluveNulEX68AG8kkGitgGV3Np4PPjdbwAFQXZYROY&#10;DHxThPVqOFhi4cKd93Q7SKkShGOBBiqRttA62oo8xkloiZN3CZ1HSbIrtevwnuC+0dMsm2uPNaeF&#10;Clt6qch+Ha7ewDVcdpuje3o85WfZ2lq272RnxjyM+s0zKKFe/sN/7TdnYJrD75f0A/Tq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8Lmb3DAAAA2wAAAA8AAAAAAAAAAAAA&#10;AAAAoQIAAGRycy9kb3ducmV2LnhtbFBLBQYAAAAABAAEAPkAAACRAwAAAAA=&#10;" strokecolor="#4579b8 [3044]">
                  <v:stroke endarrow="open"/>
                </v:shape>
                <v:shape id="Straight Arrow Connector 22" o:spid="_x0000_s1087" type="#_x0000_t32" style="position:absolute;left:24172;top:28194;width:0;height:33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qzh8IAAADbAAAADwAAAGRycy9kb3ducmV2LnhtbESPT4vCMBTE78J+h/CEvWlqpVKqUUQo&#10;63X9A+7tbfNsi81LaVLtfvuNIHgcZuY3zGozmEbcqXO1ZQWzaQSCuLC65lLB6ZhPUhDOI2tsLJOC&#10;P3KwWX+MVphp++Bvuh98KQKEXYYKKu/bTEpXVGTQTW1LHLyr7Qz6ILtS6g4fAW4aGUfRQhqsOSxU&#10;2NKuouJ26I2C+fV3+Er9Vqb5xe76PkmSc/6j1Od42C5BeBr8O/xq77WCOIbnl/AD5P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6qzh8IAAADbAAAADwAAAAAAAAAAAAAA&#10;AAChAgAAZHJzL2Rvd25yZXYueG1sUEsFBgAAAAAEAAQA+QAAAJADAAAAAA==&#10;" strokecolor="#4579b8 [3044]">
                  <v:stroke endarrow="open"/>
                </v:shape>
                <v:shape id="Text Box 23" o:spid="_x0000_s1088" type="#_x0000_t202" style="position:absolute;left:359;top:20572;width:5334;height:3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lORc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U5FxQAAANsAAAAPAAAAAAAAAAAAAAAAAJgCAABkcnMv&#10;ZG93bnJldi54bWxQSwUGAAAAAAQABAD1AAAAigMAAAAA&#10;" filled="f" stroked="f" strokeweight=".5pt">
                  <v:textbox>
                    <w:txbxContent>
                      <w:p w:rsidR="003D6870" w:rsidRDefault="003D6870">
                        <w:r>
                          <w:t>25 m</w:t>
                        </w:r>
                      </w:p>
                    </w:txbxContent>
                  </v:textbox>
                </v:shape>
                <v:shape id="Straight Arrow Connector 24" o:spid="_x0000_s1089" type="#_x0000_t32" style="position:absolute;left:2931;top:4857;width:95;height:1571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3w6JcQAAADbAAAADwAAAGRycy9kb3ducmV2LnhtbESPzWoCQRCE70LeYeiAtzirRhNWR5FA&#10;IB5E1Pxcm5l2d3GnZ9lpdfP2GSHgsaiqr6j5svO1ulAbq8AGhoMMFLENruLCwOfh/ekVVBRkh3Vg&#10;MvBLEZaLh94ccxeuvKPLXgqVIBxzNFCKNLnW0ZbkMQ5CQ5y8Y2g9SpJtoV2L1wT3tR5l2VR7rDgt&#10;lNjQW0n2tD97A+dw3Ky+3Mv4e/gja1vJekt2Ykz/sVvNQAl1cg//tz+cgdEz3L6kH6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fDolxAAAANsAAAAPAAAAAAAAAAAA&#10;AAAAAKECAABkcnMvZG93bnJldi54bWxQSwUGAAAAAAQABAD5AAAAkgMAAAAA&#10;" strokecolor="#4579b8 [3044]">
                  <v:stroke endarrow="open"/>
                </v:shape>
                <v:shape id="Straight Arrow Connector 25" o:spid="_x0000_s1090" type="#_x0000_t32" style="position:absolute;left:2931;top:23141;width:95;height:837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0c/cQAAADbAAAADwAAAGRycy9kb3ducmV2LnhtbESPX2vCMBTF3wd+h3AF32aq6JBqFFEG&#10;G8JGVRDfrs21LTY3JYm2+/bLYODj4fz5cRarztTiQc5XlhWMhgkI4tzqigsFx8P76wyED8gaa8uk&#10;4Ic8rJa9lwWm2rac0WMfChFH2KeooAyhSaX0eUkG/dA2xNG7WmcwROkKqR22cdzUcpwkb9JgxZFQ&#10;YkObkvLb/m4iZDvJprvT7jKhbP3dXj7PX8GdlRr0u/UcRKAuPMP/7Q+tYDyFvy/xB8jl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fRz9xAAAANsAAAAPAAAAAAAAAAAA&#10;AAAAAKECAABkcnMvZG93bnJldi54bWxQSwUGAAAAAAQABAD5AAAAkgMAAAAA&#10;" strokecolor="#4579b8 [3044]">
                  <v:stroke endarrow="open"/>
                </v:shape>
                <v:shape id="Picture 26" o:spid="_x0000_s1091" type="#_x0000_t75" style="position:absolute;width:5143;height:96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mufnDAAAA2wAAAA8AAABkcnMvZG93bnJldi54bWxEj0GLwjAUhO/C/ofwFrxpqocqXdMigtKD&#10;l3UF8fa2ebbV5qU00dZ/vxEWPA4z8w2zygbTiAd1rrasYDaNQBAXVtdcKjj+bCdLEM4ja2wsk4In&#10;OcjSj9EKE217/qbHwZciQNglqKDyvk2kdEVFBt3UtsTBu9jOoA+yK6XusA9w08h5FMXSYM1hocKW&#10;NhUVt8PdKDit8+Z62Z2e+e85WvbbeC/lolBq/Dmsv0B4Gvw7/N/OtYJ5DK8v4QfI9A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ya5+cMAAADbAAAADwAAAAAAAAAAAAAAAACf&#10;AgAAZHJzL2Rvd25yZXYueG1sUEsFBgAAAAAEAAQA9wAAAI8DAAAAAA==&#10;">
                  <v:imagedata r:id="rId12" o:title=""/>
                  <v:path arrowok="t"/>
                </v:shape>
                <w10:anchorlock/>
              </v:group>
            </w:pict>
          </mc:Fallback>
        </mc:AlternateContent>
      </w:r>
    </w:p>
    <w:p w:rsidR="00AC01A0" w:rsidRDefault="00AC01A0" w:rsidP="00276A14">
      <w:pPr>
        <w:spacing w:after="0"/>
        <w:ind w:left="360"/>
        <w:rPr>
          <w:rFonts w:ascii="Arial" w:hAnsi="Arial" w:cs="Arial"/>
        </w:rPr>
      </w:pPr>
    </w:p>
    <w:p w:rsidR="00AC01A0" w:rsidRDefault="003D6870" w:rsidP="00D265AB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(a) Calculate the speed of the car at the bottom of the loop.</w:t>
      </w:r>
    </w:p>
    <w:p w:rsidR="003D6870" w:rsidRDefault="003D6870" w:rsidP="00D265AB">
      <w:pPr>
        <w:ind w:left="360"/>
        <w:rPr>
          <w:rFonts w:ascii="Arial" w:hAnsi="Arial" w:cs="Arial"/>
        </w:rPr>
      </w:pPr>
    </w:p>
    <w:p w:rsidR="003D6870" w:rsidRDefault="003D6870" w:rsidP="00D265AB">
      <w:pPr>
        <w:ind w:left="360"/>
        <w:rPr>
          <w:rFonts w:ascii="Arial" w:hAnsi="Arial" w:cs="Arial"/>
        </w:rPr>
      </w:pPr>
    </w:p>
    <w:p w:rsidR="003D6870" w:rsidRDefault="003D6870" w:rsidP="00D265AB">
      <w:pPr>
        <w:ind w:left="360"/>
        <w:rPr>
          <w:rFonts w:ascii="Arial" w:hAnsi="Arial" w:cs="Arial"/>
        </w:rPr>
      </w:pPr>
    </w:p>
    <w:p w:rsidR="003D6870" w:rsidRDefault="00A0175E" w:rsidP="00D265AB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4D6E33">
        <w:rPr>
          <w:rFonts w:ascii="Arial" w:hAnsi="Arial" w:cs="Arial"/>
        </w:rPr>
        <w:t>(3</w:t>
      </w:r>
      <w:r>
        <w:rPr>
          <w:rFonts w:ascii="Arial" w:hAnsi="Arial" w:cs="Arial"/>
        </w:rPr>
        <w:t xml:space="preserve"> marks)</w:t>
      </w:r>
    </w:p>
    <w:p w:rsidR="003D6870" w:rsidRDefault="003D6870" w:rsidP="00D265AB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(b) Calculate the centripetal acceleration at the bottom of the loop.</w:t>
      </w:r>
    </w:p>
    <w:p w:rsidR="00E15D21" w:rsidRDefault="00E15D21" w:rsidP="00D265AB">
      <w:pPr>
        <w:ind w:left="360"/>
        <w:rPr>
          <w:rFonts w:ascii="Arial" w:hAnsi="Arial" w:cs="Arial"/>
        </w:rPr>
      </w:pPr>
    </w:p>
    <w:p w:rsidR="00CB45F4" w:rsidRDefault="00CB45F4" w:rsidP="00D265AB">
      <w:pPr>
        <w:ind w:left="360"/>
        <w:rPr>
          <w:rFonts w:ascii="Arial" w:hAnsi="Arial" w:cs="Arial"/>
        </w:rPr>
      </w:pPr>
    </w:p>
    <w:p w:rsidR="00CB45F4" w:rsidRDefault="00CB45F4" w:rsidP="00D265AB">
      <w:pPr>
        <w:ind w:left="360"/>
        <w:rPr>
          <w:rFonts w:ascii="Arial" w:hAnsi="Arial" w:cs="Arial"/>
        </w:rPr>
      </w:pPr>
    </w:p>
    <w:p w:rsidR="00E15D21" w:rsidRDefault="00E15D21" w:rsidP="00D265AB">
      <w:pPr>
        <w:ind w:left="360"/>
        <w:rPr>
          <w:rFonts w:ascii="Arial" w:hAnsi="Arial" w:cs="Arial"/>
        </w:rPr>
      </w:pPr>
    </w:p>
    <w:p w:rsidR="00E15D21" w:rsidRDefault="00C30A8C" w:rsidP="00D265AB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(1</w:t>
      </w:r>
      <w:r w:rsidR="00A0175E">
        <w:rPr>
          <w:rFonts w:ascii="Arial" w:hAnsi="Arial" w:cs="Arial"/>
        </w:rPr>
        <w:t xml:space="preserve"> mark)</w:t>
      </w:r>
    </w:p>
    <w:p w:rsidR="00E15D21" w:rsidRDefault="00E15D21" w:rsidP="00D265AB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>(c) Calculate the apparent weight of a 60.0 kg person at that instant at the bottom of the loop.</w:t>
      </w:r>
    </w:p>
    <w:p w:rsidR="00E15D21" w:rsidRDefault="00E15D21" w:rsidP="00D265AB">
      <w:pPr>
        <w:ind w:left="360"/>
        <w:rPr>
          <w:rFonts w:ascii="Arial" w:hAnsi="Arial" w:cs="Arial"/>
        </w:rPr>
      </w:pPr>
    </w:p>
    <w:p w:rsidR="00E15D21" w:rsidRDefault="00E15D21" w:rsidP="00D265AB">
      <w:pPr>
        <w:ind w:left="360"/>
        <w:rPr>
          <w:rFonts w:ascii="Arial" w:hAnsi="Arial" w:cs="Arial"/>
        </w:rPr>
      </w:pPr>
    </w:p>
    <w:p w:rsidR="00E15D21" w:rsidRDefault="00E15D21" w:rsidP="00D265AB">
      <w:pPr>
        <w:ind w:left="360"/>
        <w:rPr>
          <w:rFonts w:ascii="Arial" w:hAnsi="Arial" w:cs="Arial"/>
        </w:rPr>
      </w:pPr>
    </w:p>
    <w:p w:rsidR="00CB45F4" w:rsidRDefault="00CB45F4" w:rsidP="00D265AB">
      <w:pPr>
        <w:ind w:left="360"/>
        <w:rPr>
          <w:rFonts w:ascii="Arial" w:hAnsi="Arial" w:cs="Arial"/>
        </w:rPr>
      </w:pPr>
    </w:p>
    <w:p w:rsidR="00E15D21" w:rsidRDefault="00A0175E" w:rsidP="00D265AB">
      <w:pPr>
        <w:ind w:left="36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(2 marks)</w:t>
      </w:r>
    </w:p>
    <w:p w:rsidR="00866C54" w:rsidRDefault="00EF522B" w:rsidP="00866C54">
      <w:pPr>
        <w:tabs>
          <w:tab w:val="left" w:pos="1134"/>
        </w:tabs>
        <w:autoSpaceDE w:val="0"/>
        <w:autoSpaceDN w:val="0"/>
        <w:adjustRightInd w:val="0"/>
        <w:ind w:left="426" w:hanging="426"/>
        <w:rPr>
          <w:rFonts w:ascii="Arial" w:hAnsi="Arial" w:cs="Arial"/>
        </w:rPr>
      </w:pPr>
      <w:r>
        <w:rPr>
          <w:rFonts w:ascii="Arial" w:hAnsi="Arial" w:cs="Arial"/>
        </w:rPr>
        <w:lastRenderedPageBreak/>
        <w:t>8</w:t>
      </w:r>
      <w:r w:rsidR="00866C54" w:rsidRPr="00B614AF">
        <w:rPr>
          <w:rFonts w:ascii="Arial" w:hAnsi="Arial" w:cs="Arial"/>
        </w:rPr>
        <w:tab/>
      </w:r>
      <w:r w:rsidR="00866C54">
        <w:rPr>
          <w:rFonts w:ascii="Arial" w:hAnsi="Arial" w:cs="Arial"/>
        </w:rPr>
        <w:t>(a) All satellites, natural and artificial use gravity to keep them in orbit.</w:t>
      </w:r>
    </w:p>
    <w:p w:rsidR="00866C54" w:rsidRPr="00ED02D7" w:rsidRDefault="00866C54" w:rsidP="007533A9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left="425" w:hanging="425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     Use   </w:t>
      </w:r>
      <w:proofErr w:type="spellStart"/>
      <w:proofErr w:type="gramStart"/>
      <w:r>
        <w:rPr>
          <w:rFonts w:ascii="Arial" w:hAnsi="Arial" w:cs="Arial"/>
        </w:rPr>
        <w:t>F</w:t>
      </w:r>
      <w:r w:rsidRPr="009E0899">
        <w:rPr>
          <w:rFonts w:ascii="Arial" w:hAnsi="Arial" w:cs="Arial"/>
          <w:vertAlign w:val="subscript"/>
        </w:rPr>
        <w:t>g</w:t>
      </w:r>
      <w:proofErr w:type="spellEnd"/>
      <w:proofErr w:type="gramEnd"/>
      <w:r>
        <w:rPr>
          <w:rFonts w:ascii="Arial" w:hAnsi="Arial" w:cs="Arial"/>
        </w:rPr>
        <w:t xml:space="preserve"> = </w:t>
      </w:r>
      <w:r w:rsidRPr="009E0899">
        <w:rPr>
          <w:rFonts w:ascii="Arial" w:hAnsi="Arial" w:cs="Arial"/>
          <w:u w:val="single"/>
        </w:rPr>
        <w:t>Gm</w:t>
      </w:r>
      <w:r w:rsidRPr="009E0899">
        <w:rPr>
          <w:rFonts w:ascii="Arial" w:hAnsi="Arial" w:cs="Arial"/>
          <w:u w:val="single"/>
          <w:vertAlign w:val="subscript"/>
        </w:rPr>
        <w:t>1</w:t>
      </w:r>
      <w:r w:rsidRPr="009E0899">
        <w:rPr>
          <w:rFonts w:ascii="Arial" w:hAnsi="Arial" w:cs="Arial"/>
          <w:u w:val="single"/>
        </w:rPr>
        <w:t>m</w:t>
      </w:r>
      <w:r w:rsidRPr="009E0899">
        <w:rPr>
          <w:rFonts w:ascii="Arial" w:hAnsi="Arial" w:cs="Arial"/>
          <w:u w:val="single"/>
          <w:vertAlign w:val="subscript"/>
        </w:rPr>
        <w:t>2</w:t>
      </w:r>
      <w:r>
        <w:rPr>
          <w:rFonts w:ascii="Arial" w:hAnsi="Arial" w:cs="Arial"/>
        </w:rPr>
        <w:tab/>
        <w:t>,   F</w:t>
      </w:r>
      <w:r w:rsidRPr="009E0899">
        <w:rPr>
          <w:rFonts w:ascii="Arial" w:hAnsi="Arial" w:cs="Arial"/>
          <w:vertAlign w:val="subscript"/>
        </w:rPr>
        <w:t>c</w:t>
      </w:r>
      <w:r>
        <w:rPr>
          <w:rFonts w:ascii="Arial" w:hAnsi="Arial" w:cs="Arial"/>
        </w:rPr>
        <w:t xml:space="preserve"> = </w:t>
      </w:r>
      <w:r w:rsidRPr="009E0899">
        <w:rPr>
          <w:rFonts w:ascii="Arial" w:hAnsi="Arial" w:cs="Arial"/>
          <w:u w:val="single"/>
        </w:rPr>
        <w:t>mv</w:t>
      </w:r>
      <w:r w:rsidRPr="009E0899">
        <w:rPr>
          <w:rFonts w:ascii="Arial" w:hAnsi="Arial" w:cs="Arial"/>
          <w:u w:val="single"/>
          <w:vertAlign w:val="superscript"/>
        </w:rPr>
        <w:t>2</w:t>
      </w:r>
      <w:r>
        <w:rPr>
          <w:rFonts w:ascii="Arial" w:hAnsi="Arial" w:cs="Arial"/>
        </w:rPr>
        <w:tab/>
        <w:t xml:space="preserve">and   v = </w:t>
      </w:r>
      <w:r w:rsidRPr="00ED02D7">
        <w:rPr>
          <w:rFonts w:ascii="Arial" w:hAnsi="Arial" w:cs="Arial"/>
          <w:u w:val="single"/>
        </w:rPr>
        <w:t>2πr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to derive a relationship between the radius </w:t>
      </w:r>
    </w:p>
    <w:p w:rsidR="00866C54" w:rsidRDefault="00866C54" w:rsidP="007533A9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left="425" w:hanging="425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proofErr w:type="gramStart"/>
      <w:r>
        <w:rPr>
          <w:rFonts w:ascii="Arial" w:hAnsi="Arial" w:cs="Arial"/>
        </w:rPr>
        <w:t>r</w:t>
      </w:r>
      <w:r w:rsidRPr="009E0899">
        <w:rPr>
          <w:rFonts w:ascii="Arial" w:hAnsi="Arial" w:cs="Arial"/>
          <w:vertAlign w:val="superscript"/>
        </w:rPr>
        <w:t>2</w:t>
      </w:r>
      <w:proofErr w:type="gramEnd"/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r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  T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of orbit and the period of orbit.</w:t>
      </w:r>
    </w:p>
    <w:p w:rsidR="00866C54" w:rsidRDefault="00866C54" w:rsidP="00866C54">
      <w:pPr>
        <w:tabs>
          <w:tab w:val="left" w:pos="1134"/>
        </w:tabs>
        <w:autoSpaceDE w:val="0"/>
        <w:autoSpaceDN w:val="0"/>
        <w:adjustRightInd w:val="0"/>
        <w:ind w:left="426" w:hanging="426"/>
        <w:rPr>
          <w:rFonts w:ascii="Arial" w:hAnsi="Arial" w:cs="Arial"/>
        </w:rPr>
      </w:pPr>
    </w:p>
    <w:p w:rsidR="00866C54" w:rsidRDefault="00866C54" w:rsidP="00866C54">
      <w:pPr>
        <w:tabs>
          <w:tab w:val="left" w:pos="1134"/>
        </w:tabs>
        <w:autoSpaceDE w:val="0"/>
        <w:autoSpaceDN w:val="0"/>
        <w:adjustRightInd w:val="0"/>
        <w:ind w:left="426" w:hanging="426"/>
        <w:rPr>
          <w:rFonts w:ascii="Arial" w:hAnsi="Arial" w:cs="Arial"/>
        </w:rPr>
      </w:pPr>
    </w:p>
    <w:p w:rsidR="00866C54" w:rsidRDefault="00866C54" w:rsidP="00866C54">
      <w:pPr>
        <w:tabs>
          <w:tab w:val="left" w:pos="1134"/>
        </w:tabs>
        <w:autoSpaceDE w:val="0"/>
        <w:autoSpaceDN w:val="0"/>
        <w:adjustRightInd w:val="0"/>
        <w:ind w:left="426" w:hanging="426"/>
        <w:rPr>
          <w:rFonts w:ascii="Arial" w:hAnsi="Arial" w:cs="Arial"/>
        </w:rPr>
      </w:pPr>
    </w:p>
    <w:p w:rsidR="00866C54" w:rsidRDefault="00866C54" w:rsidP="00866C54">
      <w:pPr>
        <w:tabs>
          <w:tab w:val="left" w:pos="1134"/>
        </w:tabs>
        <w:autoSpaceDE w:val="0"/>
        <w:autoSpaceDN w:val="0"/>
        <w:adjustRightInd w:val="0"/>
        <w:ind w:left="426" w:hanging="426"/>
        <w:rPr>
          <w:rFonts w:ascii="Arial" w:hAnsi="Arial" w:cs="Arial"/>
        </w:rPr>
      </w:pPr>
    </w:p>
    <w:p w:rsidR="00866C54" w:rsidRDefault="00866C54" w:rsidP="00866C54">
      <w:pPr>
        <w:tabs>
          <w:tab w:val="left" w:pos="1134"/>
        </w:tabs>
        <w:autoSpaceDE w:val="0"/>
        <w:autoSpaceDN w:val="0"/>
        <w:adjustRightInd w:val="0"/>
        <w:ind w:left="426" w:hanging="426"/>
        <w:rPr>
          <w:rFonts w:ascii="Arial" w:hAnsi="Arial" w:cs="Arial"/>
        </w:rPr>
      </w:pPr>
    </w:p>
    <w:p w:rsidR="00866C54" w:rsidRDefault="00866C54" w:rsidP="00866C54">
      <w:pPr>
        <w:tabs>
          <w:tab w:val="left" w:pos="1134"/>
        </w:tabs>
        <w:autoSpaceDE w:val="0"/>
        <w:autoSpaceDN w:val="0"/>
        <w:adjustRightInd w:val="0"/>
        <w:ind w:left="426" w:hanging="426"/>
        <w:rPr>
          <w:rFonts w:ascii="Arial" w:hAnsi="Arial" w:cs="Arial"/>
        </w:rPr>
      </w:pPr>
    </w:p>
    <w:p w:rsidR="00866C54" w:rsidRDefault="00866C54" w:rsidP="00866C54">
      <w:pPr>
        <w:tabs>
          <w:tab w:val="left" w:pos="1134"/>
        </w:tabs>
        <w:autoSpaceDE w:val="0"/>
        <w:autoSpaceDN w:val="0"/>
        <w:adjustRightInd w:val="0"/>
        <w:ind w:left="426" w:hanging="426"/>
        <w:rPr>
          <w:rFonts w:ascii="Arial" w:hAnsi="Arial" w:cs="Arial"/>
        </w:rPr>
      </w:pPr>
    </w:p>
    <w:p w:rsidR="00866C54" w:rsidRDefault="00866C54" w:rsidP="00866C54">
      <w:pPr>
        <w:tabs>
          <w:tab w:val="left" w:pos="1134"/>
        </w:tabs>
        <w:autoSpaceDE w:val="0"/>
        <w:autoSpaceDN w:val="0"/>
        <w:adjustRightInd w:val="0"/>
        <w:ind w:left="426" w:hanging="426"/>
        <w:rPr>
          <w:rFonts w:ascii="Arial" w:hAnsi="Arial" w:cs="Arial"/>
        </w:rPr>
      </w:pPr>
    </w:p>
    <w:p w:rsidR="00866C54" w:rsidRDefault="00866C54" w:rsidP="00866C54">
      <w:pPr>
        <w:tabs>
          <w:tab w:val="left" w:pos="1134"/>
        </w:tabs>
        <w:autoSpaceDE w:val="0"/>
        <w:autoSpaceDN w:val="0"/>
        <w:adjustRightInd w:val="0"/>
        <w:ind w:left="426" w:hanging="426"/>
        <w:rPr>
          <w:rFonts w:ascii="Arial" w:hAnsi="Arial" w:cs="Arial"/>
        </w:rPr>
      </w:pPr>
    </w:p>
    <w:p w:rsidR="00866C54" w:rsidRDefault="00866C54" w:rsidP="00866C54">
      <w:pPr>
        <w:tabs>
          <w:tab w:val="left" w:pos="1134"/>
        </w:tabs>
        <w:autoSpaceDE w:val="0"/>
        <w:autoSpaceDN w:val="0"/>
        <w:adjustRightInd w:val="0"/>
        <w:ind w:left="426" w:hanging="426"/>
        <w:rPr>
          <w:rFonts w:ascii="Arial" w:hAnsi="Arial" w:cs="Arial"/>
        </w:rPr>
      </w:pPr>
    </w:p>
    <w:p w:rsidR="00866C54" w:rsidRDefault="00866C54" w:rsidP="00866C54">
      <w:pPr>
        <w:tabs>
          <w:tab w:val="left" w:pos="1134"/>
        </w:tabs>
        <w:autoSpaceDE w:val="0"/>
        <w:autoSpaceDN w:val="0"/>
        <w:adjustRightInd w:val="0"/>
        <w:ind w:left="426" w:hanging="426"/>
        <w:rPr>
          <w:rFonts w:ascii="Arial" w:hAnsi="Arial" w:cs="Arial"/>
        </w:rPr>
      </w:pPr>
    </w:p>
    <w:p w:rsidR="00866C54" w:rsidRDefault="00866C54" w:rsidP="00866C54">
      <w:pPr>
        <w:tabs>
          <w:tab w:val="left" w:pos="1134"/>
        </w:tabs>
        <w:autoSpaceDE w:val="0"/>
        <w:autoSpaceDN w:val="0"/>
        <w:adjustRightInd w:val="0"/>
        <w:ind w:left="426" w:hanging="426"/>
        <w:rPr>
          <w:rFonts w:ascii="Arial" w:hAnsi="Arial" w:cs="Arial"/>
        </w:rPr>
      </w:pPr>
    </w:p>
    <w:p w:rsidR="00866C54" w:rsidRDefault="009510EA" w:rsidP="007533A9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left="425" w:hanging="425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(2</w:t>
      </w:r>
      <w:r w:rsidR="00866C54">
        <w:rPr>
          <w:rFonts w:ascii="Arial" w:hAnsi="Arial" w:cs="Arial"/>
        </w:rPr>
        <w:t xml:space="preserve"> marks)</w:t>
      </w:r>
    </w:p>
    <w:p w:rsidR="00866C54" w:rsidRDefault="00866C54" w:rsidP="007533A9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left="425" w:hanging="425"/>
        <w:rPr>
          <w:rFonts w:ascii="Arial" w:hAnsi="Arial" w:cs="Arial"/>
        </w:rPr>
      </w:pPr>
    </w:p>
    <w:p w:rsidR="00866C54" w:rsidRDefault="00866C54" w:rsidP="007533A9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left="425" w:hanging="425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(b) </w:t>
      </w:r>
      <w:r w:rsidRPr="00B614AF">
        <w:rPr>
          <w:rFonts w:ascii="Arial" w:hAnsi="Arial" w:cs="Arial"/>
        </w:rPr>
        <w:t xml:space="preserve">The planet </w:t>
      </w:r>
      <w:smartTag w:uri="urn:schemas-microsoft-com:office:smarttags" w:element="place">
        <w:r w:rsidRPr="00B614AF">
          <w:rPr>
            <w:rFonts w:ascii="Arial" w:hAnsi="Arial" w:cs="Arial"/>
          </w:rPr>
          <w:t>Neptune</w:t>
        </w:r>
      </w:smartTag>
      <w:r w:rsidRPr="00B614AF">
        <w:rPr>
          <w:rFonts w:ascii="Arial" w:hAnsi="Arial" w:cs="Arial"/>
        </w:rPr>
        <w:t xml:space="preserve"> has eight moons, one of which is called</w:t>
      </w:r>
      <w:r>
        <w:rPr>
          <w:rFonts w:ascii="Arial" w:hAnsi="Arial" w:cs="Arial"/>
        </w:rPr>
        <w:t xml:space="preserve"> </w:t>
      </w:r>
      <w:r w:rsidRPr="00B614AF">
        <w:rPr>
          <w:rFonts w:ascii="Arial" w:hAnsi="Arial" w:cs="Arial"/>
        </w:rPr>
        <w:t xml:space="preserve">Nereid, which orbits at a distance of </w:t>
      </w:r>
    </w:p>
    <w:p w:rsidR="00866C54" w:rsidRDefault="00866C54" w:rsidP="007533A9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left="425" w:hanging="425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      </w:t>
      </w:r>
      <w:proofErr w:type="gramStart"/>
      <w:r w:rsidRPr="00B614AF">
        <w:rPr>
          <w:rFonts w:ascii="Arial" w:hAnsi="Arial" w:cs="Arial"/>
        </w:rPr>
        <w:t>5.50 x 10</w:t>
      </w:r>
      <w:r w:rsidRPr="00B614AF">
        <w:rPr>
          <w:rFonts w:ascii="Arial" w:hAnsi="Arial" w:cs="Arial"/>
          <w:vertAlign w:val="superscript"/>
        </w:rPr>
        <w:t>9</w:t>
      </w:r>
      <w:r w:rsidRPr="00B614AF">
        <w:rPr>
          <w:rFonts w:ascii="Arial" w:hAnsi="Arial" w:cs="Arial"/>
        </w:rPr>
        <w:t xml:space="preserve"> m from </w:t>
      </w:r>
      <w:r w:rsidRPr="00A40785">
        <w:rPr>
          <w:rFonts w:ascii="Arial" w:hAnsi="Arial" w:cs="Arial"/>
        </w:rPr>
        <w:t xml:space="preserve">Neptune’s </w:t>
      </w:r>
      <w:proofErr w:type="spellStart"/>
      <w:r w:rsidRPr="00A40785">
        <w:rPr>
          <w:rFonts w:ascii="Arial" w:hAnsi="Arial" w:cs="Arial"/>
        </w:rPr>
        <w:t>centre</w:t>
      </w:r>
      <w:proofErr w:type="spellEnd"/>
      <w:r w:rsidRPr="00A40785">
        <w:rPr>
          <w:rFonts w:ascii="Arial" w:hAnsi="Arial" w:cs="Arial"/>
        </w:rPr>
        <w:t>.</w:t>
      </w:r>
      <w:proofErr w:type="gramEnd"/>
      <w:r>
        <w:rPr>
          <w:rFonts w:ascii="Arial" w:hAnsi="Arial" w:cs="Arial"/>
        </w:rPr>
        <w:t xml:space="preserve"> </w:t>
      </w:r>
      <w:r w:rsidRPr="00A40785">
        <w:rPr>
          <w:rFonts w:ascii="Arial" w:hAnsi="Arial" w:cs="Arial"/>
        </w:rPr>
        <w:t xml:space="preserve">Nereid takes 360 days to orbit </w:t>
      </w:r>
      <w:smartTag w:uri="urn:schemas-microsoft-com:office:smarttags" w:element="place">
        <w:r w:rsidRPr="00A40785">
          <w:rPr>
            <w:rFonts w:ascii="Arial" w:hAnsi="Arial" w:cs="Arial"/>
          </w:rPr>
          <w:t>Neptune</w:t>
        </w:r>
      </w:smartTag>
      <w:r w:rsidRPr="00A40785">
        <w:rPr>
          <w:rFonts w:ascii="Arial" w:hAnsi="Arial" w:cs="Arial"/>
        </w:rPr>
        <w:t xml:space="preserve">.  </w:t>
      </w:r>
    </w:p>
    <w:p w:rsidR="00866C54" w:rsidRDefault="00866C54" w:rsidP="007533A9">
      <w:pPr>
        <w:tabs>
          <w:tab w:val="left" w:pos="1134"/>
        </w:tabs>
        <w:autoSpaceDE w:val="0"/>
        <w:autoSpaceDN w:val="0"/>
        <w:adjustRightInd w:val="0"/>
        <w:spacing w:after="0" w:line="240" w:lineRule="auto"/>
        <w:ind w:left="425" w:hanging="425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      Use your work from part (a) to d</w:t>
      </w:r>
      <w:r w:rsidRPr="00A40785">
        <w:rPr>
          <w:rFonts w:ascii="Arial" w:hAnsi="Arial" w:cs="Arial"/>
        </w:rPr>
        <w:t>etermi</w:t>
      </w:r>
      <w:r>
        <w:rPr>
          <w:rFonts w:ascii="Arial" w:hAnsi="Arial" w:cs="Arial"/>
        </w:rPr>
        <w:t xml:space="preserve">ne the mass of </w:t>
      </w:r>
      <w:smartTag w:uri="urn:schemas-microsoft-com:office:smarttags" w:element="place">
        <w:r>
          <w:rPr>
            <w:rFonts w:ascii="Arial" w:hAnsi="Arial" w:cs="Arial"/>
          </w:rPr>
          <w:t>Neptune</w:t>
        </w:r>
      </w:smartTag>
      <w:r>
        <w:rPr>
          <w:rFonts w:ascii="Arial" w:hAnsi="Arial" w:cs="Arial"/>
        </w:rPr>
        <w:t>.</w:t>
      </w:r>
      <w:r>
        <w:rPr>
          <w:rFonts w:ascii="Arial" w:hAnsi="Arial" w:cs="Arial"/>
        </w:rPr>
        <w:tab/>
      </w:r>
    </w:p>
    <w:p w:rsidR="00866C54" w:rsidRDefault="00866C54" w:rsidP="00866C54">
      <w:pPr>
        <w:tabs>
          <w:tab w:val="left" w:pos="1134"/>
        </w:tabs>
        <w:autoSpaceDE w:val="0"/>
        <w:autoSpaceDN w:val="0"/>
        <w:adjustRightInd w:val="0"/>
        <w:ind w:left="426" w:hanging="426"/>
        <w:rPr>
          <w:rFonts w:ascii="Arial" w:hAnsi="Arial" w:cs="Arial"/>
        </w:rPr>
      </w:pPr>
    </w:p>
    <w:p w:rsidR="00866C54" w:rsidRDefault="00866C54" w:rsidP="00866C54">
      <w:pPr>
        <w:tabs>
          <w:tab w:val="left" w:pos="1134"/>
        </w:tabs>
        <w:autoSpaceDE w:val="0"/>
        <w:autoSpaceDN w:val="0"/>
        <w:adjustRightInd w:val="0"/>
        <w:ind w:left="426" w:hanging="426"/>
        <w:rPr>
          <w:rFonts w:ascii="Arial" w:hAnsi="Arial" w:cs="Arial"/>
        </w:rPr>
      </w:pPr>
    </w:p>
    <w:p w:rsidR="00866C54" w:rsidRDefault="00866C54" w:rsidP="00866C54">
      <w:pPr>
        <w:tabs>
          <w:tab w:val="left" w:pos="1134"/>
        </w:tabs>
        <w:autoSpaceDE w:val="0"/>
        <w:autoSpaceDN w:val="0"/>
        <w:adjustRightInd w:val="0"/>
        <w:ind w:left="426" w:hanging="426"/>
        <w:rPr>
          <w:rFonts w:ascii="Arial" w:hAnsi="Arial" w:cs="Arial"/>
        </w:rPr>
      </w:pPr>
    </w:p>
    <w:p w:rsidR="00866C54" w:rsidRDefault="00866C54" w:rsidP="00866C54">
      <w:pPr>
        <w:tabs>
          <w:tab w:val="left" w:pos="1134"/>
        </w:tabs>
        <w:autoSpaceDE w:val="0"/>
        <w:autoSpaceDN w:val="0"/>
        <w:adjustRightInd w:val="0"/>
        <w:ind w:left="426" w:hanging="426"/>
        <w:rPr>
          <w:rFonts w:ascii="Arial" w:hAnsi="Arial" w:cs="Arial"/>
        </w:rPr>
      </w:pPr>
    </w:p>
    <w:p w:rsidR="00866C54" w:rsidRDefault="00866C54" w:rsidP="00866C54">
      <w:pPr>
        <w:tabs>
          <w:tab w:val="left" w:pos="1134"/>
        </w:tabs>
        <w:autoSpaceDE w:val="0"/>
        <w:autoSpaceDN w:val="0"/>
        <w:adjustRightInd w:val="0"/>
        <w:ind w:left="426" w:hanging="426"/>
        <w:rPr>
          <w:rFonts w:ascii="Arial" w:hAnsi="Arial" w:cs="Arial"/>
        </w:rPr>
      </w:pPr>
    </w:p>
    <w:p w:rsidR="00866C54" w:rsidRDefault="00866C54" w:rsidP="00866C54">
      <w:pPr>
        <w:tabs>
          <w:tab w:val="left" w:pos="1134"/>
        </w:tabs>
        <w:autoSpaceDE w:val="0"/>
        <w:autoSpaceDN w:val="0"/>
        <w:adjustRightInd w:val="0"/>
        <w:ind w:left="426" w:hanging="426"/>
        <w:rPr>
          <w:rFonts w:ascii="Arial" w:hAnsi="Arial" w:cs="Arial"/>
        </w:rPr>
      </w:pPr>
    </w:p>
    <w:p w:rsidR="00866C54" w:rsidRDefault="00866C54" w:rsidP="00866C54">
      <w:pPr>
        <w:tabs>
          <w:tab w:val="left" w:pos="1134"/>
        </w:tabs>
        <w:autoSpaceDE w:val="0"/>
        <w:autoSpaceDN w:val="0"/>
        <w:adjustRightInd w:val="0"/>
        <w:ind w:left="426" w:hanging="426"/>
        <w:rPr>
          <w:rFonts w:ascii="Arial" w:hAnsi="Arial" w:cs="Arial"/>
        </w:rPr>
      </w:pPr>
    </w:p>
    <w:p w:rsidR="00866C54" w:rsidRDefault="00866C54" w:rsidP="00866C54">
      <w:pPr>
        <w:tabs>
          <w:tab w:val="left" w:pos="1134"/>
        </w:tabs>
        <w:autoSpaceDE w:val="0"/>
        <w:autoSpaceDN w:val="0"/>
        <w:adjustRightInd w:val="0"/>
        <w:ind w:left="426" w:hanging="426"/>
        <w:rPr>
          <w:rFonts w:ascii="Arial" w:hAnsi="Arial" w:cs="Arial"/>
        </w:rPr>
      </w:pPr>
    </w:p>
    <w:p w:rsidR="00866C54" w:rsidRDefault="00866C54" w:rsidP="00866C54">
      <w:pPr>
        <w:tabs>
          <w:tab w:val="left" w:pos="1134"/>
        </w:tabs>
        <w:autoSpaceDE w:val="0"/>
        <w:autoSpaceDN w:val="0"/>
        <w:adjustRightInd w:val="0"/>
        <w:ind w:left="426" w:hanging="426"/>
        <w:rPr>
          <w:rFonts w:ascii="Arial" w:hAnsi="Arial" w:cs="Arial"/>
        </w:rPr>
      </w:pPr>
    </w:p>
    <w:p w:rsidR="00866C54" w:rsidRDefault="00866C54" w:rsidP="00866C54">
      <w:pPr>
        <w:tabs>
          <w:tab w:val="left" w:pos="1134"/>
        </w:tabs>
        <w:autoSpaceDE w:val="0"/>
        <w:autoSpaceDN w:val="0"/>
        <w:adjustRightInd w:val="0"/>
        <w:ind w:left="426" w:hanging="426"/>
        <w:rPr>
          <w:rFonts w:ascii="Arial" w:hAnsi="Arial" w:cs="Arial"/>
        </w:rPr>
      </w:pPr>
    </w:p>
    <w:p w:rsidR="00866C54" w:rsidRDefault="00866C54" w:rsidP="00866C54">
      <w:pPr>
        <w:tabs>
          <w:tab w:val="left" w:pos="1134"/>
        </w:tabs>
        <w:autoSpaceDE w:val="0"/>
        <w:autoSpaceDN w:val="0"/>
        <w:adjustRightInd w:val="0"/>
        <w:ind w:left="426" w:hanging="426"/>
        <w:rPr>
          <w:rFonts w:ascii="Arial" w:hAnsi="Arial" w:cs="Arial"/>
        </w:rPr>
      </w:pPr>
    </w:p>
    <w:p w:rsidR="00866C54" w:rsidRDefault="00866C54" w:rsidP="00866C54">
      <w:pPr>
        <w:tabs>
          <w:tab w:val="left" w:pos="1134"/>
        </w:tabs>
        <w:autoSpaceDE w:val="0"/>
        <w:autoSpaceDN w:val="0"/>
        <w:adjustRightInd w:val="0"/>
        <w:ind w:left="426" w:hanging="426"/>
        <w:rPr>
          <w:rFonts w:ascii="Arial" w:hAnsi="Arial" w:cs="Arial"/>
        </w:rPr>
      </w:pPr>
    </w:p>
    <w:p w:rsidR="00866C54" w:rsidRPr="00A40785" w:rsidRDefault="00866C54" w:rsidP="00866C54">
      <w:pPr>
        <w:tabs>
          <w:tab w:val="left" w:pos="1134"/>
        </w:tabs>
        <w:autoSpaceDE w:val="0"/>
        <w:autoSpaceDN w:val="0"/>
        <w:adjustRightInd w:val="0"/>
        <w:ind w:left="426" w:hanging="426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(2</w:t>
      </w:r>
      <w:r w:rsidRPr="00A40785">
        <w:rPr>
          <w:rFonts w:ascii="Arial" w:hAnsi="Arial" w:cs="Arial"/>
        </w:rPr>
        <w:t xml:space="preserve"> marks)</w:t>
      </w:r>
    </w:p>
    <w:p w:rsidR="00866C54" w:rsidRDefault="00EF522B" w:rsidP="00866C54">
      <w:pPr>
        <w:pStyle w:val="NoSpacing"/>
        <w:ind w:left="720" w:hanging="720"/>
        <w:rPr>
          <w:rFonts w:ascii="Arial" w:hAnsi="Arial" w:cs="Arial"/>
        </w:rPr>
      </w:pPr>
      <w:r w:rsidRPr="00EF522B">
        <w:rPr>
          <w:rFonts w:ascii="Arial" w:hAnsi="Arial" w:cs="Arial"/>
        </w:rPr>
        <w:lastRenderedPageBreak/>
        <w:t>9.</w:t>
      </w:r>
      <w:r w:rsidR="00866C54">
        <w:tab/>
      </w:r>
      <w:r w:rsidR="00866C54" w:rsidRPr="00A40785">
        <w:rPr>
          <w:rFonts w:ascii="Arial" w:hAnsi="Arial" w:cs="Arial"/>
        </w:rPr>
        <w:t>Calculate the tension in the cable and</w:t>
      </w:r>
      <w:r w:rsidR="00866C54">
        <w:rPr>
          <w:rFonts w:ascii="Arial" w:hAnsi="Arial" w:cs="Arial"/>
        </w:rPr>
        <w:t xml:space="preserve"> </w:t>
      </w:r>
      <w:r w:rsidR="00866C54" w:rsidRPr="00D52EA3">
        <w:rPr>
          <w:rFonts w:ascii="Arial" w:hAnsi="Arial" w:cs="Arial"/>
        </w:rPr>
        <w:t>the reaction force provided by the wall</w:t>
      </w:r>
      <w:r w:rsidR="00866C54">
        <w:rPr>
          <w:rFonts w:ascii="Arial" w:hAnsi="Arial" w:cs="Arial"/>
        </w:rPr>
        <w:t xml:space="preserve"> </w:t>
      </w:r>
      <w:r w:rsidR="00866C54" w:rsidRPr="00D52EA3">
        <w:rPr>
          <w:rFonts w:ascii="Arial" w:hAnsi="Arial" w:cs="Arial"/>
        </w:rPr>
        <w:t>on the 1.5 m long beam of mass 1.0 kg</w:t>
      </w:r>
      <w:r w:rsidR="00866C54">
        <w:rPr>
          <w:rFonts w:ascii="Arial" w:hAnsi="Arial" w:cs="Arial"/>
        </w:rPr>
        <w:t xml:space="preserve"> </w:t>
      </w:r>
      <w:r w:rsidR="00866C54" w:rsidRPr="00D52EA3">
        <w:rPr>
          <w:rFonts w:ascii="Arial" w:hAnsi="Arial" w:cs="Arial"/>
        </w:rPr>
        <w:t>holding up a lantern of mass 1.8 kg.</w:t>
      </w:r>
    </w:p>
    <w:p w:rsidR="000468BC" w:rsidRPr="00D52EA3" w:rsidRDefault="000468BC" w:rsidP="00866C54">
      <w:pPr>
        <w:pStyle w:val="NoSpacing"/>
        <w:ind w:left="720" w:hanging="720"/>
        <w:rPr>
          <w:rFonts w:ascii="Arial" w:hAnsi="Arial" w:cs="Arial"/>
        </w:rPr>
      </w:pPr>
    </w:p>
    <w:p w:rsidR="00866C54" w:rsidRPr="00D52EA3" w:rsidRDefault="00866C54" w:rsidP="00866C54">
      <w:pPr>
        <w:ind w:left="720" w:hanging="720"/>
      </w:pPr>
      <w:r w:rsidRPr="00D52EA3">
        <w:tab/>
      </w:r>
    </w:p>
    <w:p w:rsidR="00866C54" w:rsidRPr="00D52EA3" w:rsidRDefault="000468BC" w:rsidP="00866C54">
      <w:pPr>
        <w:ind w:left="720" w:hanging="720"/>
        <w:jc w:val="center"/>
      </w:pPr>
      <w:r>
        <w:rPr>
          <w:rFonts w:ascii="Calibri" w:hAnsi="Calibri"/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316C201" wp14:editId="5B1D7807">
                <wp:simplePos x="0" y="0"/>
                <wp:positionH relativeFrom="column">
                  <wp:posOffset>354330</wp:posOffset>
                </wp:positionH>
                <wp:positionV relativeFrom="paragraph">
                  <wp:posOffset>263525</wp:posOffset>
                </wp:positionV>
                <wp:extent cx="152400" cy="95250"/>
                <wp:effectExtent l="0" t="0" r="19050" b="19050"/>
                <wp:wrapNone/>
                <wp:docPr id="32" name="Straight Connector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52400" cy="952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2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9pt,20.75pt" to="39.9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"/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2CE013" wp14:editId="559D38CE">
                <wp:simplePos x="0" y="0"/>
                <wp:positionH relativeFrom="column">
                  <wp:posOffset>817880</wp:posOffset>
                </wp:positionH>
                <wp:positionV relativeFrom="paragraph">
                  <wp:posOffset>131445</wp:posOffset>
                </wp:positionV>
                <wp:extent cx="466725" cy="247650"/>
                <wp:effectExtent l="0" t="0" r="0" b="0"/>
                <wp:wrapNone/>
                <wp:docPr id="49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66C54" w:rsidRPr="006E62B4" w:rsidRDefault="00866C54" w:rsidP="00866C5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9" o:spid="_x0000_s1092" type="#_x0000_t202" style="position:absolute;left:0;text-align:left;margin-left:64.4pt;margin-top:10.35pt;width:36.75pt;height:1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" filled="f" stroked="f" strokeweight=".5pt">
                <v:textbox>
                  <w:txbxContent>
                    <w:p w:rsidR="00866C54" w:rsidRPr="006E62B4" w:rsidRDefault="00866C54" w:rsidP="00866C5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B991314" wp14:editId="0A7D8A62">
                <wp:simplePos x="0" y="0"/>
                <wp:positionH relativeFrom="column">
                  <wp:posOffset>1096645</wp:posOffset>
                </wp:positionH>
                <wp:positionV relativeFrom="paragraph">
                  <wp:posOffset>300990</wp:posOffset>
                </wp:positionV>
                <wp:extent cx="1259840" cy="1229360"/>
                <wp:effectExtent l="15240" t="0" r="0" b="0"/>
                <wp:wrapNone/>
                <wp:docPr id="45" name="Freeform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-6448938">
                          <a:off x="0" y="0"/>
                          <a:ext cx="1259840" cy="1229360"/>
                        </a:xfrm>
                        <a:custGeom>
                          <a:avLst/>
                          <a:gdLst>
                            <a:gd name="T0" fmla="*/ 678202 w 1259840"/>
                            <a:gd name="T1" fmla="*/ 1808 h 1229360"/>
                            <a:gd name="T2" fmla="*/ 1069854 w 1259840"/>
                            <a:gd name="T3" fmla="*/ 174746 h 1229360"/>
                            <a:gd name="T4" fmla="*/ 0 60000 65536"/>
                            <a:gd name="T5" fmla="*/ 0 60000 65536"/>
                            <a:gd name="T6" fmla="*/ 3163 w 1259840"/>
                            <a:gd name="T7" fmla="*/ 3163 h 1229360"/>
                            <a:gd name="T8" fmla="*/ 18437 w 1259840"/>
                            <a:gd name="T9" fmla="*/ 18437 h 1229360"/>
                          </a:gdLst>
                          <a:ahLst/>
                          <a:cxnLst>
                            <a:cxn ang="T4">
                              <a:pos x="T0" y="T1"/>
                            </a:cxn>
                            <a:cxn ang="T5">
                              <a:pos x="T2" y="T3"/>
                            </a:cxn>
                          </a:cxnLst>
                          <a:rect l="T6" t="T7" r="T8" b="T9"/>
                          <a:pathLst>
                            <a:path w="1259840" h="1229360" stroke="0">
                              <a:moveTo>
                                <a:pt x="678202" y="1808"/>
                              </a:moveTo>
                              <a:cubicBezTo>
                                <a:pt x="825495" y="12857"/>
                                <a:pt x="964123" y="74070"/>
                                <a:pt x="1069854" y="174746"/>
                              </a:cubicBezTo>
                              <a:lnTo>
                                <a:pt x="629920" y="614680"/>
                              </a:lnTo>
                              <a:lnTo>
                                <a:pt x="678202" y="1808"/>
                              </a:lnTo>
                              <a:close/>
                            </a:path>
                            <a:path w="1259840" h="1229360" fill="none">
                              <a:moveTo>
                                <a:pt x="678202" y="1808"/>
                              </a:moveTo>
                              <a:cubicBezTo>
                                <a:pt x="825495" y="12857"/>
                                <a:pt x="964123" y="74070"/>
                                <a:pt x="1069854" y="174746"/>
                              </a:cubicBez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5" o:spid="_x0000_s1026" style="position:absolute;margin-left:86.35pt;margin-top:23.7pt;width:99.2pt;height:96.8pt;rotation:-7043960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1259840,1229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" path="m678202,1808nsc825495,12857,964123,74070,1069854,174746l629920,614680,678202,1808xem678202,1808nfc825495,12857,964123,74070,1069854,174746e" filled="f">
                <v:path arrowok="t" o:connecttype="custom" o:connectlocs="678202,1808;1069854,174746" o:connectangles="0,0" textboxrect="3163,3163,18437,18437"/>
              </v:shape>
            </w:pict>
          </mc:Fallback>
        </mc:AlternateContent>
      </w:r>
      <w:r w:rsidR="00866C54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329A36" wp14:editId="6952BD77">
                <wp:simplePos x="0" y="0"/>
                <wp:positionH relativeFrom="column">
                  <wp:posOffset>527685</wp:posOffset>
                </wp:positionH>
                <wp:positionV relativeFrom="paragraph">
                  <wp:posOffset>95250</wp:posOffset>
                </wp:positionV>
                <wp:extent cx="1143000" cy="940435"/>
                <wp:effectExtent l="13335" t="11430" r="15240" b="10160"/>
                <wp:wrapNone/>
                <wp:docPr id="48" name="Straight Connector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3000" cy="940435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48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.55pt,7.5pt" to="131.55pt,8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" strokeweight="1.25pt"/>
            </w:pict>
          </mc:Fallback>
        </mc:AlternateContent>
      </w:r>
      <w:r w:rsidR="00866C54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3B72BF" wp14:editId="51ADCE2C">
                <wp:simplePos x="0" y="0"/>
                <wp:positionH relativeFrom="column">
                  <wp:posOffset>375285</wp:posOffset>
                </wp:positionH>
                <wp:positionV relativeFrom="paragraph">
                  <wp:posOffset>79375</wp:posOffset>
                </wp:positionV>
                <wp:extent cx="152400" cy="95250"/>
                <wp:effectExtent l="13335" t="5080" r="5715" b="13970"/>
                <wp:wrapNone/>
                <wp:docPr id="47" name="Straight Connector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52400" cy="952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47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55pt,6.25pt" to="41.55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"/>
            </w:pict>
          </mc:Fallback>
        </mc:AlternateContent>
      </w:r>
      <w:r w:rsidR="00866C54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CB3E16" wp14:editId="77198C22">
                <wp:simplePos x="0" y="0"/>
                <wp:positionH relativeFrom="column">
                  <wp:posOffset>525780</wp:posOffset>
                </wp:positionH>
                <wp:positionV relativeFrom="paragraph">
                  <wp:posOffset>7620</wp:posOffset>
                </wp:positionV>
                <wp:extent cx="0" cy="1592580"/>
                <wp:effectExtent l="20955" t="19050" r="17145" b="17145"/>
                <wp:wrapNone/>
                <wp:docPr id="46" name="Straight Connector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9258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46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1.4pt,.6pt" to="41.4pt,1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" strokeweight="2pt"/>
            </w:pict>
          </mc:Fallback>
        </mc:AlternateContent>
      </w:r>
    </w:p>
    <w:p w:rsidR="00866C54" w:rsidRPr="00D52EA3" w:rsidRDefault="00866C54" w:rsidP="00866C54">
      <w:pPr>
        <w:ind w:left="720" w:hanging="720"/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21F2C2" wp14:editId="736AC06F">
                <wp:simplePos x="0" y="0"/>
                <wp:positionH relativeFrom="column">
                  <wp:posOffset>788670</wp:posOffset>
                </wp:positionH>
                <wp:positionV relativeFrom="paragraph">
                  <wp:posOffset>-1905</wp:posOffset>
                </wp:positionV>
                <wp:extent cx="161925" cy="114300"/>
                <wp:effectExtent l="38100" t="38100" r="28575" b="19050"/>
                <wp:wrapNone/>
                <wp:docPr id="44" name="Straight Arrow Connector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61925" cy="11430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 type="arrow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44" o:spid="_x0000_s1026" type="#_x0000_t32" style="position:absolute;margin-left:62.1pt;margin-top:-.15pt;width:12.75pt;height:9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" strokeweight="1pt">
                <v:stroke endarrow="open" endarrowwidth="wide" endarrowlength="long"/>
              </v:shape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16558DC" wp14:editId="080ED78D">
                <wp:simplePos x="0" y="0"/>
                <wp:positionH relativeFrom="column">
                  <wp:posOffset>375285</wp:posOffset>
                </wp:positionH>
                <wp:positionV relativeFrom="paragraph">
                  <wp:posOffset>109855</wp:posOffset>
                </wp:positionV>
                <wp:extent cx="152400" cy="95250"/>
                <wp:effectExtent l="13335" t="5715" r="5715" b="13335"/>
                <wp:wrapNone/>
                <wp:docPr id="43" name="Straight Connector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52400" cy="952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43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55pt,8.65pt" to="41.55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"/>
            </w:pict>
          </mc:Fallback>
        </mc:AlternateContent>
      </w:r>
    </w:p>
    <w:p w:rsidR="00866C54" w:rsidRPr="00D52EA3" w:rsidRDefault="000468BC" w:rsidP="00866C54">
      <w:pPr>
        <w:ind w:left="720" w:hanging="720"/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6FF7B7" wp14:editId="2E7F09DD">
                <wp:simplePos x="0" y="0"/>
                <wp:positionH relativeFrom="column">
                  <wp:posOffset>1158240</wp:posOffset>
                </wp:positionH>
                <wp:positionV relativeFrom="paragraph">
                  <wp:posOffset>132715</wp:posOffset>
                </wp:positionV>
                <wp:extent cx="485775" cy="293370"/>
                <wp:effectExtent l="0" t="0" r="0" b="0"/>
                <wp:wrapNone/>
                <wp:docPr id="38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75" cy="293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66C54" w:rsidRDefault="00866C54" w:rsidP="00866C54">
                            <w:r>
                              <w:t>40</w:t>
                            </w:r>
                            <w:r>
                              <w:rPr>
                                <w:rFonts w:cs="Calibri"/>
                              </w:rPr>
                              <w:t>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8" o:spid="_x0000_s1093" type="#_x0000_t202" style="position:absolute;left:0;text-align:left;margin-left:91.2pt;margin-top:10.45pt;width:38.25pt;height:23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" filled="f" stroked="f" strokeweight=".5pt">
                <v:textbox>
                  <w:txbxContent>
                    <w:p w:rsidR="00866C54" w:rsidRDefault="00866C54" w:rsidP="00866C54">
                      <w:r>
                        <w:t>40</w:t>
                      </w:r>
                      <w:r>
                        <w:rPr>
                          <w:rFonts w:cs="Calibri"/>
                        </w:rPr>
                        <w:t>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AA29B7" wp14:editId="4D0F47CB">
                <wp:simplePos x="0" y="0"/>
                <wp:positionH relativeFrom="column">
                  <wp:posOffset>346710</wp:posOffset>
                </wp:positionH>
                <wp:positionV relativeFrom="paragraph">
                  <wp:posOffset>66040</wp:posOffset>
                </wp:positionV>
                <wp:extent cx="152400" cy="95250"/>
                <wp:effectExtent l="0" t="0" r="19050" b="19050"/>
                <wp:wrapNone/>
                <wp:docPr id="33" name="Straight Connector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52400" cy="952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3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3pt,5.2pt" to="39.3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"/>
            </w:pict>
          </mc:Fallback>
        </mc:AlternateContent>
      </w:r>
    </w:p>
    <w:p w:rsidR="000468BC" w:rsidRDefault="000468BC" w:rsidP="000468BC">
      <w:pPr>
        <w:ind w:left="6480"/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A36BC5" wp14:editId="376A2096">
                <wp:simplePos x="0" y="0"/>
                <wp:positionH relativeFrom="column">
                  <wp:posOffset>2019300</wp:posOffset>
                </wp:positionH>
                <wp:positionV relativeFrom="paragraph">
                  <wp:posOffset>107315</wp:posOffset>
                </wp:positionV>
                <wp:extent cx="0" cy="228600"/>
                <wp:effectExtent l="0" t="0" r="19050" b="19050"/>
                <wp:wrapNone/>
                <wp:docPr id="37" name="Straight Connector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7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9pt,8.45pt" to="159pt,2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" strokeweight="1pt"/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052F01" wp14:editId="15E920FE">
                <wp:simplePos x="0" y="0"/>
                <wp:positionH relativeFrom="column">
                  <wp:posOffset>882780</wp:posOffset>
                </wp:positionH>
                <wp:positionV relativeFrom="paragraph">
                  <wp:posOffset>186690</wp:posOffset>
                </wp:positionV>
                <wp:extent cx="523875" cy="247650"/>
                <wp:effectExtent l="0" t="0" r="0" b="0"/>
                <wp:wrapNone/>
                <wp:docPr id="36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87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66C54" w:rsidRPr="006E62B4" w:rsidRDefault="00866C54" w:rsidP="00866C5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1.2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" o:spid="_x0000_s1094" type="#_x0000_t202" style="position:absolute;left:0;text-align:left;margin-left:69.5pt;margin-top:14.7pt;width:41.25pt;height:19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" filled="f" stroked="f" strokeweight=".5pt">
                <v:textbox>
                  <w:txbxContent>
                    <w:p w:rsidR="00866C54" w:rsidRPr="006E62B4" w:rsidRDefault="00866C54" w:rsidP="00866C5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1.2 m</w:t>
                      </w:r>
                    </w:p>
                  </w:txbxContent>
                </v:textbox>
              </v:shape>
            </w:pict>
          </mc:Fallback>
        </mc:AlternateContent>
      </w:r>
      <w:r w:rsidR="00866C54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9C6E87" wp14:editId="1849384B">
                <wp:simplePos x="0" y="0"/>
                <wp:positionH relativeFrom="column">
                  <wp:posOffset>522605</wp:posOffset>
                </wp:positionH>
                <wp:positionV relativeFrom="paragraph">
                  <wp:posOffset>63500</wp:posOffset>
                </wp:positionV>
                <wp:extent cx="1496695" cy="45085"/>
                <wp:effectExtent l="0" t="0" r="27305" b="12065"/>
                <wp:wrapNone/>
                <wp:docPr id="42" name="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96695" cy="4508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2" o:spid="_x0000_s1026" style="position:absolute;margin-left:41.15pt;margin-top:5pt;width:117.85pt;height:3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" fillcolor="black" strokeweight="2pt"/>
            </w:pict>
          </mc:Fallback>
        </mc:AlternateContent>
      </w:r>
      <w:r w:rsidR="00866C54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01437A" wp14:editId="67867BEE">
                <wp:simplePos x="0" y="0"/>
                <wp:positionH relativeFrom="column">
                  <wp:posOffset>375285</wp:posOffset>
                </wp:positionH>
                <wp:positionV relativeFrom="paragraph">
                  <wp:posOffset>-1905</wp:posOffset>
                </wp:positionV>
                <wp:extent cx="152400" cy="95250"/>
                <wp:effectExtent l="13335" t="6350" r="5715" b="12700"/>
                <wp:wrapNone/>
                <wp:docPr id="41" name="Straight Connector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52400" cy="952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41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55pt,-.15pt" to="41.55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"/>
            </w:pict>
          </mc:Fallback>
        </mc:AlternateContent>
      </w:r>
      <w:r w:rsidR="00866C54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4D46C8" wp14:editId="08A14106">
                <wp:simplePos x="0" y="0"/>
                <wp:positionH relativeFrom="column">
                  <wp:posOffset>375285</wp:posOffset>
                </wp:positionH>
                <wp:positionV relativeFrom="paragraph">
                  <wp:posOffset>215900</wp:posOffset>
                </wp:positionV>
                <wp:extent cx="152400" cy="95250"/>
                <wp:effectExtent l="13335" t="5080" r="5715" b="13970"/>
                <wp:wrapNone/>
                <wp:docPr id="40" name="Straight Connector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52400" cy="952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40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55pt,17pt" to="41.55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"/>
            </w:pict>
          </mc:Fallback>
        </mc:AlternateContent>
      </w:r>
      <w:r w:rsidR="00866C54"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4838E8" wp14:editId="46BBD8D3">
                <wp:simplePos x="0" y="0"/>
                <wp:positionH relativeFrom="column">
                  <wp:posOffset>375285</wp:posOffset>
                </wp:positionH>
                <wp:positionV relativeFrom="paragraph">
                  <wp:posOffset>418465</wp:posOffset>
                </wp:positionV>
                <wp:extent cx="152400" cy="95250"/>
                <wp:effectExtent l="13335" t="7620" r="5715" b="11430"/>
                <wp:wrapNone/>
                <wp:docPr id="39" name="Straight Connector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52400" cy="9525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39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55pt,32.95pt" to="41.55pt,4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"/>
            </w:pict>
          </mc:Fallback>
        </mc:AlternateContent>
      </w:r>
    </w:p>
    <w:p w:rsidR="00866C54" w:rsidRPr="000468BC" w:rsidRDefault="000468BC" w:rsidP="000468BC">
      <w:pPr>
        <w:ind w:left="2160" w:firstLine="720"/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6024327" wp14:editId="4FD72EC5">
                <wp:simplePos x="0" y="0"/>
                <wp:positionH relativeFrom="column">
                  <wp:posOffset>497205</wp:posOffset>
                </wp:positionH>
                <wp:positionV relativeFrom="paragraph">
                  <wp:posOffset>8255</wp:posOffset>
                </wp:positionV>
                <wp:extent cx="419100" cy="0"/>
                <wp:effectExtent l="38100" t="76200" r="0" b="114300"/>
                <wp:wrapNone/>
                <wp:docPr id="35" name="Straight Arrow Connector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35" o:spid="_x0000_s1026" type="#_x0000_t32" style="position:absolute;margin-left:39.15pt;margin-top:.65pt;width:33pt;height:0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">
                <v:stroke endarrow="open"/>
              </v:shape>
            </w:pict>
          </mc:Fallback>
        </mc:AlternateContent>
      </w: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D2A224C" wp14:editId="24727236">
                <wp:simplePos x="0" y="0"/>
                <wp:positionH relativeFrom="column">
                  <wp:posOffset>1238250</wp:posOffset>
                </wp:positionH>
                <wp:positionV relativeFrom="paragraph">
                  <wp:posOffset>-1270</wp:posOffset>
                </wp:positionV>
                <wp:extent cx="333375" cy="0"/>
                <wp:effectExtent l="0" t="76200" r="28575" b="114300"/>
                <wp:wrapNone/>
                <wp:docPr id="34" name="Straight Arrow Connector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33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arrow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Straight Arrow Connector 34" o:spid="_x0000_s1026" type="#_x0000_t32" style="position:absolute;margin-left:97.5pt;margin-top:-.1pt;width:26.2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">
                <v:stroke endarrow="open"/>
              </v:shape>
            </w:pict>
          </mc:Fallback>
        </mc:AlternateContent>
      </w:r>
      <w:r>
        <w:rPr>
          <w:noProof/>
          <w:lang w:val="en-AU" w:eastAsia="en-AU"/>
        </w:rPr>
        <w:drawing>
          <wp:inline distT="0" distB="0" distL="0" distR="0" wp14:anchorId="559448B9" wp14:editId="34B6C982">
            <wp:extent cx="561975" cy="6191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C54" w:rsidRDefault="00866C54" w:rsidP="00866C54">
      <w:pPr>
        <w:ind w:left="6480"/>
        <w:rPr>
          <w:noProof/>
          <w:lang w:val="en-AU" w:eastAsia="en-AU"/>
        </w:rPr>
      </w:pPr>
    </w:p>
    <w:p w:rsidR="00866C54" w:rsidRPr="00D52EA3" w:rsidRDefault="00866C54" w:rsidP="00866C54">
      <w:pPr>
        <w:ind w:left="6480"/>
      </w:pPr>
    </w:p>
    <w:p w:rsidR="00866C54" w:rsidRPr="00D52EA3" w:rsidRDefault="00866C54" w:rsidP="00866C54">
      <w:pPr>
        <w:ind w:left="2444" w:firstLine="436"/>
        <w:rPr>
          <w:rFonts w:ascii="Times New Roman" w:hAnsi="Times New Roman"/>
          <w:sz w:val="24"/>
          <w:szCs w:val="24"/>
        </w:rPr>
      </w:pPr>
    </w:p>
    <w:p w:rsidR="00866C54" w:rsidRDefault="00866C54" w:rsidP="00866C54">
      <w:pPr>
        <w:pStyle w:val="ListParagraph"/>
        <w:rPr>
          <w:rFonts w:ascii="Times New Roman" w:hAnsi="Times New Roman"/>
          <w:sz w:val="24"/>
          <w:szCs w:val="24"/>
        </w:rPr>
      </w:pPr>
    </w:p>
    <w:p w:rsidR="00866C54" w:rsidRDefault="00866C54" w:rsidP="00866C54">
      <w:pPr>
        <w:pStyle w:val="ListParagraph"/>
        <w:rPr>
          <w:rFonts w:ascii="Times New Roman" w:hAnsi="Times New Roman"/>
          <w:sz w:val="24"/>
          <w:szCs w:val="24"/>
        </w:rPr>
      </w:pPr>
    </w:p>
    <w:p w:rsidR="00866C54" w:rsidRDefault="00866C54" w:rsidP="00866C54">
      <w:pPr>
        <w:pStyle w:val="ListParagraph"/>
        <w:rPr>
          <w:rFonts w:ascii="Times New Roman" w:hAnsi="Times New Roman"/>
          <w:sz w:val="24"/>
          <w:szCs w:val="24"/>
        </w:rPr>
      </w:pPr>
    </w:p>
    <w:p w:rsidR="00866C54" w:rsidRDefault="00866C54" w:rsidP="00866C54">
      <w:pPr>
        <w:pStyle w:val="ListParagraph"/>
        <w:rPr>
          <w:rFonts w:ascii="Times New Roman" w:hAnsi="Times New Roman"/>
          <w:sz w:val="24"/>
          <w:szCs w:val="24"/>
        </w:rPr>
      </w:pPr>
    </w:p>
    <w:p w:rsidR="00866C54" w:rsidRDefault="00866C54" w:rsidP="00866C54">
      <w:pPr>
        <w:pStyle w:val="ListParagraph"/>
        <w:rPr>
          <w:rFonts w:ascii="Times New Roman" w:hAnsi="Times New Roman"/>
          <w:sz w:val="24"/>
          <w:szCs w:val="24"/>
        </w:rPr>
      </w:pPr>
    </w:p>
    <w:p w:rsidR="00866C54" w:rsidRDefault="00866C54" w:rsidP="00866C54">
      <w:pPr>
        <w:pStyle w:val="ListParagraph"/>
        <w:rPr>
          <w:rFonts w:ascii="Times New Roman" w:hAnsi="Times New Roman"/>
          <w:sz w:val="24"/>
          <w:szCs w:val="24"/>
        </w:rPr>
      </w:pPr>
    </w:p>
    <w:p w:rsidR="00866C54" w:rsidRDefault="00866C54" w:rsidP="00866C54">
      <w:pPr>
        <w:pStyle w:val="ListParagraph"/>
        <w:rPr>
          <w:rFonts w:ascii="Times New Roman" w:hAnsi="Times New Roman"/>
          <w:sz w:val="24"/>
          <w:szCs w:val="24"/>
        </w:rPr>
      </w:pPr>
    </w:p>
    <w:p w:rsidR="00866C54" w:rsidRPr="00C24FF7" w:rsidRDefault="00866C54" w:rsidP="00EF522B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C24FF7">
        <w:rPr>
          <w:rFonts w:ascii="Arial" w:hAnsi="Arial" w:cs="Arial"/>
        </w:rPr>
        <w:t>Marks)</w:t>
      </w:r>
    </w:p>
    <w:p w:rsidR="001036A4" w:rsidRDefault="001036A4" w:rsidP="00866C54">
      <w:pPr>
        <w:rPr>
          <w:rFonts w:ascii="Times New Roman" w:hAnsi="Times New Roman"/>
          <w:sz w:val="24"/>
          <w:szCs w:val="24"/>
        </w:rPr>
      </w:pPr>
    </w:p>
    <w:p w:rsidR="00EF522B" w:rsidRDefault="00EF522B">
      <w:pPr>
        <w:rPr>
          <w:rFonts w:ascii="Arial" w:eastAsia="Calibri" w:hAnsi="Arial" w:cs="Arial"/>
          <w:sz w:val="24"/>
          <w:szCs w:val="24"/>
          <w:lang w:val="en-AU"/>
        </w:rPr>
      </w:pPr>
      <w:r>
        <w:rPr>
          <w:rFonts w:ascii="Arial" w:eastAsia="Calibri" w:hAnsi="Arial" w:cs="Arial"/>
          <w:sz w:val="24"/>
          <w:szCs w:val="24"/>
          <w:lang w:val="en-AU"/>
        </w:rPr>
        <w:br w:type="page"/>
      </w:r>
    </w:p>
    <w:p w:rsidR="00772740" w:rsidRDefault="00EF522B" w:rsidP="00EF522B">
      <w:pPr>
        <w:spacing w:after="0" w:line="240" w:lineRule="auto"/>
        <w:ind w:left="300" w:hanging="300"/>
        <w:rPr>
          <w:rFonts w:ascii="Arial" w:eastAsia="Calibri" w:hAnsi="Arial" w:cs="Arial"/>
          <w:sz w:val="24"/>
          <w:szCs w:val="24"/>
          <w:lang w:val="en-AU"/>
        </w:rPr>
      </w:pPr>
      <w:r>
        <w:rPr>
          <w:rFonts w:ascii="Arial" w:eastAsia="Calibri" w:hAnsi="Arial" w:cs="Arial"/>
          <w:sz w:val="24"/>
          <w:szCs w:val="24"/>
          <w:lang w:val="en-AU"/>
        </w:rPr>
        <w:lastRenderedPageBreak/>
        <w:t>10.</w:t>
      </w:r>
      <w:r>
        <w:rPr>
          <w:rFonts w:ascii="Arial" w:eastAsia="Calibri" w:hAnsi="Arial" w:cs="Arial"/>
          <w:sz w:val="24"/>
          <w:szCs w:val="24"/>
          <w:lang w:val="en-AU"/>
        </w:rPr>
        <w:tab/>
      </w:r>
      <w:r w:rsidR="001510C0" w:rsidRPr="001510C0">
        <w:rPr>
          <w:rFonts w:ascii="Arial" w:eastAsia="Calibri" w:hAnsi="Arial" w:cs="Arial"/>
          <w:sz w:val="24"/>
          <w:szCs w:val="24"/>
          <w:lang w:val="en-AU"/>
        </w:rPr>
        <w:t xml:space="preserve">A satellite provides information about the receding glaciers on the Earth’s surface.  It has a </w:t>
      </w:r>
    </w:p>
    <w:p w:rsidR="00772740" w:rsidRDefault="001510C0" w:rsidP="00EF522B">
      <w:pPr>
        <w:spacing w:after="0" w:line="240" w:lineRule="auto"/>
        <w:ind w:firstLine="720"/>
        <w:rPr>
          <w:rFonts w:ascii="Arial" w:eastAsia="Calibri" w:hAnsi="Arial" w:cs="Arial"/>
          <w:sz w:val="24"/>
          <w:szCs w:val="24"/>
          <w:lang w:val="en-AU"/>
        </w:rPr>
      </w:pPr>
      <w:proofErr w:type="gramStart"/>
      <w:r w:rsidRPr="001510C0">
        <w:rPr>
          <w:rFonts w:ascii="Arial" w:eastAsia="Calibri" w:hAnsi="Arial" w:cs="Arial"/>
          <w:sz w:val="24"/>
          <w:szCs w:val="24"/>
          <w:lang w:val="en-AU"/>
        </w:rPr>
        <w:t>mass</w:t>
      </w:r>
      <w:proofErr w:type="gramEnd"/>
      <w:r w:rsidRPr="001510C0">
        <w:rPr>
          <w:rFonts w:ascii="Arial" w:eastAsia="Calibri" w:hAnsi="Arial" w:cs="Arial"/>
          <w:sz w:val="24"/>
          <w:szCs w:val="24"/>
          <w:lang w:val="en-AU"/>
        </w:rPr>
        <w:t xml:space="preserve"> of 395 kg and is in a circular orbit of radius 1.45 x 10</w:t>
      </w:r>
      <w:r w:rsidRPr="001510C0">
        <w:rPr>
          <w:rFonts w:ascii="Arial" w:eastAsia="Calibri" w:hAnsi="Arial" w:cs="Arial"/>
          <w:sz w:val="24"/>
          <w:szCs w:val="24"/>
          <w:vertAlign w:val="superscript"/>
          <w:lang w:val="en-AU"/>
        </w:rPr>
        <w:t>4</w:t>
      </w:r>
      <w:r w:rsidRPr="001510C0">
        <w:rPr>
          <w:rFonts w:ascii="Arial" w:eastAsia="Calibri" w:hAnsi="Arial" w:cs="Arial"/>
          <w:sz w:val="24"/>
          <w:szCs w:val="24"/>
          <w:lang w:val="en-AU"/>
        </w:rPr>
        <w:t xml:space="preserve"> km.  By orbiting for 12 days it can </w:t>
      </w:r>
    </w:p>
    <w:p w:rsidR="001510C0" w:rsidRPr="001510C0" w:rsidRDefault="001510C0" w:rsidP="00EF522B">
      <w:pPr>
        <w:spacing w:after="0" w:line="240" w:lineRule="auto"/>
        <w:ind w:firstLine="720"/>
        <w:rPr>
          <w:rFonts w:ascii="Arial" w:eastAsia="Calibri" w:hAnsi="Arial" w:cs="Arial"/>
          <w:sz w:val="24"/>
          <w:szCs w:val="24"/>
          <w:lang w:val="en-AU"/>
        </w:rPr>
      </w:pPr>
      <w:proofErr w:type="gramStart"/>
      <w:r w:rsidRPr="001510C0">
        <w:rPr>
          <w:rFonts w:ascii="Arial" w:eastAsia="Calibri" w:hAnsi="Arial" w:cs="Arial"/>
          <w:sz w:val="24"/>
          <w:szCs w:val="24"/>
          <w:lang w:val="en-AU"/>
        </w:rPr>
        <w:t>map</w:t>
      </w:r>
      <w:proofErr w:type="gramEnd"/>
      <w:r w:rsidRPr="001510C0">
        <w:rPr>
          <w:rFonts w:ascii="Arial" w:eastAsia="Calibri" w:hAnsi="Arial" w:cs="Arial"/>
          <w:sz w:val="24"/>
          <w:szCs w:val="24"/>
          <w:lang w:val="en-AU"/>
        </w:rPr>
        <w:t xml:space="preserve"> most of the Earth’s glaciers.</w:t>
      </w:r>
    </w:p>
    <w:p w:rsidR="001510C0" w:rsidRPr="001510C0" w:rsidRDefault="001510C0" w:rsidP="001510C0">
      <w:pPr>
        <w:spacing w:after="0" w:line="240" w:lineRule="auto"/>
        <w:rPr>
          <w:rFonts w:ascii="Arial" w:eastAsia="Calibri" w:hAnsi="Arial" w:cs="Arial"/>
          <w:sz w:val="24"/>
          <w:szCs w:val="24"/>
          <w:lang w:val="en-AU"/>
        </w:rPr>
      </w:pPr>
    </w:p>
    <w:p w:rsidR="001510C0" w:rsidRPr="001510C0" w:rsidRDefault="001510C0" w:rsidP="001510C0">
      <w:pPr>
        <w:numPr>
          <w:ilvl w:val="1"/>
          <w:numId w:val="11"/>
        </w:numPr>
        <w:tabs>
          <w:tab w:val="num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ind w:left="567" w:firstLine="0"/>
        <w:rPr>
          <w:rFonts w:ascii="Arial" w:eastAsia="Calibri" w:hAnsi="Arial" w:cs="Arial"/>
          <w:sz w:val="24"/>
          <w:szCs w:val="24"/>
          <w:lang w:val="en-AU"/>
        </w:rPr>
      </w:pPr>
      <w:r w:rsidRPr="001510C0">
        <w:rPr>
          <w:rFonts w:ascii="Arial" w:eastAsia="Calibri" w:hAnsi="Arial" w:cs="Arial"/>
          <w:sz w:val="24"/>
          <w:szCs w:val="24"/>
          <w:lang w:val="en-AU"/>
        </w:rPr>
        <w:t>Calculate the orbital speed of the satellite.</w:t>
      </w:r>
      <w:r w:rsidRPr="001510C0">
        <w:rPr>
          <w:rFonts w:ascii="Arial" w:eastAsia="Calibri" w:hAnsi="Arial" w:cs="Arial"/>
          <w:sz w:val="24"/>
          <w:szCs w:val="24"/>
          <w:lang w:val="en-AU"/>
        </w:rPr>
        <w:tab/>
      </w:r>
      <w:r w:rsidRPr="001510C0">
        <w:rPr>
          <w:rFonts w:ascii="Arial" w:eastAsia="Calibri" w:hAnsi="Arial" w:cs="Arial"/>
          <w:sz w:val="24"/>
          <w:szCs w:val="24"/>
          <w:lang w:val="en-AU"/>
        </w:rPr>
        <w:tab/>
      </w:r>
      <w:r w:rsidRPr="001510C0">
        <w:rPr>
          <w:rFonts w:ascii="Arial" w:eastAsia="Calibri" w:hAnsi="Arial" w:cs="Arial"/>
          <w:sz w:val="24"/>
          <w:szCs w:val="24"/>
          <w:lang w:val="en-AU"/>
        </w:rPr>
        <w:tab/>
      </w:r>
      <w:r w:rsidRPr="001510C0">
        <w:rPr>
          <w:rFonts w:ascii="Arial" w:eastAsia="Calibri" w:hAnsi="Arial" w:cs="Arial"/>
          <w:sz w:val="24"/>
          <w:szCs w:val="24"/>
          <w:lang w:val="en-AU"/>
        </w:rPr>
        <w:tab/>
      </w:r>
      <w:r w:rsidRPr="001510C0">
        <w:rPr>
          <w:rFonts w:ascii="Arial" w:eastAsia="Calibri" w:hAnsi="Arial" w:cs="Arial"/>
          <w:sz w:val="24"/>
          <w:szCs w:val="24"/>
          <w:lang w:val="en-AU"/>
        </w:rPr>
        <w:tab/>
      </w:r>
      <w:r w:rsidRPr="001510C0">
        <w:rPr>
          <w:rFonts w:ascii="Arial" w:eastAsia="Calibri" w:hAnsi="Arial" w:cs="Arial"/>
          <w:sz w:val="24"/>
          <w:szCs w:val="24"/>
          <w:lang w:val="en-AU"/>
        </w:rPr>
        <w:tab/>
      </w:r>
      <w:r w:rsidR="00B32B71">
        <w:rPr>
          <w:rFonts w:ascii="Arial" w:eastAsia="Calibri" w:hAnsi="Arial" w:cs="Arial"/>
          <w:sz w:val="24"/>
          <w:szCs w:val="24"/>
          <w:lang w:val="en-AU"/>
        </w:rPr>
        <w:tab/>
      </w:r>
      <w:r w:rsidRPr="001510C0">
        <w:rPr>
          <w:rFonts w:ascii="Arial" w:eastAsia="Calibri" w:hAnsi="Arial" w:cs="Arial"/>
          <w:sz w:val="24"/>
          <w:szCs w:val="24"/>
          <w:lang w:val="en-AU"/>
        </w:rPr>
        <w:t xml:space="preserve">(3 marks) </w:t>
      </w:r>
    </w:p>
    <w:p w:rsidR="001510C0" w:rsidRPr="001510C0" w:rsidRDefault="001510C0" w:rsidP="001510C0">
      <w:pPr>
        <w:tabs>
          <w:tab w:val="num" w:pos="567"/>
        </w:tabs>
        <w:spacing w:after="0" w:line="240" w:lineRule="auto"/>
        <w:rPr>
          <w:rFonts w:ascii="Arial" w:eastAsia="Calibri" w:hAnsi="Arial" w:cs="Arial"/>
          <w:sz w:val="24"/>
          <w:szCs w:val="24"/>
          <w:lang w:val="en-AU"/>
        </w:rPr>
      </w:pPr>
    </w:p>
    <w:p w:rsidR="001510C0" w:rsidRPr="001510C0" w:rsidRDefault="001510C0" w:rsidP="001510C0">
      <w:pPr>
        <w:tabs>
          <w:tab w:val="num" w:pos="567"/>
        </w:tabs>
        <w:spacing w:after="0" w:line="240" w:lineRule="auto"/>
        <w:rPr>
          <w:rFonts w:ascii="Arial" w:eastAsia="Calibri" w:hAnsi="Arial" w:cs="Arial"/>
          <w:sz w:val="24"/>
          <w:szCs w:val="24"/>
          <w:lang w:val="en-AU"/>
        </w:rPr>
      </w:pPr>
    </w:p>
    <w:p w:rsidR="001510C0" w:rsidRPr="001510C0" w:rsidRDefault="001510C0" w:rsidP="001510C0">
      <w:pPr>
        <w:tabs>
          <w:tab w:val="num" w:pos="567"/>
        </w:tabs>
        <w:spacing w:after="0" w:line="240" w:lineRule="auto"/>
        <w:rPr>
          <w:rFonts w:ascii="Arial" w:eastAsia="Calibri" w:hAnsi="Arial" w:cs="Arial"/>
          <w:sz w:val="24"/>
          <w:szCs w:val="24"/>
          <w:lang w:val="en-AU"/>
        </w:rPr>
      </w:pPr>
    </w:p>
    <w:p w:rsidR="001510C0" w:rsidRPr="001510C0" w:rsidRDefault="001510C0" w:rsidP="001510C0">
      <w:pPr>
        <w:tabs>
          <w:tab w:val="num" w:pos="567"/>
        </w:tabs>
        <w:spacing w:after="0" w:line="240" w:lineRule="auto"/>
        <w:rPr>
          <w:rFonts w:ascii="Arial" w:eastAsia="Calibri" w:hAnsi="Arial" w:cs="Arial"/>
          <w:sz w:val="24"/>
          <w:szCs w:val="24"/>
          <w:lang w:val="en-AU"/>
        </w:rPr>
      </w:pPr>
    </w:p>
    <w:p w:rsidR="001510C0" w:rsidRPr="001510C0" w:rsidRDefault="001510C0" w:rsidP="001510C0">
      <w:pPr>
        <w:tabs>
          <w:tab w:val="num" w:pos="567"/>
        </w:tabs>
        <w:spacing w:after="0" w:line="240" w:lineRule="auto"/>
        <w:rPr>
          <w:rFonts w:ascii="Arial" w:eastAsia="Calibri" w:hAnsi="Arial" w:cs="Arial"/>
          <w:sz w:val="24"/>
          <w:szCs w:val="24"/>
          <w:lang w:val="en-AU"/>
        </w:rPr>
      </w:pPr>
    </w:p>
    <w:p w:rsidR="001510C0" w:rsidRPr="001510C0" w:rsidRDefault="001510C0" w:rsidP="001510C0">
      <w:pPr>
        <w:tabs>
          <w:tab w:val="num" w:pos="567"/>
        </w:tabs>
        <w:spacing w:after="0" w:line="240" w:lineRule="auto"/>
        <w:rPr>
          <w:rFonts w:ascii="Arial" w:eastAsia="Calibri" w:hAnsi="Arial" w:cs="Arial"/>
          <w:sz w:val="24"/>
          <w:szCs w:val="24"/>
          <w:lang w:val="en-AU"/>
        </w:rPr>
      </w:pPr>
    </w:p>
    <w:p w:rsidR="001510C0" w:rsidRPr="001510C0" w:rsidRDefault="001510C0" w:rsidP="001510C0">
      <w:pPr>
        <w:tabs>
          <w:tab w:val="num" w:pos="567"/>
        </w:tabs>
        <w:spacing w:after="0" w:line="240" w:lineRule="auto"/>
        <w:rPr>
          <w:rFonts w:ascii="Arial" w:eastAsia="Calibri" w:hAnsi="Arial" w:cs="Arial"/>
          <w:sz w:val="24"/>
          <w:szCs w:val="24"/>
          <w:lang w:val="en-AU"/>
        </w:rPr>
      </w:pPr>
    </w:p>
    <w:p w:rsidR="001510C0" w:rsidRPr="001510C0" w:rsidRDefault="001510C0" w:rsidP="001510C0">
      <w:pPr>
        <w:tabs>
          <w:tab w:val="num" w:pos="567"/>
        </w:tabs>
        <w:spacing w:after="0" w:line="240" w:lineRule="auto"/>
        <w:rPr>
          <w:rFonts w:ascii="Arial" w:eastAsia="Calibri" w:hAnsi="Arial" w:cs="Arial"/>
          <w:sz w:val="24"/>
          <w:szCs w:val="24"/>
          <w:lang w:val="en-AU"/>
        </w:rPr>
      </w:pPr>
    </w:p>
    <w:p w:rsidR="001510C0" w:rsidRPr="001510C0" w:rsidRDefault="001510C0" w:rsidP="001510C0">
      <w:pPr>
        <w:tabs>
          <w:tab w:val="num" w:pos="567"/>
        </w:tabs>
        <w:spacing w:after="0" w:line="240" w:lineRule="auto"/>
        <w:rPr>
          <w:rFonts w:ascii="Arial" w:eastAsia="Calibri" w:hAnsi="Arial" w:cs="Arial"/>
          <w:sz w:val="24"/>
          <w:szCs w:val="24"/>
          <w:lang w:val="en-AU"/>
        </w:rPr>
      </w:pPr>
    </w:p>
    <w:p w:rsidR="001510C0" w:rsidRPr="001510C0" w:rsidRDefault="001510C0" w:rsidP="001510C0">
      <w:pPr>
        <w:tabs>
          <w:tab w:val="num" w:pos="567"/>
        </w:tabs>
        <w:spacing w:after="0" w:line="240" w:lineRule="auto"/>
        <w:rPr>
          <w:rFonts w:ascii="Arial" w:eastAsia="Calibri" w:hAnsi="Arial" w:cs="Arial"/>
          <w:sz w:val="24"/>
          <w:szCs w:val="24"/>
          <w:lang w:val="en-AU"/>
        </w:rPr>
      </w:pPr>
    </w:p>
    <w:p w:rsidR="001510C0" w:rsidRPr="001510C0" w:rsidRDefault="001510C0" w:rsidP="001510C0">
      <w:pPr>
        <w:tabs>
          <w:tab w:val="num" w:pos="567"/>
        </w:tabs>
        <w:spacing w:after="0" w:line="240" w:lineRule="auto"/>
        <w:rPr>
          <w:rFonts w:ascii="Arial" w:eastAsia="Calibri" w:hAnsi="Arial" w:cs="Arial"/>
          <w:sz w:val="24"/>
          <w:szCs w:val="24"/>
          <w:lang w:val="en-AU"/>
        </w:rPr>
      </w:pPr>
    </w:p>
    <w:p w:rsidR="001510C0" w:rsidRPr="001510C0" w:rsidRDefault="001510C0" w:rsidP="001510C0">
      <w:pPr>
        <w:tabs>
          <w:tab w:val="num" w:pos="567"/>
        </w:tabs>
        <w:spacing w:after="0" w:line="240" w:lineRule="auto"/>
        <w:rPr>
          <w:rFonts w:ascii="Arial" w:eastAsia="Calibri" w:hAnsi="Arial" w:cs="Arial"/>
          <w:sz w:val="24"/>
          <w:szCs w:val="24"/>
          <w:lang w:val="en-AU"/>
        </w:rPr>
      </w:pPr>
    </w:p>
    <w:p w:rsidR="001510C0" w:rsidRPr="001510C0" w:rsidRDefault="001510C0" w:rsidP="001510C0">
      <w:pPr>
        <w:tabs>
          <w:tab w:val="num" w:pos="567"/>
        </w:tabs>
        <w:spacing w:after="0" w:line="240" w:lineRule="auto"/>
        <w:rPr>
          <w:rFonts w:ascii="Arial" w:eastAsia="Calibri" w:hAnsi="Arial" w:cs="Arial"/>
          <w:sz w:val="24"/>
          <w:szCs w:val="24"/>
          <w:lang w:val="en-AU"/>
        </w:rPr>
      </w:pPr>
    </w:p>
    <w:p w:rsidR="001510C0" w:rsidRPr="001510C0" w:rsidRDefault="001510C0" w:rsidP="001510C0">
      <w:pPr>
        <w:numPr>
          <w:ilvl w:val="1"/>
          <w:numId w:val="11"/>
        </w:numPr>
        <w:tabs>
          <w:tab w:val="num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ind w:left="567" w:firstLine="0"/>
        <w:rPr>
          <w:rFonts w:ascii="Arial" w:eastAsia="Calibri" w:hAnsi="Arial" w:cs="Arial"/>
          <w:sz w:val="24"/>
          <w:szCs w:val="24"/>
          <w:lang w:val="en-AU"/>
        </w:rPr>
      </w:pPr>
      <w:r w:rsidRPr="001510C0">
        <w:rPr>
          <w:rFonts w:ascii="Arial" w:eastAsia="Calibri" w:hAnsi="Arial" w:cs="Arial"/>
          <w:sz w:val="24"/>
          <w:szCs w:val="24"/>
          <w:lang w:val="en-AU"/>
        </w:rPr>
        <w:t>List the force(s) that keep the satellite in its stable circular orbit.</w:t>
      </w:r>
      <w:r w:rsidRPr="001510C0">
        <w:rPr>
          <w:rFonts w:ascii="Arial" w:eastAsia="Calibri" w:hAnsi="Arial" w:cs="Arial"/>
          <w:sz w:val="24"/>
          <w:szCs w:val="24"/>
          <w:lang w:val="en-AU"/>
        </w:rPr>
        <w:tab/>
      </w:r>
      <w:r w:rsidRPr="001510C0">
        <w:rPr>
          <w:rFonts w:ascii="Arial" w:eastAsia="Calibri" w:hAnsi="Arial" w:cs="Arial"/>
          <w:sz w:val="24"/>
          <w:szCs w:val="24"/>
          <w:lang w:val="en-AU"/>
        </w:rPr>
        <w:tab/>
      </w:r>
      <w:r w:rsidR="00B32B71">
        <w:rPr>
          <w:rFonts w:ascii="Arial" w:eastAsia="Calibri" w:hAnsi="Arial" w:cs="Arial"/>
          <w:sz w:val="24"/>
          <w:szCs w:val="24"/>
          <w:lang w:val="en-AU"/>
        </w:rPr>
        <w:tab/>
      </w:r>
      <w:r w:rsidR="00772740">
        <w:rPr>
          <w:rFonts w:ascii="Arial" w:eastAsia="Calibri" w:hAnsi="Arial" w:cs="Arial"/>
          <w:sz w:val="24"/>
          <w:szCs w:val="24"/>
          <w:lang w:val="en-AU"/>
        </w:rPr>
        <w:t>(1</w:t>
      </w:r>
      <w:r w:rsidRPr="001510C0">
        <w:rPr>
          <w:rFonts w:ascii="Arial" w:eastAsia="Calibri" w:hAnsi="Arial" w:cs="Arial"/>
          <w:sz w:val="24"/>
          <w:szCs w:val="24"/>
          <w:lang w:val="en-AU"/>
        </w:rPr>
        <w:t xml:space="preserve"> mark)</w:t>
      </w:r>
    </w:p>
    <w:p w:rsidR="001510C0" w:rsidRPr="001510C0" w:rsidRDefault="001510C0" w:rsidP="001510C0">
      <w:pPr>
        <w:spacing w:after="0" w:line="240" w:lineRule="auto"/>
        <w:ind w:firstLine="3"/>
        <w:rPr>
          <w:rFonts w:ascii="Arial" w:eastAsia="Calibri" w:hAnsi="Arial" w:cs="Arial"/>
          <w:sz w:val="24"/>
          <w:szCs w:val="24"/>
          <w:lang w:val="en-AU"/>
        </w:rPr>
      </w:pPr>
    </w:p>
    <w:p w:rsidR="001510C0" w:rsidRPr="001510C0" w:rsidRDefault="001510C0" w:rsidP="001510C0">
      <w:pPr>
        <w:tabs>
          <w:tab w:val="num" w:pos="567"/>
        </w:tabs>
        <w:spacing w:after="0" w:line="240" w:lineRule="auto"/>
        <w:ind w:right="141" w:firstLine="3"/>
        <w:rPr>
          <w:rFonts w:ascii="Arial" w:eastAsia="Calibri" w:hAnsi="Arial" w:cs="Arial"/>
          <w:color w:val="000000"/>
          <w:sz w:val="24"/>
          <w:szCs w:val="24"/>
          <w:lang w:val="en-AU"/>
        </w:rPr>
      </w:pPr>
    </w:p>
    <w:p w:rsidR="001510C0" w:rsidRPr="001510C0" w:rsidRDefault="001510C0" w:rsidP="001510C0">
      <w:pPr>
        <w:tabs>
          <w:tab w:val="num" w:pos="567"/>
        </w:tabs>
        <w:spacing w:after="0" w:line="240" w:lineRule="auto"/>
        <w:ind w:right="141" w:firstLine="3"/>
        <w:rPr>
          <w:rFonts w:ascii="Arial" w:eastAsia="Calibri" w:hAnsi="Arial" w:cs="Arial"/>
          <w:color w:val="000000"/>
          <w:sz w:val="24"/>
          <w:szCs w:val="24"/>
          <w:lang w:val="en-AU"/>
        </w:rPr>
      </w:pPr>
    </w:p>
    <w:p w:rsidR="001510C0" w:rsidRPr="001510C0" w:rsidRDefault="001510C0" w:rsidP="001510C0">
      <w:pPr>
        <w:tabs>
          <w:tab w:val="num" w:pos="567"/>
        </w:tabs>
        <w:spacing w:after="0" w:line="240" w:lineRule="auto"/>
        <w:ind w:right="141" w:firstLine="3"/>
        <w:rPr>
          <w:rFonts w:ascii="Arial" w:eastAsia="Calibri" w:hAnsi="Arial" w:cs="Arial"/>
          <w:color w:val="000000"/>
          <w:sz w:val="24"/>
          <w:szCs w:val="24"/>
          <w:lang w:val="en-AU"/>
        </w:rPr>
      </w:pPr>
    </w:p>
    <w:p w:rsidR="00772740" w:rsidRDefault="001510C0" w:rsidP="001510C0">
      <w:pPr>
        <w:numPr>
          <w:ilvl w:val="1"/>
          <w:numId w:val="11"/>
        </w:numPr>
        <w:tabs>
          <w:tab w:val="num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ind w:left="567" w:firstLine="0"/>
        <w:rPr>
          <w:rFonts w:ascii="Arial" w:eastAsia="Calibri" w:hAnsi="Arial" w:cs="Arial"/>
          <w:sz w:val="24"/>
          <w:szCs w:val="24"/>
          <w:lang w:val="en-AU"/>
        </w:rPr>
      </w:pPr>
      <w:r w:rsidRPr="001510C0">
        <w:rPr>
          <w:rFonts w:ascii="Arial" w:eastAsia="Calibri" w:hAnsi="Arial" w:cs="Arial"/>
          <w:sz w:val="24"/>
          <w:szCs w:val="24"/>
          <w:lang w:val="en-AU"/>
        </w:rPr>
        <w:t xml:space="preserve">On the diagram below draw one or more </w:t>
      </w:r>
      <w:r w:rsidRPr="001510C0">
        <w:rPr>
          <w:rFonts w:ascii="Arial" w:eastAsia="Calibri" w:hAnsi="Arial" w:cs="Arial"/>
          <w:b/>
          <w:sz w:val="24"/>
          <w:szCs w:val="24"/>
          <w:lang w:val="en-AU"/>
        </w:rPr>
        <w:t>labelled</w:t>
      </w:r>
      <w:r w:rsidRPr="001510C0">
        <w:rPr>
          <w:rFonts w:ascii="Arial" w:eastAsia="Calibri" w:hAnsi="Arial" w:cs="Arial"/>
          <w:sz w:val="24"/>
          <w:szCs w:val="24"/>
          <w:lang w:val="en-AU"/>
        </w:rPr>
        <w:t xml:space="preserve"> arrows to show the direction </w:t>
      </w:r>
      <w:r w:rsidR="00772740">
        <w:rPr>
          <w:rFonts w:ascii="Arial" w:eastAsia="Calibri" w:hAnsi="Arial" w:cs="Arial"/>
          <w:sz w:val="24"/>
          <w:szCs w:val="24"/>
          <w:lang w:val="en-AU"/>
        </w:rPr>
        <w:t xml:space="preserve"> </w:t>
      </w:r>
      <w:r w:rsidRPr="001510C0">
        <w:rPr>
          <w:rFonts w:ascii="Arial" w:eastAsia="Calibri" w:hAnsi="Arial" w:cs="Arial"/>
          <w:sz w:val="24"/>
          <w:szCs w:val="24"/>
          <w:lang w:val="en-AU"/>
        </w:rPr>
        <w:t>of the</w:t>
      </w:r>
    </w:p>
    <w:p w:rsidR="001510C0" w:rsidRPr="001510C0" w:rsidRDefault="00772740" w:rsidP="00772740">
      <w:pPr>
        <w:tabs>
          <w:tab w:val="left" w:pos="1276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ind w:left="567"/>
        <w:rPr>
          <w:rFonts w:ascii="Arial" w:eastAsia="Calibri" w:hAnsi="Arial" w:cs="Arial"/>
          <w:sz w:val="24"/>
          <w:szCs w:val="24"/>
          <w:lang w:val="en-AU"/>
        </w:rPr>
      </w:pPr>
      <w:r>
        <w:rPr>
          <w:rFonts w:ascii="Arial" w:eastAsia="Calibri" w:hAnsi="Arial" w:cs="Arial"/>
          <w:sz w:val="24"/>
          <w:szCs w:val="24"/>
          <w:lang w:val="en-AU"/>
        </w:rPr>
        <w:tab/>
      </w:r>
      <w:proofErr w:type="gramStart"/>
      <w:r w:rsidR="001510C0" w:rsidRPr="001510C0">
        <w:rPr>
          <w:rFonts w:ascii="Arial" w:eastAsia="Calibri" w:hAnsi="Arial" w:cs="Arial"/>
          <w:sz w:val="24"/>
          <w:szCs w:val="24"/>
          <w:lang w:val="en-AU"/>
        </w:rPr>
        <w:t>force(s)</w:t>
      </w:r>
      <w:proofErr w:type="gramEnd"/>
      <w:r w:rsidR="001510C0" w:rsidRPr="001510C0">
        <w:rPr>
          <w:rFonts w:ascii="Arial" w:eastAsia="Calibri" w:hAnsi="Arial" w:cs="Arial"/>
          <w:sz w:val="24"/>
          <w:szCs w:val="24"/>
          <w:lang w:val="en-AU"/>
        </w:rPr>
        <w:t xml:space="preserve"> on the satellite as it orbits the Earth.</w:t>
      </w:r>
      <w:r>
        <w:rPr>
          <w:rFonts w:ascii="Arial" w:eastAsia="Calibri" w:hAnsi="Arial" w:cs="Arial"/>
          <w:sz w:val="24"/>
          <w:szCs w:val="24"/>
          <w:lang w:val="en-AU"/>
        </w:rPr>
        <w:tab/>
      </w:r>
      <w:r>
        <w:rPr>
          <w:rFonts w:ascii="Arial" w:eastAsia="Calibri" w:hAnsi="Arial" w:cs="Arial"/>
          <w:sz w:val="24"/>
          <w:szCs w:val="24"/>
          <w:lang w:val="en-AU"/>
        </w:rPr>
        <w:tab/>
      </w:r>
      <w:r>
        <w:rPr>
          <w:rFonts w:ascii="Arial" w:eastAsia="Calibri" w:hAnsi="Arial" w:cs="Arial"/>
          <w:sz w:val="24"/>
          <w:szCs w:val="24"/>
          <w:lang w:val="en-AU"/>
        </w:rPr>
        <w:tab/>
      </w:r>
      <w:r>
        <w:rPr>
          <w:rFonts w:ascii="Arial" w:eastAsia="Calibri" w:hAnsi="Arial" w:cs="Arial"/>
          <w:sz w:val="24"/>
          <w:szCs w:val="24"/>
          <w:lang w:val="en-AU"/>
        </w:rPr>
        <w:tab/>
      </w:r>
      <w:r>
        <w:rPr>
          <w:rFonts w:ascii="Arial" w:eastAsia="Calibri" w:hAnsi="Arial" w:cs="Arial"/>
          <w:sz w:val="24"/>
          <w:szCs w:val="24"/>
          <w:lang w:val="en-AU"/>
        </w:rPr>
        <w:tab/>
      </w:r>
      <w:r w:rsidR="00B32B71">
        <w:rPr>
          <w:rFonts w:ascii="Arial" w:eastAsia="Calibri" w:hAnsi="Arial" w:cs="Arial"/>
          <w:sz w:val="24"/>
          <w:szCs w:val="24"/>
          <w:lang w:val="en-AU"/>
        </w:rPr>
        <w:tab/>
      </w:r>
      <w:r>
        <w:rPr>
          <w:rFonts w:ascii="Arial" w:eastAsia="Calibri" w:hAnsi="Arial" w:cs="Arial"/>
          <w:sz w:val="24"/>
          <w:szCs w:val="24"/>
          <w:lang w:val="en-AU"/>
        </w:rPr>
        <w:t>(1</w:t>
      </w:r>
      <w:r w:rsidR="001510C0" w:rsidRPr="001510C0">
        <w:rPr>
          <w:rFonts w:ascii="Arial" w:eastAsia="Calibri" w:hAnsi="Arial" w:cs="Arial"/>
          <w:sz w:val="24"/>
          <w:szCs w:val="24"/>
          <w:lang w:val="en-AU"/>
        </w:rPr>
        <w:t xml:space="preserve"> mark)</w:t>
      </w:r>
    </w:p>
    <w:p w:rsidR="001510C0" w:rsidRPr="001510C0" w:rsidRDefault="001510C0" w:rsidP="001510C0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rFonts w:ascii="Arial" w:eastAsia="Calibri" w:hAnsi="Arial" w:cs="Arial"/>
          <w:sz w:val="24"/>
          <w:szCs w:val="24"/>
          <w:lang w:val="en-AU"/>
        </w:rPr>
      </w:pPr>
    </w:p>
    <w:p w:rsidR="001510C0" w:rsidRPr="001510C0" w:rsidRDefault="001510C0" w:rsidP="001510C0">
      <w:pPr>
        <w:tabs>
          <w:tab w:val="left" w:pos="567"/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rPr>
          <w:rFonts w:ascii="Arial" w:eastAsia="Calibri" w:hAnsi="Arial" w:cs="Arial"/>
          <w:sz w:val="24"/>
          <w:szCs w:val="24"/>
          <w:lang w:val="en-AU"/>
        </w:rPr>
      </w:pPr>
      <w:r w:rsidRPr="001510C0">
        <w:rPr>
          <w:rFonts w:ascii="Goudy Old Style" w:eastAsia="Calibri" w:hAnsi="Goudy Old Style" w:cs="Goudy Old Style"/>
          <w:sz w:val="24"/>
          <w:szCs w:val="24"/>
          <w:lang w:val="en-AU"/>
        </w:rPr>
        <w:tab/>
      </w:r>
      <w:r w:rsidRPr="001510C0">
        <w:rPr>
          <w:rFonts w:ascii="Goudy Old Style" w:eastAsia="Calibri" w:hAnsi="Goudy Old Style" w:cs="Goudy Old Style"/>
          <w:sz w:val="24"/>
          <w:szCs w:val="24"/>
          <w:lang w:val="en-AU"/>
        </w:rPr>
        <w:tab/>
      </w:r>
      <w:r w:rsidRPr="001510C0">
        <w:rPr>
          <w:rFonts w:ascii="Goudy Old Style" w:eastAsia="Calibri" w:hAnsi="Goudy Old Style" w:cs="Goudy Old Style"/>
          <w:sz w:val="24"/>
          <w:szCs w:val="24"/>
          <w:lang w:val="en-AU"/>
        </w:rPr>
        <w:tab/>
      </w:r>
      <w:r w:rsidRPr="001510C0">
        <w:rPr>
          <w:rFonts w:ascii="Goudy Old Style" w:eastAsia="Calibri" w:hAnsi="Goudy Old Style" w:cs="Goudy Old Style"/>
          <w:sz w:val="24"/>
          <w:szCs w:val="24"/>
          <w:lang w:val="en-AU"/>
        </w:rPr>
        <w:tab/>
      </w:r>
      <w:r w:rsidRPr="001510C0">
        <w:rPr>
          <w:rFonts w:ascii="Goudy Old Style" w:eastAsia="Calibri" w:hAnsi="Goudy Old Style" w:cs="Goudy Old Style"/>
          <w:sz w:val="24"/>
          <w:szCs w:val="24"/>
          <w:lang w:val="en-AU"/>
        </w:rPr>
        <w:tab/>
      </w:r>
      <w:r w:rsidRPr="001510C0">
        <w:rPr>
          <w:rFonts w:ascii="Goudy Old Style" w:eastAsia="Calibri" w:hAnsi="Goudy Old Style" w:cs="Goudy Old Style"/>
          <w:sz w:val="24"/>
          <w:szCs w:val="24"/>
          <w:lang w:val="en-AU"/>
        </w:rPr>
        <w:object w:dxaOrig="9941" w:dyaOrig="62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0.75pt;height:150pt" o:ole="">
            <v:imagedata r:id="rId14" o:title=""/>
          </v:shape>
          <o:OLEObject Type="Embed" ProgID="FXDraw3.Document" ShapeID="_x0000_i1025" DrawAspect="Content" ObjectID="_1519705742" r:id="rId15"/>
        </w:object>
      </w:r>
    </w:p>
    <w:p w:rsidR="001510C0" w:rsidRPr="001510C0" w:rsidRDefault="001510C0" w:rsidP="001510C0">
      <w:pPr>
        <w:spacing w:after="0" w:line="240" w:lineRule="auto"/>
        <w:rPr>
          <w:rFonts w:ascii="Arial" w:eastAsia="Calibri" w:hAnsi="Arial" w:cs="Arial"/>
          <w:sz w:val="24"/>
          <w:szCs w:val="24"/>
          <w:lang w:val="en-AU"/>
        </w:rPr>
      </w:pPr>
    </w:p>
    <w:p w:rsidR="001510C0" w:rsidRPr="001510C0" w:rsidRDefault="00EF522B" w:rsidP="001510C0">
      <w:pPr>
        <w:tabs>
          <w:tab w:val="left" w:pos="1134"/>
          <w:tab w:val="left" w:pos="1701"/>
          <w:tab w:val="left" w:pos="2268"/>
          <w:tab w:val="left" w:pos="2835"/>
          <w:tab w:val="left" w:pos="3402"/>
          <w:tab w:val="left" w:pos="3969"/>
          <w:tab w:val="left" w:pos="4536"/>
          <w:tab w:val="left" w:pos="5103"/>
          <w:tab w:val="left" w:pos="5670"/>
          <w:tab w:val="left" w:pos="6237"/>
          <w:tab w:val="left" w:pos="6804"/>
          <w:tab w:val="left" w:pos="7371"/>
          <w:tab w:val="left" w:pos="7938"/>
          <w:tab w:val="left" w:pos="8505"/>
          <w:tab w:val="left" w:pos="9072"/>
        </w:tabs>
        <w:spacing w:after="0" w:line="240" w:lineRule="auto"/>
        <w:ind w:left="567" w:firstLine="1"/>
        <w:rPr>
          <w:rFonts w:ascii="Arial" w:eastAsia="Calibri" w:hAnsi="Arial" w:cs="Arial"/>
          <w:sz w:val="24"/>
          <w:szCs w:val="24"/>
          <w:lang w:val="en-AU"/>
        </w:rPr>
      </w:pPr>
      <w:r>
        <w:rPr>
          <w:rFonts w:ascii="Arial" w:eastAsia="Calibri" w:hAnsi="Arial" w:cs="Arial"/>
          <w:sz w:val="24"/>
          <w:szCs w:val="24"/>
          <w:lang w:val="en-AU"/>
        </w:rPr>
        <w:t>(d</w:t>
      </w:r>
      <w:r w:rsidR="001510C0" w:rsidRPr="001510C0">
        <w:rPr>
          <w:rFonts w:ascii="Arial" w:eastAsia="Calibri" w:hAnsi="Arial" w:cs="Arial"/>
          <w:sz w:val="24"/>
          <w:szCs w:val="24"/>
          <w:lang w:val="en-AU"/>
        </w:rPr>
        <w:t>)</w:t>
      </w:r>
      <w:r w:rsidR="001510C0" w:rsidRPr="001510C0">
        <w:rPr>
          <w:rFonts w:ascii="Arial" w:eastAsia="Calibri" w:hAnsi="Arial" w:cs="Arial"/>
          <w:sz w:val="24"/>
          <w:szCs w:val="24"/>
          <w:lang w:val="en-AU"/>
        </w:rPr>
        <w:tab/>
        <w:t xml:space="preserve">Would you expect this satellite to be in a geostationary orbit about the Earth? </w:t>
      </w:r>
      <w:r w:rsidR="001510C0" w:rsidRPr="001510C0">
        <w:rPr>
          <w:rFonts w:ascii="Arial" w:eastAsia="Calibri" w:hAnsi="Arial" w:cs="Arial"/>
          <w:sz w:val="24"/>
          <w:szCs w:val="24"/>
          <w:lang w:val="en-AU"/>
        </w:rPr>
        <w:tab/>
        <w:t>Explain your answer.</w:t>
      </w:r>
      <w:r w:rsidR="001510C0" w:rsidRPr="001510C0">
        <w:rPr>
          <w:rFonts w:ascii="Arial" w:eastAsia="Calibri" w:hAnsi="Arial" w:cs="Arial"/>
          <w:sz w:val="24"/>
          <w:szCs w:val="24"/>
          <w:lang w:val="en-AU"/>
        </w:rPr>
        <w:tab/>
      </w:r>
      <w:r w:rsidR="001510C0" w:rsidRPr="001510C0">
        <w:rPr>
          <w:rFonts w:ascii="Arial" w:eastAsia="Calibri" w:hAnsi="Arial" w:cs="Arial"/>
          <w:sz w:val="24"/>
          <w:szCs w:val="24"/>
          <w:lang w:val="en-AU"/>
        </w:rPr>
        <w:tab/>
      </w:r>
      <w:r w:rsidR="001510C0" w:rsidRPr="001510C0">
        <w:rPr>
          <w:rFonts w:ascii="Arial" w:eastAsia="Calibri" w:hAnsi="Arial" w:cs="Arial"/>
          <w:sz w:val="24"/>
          <w:szCs w:val="24"/>
          <w:lang w:val="en-AU"/>
        </w:rPr>
        <w:tab/>
      </w:r>
      <w:r w:rsidR="001510C0" w:rsidRPr="001510C0">
        <w:rPr>
          <w:rFonts w:ascii="Arial" w:eastAsia="Calibri" w:hAnsi="Arial" w:cs="Arial"/>
          <w:sz w:val="24"/>
          <w:szCs w:val="24"/>
          <w:lang w:val="en-AU"/>
        </w:rPr>
        <w:tab/>
      </w:r>
      <w:r w:rsidR="001510C0" w:rsidRPr="001510C0">
        <w:rPr>
          <w:rFonts w:ascii="Arial" w:eastAsia="Calibri" w:hAnsi="Arial" w:cs="Arial"/>
          <w:sz w:val="24"/>
          <w:szCs w:val="24"/>
          <w:lang w:val="en-AU"/>
        </w:rPr>
        <w:tab/>
      </w:r>
      <w:r w:rsidR="001510C0" w:rsidRPr="001510C0">
        <w:rPr>
          <w:rFonts w:ascii="Arial" w:eastAsia="Calibri" w:hAnsi="Arial" w:cs="Arial"/>
          <w:sz w:val="24"/>
          <w:szCs w:val="24"/>
          <w:lang w:val="en-AU"/>
        </w:rPr>
        <w:tab/>
      </w:r>
      <w:r w:rsidR="001510C0" w:rsidRPr="001510C0">
        <w:rPr>
          <w:rFonts w:ascii="Arial" w:eastAsia="Calibri" w:hAnsi="Arial" w:cs="Arial"/>
          <w:sz w:val="24"/>
          <w:szCs w:val="24"/>
          <w:lang w:val="en-AU"/>
        </w:rPr>
        <w:tab/>
      </w:r>
      <w:r w:rsidR="001510C0" w:rsidRPr="001510C0">
        <w:rPr>
          <w:rFonts w:ascii="Arial" w:eastAsia="Calibri" w:hAnsi="Arial" w:cs="Arial"/>
          <w:sz w:val="24"/>
          <w:szCs w:val="24"/>
          <w:lang w:val="en-AU"/>
        </w:rPr>
        <w:tab/>
      </w:r>
      <w:r w:rsidR="001510C0" w:rsidRPr="001510C0">
        <w:rPr>
          <w:rFonts w:ascii="Arial" w:eastAsia="Calibri" w:hAnsi="Arial" w:cs="Arial"/>
          <w:sz w:val="24"/>
          <w:szCs w:val="24"/>
          <w:lang w:val="en-AU"/>
        </w:rPr>
        <w:tab/>
      </w:r>
      <w:r w:rsidR="001510C0" w:rsidRPr="001510C0">
        <w:rPr>
          <w:rFonts w:ascii="Arial" w:eastAsia="Calibri" w:hAnsi="Arial" w:cs="Arial"/>
          <w:sz w:val="24"/>
          <w:szCs w:val="24"/>
          <w:lang w:val="en-AU"/>
        </w:rPr>
        <w:tab/>
      </w:r>
      <w:r w:rsidR="00B32B71">
        <w:rPr>
          <w:rFonts w:ascii="Arial" w:eastAsia="Calibri" w:hAnsi="Arial" w:cs="Arial"/>
          <w:sz w:val="24"/>
          <w:szCs w:val="24"/>
          <w:lang w:val="en-AU"/>
        </w:rPr>
        <w:tab/>
      </w:r>
      <w:r w:rsidR="001510C0" w:rsidRPr="001510C0">
        <w:rPr>
          <w:rFonts w:ascii="Arial" w:eastAsia="Calibri" w:hAnsi="Arial" w:cs="Arial"/>
          <w:sz w:val="24"/>
          <w:szCs w:val="24"/>
          <w:lang w:val="en-AU"/>
        </w:rPr>
        <w:t>(2 marks)</w:t>
      </w:r>
    </w:p>
    <w:p w:rsidR="001510C0" w:rsidRPr="001510C0" w:rsidRDefault="001510C0" w:rsidP="001510C0">
      <w:pPr>
        <w:spacing w:after="0" w:line="240" w:lineRule="auto"/>
        <w:ind w:firstLine="1"/>
        <w:rPr>
          <w:rFonts w:ascii="Arial" w:eastAsia="Calibri" w:hAnsi="Arial" w:cs="Arial"/>
          <w:sz w:val="24"/>
          <w:szCs w:val="24"/>
          <w:lang w:val="en-AU"/>
        </w:rPr>
      </w:pPr>
    </w:p>
    <w:p w:rsidR="001036A4" w:rsidRDefault="001036A4" w:rsidP="00866C54">
      <w:pPr>
        <w:rPr>
          <w:rFonts w:ascii="Times New Roman" w:hAnsi="Times New Roman"/>
          <w:sz w:val="24"/>
          <w:szCs w:val="24"/>
        </w:rPr>
      </w:pPr>
    </w:p>
    <w:p w:rsidR="001036A4" w:rsidRDefault="001036A4" w:rsidP="00866C54">
      <w:pPr>
        <w:rPr>
          <w:rFonts w:ascii="Times New Roman" w:hAnsi="Times New Roman"/>
          <w:sz w:val="24"/>
          <w:szCs w:val="24"/>
        </w:rPr>
      </w:pPr>
    </w:p>
    <w:p w:rsidR="001036A4" w:rsidRDefault="001036A4" w:rsidP="00866C54">
      <w:pPr>
        <w:rPr>
          <w:rFonts w:ascii="Times New Roman" w:hAnsi="Times New Roman"/>
          <w:sz w:val="24"/>
          <w:szCs w:val="24"/>
        </w:rPr>
      </w:pPr>
    </w:p>
    <w:p w:rsidR="001036A4" w:rsidRDefault="001036A4" w:rsidP="00866C54">
      <w:pPr>
        <w:rPr>
          <w:rFonts w:ascii="Times New Roman" w:hAnsi="Times New Roman"/>
          <w:sz w:val="24"/>
          <w:szCs w:val="24"/>
        </w:rPr>
      </w:pPr>
    </w:p>
    <w:p w:rsidR="001036A4" w:rsidRDefault="001036A4" w:rsidP="00866C54">
      <w:pPr>
        <w:rPr>
          <w:rFonts w:ascii="Times New Roman" w:hAnsi="Times New Roman"/>
          <w:sz w:val="24"/>
          <w:szCs w:val="24"/>
        </w:rPr>
      </w:pPr>
    </w:p>
    <w:p w:rsidR="001036A4" w:rsidRDefault="001036A4" w:rsidP="00866C54">
      <w:pPr>
        <w:rPr>
          <w:rFonts w:ascii="Times New Roman" w:hAnsi="Times New Roman"/>
          <w:sz w:val="24"/>
          <w:szCs w:val="24"/>
        </w:rPr>
      </w:pPr>
    </w:p>
    <w:p w:rsidR="00A400A2" w:rsidRPr="000E21FD" w:rsidRDefault="009510EA" w:rsidP="001E6524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AU" w:eastAsia="en-AU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-1</wp:posOffset>
                </wp:positionH>
                <wp:positionV relativeFrom="paragraph">
                  <wp:posOffset>-4445</wp:posOffset>
                </wp:positionV>
                <wp:extent cx="428625" cy="247650"/>
                <wp:effectExtent l="0" t="0" r="0" b="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10EA" w:rsidRPr="009510EA" w:rsidRDefault="00EF522B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11</w:t>
                            </w:r>
                            <w:r w:rsidR="009510EA" w:rsidRPr="009510EA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5" o:spid="_x0000_s1095" type="#_x0000_t202" style="position:absolute;margin-left:0;margin-top:-.35pt;width:33.75pt;height:19.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" filled="f" stroked="f" strokeweight=".5pt">
                <v:textbox>
                  <w:txbxContent>
                    <w:p w:rsidR="009510EA" w:rsidRPr="009510EA" w:rsidRDefault="00EF522B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11</w:t>
                      </w:r>
                      <w:r w:rsidR="009510EA" w:rsidRPr="009510EA">
                        <w:rPr>
                          <w:rFonts w:ascii="Arial" w:hAnsi="Arial" w:cs="Arial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866C54">
        <w:rPr>
          <w:rFonts w:ascii="Times New Roman" w:hAnsi="Times New Roman"/>
          <w:noProof/>
          <w:sz w:val="24"/>
          <w:szCs w:val="24"/>
          <w:lang w:val="en-AU" w:eastAsia="en-AU"/>
        </w:rPr>
        <w:drawing>
          <wp:inline distT="0" distB="0" distL="0" distR="0">
            <wp:extent cx="6372391" cy="3609975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391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00A2">
        <w:rPr>
          <w:rFonts w:ascii="Times New Roman" w:hAnsi="Times New Roman"/>
          <w:noProof/>
          <w:sz w:val="24"/>
          <w:szCs w:val="24"/>
          <w:lang w:val="en-AU" w:eastAsia="en-AU"/>
        </w:rPr>
        <w:drawing>
          <wp:inline distT="0" distB="0" distL="0" distR="0" wp14:anchorId="304D619A" wp14:editId="23A613C9">
            <wp:extent cx="4667250" cy="242433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433" cy="24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0A2" w:rsidRDefault="00A400A2" w:rsidP="00A400A2">
      <w:pPr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AU" w:eastAsia="en-AU"/>
        </w:rPr>
        <w:drawing>
          <wp:inline distT="0" distB="0" distL="0" distR="0">
            <wp:extent cx="6530706" cy="2800350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706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0A2" w:rsidRPr="00831FFA" w:rsidRDefault="00A400A2" w:rsidP="001E6524">
      <w:pPr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AU" w:eastAsia="en-AU"/>
        </w:rPr>
        <w:lastRenderedPageBreak/>
        <w:drawing>
          <wp:inline distT="0" distB="0" distL="0" distR="0" wp14:anchorId="765B1674" wp14:editId="1F795781">
            <wp:extent cx="6400800" cy="28194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0A2" w:rsidRDefault="00A400A2" w:rsidP="00A400A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AU" w:eastAsia="en-AU"/>
        </w:rPr>
        <w:drawing>
          <wp:inline distT="0" distB="0" distL="0" distR="0">
            <wp:extent cx="5448300" cy="3459238"/>
            <wp:effectExtent l="0" t="0" r="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45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D06" w:rsidRPr="00315D06" w:rsidRDefault="00315D06" w:rsidP="00315D06">
      <w:pPr>
        <w:pStyle w:val="ListParagraph"/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Explain how a friction rollover occurs.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 w:rsidR="009510EA"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>(2 marks)</w:t>
      </w:r>
    </w:p>
    <w:p w:rsidR="00A400A2" w:rsidRDefault="00A400A2" w:rsidP="00A400A2">
      <w:pPr>
        <w:ind w:firstLine="720"/>
        <w:rPr>
          <w:rFonts w:ascii="Times New Roman" w:hAnsi="Times New Roman"/>
          <w:sz w:val="24"/>
          <w:szCs w:val="24"/>
        </w:rPr>
      </w:pPr>
    </w:p>
    <w:p w:rsidR="00AC01A0" w:rsidRDefault="00AC01A0" w:rsidP="00D265AB">
      <w:pPr>
        <w:ind w:left="360"/>
        <w:rPr>
          <w:rFonts w:ascii="Arial" w:hAnsi="Arial" w:cs="Arial"/>
        </w:rPr>
      </w:pPr>
    </w:p>
    <w:p w:rsidR="00A400A2" w:rsidRDefault="00A400A2" w:rsidP="00A400A2">
      <w:pPr>
        <w:ind w:left="360"/>
        <w:rPr>
          <w:rFonts w:ascii="Arial" w:hAnsi="Arial" w:cs="Arial"/>
        </w:rPr>
      </w:pPr>
      <w:r>
        <w:rPr>
          <w:rFonts w:ascii="Calibri" w:hAnsi="Calibri" w:cs="Times New Roman"/>
          <w:noProof/>
          <w:lang w:val="en-AU" w:eastAsia="en-AU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142875</wp:posOffset>
                </wp:positionH>
                <wp:positionV relativeFrom="paragraph">
                  <wp:posOffset>47625</wp:posOffset>
                </wp:positionV>
                <wp:extent cx="361950" cy="371475"/>
                <wp:effectExtent l="0" t="0" r="0" b="0"/>
                <wp:wrapNone/>
                <wp:docPr id="64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00A2" w:rsidRPr="00207B8F" w:rsidRDefault="00A400A2" w:rsidP="00A400A2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(b</w:t>
                            </w:r>
                            <w:r w:rsidRPr="00207B8F"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4" o:spid="_x0000_s1096" type="#_x0000_t202" style="position:absolute;left:0;text-align:left;margin-left:11.25pt;margin-top:3.75pt;width:28.5pt;height:29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" stroked="f" strokeweight=".5pt">
                <v:textbox>
                  <w:txbxContent>
                    <w:p w:rsidR="00A400A2" w:rsidRPr="00207B8F" w:rsidRDefault="00A400A2" w:rsidP="00A400A2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(b</w:t>
                      </w:r>
                      <w:r w:rsidRPr="00207B8F">
                        <w:rPr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cs="Times New Roman"/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6353175</wp:posOffset>
                </wp:positionH>
                <wp:positionV relativeFrom="paragraph">
                  <wp:posOffset>409575</wp:posOffset>
                </wp:positionV>
                <wp:extent cx="333375" cy="247650"/>
                <wp:effectExtent l="0" t="0" r="0" b="0"/>
                <wp:wrapNone/>
                <wp:docPr id="63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3375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00A2" w:rsidRDefault="00A400A2" w:rsidP="00A400A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3" o:spid="_x0000_s1097" type="#_x0000_t202" style="position:absolute;left:0;text-align:left;margin-left:500.25pt;margin-top:32.25pt;width:26.25pt;height:19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" stroked="f" strokeweight=".5pt">
                <v:textbox>
                  <w:txbxContent>
                    <w:p w:rsidR="00A400A2" w:rsidRDefault="00A400A2" w:rsidP="00A400A2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lang w:val="en-AU" w:eastAsia="en-AU"/>
        </w:rPr>
        <w:drawing>
          <wp:inline distT="0" distB="0" distL="0" distR="0">
            <wp:extent cx="6534150" cy="29813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0A2" w:rsidRDefault="00315D06" w:rsidP="00315D06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Using the information above, ESTIMATE the dimensions h and w for the unloaded and loaded RV and hence calculate its approximate SSF for the unloaded and loaded conditions.</w:t>
      </w:r>
    </w:p>
    <w:p w:rsidR="00315D06" w:rsidRPr="00315D06" w:rsidRDefault="00315D06" w:rsidP="00315D06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>(</w:t>
      </w:r>
      <w:proofErr w:type="gramStart"/>
      <w:r>
        <w:rPr>
          <w:rFonts w:ascii="Arial" w:hAnsi="Arial" w:cs="Arial"/>
        </w:rPr>
        <w:t>Hint :</w:t>
      </w:r>
      <w:proofErr w:type="gramEnd"/>
      <w:r>
        <w:rPr>
          <w:rFonts w:ascii="Arial" w:hAnsi="Arial" w:cs="Arial"/>
        </w:rPr>
        <w:t xml:space="preserve"> use your ruler)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(3 marks)</w:t>
      </w:r>
    </w:p>
    <w:p w:rsidR="00A400A2" w:rsidRDefault="00A400A2" w:rsidP="00A400A2">
      <w:pPr>
        <w:rPr>
          <w:rFonts w:ascii="Arial" w:hAnsi="Arial" w:cs="Arial"/>
        </w:rPr>
      </w:pPr>
    </w:p>
    <w:p w:rsidR="00A400A2" w:rsidRDefault="00A400A2" w:rsidP="00A400A2">
      <w:pPr>
        <w:rPr>
          <w:rFonts w:ascii="Arial" w:hAnsi="Arial" w:cs="Arial"/>
        </w:rPr>
      </w:pPr>
    </w:p>
    <w:p w:rsidR="00127986" w:rsidRDefault="00127986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127986" w:rsidRDefault="00127986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510EA" w:rsidRDefault="00127986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11(b) continued.</w:t>
      </w:r>
    </w:p>
    <w:p w:rsidR="00A400A2" w:rsidRDefault="00315D06" w:rsidP="00315D06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ESTIMATE the maximum safe speed of the loaded RV around a bend with a radius of 10.0 m.</w:t>
      </w:r>
    </w:p>
    <w:p w:rsidR="00315D06" w:rsidRPr="00315D06" w:rsidRDefault="00315D06" w:rsidP="00315D06">
      <w:pPr>
        <w:pStyle w:val="ListParagraph"/>
        <w:ind w:left="8640" w:firstLine="720"/>
        <w:rPr>
          <w:rFonts w:ascii="Arial" w:hAnsi="Arial" w:cs="Arial"/>
        </w:rPr>
      </w:pPr>
      <w:r>
        <w:rPr>
          <w:rFonts w:ascii="Arial" w:hAnsi="Arial" w:cs="Arial"/>
        </w:rPr>
        <w:t>(3 marks)</w:t>
      </w:r>
    </w:p>
    <w:p w:rsidR="00A400A2" w:rsidRDefault="00A400A2" w:rsidP="00A400A2">
      <w:pPr>
        <w:rPr>
          <w:rFonts w:ascii="Arial" w:hAnsi="Arial" w:cs="Arial"/>
        </w:rPr>
      </w:pPr>
    </w:p>
    <w:p w:rsidR="00A400A2" w:rsidRDefault="00A400A2" w:rsidP="00A400A2">
      <w:pPr>
        <w:rPr>
          <w:rFonts w:ascii="Arial" w:hAnsi="Arial" w:cs="Arial"/>
        </w:rPr>
      </w:pPr>
    </w:p>
    <w:p w:rsidR="00A400A2" w:rsidRDefault="00A400A2" w:rsidP="00A400A2">
      <w:pPr>
        <w:rPr>
          <w:rFonts w:ascii="Arial" w:hAnsi="Arial" w:cs="Arial"/>
        </w:rPr>
      </w:pPr>
    </w:p>
    <w:p w:rsidR="00A400A2" w:rsidRDefault="00A400A2" w:rsidP="00A400A2">
      <w:pPr>
        <w:rPr>
          <w:rFonts w:ascii="Arial" w:hAnsi="Arial" w:cs="Arial"/>
        </w:rPr>
      </w:pPr>
    </w:p>
    <w:p w:rsidR="00A400A2" w:rsidRDefault="00A400A2" w:rsidP="00A400A2">
      <w:pPr>
        <w:rPr>
          <w:rFonts w:ascii="Arial" w:hAnsi="Arial" w:cs="Arial"/>
        </w:rPr>
      </w:pPr>
    </w:p>
    <w:p w:rsidR="00A400A2" w:rsidRDefault="00A400A2" w:rsidP="00A400A2">
      <w:pPr>
        <w:rPr>
          <w:rFonts w:ascii="Arial" w:hAnsi="Arial" w:cs="Arial"/>
        </w:rPr>
      </w:pPr>
    </w:p>
    <w:p w:rsidR="00A400A2" w:rsidRDefault="00A400A2" w:rsidP="00A400A2">
      <w:pPr>
        <w:rPr>
          <w:rFonts w:ascii="Arial" w:hAnsi="Arial" w:cs="Arial"/>
        </w:rPr>
      </w:pPr>
    </w:p>
    <w:p w:rsidR="00A400A2" w:rsidRDefault="00A400A2" w:rsidP="00A400A2">
      <w:pPr>
        <w:rPr>
          <w:rFonts w:ascii="Arial" w:hAnsi="Arial" w:cs="Arial"/>
        </w:rPr>
      </w:pPr>
    </w:p>
    <w:p w:rsidR="00A400A2" w:rsidRDefault="00A400A2" w:rsidP="00A400A2">
      <w:pPr>
        <w:rPr>
          <w:rFonts w:ascii="Arial" w:hAnsi="Arial" w:cs="Arial"/>
        </w:rPr>
      </w:pPr>
    </w:p>
    <w:p w:rsidR="00A400A2" w:rsidRDefault="00A400A2" w:rsidP="00A400A2">
      <w:pPr>
        <w:rPr>
          <w:rFonts w:ascii="Arial" w:hAnsi="Arial" w:cs="Arial"/>
        </w:rPr>
      </w:pPr>
    </w:p>
    <w:p w:rsidR="00A400A2" w:rsidRDefault="00A400A2" w:rsidP="00A400A2">
      <w:pPr>
        <w:rPr>
          <w:rFonts w:ascii="Arial" w:hAnsi="Arial" w:cs="Arial"/>
        </w:rPr>
      </w:pPr>
    </w:p>
    <w:p w:rsidR="00A400A2" w:rsidRDefault="00A400A2" w:rsidP="00A400A2">
      <w:pPr>
        <w:rPr>
          <w:rFonts w:ascii="Arial" w:hAnsi="Arial" w:cs="Arial"/>
        </w:rPr>
      </w:pPr>
    </w:p>
    <w:p w:rsidR="00A400A2" w:rsidRDefault="00A400A2" w:rsidP="00A400A2">
      <w:pPr>
        <w:rPr>
          <w:rFonts w:ascii="Arial" w:hAnsi="Arial" w:cs="Arial"/>
        </w:rPr>
      </w:pPr>
    </w:p>
    <w:p w:rsidR="00A16B7F" w:rsidRPr="00315D06" w:rsidRDefault="00A16B7F" w:rsidP="00A16B7F">
      <w:pPr>
        <w:spacing w:after="0"/>
        <w:jc w:val="center"/>
        <w:rPr>
          <w:rFonts w:ascii="Arial" w:hAnsi="Arial" w:cs="Arial"/>
          <w:sz w:val="28"/>
          <w:szCs w:val="28"/>
        </w:rPr>
      </w:pPr>
      <w:r w:rsidRPr="00315D06">
        <w:rPr>
          <w:rFonts w:ascii="Arial" w:hAnsi="Arial" w:cs="Arial"/>
          <w:sz w:val="28"/>
          <w:szCs w:val="28"/>
        </w:rPr>
        <w:t>End of Test</w:t>
      </w:r>
    </w:p>
    <w:sectPr w:rsidR="00A16B7F" w:rsidRPr="00315D06" w:rsidSect="000C63BB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5F4484"/>
    <w:multiLevelType w:val="hybridMultilevel"/>
    <w:tmpl w:val="3BD0F25E"/>
    <w:lvl w:ilvl="0" w:tplc="9AAAD19E">
      <w:start w:val="1"/>
      <w:numFmt w:val="lowerLetter"/>
      <w:lvlText w:val="(%1)"/>
      <w:lvlJc w:val="left"/>
      <w:pPr>
        <w:ind w:left="9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20" w:hanging="360"/>
      </w:pPr>
    </w:lvl>
    <w:lvl w:ilvl="2" w:tplc="0C09001B" w:tentative="1">
      <w:start w:val="1"/>
      <w:numFmt w:val="lowerRoman"/>
      <w:lvlText w:val="%3."/>
      <w:lvlJc w:val="right"/>
      <w:pPr>
        <w:ind w:left="2340" w:hanging="180"/>
      </w:pPr>
    </w:lvl>
    <w:lvl w:ilvl="3" w:tplc="0C09000F" w:tentative="1">
      <w:start w:val="1"/>
      <w:numFmt w:val="decimal"/>
      <w:lvlText w:val="%4."/>
      <w:lvlJc w:val="left"/>
      <w:pPr>
        <w:ind w:left="3060" w:hanging="360"/>
      </w:pPr>
    </w:lvl>
    <w:lvl w:ilvl="4" w:tplc="0C090019" w:tentative="1">
      <w:start w:val="1"/>
      <w:numFmt w:val="lowerLetter"/>
      <w:lvlText w:val="%5."/>
      <w:lvlJc w:val="left"/>
      <w:pPr>
        <w:ind w:left="3780" w:hanging="360"/>
      </w:pPr>
    </w:lvl>
    <w:lvl w:ilvl="5" w:tplc="0C09001B" w:tentative="1">
      <w:start w:val="1"/>
      <w:numFmt w:val="lowerRoman"/>
      <w:lvlText w:val="%6."/>
      <w:lvlJc w:val="right"/>
      <w:pPr>
        <w:ind w:left="4500" w:hanging="180"/>
      </w:pPr>
    </w:lvl>
    <w:lvl w:ilvl="6" w:tplc="0C09000F" w:tentative="1">
      <w:start w:val="1"/>
      <w:numFmt w:val="decimal"/>
      <w:lvlText w:val="%7."/>
      <w:lvlJc w:val="left"/>
      <w:pPr>
        <w:ind w:left="5220" w:hanging="360"/>
      </w:pPr>
    </w:lvl>
    <w:lvl w:ilvl="7" w:tplc="0C090019" w:tentative="1">
      <w:start w:val="1"/>
      <w:numFmt w:val="lowerLetter"/>
      <w:lvlText w:val="%8."/>
      <w:lvlJc w:val="left"/>
      <w:pPr>
        <w:ind w:left="5940" w:hanging="360"/>
      </w:pPr>
    </w:lvl>
    <w:lvl w:ilvl="8" w:tplc="0C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>
    <w:nsid w:val="092E5574"/>
    <w:multiLevelType w:val="hybridMultilevel"/>
    <w:tmpl w:val="5D2AAD76"/>
    <w:lvl w:ilvl="0" w:tplc="B83E9826">
      <w:start w:val="4"/>
      <w:numFmt w:val="decimal"/>
      <w:lvlText w:val="(%1"/>
      <w:lvlJc w:val="left"/>
      <w:pPr>
        <w:ind w:left="9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440" w:hanging="360"/>
      </w:pPr>
    </w:lvl>
    <w:lvl w:ilvl="2" w:tplc="0C09001B" w:tentative="1">
      <w:start w:val="1"/>
      <w:numFmt w:val="lowerRoman"/>
      <w:lvlText w:val="%3."/>
      <w:lvlJc w:val="right"/>
      <w:pPr>
        <w:ind w:left="11160" w:hanging="180"/>
      </w:pPr>
    </w:lvl>
    <w:lvl w:ilvl="3" w:tplc="0C09000F" w:tentative="1">
      <w:start w:val="1"/>
      <w:numFmt w:val="decimal"/>
      <w:lvlText w:val="%4."/>
      <w:lvlJc w:val="left"/>
      <w:pPr>
        <w:ind w:left="11880" w:hanging="360"/>
      </w:pPr>
    </w:lvl>
    <w:lvl w:ilvl="4" w:tplc="0C090019" w:tentative="1">
      <w:start w:val="1"/>
      <w:numFmt w:val="lowerLetter"/>
      <w:lvlText w:val="%5."/>
      <w:lvlJc w:val="left"/>
      <w:pPr>
        <w:ind w:left="12600" w:hanging="360"/>
      </w:pPr>
    </w:lvl>
    <w:lvl w:ilvl="5" w:tplc="0C09001B" w:tentative="1">
      <w:start w:val="1"/>
      <w:numFmt w:val="lowerRoman"/>
      <w:lvlText w:val="%6."/>
      <w:lvlJc w:val="right"/>
      <w:pPr>
        <w:ind w:left="13320" w:hanging="180"/>
      </w:pPr>
    </w:lvl>
    <w:lvl w:ilvl="6" w:tplc="0C09000F" w:tentative="1">
      <w:start w:val="1"/>
      <w:numFmt w:val="decimal"/>
      <w:lvlText w:val="%7."/>
      <w:lvlJc w:val="left"/>
      <w:pPr>
        <w:ind w:left="14040" w:hanging="360"/>
      </w:pPr>
    </w:lvl>
    <w:lvl w:ilvl="7" w:tplc="0C090019" w:tentative="1">
      <w:start w:val="1"/>
      <w:numFmt w:val="lowerLetter"/>
      <w:lvlText w:val="%8."/>
      <w:lvlJc w:val="left"/>
      <w:pPr>
        <w:ind w:left="14760" w:hanging="360"/>
      </w:pPr>
    </w:lvl>
    <w:lvl w:ilvl="8" w:tplc="0C09001B" w:tentative="1">
      <w:start w:val="1"/>
      <w:numFmt w:val="lowerRoman"/>
      <w:lvlText w:val="%9."/>
      <w:lvlJc w:val="right"/>
      <w:pPr>
        <w:ind w:left="15480" w:hanging="180"/>
      </w:pPr>
    </w:lvl>
  </w:abstractNum>
  <w:abstractNum w:abstractNumId="2">
    <w:nsid w:val="0CD16C58"/>
    <w:multiLevelType w:val="hybridMultilevel"/>
    <w:tmpl w:val="D27A0968"/>
    <w:lvl w:ilvl="0" w:tplc="54F80122">
      <w:start w:val="1"/>
      <w:numFmt w:val="decimal"/>
      <w:lvlText w:val="%1"/>
      <w:lvlJc w:val="left"/>
      <w:pPr>
        <w:tabs>
          <w:tab w:val="num" w:pos="1020"/>
        </w:tabs>
        <w:ind w:left="1020" w:hanging="720"/>
      </w:pPr>
      <w:rPr>
        <w:rFonts w:hint="default"/>
        <w:i w:val="0"/>
        <w:color w:val="auto"/>
      </w:rPr>
    </w:lvl>
    <w:lvl w:ilvl="1" w:tplc="197E7296">
      <w:start w:val="1"/>
      <w:numFmt w:val="lowerLetter"/>
      <w:lvlText w:val="(%2)"/>
      <w:lvlJc w:val="left"/>
      <w:pPr>
        <w:tabs>
          <w:tab w:val="num" w:pos="1960"/>
        </w:tabs>
        <w:ind w:left="196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AD22620"/>
    <w:multiLevelType w:val="hybridMultilevel"/>
    <w:tmpl w:val="36F24880"/>
    <w:lvl w:ilvl="0" w:tplc="9D5089A6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B827D32"/>
    <w:multiLevelType w:val="hybridMultilevel"/>
    <w:tmpl w:val="4A2E3B40"/>
    <w:lvl w:ilvl="0" w:tplc="96A6D4F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5805798"/>
    <w:multiLevelType w:val="hybridMultilevel"/>
    <w:tmpl w:val="7C6A948E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486D9C"/>
    <w:multiLevelType w:val="hybridMultilevel"/>
    <w:tmpl w:val="675EDA76"/>
    <w:lvl w:ilvl="0" w:tplc="2ED2AF4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4957EE1"/>
    <w:multiLevelType w:val="hybridMultilevel"/>
    <w:tmpl w:val="945E879C"/>
    <w:lvl w:ilvl="0" w:tplc="9D5089A6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7F4A9E"/>
    <w:multiLevelType w:val="hybridMultilevel"/>
    <w:tmpl w:val="B54484C8"/>
    <w:lvl w:ilvl="0" w:tplc="D4543DAE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AEA5837"/>
    <w:multiLevelType w:val="hybridMultilevel"/>
    <w:tmpl w:val="01403A3A"/>
    <w:lvl w:ilvl="0" w:tplc="0C09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>
    <w:nsid w:val="492F4354"/>
    <w:multiLevelType w:val="hybridMultilevel"/>
    <w:tmpl w:val="06227F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6144C50"/>
    <w:multiLevelType w:val="hybridMultilevel"/>
    <w:tmpl w:val="25DA72B4"/>
    <w:lvl w:ilvl="0" w:tplc="45A0792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0"/>
  </w:num>
  <w:num w:numId="3">
    <w:abstractNumId w:val="3"/>
  </w:num>
  <w:num w:numId="4">
    <w:abstractNumId w:val="7"/>
  </w:num>
  <w:num w:numId="5">
    <w:abstractNumId w:val="6"/>
  </w:num>
  <w:num w:numId="6">
    <w:abstractNumId w:val="5"/>
  </w:num>
  <w:num w:numId="7">
    <w:abstractNumId w:val="0"/>
  </w:num>
  <w:num w:numId="8">
    <w:abstractNumId w:val="4"/>
  </w:num>
  <w:num w:numId="9">
    <w:abstractNumId w:val="8"/>
  </w:num>
  <w:num w:numId="10">
    <w:abstractNumId w:val="9"/>
  </w:num>
  <w:num w:numId="11">
    <w:abstractNumId w:val="2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6BBE"/>
    <w:rsid w:val="000468BC"/>
    <w:rsid w:val="00071D0B"/>
    <w:rsid w:val="000C63BB"/>
    <w:rsid w:val="001036A4"/>
    <w:rsid w:val="00127986"/>
    <w:rsid w:val="001510C0"/>
    <w:rsid w:val="00175D3E"/>
    <w:rsid w:val="001B0E66"/>
    <w:rsid w:val="001B7B67"/>
    <w:rsid w:val="001E6524"/>
    <w:rsid w:val="001F6BBE"/>
    <w:rsid w:val="002449F7"/>
    <w:rsid w:val="00267363"/>
    <w:rsid w:val="00276A14"/>
    <w:rsid w:val="00283149"/>
    <w:rsid w:val="00315D06"/>
    <w:rsid w:val="00352DFA"/>
    <w:rsid w:val="003711DD"/>
    <w:rsid w:val="0037783C"/>
    <w:rsid w:val="003D6870"/>
    <w:rsid w:val="00417D85"/>
    <w:rsid w:val="004776C4"/>
    <w:rsid w:val="00497585"/>
    <w:rsid w:val="004B3851"/>
    <w:rsid w:val="004D6E33"/>
    <w:rsid w:val="004E7101"/>
    <w:rsid w:val="004F7AFC"/>
    <w:rsid w:val="00515CB3"/>
    <w:rsid w:val="00582164"/>
    <w:rsid w:val="005C289C"/>
    <w:rsid w:val="005D3AFE"/>
    <w:rsid w:val="005D7E9C"/>
    <w:rsid w:val="00621655"/>
    <w:rsid w:val="0065754E"/>
    <w:rsid w:val="00727AE3"/>
    <w:rsid w:val="007533A9"/>
    <w:rsid w:val="00772740"/>
    <w:rsid w:val="007D2D34"/>
    <w:rsid w:val="00805351"/>
    <w:rsid w:val="00866C54"/>
    <w:rsid w:val="00884B3F"/>
    <w:rsid w:val="008A658F"/>
    <w:rsid w:val="008C1280"/>
    <w:rsid w:val="009510EA"/>
    <w:rsid w:val="009965F5"/>
    <w:rsid w:val="009A04D0"/>
    <w:rsid w:val="009C264D"/>
    <w:rsid w:val="009E5222"/>
    <w:rsid w:val="00A00A6D"/>
    <w:rsid w:val="00A0175E"/>
    <w:rsid w:val="00A05180"/>
    <w:rsid w:val="00A13E05"/>
    <w:rsid w:val="00A16B7F"/>
    <w:rsid w:val="00A400A2"/>
    <w:rsid w:val="00A56096"/>
    <w:rsid w:val="00A60A9B"/>
    <w:rsid w:val="00A72733"/>
    <w:rsid w:val="00A90668"/>
    <w:rsid w:val="00AC01A0"/>
    <w:rsid w:val="00AC59C2"/>
    <w:rsid w:val="00B32B71"/>
    <w:rsid w:val="00B639B0"/>
    <w:rsid w:val="00C30A8C"/>
    <w:rsid w:val="00C52948"/>
    <w:rsid w:val="00C76020"/>
    <w:rsid w:val="00CB45F4"/>
    <w:rsid w:val="00CD329D"/>
    <w:rsid w:val="00D265AB"/>
    <w:rsid w:val="00D9171E"/>
    <w:rsid w:val="00DC3123"/>
    <w:rsid w:val="00E15D21"/>
    <w:rsid w:val="00E56B63"/>
    <w:rsid w:val="00E71A34"/>
    <w:rsid w:val="00E87779"/>
    <w:rsid w:val="00EB4C54"/>
    <w:rsid w:val="00EF522B"/>
    <w:rsid w:val="00FA79E6"/>
    <w:rsid w:val="00FB5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6B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BB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1F6BBE"/>
    <w:pPr>
      <w:ind w:left="720"/>
      <w:contextualSpacing/>
    </w:pPr>
  </w:style>
  <w:style w:type="paragraph" w:styleId="NoSpacing">
    <w:name w:val="No Spacing"/>
    <w:uiPriority w:val="99"/>
    <w:qFormat/>
    <w:rsid w:val="00866C54"/>
    <w:pPr>
      <w:spacing w:after="0" w:line="240" w:lineRule="auto"/>
    </w:pPr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6B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BB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1F6BBE"/>
    <w:pPr>
      <w:ind w:left="720"/>
      <w:contextualSpacing/>
    </w:pPr>
  </w:style>
  <w:style w:type="paragraph" w:styleId="NoSpacing">
    <w:name w:val="No Spacing"/>
    <w:uiPriority w:val="99"/>
    <w:qFormat/>
    <w:rsid w:val="00866C54"/>
    <w:pPr>
      <w:spacing w:after="0" w:line="240" w:lineRule="auto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wmf"/><Relationship Id="rId18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oleObject" Target="embeddings/oleObject1.bin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emf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7.w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CD2A27-EF8A-48B8-88AB-962252504A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E7DD3A56</Template>
  <TotalTime>1</TotalTime>
  <Pages>11</Pages>
  <Words>654</Words>
  <Characters>3732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</dc:creator>
  <cp:lastModifiedBy>BELL Kenneth</cp:lastModifiedBy>
  <cp:revision>2</cp:revision>
  <cp:lastPrinted>2016-03-16T07:26:00Z</cp:lastPrinted>
  <dcterms:created xsi:type="dcterms:W3CDTF">2016-03-16T23:43:00Z</dcterms:created>
  <dcterms:modified xsi:type="dcterms:W3CDTF">2016-03-16T23:43:00Z</dcterms:modified>
</cp:coreProperties>
</file>