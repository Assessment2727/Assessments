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wdp" ContentType="image/vnd.ms-photo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1D06FD" w14:textId="77777777" w:rsidR="005872A5" w:rsidRPr="00FB3A4A" w:rsidRDefault="00562E38" w:rsidP="00562E38">
      <w:pPr>
        <w:jc w:val="right"/>
        <w:rPr>
          <w:rFonts w:ascii="Arial" w:hAnsi="Arial"/>
          <w:sz w:val="22"/>
          <w:szCs w:val="22"/>
        </w:rPr>
      </w:pPr>
      <w:r w:rsidRPr="00FB3A4A">
        <w:rPr>
          <w:rFonts w:asciiTheme="majorHAnsi" w:hAnsiTheme="majorHAnsi"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525FCF8A" wp14:editId="40A9B73A">
            <wp:simplePos x="0" y="0"/>
            <wp:positionH relativeFrom="column">
              <wp:posOffset>101600</wp:posOffset>
            </wp:positionH>
            <wp:positionV relativeFrom="paragraph">
              <wp:posOffset>-508000</wp:posOffset>
            </wp:positionV>
            <wp:extent cx="1396365" cy="1201420"/>
            <wp:effectExtent l="0" t="0" r="635" b="0"/>
            <wp:wrapNone/>
            <wp:docPr id="12" name="Picture 12" descr="Macintosh HD:private:var:folders:8f:6jzcxkzx7b7bgkl3j2m3vnn80000gn:T:TemporaryItems:image_08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8f:6jzcxkzx7b7bgkl3j2m3vnn80000gn:T:TemporaryItems:image_0859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36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3A4A">
        <w:rPr>
          <w:rFonts w:ascii="Arial" w:hAnsi="Arial"/>
          <w:sz w:val="22"/>
          <w:szCs w:val="22"/>
        </w:rPr>
        <w:t>W-16</w:t>
      </w:r>
    </w:p>
    <w:p w14:paraId="0FA20D07" w14:textId="77777777" w:rsidR="00562E38" w:rsidRPr="00FB3A4A" w:rsidRDefault="00562E38" w:rsidP="00562E38">
      <w:pPr>
        <w:jc w:val="center"/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>12 PHYSICS ATAR</w:t>
      </w:r>
    </w:p>
    <w:p w14:paraId="56DA7559" w14:textId="77777777" w:rsidR="00562E38" w:rsidRPr="00FB3A4A" w:rsidRDefault="00562E38" w:rsidP="00562E38">
      <w:pPr>
        <w:jc w:val="center"/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>TEST 1 - ELECTRIC FIELDS</w:t>
      </w:r>
    </w:p>
    <w:p w14:paraId="15D4ACD4" w14:textId="77777777" w:rsidR="00562E38" w:rsidRPr="00FB3A4A" w:rsidRDefault="00562E38" w:rsidP="00222BC9">
      <w:pPr>
        <w:rPr>
          <w:rFonts w:ascii="Arial" w:hAnsi="Arial"/>
          <w:sz w:val="22"/>
          <w:szCs w:val="22"/>
        </w:rPr>
      </w:pPr>
    </w:p>
    <w:p w14:paraId="1AF6FE29" w14:textId="07352B51" w:rsidR="00562E38" w:rsidRPr="00FB3A4A" w:rsidRDefault="00562E38" w:rsidP="00222BC9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 xml:space="preserve">NAME:  </w:t>
      </w:r>
      <w:r w:rsidRPr="00FB3A4A">
        <w:rPr>
          <w:rFonts w:ascii="Arial" w:hAnsi="Arial"/>
          <w:sz w:val="22"/>
          <w:szCs w:val="22"/>
          <w:u w:val="single"/>
        </w:rPr>
        <w:tab/>
      </w:r>
      <w:r w:rsidRPr="00FB3A4A">
        <w:rPr>
          <w:rFonts w:ascii="Arial" w:hAnsi="Arial"/>
          <w:sz w:val="22"/>
          <w:szCs w:val="22"/>
          <w:u w:val="single"/>
        </w:rPr>
        <w:tab/>
      </w:r>
      <w:r w:rsidRPr="00FB3A4A">
        <w:rPr>
          <w:rFonts w:ascii="Arial" w:hAnsi="Arial"/>
          <w:sz w:val="22"/>
          <w:szCs w:val="22"/>
          <w:u w:val="single"/>
        </w:rPr>
        <w:tab/>
      </w:r>
      <w:r w:rsidRPr="00FB3A4A">
        <w:rPr>
          <w:rFonts w:ascii="Arial" w:hAnsi="Arial"/>
          <w:sz w:val="22"/>
          <w:szCs w:val="22"/>
          <w:u w:val="single"/>
        </w:rPr>
        <w:tab/>
      </w:r>
      <w:r w:rsidRPr="00FB3A4A">
        <w:rPr>
          <w:rFonts w:ascii="Arial" w:hAnsi="Arial"/>
          <w:sz w:val="22"/>
          <w:szCs w:val="22"/>
          <w:u w:val="single"/>
        </w:rPr>
        <w:tab/>
      </w:r>
      <w:r w:rsidRPr="00FB3A4A">
        <w:rPr>
          <w:rFonts w:ascii="Arial" w:hAnsi="Arial"/>
          <w:sz w:val="22"/>
          <w:szCs w:val="22"/>
          <w:u w:val="single"/>
        </w:rPr>
        <w:tab/>
      </w:r>
      <w:r w:rsidRPr="00FB3A4A">
        <w:rPr>
          <w:rFonts w:ascii="Arial" w:hAnsi="Arial"/>
          <w:sz w:val="22"/>
          <w:szCs w:val="22"/>
          <w:u w:val="single"/>
        </w:rPr>
        <w:tab/>
      </w:r>
      <w:r w:rsidRPr="00FB3A4A">
        <w:rPr>
          <w:rFonts w:ascii="Arial" w:hAnsi="Arial"/>
          <w:sz w:val="22"/>
          <w:szCs w:val="22"/>
          <w:u w:val="single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  <w:t xml:space="preserve">MARK: </w:t>
      </w:r>
      <w:r w:rsidR="007B60FA" w:rsidRPr="00FB3A4A">
        <w:rPr>
          <w:rFonts w:ascii="Arial" w:hAnsi="Arial"/>
          <w:sz w:val="22"/>
          <w:szCs w:val="22"/>
        </w:rPr>
        <w:t xml:space="preserve"> </w:t>
      </w:r>
      <w:r w:rsidR="007B60FA" w:rsidRPr="00FB3A4A">
        <w:rPr>
          <w:rFonts w:ascii="Arial" w:hAnsi="Arial"/>
          <w:position w:val="-24"/>
          <w:sz w:val="22"/>
          <w:szCs w:val="22"/>
        </w:rPr>
        <w:object w:dxaOrig="340" w:dyaOrig="640" w14:anchorId="1DCB78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17pt;height:32pt" o:ole="">
            <v:imagedata r:id="rId9" o:title=""/>
          </v:shape>
          <o:OLEObject Type="Embed" ProgID="Equation.3" ShapeID="_x0000_i1034" DrawAspect="Content" ObjectID="_1390926687" r:id="rId10"/>
        </w:object>
      </w:r>
    </w:p>
    <w:p w14:paraId="67E0D96C" w14:textId="77777777" w:rsidR="007B60FA" w:rsidRPr="00FB3A4A" w:rsidRDefault="007B60FA" w:rsidP="00222BC9">
      <w:pPr>
        <w:rPr>
          <w:rFonts w:ascii="Arial" w:hAnsi="Arial"/>
          <w:sz w:val="22"/>
          <w:szCs w:val="22"/>
        </w:rPr>
      </w:pPr>
    </w:p>
    <w:p w14:paraId="45B8E5B3" w14:textId="77777777" w:rsidR="00B82FC9" w:rsidRPr="00FB3A4A" w:rsidRDefault="00B82FC9" w:rsidP="00B82FC9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 xml:space="preserve">When calculating numerical answers, show your working or reasoning clearly. Give final answers to </w:t>
      </w:r>
      <w:r w:rsidRPr="00FB3A4A">
        <w:rPr>
          <w:rFonts w:ascii="Arial" w:hAnsi="Arial"/>
          <w:b/>
          <w:sz w:val="22"/>
          <w:szCs w:val="22"/>
        </w:rPr>
        <w:t>three</w:t>
      </w:r>
      <w:r w:rsidRPr="00FB3A4A">
        <w:rPr>
          <w:rFonts w:ascii="Arial" w:hAnsi="Arial"/>
          <w:sz w:val="22"/>
          <w:szCs w:val="22"/>
        </w:rPr>
        <w:t xml:space="preserve"> significant figures and include appropriate units where applicable.</w:t>
      </w:r>
    </w:p>
    <w:p w14:paraId="6150DC37" w14:textId="77777777" w:rsidR="00B82FC9" w:rsidRPr="00FB3A4A" w:rsidRDefault="00B82FC9" w:rsidP="00B82FC9">
      <w:pPr>
        <w:rPr>
          <w:rFonts w:ascii="Arial" w:hAnsi="Arial"/>
          <w:sz w:val="22"/>
          <w:szCs w:val="22"/>
        </w:rPr>
      </w:pPr>
    </w:p>
    <w:p w14:paraId="67821C8C" w14:textId="2DED5D9C" w:rsidR="00033969" w:rsidRPr="00FB3A4A" w:rsidRDefault="000326A5" w:rsidP="009E22F5">
      <w:pPr>
        <w:rPr>
          <w:rFonts w:ascii="Arial" w:hAnsi="Arial"/>
          <w:b/>
          <w:sz w:val="22"/>
          <w:szCs w:val="22"/>
          <w:u w:val="single"/>
        </w:rPr>
      </w:pPr>
      <w:r w:rsidRPr="00FB3A4A">
        <w:rPr>
          <w:rFonts w:ascii="Arial" w:hAnsi="Arial"/>
          <w:b/>
          <w:sz w:val="22"/>
          <w:szCs w:val="22"/>
          <w:u w:val="single"/>
        </w:rPr>
        <w:t>Multiple Choice</w:t>
      </w:r>
      <w:r w:rsidR="00B82FC9" w:rsidRPr="00FB3A4A">
        <w:rPr>
          <w:rFonts w:ascii="Arial" w:hAnsi="Arial"/>
          <w:vanish/>
          <w:sz w:val="22"/>
          <w:szCs w:val="22"/>
        </w:rPr>
        <w:t>Physics C Electricity and Magnetism Internet Worksheet pg5 Q1</w:t>
      </w:r>
      <w:r w:rsidR="00033969" w:rsidRPr="00FB3A4A">
        <w:rPr>
          <w:rFonts w:ascii="Arial" w:hAnsi="Arial"/>
          <w:sz w:val="22"/>
          <w:szCs w:val="22"/>
        </w:rPr>
        <w:tab/>
      </w:r>
      <w:r w:rsidR="00033969" w:rsidRPr="00FB3A4A">
        <w:rPr>
          <w:rFonts w:ascii="Arial" w:hAnsi="Arial"/>
          <w:sz w:val="22"/>
          <w:szCs w:val="22"/>
        </w:rPr>
        <w:tab/>
      </w:r>
      <w:r w:rsidR="00033969" w:rsidRPr="00FB3A4A">
        <w:rPr>
          <w:rFonts w:ascii="Arial" w:hAnsi="Arial"/>
          <w:sz w:val="22"/>
          <w:szCs w:val="22"/>
        </w:rPr>
        <w:tab/>
      </w:r>
      <w:r w:rsidR="00033969" w:rsidRPr="00FB3A4A">
        <w:rPr>
          <w:rFonts w:ascii="Arial" w:hAnsi="Arial"/>
          <w:sz w:val="22"/>
          <w:szCs w:val="22"/>
        </w:rPr>
        <w:tab/>
      </w:r>
      <w:r w:rsidR="00033969" w:rsidRPr="00FB3A4A">
        <w:rPr>
          <w:rFonts w:ascii="Arial" w:hAnsi="Arial"/>
          <w:sz w:val="22"/>
          <w:szCs w:val="22"/>
        </w:rPr>
        <w:tab/>
      </w:r>
      <w:r w:rsidR="00033969" w:rsidRPr="00FB3A4A">
        <w:rPr>
          <w:rFonts w:ascii="Arial" w:hAnsi="Arial"/>
          <w:sz w:val="22"/>
          <w:szCs w:val="22"/>
        </w:rPr>
        <w:tab/>
      </w:r>
      <w:r w:rsidR="00033969" w:rsidRPr="00FB3A4A">
        <w:rPr>
          <w:rFonts w:ascii="Arial" w:hAnsi="Arial"/>
          <w:sz w:val="22"/>
          <w:szCs w:val="22"/>
        </w:rPr>
        <w:tab/>
      </w:r>
      <w:r w:rsidR="00033969" w:rsidRPr="00FB3A4A">
        <w:rPr>
          <w:rFonts w:ascii="Arial" w:hAnsi="Arial"/>
          <w:sz w:val="22"/>
          <w:szCs w:val="22"/>
        </w:rPr>
        <w:tab/>
      </w:r>
      <w:r w:rsidR="00033969" w:rsidRPr="00FB3A4A">
        <w:rPr>
          <w:rFonts w:ascii="Arial" w:hAnsi="Arial"/>
          <w:sz w:val="22"/>
          <w:szCs w:val="22"/>
        </w:rPr>
        <w:tab/>
      </w:r>
      <w:r w:rsidR="00033969" w:rsidRPr="00FB3A4A">
        <w:rPr>
          <w:rFonts w:ascii="Arial" w:hAnsi="Arial"/>
          <w:sz w:val="22"/>
          <w:szCs w:val="22"/>
        </w:rPr>
        <w:tab/>
      </w:r>
      <w:r w:rsidR="00033969" w:rsidRPr="00FB3A4A">
        <w:rPr>
          <w:rFonts w:ascii="Arial" w:hAnsi="Arial"/>
          <w:sz w:val="22"/>
          <w:szCs w:val="22"/>
        </w:rPr>
        <w:tab/>
      </w:r>
      <w:r w:rsidR="00033969" w:rsidRPr="00FB3A4A">
        <w:rPr>
          <w:rFonts w:ascii="Arial" w:hAnsi="Arial"/>
          <w:sz w:val="22"/>
          <w:szCs w:val="22"/>
        </w:rPr>
        <w:tab/>
      </w:r>
      <w:r w:rsidR="00033969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033969" w:rsidRPr="00FB3A4A">
        <w:rPr>
          <w:rFonts w:ascii="Arial" w:hAnsi="Arial"/>
          <w:sz w:val="22"/>
          <w:szCs w:val="22"/>
        </w:rPr>
        <w:t>[4]</w:t>
      </w:r>
    </w:p>
    <w:p w14:paraId="2AB7D839" w14:textId="77777777" w:rsidR="000326A5" w:rsidRPr="00FB3A4A" w:rsidRDefault="000326A5" w:rsidP="00033969">
      <w:pPr>
        <w:rPr>
          <w:rFonts w:ascii="Arial" w:hAnsi="Arial"/>
          <w:sz w:val="22"/>
          <w:szCs w:val="22"/>
        </w:rPr>
      </w:pPr>
    </w:p>
    <w:p w14:paraId="058E20B2" w14:textId="253FA6BE" w:rsidR="00033969" w:rsidRPr="00FB3A4A" w:rsidRDefault="009E22F5" w:rsidP="00033969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>1.</w:t>
      </w:r>
      <w:r w:rsidRPr="00FB3A4A">
        <w:rPr>
          <w:rFonts w:ascii="Arial" w:hAnsi="Arial"/>
          <w:sz w:val="22"/>
          <w:szCs w:val="22"/>
        </w:rPr>
        <w:tab/>
      </w:r>
      <w:r w:rsidR="00033969" w:rsidRPr="00FB3A4A">
        <w:rPr>
          <w:rFonts w:ascii="Arial" w:hAnsi="Arial"/>
          <w:sz w:val="22"/>
          <w:szCs w:val="22"/>
        </w:rPr>
        <w:t>(a)</w:t>
      </w:r>
      <w:r w:rsidR="00033969" w:rsidRPr="00FB3A4A">
        <w:rPr>
          <w:rFonts w:ascii="Arial" w:hAnsi="Arial"/>
          <w:sz w:val="22"/>
          <w:szCs w:val="22"/>
        </w:rPr>
        <w:tab/>
        <w:t>When a hard rubber rod is given a negative charge by rubbing it with wool:</w:t>
      </w:r>
    </w:p>
    <w:p w14:paraId="1A8858E0" w14:textId="77777777" w:rsidR="0031223E" w:rsidRPr="00FB3A4A" w:rsidRDefault="0031223E" w:rsidP="00033969">
      <w:pPr>
        <w:rPr>
          <w:rFonts w:ascii="Arial" w:hAnsi="Arial"/>
          <w:sz w:val="22"/>
          <w:szCs w:val="22"/>
        </w:rPr>
      </w:pPr>
    </w:p>
    <w:p w14:paraId="38890D7A" w14:textId="77777777" w:rsidR="00033969" w:rsidRPr="00FB3A4A" w:rsidRDefault="00033969" w:rsidP="00033969">
      <w:pPr>
        <w:numPr>
          <w:ilvl w:val="0"/>
          <w:numId w:val="2"/>
        </w:num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 xml:space="preserve">positive charges are transferred from rod to wool </w:t>
      </w:r>
    </w:p>
    <w:p w14:paraId="7CD6DFBA" w14:textId="77777777" w:rsidR="00033969" w:rsidRPr="00FB3A4A" w:rsidRDefault="00033969" w:rsidP="00033969">
      <w:pPr>
        <w:numPr>
          <w:ilvl w:val="0"/>
          <w:numId w:val="2"/>
        </w:num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 xml:space="preserve">negative charges are transferred from wool to rod </w:t>
      </w:r>
      <w:bookmarkStart w:id="0" w:name="_GoBack"/>
      <w:bookmarkEnd w:id="0"/>
    </w:p>
    <w:p w14:paraId="5A51DDAD" w14:textId="77777777" w:rsidR="00033969" w:rsidRPr="00FB3A4A" w:rsidRDefault="00033969" w:rsidP="00033969">
      <w:pPr>
        <w:numPr>
          <w:ilvl w:val="0"/>
          <w:numId w:val="2"/>
        </w:num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 xml:space="preserve">positive charges are transferred from wool to rod </w:t>
      </w:r>
    </w:p>
    <w:p w14:paraId="11B22079" w14:textId="77777777" w:rsidR="00033969" w:rsidRPr="00FB3A4A" w:rsidRDefault="00033969" w:rsidP="00033969">
      <w:pPr>
        <w:numPr>
          <w:ilvl w:val="0"/>
          <w:numId w:val="2"/>
        </w:num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 xml:space="preserve">negative charges are transferred from rod to wool </w:t>
      </w:r>
    </w:p>
    <w:p w14:paraId="799487A3" w14:textId="77777777" w:rsidR="00033969" w:rsidRPr="00FB3A4A" w:rsidRDefault="00033969" w:rsidP="00033969">
      <w:pPr>
        <w:numPr>
          <w:ilvl w:val="0"/>
          <w:numId w:val="2"/>
        </w:num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>negative charges are created and stored on the rod</w:t>
      </w:r>
    </w:p>
    <w:p w14:paraId="52247592" w14:textId="77777777" w:rsidR="00033969" w:rsidRPr="00FB3A4A" w:rsidRDefault="00033969" w:rsidP="00033969">
      <w:pPr>
        <w:rPr>
          <w:rFonts w:ascii="Arial" w:hAnsi="Arial"/>
          <w:sz w:val="22"/>
          <w:szCs w:val="22"/>
        </w:rPr>
      </w:pPr>
    </w:p>
    <w:p w14:paraId="5BBF3788" w14:textId="4768E933" w:rsidR="00033969" w:rsidRPr="00FB3A4A" w:rsidRDefault="009E22F5" w:rsidP="00033969">
      <w:pPr>
        <w:rPr>
          <w:rFonts w:ascii="Arial" w:hAnsi="Arial"/>
          <w:vanish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3969" w:rsidRPr="00FB3A4A">
        <w:rPr>
          <w:rFonts w:ascii="Arial" w:hAnsi="Arial"/>
          <w:vanish/>
          <w:sz w:val="22"/>
          <w:szCs w:val="22"/>
        </w:rPr>
        <w:t>Physics C Electricity and Magnetism Internet Worksheet pg5 Q2</w:t>
      </w:r>
    </w:p>
    <w:p w14:paraId="51C23FE9" w14:textId="089FA0C1" w:rsidR="00033969" w:rsidRPr="00FB3A4A" w:rsidRDefault="00033969" w:rsidP="00033969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>(b)</w:t>
      </w:r>
      <w:r w:rsidRPr="00FB3A4A">
        <w:rPr>
          <w:rFonts w:ascii="Arial" w:hAnsi="Arial"/>
          <w:sz w:val="22"/>
          <w:szCs w:val="22"/>
        </w:rPr>
        <w:tab/>
        <w:t xml:space="preserve">A negatively charged insulating rod is brought close to an object that is suspended by a </w:t>
      </w:r>
      <w:r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>string. If the object is repelled from the rod</w:t>
      </w:r>
      <w:r w:rsidR="008019D4" w:rsidRPr="00FB3A4A">
        <w:rPr>
          <w:rFonts w:ascii="Arial" w:hAnsi="Arial"/>
          <w:sz w:val="22"/>
          <w:szCs w:val="22"/>
        </w:rPr>
        <w:t>,</w:t>
      </w:r>
      <w:r w:rsidRPr="00FB3A4A">
        <w:rPr>
          <w:rFonts w:ascii="Arial" w:hAnsi="Arial"/>
          <w:sz w:val="22"/>
          <w:szCs w:val="22"/>
        </w:rPr>
        <w:t xml:space="preserve"> we can conclude:</w:t>
      </w:r>
    </w:p>
    <w:p w14:paraId="7BC64756" w14:textId="77777777" w:rsidR="0031223E" w:rsidRPr="00FB3A4A" w:rsidRDefault="0031223E" w:rsidP="00033969">
      <w:pPr>
        <w:rPr>
          <w:rFonts w:ascii="Arial" w:hAnsi="Arial"/>
          <w:sz w:val="22"/>
          <w:szCs w:val="22"/>
        </w:rPr>
      </w:pPr>
    </w:p>
    <w:p w14:paraId="241AAFE1" w14:textId="77777777" w:rsidR="00033969" w:rsidRPr="00FB3A4A" w:rsidRDefault="00033969" w:rsidP="00033969">
      <w:pPr>
        <w:numPr>
          <w:ilvl w:val="0"/>
          <w:numId w:val="3"/>
        </w:num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>The object is positively charged</w:t>
      </w:r>
    </w:p>
    <w:p w14:paraId="2EDA033C" w14:textId="77777777" w:rsidR="00033969" w:rsidRPr="00FB3A4A" w:rsidRDefault="00033969" w:rsidP="00033969">
      <w:pPr>
        <w:numPr>
          <w:ilvl w:val="0"/>
          <w:numId w:val="3"/>
        </w:num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>The object is negatively charged</w:t>
      </w:r>
    </w:p>
    <w:p w14:paraId="7CBAECFC" w14:textId="77777777" w:rsidR="00033969" w:rsidRPr="00FB3A4A" w:rsidRDefault="00033969" w:rsidP="00033969">
      <w:pPr>
        <w:numPr>
          <w:ilvl w:val="0"/>
          <w:numId w:val="3"/>
        </w:num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>The object is an insulator</w:t>
      </w:r>
    </w:p>
    <w:p w14:paraId="2A2277BC" w14:textId="77777777" w:rsidR="00033969" w:rsidRPr="00FB3A4A" w:rsidRDefault="00033969" w:rsidP="00033969">
      <w:pPr>
        <w:numPr>
          <w:ilvl w:val="0"/>
          <w:numId w:val="3"/>
        </w:num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>The object is a conductor</w:t>
      </w:r>
    </w:p>
    <w:p w14:paraId="07582843" w14:textId="77777777" w:rsidR="00033969" w:rsidRPr="00FB3A4A" w:rsidRDefault="00033969" w:rsidP="00033969">
      <w:pPr>
        <w:rPr>
          <w:rFonts w:ascii="Arial" w:hAnsi="Arial"/>
          <w:sz w:val="22"/>
          <w:szCs w:val="22"/>
        </w:rPr>
      </w:pPr>
    </w:p>
    <w:p w14:paraId="5C0D5852" w14:textId="5A8B9FAB" w:rsidR="00033969" w:rsidRPr="00FB3A4A" w:rsidRDefault="009E22F5" w:rsidP="00033969">
      <w:pPr>
        <w:rPr>
          <w:rFonts w:ascii="Arial" w:hAnsi="Arial"/>
          <w:vanish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3969" w:rsidRPr="00FB3A4A">
        <w:rPr>
          <w:rFonts w:ascii="Arial" w:hAnsi="Arial"/>
          <w:vanish/>
          <w:sz w:val="22"/>
          <w:szCs w:val="22"/>
        </w:rPr>
        <w:t>Physics C Electricity and Magnetism Internet Worksheet pg6 Q4</w:t>
      </w:r>
    </w:p>
    <w:p w14:paraId="070234A8" w14:textId="7E7A8434" w:rsidR="00033969" w:rsidRPr="00FB3A4A" w:rsidRDefault="00033969" w:rsidP="00033969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>(c)</w:t>
      </w:r>
      <w:r w:rsidRPr="00FB3A4A">
        <w:rPr>
          <w:rFonts w:ascii="Arial" w:hAnsi="Arial"/>
          <w:sz w:val="22"/>
          <w:szCs w:val="22"/>
        </w:rPr>
        <w:tab/>
        <w:t xml:space="preserve">Two charges are repelling each other with a force magnitude </w:t>
      </w:r>
      <w:r w:rsidRPr="00FB3A4A">
        <w:rPr>
          <w:rFonts w:ascii="Arial" w:hAnsi="Arial"/>
          <w:i/>
          <w:sz w:val="22"/>
          <w:szCs w:val="22"/>
        </w:rPr>
        <w:t>F</w:t>
      </w:r>
      <w:r w:rsidRPr="00FB3A4A">
        <w:rPr>
          <w:rFonts w:ascii="Arial" w:hAnsi="Arial"/>
          <w:sz w:val="22"/>
          <w:szCs w:val="22"/>
        </w:rPr>
        <w:t xml:space="preserve">. If each charge doubled </w:t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 xml:space="preserve">and the distance between the charges becomes four times the original distance, </w:t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>determine the new magnitude of the force. Show your working in the space provided.</w:t>
      </w:r>
    </w:p>
    <w:p w14:paraId="00ABB6C4" w14:textId="77777777" w:rsidR="0031223E" w:rsidRPr="00FB3A4A" w:rsidRDefault="0031223E" w:rsidP="00033969">
      <w:pPr>
        <w:rPr>
          <w:rFonts w:ascii="Arial" w:hAnsi="Arial"/>
          <w:sz w:val="22"/>
          <w:szCs w:val="22"/>
        </w:rPr>
      </w:pPr>
    </w:p>
    <w:p w14:paraId="7AAAD5F6" w14:textId="3D2EC7C9" w:rsidR="00033969" w:rsidRPr="00FB3A4A" w:rsidRDefault="00033969" w:rsidP="00033969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E6FA98" wp14:editId="3D2880D8">
                <wp:simplePos x="0" y="0"/>
                <wp:positionH relativeFrom="column">
                  <wp:posOffset>2089785</wp:posOffset>
                </wp:positionH>
                <wp:positionV relativeFrom="paragraph">
                  <wp:posOffset>37465</wp:posOffset>
                </wp:positionV>
                <wp:extent cx="3848100" cy="1114425"/>
                <wp:effectExtent l="0" t="0" r="19050" b="28575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111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F94AD" w14:textId="77777777" w:rsidR="00B26880" w:rsidRDefault="00B26880" w:rsidP="00033969">
                            <w:r>
                              <w:t>Working: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164.55pt;margin-top:2.95pt;width:303pt;height:8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">
                <v:textbox>
                  <w:txbxContent>
                    <w:p w14:paraId="3CFF94AD" w14:textId="77777777" w:rsidR="00B26880" w:rsidRDefault="00B26880" w:rsidP="00033969">
                      <w:r>
                        <w:t>Working:</w:t>
                      </w:r>
                    </w:p>
                  </w:txbxContent>
                </v:textbox>
              </v:shape>
            </w:pict>
          </mc:Fallback>
        </mc:AlternateContent>
      </w:r>
      <w:r w:rsidR="0031223E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>A.</w:t>
      </w:r>
      <w:r w:rsidRPr="00FB3A4A">
        <w:rPr>
          <w:rFonts w:ascii="Arial" w:hAnsi="Arial"/>
          <w:sz w:val="22"/>
          <w:szCs w:val="22"/>
        </w:rPr>
        <w:tab/>
        <w:t xml:space="preserve">½ </w:t>
      </w:r>
      <w:r w:rsidRPr="00FB3A4A">
        <w:rPr>
          <w:rFonts w:ascii="Arial" w:hAnsi="Arial"/>
          <w:i/>
          <w:sz w:val="22"/>
          <w:szCs w:val="22"/>
        </w:rPr>
        <w:t>F</w:t>
      </w:r>
    </w:p>
    <w:p w14:paraId="06DF42C5" w14:textId="46B33E77" w:rsidR="00033969" w:rsidRPr="00FB3A4A" w:rsidRDefault="0031223E" w:rsidP="00033969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033969" w:rsidRPr="00FB3A4A">
        <w:rPr>
          <w:rFonts w:ascii="Arial" w:hAnsi="Arial"/>
          <w:sz w:val="22"/>
          <w:szCs w:val="22"/>
        </w:rPr>
        <w:t>B.</w:t>
      </w:r>
      <w:r w:rsidR="00033969" w:rsidRPr="00FB3A4A">
        <w:rPr>
          <w:rFonts w:ascii="Arial" w:hAnsi="Arial"/>
          <w:sz w:val="22"/>
          <w:szCs w:val="22"/>
        </w:rPr>
        <w:tab/>
        <w:t xml:space="preserve">4 </w:t>
      </w:r>
      <w:r w:rsidR="00033969" w:rsidRPr="00FB3A4A">
        <w:rPr>
          <w:rFonts w:ascii="Arial" w:hAnsi="Arial"/>
          <w:i/>
          <w:sz w:val="22"/>
          <w:szCs w:val="22"/>
        </w:rPr>
        <w:t>F</w:t>
      </w:r>
    </w:p>
    <w:p w14:paraId="3E11318B" w14:textId="657029E7" w:rsidR="00033969" w:rsidRPr="00FB3A4A" w:rsidRDefault="0031223E" w:rsidP="00033969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033969" w:rsidRPr="00FB3A4A">
        <w:rPr>
          <w:rFonts w:ascii="Arial" w:hAnsi="Arial"/>
          <w:sz w:val="22"/>
          <w:szCs w:val="22"/>
        </w:rPr>
        <w:t>C.</w:t>
      </w:r>
      <w:r w:rsidR="00033969" w:rsidRPr="00FB3A4A">
        <w:rPr>
          <w:rFonts w:ascii="Arial" w:hAnsi="Arial"/>
          <w:sz w:val="22"/>
          <w:szCs w:val="22"/>
        </w:rPr>
        <w:tab/>
        <w:t xml:space="preserve">2 </w:t>
      </w:r>
      <w:r w:rsidR="00033969" w:rsidRPr="00FB3A4A">
        <w:rPr>
          <w:rFonts w:ascii="Arial" w:hAnsi="Arial"/>
          <w:i/>
          <w:sz w:val="22"/>
          <w:szCs w:val="22"/>
        </w:rPr>
        <w:t>F</w:t>
      </w:r>
    </w:p>
    <w:p w14:paraId="34A68141" w14:textId="1B04787C" w:rsidR="00033969" w:rsidRPr="00FB3A4A" w:rsidRDefault="0031223E" w:rsidP="00033969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033969" w:rsidRPr="00FB3A4A">
        <w:rPr>
          <w:rFonts w:ascii="Arial" w:hAnsi="Arial"/>
          <w:sz w:val="22"/>
          <w:szCs w:val="22"/>
        </w:rPr>
        <w:t>D.</w:t>
      </w:r>
      <w:r w:rsidR="00033969" w:rsidRPr="00FB3A4A">
        <w:rPr>
          <w:rFonts w:ascii="Arial" w:hAnsi="Arial"/>
          <w:sz w:val="22"/>
          <w:szCs w:val="22"/>
        </w:rPr>
        <w:tab/>
        <w:t xml:space="preserve">16 </w:t>
      </w:r>
      <w:r w:rsidR="00033969" w:rsidRPr="00FB3A4A">
        <w:rPr>
          <w:rFonts w:ascii="Arial" w:hAnsi="Arial"/>
          <w:i/>
          <w:sz w:val="22"/>
          <w:szCs w:val="22"/>
        </w:rPr>
        <w:t>F</w:t>
      </w:r>
    </w:p>
    <w:p w14:paraId="72B979B2" w14:textId="158EE04D" w:rsidR="00033969" w:rsidRPr="00FB3A4A" w:rsidRDefault="0031223E" w:rsidP="00033969">
      <w:pPr>
        <w:rPr>
          <w:rFonts w:ascii="Arial" w:hAnsi="Arial"/>
          <w:i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033969" w:rsidRPr="00FB3A4A">
        <w:rPr>
          <w:rFonts w:ascii="Arial" w:hAnsi="Arial"/>
          <w:sz w:val="22"/>
          <w:szCs w:val="22"/>
        </w:rPr>
        <w:t>E.</w:t>
      </w:r>
      <w:r w:rsidR="00033969" w:rsidRPr="00FB3A4A">
        <w:rPr>
          <w:rFonts w:ascii="Arial" w:hAnsi="Arial"/>
          <w:sz w:val="22"/>
          <w:szCs w:val="22"/>
        </w:rPr>
        <w:tab/>
        <w:t xml:space="preserve">¼ </w:t>
      </w:r>
      <w:r w:rsidR="00033969" w:rsidRPr="00FB3A4A">
        <w:rPr>
          <w:rFonts w:ascii="Arial" w:hAnsi="Arial"/>
          <w:i/>
          <w:sz w:val="22"/>
          <w:szCs w:val="22"/>
        </w:rPr>
        <w:t>F</w:t>
      </w:r>
    </w:p>
    <w:p w14:paraId="507E8EC2" w14:textId="77777777" w:rsidR="00033969" w:rsidRPr="00FB3A4A" w:rsidRDefault="00033969" w:rsidP="00033969">
      <w:pPr>
        <w:rPr>
          <w:rFonts w:ascii="Arial" w:hAnsi="Arial"/>
          <w:sz w:val="22"/>
          <w:szCs w:val="22"/>
        </w:rPr>
      </w:pPr>
    </w:p>
    <w:p w14:paraId="2237944D" w14:textId="77777777" w:rsidR="00033969" w:rsidRPr="00FB3A4A" w:rsidRDefault="00033969" w:rsidP="00033969">
      <w:pPr>
        <w:rPr>
          <w:rFonts w:ascii="Arial" w:hAnsi="Arial"/>
          <w:sz w:val="22"/>
          <w:szCs w:val="22"/>
        </w:rPr>
      </w:pPr>
    </w:p>
    <w:p w14:paraId="568F2EE1" w14:textId="77777777" w:rsidR="0031223E" w:rsidRPr="00FB3A4A" w:rsidRDefault="0031223E" w:rsidP="00033969">
      <w:pPr>
        <w:rPr>
          <w:rFonts w:ascii="Arial" w:hAnsi="Arial"/>
          <w:sz w:val="22"/>
          <w:szCs w:val="22"/>
        </w:rPr>
      </w:pPr>
    </w:p>
    <w:p w14:paraId="4941100F" w14:textId="77777777" w:rsidR="00033969" w:rsidRPr="00FB3A4A" w:rsidRDefault="00033969" w:rsidP="00033969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>2.</w:t>
      </w:r>
      <w:r w:rsidRPr="00FB3A4A">
        <w:rPr>
          <w:rFonts w:ascii="Arial" w:hAnsi="Arial"/>
          <w:sz w:val="22"/>
          <w:szCs w:val="22"/>
        </w:rPr>
        <w:tab/>
        <w:t>(a)</w:t>
      </w:r>
      <w:r w:rsidRPr="00FB3A4A">
        <w:rPr>
          <w:rFonts w:ascii="Arial" w:hAnsi="Arial"/>
          <w:sz w:val="22"/>
          <w:szCs w:val="22"/>
        </w:rPr>
        <w:tab/>
        <w:t xml:space="preserve">Consider the following diagram of 3 point charges. </w:t>
      </w:r>
    </w:p>
    <w:p w14:paraId="07CC410D" w14:textId="77777777" w:rsidR="0031223E" w:rsidRPr="00FB3A4A" w:rsidRDefault="00033969" w:rsidP="0031223E">
      <w:pPr>
        <w:jc w:val="center"/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5E3C053" wp14:editId="1D561289">
                <wp:simplePos x="0" y="0"/>
                <wp:positionH relativeFrom="column">
                  <wp:posOffset>1394460</wp:posOffset>
                </wp:positionH>
                <wp:positionV relativeFrom="paragraph">
                  <wp:posOffset>616903</wp:posOffset>
                </wp:positionV>
                <wp:extent cx="3429000" cy="252095"/>
                <wp:effectExtent l="0" t="0" r="19050" b="1460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0" cy="252095"/>
                          <a:chOff x="-1" y="0"/>
                          <a:chExt cx="3614420" cy="147637"/>
                        </a:xfrm>
                      </wpg:grpSpPr>
                      <wps:wsp>
                        <wps:cNvPr id="13" name="Oval 13"/>
                        <wps:cNvSpPr/>
                        <wps:spPr>
                          <a:xfrm>
                            <a:off x="-1" y="14287"/>
                            <a:ext cx="210977" cy="13335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Oval 14"/>
                        <wps:cNvSpPr/>
                        <wps:spPr>
                          <a:xfrm>
                            <a:off x="1692425" y="4762"/>
                            <a:ext cx="210331" cy="13335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Oval 15"/>
                        <wps:cNvSpPr/>
                        <wps:spPr>
                          <a:xfrm>
                            <a:off x="3362935" y="0"/>
                            <a:ext cx="251484" cy="13335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" o:spid="_x0000_s1026" style="position:absolute;margin-left:109.8pt;margin-top:48.6pt;width:270pt;height:19.85pt;z-index:251662336;mso-width-relative:margin;mso-height-relative:margin" coordorigin="-1" coordsize="3614420,14763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">
                <v:oval id="Oval 13" o:spid="_x0000_s1027" style="position:absolute;left:-1;top:14287;width:210977;height:1333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PkYpwAAA&#10;ANsAAAAPAAAAZHJzL2Rvd25yZXYueG1sRE/NTgIxEL6b8A7NkHiDLpigrBRCiEY5GYEHGLZjd3U7&#10;3bQjrD69JSHxNl++31mset+qE8XUBDYwGRegiKtgG3YGDvvn0QOoJMgW28Bk4IcSrJaDmwWWNpz5&#10;nU47cSqHcCrRQC3SlVqnqiaPaRw64sx9hOhRMoxO24jnHO5bPS2KmfbYcG6osaNNTdXX7tsbcMX+&#10;U+5fnthtu9n8TfCI8fdozO2wXz+CEurlX3x1v9o8/w4uv+QD9PIP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CPkYpwAAAANsAAAAPAAAAAAAAAAAAAAAAAJcCAABkcnMvZG93bnJl&#10;di54bWxQSwUGAAAAAAQABAD1AAAAhAMAAAAA&#10;" fillcolor="white [3212]" strokecolor="#243f60 [1604]" strokeweight="1pt"/>
                <v:oval id="Oval 14" o:spid="_x0000_s1028" style="position:absolute;left:1692425;top:4762;width:210331;height:1333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195dwAAA&#10;ANsAAAAPAAAAZHJzL2Rvd25yZXYueG1sRE/NTgIxEL6b8A7NkHiDLsSgrBRCiEY5GYEHGLZjd3U7&#10;3bQjrD69JSHxNl++31mset+qE8XUBDYwGRegiKtgG3YGDvvn0QOoJMgW28Bk4IcSrJaDmwWWNpz5&#10;nU47cSqHcCrRQC3SlVqnqiaPaRw64sx9hOhRMoxO24jnHO5bPS2KmfbYcG6osaNNTdXX7tsbcMX+&#10;U+5fnthtu9n8TfCI8fdozO2wXz+CEurlX3x1v9o8/w4uv+QD9PIP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N195dwAAAANsAAAAPAAAAAAAAAAAAAAAAAJcCAABkcnMvZG93bnJl&#10;di54bWxQSwUGAAAAAAQABAD1AAAAhAMAAAAA&#10;" fillcolor="white [3212]" strokecolor="#243f60 [1604]" strokeweight="1pt"/>
                <v:oval id="Oval 15" o:spid="_x0000_s1029" style="position:absolute;left:3362935;width:251484;height:1333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m3vGwAAA&#10;ANsAAAAPAAAAZHJzL2Rvd25yZXYueG1sRE/NTgIxEL6b8A7NkHiDLiSirBRCiEY5GYEHGLZjd3U7&#10;3bQjrD69JSHxNl++31mset+qE8XUBDYwGRegiKtgG3YGDvvn0QOoJMgW28Bk4IcSrJaDmwWWNpz5&#10;nU47cSqHcCrRQC3SlVqnqiaPaRw64sx9hOhRMoxO24jnHO5bPS2KmfbYcG6osaNNTdXX7tsbcMX+&#10;U+5fnthtu9n8TfCI8fdozO2wXz+CEurlX3x1v9o8/w4uv+QD9PIP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im3vGwAAAANsAAAAPAAAAAAAAAAAAAAAAAJcCAABkcnMvZG93bnJl&#10;di54bWxQSwUGAAAAAAQABAD1AAAAhAMAAAAA&#10;" fillcolor="white [3212]" strokecolor="#243f60 [1604]" strokeweight="1pt"/>
              </v:group>
            </w:pict>
          </mc:Fallback>
        </mc:AlternateContent>
      </w:r>
      <w:r w:rsidRPr="00FB3A4A">
        <w:rPr>
          <w:rFonts w:ascii="Arial" w:hAnsi="Arial"/>
          <w:sz w:val="22"/>
          <w:szCs w:val="22"/>
        </w:rPr>
        <w:drawing>
          <wp:inline distT="0" distB="0" distL="0" distR="0" wp14:anchorId="0A11D835" wp14:editId="69A012D6">
            <wp:extent cx="4610100" cy="1696517"/>
            <wp:effectExtent l="0" t="0" r="0" b="0"/>
            <wp:docPr id="2" name="Picture 2" descr="http://archive.cnx.org/resources/29836b33fb0efa4f8253afca507747040c653518/Figure_19_05_0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archive.cnx.org/resources/29836b33fb0efa4f8253afca507747040c653518/Figure_19_05_03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630" cy="169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D2448" w14:textId="77777777" w:rsidR="0031223E" w:rsidRPr="00FB3A4A" w:rsidRDefault="0031223E" w:rsidP="0031223E">
      <w:pPr>
        <w:jc w:val="center"/>
        <w:rPr>
          <w:rFonts w:ascii="Arial" w:hAnsi="Arial"/>
          <w:sz w:val="22"/>
          <w:szCs w:val="22"/>
        </w:rPr>
      </w:pPr>
    </w:p>
    <w:p w14:paraId="2B603FD9" w14:textId="4656C163" w:rsidR="00033969" w:rsidRPr="00FB3A4A" w:rsidRDefault="008019D4" w:rsidP="008019D4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="0031223E" w:rsidRPr="00FB3A4A">
        <w:rPr>
          <w:rFonts w:ascii="Arial" w:hAnsi="Arial"/>
          <w:sz w:val="22"/>
          <w:szCs w:val="22"/>
        </w:rPr>
        <w:t>(i)</w:t>
      </w:r>
      <w:r w:rsidR="0031223E" w:rsidRPr="00FB3A4A">
        <w:rPr>
          <w:rFonts w:ascii="Arial" w:hAnsi="Arial"/>
          <w:sz w:val="22"/>
          <w:szCs w:val="22"/>
        </w:rPr>
        <w:tab/>
      </w:r>
      <w:r w:rsidR="00033969" w:rsidRPr="00FB3A4A">
        <w:rPr>
          <w:rFonts w:ascii="Arial" w:hAnsi="Arial"/>
          <w:sz w:val="22"/>
          <w:szCs w:val="22"/>
        </w:rPr>
        <w:t>Show the polarity of the charges on the diagram.</w:t>
      </w:r>
      <w:r w:rsidR="00033969" w:rsidRPr="00FB3A4A">
        <w:rPr>
          <w:rFonts w:ascii="Arial" w:hAnsi="Arial"/>
          <w:sz w:val="22"/>
          <w:szCs w:val="22"/>
        </w:rPr>
        <w:tab/>
      </w:r>
      <w:r w:rsidR="00033969" w:rsidRPr="00FB3A4A">
        <w:rPr>
          <w:rFonts w:ascii="Arial" w:hAnsi="Arial"/>
          <w:sz w:val="22"/>
          <w:szCs w:val="22"/>
        </w:rPr>
        <w:tab/>
      </w:r>
      <w:r w:rsidR="00033969" w:rsidRPr="00FB3A4A">
        <w:rPr>
          <w:rFonts w:ascii="Arial" w:hAnsi="Arial"/>
          <w:sz w:val="22"/>
          <w:szCs w:val="22"/>
        </w:rPr>
        <w:tab/>
      </w:r>
      <w:r w:rsidR="00033969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="00B60796" w:rsidRPr="00FB3A4A">
        <w:rPr>
          <w:rFonts w:ascii="Arial" w:hAnsi="Arial"/>
          <w:sz w:val="22"/>
          <w:szCs w:val="22"/>
        </w:rPr>
        <w:t>[2</w:t>
      </w:r>
      <w:r w:rsidR="00033969" w:rsidRPr="00FB3A4A">
        <w:rPr>
          <w:rFonts w:ascii="Arial" w:hAnsi="Arial"/>
          <w:sz w:val="22"/>
          <w:szCs w:val="22"/>
        </w:rPr>
        <w:t>]</w:t>
      </w:r>
    </w:p>
    <w:p w14:paraId="7418E759" w14:textId="413DFB8E" w:rsidR="00EA0D54" w:rsidRPr="00FB3A4A" w:rsidRDefault="00EA0D54" w:rsidP="00EA0D54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br w:type="page"/>
      </w:r>
      <w:r w:rsidRPr="00FB3A4A">
        <w:rPr>
          <w:rFonts w:ascii="Arial" w:hAnsi="Arial"/>
          <w:sz w:val="22"/>
          <w:szCs w:val="22"/>
        </w:rPr>
        <w:lastRenderedPageBreak/>
        <w:tab/>
      </w:r>
      <w:r w:rsidR="008019D4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>(ii)</w:t>
      </w:r>
      <w:r w:rsidRPr="00FB3A4A">
        <w:rPr>
          <w:rFonts w:ascii="Arial" w:hAnsi="Arial"/>
          <w:sz w:val="22"/>
          <w:szCs w:val="22"/>
        </w:rPr>
        <w:tab/>
        <w:t>What can be concluded about the magnitude of the 3 charges? Explain.</w:t>
      </w:r>
      <w:r w:rsidRPr="00FB3A4A">
        <w:rPr>
          <w:rFonts w:ascii="Arial" w:hAnsi="Arial"/>
          <w:sz w:val="22"/>
          <w:szCs w:val="22"/>
        </w:rPr>
        <w:tab/>
        <w:t>[1]</w:t>
      </w:r>
    </w:p>
    <w:p w14:paraId="7A70267B" w14:textId="77777777" w:rsidR="00EA0D54" w:rsidRPr="00FB3A4A" w:rsidRDefault="00EA0D54" w:rsidP="00EA0D54">
      <w:pPr>
        <w:rPr>
          <w:rFonts w:ascii="Arial" w:hAnsi="Arial"/>
          <w:sz w:val="22"/>
          <w:szCs w:val="22"/>
        </w:rPr>
      </w:pPr>
    </w:p>
    <w:p w14:paraId="3B814547" w14:textId="1EBC682B" w:rsidR="00EA0D54" w:rsidRPr="00FB3A4A" w:rsidRDefault="009E22F5" w:rsidP="00EA0D54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EA0D54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694B93BA" w14:textId="77777777" w:rsidR="00EA0D54" w:rsidRPr="00FB3A4A" w:rsidRDefault="00EA0D54" w:rsidP="00EA0D54">
      <w:pPr>
        <w:rPr>
          <w:rFonts w:ascii="Arial" w:hAnsi="Arial"/>
          <w:sz w:val="22"/>
          <w:szCs w:val="22"/>
        </w:rPr>
      </w:pPr>
    </w:p>
    <w:p w14:paraId="136F25BB" w14:textId="3CF5005B" w:rsidR="00EA0D54" w:rsidRPr="00FB3A4A" w:rsidRDefault="009E22F5" w:rsidP="00EA0D54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EA0D54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2A0744A3" w14:textId="77777777" w:rsidR="00EA0D54" w:rsidRPr="00FB3A4A" w:rsidRDefault="00EA0D54" w:rsidP="00EA0D54">
      <w:pPr>
        <w:rPr>
          <w:rFonts w:ascii="Arial" w:hAnsi="Arial"/>
          <w:sz w:val="22"/>
          <w:szCs w:val="22"/>
        </w:rPr>
      </w:pPr>
    </w:p>
    <w:p w14:paraId="73E0E28D" w14:textId="1E1B6885" w:rsidR="00EA0D54" w:rsidRPr="00FB3A4A" w:rsidRDefault="009E22F5" w:rsidP="00EA0D54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EA0D54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1560240D" w14:textId="77777777" w:rsidR="00EA0D54" w:rsidRPr="00FB3A4A" w:rsidRDefault="00EA0D54" w:rsidP="00EA0D54">
      <w:pPr>
        <w:rPr>
          <w:rFonts w:ascii="Arial" w:hAnsi="Arial"/>
          <w:sz w:val="22"/>
          <w:szCs w:val="22"/>
        </w:rPr>
      </w:pPr>
    </w:p>
    <w:p w14:paraId="2453BEB2" w14:textId="77777777" w:rsidR="00EA0D54" w:rsidRPr="00FB3A4A" w:rsidRDefault="00EA0D54" w:rsidP="00EA0D54">
      <w:pPr>
        <w:rPr>
          <w:rFonts w:ascii="Arial" w:hAnsi="Arial"/>
          <w:sz w:val="22"/>
          <w:szCs w:val="22"/>
        </w:rPr>
      </w:pPr>
    </w:p>
    <w:p w14:paraId="3BC78071" w14:textId="3F7A8843" w:rsidR="00EA0D54" w:rsidRPr="00FB3A4A" w:rsidRDefault="009E22F5" w:rsidP="00EA0D54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EA0D54" w:rsidRPr="00FB3A4A">
        <w:rPr>
          <w:rFonts w:ascii="Arial" w:hAnsi="Arial"/>
          <w:sz w:val="22"/>
          <w:szCs w:val="22"/>
        </w:rPr>
        <w:t>(b)</w:t>
      </w:r>
      <w:r w:rsidR="00EA0D54" w:rsidRPr="00FB3A4A">
        <w:rPr>
          <w:rFonts w:ascii="Arial" w:hAnsi="Arial"/>
          <w:sz w:val="22"/>
          <w:szCs w:val="22"/>
        </w:rPr>
        <w:tab/>
        <w:t>Draw the electric field distribution around the following arrangement of 3 point charges</w:t>
      </w:r>
      <w:r w:rsidR="00EA0D54" w:rsidRPr="00FB3A4A">
        <w:rPr>
          <w:rFonts w:ascii="Arial" w:hAnsi="Arial"/>
          <w:sz w:val="22"/>
          <w:szCs w:val="22"/>
        </w:rPr>
        <w:tab/>
      </w:r>
      <w:r w:rsidR="00EA0D54" w:rsidRPr="00FB3A4A">
        <w:rPr>
          <w:rFonts w:ascii="Arial" w:hAnsi="Arial"/>
          <w:sz w:val="22"/>
          <w:szCs w:val="22"/>
        </w:rPr>
        <w:tab/>
      </w:r>
      <w:r w:rsidR="00EA0D54" w:rsidRPr="00FB3A4A">
        <w:rPr>
          <w:rFonts w:ascii="Arial" w:hAnsi="Arial"/>
          <w:sz w:val="22"/>
          <w:szCs w:val="22"/>
        </w:rPr>
        <w:tab/>
      </w:r>
      <w:r w:rsidR="00EA0D54" w:rsidRPr="00FB3A4A">
        <w:rPr>
          <w:rFonts w:ascii="Arial" w:hAnsi="Arial"/>
          <w:sz w:val="22"/>
          <w:szCs w:val="22"/>
        </w:rPr>
        <w:tab/>
      </w:r>
      <w:r w:rsidR="00EA0D54" w:rsidRPr="00FB3A4A">
        <w:rPr>
          <w:rFonts w:ascii="Arial" w:hAnsi="Arial"/>
          <w:sz w:val="22"/>
          <w:szCs w:val="22"/>
        </w:rPr>
        <w:tab/>
      </w:r>
      <w:r w:rsidR="00EA0D54" w:rsidRPr="00FB3A4A">
        <w:rPr>
          <w:rFonts w:ascii="Arial" w:hAnsi="Arial"/>
          <w:sz w:val="22"/>
          <w:szCs w:val="22"/>
        </w:rPr>
        <w:tab/>
      </w:r>
      <w:r w:rsidR="00EA0D54" w:rsidRPr="00FB3A4A">
        <w:rPr>
          <w:rFonts w:ascii="Arial" w:hAnsi="Arial"/>
          <w:sz w:val="22"/>
          <w:szCs w:val="22"/>
        </w:rPr>
        <w:tab/>
      </w:r>
      <w:r w:rsidR="00EA0D54" w:rsidRPr="00FB3A4A">
        <w:rPr>
          <w:rFonts w:ascii="Arial" w:hAnsi="Arial"/>
          <w:sz w:val="22"/>
          <w:szCs w:val="22"/>
        </w:rPr>
        <w:tab/>
      </w:r>
      <w:r w:rsidR="00EA0D54" w:rsidRPr="00FB3A4A">
        <w:rPr>
          <w:rFonts w:ascii="Arial" w:hAnsi="Arial"/>
          <w:sz w:val="22"/>
          <w:szCs w:val="22"/>
        </w:rPr>
        <w:tab/>
      </w:r>
      <w:r w:rsidR="00EA0D54" w:rsidRPr="00FB3A4A">
        <w:rPr>
          <w:rFonts w:ascii="Arial" w:hAnsi="Arial"/>
          <w:sz w:val="22"/>
          <w:szCs w:val="22"/>
        </w:rPr>
        <w:tab/>
      </w:r>
      <w:r w:rsidR="00EA0D54" w:rsidRPr="00FB3A4A">
        <w:rPr>
          <w:rFonts w:ascii="Arial" w:hAnsi="Arial"/>
          <w:sz w:val="22"/>
          <w:szCs w:val="22"/>
        </w:rPr>
        <w:tab/>
      </w:r>
      <w:r w:rsidR="00EA0D54" w:rsidRPr="00FB3A4A">
        <w:rPr>
          <w:rFonts w:ascii="Arial" w:hAnsi="Arial"/>
          <w:sz w:val="22"/>
          <w:szCs w:val="22"/>
        </w:rPr>
        <w:tab/>
      </w:r>
      <w:r w:rsidR="00EA0D54" w:rsidRPr="00FB3A4A">
        <w:rPr>
          <w:rFonts w:ascii="Arial" w:hAnsi="Arial"/>
          <w:sz w:val="22"/>
          <w:szCs w:val="22"/>
        </w:rPr>
        <w:tab/>
      </w:r>
      <w:r w:rsidR="00EA0D54" w:rsidRPr="00FB3A4A">
        <w:rPr>
          <w:rFonts w:ascii="Arial" w:hAnsi="Arial"/>
          <w:sz w:val="22"/>
          <w:szCs w:val="22"/>
        </w:rPr>
        <w:tab/>
      </w:r>
      <w:r w:rsidR="00EA0D54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="00EA0D54" w:rsidRPr="00FB3A4A">
        <w:rPr>
          <w:rFonts w:ascii="Arial" w:hAnsi="Arial"/>
          <w:sz w:val="22"/>
          <w:szCs w:val="22"/>
        </w:rPr>
        <w:t>[3]</w:t>
      </w:r>
    </w:p>
    <w:p w14:paraId="6F97375B" w14:textId="77777777" w:rsidR="00EA0D54" w:rsidRPr="00FB3A4A" w:rsidRDefault="00EA0D54" w:rsidP="00EA0D54">
      <w:pPr>
        <w:rPr>
          <w:rFonts w:ascii="Arial" w:hAnsi="Arial"/>
          <w:sz w:val="22"/>
          <w:szCs w:val="22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4634"/>
        <w:gridCol w:w="4647"/>
      </w:tblGrid>
      <w:tr w:rsidR="00EA0D54" w:rsidRPr="00FB3A4A" w14:paraId="753E789A" w14:textId="77777777" w:rsidTr="00C1754F">
        <w:tc>
          <w:tcPr>
            <w:tcW w:w="5012" w:type="dxa"/>
            <w:vAlign w:val="center"/>
          </w:tcPr>
          <w:p w14:paraId="173382C4" w14:textId="77777777" w:rsidR="00EA0D54" w:rsidRPr="00FB3A4A" w:rsidRDefault="00EA0D54" w:rsidP="00EA0D54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w:t>Working diagram</w:t>
            </w:r>
          </w:p>
        </w:tc>
        <w:tc>
          <w:tcPr>
            <w:tcW w:w="5013" w:type="dxa"/>
            <w:vAlign w:val="center"/>
          </w:tcPr>
          <w:p w14:paraId="2E2C517A" w14:textId="77777777" w:rsidR="00EA0D54" w:rsidRPr="00FB3A4A" w:rsidRDefault="00EA0D54" w:rsidP="00EA0D54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w:t>Resultant diagram</w:t>
            </w:r>
          </w:p>
        </w:tc>
      </w:tr>
      <w:tr w:rsidR="00EA0D54" w:rsidRPr="00FB3A4A" w14:paraId="52FAF84A" w14:textId="77777777" w:rsidTr="00C1754F">
        <w:tc>
          <w:tcPr>
            <w:tcW w:w="5012" w:type="dxa"/>
          </w:tcPr>
          <w:p w14:paraId="78A5B07E" w14:textId="77777777" w:rsidR="00EA0D54" w:rsidRPr="00FB3A4A" w:rsidRDefault="00EA0D54" w:rsidP="00EA0D54">
            <w:pPr>
              <w:rPr>
                <w:sz w:val="22"/>
                <w:szCs w:val="22"/>
              </w:rPr>
            </w:pPr>
          </w:p>
          <w:p w14:paraId="0770B80E" w14:textId="77777777" w:rsidR="00EA0D54" w:rsidRPr="00FB3A4A" w:rsidRDefault="00EA0D54" w:rsidP="00EA0D54">
            <w:pPr>
              <w:rPr>
                <w:sz w:val="22"/>
                <w:szCs w:val="22"/>
              </w:rPr>
            </w:pPr>
          </w:p>
          <w:p w14:paraId="0A51A251" w14:textId="77777777" w:rsidR="00EA0D54" w:rsidRPr="00FB3A4A" w:rsidRDefault="00EA0D54" w:rsidP="00EA0D54">
            <w:pPr>
              <w:rPr>
                <w:sz w:val="22"/>
                <w:szCs w:val="22"/>
              </w:rPr>
            </w:pPr>
          </w:p>
          <w:p w14:paraId="78CCBDDC" w14:textId="77777777" w:rsidR="00EA0D54" w:rsidRPr="00FB3A4A" w:rsidRDefault="00EA0D54" w:rsidP="00EA0D54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02076685" wp14:editId="70F4B961">
                      <wp:simplePos x="0" y="0"/>
                      <wp:positionH relativeFrom="column">
                        <wp:posOffset>558165</wp:posOffset>
                      </wp:positionH>
                      <wp:positionV relativeFrom="paragraph">
                        <wp:posOffset>62865</wp:posOffset>
                      </wp:positionV>
                      <wp:extent cx="1676065" cy="1089024"/>
                      <wp:effectExtent l="0" t="0" r="635" b="3810"/>
                      <wp:wrapNone/>
                      <wp:docPr id="295" name="Group 2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76065" cy="1089024"/>
                                <a:chOff x="-76200" y="0"/>
                                <a:chExt cx="1676065" cy="1089024"/>
                              </a:xfrm>
                            </wpg:grpSpPr>
                            <wpg:grpSp>
                              <wpg:cNvPr id="299" name="Group 299"/>
                              <wpg:cNvGrpSpPr/>
                              <wpg:grpSpPr>
                                <a:xfrm>
                                  <a:off x="571500" y="0"/>
                                  <a:ext cx="371141" cy="295275"/>
                                  <a:chOff x="0" y="161925"/>
                                  <a:chExt cx="371141" cy="295275"/>
                                </a:xfrm>
                              </wpg:grpSpPr>
                              <wps:wsp>
                                <wps:cNvPr id="300" name="Oval 300"/>
                                <wps:cNvSpPr/>
                                <wps:spPr>
                                  <a:xfrm>
                                    <a:off x="0" y="161925"/>
                                    <a:ext cx="295275" cy="29527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1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716" y="200025"/>
                                    <a:ext cx="352425" cy="2571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3378BF0" w14:textId="77777777" w:rsidR="00B26880" w:rsidRPr="00B47A51" w:rsidRDefault="00B26880" w:rsidP="00EA0D54">
                                      <w:pPr>
                                        <w:rPr>
                                          <w:b/>
                                        </w:rPr>
                                      </w:pPr>
                                      <w:r w:rsidRPr="00B47A51">
                                        <w:rPr>
                                          <w:b/>
                                        </w:rP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g:grpSp>
                              <wpg:cNvPr id="302" name="Group 302"/>
                              <wpg:cNvGrpSpPr/>
                              <wpg:grpSpPr>
                                <a:xfrm>
                                  <a:off x="-76200" y="771525"/>
                                  <a:ext cx="380660" cy="312267"/>
                                  <a:chOff x="-76265" y="161925"/>
                                  <a:chExt cx="380986" cy="312267"/>
                                </a:xfrm>
                              </wpg:grpSpPr>
                              <wps:wsp>
                                <wps:cNvPr id="303" name="Oval 303"/>
                                <wps:cNvSpPr/>
                                <wps:spPr>
                                  <a:xfrm>
                                    <a:off x="-76265" y="161925"/>
                                    <a:ext cx="295275" cy="29527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4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-47369" y="194793"/>
                                    <a:ext cx="352090" cy="2793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5003F52" w14:textId="77777777" w:rsidR="00B26880" w:rsidRPr="00B47A51" w:rsidRDefault="00B26880" w:rsidP="00EA0D54">
                                      <w:pPr>
                                        <w:rPr>
                                          <w:b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</w:rPr>
                                        <w:t>–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</wpg:grpSp>
                            <wpg:grpSp>
                              <wpg:cNvPr id="305" name="Group 305"/>
                              <wpg:cNvGrpSpPr/>
                              <wpg:grpSpPr>
                                <a:xfrm>
                                  <a:off x="1228725" y="771525"/>
                                  <a:ext cx="371140" cy="317499"/>
                                  <a:chOff x="0" y="161925"/>
                                  <a:chExt cx="371457" cy="317499"/>
                                </a:xfrm>
                              </wpg:grpSpPr>
                              <wps:wsp>
                                <wps:cNvPr id="306" name="Oval 306"/>
                                <wps:cNvSpPr/>
                                <wps:spPr>
                                  <a:xfrm>
                                    <a:off x="0" y="161925"/>
                                    <a:ext cx="295275" cy="29527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8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732" y="200025"/>
                                    <a:ext cx="352725" cy="2793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589EB0F" w14:textId="77777777" w:rsidR="00B26880" w:rsidRPr="00B47A51" w:rsidRDefault="00B26880" w:rsidP="00EA0D54">
                                      <w:pPr>
                                        <w:rPr>
                                          <w:b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</w:rPr>
                                        <w:t>–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id="Group 295" o:spid="_x0000_s1027" style="position:absolute;margin-left:43.95pt;margin-top:4.95pt;width:131.95pt;height:85.75pt;z-index:251665408;mso-width-relative:margin" coordorigin="-76200" coordsize="1676065,108902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">
                      <v:group id="Group 299" o:spid="_x0000_s1028" style="position:absolute;left:571500;width:371141;height:295275" coordorigin=",161925" coordsize="371141,29527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6dHHOsUAAADcAAAA&#10;DwAAAAAAAAAAAAAAAACpAgAAZHJzL2Rvd25yZXYueG1sUEsFBgAAAAAEAAQA+gAAAJsDAAAAAA==&#10;">
                        <v:oval id="Oval 300" o:spid="_x0000_s1029" style="position:absolute;top:161925;width:295275;height:29527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I6UuwAAA&#10;ANwAAAAPAAAAZHJzL2Rvd25yZXYueG1sRE/dasIwFL4f+A7hCN6IJloY0hlFhGl32eoDHJqzttic&#10;lCbrz9svF4Ndfnz/x/NkWzFQ7xvHGnZbBYK4dKbhSsPz8bk5gPAB2WDrmDTM5OF8WrwdMTVu5JyG&#10;IlQihrBPUUMdQpdK6cuaLPqt64gj9+16iyHCvpKmxzGG21bulXqXFhuODTV2dK2pfBU/VsNw22e0&#10;nnEeq0M3q3x9/3qpROvVcrp8gAg0hX/xnzszGhIV58cz8QjI0y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NI6UuwAAAANwAAAAPAAAAAAAAAAAAAAAAAJcCAABkcnMvZG93bnJl&#10;di54bWxQSwUGAAAAAAQABAD1AAAAhAMAAAAA&#10;" filled="f" strokecolor="black [3213]" strokeweight="1pt"/>
                        <v:shape id="_x0000_s1030" type="#_x0000_t202" style="position:absolute;left:18716;top:200025;width:352425;height:25717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2NSawwAA&#10;ANwAAAAPAAAAZHJzL2Rvd25yZXYueG1sRI9bi8IwFITfF/Y/hLPg25p4WdGuUUQRfHLxCr4dmmNb&#10;tjkpTbT13xthYR+HmfmGmc5bW4o71b5wrKHXVSCIU2cKzjQcD+vPMQgfkA2WjknDgzzMZ+9vU0yM&#10;a3hH933IRISwT1BDHkKVSOnTnCz6rquIo3d1tcUQZZ1JU2MT4baUfaVG0mLBcSHHipY5pb/7m9Vw&#10;2l4v56H6yVb2q2pcqyTbidS689EuvkEEasN/+K+9MRoGqgevM/EIyNkT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u2NSawwAAANwAAAAPAAAAAAAAAAAAAAAAAJcCAABkcnMvZG93&#10;bnJldi54bWxQSwUGAAAAAAQABAD1AAAAhwMAAAAA&#10;" filled="f" stroked="f">
                          <v:textbox>
                            <w:txbxContent>
                              <w:p w14:paraId="23378BF0" w14:textId="77777777" w:rsidR="00B26880" w:rsidRPr="00B47A51" w:rsidRDefault="00B26880" w:rsidP="00EA0D54">
                                <w:pPr>
                                  <w:rPr>
                                    <w:b/>
                                  </w:rPr>
                                </w:pPr>
                                <w:r w:rsidRPr="00B47A51">
                                  <w:rPr>
                                    <w:b/>
                                  </w:rPr>
                                  <w:t>+</w:t>
                                </w:r>
                              </w:p>
                            </w:txbxContent>
                          </v:textbox>
                        </v:shape>
                      </v:group>
                      <v:group id="Group 302" o:spid="_x0000_s1031" style="position:absolute;left:-76200;top:771525;width:380660;height:312267" coordorigin="-76265,161925" coordsize="380986,31226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mez1HGAAAA3AAA&#10;AA8AAAAAAAAAAAAAAAAAqQIAAGRycy9kb3ducmV2LnhtbFBLBQYAAAAABAAEAPoAAACcAwAAAAA=&#10;">
                        <v:oval id="Oval 303" o:spid="_x0000_s1032" style="position:absolute;left:-76265;top:161925;width:295275;height:29527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8TtZwwAA&#10;ANwAAAAPAAAAZHJzL2Rvd25yZXYueG1sRI/BasMwEETvhf6D2EIuJpEaQwlOlFACTdJj3H7AYm1t&#10;E2tlLMW2/j4qFHocZuYNszvMthMjDb51rOF1pUAQV860XGv4/vpYbkD4gGywc0waInk47J+fdlgY&#10;N/GVxjLUIkHYF6ihCaEvpPRVQxb9yvXEyftxg8WQ5FBLM+CU4LaTa6XepMWW00KDPR0bqm7l3WoY&#10;T+sLZRHjVG/6qK7Z+fOmcq0XL/P7FkSgOfyH/9oXoyFXOfyeSUdA7h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98TtZwwAAANwAAAAPAAAAAAAAAAAAAAAAAJcCAABkcnMvZG93&#10;bnJldi54bWxQSwUGAAAAAAQABAD1AAAAhwMAAAAA&#10;" filled="f" strokecolor="black [3213]" strokeweight="1pt"/>
                        <v:shape id="_x0000_s1033" type="#_x0000_t202" style="position:absolute;left:-47369;top:194793;width:352090;height:27939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K9obwwAA&#10;ANwAAAAPAAAAZHJzL2Rvd25yZXYueG1sRI/NasMwEITvhb6D2EJvjZT+EZwoITQt5JBLE/e+WBvL&#10;xFoZaxM7b18VCjkOM/MNs1iNoVUX6lMT2cJ0YkARV9E1XFsoD19PM1BJkB22kcnClRKslvd3Cyxc&#10;HPibLnupVYZwKtCCF+kKrVPlKWCaxI44e8fYB5Qs+1q7HocMD61+NuZdB2w4L3js6MNTddqfgwUR&#10;t55ey8+Qtj/jbjN4U71hae3jw7iegxIa5Rb+b2+dhRfzCn9n8hHQy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MK9obwwAAANwAAAAPAAAAAAAAAAAAAAAAAJcCAABkcnMvZG93&#10;bnJldi54bWxQSwUGAAAAAAQABAD1AAAAhwMAAAAA&#10;" filled="f" stroked="f">
                          <v:textbox style="mso-fit-shape-to-text:t">
                            <w:txbxContent>
                              <w:p w14:paraId="25003F52" w14:textId="77777777" w:rsidR="00B26880" w:rsidRPr="00B47A51" w:rsidRDefault="00B26880" w:rsidP="00EA0D54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–</w:t>
                                </w:r>
                              </w:p>
                            </w:txbxContent>
                          </v:textbox>
                        </v:shape>
                      </v:group>
                      <v:group id="Group 305" o:spid="_x0000_s1034" style="position:absolute;left:1228725;top:771525;width:371140;height:317499" coordorigin=",161925" coordsize="371457,31749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Z3VyXGAAAA3AAA&#10;AA8AAAAAAAAAAAAAAAAAqQIAAGRycy9kb3ducmV2LnhtbFBLBQYAAAAABAAEAPoAAACcAwAAAAA=&#10;">
                        <v:oval id="Oval 306" o:spid="_x0000_s1035" style="position:absolute;top:161925;width:295275;height:29527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hpjBwgAA&#10;ANwAAAAPAAAAZHJzL2Rvd25yZXYueG1sRI/disIwFITvBd8hnAVvxCarINI1yiK46qU/D3Bozral&#10;zUlpYn/efrMgeDnMzDfMdj/YWnTU+tKxhs9EgSDOnCk51/C4HxcbED4gG6wdk4aRPOx308kWU+N6&#10;vlJ3C7mIEPYpaihCaFIpfVaQRZ+4hjh6v661GKJsc2la7CPc1nKp1FpaLDkuFNjQoaCsuj2thu5n&#10;eab5iGOfb5pRXeenS6VWWs8+hu8vEIGG8A6/2mejYaXW8H8mHgG5+w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2GmMHCAAAA3AAAAA8AAAAAAAAAAAAAAAAAlwIAAGRycy9kb3du&#10;cmV2LnhtbFBLBQYAAAAABAAEAPUAAACGAwAAAAA=&#10;" filled="f" strokecolor="black [3213]" strokeweight="1pt"/>
                        <v:shape id="_x0000_s1036" type="#_x0000_t202" style="position:absolute;left:18732;top:200025;width:352725;height:27939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ZtAevwAA&#10;ANwAAAAPAAAAZHJzL2Rvd25yZXYueG1sRE9NawIxEL0X+h/CCL3VRKVStkaRquChl+r2Pmymm8XN&#10;ZNmM7vrvm4PQ4+N9rzZjaNWN+tREtjCbGlDEVXQN1xbK8+H1HVQSZIdtZLJwpwSb9fPTCgsXB/6m&#10;20lqlUM4FWjBi3SF1qnyFDBNY0ecud/YB5QM+1q7HoccHlo9N2apAzacGzx29OmpupyuwYKI287u&#10;5T6k48/4tRu8qd6wtPZlMm4/QAmN8i9+uI/OwsLktflMPgJ6/Qc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1m0B6/AAAA3AAAAA8AAAAAAAAAAAAAAAAAlwIAAGRycy9kb3ducmV2&#10;LnhtbFBLBQYAAAAABAAEAPUAAACDAwAAAAA=&#10;" filled="f" stroked="f">
                          <v:textbox style="mso-fit-shape-to-text:t">
                            <w:txbxContent>
                              <w:p w14:paraId="1589EB0F" w14:textId="77777777" w:rsidR="00B26880" w:rsidRPr="00B47A51" w:rsidRDefault="00B26880" w:rsidP="00EA0D54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–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w:pict>
                </mc:Fallback>
              </mc:AlternateContent>
            </w:r>
          </w:p>
          <w:p w14:paraId="619CA937" w14:textId="77777777" w:rsidR="00EA0D54" w:rsidRPr="00FB3A4A" w:rsidRDefault="00EA0D54" w:rsidP="00EA0D54">
            <w:pPr>
              <w:rPr>
                <w:sz w:val="22"/>
                <w:szCs w:val="22"/>
              </w:rPr>
            </w:pPr>
          </w:p>
          <w:p w14:paraId="52148C67" w14:textId="77777777" w:rsidR="00EA0D54" w:rsidRPr="00FB3A4A" w:rsidRDefault="00EA0D54" w:rsidP="00EA0D54">
            <w:pPr>
              <w:rPr>
                <w:sz w:val="22"/>
                <w:szCs w:val="22"/>
              </w:rPr>
            </w:pPr>
          </w:p>
          <w:p w14:paraId="795B3B0F" w14:textId="77777777" w:rsidR="00EA0D54" w:rsidRPr="00FB3A4A" w:rsidRDefault="00EA0D54" w:rsidP="00EA0D54">
            <w:pPr>
              <w:rPr>
                <w:sz w:val="22"/>
                <w:szCs w:val="22"/>
              </w:rPr>
            </w:pPr>
          </w:p>
          <w:p w14:paraId="3BF5A104" w14:textId="77777777" w:rsidR="00EA0D54" w:rsidRPr="00FB3A4A" w:rsidRDefault="00EA0D54" w:rsidP="00EA0D54">
            <w:pPr>
              <w:rPr>
                <w:sz w:val="22"/>
                <w:szCs w:val="22"/>
              </w:rPr>
            </w:pPr>
          </w:p>
          <w:p w14:paraId="592EE5F3" w14:textId="77777777" w:rsidR="00EA0D54" w:rsidRPr="00FB3A4A" w:rsidRDefault="00EA0D54" w:rsidP="00EA0D54">
            <w:pPr>
              <w:rPr>
                <w:sz w:val="22"/>
                <w:szCs w:val="22"/>
              </w:rPr>
            </w:pPr>
          </w:p>
          <w:p w14:paraId="773890C3" w14:textId="77777777" w:rsidR="00EA0D54" w:rsidRPr="00FB3A4A" w:rsidRDefault="00EA0D54" w:rsidP="00EA0D54">
            <w:pPr>
              <w:rPr>
                <w:sz w:val="22"/>
                <w:szCs w:val="22"/>
              </w:rPr>
            </w:pPr>
          </w:p>
          <w:p w14:paraId="501681D9" w14:textId="77777777" w:rsidR="00EA0D54" w:rsidRPr="00FB3A4A" w:rsidRDefault="00EA0D54" w:rsidP="00EA0D54">
            <w:pPr>
              <w:rPr>
                <w:sz w:val="22"/>
                <w:szCs w:val="22"/>
              </w:rPr>
            </w:pPr>
          </w:p>
          <w:p w14:paraId="0A804929" w14:textId="77777777" w:rsidR="00EA0D54" w:rsidRPr="00FB3A4A" w:rsidRDefault="00EA0D54" w:rsidP="00EA0D54">
            <w:pPr>
              <w:rPr>
                <w:sz w:val="22"/>
                <w:szCs w:val="22"/>
              </w:rPr>
            </w:pPr>
          </w:p>
          <w:p w14:paraId="76836FE0" w14:textId="77777777" w:rsidR="00EA0D54" w:rsidRPr="00FB3A4A" w:rsidRDefault="00EA0D54" w:rsidP="00EA0D54">
            <w:pPr>
              <w:rPr>
                <w:sz w:val="22"/>
                <w:szCs w:val="22"/>
              </w:rPr>
            </w:pPr>
          </w:p>
          <w:p w14:paraId="2B67D73E" w14:textId="77777777" w:rsidR="00EA0D54" w:rsidRPr="00FB3A4A" w:rsidRDefault="00EA0D54" w:rsidP="00EA0D54">
            <w:pPr>
              <w:rPr>
                <w:sz w:val="22"/>
                <w:szCs w:val="22"/>
              </w:rPr>
            </w:pPr>
          </w:p>
          <w:p w14:paraId="49B92A88" w14:textId="77777777" w:rsidR="00EA0D54" w:rsidRPr="00FB3A4A" w:rsidRDefault="00EA0D54" w:rsidP="00EA0D54">
            <w:pPr>
              <w:rPr>
                <w:sz w:val="22"/>
                <w:szCs w:val="22"/>
              </w:rPr>
            </w:pPr>
          </w:p>
        </w:tc>
        <w:tc>
          <w:tcPr>
            <w:tcW w:w="5013" w:type="dxa"/>
          </w:tcPr>
          <w:p w14:paraId="5FA18868" w14:textId="77777777" w:rsidR="00EA0D54" w:rsidRPr="00FB3A4A" w:rsidRDefault="00EA0D54" w:rsidP="00EA0D54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7778BFDD" wp14:editId="6E657B57">
                      <wp:simplePos x="0" y="0"/>
                      <wp:positionH relativeFrom="column">
                        <wp:posOffset>573088</wp:posOffset>
                      </wp:positionH>
                      <wp:positionV relativeFrom="paragraph">
                        <wp:posOffset>582930</wp:posOffset>
                      </wp:positionV>
                      <wp:extent cx="1661527" cy="1089024"/>
                      <wp:effectExtent l="0" t="0" r="0" b="3810"/>
                      <wp:wrapNone/>
                      <wp:docPr id="294" name="Group 2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61527" cy="1089024"/>
                                <a:chOff x="-61913" y="0"/>
                                <a:chExt cx="1661527" cy="1089024"/>
                              </a:xfrm>
                            </wpg:grpSpPr>
                            <wpg:grpSp>
                              <wpg:cNvPr id="18" name="Group 18"/>
                              <wpg:cNvGrpSpPr/>
                              <wpg:grpSpPr>
                                <a:xfrm>
                                  <a:off x="571500" y="0"/>
                                  <a:ext cx="371141" cy="295275"/>
                                  <a:chOff x="0" y="161925"/>
                                  <a:chExt cx="371141" cy="295275"/>
                                </a:xfrm>
                              </wpg:grpSpPr>
                              <wps:wsp>
                                <wps:cNvPr id="17" name="Oval 17"/>
                                <wps:cNvSpPr/>
                                <wps:spPr>
                                  <a:xfrm>
                                    <a:off x="0" y="161925"/>
                                    <a:ext cx="295275" cy="29527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7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716" y="200025"/>
                                    <a:ext cx="352425" cy="2571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70B4FC0" w14:textId="77777777" w:rsidR="00B26880" w:rsidRPr="00B47A51" w:rsidRDefault="00B26880" w:rsidP="00EA0D54">
                                      <w:pPr>
                                        <w:rPr>
                                          <w:b/>
                                        </w:rPr>
                                      </w:pPr>
                                      <w:r w:rsidRPr="00B47A51">
                                        <w:rPr>
                                          <w:b/>
                                        </w:rP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g:grpSp>
                              <wpg:cNvPr id="19" name="Group 19"/>
                              <wpg:cNvGrpSpPr/>
                              <wpg:grpSpPr>
                                <a:xfrm>
                                  <a:off x="-61913" y="771525"/>
                                  <a:ext cx="380372" cy="317028"/>
                                  <a:chOff x="-61966" y="161925"/>
                                  <a:chExt cx="380697" cy="317028"/>
                                </a:xfrm>
                              </wpg:grpSpPr>
                              <wps:wsp>
                                <wps:cNvPr id="20" name="Oval 20"/>
                                <wps:cNvSpPr/>
                                <wps:spPr>
                                  <a:xfrm>
                                    <a:off x="-61966" y="161925"/>
                                    <a:ext cx="295275" cy="29527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-33358" y="199554"/>
                                    <a:ext cx="352089" cy="2793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7FF6685" w14:textId="77777777" w:rsidR="00B26880" w:rsidRPr="00B47A51" w:rsidRDefault="00B26880" w:rsidP="00EA0D54">
                                      <w:pPr>
                                        <w:rPr>
                                          <w:b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</w:rPr>
                                        <w:t>–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</wpg:grpSp>
                            <wpg:grpSp>
                              <wpg:cNvPr id="22" name="Group 22"/>
                              <wpg:cNvGrpSpPr/>
                              <wpg:grpSpPr>
                                <a:xfrm>
                                  <a:off x="1228725" y="771525"/>
                                  <a:ext cx="370889" cy="317499"/>
                                  <a:chOff x="0" y="161925"/>
                                  <a:chExt cx="371206" cy="317499"/>
                                </a:xfrm>
                              </wpg:grpSpPr>
                              <wps:wsp>
                                <wps:cNvPr id="23" name="Oval 23"/>
                                <wps:cNvSpPr/>
                                <wps:spPr>
                                  <a:xfrm>
                                    <a:off x="0" y="161925"/>
                                    <a:ext cx="295275" cy="29527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481" y="200025"/>
                                    <a:ext cx="352725" cy="2793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C0CDA20" w14:textId="77777777" w:rsidR="00B26880" w:rsidRPr="00B47A51" w:rsidRDefault="00B26880" w:rsidP="00EA0D54">
                                      <w:pPr>
                                        <w:rPr>
                                          <w:b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</w:rPr>
                                        <w:t>–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id="Group 294" o:spid="_x0000_s1037" style="position:absolute;margin-left:45.15pt;margin-top:45.9pt;width:130.85pt;height:85.75pt;z-index:251664384;mso-width-relative:margin" coordorigin="-61913" coordsize="1661527,108902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">
                      <v:group id="Group 18" o:spid="_x0000_s1038" style="position:absolute;left:571500;width:371141;height:295275" coordorigin=",161925" coordsize="371141,29527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      <v:oval id="Oval 17" o:spid="_x0000_s1039" style="position:absolute;top:161925;width:295275;height:29527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IoY2wAAA&#10;ANsAAAAPAAAAZHJzL2Rvd25yZXYueG1sRE9LasMwEN0XcgcxgW5CLNWF1jhRQggkdZdJc4DBmtgm&#10;1shYqj+3rwqF7ubxvrPdT7YVA/W+cazhJVEgiEtnGq403L5O6wyED8gGW8ekYSYP+93iaYu5cSNf&#10;aLiGSsQQ9jlqqEPocil9WZNFn7iOOHJ311sMEfaVND2OMdy2MlXqTVpsODbU2NGxpvJx/bYahnNa&#10;0GrGeayyblaX1cfnQ71q/bycDhsQgabwL/5zFybOf4ffX+IBcvc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vIoY2wAAAANsAAAAPAAAAAAAAAAAAAAAAAJcCAABkcnMvZG93bnJl&#10;di54bWxQSwUGAAAAAAQABAD1AAAAhAMAAAAA&#10;" filled="f" strokecolor="black [3213]" strokeweight="1pt"/>
                        <v:shape id="_x0000_s1040" type="#_x0000_t202" style="position:absolute;left:18716;top:200025;width:352425;height:25717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fel1xAAA&#10;ANwAAAAPAAAAZHJzL2Rvd25yZXYueG1sRI9bawIxFITfC/6HcIS+aaJtvaxGEUvBp4pX8O2wOe4u&#10;bk6WTequ/74pCH0cZuYbZr5sbSnuVPvCsYZBX4EgTp0pONNwPHz1JiB8QDZYOiYND/KwXHRe5pgY&#10;1/CO7vuQiQhhn6CGPIQqkdKnOVn0fVcRR+/qaoshyjqTpsYmwm0ph0qNpMWC40KOFa1zSm/7H6vh&#10;9H29nN/VNvu0H1XjWiXZTqXWr912NQMRqA3/4Wd7YzS8qTH8nYlHQC5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n3pdcQAAADcAAAADwAAAAAAAAAAAAAAAACXAgAAZHJzL2Rv&#10;d25yZXYueG1sUEsFBgAAAAAEAAQA9QAAAIgDAAAAAA==&#10;" filled="f" stroked="f">
                          <v:textbox>
                            <w:txbxContent>
                              <w:p w14:paraId="670B4FC0" w14:textId="77777777" w:rsidR="00B26880" w:rsidRPr="00B47A51" w:rsidRDefault="00B26880" w:rsidP="00EA0D54">
                                <w:pPr>
                                  <w:rPr>
                                    <w:b/>
                                  </w:rPr>
                                </w:pPr>
                                <w:r w:rsidRPr="00B47A51">
                                  <w:rPr>
                                    <w:b/>
                                  </w:rPr>
                                  <w:t>+</w:t>
                                </w:r>
                              </w:p>
                            </w:txbxContent>
                          </v:textbox>
                        </v:shape>
                      </v:group>
                      <v:group id="Group 19" o:spid="_x0000_s1041" style="position:absolute;left:-61913;top:771525;width:380372;height:317028" coordorigin="-61966,161925" coordsize="380697,3170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8B2uHwQAAANsAAAAPAAAAZHJzL2Rvd25yZXYueG1sRE9Ni8IwEL0L+x/CLHjT&#10;tLsobtcoIq54EEFdEG9DM7bFZlKa2NZ/bwTB2zze50znnSlFQ7UrLCuIhxEI4tTqgjMF/8e/wQSE&#10;88gaS8uk4E4O5rOP3hQTbVveU3PwmQgh7BJUkHtfJVK6NCeDbmgr4sBdbG3QB1hnUtfYhnBTyq8o&#10;GkuDBYeGHCta5pReDzejYN1iu/iOV832elnez8fR7rSNSan+Z7f4BeGp82/xy73RYf4P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8B2uHwQAAANsAAAAPAAAA&#10;AAAAAAAAAAAAAKkCAABkcnMvZG93bnJldi54bWxQSwUGAAAAAAQABAD6AAAAlwMAAAAA&#10;">
                        <v:oval id="Oval 20" o:spid="_x0000_s1042" style="position:absolute;left:-61966;top:161925;width:295275;height:29527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p9T/vQAA&#10;ANsAAAAPAAAAZHJzL2Rvd25yZXYueG1sRE/JqsIwFN0L/kO4wtuIJlYQqUYRwWnp8AGX5toWm5vS&#10;xA5//7J48JaHM2/3va1ES40vHWtYzBUI4syZknMNr+dptgbhA7LByjFpGMjDfjcebTE1ruM7tY+Q&#10;ixjCPkUNRQh1KqXPCrLo564mjtzbNRZDhE0uTYNdDLeVTJRaSYslx4YCazoWlH0eX6uhPSdXmg44&#10;dPm6HtR9erl91FLrn0l/2IAI1Id/8Z/7ajQkcX38En+A3P0C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Cup9T/vQAAANsAAAAPAAAAAAAAAAAAAAAAAJcCAABkcnMvZG93bnJldi54&#10;bWxQSwUGAAAAAAQABAD1AAAAgQMAAAAA&#10;" filled="f" strokecolor="black [3213]" strokeweight="1pt"/>
                        <v:shape id="_x0000_s1043" type="#_x0000_t202" style="position:absolute;left:-33358;top:199554;width:352089;height:27939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owgewQAA&#10;ANsAAAAPAAAAZHJzL2Rvd25yZXYueG1sRI9Ba8JAFITvBf/D8gre6iaCIqmrSK3gwYs2vT+yr9nQ&#10;7NuQfTXx37uC0OMwM98w6+3oW3WlPjaBDeSzDBRxFWzDtYHy6/C2AhUF2WIbmAzcKMJ2M3lZY2HD&#10;wGe6XqRWCcKxQANOpCu0jpUjj3EWOuLk/YTeoyTZ19r2OCS4b/U8y5baY8NpwWFHH46q38ufNyBi&#10;d/mt/PTx+D2e9oPLqgWWxkxfx907KKFR/sPP9tEamOfw+JJ+gN7c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6MIHsEAAADbAAAADwAAAAAAAAAAAAAAAACXAgAAZHJzL2Rvd25y&#10;ZXYueG1sUEsFBgAAAAAEAAQA9QAAAIUDAAAAAA==&#10;" filled="f" stroked="f">
                          <v:textbox style="mso-fit-shape-to-text:t">
                            <w:txbxContent>
                              <w:p w14:paraId="37FF6685" w14:textId="77777777" w:rsidR="00B26880" w:rsidRPr="00B47A51" w:rsidRDefault="00B26880" w:rsidP="00EA0D54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–</w:t>
                                </w:r>
                              </w:p>
                            </w:txbxContent>
                          </v:textbox>
                        </v:shape>
                      </v:group>
                      <v:group id="Group 22" o:spid="_x0000_s1044" style="position:absolute;left:1228725;top:771525;width:370889;height:317499" coordorigin=",161925" coordsize="371206,31749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zPM0vDAAAA2wAAAA8A&#10;AAAAAAAAAAAAAAAAqQIAAGRycy9kb3ducmV2LnhtbFBLBQYAAAAABAAEAPoAAACZAwAAAAA=&#10;">
                        <v:oval id="Oval 23" o:spid="_x0000_s1045" style="position:absolute;top:161925;width:295275;height:29527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dUqIwgAA&#10;ANsAAAAPAAAAZHJzL2Rvd25yZXYueG1sRI/NasMwEITvhb6D2EIuJpHqQAlOFFMCTdxj3D7AYm1t&#10;E2tlLMU/bx8VCj0OM/MNc8hn24mRBt861vC6USCIK2darjV8f32sdyB8QDbYOSYNC3nIj89PB8yM&#10;m/hKYxlqESHsM9TQhNBnUvqqIYt+43ri6P24wWKIcqilGXCKcNvJVKk3abHluNBgT6eGqlt5txrG&#10;c1pQsuAy1bt+Udfk8nlTW61XL/P7HkSgOfyH/9qF0ZBu4fdL/AHy+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51SojCAAAA2wAAAA8AAAAAAAAAAAAAAAAAlwIAAGRycy9kb3du&#10;cmV2LnhtbFBLBQYAAAAABAAEAPUAAACGAwAAAAA=&#10;" filled="f" strokecolor="black [3213]" strokeweight="1pt"/>
                        <v:shape id="_x0000_s1046" type="#_x0000_t202" style="position:absolute;left:18481;top:200025;width:352725;height:27939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1KuGwgAA&#10;ANsAAAAPAAAAZHJzL2Rvd25yZXYueG1sRI9Pa8JAFMTvBb/D8gq91Y3SiqSuIv4BD72o8f7IvmZD&#10;s29D9mnit3eFQo/DzPyGWawG36gbdbEObGAyzkARl8HWXBkozvv3OagoyBabwGTgThFWy9HLAnMb&#10;ej7S7SSVShCOORpwIm2udSwdeYzj0BIn7yd0HiXJrtK2wz7BfaOnWTbTHmtOCw5b2jgqf09Xb0DE&#10;rif3Yufj4TJ8b3uXlZ9YGPP2Oqy/QAkN8h/+ax+sgekHPL+kH6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vUq4bCAAAA2wAAAA8AAAAAAAAAAAAAAAAAlwIAAGRycy9kb3du&#10;cmV2LnhtbFBLBQYAAAAABAAEAPUAAACGAwAAAAA=&#10;" filled="f" stroked="f">
                          <v:textbox style="mso-fit-shape-to-text:t">
                            <w:txbxContent>
                              <w:p w14:paraId="5C0CDA20" w14:textId="77777777" w:rsidR="00B26880" w:rsidRPr="00B47A51" w:rsidRDefault="00B26880" w:rsidP="00EA0D54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–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w:pict>
                </mc:Fallback>
              </mc:AlternateContent>
            </w:r>
          </w:p>
        </w:tc>
      </w:tr>
    </w:tbl>
    <w:p w14:paraId="0114080D" w14:textId="77777777" w:rsidR="00EA0D54" w:rsidRPr="00FB3A4A" w:rsidRDefault="00EA0D54" w:rsidP="00EA0D54">
      <w:pPr>
        <w:rPr>
          <w:rFonts w:ascii="Arial" w:hAnsi="Arial"/>
          <w:sz w:val="22"/>
          <w:szCs w:val="22"/>
        </w:rPr>
      </w:pPr>
    </w:p>
    <w:p w14:paraId="7885940A" w14:textId="6D8D26CA" w:rsidR="00EA0D54" w:rsidRPr="00FB3A4A" w:rsidRDefault="00EA0D54" w:rsidP="00EA0D54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>(c)</w:t>
      </w:r>
      <w:r w:rsidRPr="00FB3A4A">
        <w:rPr>
          <w:rFonts w:ascii="Arial" w:hAnsi="Arial"/>
          <w:sz w:val="22"/>
          <w:szCs w:val="22"/>
        </w:rPr>
        <w:tab/>
        <w:t>Explain the characteristics of the picture of the charge distribution shown below.</w:t>
      </w:r>
      <w:r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>[3]</w:t>
      </w:r>
    </w:p>
    <w:p w14:paraId="378D421D" w14:textId="77777777" w:rsidR="00EA0D54" w:rsidRPr="00FB3A4A" w:rsidRDefault="00EA0D54" w:rsidP="00EA0D54">
      <w:pPr>
        <w:rPr>
          <w:rFonts w:ascii="Arial" w:hAnsi="Arial"/>
          <w:sz w:val="22"/>
          <w:szCs w:val="22"/>
        </w:rPr>
      </w:pPr>
    </w:p>
    <w:p w14:paraId="412E28ED" w14:textId="77777777" w:rsidR="00EA0D54" w:rsidRPr="00FB3A4A" w:rsidRDefault="00EA0D54" w:rsidP="00EA0D54">
      <w:pPr>
        <w:jc w:val="center"/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39B4C3" wp14:editId="2ED875EE">
                <wp:simplePos x="0" y="0"/>
                <wp:positionH relativeFrom="column">
                  <wp:posOffset>1913572</wp:posOffset>
                </wp:positionH>
                <wp:positionV relativeFrom="paragraph">
                  <wp:posOffset>852805</wp:posOffset>
                </wp:positionV>
                <wp:extent cx="400052" cy="386646"/>
                <wp:effectExtent l="0" t="0" r="19050" b="13970"/>
                <wp:wrapNone/>
                <wp:docPr id="309" name="Oval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2" cy="3866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09" o:spid="_x0000_s1026" style="position:absolute;margin-left:150.65pt;margin-top:67.15pt;width:31.5pt;height:30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" fillcolor="black [3200]" strokecolor="black [1600]" strokeweight="2pt"/>
            </w:pict>
          </mc:Fallback>
        </mc:AlternateContent>
      </w:r>
      <w:r w:rsidRPr="00FB3A4A">
        <w:rPr>
          <w:rFonts w:ascii="Arial" w:hAnsi="Arial"/>
          <w:sz w:val="22"/>
          <w:szCs w:val="22"/>
        </w:rPr>
        <w:drawing>
          <wp:inline distT="0" distB="0" distL="0" distR="0" wp14:anchorId="4131042D" wp14:editId="107A0E96">
            <wp:extent cx="3231962" cy="2025613"/>
            <wp:effectExtent l="0" t="0" r="6985" b="0"/>
            <wp:docPr id="10" name="Picture 10" descr="http://cdn.c.photoshelter.com/img-get/I0000qXORVpWutq0/s/860/860/K11-efield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dn.c.photoshelter.com/img-get/I0000qXORVpWutq0/s/860/860/K11-efield0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696" cy="202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4F67F" w14:textId="77777777" w:rsidR="00EA0D54" w:rsidRPr="00FB3A4A" w:rsidRDefault="00EA0D54" w:rsidP="00EA0D54">
      <w:pPr>
        <w:rPr>
          <w:rFonts w:ascii="Arial" w:hAnsi="Arial"/>
          <w:sz w:val="22"/>
          <w:szCs w:val="22"/>
        </w:rPr>
      </w:pPr>
    </w:p>
    <w:p w14:paraId="44D13D47" w14:textId="77777777" w:rsidR="00EA0D54" w:rsidRPr="00FB3A4A" w:rsidRDefault="00EA0D54" w:rsidP="00EA0D54">
      <w:pPr>
        <w:rPr>
          <w:rFonts w:ascii="Arial" w:hAnsi="Arial"/>
          <w:sz w:val="22"/>
          <w:szCs w:val="22"/>
        </w:rPr>
      </w:pPr>
    </w:p>
    <w:p w14:paraId="2A28B026" w14:textId="1882AFB2" w:rsidR="00EA0D54" w:rsidRPr="00FB3A4A" w:rsidRDefault="008019D4" w:rsidP="00EA0D54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EA0D54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75FA7619" w14:textId="77777777" w:rsidR="00EA0D54" w:rsidRPr="00FB3A4A" w:rsidRDefault="00EA0D54" w:rsidP="00EA0D54">
      <w:pPr>
        <w:rPr>
          <w:rFonts w:ascii="Arial" w:hAnsi="Arial"/>
          <w:sz w:val="22"/>
          <w:szCs w:val="22"/>
        </w:rPr>
      </w:pPr>
    </w:p>
    <w:p w14:paraId="2491842F" w14:textId="689AF4F0" w:rsidR="00EA0D54" w:rsidRPr="00FB3A4A" w:rsidRDefault="008019D4" w:rsidP="00EA0D54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EA0D54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7D88D683" w14:textId="77777777" w:rsidR="00EA0D54" w:rsidRPr="00FB3A4A" w:rsidRDefault="00EA0D54" w:rsidP="00EA0D54">
      <w:pPr>
        <w:rPr>
          <w:rFonts w:ascii="Arial" w:hAnsi="Arial"/>
          <w:sz w:val="22"/>
          <w:szCs w:val="22"/>
        </w:rPr>
      </w:pPr>
    </w:p>
    <w:p w14:paraId="059A5ED2" w14:textId="1BB37AA6" w:rsidR="00EA0D54" w:rsidRPr="00FB3A4A" w:rsidRDefault="008019D4" w:rsidP="00EA0D54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EA0D54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0E346241" w14:textId="77777777" w:rsidR="00EA0D54" w:rsidRPr="00FB3A4A" w:rsidRDefault="00EA0D54" w:rsidP="00EA0D54">
      <w:pPr>
        <w:rPr>
          <w:rFonts w:ascii="Arial" w:hAnsi="Arial"/>
          <w:sz w:val="22"/>
          <w:szCs w:val="22"/>
        </w:rPr>
      </w:pPr>
    </w:p>
    <w:p w14:paraId="0AAA016D" w14:textId="4F74F584" w:rsidR="00EA0D54" w:rsidRPr="00FB3A4A" w:rsidRDefault="008019D4" w:rsidP="00EA0D54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EA0D54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370573B6" w14:textId="77777777" w:rsidR="00EA0D54" w:rsidRPr="00FB3A4A" w:rsidRDefault="00EA0D54" w:rsidP="00EA0D54">
      <w:pPr>
        <w:rPr>
          <w:rFonts w:ascii="Arial" w:hAnsi="Arial"/>
          <w:sz w:val="22"/>
          <w:szCs w:val="22"/>
        </w:rPr>
      </w:pPr>
    </w:p>
    <w:p w14:paraId="6734E109" w14:textId="54FBA02B" w:rsidR="00EA0D54" w:rsidRPr="00FB3A4A" w:rsidRDefault="008019D4" w:rsidP="00EA0D54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EA0D54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72AA00E4" w14:textId="77777777" w:rsidR="00EA0D54" w:rsidRPr="00FB3A4A" w:rsidRDefault="00EA0D54" w:rsidP="00EA0D54">
      <w:pPr>
        <w:rPr>
          <w:rFonts w:ascii="Arial" w:hAnsi="Arial"/>
          <w:sz w:val="22"/>
          <w:szCs w:val="22"/>
        </w:rPr>
      </w:pPr>
    </w:p>
    <w:p w14:paraId="7EF116DF" w14:textId="543C7BF2" w:rsidR="00EA0D54" w:rsidRPr="00FB3A4A" w:rsidRDefault="008019D4" w:rsidP="00EA0D54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EA0D54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55DC8D7C" w14:textId="7D3C0528" w:rsidR="000326A5" w:rsidRPr="00FB3A4A" w:rsidRDefault="000326A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 xml:space="preserve">3. </w:t>
      </w:r>
      <w:r w:rsidRPr="00FB3A4A">
        <w:rPr>
          <w:rFonts w:ascii="Arial" w:hAnsi="Arial"/>
          <w:sz w:val="22"/>
          <w:szCs w:val="22"/>
        </w:rPr>
        <w:tab/>
        <w:t xml:space="preserve">Evaluate the sketch below, assuming that the dot in the centre of each line is the same </w:t>
      </w:r>
      <w:r w:rsidR="00C1754F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 xml:space="preserve">charge for each arrangement. The arrangements do not interact with each other and the </w:t>
      </w:r>
      <w:r w:rsidR="00C1754F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>charges are evenly spaced.</w:t>
      </w:r>
    </w:p>
    <w:p w14:paraId="092CA617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  <w:t>Space for working</w:t>
      </w:r>
    </w:p>
    <w:tbl>
      <w:tblPr>
        <w:tblStyle w:val="TableGrid"/>
        <w:tblW w:w="0" w:type="auto"/>
        <w:tblInd w:w="6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"/>
        <w:gridCol w:w="8750"/>
      </w:tblGrid>
      <w:tr w:rsidR="000326A5" w:rsidRPr="00FB3A4A" w14:paraId="4A4847F2" w14:textId="77777777" w:rsidTr="00C1754F">
        <w:tc>
          <w:tcPr>
            <w:tcW w:w="426" w:type="dxa"/>
          </w:tcPr>
          <w:p w14:paraId="10EC843E" w14:textId="77777777" w:rsidR="000326A5" w:rsidRPr="00FB3A4A" w:rsidRDefault="000326A5" w:rsidP="000326A5">
            <w:pPr>
              <w:rPr>
                <w:sz w:val="22"/>
                <w:szCs w:val="22"/>
              </w:rPr>
            </w:pPr>
          </w:p>
          <w:p w14:paraId="5C9A07BA" w14:textId="77777777" w:rsidR="000326A5" w:rsidRPr="00FB3A4A" w:rsidRDefault="000326A5" w:rsidP="000326A5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w:t>A</w:t>
            </w:r>
          </w:p>
          <w:p w14:paraId="1C27562B" w14:textId="77777777" w:rsidR="000326A5" w:rsidRPr="00FB3A4A" w:rsidRDefault="000326A5" w:rsidP="000326A5">
            <w:pPr>
              <w:rPr>
                <w:sz w:val="22"/>
                <w:szCs w:val="22"/>
              </w:rPr>
            </w:pPr>
          </w:p>
          <w:p w14:paraId="2C21832B" w14:textId="77777777" w:rsidR="000326A5" w:rsidRPr="00FB3A4A" w:rsidRDefault="000326A5" w:rsidP="000326A5">
            <w:pPr>
              <w:rPr>
                <w:sz w:val="22"/>
                <w:szCs w:val="22"/>
              </w:rPr>
            </w:pPr>
          </w:p>
          <w:p w14:paraId="1CB1D068" w14:textId="77777777" w:rsidR="000326A5" w:rsidRPr="00FB3A4A" w:rsidRDefault="000326A5" w:rsidP="000326A5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w:t>B</w:t>
            </w:r>
          </w:p>
          <w:p w14:paraId="6C94D9B4" w14:textId="77777777" w:rsidR="000326A5" w:rsidRPr="00FB3A4A" w:rsidRDefault="000326A5" w:rsidP="000326A5">
            <w:pPr>
              <w:rPr>
                <w:sz w:val="22"/>
                <w:szCs w:val="22"/>
              </w:rPr>
            </w:pPr>
          </w:p>
          <w:p w14:paraId="2570C9E0" w14:textId="77777777" w:rsidR="000326A5" w:rsidRPr="00FB3A4A" w:rsidRDefault="000326A5" w:rsidP="000326A5">
            <w:pPr>
              <w:rPr>
                <w:sz w:val="22"/>
                <w:szCs w:val="22"/>
              </w:rPr>
            </w:pPr>
          </w:p>
          <w:p w14:paraId="72FD5709" w14:textId="77777777" w:rsidR="000326A5" w:rsidRPr="00FB3A4A" w:rsidRDefault="000326A5" w:rsidP="000326A5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w:t>C</w:t>
            </w:r>
          </w:p>
        </w:tc>
        <w:tc>
          <w:tcPr>
            <w:tcW w:w="8924" w:type="dxa"/>
          </w:tcPr>
          <w:p w14:paraId="7C00EB1A" w14:textId="77777777" w:rsidR="000326A5" w:rsidRPr="00FB3A4A" w:rsidRDefault="000326A5" w:rsidP="000326A5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w:drawing>
                <wp:inline distT="0" distB="0" distL="0" distR="0" wp14:anchorId="0376D670" wp14:editId="010D3479">
                  <wp:extent cx="3390900" cy="1600200"/>
                  <wp:effectExtent l="0" t="0" r="0" b="0"/>
                  <wp:docPr id="3" name="Picture 3" descr="_Pi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Pic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FCE05C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6D381444" w14:textId="77777777" w:rsidR="000326A5" w:rsidRPr="00FB3A4A" w:rsidRDefault="000326A5" w:rsidP="000326A5">
      <w:pPr>
        <w:numPr>
          <w:ilvl w:val="0"/>
          <w:numId w:val="5"/>
        </w:num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 xml:space="preserve">Determine which central charge has the greatest net force acting on it. </w:t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  <w:t>[2]</w:t>
      </w:r>
    </w:p>
    <w:p w14:paraId="1B6E75A8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77A478BB" w14:textId="2F6BC317" w:rsidR="000326A5" w:rsidRPr="00FB3A4A" w:rsidRDefault="008019D4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7BB8A1CE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7524500C" w14:textId="490213C7" w:rsidR="000326A5" w:rsidRPr="00FB3A4A" w:rsidRDefault="000326A5" w:rsidP="000326A5">
      <w:pPr>
        <w:numPr>
          <w:ilvl w:val="0"/>
          <w:numId w:val="5"/>
        </w:num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>Determine the direction of the net force on the central charge from (a) if it is positive.</w:t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>[1]</w:t>
      </w:r>
    </w:p>
    <w:p w14:paraId="0D1FD213" w14:textId="20DD9937" w:rsidR="000326A5" w:rsidRPr="00FB3A4A" w:rsidRDefault="00271F26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18CAE42B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275797EB" w14:textId="77777777" w:rsidR="000326A5" w:rsidRPr="00FB3A4A" w:rsidRDefault="000326A5" w:rsidP="000326A5">
      <w:pPr>
        <w:rPr>
          <w:rFonts w:ascii="Arial" w:hAnsi="Arial"/>
          <w:vanish/>
          <w:sz w:val="22"/>
          <w:szCs w:val="22"/>
        </w:rPr>
      </w:pPr>
      <w:r w:rsidRPr="00FB3A4A">
        <w:rPr>
          <w:rFonts w:ascii="Arial" w:hAnsi="Arial"/>
          <w:vanish/>
          <w:sz w:val="22"/>
          <w:szCs w:val="22"/>
        </w:rPr>
        <w:t>Glencoe Physics pg 548 Fig 1 mod</w:t>
      </w:r>
    </w:p>
    <w:p w14:paraId="666BD8CD" w14:textId="6FBD9DFE" w:rsidR="000326A5" w:rsidRPr="00FB3A4A" w:rsidRDefault="000326A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>4.</w:t>
      </w:r>
      <w:r w:rsidRPr="00FB3A4A">
        <w:rPr>
          <w:rFonts w:ascii="Arial" w:hAnsi="Arial"/>
          <w:sz w:val="22"/>
          <w:szCs w:val="22"/>
        </w:rPr>
        <w:tab/>
        <w:t xml:space="preserve">A student rubs a balloon on their jumper and the holds it near the fur of their cat, as shown </w:t>
      </w:r>
      <w:r w:rsidR="009E22F5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>below.</w:t>
      </w:r>
    </w:p>
    <w:p w14:paraId="526926C9" w14:textId="77777777" w:rsidR="000326A5" w:rsidRPr="00FB3A4A" w:rsidRDefault="000326A5" w:rsidP="009E22F5">
      <w:pPr>
        <w:jc w:val="center"/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drawing>
          <wp:inline distT="0" distB="0" distL="0" distR="0" wp14:anchorId="72A2B8C1" wp14:editId="6796CA29">
            <wp:extent cx="3657600" cy="2194560"/>
            <wp:effectExtent l="0" t="0" r="0" b="0"/>
            <wp:docPr id="289" name="Picture 289" descr="_Pi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_Pic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1BF98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091FE424" w14:textId="58631E45" w:rsidR="000326A5" w:rsidRPr="00FB3A4A" w:rsidRDefault="000326A5" w:rsidP="000326A5">
      <w:pPr>
        <w:numPr>
          <w:ilvl w:val="0"/>
          <w:numId w:val="7"/>
        </w:num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>Explain why the balloon can cause the cat's hair to stand up. [A diagram may be useful.]</w:t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="009E22F5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>[4]</w:t>
      </w:r>
    </w:p>
    <w:p w14:paraId="277FFC37" w14:textId="704B98A9" w:rsidR="000326A5" w:rsidRPr="00FB3A4A" w:rsidRDefault="00271F26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73FB9A3A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16589184" w14:textId="1F2C88C0" w:rsidR="000326A5" w:rsidRPr="00FB3A4A" w:rsidRDefault="00271F26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5ED344E6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6A07247D" w14:textId="0A87033F" w:rsidR="000326A5" w:rsidRPr="00FB3A4A" w:rsidRDefault="00271F26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2F0FAFB2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07D402CE" w14:textId="78944506" w:rsidR="000326A5" w:rsidRPr="00FB3A4A" w:rsidRDefault="00271F26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6B7C42B8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19187B4A" w14:textId="6B28FFC6" w:rsidR="000326A5" w:rsidRPr="00FB3A4A" w:rsidRDefault="00271F26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5B3E95D4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0B06DEF4" w14:textId="1EE92DDE" w:rsidR="000326A5" w:rsidRPr="00FB3A4A" w:rsidRDefault="00271F26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21A3F090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29508773" w14:textId="72915684" w:rsidR="000326A5" w:rsidRPr="00FB3A4A" w:rsidRDefault="00271F26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11691707" w14:textId="77777777" w:rsidR="000326A5" w:rsidRPr="00FB3A4A" w:rsidRDefault="000326A5" w:rsidP="000326A5">
      <w:pPr>
        <w:numPr>
          <w:ilvl w:val="0"/>
          <w:numId w:val="7"/>
        </w:num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>Why would the cat's hair be more likely to stand up on a dry day than on a wet day?</w:t>
      </w:r>
    </w:p>
    <w:p w14:paraId="07A52FA1" w14:textId="7A03B852" w:rsidR="000326A5" w:rsidRPr="00FB3A4A" w:rsidRDefault="000326A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="0032394E" w:rsidRPr="00FB3A4A">
        <w:rPr>
          <w:rFonts w:ascii="Arial" w:hAnsi="Arial"/>
          <w:sz w:val="22"/>
          <w:szCs w:val="22"/>
        </w:rPr>
        <w:tab/>
      </w:r>
      <w:r w:rsidR="0032394E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>[2]</w:t>
      </w:r>
    </w:p>
    <w:p w14:paraId="6720DCEC" w14:textId="7BC30C69" w:rsidR="000326A5" w:rsidRPr="00FB3A4A" w:rsidRDefault="0032394E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72C834BB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059BD276" w14:textId="04C00445" w:rsidR="000326A5" w:rsidRPr="00FB3A4A" w:rsidRDefault="0032394E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45E5BB54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195063C7" w14:textId="557082BD" w:rsidR="000326A5" w:rsidRPr="00FB3A4A" w:rsidRDefault="0032394E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3C10901A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627501DF" w14:textId="585464ED" w:rsidR="000326A5" w:rsidRPr="00FB3A4A" w:rsidRDefault="0032394E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3DD5AC57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494167C3" w14:textId="38B0B0E3" w:rsidR="000326A5" w:rsidRPr="00FB3A4A" w:rsidRDefault="0032394E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6D367BBA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5E35913E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4811EF55" w14:textId="77777777" w:rsidR="000326A5" w:rsidRPr="00FB3A4A" w:rsidRDefault="000326A5" w:rsidP="000326A5">
      <w:pPr>
        <w:rPr>
          <w:rFonts w:ascii="Arial" w:hAnsi="Arial"/>
          <w:vanish/>
          <w:sz w:val="22"/>
          <w:szCs w:val="22"/>
        </w:rPr>
      </w:pPr>
      <w:r w:rsidRPr="00FB3A4A">
        <w:rPr>
          <w:rFonts w:ascii="Arial" w:hAnsi="Arial"/>
          <w:vanish/>
          <w:sz w:val="22"/>
          <w:szCs w:val="22"/>
        </w:rPr>
        <w:t>Glencoe Physics pg 564  Q37 mod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53"/>
        <w:gridCol w:w="4672"/>
      </w:tblGrid>
      <w:tr w:rsidR="000326A5" w:rsidRPr="00FB3A4A" w14:paraId="34DFD582" w14:textId="77777777" w:rsidTr="00C1754F">
        <w:tc>
          <w:tcPr>
            <w:tcW w:w="5353" w:type="dxa"/>
          </w:tcPr>
          <w:p w14:paraId="6D7ED7AB" w14:textId="3F8136B9" w:rsidR="0032394E" w:rsidRPr="00FB3A4A" w:rsidRDefault="000326A5" w:rsidP="000326A5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w:t>5.</w:t>
            </w:r>
            <w:r w:rsidRPr="00FB3A4A">
              <w:rPr>
                <w:sz w:val="22"/>
                <w:szCs w:val="22"/>
              </w:rPr>
              <w:tab/>
              <w:t xml:space="preserve">A strong lightning bolt strikes a tree and </w:t>
            </w:r>
          </w:p>
          <w:p w14:paraId="73177AB9" w14:textId="20394E66" w:rsidR="000326A5" w:rsidRPr="00FB3A4A" w:rsidRDefault="0032394E" w:rsidP="000326A5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w:t xml:space="preserve">         transfers </w:t>
            </w:r>
            <w:r w:rsidR="000326A5" w:rsidRPr="00FB3A4A">
              <w:rPr>
                <w:sz w:val="22"/>
                <w:szCs w:val="22"/>
              </w:rPr>
              <w:t>25</w:t>
            </w:r>
            <w:r w:rsidRPr="00FB3A4A">
              <w:rPr>
                <w:sz w:val="22"/>
                <w:szCs w:val="22"/>
              </w:rPr>
              <w:t>.0</w:t>
            </w:r>
            <w:r w:rsidR="000326A5" w:rsidRPr="00FB3A4A">
              <w:rPr>
                <w:sz w:val="22"/>
                <w:szCs w:val="22"/>
              </w:rPr>
              <w:t xml:space="preserve"> C</w:t>
            </w:r>
            <w:r w:rsidRPr="00FB3A4A">
              <w:rPr>
                <w:sz w:val="22"/>
                <w:szCs w:val="22"/>
              </w:rPr>
              <w:t xml:space="preserve"> of charge</w:t>
            </w:r>
            <w:r w:rsidR="000326A5" w:rsidRPr="00FB3A4A">
              <w:rPr>
                <w:sz w:val="22"/>
                <w:szCs w:val="22"/>
              </w:rPr>
              <w:t xml:space="preserve"> to Earth. </w:t>
            </w:r>
          </w:p>
          <w:p w14:paraId="756BB164" w14:textId="77777777" w:rsidR="0032394E" w:rsidRPr="00FB3A4A" w:rsidRDefault="0032394E" w:rsidP="000326A5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w:t xml:space="preserve">        </w:t>
            </w:r>
          </w:p>
          <w:p w14:paraId="66CC0C28" w14:textId="0B0EDE1A" w:rsidR="000326A5" w:rsidRPr="00FB3A4A" w:rsidRDefault="0032394E" w:rsidP="000326A5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w:t xml:space="preserve">         </w:t>
            </w:r>
            <w:r w:rsidR="000326A5" w:rsidRPr="00FB3A4A">
              <w:rPr>
                <w:sz w:val="22"/>
                <w:szCs w:val="22"/>
              </w:rPr>
              <w:t>(a)</w:t>
            </w:r>
            <w:r w:rsidR="000326A5" w:rsidRPr="00FB3A4A">
              <w:rPr>
                <w:sz w:val="22"/>
                <w:szCs w:val="22"/>
              </w:rPr>
              <w:tab/>
              <w:t>How many electrons are transferred?</w:t>
            </w:r>
            <w:r w:rsidR="000326A5" w:rsidRPr="00FB3A4A">
              <w:rPr>
                <w:sz w:val="22"/>
                <w:szCs w:val="22"/>
              </w:rPr>
              <w:tab/>
            </w:r>
            <w:r w:rsidR="000326A5" w:rsidRPr="00FB3A4A">
              <w:rPr>
                <w:sz w:val="22"/>
                <w:szCs w:val="22"/>
              </w:rPr>
              <w:tab/>
            </w:r>
            <w:r w:rsidR="000326A5" w:rsidRPr="00FB3A4A">
              <w:rPr>
                <w:sz w:val="22"/>
                <w:szCs w:val="22"/>
              </w:rPr>
              <w:tab/>
            </w:r>
            <w:r w:rsidR="000326A5" w:rsidRPr="00FB3A4A">
              <w:rPr>
                <w:sz w:val="22"/>
                <w:szCs w:val="22"/>
              </w:rPr>
              <w:tab/>
              <w:t xml:space="preserve"> </w:t>
            </w:r>
            <w:r w:rsidR="000326A5" w:rsidRPr="00FB3A4A">
              <w:rPr>
                <w:sz w:val="22"/>
                <w:szCs w:val="22"/>
              </w:rPr>
              <w:tab/>
              <w:t xml:space="preserve"> </w:t>
            </w:r>
            <w:r w:rsidR="000326A5" w:rsidRPr="00FB3A4A">
              <w:rPr>
                <w:sz w:val="22"/>
                <w:szCs w:val="22"/>
              </w:rPr>
              <w:tab/>
              <w:t xml:space="preserve"> </w:t>
            </w:r>
            <w:r w:rsidR="000326A5" w:rsidRPr="00FB3A4A">
              <w:rPr>
                <w:sz w:val="22"/>
                <w:szCs w:val="22"/>
              </w:rPr>
              <w:tab/>
              <w:t xml:space="preserve"> </w:t>
            </w:r>
            <w:r w:rsidRPr="00FB3A4A">
              <w:rPr>
                <w:sz w:val="22"/>
                <w:szCs w:val="22"/>
              </w:rPr>
              <w:t xml:space="preserve">        </w:t>
            </w:r>
            <w:r w:rsidR="000326A5" w:rsidRPr="00FB3A4A">
              <w:rPr>
                <w:sz w:val="22"/>
                <w:szCs w:val="22"/>
              </w:rPr>
              <w:t>[2]</w:t>
            </w:r>
          </w:p>
          <w:p w14:paraId="3CFB4B99" w14:textId="77777777" w:rsidR="000326A5" w:rsidRPr="00FB3A4A" w:rsidRDefault="000326A5" w:rsidP="000326A5">
            <w:pPr>
              <w:rPr>
                <w:sz w:val="22"/>
                <w:szCs w:val="22"/>
              </w:rPr>
            </w:pPr>
          </w:p>
          <w:p w14:paraId="0F900A19" w14:textId="77777777" w:rsidR="000326A5" w:rsidRPr="00FB3A4A" w:rsidRDefault="000326A5" w:rsidP="000326A5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w:t>…………………………………………………</w:t>
            </w:r>
          </w:p>
          <w:p w14:paraId="23E00892" w14:textId="77777777" w:rsidR="000326A5" w:rsidRPr="00FB3A4A" w:rsidRDefault="000326A5" w:rsidP="000326A5">
            <w:pPr>
              <w:rPr>
                <w:sz w:val="22"/>
                <w:szCs w:val="22"/>
              </w:rPr>
            </w:pPr>
          </w:p>
          <w:p w14:paraId="64B59850" w14:textId="77777777" w:rsidR="000326A5" w:rsidRPr="00FB3A4A" w:rsidRDefault="000326A5" w:rsidP="000326A5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w:t>…………………………………………………</w:t>
            </w:r>
          </w:p>
          <w:p w14:paraId="25A115A6" w14:textId="77777777" w:rsidR="000326A5" w:rsidRPr="00FB3A4A" w:rsidRDefault="000326A5" w:rsidP="000326A5">
            <w:pPr>
              <w:rPr>
                <w:sz w:val="22"/>
                <w:szCs w:val="22"/>
              </w:rPr>
            </w:pPr>
          </w:p>
          <w:p w14:paraId="2FC839F4" w14:textId="77777777" w:rsidR="000326A5" w:rsidRPr="00FB3A4A" w:rsidRDefault="000326A5" w:rsidP="000326A5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w:t>…………………………………………………</w:t>
            </w:r>
          </w:p>
          <w:p w14:paraId="2F640568" w14:textId="77777777" w:rsidR="000326A5" w:rsidRPr="00FB3A4A" w:rsidRDefault="000326A5" w:rsidP="000326A5">
            <w:pPr>
              <w:rPr>
                <w:sz w:val="22"/>
                <w:szCs w:val="22"/>
              </w:rPr>
            </w:pPr>
          </w:p>
          <w:p w14:paraId="2B30305D" w14:textId="77777777" w:rsidR="000326A5" w:rsidRPr="00FB3A4A" w:rsidRDefault="000326A5" w:rsidP="000326A5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w:t>…………………………………………………</w:t>
            </w:r>
          </w:p>
          <w:p w14:paraId="72BC217F" w14:textId="77777777" w:rsidR="000326A5" w:rsidRPr="00FB3A4A" w:rsidRDefault="000326A5" w:rsidP="000326A5">
            <w:pPr>
              <w:rPr>
                <w:sz w:val="22"/>
                <w:szCs w:val="22"/>
              </w:rPr>
            </w:pPr>
          </w:p>
          <w:p w14:paraId="365DEA71" w14:textId="77777777" w:rsidR="000326A5" w:rsidRPr="00FB3A4A" w:rsidRDefault="000326A5" w:rsidP="000326A5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w:t>…………………………………………………</w:t>
            </w:r>
          </w:p>
          <w:p w14:paraId="4BF7BAB4" w14:textId="77777777" w:rsidR="000326A5" w:rsidRPr="00FB3A4A" w:rsidRDefault="000326A5" w:rsidP="000326A5">
            <w:pPr>
              <w:rPr>
                <w:sz w:val="22"/>
                <w:szCs w:val="22"/>
              </w:rPr>
            </w:pPr>
          </w:p>
        </w:tc>
        <w:tc>
          <w:tcPr>
            <w:tcW w:w="4672" w:type="dxa"/>
          </w:tcPr>
          <w:p w14:paraId="79C27A6E" w14:textId="77777777" w:rsidR="000326A5" w:rsidRPr="00FB3A4A" w:rsidRDefault="000326A5" w:rsidP="000326A5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w:drawing>
                <wp:inline distT="0" distB="0" distL="0" distR="0" wp14:anchorId="1ED66AA0" wp14:editId="22C54CE6">
                  <wp:extent cx="3262385" cy="2133600"/>
                  <wp:effectExtent l="0" t="0" r="0" b="0"/>
                  <wp:docPr id="290" name="Picture 290" descr="http://www.johnlund.com/ArticleImages/LightningStrik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www.johnlund.com/ArticleImages/LightningStrik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2385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0EA656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6F0FD701" w14:textId="68DDA1DC" w:rsidR="000326A5" w:rsidRPr="00FB3A4A" w:rsidRDefault="0032394E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(b)</w:t>
      </w:r>
      <w:r w:rsidR="000326A5" w:rsidRPr="00FB3A4A">
        <w:rPr>
          <w:rFonts w:ascii="Arial" w:hAnsi="Arial"/>
          <w:sz w:val="22"/>
          <w:szCs w:val="22"/>
        </w:rPr>
        <w:tab/>
        <w:t>If the transfer through the tree takes 4.0</w:t>
      </w:r>
      <w:r w:rsidRPr="00FB3A4A">
        <w:rPr>
          <w:rFonts w:ascii="Arial" w:hAnsi="Arial"/>
          <w:sz w:val="22"/>
          <w:szCs w:val="22"/>
        </w:rPr>
        <w:t>0</w:t>
      </w:r>
      <w:r w:rsidR="000326A5" w:rsidRPr="00FB3A4A">
        <w:rPr>
          <w:rFonts w:ascii="Arial" w:hAnsi="Arial"/>
          <w:sz w:val="22"/>
          <w:szCs w:val="22"/>
        </w:rPr>
        <w:t xml:space="preserve"> ms, what current flows though the tree?</w:t>
      </w:r>
      <w:r w:rsidR="000326A5" w:rsidRPr="00FB3A4A">
        <w:rPr>
          <w:rFonts w:ascii="Arial" w:hAnsi="Arial"/>
          <w:sz w:val="22"/>
          <w:szCs w:val="22"/>
        </w:rPr>
        <w:tab/>
        <w:t>[2]</w:t>
      </w:r>
    </w:p>
    <w:p w14:paraId="4DB8302F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2E1D476D" w14:textId="199773B4" w:rsidR="000326A5" w:rsidRPr="00FB3A4A" w:rsidRDefault="0032394E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3449FDF6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15A08649" w14:textId="623E80C1" w:rsidR="000326A5" w:rsidRPr="00FB3A4A" w:rsidRDefault="0032394E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4A4C4FAC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6C995951" w14:textId="12DE4714" w:rsidR="000326A5" w:rsidRPr="00FB3A4A" w:rsidRDefault="0032394E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52045E7A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0CA95773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578C842F" w14:textId="77777777" w:rsidR="000326A5" w:rsidRPr="00FB3A4A" w:rsidRDefault="000326A5" w:rsidP="000326A5">
      <w:pPr>
        <w:rPr>
          <w:rFonts w:ascii="Arial" w:hAnsi="Arial"/>
          <w:vanish/>
          <w:sz w:val="22"/>
          <w:szCs w:val="22"/>
        </w:rPr>
      </w:pPr>
      <w:r w:rsidRPr="00FB3A4A">
        <w:rPr>
          <w:rFonts w:ascii="Arial" w:hAnsi="Arial"/>
          <w:vanish/>
          <w:sz w:val="22"/>
          <w:szCs w:val="22"/>
        </w:rPr>
        <w:t>Glencoe Physics pg 560  Q10 mod</w:t>
      </w:r>
    </w:p>
    <w:p w14:paraId="44B7DBC3" w14:textId="0CD2B44D" w:rsidR="000326A5" w:rsidRPr="00FB3A4A" w:rsidRDefault="000326A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>6.</w:t>
      </w:r>
      <w:r w:rsidRPr="00FB3A4A">
        <w:rPr>
          <w:rFonts w:ascii="Arial" w:hAnsi="Arial"/>
          <w:sz w:val="22"/>
          <w:szCs w:val="22"/>
        </w:rPr>
        <w:tab/>
        <w:t>(a)</w:t>
      </w:r>
      <w:r w:rsidRPr="00FB3A4A">
        <w:rPr>
          <w:rFonts w:ascii="Arial" w:hAnsi="Arial"/>
          <w:sz w:val="22"/>
          <w:szCs w:val="22"/>
        </w:rPr>
        <w:tab/>
        <w:t>A body having a negative charge of –6.0</w:t>
      </w:r>
      <w:r w:rsidR="00632799" w:rsidRPr="00FB3A4A">
        <w:rPr>
          <w:rFonts w:ascii="Arial" w:hAnsi="Arial"/>
          <w:sz w:val="22"/>
          <w:szCs w:val="22"/>
        </w:rPr>
        <w:t>0</w:t>
      </w:r>
      <w:r w:rsidRPr="00FB3A4A">
        <w:rPr>
          <w:rFonts w:ascii="Arial" w:hAnsi="Arial"/>
          <w:sz w:val="22"/>
          <w:szCs w:val="22"/>
        </w:rPr>
        <w:t xml:space="preserve"> μC exerts an </w:t>
      </w:r>
      <w:r w:rsidRPr="00FB3A4A">
        <w:rPr>
          <w:rFonts w:ascii="Arial" w:hAnsi="Arial"/>
          <w:b/>
          <w:i/>
          <w:sz w:val="22"/>
          <w:szCs w:val="22"/>
        </w:rPr>
        <w:t xml:space="preserve">attractive </w:t>
      </w:r>
      <w:r w:rsidRPr="00FB3A4A">
        <w:rPr>
          <w:rFonts w:ascii="Arial" w:hAnsi="Arial"/>
          <w:sz w:val="22"/>
          <w:szCs w:val="22"/>
        </w:rPr>
        <w:t>force of 65</w:t>
      </w:r>
      <w:r w:rsidR="00632799" w:rsidRPr="00FB3A4A">
        <w:rPr>
          <w:rFonts w:ascii="Arial" w:hAnsi="Arial"/>
          <w:sz w:val="22"/>
          <w:szCs w:val="22"/>
        </w:rPr>
        <w:t>.0</w:t>
      </w:r>
      <w:r w:rsidRPr="00FB3A4A">
        <w:rPr>
          <w:rFonts w:ascii="Arial" w:hAnsi="Arial"/>
          <w:sz w:val="22"/>
          <w:szCs w:val="22"/>
        </w:rPr>
        <w:t xml:space="preserve"> N on a </w:t>
      </w:r>
      <w:r w:rsidR="00632799" w:rsidRPr="00FB3A4A">
        <w:rPr>
          <w:rFonts w:ascii="Arial" w:hAnsi="Arial"/>
          <w:sz w:val="22"/>
          <w:szCs w:val="22"/>
        </w:rPr>
        <w:tab/>
      </w:r>
      <w:r w:rsidR="00632799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>second charged body that is 5.0</w:t>
      </w:r>
      <w:r w:rsidR="00632799" w:rsidRPr="00FB3A4A">
        <w:rPr>
          <w:rFonts w:ascii="Arial" w:hAnsi="Arial"/>
          <w:sz w:val="22"/>
          <w:szCs w:val="22"/>
        </w:rPr>
        <w:t>0</w:t>
      </w:r>
      <w:r w:rsidRPr="00FB3A4A">
        <w:rPr>
          <w:rFonts w:ascii="Arial" w:hAnsi="Arial"/>
          <w:sz w:val="22"/>
          <w:szCs w:val="22"/>
        </w:rPr>
        <w:t xml:space="preserve"> cm away. What is the magnitude and polarity of the </w:t>
      </w:r>
      <w:r w:rsidR="00632799" w:rsidRPr="00FB3A4A">
        <w:rPr>
          <w:rFonts w:ascii="Arial" w:hAnsi="Arial"/>
          <w:sz w:val="22"/>
          <w:szCs w:val="22"/>
        </w:rPr>
        <w:tab/>
      </w:r>
      <w:r w:rsidR="00632799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 xml:space="preserve">second charge? </w:t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  <w:t>[3]</w:t>
      </w:r>
    </w:p>
    <w:p w14:paraId="5C7695C4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4C5C5672" w14:textId="7E2D6603" w:rsidR="000326A5" w:rsidRPr="00FB3A4A" w:rsidRDefault="0052255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0D6D2FE1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30D283C3" w14:textId="2EAF8C28" w:rsidR="000326A5" w:rsidRPr="00FB3A4A" w:rsidRDefault="0052255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17158C16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30ABDCF8" w14:textId="1FA0B92B" w:rsidR="000326A5" w:rsidRPr="00FB3A4A" w:rsidRDefault="0052255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4C48D9AE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21D3BBE8" w14:textId="73EC69E7" w:rsidR="000326A5" w:rsidRPr="00FB3A4A" w:rsidRDefault="0052255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52DC8900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7180970B" w14:textId="4FA7C777" w:rsidR="000326A5" w:rsidRPr="00FB3A4A" w:rsidRDefault="0052255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6D2F7D3A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51E3FA34" w14:textId="729C0681" w:rsidR="000326A5" w:rsidRPr="00FB3A4A" w:rsidRDefault="0052255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32027887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23D6B281" w14:textId="66B280BE" w:rsidR="000326A5" w:rsidRPr="00FB3A4A" w:rsidRDefault="0052255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7E8AC212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br w:type="page"/>
      </w:r>
    </w:p>
    <w:p w14:paraId="2C442A1F" w14:textId="7717186A" w:rsidR="000326A5" w:rsidRPr="00FB3A4A" w:rsidRDefault="00632799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(b)</w:t>
      </w:r>
      <w:r w:rsidR="000326A5" w:rsidRPr="00FB3A4A">
        <w:rPr>
          <w:rFonts w:ascii="Arial" w:hAnsi="Arial"/>
          <w:sz w:val="22"/>
          <w:szCs w:val="22"/>
        </w:rPr>
        <w:tab/>
        <w:t xml:space="preserve">The charged bodies in (a) then make contact and are returned to the same distance </w:t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 xml:space="preserve">apart. Determine the new force between them. </w:t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  <w:t>[3]</w:t>
      </w:r>
    </w:p>
    <w:p w14:paraId="4E10AB39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708579E1" w14:textId="6901D8DB" w:rsidR="000326A5" w:rsidRPr="00FB3A4A" w:rsidRDefault="0052255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4BA19437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10BFD5FA" w14:textId="06E92F9D" w:rsidR="000326A5" w:rsidRPr="00FB3A4A" w:rsidRDefault="0052255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2A80A30D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23FBEB49" w14:textId="3AD45CA6" w:rsidR="000326A5" w:rsidRPr="00FB3A4A" w:rsidRDefault="0052255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127E26E4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0CA6A45D" w14:textId="7FF31222" w:rsidR="000326A5" w:rsidRPr="00FB3A4A" w:rsidRDefault="0052255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6FFC4BB7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3CF193B5" w14:textId="2B0BADA5" w:rsidR="000326A5" w:rsidRPr="00FB3A4A" w:rsidRDefault="0052255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1ABC53B5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45E40F22" w14:textId="7A116030" w:rsidR="000326A5" w:rsidRPr="00FB3A4A" w:rsidRDefault="0052255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59257706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0D53FBB2" w14:textId="07A41C0F" w:rsidR="000326A5" w:rsidRPr="00FB3A4A" w:rsidRDefault="0052255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69EB9F52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0F4C0DD2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73BADC85" w14:textId="77777777" w:rsidR="000326A5" w:rsidRPr="00FB3A4A" w:rsidRDefault="000326A5" w:rsidP="000326A5">
      <w:pPr>
        <w:rPr>
          <w:rFonts w:ascii="Arial" w:hAnsi="Arial"/>
          <w:vanish/>
          <w:sz w:val="22"/>
          <w:szCs w:val="22"/>
        </w:rPr>
      </w:pPr>
      <w:r w:rsidRPr="00FB3A4A">
        <w:rPr>
          <w:rFonts w:ascii="Arial" w:hAnsi="Arial"/>
          <w:vanish/>
          <w:sz w:val="22"/>
          <w:szCs w:val="22"/>
        </w:rPr>
        <w:t>Physics C Electricity and Magnetism Internet Worksheet pg6 Q5</w:t>
      </w:r>
    </w:p>
    <w:p w14:paraId="62AAD319" w14:textId="5B5EACBB" w:rsidR="000326A5" w:rsidRPr="00FB3A4A" w:rsidRDefault="000326A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>7.</w:t>
      </w:r>
      <w:r w:rsidRPr="00FB3A4A">
        <w:rPr>
          <w:rFonts w:ascii="Arial" w:hAnsi="Arial"/>
          <w:sz w:val="22"/>
          <w:szCs w:val="22"/>
        </w:rPr>
        <w:tab/>
        <w:t>Point R is 0.40</w:t>
      </w:r>
      <w:r w:rsidR="00DF592C" w:rsidRPr="00FB3A4A">
        <w:rPr>
          <w:rFonts w:ascii="Arial" w:hAnsi="Arial"/>
          <w:sz w:val="22"/>
          <w:szCs w:val="22"/>
        </w:rPr>
        <w:t>0</w:t>
      </w:r>
      <w:r w:rsidRPr="00FB3A4A">
        <w:rPr>
          <w:rFonts w:ascii="Arial" w:hAnsi="Arial"/>
          <w:sz w:val="22"/>
          <w:szCs w:val="22"/>
        </w:rPr>
        <w:t xml:space="preserve"> m from a –2</w:t>
      </w:r>
      <w:r w:rsidR="00DF592C" w:rsidRPr="00FB3A4A">
        <w:rPr>
          <w:rFonts w:ascii="Arial" w:hAnsi="Arial"/>
          <w:sz w:val="22"/>
          <w:szCs w:val="22"/>
        </w:rPr>
        <w:t>.00</w:t>
      </w:r>
      <w:r w:rsidRPr="00FB3A4A">
        <w:rPr>
          <w:rFonts w:ascii="Arial" w:hAnsi="Arial"/>
          <w:sz w:val="22"/>
          <w:szCs w:val="22"/>
        </w:rPr>
        <w:t xml:space="preserve"> x 10</w:t>
      </w:r>
      <w:r w:rsidRPr="00FB3A4A">
        <w:rPr>
          <w:rFonts w:ascii="Arial" w:hAnsi="Arial"/>
          <w:sz w:val="22"/>
          <w:szCs w:val="22"/>
          <w:vertAlign w:val="superscript"/>
        </w:rPr>
        <w:t>–5</w:t>
      </w:r>
      <w:r w:rsidRPr="00FB3A4A">
        <w:rPr>
          <w:rFonts w:ascii="Arial" w:hAnsi="Arial"/>
          <w:sz w:val="22"/>
          <w:szCs w:val="22"/>
        </w:rPr>
        <w:t xml:space="preserve"> C charge. Find the electric field intensity at point R.</w:t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="00DF592C" w:rsidRPr="00FB3A4A">
        <w:rPr>
          <w:rFonts w:ascii="Arial" w:hAnsi="Arial"/>
          <w:sz w:val="22"/>
          <w:szCs w:val="22"/>
        </w:rPr>
        <w:tab/>
      </w:r>
      <w:r w:rsidR="00DF592C" w:rsidRPr="00FB3A4A">
        <w:rPr>
          <w:rFonts w:ascii="Arial" w:hAnsi="Arial"/>
          <w:sz w:val="22"/>
          <w:szCs w:val="22"/>
        </w:rPr>
        <w:tab/>
      </w:r>
      <w:r w:rsidR="00DF592C" w:rsidRPr="00FB3A4A">
        <w:rPr>
          <w:rFonts w:ascii="Arial" w:hAnsi="Arial"/>
          <w:sz w:val="22"/>
          <w:szCs w:val="22"/>
        </w:rPr>
        <w:tab/>
      </w:r>
      <w:r w:rsidR="00DF592C" w:rsidRPr="00FB3A4A">
        <w:rPr>
          <w:rFonts w:ascii="Arial" w:hAnsi="Arial"/>
          <w:sz w:val="22"/>
          <w:szCs w:val="22"/>
        </w:rPr>
        <w:tab/>
      </w:r>
      <w:r w:rsidR="00DF592C" w:rsidRPr="00FB3A4A">
        <w:rPr>
          <w:rFonts w:ascii="Arial" w:hAnsi="Arial"/>
          <w:sz w:val="22"/>
          <w:szCs w:val="22"/>
        </w:rPr>
        <w:tab/>
      </w:r>
      <w:r w:rsidR="00DF592C" w:rsidRPr="00FB3A4A">
        <w:rPr>
          <w:rFonts w:ascii="Arial" w:hAnsi="Arial"/>
          <w:sz w:val="22"/>
          <w:szCs w:val="22"/>
        </w:rPr>
        <w:tab/>
      </w:r>
      <w:r w:rsidR="00DF592C" w:rsidRPr="00FB3A4A">
        <w:rPr>
          <w:rFonts w:ascii="Arial" w:hAnsi="Arial"/>
          <w:sz w:val="22"/>
          <w:szCs w:val="22"/>
        </w:rPr>
        <w:tab/>
      </w:r>
      <w:r w:rsidR="00DF592C" w:rsidRPr="00FB3A4A">
        <w:rPr>
          <w:rFonts w:ascii="Arial" w:hAnsi="Arial"/>
          <w:sz w:val="22"/>
          <w:szCs w:val="22"/>
        </w:rPr>
        <w:tab/>
      </w:r>
      <w:r w:rsidR="00DF592C" w:rsidRPr="00FB3A4A">
        <w:rPr>
          <w:rFonts w:ascii="Arial" w:hAnsi="Arial"/>
          <w:sz w:val="22"/>
          <w:szCs w:val="22"/>
        </w:rPr>
        <w:tab/>
      </w:r>
      <w:r w:rsidR="00DF592C" w:rsidRPr="00FB3A4A">
        <w:rPr>
          <w:rFonts w:ascii="Arial" w:hAnsi="Arial"/>
          <w:sz w:val="22"/>
          <w:szCs w:val="22"/>
        </w:rPr>
        <w:tab/>
      </w:r>
      <w:r w:rsidR="00DF592C" w:rsidRPr="00FB3A4A">
        <w:rPr>
          <w:rFonts w:ascii="Arial" w:hAnsi="Arial"/>
          <w:sz w:val="22"/>
          <w:szCs w:val="22"/>
        </w:rPr>
        <w:tab/>
      </w:r>
      <w:r w:rsidR="00DF592C" w:rsidRPr="00FB3A4A">
        <w:rPr>
          <w:rFonts w:ascii="Arial" w:hAnsi="Arial"/>
          <w:sz w:val="22"/>
          <w:szCs w:val="22"/>
        </w:rPr>
        <w:tab/>
      </w:r>
      <w:r w:rsidR="00DF592C" w:rsidRPr="00FB3A4A">
        <w:rPr>
          <w:rFonts w:ascii="Arial" w:hAnsi="Arial"/>
          <w:sz w:val="22"/>
          <w:szCs w:val="22"/>
        </w:rPr>
        <w:tab/>
      </w:r>
      <w:r w:rsidR="00DF592C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>[3]</w:t>
      </w:r>
    </w:p>
    <w:p w14:paraId="4E715ECA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6E4E5D1F" w14:textId="5A156284" w:rsidR="000326A5" w:rsidRPr="00FB3A4A" w:rsidRDefault="00DF592C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4F576420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66A8EED2" w14:textId="017140F7" w:rsidR="000326A5" w:rsidRPr="00FB3A4A" w:rsidRDefault="00DF592C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79DEEE43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786789D5" w14:textId="70D6037E" w:rsidR="000326A5" w:rsidRPr="00FB3A4A" w:rsidRDefault="00DF592C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371F9635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51D24366" w14:textId="5D50E8B7" w:rsidR="000326A5" w:rsidRPr="00FB3A4A" w:rsidRDefault="00DF592C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0A707939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17E73908" w14:textId="03FCA819" w:rsidR="000326A5" w:rsidRPr="00FB3A4A" w:rsidRDefault="00DF592C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1C8399A9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7FAAB33F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52AB6355" w14:textId="77777777" w:rsidR="000326A5" w:rsidRPr="00FB3A4A" w:rsidRDefault="000326A5" w:rsidP="000326A5">
      <w:pPr>
        <w:rPr>
          <w:rFonts w:ascii="Arial" w:hAnsi="Arial"/>
          <w:vanish/>
          <w:sz w:val="22"/>
          <w:szCs w:val="22"/>
        </w:rPr>
      </w:pPr>
      <w:r w:rsidRPr="00FB3A4A">
        <w:rPr>
          <w:rFonts w:ascii="Arial" w:hAnsi="Arial"/>
          <w:vanish/>
          <w:sz w:val="22"/>
          <w:szCs w:val="22"/>
        </w:rPr>
        <w:t>Glencoe Physics pg 581  Q29</w:t>
      </w:r>
    </w:p>
    <w:p w14:paraId="140EA001" w14:textId="349204AF" w:rsidR="000326A5" w:rsidRPr="00FB3A4A" w:rsidRDefault="000326A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>8.</w:t>
      </w:r>
      <w:r w:rsidRPr="00FB3A4A">
        <w:rPr>
          <w:rFonts w:ascii="Arial" w:hAnsi="Arial"/>
          <w:sz w:val="22"/>
          <w:szCs w:val="22"/>
        </w:rPr>
        <w:tab/>
        <w:t>The electric field in a particle accelerator has a magnitude of 4.50 x 10</w:t>
      </w:r>
      <w:r w:rsidRPr="00FB3A4A">
        <w:rPr>
          <w:rFonts w:ascii="Arial" w:hAnsi="Arial"/>
          <w:sz w:val="22"/>
          <w:szCs w:val="22"/>
          <w:vertAlign w:val="superscript"/>
        </w:rPr>
        <w:t>5</w:t>
      </w:r>
      <w:r w:rsidRPr="00FB3A4A">
        <w:rPr>
          <w:rFonts w:ascii="Arial" w:hAnsi="Arial"/>
          <w:sz w:val="22"/>
          <w:szCs w:val="22"/>
        </w:rPr>
        <w:t xml:space="preserve"> NC</w:t>
      </w:r>
      <w:r w:rsidRPr="00FB3A4A">
        <w:rPr>
          <w:rFonts w:ascii="Arial" w:hAnsi="Arial"/>
          <w:sz w:val="22"/>
          <w:szCs w:val="22"/>
          <w:vertAlign w:val="superscript"/>
        </w:rPr>
        <w:t>–1</w:t>
      </w:r>
      <w:r w:rsidRPr="00FB3A4A">
        <w:rPr>
          <w:rFonts w:ascii="Arial" w:hAnsi="Arial"/>
          <w:sz w:val="22"/>
          <w:szCs w:val="22"/>
        </w:rPr>
        <w:t xml:space="preserve">. How much </w:t>
      </w:r>
      <w:r w:rsidR="00617E32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>work is done to move a proton 25</w:t>
      </w:r>
      <w:r w:rsidR="00617E32" w:rsidRPr="00FB3A4A">
        <w:rPr>
          <w:rFonts w:ascii="Arial" w:hAnsi="Arial"/>
          <w:sz w:val="22"/>
          <w:szCs w:val="22"/>
        </w:rPr>
        <w:t>.0</w:t>
      </w:r>
      <w:r w:rsidRPr="00FB3A4A">
        <w:rPr>
          <w:rFonts w:ascii="Arial" w:hAnsi="Arial"/>
          <w:sz w:val="22"/>
          <w:szCs w:val="22"/>
        </w:rPr>
        <w:t xml:space="preserve"> cm through that field?</w:t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="00617E32" w:rsidRPr="00FB3A4A">
        <w:rPr>
          <w:rFonts w:ascii="Arial" w:hAnsi="Arial"/>
          <w:sz w:val="22"/>
          <w:szCs w:val="22"/>
        </w:rPr>
        <w:tab/>
      </w:r>
      <w:r w:rsidR="00617E32" w:rsidRPr="00FB3A4A">
        <w:rPr>
          <w:rFonts w:ascii="Arial" w:hAnsi="Arial"/>
          <w:sz w:val="22"/>
          <w:szCs w:val="22"/>
        </w:rPr>
        <w:tab/>
      </w:r>
      <w:r w:rsidR="00617E32" w:rsidRPr="00FB3A4A">
        <w:rPr>
          <w:rFonts w:ascii="Arial" w:hAnsi="Arial"/>
          <w:sz w:val="22"/>
          <w:szCs w:val="22"/>
        </w:rPr>
        <w:tab/>
      </w:r>
      <w:r w:rsidR="00617E32" w:rsidRPr="00FB3A4A">
        <w:rPr>
          <w:rFonts w:ascii="Arial" w:hAnsi="Arial"/>
          <w:sz w:val="22"/>
          <w:szCs w:val="22"/>
        </w:rPr>
        <w:tab/>
      </w:r>
      <w:r w:rsidR="00617E32" w:rsidRPr="00FB3A4A">
        <w:rPr>
          <w:rFonts w:ascii="Arial" w:hAnsi="Arial"/>
          <w:sz w:val="22"/>
          <w:szCs w:val="22"/>
        </w:rPr>
        <w:tab/>
      </w:r>
      <w:r w:rsidR="00617E32" w:rsidRPr="00FB3A4A">
        <w:rPr>
          <w:rFonts w:ascii="Arial" w:hAnsi="Arial"/>
          <w:sz w:val="22"/>
          <w:szCs w:val="22"/>
        </w:rPr>
        <w:tab/>
      </w:r>
      <w:r w:rsidR="00617E32" w:rsidRPr="00FB3A4A">
        <w:rPr>
          <w:rFonts w:ascii="Arial" w:hAnsi="Arial"/>
          <w:sz w:val="22"/>
          <w:szCs w:val="22"/>
        </w:rPr>
        <w:tab/>
      </w:r>
      <w:r w:rsidR="00617E32" w:rsidRPr="00FB3A4A">
        <w:rPr>
          <w:rFonts w:ascii="Arial" w:hAnsi="Arial"/>
          <w:sz w:val="22"/>
          <w:szCs w:val="22"/>
        </w:rPr>
        <w:tab/>
      </w:r>
      <w:r w:rsidR="00617E32" w:rsidRPr="00FB3A4A">
        <w:rPr>
          <w:rFonts w:ascii="Arial" w:hAnsi="Arial"/>
          <w:sz w:val="22"/>
          <w:szCs w:val="22"/>
        </w:rPr>
        <w:tab/>
      </w:r>
      <w:r w:rsidR="00617E32" w:rsidRPr="00FB3A4A">
        <w:rPr>
          <w:rFonts w:ascii="Arial" w:hAnsi="Arial"/>
          <w:sz w:val="22"/>
          <w:szCs w:val="22"/>
        </w:rPr>
        <w:tab/>
      </w:r>
      <w:r w:rsidR="00617E32" w:rsidRPr="00FB3A4A">
        <w:rPr>
          <w:rFonts w:ascii="Arial" w:hAnsi="Arial"/>
          <w:sz w:val="22"/>
          <w:szCs w:val="22"/>
        </w:rPr>
        <w:tab/>
      </w:r>
      <w:r w:rsidR="00617E32" w:rsidRPr="00FB3A4A">
        <w:rPr>
          <w:rFonts w:ascii="Arial" w:hAnsi="Arial"/>
          <w:sz w:val="22"/>
          <w:szCs w:val="22"/>
        </w:rPr>
        <w:tab/>
      </w:r>
      <w:r w:rsidR="00617E32" w:rsidRPr="00FB3A4A">
        <w:rPr>
          <w:rFonts w:ascii="Arial" w:hAnsi="Arial"/>
          <w:sz w:val="22"/>
          <w:szCs w:val="22"/>
        </w:rPr>
        <w:tab/>
      </w:r>
      <w:r w:rsidR="00617E32" w:rsidRPr="00FB3A4A">
        <w:rPr>
          <w:rFonts w:ascii="Arial" w:hAnsi="Arial"/>
          <w:sz w:val="22"/>
          <w:szCs w:val="22"/>
        </w:rPr>
        <w:tab/>
      </w:r>
      <w:r w:rsidR="00617E32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>[3]</w:t>
      </w:r>
    </w:p>
    <w:p w14:paraId="101CFDF7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434797AA" w14:textId="60CA76C7" w:rsidR="000326A5" w:rsidRPr="00FB3A4A" w:rsidRDefault="00617E3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2C9231AC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7F884FF3" w14:textId="523B9BE4" w:rsidR="000326A5" w:rsidRPr="00FB3A4A" w:rsidRDefault="00617E3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2B700D86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04C3850E" w14:textId="53D84D5F" w:rsidR="000326A5" w:rsidRPr="00FB3A4A" w:rsidRDefault="00617E3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5BD4267A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74D4FF97" w14:textId="2C1D23A8" w:rsidR="000326A5" w:rsidRPr="00FB3A4A" w:rsidRDefault="00617E3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2A5E4BED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7E93978A" w14:textId="74EDBE51" w:rsidR="000326A5" w:rsidRPr="00FB3A4A" w:rsidRDefault="00617E3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7F297E2B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75DA2D55" w14:textId="5FAB24E8" w:rsidR="000326A5" w:rsidRPr="00FB3A4A" w:rsidRDefault="00617E3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4E09FD81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704F1FCB" w14:textId="43B3BF4F" w:rsidR="000326A5" w:rsidRPr="00FB3A4A" w:rsidRDefault="00617E3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26839819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216EB98C" w14:textId="61BF0A2C" w:rsidR="000326A5" w:rsidRPr="00FB3A4A" w:rsidRDefault="00617E3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2FD0E7C2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7C57C448" w14:textId="4EFC275E" w:rsidR="000326A5" w:rsidRPr="00FB3A4A" w:rsidRDefault="00992450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4E11F0F2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2155583F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622724AE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12B6FF1B" w14:textId="77777777" w:rsidR="000326A5" w:rsidRPr="00FB3A4A" w:rsidRDefault="000326A5" w:rsidP="000326A5">
      <w:pPr>
        <w:rPr>
          <w:rFonts w:ascii="Arial" w:hAnsi="Arial"/>
          <w:vanish/>
          <w:sz w:val="22"/>
          <w:szCs w:val="22"/>
        </w:rPr>
      </w:pPr>
      <w:r w:rsidRPr="00FB3A4A">
        <w:rPr>
          <w:rFonts w:ascii="Arial" w:hAnsi="Arial"/>
          <w:vanish/>
          <w:sz w:val="22"/>
          <w:szCs w:val="22"/>
        </w:rPr>
        <w:t>Glencoe Physics pg 580  Q24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93"/>
        <w:gridCol w:w="3455"/>
      </w:tblGrid>
      <w:tr w:rsidR="000326A5" w:rsidRPr="00FB3A4A" w14:paraId="56EAC106" w14:textId="77777777" w:rsidTr="00C1754F">
        <w:tc>
          <w:tcPr>
            <w:tcW w:w="6487" w:type="dxa"/>
          </w:tcPr>
          <w:p w14:paraId="3E842E9C" w14:textId="77777777" w:rsidR="000208BE" w:rsidRPr="00FB3A4A" w:rsidRDefault="000326A5" w:rsidP="000326A5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w:t xml:space="preserve">9. </w:t>
            </w:r>
            <w:r w:rsidRPr="00FB3A4A">
              <w:rPr>
                <w:sz w:val="22"/>
                <w:szCs w:val="22"/>
              </w:rPr>
              <w:tab/>
              <w:t xml:space="preserve">(a) </w:t>
            </w:r>
            <w:r w:rsidRPr="00FB3A4A">
              <w:rPr>
                <w:sz w:val="22"/>
                <w:szCs w:val="22"/>
              </w:rPr>
              <w:tab/>
              <w:t xml:space="preserve">When you apply a potential difference of 125 V </w:t>
            </w:r>
          </w:p>
          <w:p w14:paraId="0D81CA83" w14:textId="77777777" w:rsidR="000208BE" w:rsidRPr="00FB3A4A" w:rsidRDefault="000208BE" w:rsidP="000326A5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w:t xml:space="preserve">                   </w:t>
            </w:r>
            <w:r w:rsidR="000326A5" w:rsidRPr="00FB3A4A">
              <w:rPr>
                <w:sz w:val="22"/>
                <w:szCs w:val="22"/>
              </w:rPr>
              <w:t xml:space="preserve">between two parallel plates, the field between them </w:t>
            </w:r>
          </w:p>
          <w:p w14:paraId="116564C3" w14:textId="7AE09F84" w:rsidR="000326A5" w:rsidRPr="00FB3A4A" w:rsidRDefault="000208BE" w:rsidP="000326A5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w:t xml:space="preserve">                   </w:t>
            </w:r>
            <w:r w:rsidR="000326A5" w:rsidRPr="00FB3A4A">
              <w:rPr>
                <w:sz w:val="22"/>
                <w:szCs w:val="22"/>
              </w:rPr>
              <w:t>is 4.25 x 10</w:t>
            </w:r>
            <w:r w:rsidR="000326A5" w:rsidRPr="00FB3A4A">
              <w:rPr>
                <w:sz w:val="22"/>
                <w:szCs w:val="22"/>
                <w:vertAlign w:val="superscript"/>
              </w:rPr>
              <w:t>3</w:t>
            </w:r>
            <w:r w:rsidR="000326A5" w:rsidRPr="00FB3A4A">
              <w:rPr>
                <w:sz w:val="22"/>
                <w:szCs w:val="22"/>
              </w:rPr>
              <w:t xml:space="preserve"> Vm</w:t>
            </w:r>
            <w:r w:rsidR="000326A5" w:rsidRPr="00FB3A4A">
              <w:rPr>
                <w:sz w:val="22"/>
                <w:szCs w:val="22"/>
                <w:vertAlign w:val="superscript"/>
              </w:rPr>
              <w:t>–1</w:t>
            </w:r>
            <w:r w:rsidR="000326A5" w:rsidRPr="00FB3A4A">
              <w:rPr>
                <w:sz w:val="22"/>
                <w:szCs w:val="22"/>
              </w:rPr>
              <w:t xml:space="preserve">. How far apart are the plates? </w:t>
            </w:r>
            <w:r w:rsidR="000326A5" w:rsidRPr="00FB3A4A">
              <w:rPr>
                <w:sz w:val="22"/>
                <w:szCs w:val="22"/>
              </w:rPr>
              <w:tab/>
            </w:r>
            <w:r w:rsidR="000326A5" w:rsidRPr="00FB3A4A">
              <w:rPr>
                <w:sz w:val="22"/>
                <w:szCs w:val="22"/>
              </w:rPr>
              <w:tab/>
              <w:t xml:space="preserve"> </w:t>
            </w:r>
            <w:r w:rsidR="000326A5" w:rsidRPr="00FB3A4A">
              <w:rPr>
                <w:sz w:val="22"/>
                <w:szCs w:val="22"/>
              </w:rPr>
              <w:tab/>
              <w:t xml:space="preserve"> </w:t>
            </w:r>
            <w:r w:rsidR="000326A5" w:rsidRPr="00FB3A4A">
              <w:rPr>
                <w:sz w:val="22"/>
                <w:szCs w:val="22"/>
              </w:rPr>
              <w:tab/>
              <w:t xml:space="preserve"> </w:t>
            </w:r>
            <w:r w:rsidR="000326A5" w:rsidRPr="00FB3A4A">
              <w:rPr>
                <w:sz w:val="22"/>
                <w:szCs w:val="22"/>
              </w:rPr>
              <w:tab/>
              <w:t xml:space="preserve"> </w:t>
            </w:r>
            <w:r w:rsidRPr="00FB3A4A">
              <w:rPr>
                <w:sz w:val="22"/>
                <w:szCs w:val="22"/>
              </w:rPr>
              <w:t xml:space="preserve">                                       </w:t>
            </w:r>
            <w:r w:rsidR="000326A5" w:rsidRPr="00FB3A4A">
              <w:rPr>
                <w:sz w:val="22"/>
                <w:szCs w:val="22"/>
              </w:rPr>
              <w:t>[2]</w:t>
            </w:r>
          </w:p>
          <w:p w14:paraId="79D737EC" w14:textId="77777777" w:rsidR="000326A5" w:rsidRPr="00FB3A4A" w:rsidRDefault="000326A5" w:rsidP="000326A5">
            <w:pPr>
              <w:rPr>
                <w:sz w:val="22"/>
                <w:szCs w:val="22"/>
              </w:rPr>
            </w:pPr>
          </w:p>
          <w:p w14:paraId="50894395" w14:textId="77777777" w:rsidR="000326A5" w:rsidRPr="00FB3A4A" w:rsidRDefault="000326A5" w:rsidP="000326A5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w:t>……………………………………………………………</w:t>
            </w:r>
          </w:p>
          <w:p w14:paraId="3CF285DE" w14:textId="77777777" w:rsidR="000326A5" w:rsidRPr="00FB3A4A" w:rsidRDefault="000326A5" w:rsidP="000326A5">
            <w:pPr>
              <w:rPr>
                <w:sz w:val="22"/>
                <w:szCs w:val="22"/>
              </w:rPr>
            </w:pPr>
          </w:p>
          <w:p w14:paraId="3F066E37" w14:textId="77777777" w:rsidR="000326A5" w:rsidRPr="00FB3A4A" w:rsidRDefault="000326A5" w:rsidP="000326A5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w:t>……………………………………………………………</w:t>
            </w:r>
          </w:p>
          <w:p w14:paraId="74BF0247" w14:textId="77777777" w:rsidR="000326A5" w:rsidRPr="00FB3A4A" w:rsidRDefault="000326A5" w:rsidP="000326A5">
            <w:pPr>
              <w:rPr>
                <w:sz w:val="22"/>
                <w:szCs w:val="22"/>
              </w:rPr>
            </w:pPr>
          </w:p>
          <w:p w14:paraId="5EC756E0" w14:textId="77777777" w:rsidR="000326A5" w:rsidRPr="00FB3A4A" w:rsidRDefault="000326A5" w:rsidP="000326A5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w:t>……………………………………………………………</w:t>
            </w:r>
          </w:p>
          <w:p w14:paraId="205CBD99" w14:textId="77777777" w:rsidR="000326A5" w:rsidRPr="00FB3A4A" w:rsidRDefault="000326A5" w:rsidP="000326A5">
            <w:pPr>
              <w:rPr>
                <w:sz w:val="22"/>
                <w:szCs w:val="22"/>
              </w:rPr>
            </w:pPr>
          </w:p>
          <w:p w14:paraId="20E2517A" w14:textId="77777777" w:rsidR="000326A5" w:rsidRPr="00FB3A4A" w:rsidRDefault="000326A5" w:rsidP="000326A5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w:t>……………………………………………………………</w:t>
            </w:r>
          </w:p>
          <w:p w14:paraId="255C8652" w14:textId="77777777" w:rsidR="000326A5" w:rsidRPr="00FB3A4A" w:rsidRDefault="000326A5" w:rsidP="000326A5">
            <w:pPr>
              <w:rPr>
                <w:sz w:val="22"/>
                <w:szCs w:val="22"/>
              </w:rPr>
            </w:pPr>
          </w:p>
          <w:p w14:paraId="6999B8D3" w14:textId="77777777" w:rsidR="000326A5" w:rsidRPr="00FB3A4A" w:rsidRDefault="000326A5" w:rsidP="000326A5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w:t>……………………………………………………………</w:t>
            </w:r>
          </w:p>
          <w:p w14:paraId="495469F7" w14:textId="77777777" w:rsidR="000326A5" w:rsidRPr="00FB3A4A" w:rsidRDefault="000326A5" w:rsidP="000326A5">
            <w:pPr>
              <w:rPr>
                <w:sz w:val="22"/>
                <w:szCs w:val="22"/>
              </w:rPr>
            </w:pPr>
          </w:p>
          <w:p w14:paraId="46721779" w14:textId="77777777" w:rsidR="000326A5" w:rsidRPr="00FB3A4A" w:rsidRDefault="000326A5" w:rsidP="000326A5">
            <w:pPr>
              <w:rPr>
                <w:sz w:val="22"/>
                <w:szCs w:val="22"/>
              </w:rPr>
            </w:pPr>
          </w:p>
        </w:tc>
        <w:tc>
          <w:tcPr>
            <w:tcW w:w="3538" w:type="dxa"/>
            <w:vAlign w:val="center"/>
          </w:tcPr>
          <w:p w14:paraId="21FB68A2" w14:textId="3C4E0897" w:rsidR="000326A5" w:rsidRPr="00FB3A4A" w:rsidRDefault="000326A5" w:rsidP="000326A5">
            <w:pPr>
              <w:rPr>
                <w:sz w:val="22"/>
                <w:szCs w:val="22"/>
              </w:rPr>
            </w:pPr>
            <w:r w:rsidRPr="00FB3A4A">
              <w:rPr>
                <w:sz w:val="22"/>
                <w:szCs w:val="22"/>
              </w:rPr>
              <w:drawing>
                <wp:inline distT="0" distB="0" distL="0" distR="0" wp14:anchorId="65BA4EFE" wp14:editId="510BFF16">
                  <wp:extent cx="1428750" cy="962025"/>
                  <wp:effectExtent l="0" t="0" r="0" b="9525"/>
                  <wp:docPr id="293" name="Picture 293" descr="_Pi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_Pic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E9C300" w14:textId="77777777" w:rsidR="000326A5" w:rsidRPr="00FB3A4A" w:rsidRDefault="000326A5" w:rsidP="000326A5">
            <w:pPr>
              <w:rPr>
                <w:sz w:val="22"/>
                <w:szCs w:val="22"/>
              </w:rPr>
            </w:pPr>
          </w:p>
        </w:tc>
      </w:tr>
    </w:tbl>
    <w:p w14:paraId="06FBDDD9" w14:textId="473643A2" w:rsidR="000326A5" w:rsidRPr="00FB3A4A" w:rsidRDefault="000208BE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(b)</w:t>
      </w:r>
      <w:r w:rsidR="000326A5" w:rsidRPr="00FB3A4A">
        <w:rPr>
          <w:rFonts w:ascii="Arial" w:hAnsi="Arial"/>
          <w:sz w:val="22"/>
          <w:szCs w:val="22"/>
        </w:rPr>
        <w:tab/>
        <w:t xml:space="preserve">A proton is released from the positive plate. At what speed will it be travelling as it </w:t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 xml:space="preserve">reached the negative plate? Show your working clearly. </w:t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  <w:t>[3]</w:t>
      </w:r>
    </w:p>
    <w:p w14:paraId="077A7912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0083539A" w14:textId="07CD69C2" w:rsidR="000326A5" w:rsidRPr="00FB3A4A" w:rsidRDefault="000208BE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492AE6EE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0DEA03D8" w14:textId="6E5EEB06" w:rsidR="000326A5" w:rsidRPr="00FB3A4A" w:rsidRDefault="000208BE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65A22A11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1934BBA6" w14:textId="4A6B442F" w:rsidR="000326A5" w:rsidRPr="00FB3A4A" w:rsidRDefault="000208BE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170F913F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4B43CB5E" w14:textId="1023946C" w:rsidR="000326A5" w:rsidRPr="00FB3A4A" w:rsidRDefault="000208BE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02DDB8CF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0F0780A5" w14:textId="4001A271" w:rsidR="000326A5" w:rsidRPr="00FB3A4A" w:rsidRDefault="000208BE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2DDEEA33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5BCB701B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2698A3E3" w14:textId="77777777" w:rsidR="000326A5" w:rsidRPr="00FB3A4A" w:rsidRDefault="000326A5" w:rsidP="000326A5">
      <w:pPr>
        <w:rPr>
          <w:rFonts w:ascii="Arial" w:hAnsi="Arial"/>
          <w:vanish/>
          <w:sz w:val="22"/>
          <w:szCs w:val="22"/>
        </w:rPr>
      </w:pPr>
      <w:r w:rsidRPr="00FB3A4A">
        <w:rPr>
          <w:rFonts w:ascii="Arial" w:hAnsi="Arial"/>
          <w:vanish/>
          <w:sz w:val="22"/>
          <w:szCs w:val="22"/>
        </w:rPr>
        <w:t>Glencoe Physics pg 595 Q6 mod</w:t>
      </w:r>
    </w:p>
    <w:p w14:paraId="48D3FA68" w14:textId="1477D19A" w:rsidR="000326A5" w:rsidRPr="00FB3A4A" w:rsidRDefault="000326A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>10.</w:t>
      </w:r>
      <w:r w:rsidRPr="00FB3A4A">
        <w:rPr>
          <w:rFonts w:ascii="Arial" w:hAnsi="Arial"/>
          <w:sz w:val="22"/>
          <w:szCs w:val="22"/>
        </w:rPr>
        <w:tab/>
        <w:t>In an oil drop experiment, a drop with a mass of 2.22 x 10</w:t>
      </w:r>
      <w:r w:rsidRPr="00FB3A4A">
        <w:rPr>
          <w:rFonts w:ascii="Arial" w:hAnsi="Arial"/>
          <w:sz w:val="22"/>
          <w:szCs w:val="22"/>
          <w:vertAlign w:val="superscript"/>
        </w:rPr>
        <w:t>–15</w:t>
      </w:r>
      <w:r w:rsidRPr="00FB3A4A">
        <w:rPr>
          <w:rFonts w:ascii="Arial" w:hAnsi="Arial"/>
          <w:sz w:val="22"/>
          <w:szCs w:val="22"/>
        </w:rPr>
        <w:t xml:space="preserve"> kg was suspended motionless </w:t>
      </w:r>
      <w:r w:rsidR="000208BE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>when the potential difference between the plates that were 63</w:t>
      </w:r>
      <w:r w:rsidR="000208BE" w:rsidRPr="00FB3A4A">
        <w:rPr>
          <w:rFonts w:ascii="Arial" w:hAnsi="Arial"/>
          <w:sz w:val="22"/>
          <w:szCs w:val="22"/>
        </w:rPr>
        <w:t>0</w:t>
      </w:r>
      <w:r w:rsidRPr="00FB3A4A">
        <w:rPr>
          <w:rFonts w:ascii="Arial" w:hAnsi="Arial"/>
          <w:sz w:val="22"/>
          <w:szCs w:val="22"/>
        </w:rPr>
        <w:t xml:space="preserve"> mm apart was 0.78</w:t>
      </w:r>
      <w:r w:rsidR="000208BE" w:rsidRPr="00FB3A4A">
        <w:rPr>
          <w:rFonts w:ascii="Arial" w:hAnsi="Arial"/>
          <w:sz w:val="22"/>
          <w:szCs w:val="22"/>
        </w:rPr>
        <w:t>0</w:t>
      </w:r>
      <w:r w:rsidRPr="00FB3A4A">
        <w:rPr>
          <w:rFonts w:ascii="Arial" w:hAnsi="Arial"/>
          <w:sz w:val="22"/>
          <w:szCs w:val="22"/>
        </w:rPr>
        <w:t xml:space="preserve"> kV. </w:t>
      </w:r>
    </w:p>
    <w:p w14:paraId="073A3171" w14:textId="77777777" w:rsidR="000326A5" w:rsidRPr="00FB3A4A" w:rsidRDefault="000326A5" w:rsidP="000208BE">
      <w:pPr>
        <w:jc w:val="center"/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drawing>
          <wp:inline distT="0" distB="0" distL="0" distR="0" wp14:anchorId="29BEB7F9" wp14:editId="14A49F3B">
            <wp:extent cx="2181225" cy="1285875"/>
            <wp:effectExtent l="0" t="0" r="9525" b="9525"/>
            <wp:docPr id="9" name="Picture 9" descr="_Pi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_Pic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5E5E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0A3C1D56" w14:textId="005F6738" w:rsidR="000326A5" w:rsidRPr="00FB3A4A" w:rsidRDefault="00B03C3F" w:rsidP="000326A5">
      <w:pPr>
        <w:numPr>
          <w:ilvl w:val="0"/>
          <w:numId w:val="6"/>
        </w:num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On the diagram above draw the electric field between the parallel plates.</w:t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  <w:t>[2]</w:t>
      </w:r>
    </w:p>
    <w:p w14:paraId="3F3E0FE9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4AF522CE" w14:textId="670783B7" w:rsidR="000326A5" w:rsidRPr="00FB3A4A" w:rsidRDefault="00B03C3F" w:rsidP="000326A5">
      <w:pPr>
        <w:numPr>
          <w:ilvl w:val="0"/>
          <w:numId w:val="6"/>
        </w:num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(i)</w:t>
      </w:r>
      <w:r w:rsidR="000326A5" w:rsidRPr="00FB3A4A">
        <w:rPr>
          <w:rFonts w:ascii="Arial" w:hAnsi="Arial"/>
          <w:sz w:val="22"/>
          <w:szCs w:val="22"/>
        </w:rPr>
        <w:tab/>
        <w:t>What was the charge of the drop? Show your working clearly.</w:t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  <w:t>[4]</w:t>
      </w:r>
    </w:p>
    <w:p w14:paraId="3945056A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27ED7F69" w14:textId="2655026A" w:rsidR="000326A5" w:rsidRPr="00FB3A4A" w:rsidRDefault="00B03C3F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…........................................................................................................................................</w:t>
      </w:r>
    </w:p>
    <w:p w14:paraId="5D3DB90F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23F14D17" w14:textId="264A52D5" w:rsidR="000326A5" w:rsidRPr="00FB3A4A" w:rsidRDefault="00B03C3F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…........................................................................................................................................</w:t>
      </w:r>
    </w:p>
    <w:p w14:paraId="7B27409F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2BE708BA" w14:textId="0C58834F" w:rsidR="000326A5" w:rsidRPr="00FB3A4A" w:rsidRDefault="00B03C3F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…........................................................................................................................................</w:t>
      </w:r>
    </w:p>
    <w:p w14:paraId="59468FE0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030A6915" w14:textId="3AB21D94" w:rsidR="000326A5" w:rsidRPr="00FB3A4A" w:rsidRDefault="00B03C3F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…........................................................................................................................................</w:t>
      </w:r>
    </w:p>
    <w:p w14:paraId="416E02E6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34721B35" w14:textId="5E25933A" w:rsidR="000326A5" w:rsidRPr="00FB3A4A" w:rsidRDefault="00B03C3F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…........................................................................................................................................</w:t>
      </w:r>
    </w:p>
    <w:p w14:paraId="188A8F15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169FCF68" w14:textId="628DF774" w:rsidR="000326A5" w:rsidRPr="00FB3A4A" w:rsidRDefault="00B03C3F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…........................................................................................................................................</w:t>
      </w:r>
    </w:p>
    <w:p w14:paraId="7B5AFFBE" w14:textId="77777777" w:rsidR="00B03C3F" w:rsidRPr="00FB3A4A" w:rsidRDefault="00B03C3F" w:rsidP="000326A5">
      <w:pPr>
        <w:rPr>
          <w:rFonts w:ascii="Arial" w:hAnsi="Arial"/>
          <w:sz w:val="22"/>
          <w:szCs w:val="22"/>
        </w:rPr>
      </w:pPr>
    </w:p>
    <w:p w14:paraId="0BE473CB" w14:textId="28B13F21" w:rsidR="000326A5" w:rsidRPr="00FB3A4A" w:rsidRDefault="000D0D2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(ii)</w:t>
      </w:r>
      <w:r w:rsidR="000326A5" w:rsidRPr="00FB3A4A">
        <w:rPr>
          <w:rFonts w:ascii="Arial" w:hAnsi="Arial"/>
          <w:sz w:val="22"/>
          <w:szCs w:val="22"/>
        </w:rPr>
        <w:tab/>
        <w:t>Does the oil drop have a deficiency or an excess of electrons? Explain briefly</w:t>
      </w:r>
      <w:r w:rsidRPr="00FB3A4A">
        <w:rPr>
          <w:rFonts w:ascii="Arial" w:hAnsi="Arial"/>
          <w:sz w:val="22"/>
          <w:szCs w:val="22"/>
        </w:rPr>
        <w:t>.</w:t>
      </w:r>
    </w:p>
    <w:p w14:paraId="563AF043" w14:textId="32CF8D09" w:rsidR="000326A5" w:rsidRPr="00FB3A4A" w:rsidRDefault="000D0D2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[2]</w:t>
      </w:r>
    </w:p>
    <w:p w14:paraId="5F626703" w14:textId="77777777" w:rsidR="000D0D22" w:rsidRPr="00FB3A4A" w:rsidRDefault="000D0D22" w:rsidP="000326A5">
      <w:pPr>
        <w:rPr>
          <w:rFonts w:ascii="Arial" w:hAnsi="Arial"/>
          <w:sz w:val="22"/>
          <w:szCs w:val="22"/>
        </w:rPr>
      </w:pPr>
    </w:p>
    <w:p w14:paraId="2E20190D" w14:textId="5D16C8A3" w:rsidR="000326A5" w:rsidRPr="00FB3A4A" w:rsidRDefault="000D0D2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…........................................................................................................................................</w:t>
      </w:r>
    </w:p>
    <w:p w14:paraId="206DD1FB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301D3DE3" w14:textId="4E1BFA4B" w:rsidR="000326A5" w:rsidRPr="00FB3A4A" w:rsidRDefault="000D0D2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…........................................................................................................................................</w:t>
      </w:r>
    </w:p>
    <w:p w14:paraId="6CDBEDAD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4C39F93D" w14:textId="225DEA5C" w:rsidR="000326A5" w:rsidRPr="00FB3A4A" w:rsidRDefault="000D0D2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…........................................................................................................................................</w:t>
      </w:r>
    </w:p>
    <w:p w14:paraId="671B6882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21852AC8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0CC6EF2F" w14:textId="773757C7" w:rsidR="000326A5" w:rsidRPr="00FB3A4A" w:rsidRDefault="000D0D22" w:rsidP="000326A5">
      <w:pPr>
        <w:numPr>
          <w:ilvl w:val="0"/>
          <w:numId w:val="6"/>
        </w:num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If the v</w:t>
      </w:r>
      <w:r w:rsidRPr="00FB3A4A">
        <w:rPr>
          <w:rFonts w:ascii="Arial" w:hAnsi="Arial"/>
          <w:sz w:val="22"/>
          <w:szCs w:val="22"/>
        </w:rPr>
        <w:t>oltage of the bottom plate is –</w:t>
      </w:r>
      <w:r w:rsidR="000326A5" w:rsidRPr="00FB3A4A">
        <w:rPr>
          <w:rFonts w:ascii="Arial" w:hAnsi="Arial"/>
          <w:sz w:val="22"/>
          <w:szCs w:val="22"/>
        </w:rPr>
        <w:t>100 V</w:t>
      </w:r>
      <w:r w:rsidRPr="00FB3A4A">
        <w:rPr>
          <w:rFonts w:ascii="Arial" w:hAnsi="Arial"/>
          <w:sz w:val="22"/>
          <w:szCs w:val="22"/>
        </w:rPr>
        <w:t>,</w:t>
      </w:r>
      <w:r w:rsidR="000326A5" w:rsidRPr="00FB3A4A">
        <w:rPr>
          <w:rFonts w:ascii="Arial" w:hAnsi="Arial"/>
          <w:sz w:val="22"/>
          <w:szCs w:val="22"/>
        </w:rPr>
        <w:t xml:space="preserve"> what is the potential of the top plate?</w:t>
      </w:r>
      <w:r w:rsidR="000326A5" w:rsidRPr="00FB3A4A">
        <w:rPr>
          <w:rFonts w:ascii="Arial" w:hAnsi="Arial"/>
          <w:sz w:val="22"/>
          <w:szCs w:val="22"/>
        </w:rPr>
        <w:tab/>
        <w:t xml:space="preserve"> </w:t>
      </w:r>
    </w:p>
    <w:p w14:paraId="46D29E36" w14:textId="3D4F4C7A" w:rsidR="000326A5" w:rsidRPr="00FB3A4A" w:rsidRDefault="000D0D2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[1]</w:t>
      </w:r>
    </w:p>
    <w:p w14:paraId="190C6A0B" w14:textId="212F6E06" w:rsidR="000326A5" w:rsidRPr="00FB3A4A" w:rsidRDefault="000D0D22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…........................................................................................................................................</w:t>
      </w:r>
    </w:p>
    <w:p w14:paraId="0C4CD51B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7A982D9E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3B1B0B2C" w14:textId="77777777" w:rsidR="000326A5" w:rsidRPr="00FB3A4A" w:rsidRDefault="000326A5" w:rsidP="000326A5">
      <w:pPr>
        <w:rPr>
          <w:rFonts w:ascii="Arial" w:hAnsi="Arial"/>
          <w:vanish/>
          <w:sz w:val="22"/>
          <w:szCs w:val="22"/>
        </w:rPr>
      </w:pPr>
      <w:r w:rsidRPr="00FB3A4A">
        <w:rPr>
          <w:rFonts w:ascii="Arial" w:hAnsi="Arial"/>
          <w:vanish/>
          <w:sz w:val="22"/>
          <w:szCs w:val="22"/>
        </w:rPr>
        <w:t>Glencoe Physics pg 594  Q103</w:t>
      </w:r>
    </w:p>
    <w:p w14:paraId="17886BBB" w14:textId="1ABAB376" w:rsidR="000326A5" w:rsidRPr="00FB3A4A" w:rsidRDefault="000326A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>11.</w:t>
      </w:r>
      <w:r w:rsidRPr="00FB3A4A">
        <w:rPr>
          <w:rFonts w:ascii="Arial" w:hAnsi="Arial"/>
          <w:sz w:val="22"/>
          <w:szCs w:val="22"/>
        </w:rPr>
        <w:tab/>
        <w:t xml:space="preserve">In an ink-jet printer, drops of ink are given a certain amount of charge before they move </w:t>
      </w:r>
      <w:r w:rsidR="004001D7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 xml:space="preserve">between two large, parallel plates. The plates deflect the charged ink particles as shown in </w:t>
      </w:r>
      <w:r w:rsidR="004001D7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>Figure below. The plates have an electric field of E = 1.20 x 10</w:t>
      </w:r>
      <w:r w:rsidRPr="00FB3A4A">
        <w:rPr>
          <w:rFonts w:ascii="Arial" w:hAnsi="Arial"/>
          <w:sz w:val="22"/>
          <w:szCs w:val="22"/>
          <w:vertAlign w:val="superscript"/>
        </w:rPr>
        <w:t>6</w:t>
      </w:r>
      <w:r w:rsidRPr="00FB3A4A">
        <w:rPr>
          <w:rFonts w:ascii="Arial" w:hAnsi="Arial"/>
          <w:sz w:val="22"/>
          <w:szCs w:val="22"/>
        </w:rPr>
        <w:t xml:space="preserve"> N/C between them and are </w:t>
      </w:r>
      <w:r w:rsidR="004001D7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>1.5</w:t>
      </w:r>
      <w:r w:rsidR="004001D7" w:rsidRPr="00FB3A4A">
        <w:rPr>
          <w:rFonts w:ascii="Arial" w:hAnsi="Arial"/>
          <w:sz w:val="22"/>
          <w:szCs w:val="22"/>
        </w:rPr>
        <w:t>0</w:t>
      </w:r>
      <w:r w:rsidRPr="00FB3A4A">
        <w:rPr>
          <w:rFonts w:ascii="Arial" w:hAnsi="Arial"/>
          <w:sz w:val="22"/>
          <w:szCs w:val="22"/>
        </w:rPr>
        <w:t> cm long. Drops with a mass m = 0.100 ng and a charge q = 1.00 x 10</w:t>
      </w:r>
      <w:r w:rsidRPr="00FB3A4A">
        <w:rPr>
          <w:rFonts w:ascii="Arial" w:hAnsi="Arial"/>
          <w:sz w:val="22"/>
          <w:szCs w:val="22"/>
          <w:vertAlign w:val="superscript"/>
        </w:rPr>
        <w:t>–16</w:t>
      </w:r>
      <w:r w:rsidRPr="00FB3A4A">
        <w:rPr>
          <w:rFonts w:ascii="Arial" w:hAnsi="Arial"/>
          <w:sz w:val="22"/>
          <w:szCs w:val="22"/>
        </w:rPr>
        <w:t xml:space="preserve"> C are moving </w:t>
      </w:r>
      <w:r w:rsidR="004001D7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 xml:space="preserve">horizontally at a speed, v = 15.0 m/s, parallel to the plates. </w:t>
      </w:r>
    </w:p>
    <w:p w14:paraId="6799A91E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0CF9C8FB" w14:textId="77777777" w:rsidR="000326A5" w:rsidRPr="00FB3A4A" w:rsidRDefault="000326A5" w:rsidP="004001D7">
      <w:pPr>
        <w:jc w:val="center"/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drawing>
          <wp:inline distT="0" distB="0" distL="0" distR="0" wp14:anchorId="0A7D50C3" wp14:editId="048FF068">
            <wp:extent cx="2657475" cy="1266825"/>
            <wp:effectExtent l="0" t="0" r="9525" b="9525"/>
            <wp:docPr id="298" name="Picture 298" descr="_Pi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_Pic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FF9EE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45441ADE" w14:textId="078379C2" w:rsidR="000326A5" w:rsidRPr="00FB3A4A" w:rsidRDefault="004001D7" w:rsidP="000326A5">
      <w:pPr>
        <w:numPr>
          <w:ilvl w:val="0"/>
          <w:numId w:val="8"/>
        </w:num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 xml:space="preserve">What is the vertical force on the drops? </w:t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  <w:t>[2]</w:t>
      </w:r>
    </w:p>
    <w:p w14:paraId="60C796B4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63ED7259" w14:textId="59E2AA51" w:rsidR="000326A5" w:rsidRPr="00FB3A4A" w:rsidRDefault="004001D7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…........................................................................................................................................</w:t>
      </w:r>
    </w:p>
    <w:p w14:paraId="27489CF2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27B9B6DF" w14:textId="67ACD105" w:rsidR="000326A5" w:rsidRPr="00FB3A4A" w:rsidRDefault="004001D7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…........................................................................................................................................</w:t>
      </w:r>
    </w:p>
    <w:p w14:paraId="1AA96361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6F5635F6" w14:textId="6BDBA6B9" w:rsidR="000326A5" w:rsidRPr="00FB3A4A" w:rsidRDefault="004001D7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…........................................................................................................................................</w:t>
      </w:r>
    </w:p>
    <w:p w14:paraId="59610145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797AAB46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72099C41" w14:textId="2BE733E0" w:rsidR="000326A5" w:rsidRPr="00FB3A4A" w:rsidRDefault="007D1166" w:rsidP="000326A5">
      <w:pPr>
        <w:numPr>
          <w:ilvl w:val="0"/>
          <w:numId w:val="8"/>
        </w:num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 xml:space="preserve">What is their vertical acceleration? </w:t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  <w:t>[2]</w:t>
      </w:r>
    </w:p>
    <w:p w14:paraId="75BC6551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5787D06E" w14:textId="5FBDEF71" w:rsidR="000326A5" w:rsidRPr="00FB3A4A" w:rsidRDefault="007D1166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…........................................................................................................................................</w:t>
      </w:r>
    </w:p>
    <w:p w14:paraId="1053FD7B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01301248" w14:textId="14979E71" w:rsidR="000326A5" w:rsidRPr="00FB3A4A" w:rsidRDefault="007D1166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…........................................................................................................................................</w:t>
      </w:r>
    </w:p>
    <w:p w14:paraId="2C3A0948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4982E0AE" w14:textId="17A6071B" w:rsidR="000326A5" w:rsidRPr="00FB3A4A" w:rsidRDefault="007D1166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…........................................................................................................................................</w:t>
      </w:r>
    </w:p>
    <w:p w14:paraId="3CF24A2A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36141269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3B13283A" w14:textId="576B572C" w:rsidR="000326A5" w:rsidRPr="00FB3A4A" w:rsidRDefault="007D1166" w:rsidP="000326A5">
      <w:pPr>
        <w:numPr>
          <w:ilvl w:val="0"/>
          <w:numId w:val="8"/>
        </w:num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 xml:space="preserve">How long are they between the plates? </w:t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ab/>
        <w:t>[2]</w:t>
      </w:r>
    </w:p>
    <w:p w14:paraId="68FB09FE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01BB35B6" w14:textId="4BFC0DF2" w:rsidR="000326A5" w:rsidRPr="00FB3A4A" w:rsidRDefault="007D1166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…........................................................................................................................................</w:t>
      </w:r>
    </w:p>
    <w:p w14:paraId="060831D5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036C5A07" w14:textId="1FAFEA63" w:rsidR="000326A5" w:rsidRPr="00FB3A4A" w:rsidRDefault="007D1166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…........................................................................................................................................</w:t>
      </w:r>
    </w:p>
    <w:p w14:paraId="6EC67800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4EF69528" w14:textId="3ABF99E7" w:rsidR="000326A5" w:rsidRPr="00FB3A4A" w:rsidRDefault="007D1166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…........................................................................................................................................</w:t>
      </w:r>
    </w:p>
    <w:p w14:paraId="64C50DE6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50D5D181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br w:type="page"/>
      </w:r>
    </w:p>
    <w:p w14:paraId="35D32A17" w14:textId="394D7E63" w:rsidR="000326A5" w:rsidRPr="00FB3A4A" w:rsidRDefault="007D1166" w:rsidP="000326A5">
      <w:pPr>
        <w:numPr>
          <w:ilvl w:val="0"/>
          <w:numId w:val="8"/>
        </w:num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How far are they displaced</w:t>
      </w:r>
      <w:r w:rsidRPr="00FB3A4A">
        <w:rPr>
          <w:rFonts w:ascii="Arial" w:hAnsi="Arial"/>
          <w:sz w:val="22"/>
          <w:szCs w:val="22"/>
        </w:rPr>
        <w:t xml:space="preserve"> vertically? </w:t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  <w:t xml:space="preserve"> </w:t>
      </w:r>
      <w:r w:rsidR="000326A5" w:rsidRPr="00FB3A4A">
        <w:rPr>
          <w:rFonts w:ascii="Arial" w:hAnsi="Arial"/>
          <w:sz w:val="22"/>
          <w:szCs w:val="22"/>
        </w:rPr>
        <w:t>[2]</w:t>
      </w:r>
    </w:p>
    <w:p w14:paraId="0102813C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58249C35" w14:textId="41904A7F" w:rsidR="000326A5" w:rsidRPr="00FB3A4A" w:rsidRDefault="007D1166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…........................................................................................................................................</w:t>
      </w:r>
    </w:p>
    <w:p w14:paraId="0F898D0D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2AF4EAF7" w14:textId="5786B3F1" w:rsidR="000326A5" w:rsidRPr="00FB3A4A" w:rsidRDefault="007D1166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…........................................................................................................................................</w:t>
      </w:r>
    </w:p>
    <w:p w14:paraId="10E6C4E6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001C63C1" w14:textId="65B1FB2A" w:rsidR="000326A5" w:rsidRPr="00FB3A4A" w:rsidRDefault="007D1166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…........................................................................................................................................</w:t>
      </w:r>
    </w:p>
    <w:p w14:paraId="5C2B9F6E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10902146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045921EC" w14:textId="77777777" w:rsidR="000326A5" w:rsidRPr="00FB3A4A" w:rsidRDefault="000326A5" w:rsidP="000326A5">
      <w:pPr>
        <w:rPr>
          <w:rFonts w:ascii="Arial" w:hAnsi="Arial"/>
          <w:b/>
          <w:sz w:val="22"/>
          <w:szCs w:val="22"/>
        </w:rPr>
      </w:pPr>
    </w:p>
    <w:p w14:paraId="6A7703A5" w14:textId="28F525C6" w:rsidR="000326A5" w:rsidRPr="00FB3A4A" w:rsidRDefault="000326A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>12.</w:t>
      </w:r>
      <w:r w:rsidRPr="00FB3A4A">
        <w:rPr>
          <w:rFonts w:ascii="Arial" w:hAnsi="Arial"/>
          <w:sz w:val="22"/>
          <w:szCs w:val="22"/>
        </w:rPr>
        <w:tab/>
        <w:t>Two charges of 15</w:t>
      </w:r>
      <w:r w:rsidR="00F744D5" w:rsidRPr="00FB3A4A">
        <w:rPr>
          <w:rFonts w:ascii="Arial" w:hAnsi="Arial"/>
          <w:sz w:val="22"/>
          <w:szCs w:val="22"/>
        </w:rPr>
        <w:t>.0</w:t>
      </w:r>
      <w:r w:rsidRPr="00FB3A4A">
        <w:rPr>
          <w:rFonts w:ascii="Arial" w:hAnsi="Arial"/>
          <w:sz w:val="22"/>
          <w:szCs w:val="22"/>
        </w:rPr>
        <w:t xml:space="preserve"> pC and 9.0</w:t>
      </w:r>
      <w:r w:rsidR="00F744D5" w:rsidRPr="00FB3A4A">
        <w:rPr>
          <w:rFonts w:ascii="Arial" w:hAnsi="Arial"/>
          <w:sz w:val="22"/>
          <w:szCs w:val="22"/>
        </w:rPr>
        <w:t>0</w:t>
      </w:r>
      <w:r w:rsidRPr="00FB3A4A">
        <w:rPr>
          <w:rFonts w:ascii="Arial" w:hAnsi="Arial"/>
          <w:sz w:val="22"/>
          <w:szCs w:val="22"/>
        </w:rPr>
        <w:t xml:space="preserve"> pC are separated by a distance of 20</w:t>
      </w:r>
      <w:r w:rsidR="00F744D5" w:rsidRPr="00FB3A4A">
        <w:rPr>
          <w:rFonts w:ascii="Arial" w:hAnsi="Arial"/>
          <w:sz w:val="22"/>
          <w:szCs w:val="22"/>
        </w:rPr>
        <w:t>.0</w:t>
      </w:r>
      <w:r w:rsidRPr="00FB3A4A">
        <w:rPr>
          <w:rFonts w:ascii="Arial" w:hAnsi="Arial"/>
          <w:sz w:val="22"/>
          <w:szCs w:val="22"/>
        </w:rPr>
        <w:t xml:space="preserve"> mm. How far from </w:t>
      </w:r>
      <w:r w:rsidR="00F744D5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>the smaller charge will the electric field intensity be zero</w:t>
      </w:r>
      <w:r w:rsidR="00B26880" w:rsidRPr="00FB3A4A">
        <w:rPr>
          <w:rFonts w:ascii="Arial" w:hAnsi="Arial"/>
          <w:sz w:val="22"/>
          <w:szCs w:val="22"/>
        </w:rPr>
        <w:t xml:space="preserve"> between the two charges</w:t>
      </w:r>
      <w:r w:rsidRPr="00FB3A4A">
        <w:rPr>
          <w:rFonts w:ascii="Arial" w:hAnsi="Arial"/>
          <w:sz w:val="22"/>
          <w:szCs w:val="22"/>
        </w:rPr>
        <w:t xml:space="preserve">? Show </w:t>
      </w:r>
      <w:r w:rsidR="00B26880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>your working clearly.</w:t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="00F744D5" w:rsidRPr="00FB3A4A">
        <w:rPr>
          <w:rFonts w:ascii="Arial" w:hAnsi="Arial"/>
          <w:sz w:val="22"/>
          <w:szCs w:val="22"/>
        </w:rPr>
        <w:tab/>
      </w:r>
      <w:r w:rsidR="00F744D5" w:rsidRPr="00FB3A4A">
        <w:rPr>
          <w:rFonts w:ascii="Arial" w:hAnsi="Arial"/>
          <w:sz w:val="22"/>
          <w:szCs w:val="22"/>
        </w:rPr>
        <w:tab/>
      </w:r>
      <w:r w:rsidR="00F744D5" w:rsidRPr="00FB3A4A">
        <w:rPr>
          <w:rFonts w:ascii="Arial" w:hAnsi="Arial"/>
          <w:sz w:val="22"/>
          <w:szCs w:val="22"/>
        </w:rPr>
        <w:tab/>
      </w:r>
      <w:r w:rsidR="00F744D5" w:rsidRPr="00FB3A4A">
        <w:rPr>
          <w:rFonts w:ascii="Arial" w:hAnsi="Arial"/>
          <w:sz w:val="22"/>
          <w:szCs w:val="22"/>
        </w:rPr>
        <w:tab/>
      </w:r>
      <w:r w:rsidR="00F744D5" w:rsidRPr="00FB3A4A">
        <w:rPr>
          <w:rFonts w:ascii="Arial" w:hAnsi="Arial"/>
          <w:sz w:val="22"/>
          <w:szCs w:val="22"/>
        </w:rPr>
        <w:tab/>
      </w:r>
      <w:r w:rsidR="00F744D5" w:rsidRPr="00FB3A4A">
        <w:rPr>
          <w:rFonts w:ascii="Arial" w:hAnsi="Arial"/>
          <w:sz w:val="22"/>
          <w:szCs w:val="22"/>
        </w:rPr>
        <w:tab/>
      </w:r>
      <w:r w:rsidR="00F744D5" w:rsidRPr="00FB3A4A">
        <w:rPr>
          <w:rFonts w:ascii="Arial" w:hAnsi="Arial"/>
          <w:sz w:val="22"/>
          <w:szCs w:val="22"/>
        </w:rPr>
        <w:tab/>
      </w:r>
      <w:r w:rsidR="00F744D5" w:rsidRPr="00FB3A4A">
        <w:rPr>
          <w:rFonts w:ascii="Arial" w:hAnsi="Arial"/>
          <w:sz w:val="22"/>
          <w:szCs w:val="22"/>
        </w:rPr>
        <w:tab/>
      </w:r>
      <w:r w:rsidR="00F744D5" w:rsidRPr="00FB3A4A">
        <w:rPr>
          <w:rFonts w:ascii="Arial" w:hAnsi="Arial"/>
          <w:sz w:val="22"/>
          <w:szCs w:val="22"/>
        </w:rPr>
        <w:tab/>
      </w:r>
      <w:r w:rsidR="00F744D5" w:rsidRPr="00FB3A4A">
        <w:rPr>
          <w:rFonts w:ascii="Arial" w:hAnsi="Arial"/>
          <w:sz w:val="22"/>
          <w:szCs w:val="22"/>
        </w:rPr>
        <w:tab/>
      </w:r>
      <w:r w:rsidR="00F744D5" w:rsidRPr="00FB3A4A">
        <w:rPr>
          <w:rFonts w:ascii="Arial" w:hAnsi="Arial"/>
          <w:sz w:val="22"/>
          <w:szCs w:val="22"/>
        </w:rPr>
        <w:tab/>
      </w:r>
      <w:r w:rsidR="00F744D5" w:rsidRPr="00FB3A4A">
        <w:rPr>
          <w:rFonts w:ascii="Arial" w:hAnsi="Arial"/>
          <w:sz w:val="22"/>
          <w:szCs w:val="22"/>
        </w:rPr>
        <w:tab/>
      </w:r>
      <w:r w:rsidR="00F744D5" w:rsidRPr="00FB3A4A">
        <w:rPr>
          <w:rFonts w:ascii="Arial" w:hAnsi="Arial"/>
          <w:sz w:val="22"/>
          <w:szCs w:val="22"/>
        </w:rPr>
        <w:tab/>
      </w:r>
      <w:r w:rsidR="00F744D5" w:rsidRPr="00FB3A4A">
        <w:rPr>
          <w:rFonts w:ascii="Arial" w:hAnsi="Arial"/>
          <w:sz w:val="22"/>
          <w:szCs w:val="22"/>
        </w:rPr>
        <w:tab/>
      </w:r>
      <w:r w:rsidR="00F744D5" w:rsidRPr="00FB3A4A">
        <w:rPr>
          <w:rFonts w:ascii="Arial" w:hAnsi="Arial"/>
          <w:sz w:val="22"/>
          <w:szCs w:val="22"/>
        </w:rPr>
        <w:tab/>
      </w:r>
      <w:r w:rsidR="00B26880" w:rsidRPr="00FB3A4A">
        <w:rPr>
          <w:rFonts w:ascii="Arial" w:hAnsi="Arial"/>
          <w:sz w:val="22"/>
          <w:szCs w:val="22"/>
        </w:rPr>
        <w:tab/>
      </w:r>
      <w:r w:rsidR="00B26880" w:rsidRPr="00FB3A4A">
        <w:rPr>
          <w:rFonts w:ascii="Arial" w:hAnsi="Arial"/>
          <w:sz w:val="22"/>
          <w:szCs w:val="22"/>
        </w:rPr>
        <w:tab/>
      </w:r>
      <w:r w:rsidR="00B26880" w:rsidRPr="00FB3A4A">
        <w:rPr>
          <w:rFonts w:ascii="Arial" w:hAnsi="Arial"/>
          <w:sz w:val="22"/>
          <w:szCs w:val="22"/>
        </w:rPr>
        <w:tab/>
      </w:r>
      <w:r w:rsidR="00B26880" w:rsidRPr="00FB3A4A">
        <w:rPr>
          <w:rFonts w:ascii="Arial" w:hAnsi="Arial"/>
          <w:sz w:val="22"/>
          <w:szCs w:val="22"/>
        </w:rPr>
        <w:tab/>
      </w:r>
      <w:r w:rsidR="00B26880" w:rsidRPr="00FB3A4A">
        <w:rPr>
          <w:rFonts w:ascii="Arial" w:hAnsi="Arial"/>
          <w:sz w:val="22"/>
          <w:szCs w:val="22"/>
        </w:rPr>
        <w:tab/>
      </w:r>
      <w:r w:rsidR="00B26880" w:rsidRPr="00FB3A4A">
        <w:rPr>
          <w:rFonts w:ascii="Arial" w:hAnsi="Arial"/>
          <w:sz w:val="22"/>
          <w:szCs w:val="22"/>
        </w:rPr>
        <w:tab/>
      </w:r>
      <w:r w:rsidR="00B26880" w:rsidRPr="00FB3A4A">
        <w:rPr>
          <w:rFonts w:ascii="Arial" w:hAnsi="Arial"/>
          <w:sz w:val="22"/>
          <w:szCs w:val="22"/>
        </w:rPr>
        <w:tab/>
      </w:r>
      <w:r w:rsidR="00B26880" w:rsidRPr="00FB3A4A">
        <w:rPr>
          <w:rFonts w:ascii="Arial" w:hAnsi="Arial"/>
          <w:sz w:val="22"/>
          <w:szCs w:val="22"/>
        </w:rPr>
        <w:tab/>
      </w:r>
      <w:r w:rsidR="00B26880" w:rsidRPr="00FB3A4A">
        <w:rPr>
          <w:rFonts w:ascii="Arial" w:hAnsi="Arial"/>
          <w:sz w:val="22"/>
          <w:szCs w:val="22"/>
        </w:rPr>
        <w:tab/>
      </w:r>
      <w:r w:rsidR="00B26880" w:rsidRPr="00FB3A4A">
        <w:rPr>
          <w:rFonts w:ascii="Arial" w:hAnsi="Arial"/>
          <w:sz w:val="22"/>
          <w:szCs w:val="22"/>
        </w:rPr>
        <w:tab/>
      </w:r>
      <w:r w:rsidR="00B26880"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>[5]</w:t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  <w:r w:rsidRPr="00FB3A4A">
        <w:rPr>
          <w:rFonts w:ascii="Arial" w:hAnsi="Arial"/>
          <w:sz w:val="22"/>
          <w:szCs w:val="22"/>
        </w:rPr>
        <w:tab/>
      </w:r>
    </w:p>
    <w:p w14:paraId="72D3B185" w14:textId="5DB013E5" w:rsidR="000326A5" w:rsidRPr="00FB3A4A" w:rsidRDefault="00F744D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3E4E40B0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5B148610" w14:textId="46F822E4" w:rsidR="000326A5" w:rsidRPr="00FB3A4A" w:rsidRDefault="00F744D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3D6803C1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5A64EB30" w14:textId="385F517B" w:rsidR="000326A5" w:rsidRPr="00FB3A4A" w:rsidRDefault="00F744D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6C9F75BD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3C74C3AE" w14:textId="3BC5AE8E" w:rsidR="000326A5" w:rsidRPr="00FB3A4A" w:rsidRDefault="00F744D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6683B2F7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657595E1" w14:textId="29C65361" w:rsidR="000326A5" w:rsidRPr="00FB3A4A" w:rsidRDefault="00F744D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6B03C502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0AA9C9A0" w14:textId="38798941" w:rsidR="000326A5" w:rsidRPr="00FB3A4A" w:rsidRDefault="00F744D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2EA8C82E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1C146A60" w14:textId="2993545D" w:rsidR="000326A5" w:rsidRPr="00FB3A4A" w:rsidRDefault="00F744D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56419A4C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2DC94302" w14:textId="14182DC8" w:rsidR="000326A5" w:rsidRPr="00FB3A4A" w:rsidRDefault="00F744D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1D1C5EB3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6469AAA1" w14:textId="7EA11BC2" w:rsidR="000326A5" w:rsidRPr="00FB3A4A" w:rsidRDefault="00F744D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44C3C5C5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2586E3E5" w14:textId="05B2D3F9" w:rsidR="000326A5" w:rsidRPr="00FB3A4A" w:rsidRDefault="00F744D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42E18D0D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61ED02CA" w14:textId="387A998D" w:rsidR="000326A5" w:rsidRPr="00FB3A4A" w:rsidRDefault="00F744D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5C90DBC5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3C4BECFB" w14:textId="52618280" w:rsidR="000326A5" w:rsidRPr="00FB3A4A" w:rsidRDefault="00F744D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 ...........................................................................................................................................</w:t>
      </w:r>
    </w:p>
    <w:p w14:paraId="47CF3FE9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74D3A89B" w14:textId="01D83EE5" w:rsidR="000326A5" w:rsidRPr="00FB3A4A" w:rsidRDefault="00F744D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76F82FC7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2A4DCDAB" w14:textId="5FF19B3A" w:rsidR="000326A5" w:rsidRPr="00FB3A4A" w:rsidRDefault="00F744D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05D7F403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48B8D73A" w14:textId="52DCD737" w:rsidR="000326A5" w:rsidRPr="00FB3A4A" w:rsidRDefault="00F744D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7625B87D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20238D3F" w14:textId="7D392CF9" w:rsidR="000326A5" w:rsidRPr="00FB3A4A" w:rsidRDefault="00F744D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0EEE6ADA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6B85F32D" w14:textId="157F3E0D" w:rsidR="000326A5" w:rsidRPr="00FB3A4A" w:rsidRDefault="00F744D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</w:t>
      </w:r>
    </w:p>
    <w:p w14:paraId="0CCEF837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7B151AFC" w14:textId="4D7C3A49" w:rsidR="000326A5" w:rsidRPr="00FB3A4A" w:rsidRDefault="00F744D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............................................................................................................................................</w:t>
      </w:r>
    </w:p>
    <w:p w14:paraId="73B940E9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24FC2527" w14:textId="31D4D9E3" w:rsidR="000326A5" w:rsidRPr="00FB3A4A" w:rsidRDefault="00F744D5" w:rsidP="000326A5">
      <w:pPr>
        <w:rPr>
          <w:rFonts w:ascii="Arial" w:hAnsi="Arial"/>
          <w:sz w:val="22"/>
          <w:szCs w:val="22"/>
        </w:rPr>
      </w:pPr>
      <w:r w:rsidRPr="00FB3A4A">
        <w:rPr>
          <w:rFonts w:ascii="Arial" w:hAnsi="Arial"/>
          <w:sz w:val="22"/>
          <w:szCs w:val="22"/>
        </w:rPr>
        <w:tab/>
      </w:r>
      <w:r w:rsidR="000326A5" w:rsidRPr="00FB3A4A">
        <w:rPr>
          <w:rFonts w:ascii="Arial" w:hAnsi="Arial"/>
          <w:sz w:val="22"/>
          <w:szCs w:val="22"/>
        </w:rPr>
        <w:t>............................................................................................................................................</w:t>
      </w:r>
    </w:p>
    <w:p w14:paraId="782A2268" w14:textId="77777777" w:rsidR="000326A5" w:rsidRPr="00FB3A4A" w:rsidRDefault="000326A5" w:rsidP="000326A5">
      <w:pPr>
        <w:rPr>
          <w:rFonts w:ascii="Arial" w:hAnsi="Arial"/>
          <w:sz w:val="22"/>
          <w:szCs w:val="22"/>
        </w:rPr>
      </w:pPr>
    </w:p>
    <w:p w14:paraId="0497DFCF" w14:textId="77777777" w:rsidR="00562E38" w:rsidRPr="00FB3A4A" w:rsidRDefault="00562E38" w:rsidP="00033969">
      <w:pPr>
        <w:rPr>
          <w:rFonts w:ascii="Arial" w:hAnsi="Arial"/>
          <w:sz w:val="22"/>
          <w:szCs w:val="22"/>
        </w:rPr>
      </w:pPr>
    </w:p>
    <w:sectPr w:rsidR="00562E38" w:rsidRPr="00FB3A4A" w:rsidSect="00DA5783">
      <w:footerReference w:type="even" r:id="rId20"/>
      <w:footerReference w:type="default" r:id="rId21"/>
      <w:pgSz w:w="11900" w:h="16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EAD5A3" w14:textId="77777777" w:rsidR="00B26880" w:rsidRDefault="00B26880" w:rsidP="00EA0D54">
      <w:r>
        <w:separator/>
      </w:r>
    </w:p>
  </w:endnote>
  <w:endnote w:type="continuationSeparator" w:id="0">
    <w:p w14:paraId="4E350591" w14:textId="77777777" w:rsidR="00B26880" w:rsidRDefault="00B26880" w:rsidP="00EA0D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04D264" w14:textId="77777777" w:rsidR="00B26880" w:rsidRDefault="00B26880" w:rsidP="00C1754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85E7D96" w14:textId="77777777" w:rsidR="00B26880" w:rsidRDefault="00B26880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025F3C" w14:textId="77777777" w:rsidR="00B26880" w:rsidRDefault="00B26880" w:rsidP="00C1754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C3DFF">
      <w:rPr>
        <w:rStyle w:val="PageNumber"/>
        <w:noProof/>
      </w:rPr>
      <w:t>1</w:t>
    </w:r>
    <w:r>
      <w:rPr>
        <w:rStyle w:val="PageNumber"/>
      </w:rPr>
      <w:fldChar w:fldCharType="end"/>
    </w:r>
  </w:p>
  <w:p w14:paraId="3C0A30E4" w14:textId="77777777" w:rsidR="00B26880" w:rsidRDefault="00B2688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3A0EEBF" w14:textId="77777777" w:rsidR="00B26880" w:rsidRDefault="00B26880" w:rsidP="00EA0D54">
      <w:r>
        <w:separator/>
      </w:r>
    </w:p>
  </w:footnote>
  <w:footnote w:type="continuationSeparator" w:id="0">
    <w:p w14:paraId="591BF082" w14:textId="77777777" w:rsidR="00B26880" w:rsidRDefault="00B26880" w:rsidP="00EA0D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52923"/>
    <w:multiLevelType w:val="hybridMultilevel"/>
    <w:tmpl w:val="77E28FC0"/>
    <w:lvl w:ilvl="0" w:tplc="4AC4AB98">
      <w:start w:val="1"/>
      <w:numFmt w:val="lowerRoman"/>
      <w:lvlText w:val="(%1)"/>
      <w:lvlJc w:val="left"/>
      <w:pPr>
        <w:ind w:left="2988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3348" w:hanging="360"/>
      </w:pPr>
    </w:lvl>
    <w:lvl w:ilvl="2" w:tplc="0C09001B" w:tentative="1">
      <w:start w:val="1"/>
      <w:numFmt w:val="lowerRoman"/>
      <w:lvlText w:val="%3."/>
      <w:lvlJc w:val="right"/>
      <w:pPr>
        <w:ind w:left="4068" w:hanging="180"/>
      </w:pPr>
    </w:lvl>
    <w:lvl w:ilvl="3" w:tplc="0C09000F" w:tentative="1">
      <w:start w:val="1"/>
      <w:numFmt w:val="decimal"/>
      <w:lvlText w:val="%4."/>
      <w:lvlJc w:val="left"/>
      <w:pPr>
        <w:ind w:left="4788" w:hanging="360"/>
      </w:pPr>
    </w:lvl>
    <w:lvl w:ilvl="4" w:tplc="0C090019" w:tentative="1">
      <w:start w:val="1"/>
      <w:numFmt w:val="lowerLetter"/>
      <w:lvlText w:val="%5."/>
      <w:lvlJc w:val="left"/>
      <w:pPr>
        <w:ind w:left="5508" w:hanging="360"/>
      </w:pPr>
    </w:lvl>
    <w:lvl w:ilvl="5" w:tplc="0C09001B" w:tentative="1">
      <w:start w:val="1"/>
      <w:numFmt w:val="lowerRoman"/>
      <w:lvlText w:val="%6."/>
      <w:lvlJc w:val="right"/>
      <w:pPr>
        <w:ind w:left="6228" w:hanging="180"/>
      </w:pPr>
    </w:lvl>
    <w:lvl w:ilvl="6" w:tplc="0C09000F" w:tentative="1">
      <w:start w:val="1"/>
      <w:numFmt w:val="decimal"/>
      <w:lvlText w:val="%7."/>
      <w:lvlJc w:val="left"/>
      <w:pPr>
        <w:ind w:left="6948" w:hanging="360"/>
      </w:pPr>
    </w:lvl>
    <w:lvl w:ilvl="7" w:tplc="0C090019" w:tentative="1">
      <w:start w:val="1"/>
      <w:numFmt w:val="lowerLetter"/>
      <w:lvlText w:val="%8."/>
      <w:lvlJc w:val="left"/>
      <w:pPr>
        <w:ind w:left="7668" w:hanging="360"/>
      </w:pPr>
    </w:lvl>
    <w:lvl w:ilvl="8" w:tplc="0C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1">
    <w:nsid w:val="11D831C2"/>
    <w:multiLevelType w:val="hybridMultilevel"/>
    <w:tmpl w:val="0484913E"/>
    <w:lvl w:ilvl="0" w:tplc="28CA5BB8">
      <w:start w:val="1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25100171"/>
    <w:multiLevelType w:val="hybridMultilevel"/>
    <w:tmpl w:val="2B8E3E8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256016"/>
    <w:multiLevelType w:val="hybridMultilevel"/>
    <w:tmpl w:val="0484913E"/>
    <w:lvl w:ilvl="0" w:tplc="28CA5BB8">
      <w:start w:val="1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327D2BBF"/>
    <w:multiLevelType w:val="hybridMultilevel"/>
    <w:tmpl w:val="8774F662"/>
    <w:lvl w:ilvl="0" w:tplc="0C090015">
      <w:start w:val="1"/>
      <w:numFmt w:val="upperLetter"/>
      <w:lvlText w:val="%1."/>
      <w:lvlJc w:val="left"/>
      <w:pPr>
        <w:ind w:left="185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74" w:hanging="360"/>
      </w:pPr>
    </w:lvl>
    <w:lvl w:ilvl="2" w:tplc="0C09001B" w:tentative="1">
      <w:start w:val="1"/>
      <w:numFmt w:val="lowerRoman"/>
      <w:lvlText w:val="%3."/>
      <w:lvlJc w:val="right"/>
      <w:pPr>
        <w:ind w:left="3294" w:hanging="180"/>
      </w:pPr>
    </w:lvl>
    <w:lvl w:ilvl="3" w:tplc="0C09000F" w:tentative="1">
      <w:start w:val="1"/>
      <w:numFmt w:val="decimal"/>
      <w:lvlText w:val="%4."/>
      <w:lvlJc w:val="left"/>
      <w:pPr>
        <w:ind w:left="4014" w:hanging="360"/>
      </w:pPr>
    </w:lvl>
    <w:lvl w:ilvl="4" w:tplc="0C090019" w:tentative="1">
      <w:start w:val="1"/>
      <w:numFmt w:val="lowerLetter"/>
      <w:lvlText w:val="%5."/>
      <w:lvlJc w:val="left"/>
      <w:pPr>
        <w:ind w:left="4734" w:hanging="360"/>
      </w:pPr>
    </w:lvl>
    <w:lvl w:ilvl="5" w:tplc="0C09001B" w:tentative="1">
      <w:start w:val="1"/>
      <w:numFmt w:val="lowerRoman"/>
      <w:lvlText w:val="%6."/>
      <w:lvlJc w:val="right"/>
      <w:pPr>
        <w:ind w:left="5454" w:hanging="180"/>
      </w:pPr>
    </w:lvl>
    <w:lvl w:ilvl="6" w:tplc="0C09000F" w:tentative="1">
      <w:start w:val="1"/>
      <w:numFmt w:val="decimal"/>
      <w:lvlText w:val="%7."/>
      <w:lvlJc w:val="left"/>
      <w:pPr>
        <w:ind w:left="6174" w:hanging="360"/>
      </w:pPr>
    </w:lvl>
    <w:lvl w:ilvl="7" w:tplc="0C090019" w:tentative="1">
      <w:start w:val="1"/>
      <w:numFmt w:val="lowerLetter"/>
      <w:lvlText w:val="%8."/>
      <w:lvlJc w:val="left"/>
      <w:pPr>
        <w:ind w:left="6894" w:hanging="360"/>
      </w:pPr>
    </w:lvl>
    <w:lvl w:ilvl="8" w:tplc="0C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>
    <w:nsid w:val="3BE87458"/>
    <w:multiLevelType w:val="hybridMultilevel"/>
    <w:tmpl w:val="990CC5F8"/>
    <w:lvl w:ilvl="0" w:tplc="0C090015">
      <w:start w:val="1"/>
      <w:numFmt w:val="upperLetter"/>
      <w:lvlText w:val="%1."/>
      <w:lvlJc w:val="left"/>
      <w:pPr>
        <w:ind w:left="149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>
    <w:nsid w:val="492E37EC"/>
    <w:multiLevelType w:val="hybridMultilevel"/>
    <w:tmpl w:val="C7C08CBC"/>
    <w:lvl w:ilvl="0" w:tplc="3DECDDAC">
      <w:start w:val="1"/>
      <w:numFmt w:val="lowerLetter"/>
      <w:lvlText w:val="(%1)"/>
      <w:lvlJc w:val="left"/>
      <w:pPr>
        <w:ind w:left="1211" w:hanging="360"/>
      </w:pPr>
      <w:rPr>
        <w:rFonts w:cstheme="minorBidi" w:hint="default"/>
      </w:rPr>
    </w:lvl>
    <w:lvl w:ilvl="1" w:tplc="0C090019" w:tentative="1">
      <w:start w:val="1"/>
      <w:numFmt w:val="lowerLetter"/>
      <w:lvlText w:val="%2."/>
      <w:lvlJc w:val="left"/>
      <w:pPr>
        <w:ind w:left="1931" w:hanging="360"/>
      </w:pPr>
    </w:lvl>
    <w:lvl w:ilvl="2" w:tplc="0C09001B" w:tentative="1">
      <w:start w:val="1"/>
      <w:numFmt w:val="lowerRoman"/>
      <w:lvlText w:val="%3."/>
      <w:lvlJc w:val="right"/>
      <w:pPr>
        <w:ind w:left="2651" w:hanging="180"/>
      </w:pPr>
    </w:lvl>
    <w:lvl w:ilvl="3" w:tplc="0C09000F" w:tentative="1">
      <w:start w:val="1"/>
      <w:numFmt w:val="decimal"/>
      <w:lvlText w:val="%4."/>
      <w:lvlJc w:val="left"/>
      <w:pPr>
        <w:ind w:left="3371" w:hanging="360"/>
      </w:pPr>
    </w:lvl>
    <w:lvl w:ilvl="4" w:tplc="0C090019" w:tentative="1">
      <w:start w:val="1"/>
      <w:numFmt w:val="lowerLetter"/>
      <w:lvlText w:val="%5."/>
      <w:lvlJc w:val="left"/>
      <w:pPr>
        <w:ind w:left="4091" w:hanging="360"/>
      </w:pPr>
    </w:lvl>
    <w:lvl w:ilvl="5" w:tplc="0C09001B" w:tentative="1">
      <w:start w:val="1"/>
      <w:numFmt w:val="lowerRoman"/>
      <w:lvlText w:val="%6."/>
      <w:lvlJc w:val="right"/>
      <w:pPr>
        <w:ind w:left="4811" w:hanging="180"/>
      </w:pPr>
    </w:lvl>
    <w:lvl w:ilvl="6" w:tplc="0C09000F" w:tentative="1">
      <w:start w:val="1"/>
      <w:numFmt w:val="decimal"/>
      <w:lvlText w:val="%7."/>
      <w:lvlJc w:val="left"/>
      <w:pPr>
        <w:ind w:left="5531" w:hanging="360"/>
      </w:pPr>
    </w:lvl>
    <w:lvl w:ilvl="7" w:tplc="0C090019" w:tentative="1">
      <w:start w:val="1"/>
      <w:numFmt w:val="lowerLetter"/>
      <w:lvlText w:val="%8."/>
      <w:lvlJc w:val="left"/>
      <w:pPr>
        <w:ind w:left="6251" w:hanging="360"/>
      </w:pPr>
    </w:lvl>
    <w:lvl w:ilvl="8" w:tplc="0C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6A4F2A13"/>
    <w:multiLevelType w:val="hybridMultilevel"/>
    <w:tmpl w:val="5D4A62E0"/>
    <w:lvl w:ilvl="0" w:tplc="4AB20462">
      <w:start w:val="1"/>
      <w:numFmt w:val="lowerLetter"/>
      <w:lvlText w:val="(%1)"/>
      <w:lvlJc w:val="left"/>
      <w:pPr>
        <w:ind w:left="1137" w:hanging="57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7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activeWritingStyle w:appName="MSWord" w:lang="en-AU" w:vendorID="64" w:dllVersion="131078" w:nlCheck="1" w:checkStyle="1"/>
  <w:activeWritingStyle w:appName="MSWord" w:lang="en-AU" w:vendorID="2" w:dllVersion="6" w:checkStyle="1"/>
  <w:attachedTemplate r:id="rId1"/>
  <w:defaultTabStop w:val="567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2E38"/>
    <w:rsid w:val="000208BE"/>
    <w:rsid w:val="000326A5"/>
    <w:rsid w:val="00033969"/>
    <w:rsid w:val="000D0D22"/>
    <w:rsid w:val="00222BC9"/>
    <w:rsid w:val="00271F26"/>
    <w:rsid w:val="0031223E"/>
    <w:rsid w:val="0032394E"/>
    <w:rsid w:val="003D11C3"/>
    <w:rsid w:val="004001D7"/>
    <w:rsid w:val="004033FF"/>
    <w:rsid w:val="00522552"/>
    <w:rsid w:val="00562E38"/>
    <w:rsid w:val="005872A5"/>
    <w:rsid w:val="00617E32"/>
    <w:rsid w:val="00632799"/>
    <w:rsid w:val="00725E13"/>
    <w:rsid w:val="007B60FA"/>
    <w:rsid w:val="007D1166"/>
    <w:rsid w:val="008019D4"/>
    <w:rsid w:val="00967719"/>
    <w:rsid w:val="00992450"/>
    <w:rsid w:val="009E22F5"/>
    <w:rsid w:val="00B03C3F"/>
    <w:rsid w:val="00B26880"/>
    <w:rsid w:val="00B60796"/>
    <w:rsid w:val="00B82FC9"/>
    <w:rsid w:val="00BF67FC"/>
    <w:rsid w:val="00C1754F"/>
    <w:rsid w:val="00DA5783"/>
    <w:rsid w:val="00DF592C"/>
    <w:rsid w:val="00EA0D54"/>
    <w:rsid w:val="00EC3DFF"/>
    <w:rsid w:val="00F744D5"/>
    <w:rsid w:val="00FB3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90F627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ＭＳ 明朝" w:hAnsi="Cambria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62E3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2E3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E38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EA0D54"/>
    <w:rPr>
      <w:rFonts w:ascii="Arial" w:eastAsiaTheme="minorHAnsi" w:hAnsi="Arial" w:cs="Arial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EA0D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0D54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EA0D54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ＭＳ 明朝" w:hAnsi="Cambria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62E3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2E3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E38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EA0D54"/>
    <w:rPr>
      <w:rFonts w:ascii="Arial" w:eastAsiaTheme="minorHAnsi" w:hAnsi="Arial" w:cs="Arial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EA0D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0D54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EA0D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oleObject" Target="embeddings/Microsoft_Equation1.bin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microsoft.com/office/2007/relationships/hdphoto" Target="media/hdphoto1.wdp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png"/><Relationship Id="rId19" Type="http://schemas.openxmlformats.org/officeDocument/2006/relationships/image" Target="media/image10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olyCrossHDD:Users:wilson.ian:Library:Application%20Support:Microsoft:Office:User%20Templates:My%20Templates:My%20Templates:Word%20Processing%20(docx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 Processing (docx).dotx</Template>
  <TotalTime>53</TotalTime>
  <Pages>8</Pages>
  <Words>3007</Words>
  <Characters>17143</Characters>
  <Application>Microsoft Macintosh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wilson.ian</dc:creator>
  <cp:keywords/>
  <dc:description/>
  <cp:lastModifiedBy>wilson.ian</cp:lastModifiedBy>
  <cp:revision>24</cp:revision>
  <dcterms:created xsi:type="dcterms:W3CDTF">2015-11-23T11:44:00Z</dcterms:created>
  <dcterms:modified xsi:type="dcterms:W3CDTF">2016-02-15T11:45:00Z</dcterms:modified>
</cp:coreProperties>
</file>