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1E0" w:rsidRPr="007B3B98" w:rsidRDefault="00282591" w:rsidP="00F4074D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20955</wp:posOffset>
            </wp:positionV>
            <wp:extent cx="1200150" cy="1076325"/>
            <wp:effectExtent l="19050" t="0" r="0" b="0"/>
            <wp:wrapNone/>
            <wp:docPr id="9" name="Picture 5" descr="log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smartTag w:uri="urn:schemas-microsoft-com:office:smarttags" w:element="PlaceName">
        <w:smartTag w:uri="urn:schemas-microsoft-com:office:smarttags" w:element="place">
          <w:r w:rsidR="005761E0" w:rsidRPr="009C65F0">
            <w:rPr>
              <w:rFonts w:ascii="Trebuchet MS" w:hAnsi="Trebuchet MS" w:cs="Arial"/>
              <w:b/>
              <w:sz w:val="44"/>
              <w:szCs w:val="44"/>
              <w:u w:val="single"/>
            </w:rPr>
            <w:t>COMET</w:t>
          </w:r>
        </w:smartTag>
        <w:r w:rsidR="005761E0"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City">
          <w:smartTag w:uri="urn:schemas-microsoft-com:office:smarttags" w:element="PlaceType">
            <w:r w:rsidR="005761E0" w:rsidRPr="009C65F0">
              <w:rPr>
                <w:rFonts w:ascii="Trebuchet MS" w:hAnsi="Trebuchet MS" w:cs="Arial"/>
                <w:b/>
                <w:sz w:val="44"/>
                <w:szCs w:val="44"/>
                <w:u w:val="single"/>
              </w:rPr>
              <w:t>BAY</w:t>
            </w:r>
          </w:smartTag>
        </w:smartTag>
        <w:r w:rsidR="005761E0"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City">
          <w:smartTag w:uri="urn:schemas-microsoft-com:office:smarttags" w:element="PlaceType">
            <w:r w:rsidR="005761E0" w:rsidRPr="009C65F0">
              <w:rPr>
                <w:rFonts w:ascii="Trebuchet MS" w:hAnsi="Trebuchet MS" w:cs="Arial"/>
                <w:b/>
                <w:sz w:val="44"/>
                <w:szCs w:val="44"/>
                <w:u w:val="single"/>
              </w:rPr>
              <w:t>COLLEGE</w:t>
            </w:r>
          </w:smartTag>
        </w:smartTag>
      </w:smartTag>
    </w:p>
    <w:p w:rsidR="005761E0" w:rsidRPr="009C65F0" w:rsidRDefault="005761E0" w:rsidP="00F4074D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</w:p>
    <w:p w:rsidR="001125DB" w:rsidRDefault="001125DB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36"/>
          <w:szCs w:val="36"/>
        </w:rPr>
        <w:t>Physics Unit 3 - Task 2</w:t>
      </w:r>
    </w:p>
    <w:p w:rsidR="001125DB" w:rsidRDefault="001125DB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28"/>
          <w:szCs w:val="28"/>
        </w:rPr>
      </w:pPr>
      <w:r>
        <w:rPr>
          <w:rFonts w:ascii="Trebuchet MS" w:hAnsi="Trebuchet MS" w:cs="Arial"/>
          <w:b/>
          <w:sz w:val="36"/>
          <w:szCs w:val="36"/>
        </w:rPr>
        <w:t>Motion and Gravity Test 1</w:t>
      </w:r>
    </w:p>
    <w:p w:rsidR="001125DB" w:rsidRDefault="001125DB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right"/>
        <w:rPr>
          <w:rFonts w:ascii="Trebuchet MS" w:hAnsi="Trebuchet MS" w:cs="Arial"/>
          <w:b/>
          <w:sz w:val="28"/>
          <w:szCs w:val="28"/>
        </w:rPr>
      </w:pPr>
    </w:p>
    <w:p w:rsidR="005761E0" w:rsidRPr="008F2BFA" w:rsidRDefault="00FD3E16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right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28"/>
          <w:szCs w:val="28"/>
        </w:rPr>
        <w:t xml:space="preserve">Name: </w:t>
      </w:r>
      <w:r w:rsidR="000C3401">
        <w:rPr>
          <w:rFonts w:ascii="Trebuchet MS" w:hAnsi="Trebuchet MS" w:cs="Arial"/>
          <w:b/>
          <w:color w:val="FF0000"/>
          <w:sz w:val="28"/>
          <w:szCs w:val="28"/>
        </w:rPr>
        <w:t xml:space="preserve">                </w:t>
      </w:r>
      <w:r w:rsidR="00CD1BC4">
        <w:rPr>
          <w:rFonts w:ascii="Trebuchet MS" w:hAnsi="Trebuchet MS" w:cs="Arial"/>
          <w:b/>
          <w:sz w:val="28"/>
          <w:szCs w:val="28"/>
        </w:rPr>
        <w:t xml:space="preserve">                       </w:t>
      </w:r>
      <w:r>
        <w:rPr>
          <w:rFonts w:ascii="Trebuchet MS" w:hAnsi="Trebuchet MS" w:cs="Arial"/>
          <w:b/>
          <w:sz w:val="28"/>
          <w:szCs w:val="28"/>
        </w:rPr>
        <w:t xml:space="preserve">         </w:t>
      </w:r>
      <w:r w:rsidR="005761E0" w:rsidRPr="008F2BFA">
        <w:rPr>
          <w:rFonts w:ascii="Trebuchet MS" w:hAnsi="Trebuchet MS" w:cs="Arial"/>
          <w:b/>
          <w:sz w:val="28"/>
          <w:szCs w:val="28"/>
        </w:rPr>
        <w:t xml:space="preserve"> </w:t>
      </w:r>
      <w:r w:rsidR="005761E0">
        <w:rPr>
          <w:rFonts w:ascii="Trebuchet MS" w:hAnsi="Trebuchet MS" w:cs="Arial"/>
          <w:b/>
          <w:sz w:val="28"/>
          <w:szCs w:val="28"/>
        </w:rPr>
        <w:t xml:space="preserve">                       Total Marks   </w:t>
      </w:r>
      <w:r w:rsidR="00221072">
        <w:rPr>
          <w:rFonts w:ascii="Trebuchet MS" w:hAnsi="Trebuchet MS" w:cs="Arial"/>
          <w:b/>
          <w:sz w:val="28"/>
          <w:szCs w:val="28"/>
        </w:rPr>
        <w:t xml:space="preserve">      </w:t>
      </w:r>
      <w:r w:rsidR="005761E0">
        <w:rPr>
          <w:rFonts w:ascii="Trebuchet MS" w:hAnsi="Trebuchet MS" w:cs="Arial"/>
          <w:b/>
          <w:sz w:val="28"/>
          <w:szCs w:val="28"/>
        </w:rPr>
        <w:t xml:space="preserve">  </w:t>
      </w:r>
      <w:r w:rsidR="00CA4F7E">
        <w:rPr>
          <w:rFonts w:ascii="Trebuchet MS" w:hAnsi="Trebuchet MS" w:cs="Arial"/>
          <w:b/>
          <w:sz w:val="28"/>
          <w:szCs w:val="28"/>
        </w:rPr>
        <w:t>/</w:t>
      </w:r>
      <w:r w:rsidR="006054D1">
        <w:rPr>
          <w:rFonts w:ascii="Trebuchet MS" w:hAnsi="Trebuchet MS" w:cs="Arial"/>
          <w:b/>
          <w:sz w:val="28"/>
          <w:szCs w:val="28"/>
        </w:rPr>
        <w:t>6</w:t>
      </w:r>
      <w:r w:rsidR="004B41B9">
        <w:rPr>
          <w:rFonts w:ascii="Trebuchet MS" w:hAnsi="Trebuchet MS" w:cs="Arial"/>
          <w:b/>
          <w:sz w:val="28"/>
          <w:szCs w:val="28"/>
        </w:rPr>
        <w:t>3</w:t>
      </w:r>
    </w:p>
    <w:p w:rsidR="00CD1BC4" w:rsidRDefault="00CD1BC4" w:rsidP="00CD7B9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All questions must be answered and to WACE specifications</w:t>
      </w:r>
    </w:p>
    <w:p w:rsidR="00495B50" w:rsidRPr="00CD7B99" w:rsidRDefault="00495B50" w:rsidP="00495B50">
      <w:pPr>
        <w:tabs>
          <w:tab w:val="right" w:pos="9360"/>
        </w:tabs>
        <w:rPr>
          <w:rFonts w:ascii="Arial" w:hAnsi="Arial" w:cs="Arial"/>
          <w:b/>
          <w:bCs/>
          <w:sz w:val="24"/>
          <w:szCs w:val="24"/>
        </w:rPr>
      </w:pPr>
      <w:r w:rsidRPr="00CD7B99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1</w:t>
      </w:r>
    </w:p>
    <w:p w:rsidR="00495B50" w:rsidRPr="00CD7B99" w:rsidRDefault="00495B50" w:rsidP="00495B50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  <w:r w:rsidRPr="00CD7B99">
        <w:rPr>
          <w:rFonts w:ascii="Arial" w:hAnsi="Arial" w:cs="Arial"/>
          <w:bCs/>
          <w:sz w:val="24"/>
          <w:szCs w:val="24"/>
          <w:lang w:eastAsia="ar-SA"/>
        </w:rPr>
        <w:t>The diagram shows a bobsled in motion along a frictionless ice track. When it is following the arc of a horizontal circle it tilts from an upright position as shown. The direction of the normal reaction force is shown.</w:t>
      </w: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c">
            <w:drawing>
              <wp:inline distT="0" distB="0" distL="0" distR="0" wp14:anchorId="6DFA31D8" wp14:editId="325713B2">
                <wp:extent cx="6300908" cy="1767327"/>
                <wp:effectExtent l="0" t="0" r="0" b="0"/>
                <wp:docPr id="569" name="Canvas 5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37" name="Text Box 537"/>
                        <wps:cNvSpPr txBox="1"/>
                        <wps:spPr>
                          <a:xfrm>
                            <a:off x="6349" y="542888"/>
                            <a:ext cx="2049699" cy="1141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5B50" w:rsidRPr="00E80F3B" w:rsidRDefault="00495B50" w:rsidP="00495B50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lang w:val="en-US"/>
                                </w:rPr>
                              </w:pPr>
                              <w:r w:rsidRPr="00E80F3B">
                                <w:rPr>
                                  <w:rFonts w:ascii="Arial" w:hAnsi="Arial" w:cs="Arial"/>
                                  <w:b/>
                                  <w:sz w:val="24"/>
                                  <w:lang w:val="en-US"/>
                                </w:rPr>
                                <w:t>Bobsled – in motion out of the page and following a horizontal circular curve to the left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38" name="Group 538"/>
                        <wpg:cNvGrpSpPr/>
                        <wpg:grpSpPr>
                          <a:xfrm>
                            <a:off x="1698792" y="165100"/>
                            <a:ext cx="2968458" cy="1441450"/>
                            <a:chOff x="1736892" y="127000"/>
                            <a:chExt cx="2968458" cy="1441450"/>
                          </a:xfrm>
                        </wpg:grpSpPr>
                        <wps:wsp>
                          <wps:cNvPr id="539" name="Chord 539"/>
                          <wps:cNvSpPr/>
                          <wps:spPr>
                            <a:xfrm rot="4822958">
                              <a:off x="2294958" y="724458"/>
                              <a:ext cx="177800" cy="236341"/>
                            </a:xfrm>
                            <a:prstGeom prst="chord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" name="Isosceles Triangle 540"/>
                          <wps:cNvSpPr/>
                          <wps:spPr>
                            <a:xfrm rot="8999371">
                              <a:off x="2298700" y="1143000"/>
                              <a:ext cx="184150" cy="234114"/>
                            </a:xfrm>
                            <a:prstGeom prst="triangle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Isosceles Triangle 541"/>
                          <wps:cNvSpPr/>
                          <wps:spPr>
                            <a:xfrm rot="8999371">
                              <a:off x="2686049" y="914400"/>
                              <a:ext cx="184150" cy="234114"/>
                            </a:xfrm>
                            <a:prstGeom prst="triangle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" name="Rounded Rectangle 542"/>
                          <wps:cNvSpPr/>
                          <wps:spPr>
                            <a:xfrm rot="19717073">
                              <a:off x="2178049" y="850898"/>
                              <a:ext cx="654050" cy="3429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" name="Smiley Face 543"/>
                          <wps:cNvSpPr/>
                          <wps:spPr>
                            <a:xfrm rot="19627927">
                              <a:off x="2146501" y="573524"/>
                              <a:ext cx="275616" cy="273700"/>
                            </a:xfrm>
                            <a:prstGeom prst="smileyFace">
                              <a:avLst>
                                <a:gd name="adj" fmla="val 4653"/>
                              </a:avLst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Straight Arrow Connector 545"/>
                          <wps:cNvCnPr/>
                          <wps:spPr>
                            <a:xfrm flipH="1" flipV="1">
                              <a:off x="1879600" y="127000"/>
                              <a:ext cx="295106" cy="4318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7030A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6" name="Freeform 546"/>
                          <wps:cNvSpPr/>
                          <wps:spPr>
                            <a:xfrm rot="633509">
                              <a:off x="1736892" y="323850"/>
                              <a:ext cx="1378353" cy="1244600"/>
                            </a:xfrm>
                            <a:custGeom>
                              <a:avLst/>
                              <a:gdLst>
                                <a:gd name="connsiteX0" fmla="*/ 0 w 1695450"/>
                                <a:gd name="connsiteY0" fmla="*/ 1346200 h 1346200"/>
                                <a:gd name="connsiteX1" fmla="*/ 1250950 w 1695450"/>
                                <a:gd name="connsiteY1" fmla="*/ 1111250 h 1346200"/>
                                <a:gd name="connsiteX2" fmla="*/ 1695450 w 1695450"/>
                                <a:gd name="connsiteY2" fmla="*/ 0 h 1346200"/>
                                <a:gd name="connsiteX3" fmla="*/ 1695450 w 1695450"/>
                                <a:gd name="connsiteY3" fmla="*/ 0 h 1346200"/>
                                <a:gd name="connsiteX0" fmla="*/ 0 w 1695450"/>
                                <a:gd name="connsiteY0" fmla="*/ 1346200 h 1346200"/>
                                <a:gd name="connsiteX1" fmla="*/ 1250950 w 1695450"/>
                                <a:gd name="connsiteY1" fmla="*/ 1111250 h 1346200"/>
                                <a:gd name="connsiteX2" fmla="*/ 1695450 w 1695450"/>
                                <a:gd name="connsiteY2" fmla="*/ 0 h 1346200"/>
                                <a:gd name="connsiteX3" fmla="*/ 1695450 w 1695450"/>
                                <a:gd name="connsiteY3" fmla="*/ 0 h 1346200"/>
                                <a:gd name="connsiteX0" fmla="*/ 0 w 2247900"/>
                                <a:gd name="connsiteY0" fmla="*/ 1380858 h 1380858"/>
                                <a:gd name="connsiteX1" fmla="*/ 1250950 w 2247900"/>
                                <a:gd name="connsiteY1" fmla="*/ 1145908 h 1380858"/>
                                <a:gd name="connsiteX2" fmla="*/ 1695450 w 2247900"/>
                                <a:gd name="connsiteY2" fmla="*/ 34658 h 1380858"/>
                                <a:gd name="connsiteX3" fmla="*/ 2247900 w 2247900"/>
                                <a:gd name="connsiteY3" fmla="*/ 307708 h 1380858"/>
                                <a:gd name="connsiteX0" fmla="*/ 0 w 2247900"/>
                                <a:gd name="connsiteY0" fmla="*/ 1362475 h 1362475"/>
                                <a:gd name="connsiteX1" fmla="*/ 1250950 w 2247900"/>
                                <a:gd name="connsiteY1" fmla="*/ 1127525 h 1362475"/>
                                <a:gd name="connsiteX2" fmla="*/ 1695450 w 2247900"/>
                                <a:gd name="connsiteY2" fmla="*/ 16275 h 1362475"/>
                                <a:gd name="connsiteX3" fmla="*/ 2247900 w 2247900"/>
                                <a:gd name="connsiteY3" fmla="*/ 289325 h 1362475"/>
                                <a:gd name="connsiteX0" fmla="*/ 0 w 2247900"/>
                                <a:gd name="connsiteY0" fmla="*/ 1073150 h 1073150"/>
                                <a:gd name="connsiteX1" fmla="*/ 1250950 w 2247900"/>
                                <a:gd name="connsiteY1" fmla="*/ 838200 h 1073150"/>
                                <a:gd name="connsiteX2" fmla="*/ 2247900 w 2247900"/>
                                <a:gd name="connsiteY2" fmla="*/ 0 h 1073150"/>
                                <a:gd name="connsiteX0" fmla="*/ 0 w 1733550"/>
                                <a:gd name="connsiteY0" fmla="*/ 1346200 h 1346200"/>
                                <a:gd name="connsiteX1" fmla="*/ 1250950 w 1733550"/>
                                <a:gd name="connsiteY1" fmla="*/ 1111250 h 1346200"/>
                                <a:gd name="connsiteX2" fmla="*/ 1733550 w 1733550"/>
                                <a:gd name="connsiteY2" fmla="*/ 0 h 1346200"/>
                                <a:gd name="connsiteX0" fmla="*/ 0 w 1736851"/>
                                <a:gd name="connsiteY0" fmla="*/ 1346200 h 1346200"/>
                                <a:gd name="connsiteX1" fmla="*/ 1250950 w 1736851"/>
                                <a:gd name="connsiteY1" fmla="*/ 1111250 h 1346200"/>
                                <a:gd name="connsiteX2" fmla="*/ 1733550 w 1736851"/>
                                <a:gd name="connsiteY2" fmla="*/ 0 h 1346200"/>
                                <a:gd name="connsiteX0" fmla="*/ 0 w 1738671"/>
                                <a:gd name="connsiteY0" fmla="*/ 1346200 h 1346200"/>
                                <a:gd name="connsiteX1" fmla="*/ 1346200 w 1738671"/>
                                <a:gd name="connsiteY1" fmla="*/ 920750 h 1346200"/>
                                <a:gd name="connsiteX2" fmla="*/ 1733550 w 1738671"/>
                                <a:gd name="connsiteY2" fmla="*/ 0 h 1346200"/>
                                <a:gd name="connsiteX0" fmla="*/ 0 w 1743671"/>
                                <a:gd name="connsiteY0" fmla="*/ 1435100 h 1435100"/>
                                <a:gd name="connsiteX1" fmla="*/ 1346200 w 1743671"/>
                                <a:gd name="connsiteY1" fmla="*/ 1009650 h 1435100"/>
                                <a:gd name="connsiteX2" fmla="*/ 1738671 w 1743671"/>
                                <a:gd name="connsiteY2" fmla="*/ 0 h 1435100"/>
                                <a:gd name="connsiteX0" fmla="*/ 0 w 1743671"/>
                                <a:gd name="connsiteY0" fmla="*/ 1435100 h 1436456"/>
                                <a:gd name="connsiteX1" fmla="*/ 1346200 w 1743671"/>
                                <a:gd name="connsiteY1" fmla="*/ 1009650 h 1436456"/>
                                <a:gd name="connsiteX2" fmla="*/ 1738671 w 1743671"/>
                                <a:gd name="connsiteY2" fmla="*/ 0 h 1436456"/>
                                <a:gd name="connsiteX0" fmla="*/ 0 w 1377129"/>
                                <a:gd name="connsiteY0" fmla="*/ 1397000 h 1398576"/>
                                <a:gd name="connsiteX1" fmla="*/ 980908 w 1377129"/>
                                <a:gd name="connsiteY1" fmla="*/ 1009650 h 1398576"/>
                                <a:gd name="connsiteX2" fmla="*/ 1373379 w 1377129"/>
                                <a:gd name="connsiteY2" fmla="*/ 0 h 1398576"/>
                                <a:gd name="connsiteX0" fmla="*/ 0 w 1378335"/>
                                <a:gd name="connsiteY0" fmla="*/ 1397000 h 1398576"/>
                                <a:gd name="connsiteX1" fmla="*/ 1038058 w 1378335"/>
                                <a:gd name="connsiteY1" fmla="*/ 1009650 h 1398576"/>
                                <a:gd name="connsiteX2" fmla="*/ 1373379 w 1378335"/>
                                <a:gd name="connsiteY2" fmla="*/ 0 h 1398576"/>
                                <a:gd name="connsiteX0" fmla="*/ 0 w 1383179"/>
                                <a:gd name="connsiteY0" fmla="*/ 1244600 h 1245998"/>
                                <a:gd name="connsiteX1" fmla="*/ 1038058 w 1383179"/>
                                <a:gd name="connsiteY1" fmla="*/ 857250 h 1245998"/>
                                <a:gd name="connsiteX2" fmla="*/ 1378335 w 1383179"/>
                                <a:gd name="connsiteY2" fmla="*/ 0 h 1245998"/>
                                <a:gd name="connsiteX0" fmla="*/ 0 w 1382603"/>
                                <a:gd name="connsiteY0" fmla="*/ 1244600 h 1246128"/>
                                <a:gd name="connsiteX1" fmla="*/ 1038058 w 1382603"/>
                                <a:gd name="connsiteY1" fmla="*/ 857250 h 1246128"/>
                                <a:gd name="connsiteX2" fmla="*/ 1378335 w 1382603"/>
                                <a:gd name="connsiteY2" fmla="*/ 0 h 1246128"/>
                                <a:gd name="connsiteX0" fmla="*/ 0 w 1378353"/>
                                <a:gd name="connsiteY0" fmla="*/ 1244600 h 1246128"/>
                                <a:gd name="connsiteX1" fmla="*/ 1038058 w 1378353"/>
                                <a:gd name="connsiteY1" fmla="*/ 857250 h 1246128"/>
                                <a:gd name="connsiteX2" fmla="*/ 1378335 w 1378353"/>
                                <a:gd name="connsiteY2" fmla="*/ 0 h 1246128"/>
                                <a:gd name="connsiteX0" fmla="*/ 0 w 1378353"/>
                                <a:gd name="connsiteY0" fmla="*/ 1244600 h 1244600"/>
                                <a:gd name="connsiteX1" fmla="*/ 1038058 w 1378353"/>
                                <a:gd name="connsiteY1" fmla="*/ 857250 h 1244600"/>
                                <a:gd name="connsiteX2" fmla="*/ 1378335 w 1378353"/>
                                <a:gd name="connsiteY2" fmla="*/ 0 h 1244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378353" h="1244600">
                                  <a:moveTo>
                                    <a:pt x="0" y="1244600"/>
                                  </a:moveTo>
                                  <a:cubicBezTo>
                                    <a:pt x="395287" y="1239308"/>
                                    <a:pt x="833735" y="1083733"/>
                                    <a:pt x="1038058" y="857250"/>
                                  </a:cubicBezTo>
                                  <a:cubicBezTo>
                                    <a:pt x="1242381" y="630767"/>
                                    <a:pt x="1380187" y="263525"/>
                                    <a:pt x="1378335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7" name="Text Box 547"/>
                          <wps:cNvSpPr txBox="1"/>
                          <wps:spPr>
                            <a:xfrm>
                              <a:off x="2094290" y="127000"/>
                              <a:ext cx="1607759" cy="287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5B50" w:rsidRPr="00E80F3B" w:rsidRDefault="00495B50" w:rsidP="00495B50">
                                <w:pP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E80F3B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Normal reaction force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" name="Text Box 548"/>
                          <wps:cNvSpPr txBox="1"/>
                          <wps:spPr>
                            <a:xfrm>
                              <a:off x="2873542" y="1003300"/>
                              <a:ext cx="1831808" cy="287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5B50" w:rsidRPr="00E80F3B" w:rsidRDefault="00495B50" w:rsidP="00495B50">
                                <w:pP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E80F3B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Ice track of curved 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569" o:spid="_x0000_s1026" editas="canvas" style="width:496.15pt;height:139.15pt;mso-position-horizontal-relative:char;mso-position-vertical-relative:line" coordsize="63004,17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004;height:1767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37" o:spid="_x0000_s1028" type="#_x0000_t202" style="position:absolute;left:63;top:5428;width:20497;height:11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7008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+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e9NPHAAAA3AAAAA8AAAAAAAAAAAAAAAAAmAIAAGRy&#10;cy9kb3ducmV2LnhtbFBLBQYAAAAABAAEAPUAAACMAwAAAAA=&#10;" filled="f" stroked="f" strokeweight=".5pt">
                  <v:textbox>
                    <w:txbxContent>
                      <w:p w:rsidR="00495B50" w:rsidRPr="00E80F3B" w:rsidRDefault="00495B50" w:rsidP="00495B50">
                        <w:pPr>
                          <w:rPr>
                            <w:rFonts w:ascii="Arial" w:hAnsi="Arial" w:cs="Arial"/>
                            <w:b/>
                            <w:sz w:val="24"/>
                            <w:lang w:val="en-US"/>
                          </w:rPr>
                        </w:pPr>
                        <w:r w:rsidRPr="00E80F3B">
                          <w:rPr>
                            <w:rFonts w:ascii="Arial" w:hAnsi="Arial" w:cs="Arial"/>
                            <w:b/>
                            <w:sz w:val="24"/>
                            <w:lang w:val="en-US"/>
                          </w:rPr>
                          <w:t>Bobsled – in motion out of the page and following a horizontal circular curve to the left</w:t>
                        </w:r>
                      </w:p>
                    </w:txbxContent>
                  </v:textbox>
                </v:shape>
                <v:group id="Group 538" o:spid="_x0000_s1029" style="position:absolute;left:16987;top:1651;width:29685;height:14414" coordorigin="17368,1270" coordsize="29684,14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<v:shape id="Chord 539" o:spid="_x0000_s1030" style="position:absolute;left:22949;top:7244;width:1778;height:2364;rotation:5267956fd;visibility:visible;mso-wrap-style:square;v-text-anchor:middle" coordsize="177800,236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an8cYA&#10;AADcAAAADwAAAGRycy9kb3ducmV2LnhtbESPQWsCMRSE74L/ITyhF6lZWyzt1iiiiFJPai+9PTZv&#10;N0s3L0uSrrv/vikUPA4z8w2zXPe2ER35UDtWMJ9lIIgLp2uuFHxe94+vIEJE1tg4JgUDBVivxqMl&#10;5trd+EzdJVYiQTjkqMDE2OZShsKQxTBzLXHySuctxiR9JbXHW4LbRj5l2Yu0WHNaMNjS1lDxffmx&#10;Cj6ux93XYVdufU3DYA+9OU33Z6UeJv3mHUSkPt7D/+2jVrB4foO/M+k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an8cYAAADcAAAADwAAAAAAAAAAAAAAAACYAgAAZHJz&#10;L2Rvd25yZXYueG1sUEsFBgAAAAAEAAQA9QAAAIsDAAAAAA==&#10;" path="m159941,189212c130224,241720,73990,251921,34775,211916,7859,184458,-4952,139030,1752,94819,10116,39666,46573,-1,88899,-1r71042,189213xe" fillcolor="#4f81bd [3204]" strokecolor="#7030a0" strokeweight="2pt">
                    <v:path arrowok="t" o:connecttype="custom" o:connectlocs="159941,189212;34775,211916;1752,94819;88899,-1;159941,189212" o:connectangles="0,0,0,0,0"/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540" o:spid="_x0000_s1031" type="#_x0000_t5" style="position:absolute;left:22987;top:11430;width:1841;height:2341;rotation:982971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S56MEA&#10;AADcAAAADwAAAGRycy9kb3ducmV2LnhtbERPTWsCMRC9F/ofwhR6q1mrFlmNIoIgLWhr9T5sZjfB&#10;zWRJUnf7782h0OPjfS/Xg2vFjUK0nhWMRwUI4spry42C8/fuZQ4iJmSNrWdS8EsR1qvHhyWW2vf8&#10;RbdTakQO4ViiApNSV0oZK0MO48h3xJmrfXCYMgyN1AH7HO5a+VoUb9Kh5dxgsKOtoep6+nEKbF1P&#10;zdWSfL+MP3bHID/7w6RR6vlp2CxAJBrSv/jPvdcKZtM8P5/JR0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EuejBAAAA3AAAAA8AAAAAAAAAAAAAAAAAmAIAAGRycy9kb3du&#10;cmV2LnhtbFBLBQYAAAAABAAEAPUAAACGAwAAAAA=&#10;" fillcolor="#4f81bd [3204]" strokecolor="#7030a0" strokeweight="2pt"/>
                  <v:shape id="Isosceles Triangle 541" o:spid="_x0000_s1032" type="#_x0000_t5" style="position:absolute;left:26860;top:9144;width:1841;height:2341;rotation:982971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gcc8QA&#10;AADcAAAADwAAAGRycy9kb3ducmV2LnhtbESPQUsDMRSE74L/ITzBW5vd2oqsTYsUCmKh1qr3x+bt&#10;JnTzsiSxu/77piB4HGbmG2a5Hl0nzhSi9aygnBYgiGuvLbcKvj63kycQMSFr7DyTgl+KsF7d3iyx&#10;0n7gDzofUysyhGOFCkxKfSVlrA05jFPfE2ev8cFhyjK0UgccMtx1clYUj9Kh5bxgsKeNofp0/HEK&#10;bNPMzcmSfPsud9v3IA/D/qFV6v5ufHkGkWhM/+G/9qtWsJiXcD2Tj4BcX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IHHPEAAAA3AAAAA8AAAAAAAAAAAAAAAAAmAIAAGRycy9k&#10;b3ducmV2LnhtbFBLBQYAAAAABAAEAPUAAACJAwAAAAA=&#10;" fillcolor="#4f81bd [3204]" strokecolor="#7030a0" strokeweight="2pt"/>
                  <v:roundrect id="Rounded Rectangle 542" o:spid="_x0000_s1033" style="position:absolute;left:21780;top:8508;width:6540;height:3429;rotation:-2056658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2g3cUA&#10;AADcAAAADwAAAGRycy9kb3ducmV2LnhtbESPT2vCQBTE74LfYXkFb7qpaFpSVykFRYsIWi+9vWZf&#10;k9Ts25Bd8+fbdwXB4zAzv2EWq86UoqHaFZYVPE8iEMSp1QVnCs5f6/ErCOeRNZaWSUFPDlbL4WCB&#10;ibYtH6k5+UwECLsEFeTeV4mULs3JoJvYijh4v7Y26IOsM6lrbAPclHIaRbE0WHBYyLGij5zSy+lq&#10;FHiMD9uX8+d3tN/1JrM/mz80G6VGT937GwhPnX+E7+2tVjCfTeF2Jh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aDdxQAAANwAAAAPAAAAAAAAAAAAAAAAAJgCAABkcnMv&#10;ZG93bnJldi54bWxQSwUGAAAAAAQABAD1AAAAigMAAAAA&#10;" fillcolor="#a7bfde [1620]" strokecolor="#7030a0">
                    <v:fill color2="#e4ecf5 [500]" rotate="t" angle="180" colors="0 #a3c4ff;22938f #bfd5ff;1 #e5eeff" focus="100%" type="gradient"/>
                    <v:shadow on="t" color="black" opacity="24903f" origin=",.5" offset="0,.55556mm"/>
                  </v:roundrect>
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<v:formulas>
                      <v:f eqn="sum 33030 0 #0"/>
                      <v:f eqn="prod #0 4 3"/>
                      <v:f eqn="prod @0 1 3"/>
                      <v:f eqn="sum @1 0 @2"/>
                    </v:formulas>
                    <v:path o:extrusionok="f" gradientshapeok="t" o:connecttype="custom" o:connectlocs="10800,0;3163,3163;0,10800;3163,18437;10800,21600;18437,18437;21600,10800;18437,3163" textboxrect="3163,3163,18437,18437"/>
                    <v:handles>
                      <v:h position="center,#0" yrange="15510,17520"/>
                    </v:handles>
                    <o:complex v:ext="view"/>
                  </v:shapetype>
                  <v:shape id="Smiley Face 543" o:spid="_x0000_s1034" type="#_x0000_t96" style="position:absolute;left:21465;top:5735;width:2756;height:2737;rotation:-215403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tLcUA&#10;AADcAAAADwAAAGRycy9kb3ducmV2LnhtbESPQWsCMRSE74L/ITyhN812W8VujSKCIFgobkuLt8fm&#10;ubt08xI2UdN/3xQEj8PMfMMsVtF04kK9by0reJxkIIgrq1uuFXx+bMdzED4ga+wsk4Jf8rBaDgcL&#10;LLS98oEuZahFgrAvUEETgiuk9FVDBv3EOuLknWxvMCTZ11L3eE1w08k8y2bSYMtpoUFHm4aqn/Js&#10;FMRZfvqeO3rJXdyX63d9fDt/HZV6GMX1K4hAMdzDt/ZOK5g+P8H/mXQ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20txQAAANwAAAAPAAAAAAAAAAAAAAAAAJgCAABkcnMv&#10;ZG93bnJldi54bWxQSwUGAAAAAAQABAD1AAAAigMAAAAA&#10;" fillcolor="white [3201]" strokecolor="#7030a0" strokeweight="2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5" o:spid="_x0000_s1035" type="#_x0000_t32" style="position:absolute;left:18796;top:1270;width:2951;height:431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WQqsMAAADcAAAADwAAAGRycy9kb3ducmV2LnhtbESP3WoCMRSE74W+QziF3mmiVC1bo4hQ&#10;bC8qrPoAh83ZH9ychE3UtE/fFAq9HGbmG2a1SbYXNxpC51jDdKJAEFfOdNxoOJ/exi8gQkQ22Dsm&#10;DV8UYLN+GK2wMO7OJd2OsREZwqFADW2MvpAyVC1ZDBPnibNXu8FizHJopBnwnuG2lzOlFtJix3mh&#10;RU+7lqrL8Wo1LKeX8vD9qZJ3e/JJ7WX9QbXWT49p+woiUor/4b/2u9Ewf57D75l8B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FkKrDAAAA3AAAAA8AAAAAAAAAAAAA&#10;AAAAoQIAAGRycy9kb3ducmV2LnhtbFBLBQYAAAAABAAEAPkAAACRAwAAAAA=&#10;" strokecolor="#7030a0" strokeweight="3pt">
                    <v:stroke endarrow="open"/>
                  </v:shape>
                  <v:shape id="Freeform 546" o:spid="_x0000_s1036" style="position:absolute;left:17368;top:3238;width:13784;height:12446;rotation:691961fd;visibility:visible;mso-wrap-style:square;v-text-anchor:middle" coordsize="1378353,124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zMcUA&#10;AADcAAAADwAAAGRycy9kb3ducmV2LnhtbESP3WrCQBSE7wXfYTlC73SjtEGiq0ipUIQW6g94ecge&#10;s8Hs2ZjdJrFP3y0UvBxm5htmue5tJVpqfOlYwXSSgCDOnS65UHA8bMdzED4ga6wck4I7eVivhoMl&#10;Ztp1/EXtPhQiQthnqMCEUGdS+tyQRT9xNXH0Lq6xGKJsCqkb7CLcVnKWJKm0WHJcMFjTq6H8uv+2&#10;Csof3ny8mau7ffodndJz196wU+pp1G8WIAL14RH+b79rBS/PK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y/MxxQAAANwAAAAPAAAAAAAAAAAAAAAAAJgCAABkcnMv&#10;ZG93bnJldi54bWxQSwUGAAAAAAQABAD1AAAAigMAAAAA&#10;" path="m,1244600v395287,-5292,833735,-160867,1038058,-387350c1242381,630767,1380187,263525,1378335,e" filled="f" strokecolor="#7030a0" strokeweight="2pt">
                    <v:path arrowok="t" o:connecttype="custom" o:connectlocs="0,1244600;1038058,857250;1378335,0" o:connectangles="0,0,0"/>
                  </v:shape>
                  <v:shape id="Text Box 547" o:spid="_x0000_s1037" type="#_x0000_t202" style="position:absolute;left:20942;top:1270;width:16078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iHrs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+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Yh67HAAAA3AAAAA8AAAAAAAAAAAAAAAAAmAIAAGRy&#10;cy9kb3ducmV2LnhtbFBLBQYAAAAABAAEAPUAAACMAwAAAAA=&#10;" filled="f" stroked="f" strokeweight=".5pt">
                    <v:textbox>
                      <w:txbxContent>
                        <w:p w:rsidR="00495B50" w:rsidRPr="00E80F3B" w:rsidRDefault="00495B50" w:rsidP="00495B50">
                          <w:pP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</w:pPr>
                          <w:r w:rsidRPr="00E80F3B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  <w:t>Normal reaction force</w:t>
                          </w:r>
                        </w:p>
                      </w:txbxContent>
                    </v:textbox>
                  </v:shape>
                  <v:shape id="Text Box 548" o:spid="_x0000_s1038" type="#_x0000_t202" style="position:absolute;left:28735;top:10033;width:18318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T3M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HE9zEAAAA3AAAAA8AAAAAAAAAAAAAAAAAmAIAAGRycy9k&#10;b3ducmV2LnhtbFBLBQYAAAAABAAEAPUAAACJAwAAAAA=&#10;" filled="f" stroked="f" strokeweight=".5pt">
                    <v:textbox>
                      <w:txbxContent>
                        <w:p w:rsidR="00495B50" w:rsidRPr="00E80F3B" w:rsidRDefault="00495B50" w:rsidP="00495B50">
                          <w:pP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</w:pPr>
                          <w:r w:rsidRPr="00E80F3B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  <w:t>Ice track of curved profile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495B50" w:rsidRPr="00C46048" w:rsidRDefault="00495B50" w:rsidP="00495B50">
      <w:pPr>
        <w:numPr>
          <w:ilvl w:val="0"/>
          <w:numId w:val="10"/>
        </w:num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For a bobsled of mass 3.50 × 10</w:t>
      </w:r>
      <w:r w:rsidRPr="00CD7B99">
        <w:rPr>
          <w:rFonts w:ascii="Arial" w:hAnsi="Arial" w:cs="Arial"/>
          <w:sz w:val="24"/>
          <w:szCs w:val="24"/>
          <w:vertAlign w:val="superscript"/>
        </w:rPr>
        <w:t>2</w:t>
      </w:r>
      <w:r w:rsidRPr="00CD7B99">
        <w:rPr>
          <w:rFonts w:ascii="Arial" w:hAnsi="Arial" w:cs="Arial"/>
          <w:sz w:val="24"/>
          <w:szCs w:val="24"/>
        </w:rPr>
        <w:t xml:space="preserve"> kg calculate the magnitude of the normal reaction force required to maintain a horizontal circular path of radius 75.2 m at a speed of 86.4 </w:t>
      </w:r>
      <w:r w:rsidRPr="00CD7B99">
        <w:rPr>
          <w:rFonts w:ascii="Arial" w:hAnsi="Arial" w:cs="Arial"/>
          <w:b/>
          <w:bCs/>
          <w:sz w:val="24"/>
          <w:szCs w:val="24"/>
        </w:rPr>
        <w:t>km per hour</w:t>
      </w:r>
      <w:r w:rsidRPr="00CD7B9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</w:t>
      </w:r>
      <w:r w:rsidRPr="00C46048">
        <w:rPr>
          <w:rFonts w:ascii="Arial" w:hAnsi="Arial" w:cs="Arial"/>
          <w:sz w:val="24"/>
          <w:szCs w:val="24"/>
        </w:rPr>
        <w:t>(4</w:t>
      </w:r>
      <w:r>
        <w:rPr>
          <w:rFonts w:ascii="Arial" w:hAnsi="Arial" w:cs="Arial"/>
          <w:sz w:val="24"/>
          <w:szCs w:val="24"/>
        </w:rPr>
        <w:t xml:space="preserve"> marks</w:t>
      </w:r>
      <w:r w:rsidRPr="00C46048">
        <w:rPr>
          <w:rFonts w:ascii="Arial" w:hAnsi="Arial" w:cs="Arial"/>
          <w:sz w:val="24"/>
          <w:szCs w:val="24"/>
        </w:rPr>
        <w:t>)</w:t>
      </w: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46048" w:rsidRDefault="00495B50" w:rsidP="00495B50">
      <w:pPr>
        <w:numPr>
          <w:ilvl w:val="0"/>
          <w:numId w:val="10"/>
        </w:num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Calculate the angle (θ) from the vertical that that bobsled must lean in order to </w:t>
      </w:r>
      <w:r>
        <w:rPr>
          <w:rFonts w:ascii="Arial" w:hAnsi="Arial" w:cs="Arial"/>
          <w:sz w:val="24"/>
          <w:szCs w:val="24"/>
        </w:rPr>
        <w:t>achieve this motion.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</w:t>
      </w:r>
      <w:r w:rsidRPr="00C46048">
        <w:rPr>
          <w:rFonts w:ascii="Arial" w:hAnsi="Arial" w:cs="Arial"/>
          <w:sz w:val="24"/>
          <w:szCs w:val="24"/>
        </w:rPr>
        <w:t>(2</w:t>
      </w:r>
      <w:r>
        <w:rPr>
          <w:rFonts w:ascii="Arial" w:hAnsi="Arial" w:cs="Arial"/>
          <w:sz w:val="24"/>
          <w:szCs w:val="24"/>
        </w:rPr>
        <w:t xml:space="preserve"> marks</w:t>
      </w:r>
      <w:r w:rsidRPr="00C46048">
        <w:rPr>
          <w:rFonts w:ascii="Arial" w:hAnsi="Arial" w:cs="Arial"/>
          <w:sz w:val="24"/>
          <w:szCs w:val="24"/>
        </w:rPr>
        <w:t>)</w:t>
      </w: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5761E0" w:rsidRPr="00CD7B99" w:rsidRDefault="00DD5129" w:rsidP="00CD7B9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Question </w:t>
      </w:r>
      <w:r w:rsidR="00B83AE9">
        <w:rPr>
          <w:rFonts w:ascii="Arial" w:hAnsi="Arial" w:cs="Arial"/>
          <w:b/>
          <w:sz w:val="24"/>
          <w:szCs w:val="24"/>
        </w:rPr>
        <w:t>2</w:t>
      </w:r>
    </w:p>
    <w:p w:rsidR="00482DD8" w:rsidRPr="00CD7B99" w:rsidRDefault="005761E0" w:rsidP="00CD7B99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What would be the distance of a free falling rock 5.0 seconds after falling from rest?</w:t>
      </w:r>
      <w:r w:rsidR="00482DD8" w:rsidRPr="00CD7B99">
        <w:rPr>
          <w:rFonts w:ascii="Arial" w:hAnsi="Arial" w:cs="Arial"/>
          <w:sz w:val="24"/>
          <w:szCs w:val="24"/>
        </w:rPr>
        <w:t xml:space="preserve"> </w:t>
      </w:r>
    </w:p>
    <w:p w:rsidR="005761E0" w:rsidRPr="00CD7B99" w:rsidRDefault="00CD1BC4" w:rsidP="00CD7B99">
      <w:pPr>
        <w:spacing w:after="0"/>
        <w:ind w:left="8640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482DD8" w:rsidRPr="00CD7B9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="00CD7B99" w:rsidRPr="00CD7B99">
        <w:rPr>
          <w:rFonts w:ascii="Arial" w:hAnsi="Arial" w:cs="Arial"/>
          <w:sz w:val="24"/>
          <w:szCs w:val="24"/>
        </w:rPr>
        <w:t>(</w:t>
      </w:r>
      <w:r w:rsidR="00482DD8" w:rsidRPr="00CD7B99">
        <w:rPr>
          <w:rFonts w:ascii="Arial" w:hAnsi="Arial" w:cs="Arial"/>
          <w:sz w:val="24"/>
          <w:szCs w:val="24"/>
        </w:rPr>
        <w:t>3 marks</w:t>
      </w:r>
      <w:r w:rsidR="00CD7B99" w:rsidRPr="00CD7B99">
        <w:rPr>
          <w:rFonts w:ascii="Arial" w:hAnsi="Arial" w:cs="Arial"/>
          <w:sz w:val="24"/>
          <w:szCs w:val="24"/>
        </w:rPr>
        <w:t>)</w:t>
      </w:r>
    </w:p>
    <w:p w:rsidR="005761E0" w:rsidRPr="00CD7B99" w:rsidRDefault="005761E0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AA6BF0" w:rsidRDefault="00AA6BF0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5176A" w:rsidRDefault="00B5176A" w:rsidP="00CD7B99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B5176A" w:rsidRDefault="00B5176A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jc w:val="both"/>
        <w:rPr>
          <w:rFonts w:ascii="Arial" w:hAnsi="Arial" w:cs="Arial"/>
          <w:b/>
          <w:sz w:val="24"/>
          <w:szCs w:val="24"/>
        </w:rPr>
      </w:pPr>
      <w:r w:rsidRPr="00CD7B99">
        <w:rPr>
          <w:rFonts w:ascii="Arial" w:hAnsi="Arial" w:cs="Arial"/>
          <w:b/>
          <w:sz w:val="24"/>
          <w:szCs w:val="24"/>
        </w:rPr>
        <w:t xml:space="preserve">Question </w:t>
      </w:r>
      <w:r w:rsidR="006054D1">
        <w:rPr>
          <w:rFonts w:ascii="Arial" w:hAnsi="Arial" w:cs="Arial"/>
          <w:b/>
          <w:sz w:val="24"/>
          <w:szCs w:val="24"/>
        </w:rPr>
        <w:t>3</w:t>
      </w:r>
    </w:p>
    <w:p w:rsidR="00CD7B99" w:rsidRP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The acceleration of a body plotted against time is given by the diagram below. </w:t>
      </w:r>
    </w:p>
    <w:p w:rsidR="00CD7B99" w:rsidRDefault="00CD7B99" w:rsidP="00CD7B99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0D72C7E1" wp14:editId="076ACD5F">
            <wp:extent cx="2197555" cy="2171700"/>
            <wp:effectExtent l="0" t="0" r="0" b="0"/>
            <wp:docPr id="32" name="Picture 0" descr="accel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cceleratio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09" cy="218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E9" w:rsidRPr="00CD7B99" w:rsidRDefault="00B83AE9" w:rsidP="00CD7B99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Draw the corresponding graphs in the space provided for:</w:t>
      </w:r>
      <w:r>
        <w:rPr>
          <w:rFonts w:ascii="Arial" w:hAnsi="Arial" w:cs="Arial"/>
          <w:sz w:val="24"/>
          <w:szCs w:val="24"/>
        </w:rPr>
        <w:t xml:space="preserve">               </w:t>
      </w:r>
      <w:r w:rsidR="00CD1BC4">
        <w:rPr>
          <w:rFonts w:ascii="Arial" w:hAnsi="Arial" w:cs="Arial"/>
          <w:sz w:val="24"/>
          <w:szCs w:val="24"/>
        </w:rPr>
        <w:t xml:space="preserve">                         </w:t>
      </w:r>
      <w:r>
        <w:rPr>
          <w:rFonts w:ascii="Arial" w:hAnsi="Arial" w:cs="Arial"/>
          <w:sz w:val="24"/>
          <w:szCs w:val="24"/>
        </w:rPr>
        <w:t xml:space="preserve"> (3 marks)</w:t>
      </w:r>
    </w:p>
    <w:p w:rsidR="00CD7B99" w:rsidRP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              a)</w:t>
      </w:r>
      <w:r w:rsidR="001D77A5">
        <w:rPr>
          <w:rFonts w:ascii="Arial" w:hAnsi="Arial" w:cs="Arial"/>
          <w:sz w:val="24"/>
          <w:szCs w:val="24"/>
        </w:rPr>
        <w:t xml:space="preserve"> </w:t>
      </w:r>
      <w:r w:rsidRPr="00CD7B99">
        <w:rPr>
          <w:rFonts w:ascii="Arial" w:hAnsi="Arial" w:cs="Arial"/>
          <w:sz w:val="24"/>
          <w:szCs w:val="24"/>
        </w:rPr>
        <w:t xml:space="preserve"> velocity against time</w:t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  <w:t>b)</w:t>
      </w:r>
      <w:r w:rsidR="001D77A5">
        <w:rPr>
          <w:rFonts w:ascii="Arial" w:hAnsi="Arial" w:cs="Arial"/>
          <w:sz w:val="24"/>
          <w:szCs w:val="24"/>
        </w:rPr>
        <w:t xml:space="preserve"> </w:t>
      </w:r>
      <w:r w:rsidRPr="00CD7B99">
        <w:rPr>
          <w:rFonts w:ascii="Arial" w:hAnsi="Arial" w:cs="Arial"/>
          <w:sz w:val="24"/>
          <w:szCs w:val="24"/>
        </w:rPr>
        <w:t xml:space="preserve"> displacement against time</w:t>
      </w:r>
    </w:p>
    <w:p w:rsidR="00B83AE9" w:rsidRDefault="00B83AE9" w:rsidP="00CD7B99">
      <w:pPr>
        <w:spacing w:after="0"/>
        <w:jc w:val="center"/>
        <w:rPr>
          <w:rFonts w:ascii="Arial" w:hAnsi="Arial" w:cs="Arial"/>
          <w:noProof/>
          <w:sz w:val="24"/>
          <w:szCs w:val="24"/>
          <w:lang w:eastAsia="en-AU"/>
        </w:rPr>
      </w:pPr>
    </w:p>
    <w:p w:rsidR="00CD7B99" w:rsidRPr="00CD7B99" w:rsidRDefault="006054D1" w:rsidP="00CD7B99">
      <w:pPr>
        <w:spacing w:after="0"/>
        <w:jc w:val="center"/>
        <w:rPr>
          <w:rFonts w:ascii="Arial" w:hAnsi="Arial" w:cs="Arial"/>
          <w:noProof/>
          <w:sz w:val="24"/>
          <w:szCs w:val="24"/>
          <w:lang w:eastAsia="en-AU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275565B1" wp14:editId="122B0947">
                <wp:simplePos x="0" y="0"/>
                <wp:positionH relativeFrom="column">
                  <wp:posOffset>3522345</wp:posOffset>
                </wp:positionH>
                <wp:positionV relativeFrom="paragraph">
                  <wp:posOffset>422909</wp:posOffset>
                </wp:positionV>
                <wp:extent cx="1314450" cy="1007745"/>
                <wp:effectExtent l="0" t="0" r="19050" b="20955"/>
                <wp:wrapNone/>
                <wp:docPr id="37" name="Ar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314450" cy="100774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5" o:spid="_x0000_s1026" style="position:absolute;margin-left:277.35pt;margin-top:33.3pt;width:103.5pt;height:79.35pt;flip:y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" path="m,nfc11929,,21600,9670,21600,21600em,nsc11929,,21600,9670,21600,21600l,21600,,xe" filled="f" strokeweight="2.5pt">
                <v:path arrowok="t" o:extrusionok="f" o:connecttype="custom" o:connectlocs="0,0;1314450,1007745;0,1007745" o:connectangles="0,0,0"/>
              </v:shape>
            </w:pict>
          </mc:Fallback>
        </mc:AlternateContent>
      </w:r>
      <w:r w:rsid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180F9155" wp14:editId="2847279F">
                <wp:simplePos x="0" y="0"/>
                <wp:positionH relativeFrom="column">
                  <wp:posOffset>1350645</wp:posOffset>
                </wp:positionH>
                <wp:positionV relativeFrom="paragraph">
                  <wp:posOffset>413384</wp:posOffset>
                </wp:positionV>
                <wp:extent cx="1114425" cy="1019175"/>
                <wp:effectExtent l="19050" t="19050" r="28575" b="28575"/>
                <wp:wrapNone/>
                <wp:docPr id="3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14425" cy="10191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margin-left:106.35pt;margin-top:32.55pt;width:87.75pt;height:80.25pt;flip:y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" strokeweight="3pt"/>
            </w:pict>
          </mc:Fallback>
        </mc:AlternateContent>
      </w:r>
      <w:r w:rsidR="00CD7B99" w:rsidRPr="00CD7B9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4CC7CC03" wp14:editId="27EA7358">
            <wp:extent cx="3961313" cy="1693385"/>
            <wp:effectExtent l="0" t="0" r="1270" b="2540"/>
            <wp:docPr id="33" name="Picture 3" descr="accelerat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celeration 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530" cy="170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6A" w:rsidRDefault="00B5176A" w:rsidP="00CD7B99">
      <w:pPr>
        <w:jc w:val="both"/>
        <w:rPr>
          <w:rFonts w:ascii="Arial" w:hAnsi="Arial" w:cs="Arial"/>
          <w:b/>
          <w:sz w:val="24"/>
          <w:szCs w:val="24"/>
        </w:rPr>
      </w:pPr>
    </w:p>
    <w:p w:rsidR="006054D1" w:rsidRPr="00C6779E" w:rsidRDefault="006054D1" w:rsidP="006054D1">
      <w:pPr>
        <w:jc w:val="both"/>
        <w:rPr>
          <w:rFonts w:ascii="Arial" w:hAnsi="Arial" w:cs="Arial"/>
          <w:b/>
          <w:sz w:val="24"/>
          <w:szCs w:val="24"/>
        </w:rPr>
      </w:pPr>
      <w:r w:rsidRPr="00C6779E">
        <w:rPr>
          <w:rFonts w:ascii="Arial" w:hAnsi="Arial" w:cs="Arial"/>
          <w:b/>
          <w:sz w:val="24"/>
          <w:szCs w:val="24"/>
        </w:rPr>
        <w:t xml:space="preserve">Question </w:t>
      </w:r>
      <w:r>
        <w:rPr>
          <w:rFonts w:ascii="Arial" w:hAnsi="Arial" w:cs="Arial"/>
          <w:b/>
          <w:sz w:val="24"/>
          <w:szCs w:val="24"/>
        </w:rPr>
        <w:t>4</w:t>
      </w:r>
      <w:r w:rsidRPr="00C6779E">
        <w:rPr>
          <w:rFonts w:ascii="Arial" w:hAnsi="Arial" w:cs="Arial"/>
          <w:b/>
          <w:sz w:val="24"/>
          <w:szCs w:val="24"/>
        </w:rPr>
        <w:t>:</w:t>
      </w:r>
    </w:p>
    <w:p w:rsidR="006054D1" w:rsidRPr="00CD7B99" w:rsidRDefault="006054D1" w:rsidP="006054D1">
      <w:pPr>
        <w:spacing w:after="0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t xml:space="preserve">A helicopter delivering supplies to a flood-stricken farm hovers 100 m above the ground. A package of supplies is dropped, just outside the door of the helicopter. Air resistance can be ignored. Calculate how long it takes the package to reach the ground.             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ab/>
      </w:r>
      <w:r w:rsidRPr="00C6779E">
        <w:rPr>
          <w:rFonts w:ascii="Arial" w:eastAsia="Times New Roman" w:hAnsi="Arial" w:cs="Arial"/>
          <w:sz w:val="24"/>
          <w:szCs w:val="24"/>
          <w:lang w:eastAsia="en-AU"/>
        </w:rPr>
        <w:t xml:space="preserve">    </w:t>
      </w:r>
      <w:r w:rsidRPr="00C6779E">
        <w:rPr>
          <w:rFonts w:ascii="Arial" w:hAnsi="Arial" w:cs="Arial"/>
          <w:sz w:val="24"/>
          <w:szCs w:val="24"/>
        </w:rPr>
        <w:t>(3 marks)</w:t>
      </w:r>
    </w:p>
    <w:p w:rsidR="006054D1" w:rsidRPr="00CD7B99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054D1" w:rsidRPr="00CD7B99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054D1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054D1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054D1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Pr="00CD7B99" w:rsidRDefault="00CD7B99" w:rsidP="00CD7B99">
      <w:pPr>
        <w:jc w:val="both"/>
        <w:rPr>
          <w:rFonts w:ascii="Arial" w:hAnsi="Arial" w:cs="Arial"/>
          <w:b/>
          <w:sz w:val="24"/>
          <w:szCs w:val="24"/>
        </w:rPr>
      </w:pPr>
      <w:r w:rsidRPr="00CD7B99">
        <w:rPr>
          <w:rFonts w:ascii="Arial" w:hAnsi="Arial" w:cs="Arial"/>
          <w:b/>
          <w:sz w:val="24"/>
          <w:szCs w:val="24"/>
        </w:rPr>
        <w:lastRenderedPageBreak/>
        <w:t xml:space="preserve">Question </w:t>
      </w:r>
      <w:r w:rsidR="006054D1">
        <w:rPr>
          <w:rFonts w:ascii="Arial" w:hAnsi="Arial" w:cs="Arial"/>
          <w:b/>
          <w:sz w:val="24"/>
          <w:szCs w:val="24"/>
        </w:rPr>
        <w:t>5</w: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By banking the curves of racetracks it</w:t>
      </w:r>
      <w:r w:rsidRPr="00CD7B99">
        <w:rPr>
          <w:rFonts w:ascii="Arial" w:hAnsi="Arial" w:cs="Arial"/>
          <w:sz w:val="24"/>
          <w:szCs w:val="24"/>
          <w:lang w:eastAsia="ja-JP"/>
        </w:rPr>
        <w:t xml:space="preserve"> is</w:t>
      </w:r>
      <w:r w:rsidRPr="00CD7B99">
        <w:rPr>
          <w:rFonts w:ascii="Arial" w:hAnsi="Arial" w:cs="Arial"/>
          <w:sz w:val="24"/>
          <w:szCs w:val="24"/>
        </w:rPr>
        <w:t xml:space="preserve"> possible for vehicles to turn in a horizontal circle without relying on friction. For a car of mass 2100 kg the angle of banking is set at 16.0</w:t>
      </w:r>
      <w:r w:rsidRPr="00CD7B99">
        <w:rPr>
          <w:rFonts w:ascii="Arial" w:hAnsi="Arial" w:cs="Arial"/>
          <w:sz w:val="24"/>
          <w:szCs w:val="24"/>
        </w:rPr>
        <w:sym w:font="Symbol" w:char="F0B0"/>
      </w:r>
      <w:r w:rsidRPr="00CD7B99">
        <w:rPr>
          <w:rFonts w:ascii="Arial" w:hAnsi="Arial" w:cs="Arial"/>
          <w:sz w:val="24"/>
          <w:szCs w:val="24"/>
        </w:rPr>
        <w:t xml:space="preserve"> above the horizontal. The car drives at a speed 24.0 m s</w:t>
      </w:r>
      <w:r w:rsidRPr="00CD7B99">
        <w:rPr>
          <w:rFonts w:ascii="Arial" w:hAnsi="Arial" w:cs="Arial"/>
          <w:sz w:val="24"/>
          <w:szCs w:val="24"/>
          <w:vertAlign w:val="superscript"/>
        </w:rPr>
        <w:t>-1</w:t>
      </w:r>
      <w:r w:rsidRPr="00CD7B99">
        <w:rPr>
          <w:rFonts w:ascii="Arial" w:hAnsi="Arial" w:cs="Arial"/>
          <w:sz w:val="24"/>
          <w:szCs w:val="24"/>
        </w:rPr>
        <w:t xml:space="preserve"> to maintain its height on the bank.</w: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820544" behindDoc="0" locked="0" layoutInCell="1" allowOverlap="1" wp14:anchorId="118919B0" wp14:editId="53AB3EF7">
                <wp:simplePos x="0" y="0"/>
                <wp:positionH relativeFrom="column">
                  <wp:posOffset>456565</wp:posOffset>
                </wp:positionH>
                <wp:positionV relativeFrom="paragraph">
                  <wp:posOffset>48895</wp:posOffset>
                </wp:positionV>
                <wp:extent cx="1943100" cy="801370"/>
                <wp:effectExtent l="0" t="114300" r="57150" b="1778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3100" cy="801370"/>
                          <a:chOff x="0" y="0"/>
                          <a:chExt cx="1943100" cy="801094"/>
                        </a:xfrm>
                      </wpg:grpSpPr>
                      <wpg:grpSp>
                        <wpg:cNvPr id="347" name="Group 34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43100" cy="800100"/>
                            <a:chOff x="1854" y="3114"/>
                            <a:chExt cx="3060" cy="1260"/>
                          </a:xfrm>
                        </wpg:grpSpPr>
                        <wps:wsp>
                          <wps:cNvPr id="152" name="AutoShap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54" y="3114"/>
                              <a:ext cx="3060" cy="1260"/>
                            </a:xfrm>
                            <a:prstGeom prst="rtTriangl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3" name="Group 13"/>
                          <wpg:cNvGrpSpPr>
                            <a:grpSpLocks/>
                          </wpg:cNvGrpSpPr>
                          <wpg:grpSpPr bwMode="auto">
                            <a:xfrm rot="1368966">
                              <a:off x="2574" y="3114"/>
                              <a:ext cx="1260" cy="540"/>
                              <a:chOff x="3834" y="2754"/>
                              <a:chExt cx="1260" cy="540"/>
                            </a:xfrm>
                          </wpg:grpSpPr>
                          <wps:wsp>
                            <wps:cNvPr id="154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4" y="2754"/>
                                <a:ext cx="900" cy="2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4" y="2934"/>
                                <a:ext cx="1080" cy="2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Oval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4" y="2934"/>
                                <a:ext cx="180" cy="1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Oval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34" y="2934"/>
                                <a:ext cx="180" cy="1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AutoShap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4" y="2934"/>
                                <a:ext cx="180" cy="3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0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AutoShap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14" y="2934"/>
                                <a:ext cx="180" cy="3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0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46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1025718" y="572494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CE5" w:rsidRPr="002E14D5" w:rsidRDefault="008D0CE5" w:rsidP="00CD7B9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16.0</w:t>
                              </w:r>
                              <w:r w:rsidRPr="002E14D5">
                                <w:rPr>
                                  <w:sz w:val="20"/>
                                  <w:szCs w:val="20"/>
                                </w:rPr>
                                <w:t>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" o:spid="_x0000_s1039" style="position:absolute;margin-left:35.95pt;margin-top:3.85pt;width:153pt;height:63.1pt;z-index:251820544;mso-position-horizontal-relative:text;mso-position-vertical-relative:text" coordsize="19431,8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">
                <v:group id="Group 347" o:spid="_x0000_s1040" style="position:absolute;width:19431;height:8001" coordorigin="1854,3114" coordsize="306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AutoShape 12" o:spid="_x0000_s1041" type="#_x0000_t6" style="position:absolute;left:1854;top:3114;width:306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FL8MA&#10;AADcAAAADwAAAGRycy9kb3ducmV2LnhtbERPzWqDQBC+B/oOyxR6CXU1IdJYN6EUDKGHkNo8wOBO&#10;VerOirtV8/bdQiC3+fh+J9/PphMjDa61rCCJYhDEldUt1wouX8XzCwjnkTV2lknBlRzsdw+LHDNt&#10;J/6ksfS1CCHsMlTQeN9nUrqqIYMusj1x4L7tYNAHONRSDziFcNPJVRyn0mDLoaHBnt4bqn7KX6MA&#10;k3SZnrbF9ax1eVjTx9Qexkmpp8f57RWEp9nfxTf3UYf5mxX8PxMuk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uFL8MAAADcAAAADwAAAAAAAAAAAAAAAACYAgAAZHJzL2Rv&#10;d25yZXYueG1sUEsFBgAAAAAEAAQA9QAAAIgDAAAAAA==&#10;"/>
                  <v:group id="Group 13" o:spid="_x0000_s1042" style="position:absolute;left:2574;top:3114;width:1260;height:540;rotation:1495276fd" coordorigin="3834,2754" coordsize="126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hzmXsQAAADcAAAA&#10;DwAAAAAAAAAAAAAAAACqAgAAZHJzL2Rvd25yZXYueG1sUEsFBgAAAAAEAAQA+gAAAJsDAAAAAA==&#10;">
                    <v:rect id="Rectangle 14" o:spid="_x0000_s1043" style="position:absolute;left:4014;top:2754;width:900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dWjMMA&#10;AADcAAAADwAAAGRycy9kb3ducmV2LnhtbERPTU/CQBC9k/AfNkPCDbYiGi1sCcGU6BHKxdvQHdtq&#10;d7bpbmnx17MkJt7m5X3OejOYWlyodZVlBQ/zCARxbnXFhYJTls5eQDiPrLG2TAqu5GCTjEdrjLXt&#10;+UCXoy9ECGEXo4LS+yaW0uUlGXRz2xAH7su2Bn2AbSF1i30IN7VcRNGzNFhxaCixoV1J+c+xMwrO&#10;1eKEv4dsH5nX9NF/DNl39/mm1HQybFcgPA3+X/znftdh/tMS7s+EC2R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dWjMMAAADcAAAADwAAAAAAAAAAAAAAAACYAgAAZHJzL2Rv&#10;d25yZXYueG1sUEsFBgAAAAAEAAQA9QAAAIgDAAAAAA==&#10;"/>
                    <v:rect id="Rectangle 15" o:spid="_x0000_s1044" style="position:absolute;left:3834;top:2934;width:1080;height: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vzF8MA&#10;AADcAAAADwAAAGRycy9kb3ducmV2LnhtbERPTWvCQBC9C/0PyxR6MxsjShuzhlKx2KMml97G7DRJ&#10;zc6G7Kqxv75bEHqbx/ucLB9NJy40uNayglkUgyCurG65VlAW2+kzCOeRNXaWScGNHOTrh0mGqbZX&#10;3tPl4GsRQtilqKDxvk+ldFVDBl1ke+LAfdnBoA9wqKUe8BrCTSeTOF5Kgy2HhgZ7emuoOh3ORsGx&#10;TUr82RfvsXnZzv3HWHyfPzdKPT2OrysQnkb/L767dzrMXyz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vzF8MAAADcAAAADwAAAAAAAAAAAAAAAACYAgAAZHJzL2Rv&#10;d25yZXYueG1sUEsFBgAAAAAEAAQA9QAAAIgDAAAAAA==&#10;"/>
                    <v:oval id="Oval 16" o:spid="_x0000_s1045" style="position:absolute;left:4014;top:2934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d7HMIA&#10;AADcAAAADwAAAGRycy9kb3ducmV2LnhtbERPTUvDQBC9F/wPywjemk0NCRK7LcUitIcejHofstMk&#10;NDsbsmMa/71bKHibx/uc9XZ2vZpoDJ1nA6skBUVce9txY+Dr8335AioIssXeMxn4pQDbzcNijaX1&#10;V/6gqZJGxRAOJRpoRYZS61C35DAkfiCO3NmPDiXCsdF2xGsMd71+TtNCO+w4NrQ40FtL9aX6cQb2&#10;za4qJp1Jnp33B8kv36djtjLm6XHevYISmuVffHcfbJyfF3B7Jl6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3scwgAAANwAAAAPAAAAAAAAAAAAAAAAAJgCAABkcnMvZG93&#10;bnJldi54bWxQSwUGAAAAAAQABAD1AAAAhwMAAAAA&#10;"/>
                    <v:oval id="Oval 17" o:spid="_x0000_s1046" style="position:absolute;left:4734;top:2934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veh8IA&#10;AADc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dnC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+96HwgAAANwAAAAPAAAAAAAAAAAAAAAAAJgCAABkcnMvZG93&#10;bnJldi54bWxQSwUGAAAAAAQABAD1AAAAhwMAAAAA&#10;"/>
                    <v:roundrect id="AutoShape 18" o:spid="_x0000_s1047" style="position:absolute;left:3834;top:2934;width:180;height:36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xXWcYA&#10;AADcAAAADwAAAGRycy9kb3ducmV2LnhtbESPQWvDMAyF74P9B6NBL2N1GtgIWd1SCoWOlsG6HXYU&#10;sRqHxbKJvSb999VhsJvEe3rv03I9+V5daEhdYAOLeQGKuAm249bA1+fuqQKVMrLFPjAZuFKC9er+&#10;bom1DSN/0OWUWyUhnGo04HKOtdapceQxzUMkFu0cBo9Z1qHVdsBRwn2vy6J40R47lgaHkbaOmp/T&#10;rzewKeP34zFW74dy3B8WV1ed38LRmNnDtHkFlWnK/+a/670V/GehlWdkAr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xXWcYAAADcAAAADwAAAAAAAAAAAAAAAACYAgAAZHJz&#10;L2Rvd25yZXYueG1sUEsFBgAAAAAEAAQA9QAAAIsDAAAAAA==&#10;" fillcolor="black">
                      <v:fill rotate="t" focus="50%" type="gradient"/>
                    </v:roundrect>
                    <v:roundrect id="AutoShape 19" o:spid="_x0000_s1048" style="position:absolute;left:4914;top:2934;width:180;height:36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ywsQA&#10;AADcAAAADwAAAGRycy9kb3ducmV2LnhtbERP32vCMBB+H+x/CDfYy9DUgqOrRpHBQFEG6/bg49Gc&#10;TbG5hCaz9b83wmBv9/H9vOV6tJ24UB9axwpm0wwEce10y42Cn++PSQEiRGSNnWNScKUA69XjwxJL&#10;7Qb+oksVG5FCOJSowMToSylDbchimDpPnLiT6y3GBPtG6h6HFG47mWfZq7TYcmow6OndUH2ufq2C&#10;Te6PLwdffO7zYbufXU1x2rmDUs9P42YBItIY/8V/7q1O8+dvcH8mXS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A8sLEAAAA3AAAAA8AAAAAAAAAAAAAAAAAmAIAAGRycy9k&#10;b3ducmV2LnhtbFBLBQYAAAAABAAEAPUAAACJAwAAAAA=&#10;" fillcolor="black">
                      <v:fill rotate="t" focus="50%" type="gradient"/>
                    </v:roundrect>
                  </v:group>
                </v:group>
                <v:shape id="Text Box 346" o:spid="_x0000_s1049" type="#_x0000_t202" style="position:absolute;left:10257;top:5724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v1L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9S7EAAAA3AAAAA8AAAAAAAAAAAAAAAAAmAIAAGRycy9k&#10;b3ducmV2LnhtbFBLBQYAAAAABAAEAPUAAACJAwAAAAA=&#10;" filled="f" stroked="f">
                  <v:textbox>
                    <w:txbxContent>
                      <w:p w:rsidR="008D0CE5" w:rsidRPr="002E14D5" w:rsidRDefault="008D0CE5" w:rsidP="00CD7B9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16.0</w:t>
                        </w:r>
                        <w:r w:rsidRPr="002E14D5">
                          <w:rPr>
                            <w:sz w:val="20"/>
                            <w:szCs w:val="20"/>
                          </w:rPr>
                          <w:t>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1D77A5">
      <w:pPr>
        <w:numPr>
          <w:ilvl w:val="0"/>
          <w:numId w:val="7"/>
        </w:numPr>
        <w:tabs>
          <w:tab w:val="clear" w:pos="36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Draw a vector diagram in the space above showing the forces acting on the car and the sum of those forces.</w:t>
      </w:r>
      <w:r w:rsidR="00A270AE">
        <w:rPr>
          <w:rFonts w:ascii="Arial" w:hAnsi="Arial" w:cs="Arial"/>
          <w:sz w:val="24"/>
          <w:szCs w:val="24"/>
        </w:rPr>
        <w:t xml:space="preserve"> </w:t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  <w:t xml:space="preserve">     </w:t>
      </w:r>
      <w:r w:rsidRPr="00CD7B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1</w:t>
      </w:r>
      <w:r w:rsidRPr="00CD7B99">
        <w:rPr>
          <w:rFonts w:ascii="Arial" w:hAnsi="Arial" w:cs="Arial"/>
          <w:sz w:val="24"/>
          <w:szCs w:val="24"/>
        </w:rPr>
        <w:t xml:space="preserve"> mark)</w:t>
      </w:r>
    </w:p>
    <w:p w:rsidR="00CD7B99" w:rsidRPr="00CD7B99" w:rsidRDefault="00CD7B99" w:rsidP="00CD7B99">
      <w:pPr>
        <w:spacing w:after="0"/>
        <w:jc w:val="right"/>
        <w:rPr>
          <w:rFonts w:ascii="Arial" w:hAnsi="Arial" w:cs="Arial"/>
          <w:sz w:val="24"/>
          <w:szCs w:val="24"/>
        </w:rPr>
      </w:pPr>
    </w:p>
    <w:p w:rsidR="00CD7B99" w:rsidRPr="00CD7B99" w:rsidRDefault="00CD7B99" w:rsidP="001D77A5">
      <w:pPr>
        <w:numPr>
          <w:ilvl w:val="0"/>
          <w:numId w:val="7"/>
        </w:numPr>
        <w:tabs>
          <w:tab w:val="clear" w:pos="36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Calculate the horizontal radius of the car’s path.</w:t>
      </w:r>
      <w:r w:rsidRPr="00CD7B99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  <w:t xml:space="preserve">    </w:t>
      </w:r>
      <w:r>
        <w:rPr>
          <w:rFonts w:ascii="Arial" w:hAnsi="Arial" w:cs="Arial"/>
          <w:sz w:val="24"/>
          <w:szCs w:val="24"/>
        </w:rPr>
        <w:t>(3 marks)</w: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1D77A5">
      <w:pPr>
        <w:numPr>
          <w:ilvl w:val="0"/>
          <w:numId w:val="7"/>
        </w:numPr>
        <w:tabs>
          <w:tab w:val="clear" w:pos="36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The speed of the car increases to greater than 24.0 m s</w:t>
      </w:r>
      <w:r w:rsidRPr="00CD7B99">
        <w:rPr>
          <w:rFonts w:ascii="Arial" w:hAnsi="Arial" w:cs="Arial"/>
          <w:sz w:val="24"/>
          <w:szCs w:val="24"/>
          <w:vertAlign w:val="superscript"/>
        </w:rPr>
        <w:t>-1</w:t>
      </w:r>
      <w:r w:rsidRPr="00CD7B99">
        <w:rPr>
          <w:rFonts w:ascii="Arial" w:hAnsi="Arial" w:cs="Arial"/>
          <w:sz w:val="24"/>
          <w:szCs w:val="24"/>
        </w:rPr>
        <w:t xml:space="preserve">. Explain what other change must occur if the magnitude of forces on your vector diagram remain the same </w:t>
      </w:r>
      <w:r w:rsidR="00A270AE">
        <w:rPr>
          <w:rFonts w:ascii="Arial" w:hAnsi="Arial" w:cs="Arial"/>
          <w:sz w:val="24"/>
          <w:szCs w:val="24"/>
        </w:rPr>
        <w:t>on this frictionless track.</w:t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 xml:space="preserve"> (2 marks)</w: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95B50" w:rsidRPr="00E80F3B" w:rsidRDefault="00495B50" w:rsidP="00495B5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E80F3B">
        <w:rPr>
          <w:rFonts w:ascii="Arial" w:hAnsi="Arial" w:cs="Arial"/>
          <w:b/>
          <w:sz w:val="24"/>
          <w:szCs w:val="24"/>
        </w:rPr>
        <w:lastRenderedPageBreak/>
        <w:t xml:space="preserve">Question </w:t>
      </w:r>
      <w:r w:rsidR="006054D1">
        <w:rPr>
          <w:rFonts w:ascii="Arial" w:hAnsi="Arial" w:cs="Arial"/>
          <w:b/>
          <w:sz w:val="24"/>
          <w:szCs w:val="24"/>
        </w:rPr>
        <w:t>6</w:t>
      </w:r>
    </w:p>
    <w:p w:rsidR="00495B50" w:rsidRPr="00CD7B99" w:rsidRDefault="00495B50" w:rsidP="00495B50">
      <w:pPr>
        <w:spacing w:after="0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t xml:space="preserve">A skateboarder (mass 60 kg) enters the half-pipe at point A, as shown in the figure below. (Assume the frictional forces are negligible.) </w:t>
      </w:r>
    </w:p>
    <w:p w:rsidR="00495B50" w:rsidRPr="00CD7B99" w:rsidRDefault="00495B50" w:rsidP="00495B50">
      <w:pPr>
        <w:pStyle w:val="ListParagraph"/>
        <w:numPr>
          <w:ilvl w:val="0"/>
          <w:numId w:val="3"/>
        </w:numPr>
        <w:spacing w:after="0"/>
        <w:ind w:left="426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t>Given the skateboarder's speed at point B is 8.9 m</w:t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 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>s</w:t>
      </w:r>
      <w:r w:rsidRPr="00CD7B99">
        <w:rPr>
          <w:rFonts w:ascii="Arial" w:eastAsia="Times New Roman" w:hAnsi="Arial" w:cs="Arial"/>
          <w:sz w:val="24"/>
          <w:szCs w:val="24"/>
          <w:vertAlign w:val="superscript"/>
          <w:lang w:eastAsia="en-AU"/>
        </w:rPr>
        <w:t>-1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>, what is the centripetal force on</w:t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 the skateboarder at B?</w:t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  <w:t xml:space="preserve">   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 xml:space="preserve"> (2 marks)</w:t>
      </w: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noProof/>
          <w:sz w:val="24"/>
          <w:szCs w:val="24"/>
          <w:lang w:eastAsia="en-AU"/>
        </w:rPr>
        <w:drawing>
          <wp:anchor distT="0" distB="0" distL="114300" distR="114300" simplePos="0" relativeHeight="252073984" behindDoc="1" locked="0" layoutInCell="1" allowOverlap="1" wp14:anchorId="449A459F" wp14:editId="6D6DC8A4">
            <wp:simplePos x="0" y="0"/>
            <wp:positionH relativeFrom="column">
              <wp:posOffset>4431665</wp:posOffset>
            </wp:positionH>
            <wp:positionV relativeFrom="paragraph">
              <wp:posOffset>12065</wp:posOffset>
            </wp:positionV>
            <wp:extent cx="2266950" cy="1466850"/>
            <wp:effectExtent l="19050" t="0" r="0" b="0"/>
            <wp:wrapTight wrapText="bothSides">
              <wp:wrapPolygon edited="0">
                <wp:start x="-182" y="0"/>
                <wp:lineTo x="-182" y="21319"/>
                <wp:lineTo x="21600" y="21319"/>
                <wp:lineTo x="21600" y="0"/>
                <wp:lineTo x="-182" y="0"/>
              </wp:wrapPolygon>
            </wp:wrapTight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pStyle w:val="ListParagraph"/>
        <w:numPr>
          <w:ilvl w:val="0"/>
          <w:numId w:val="3"/>
        </w:numPr>
        <w:spacing w:after="0"/>
        <w:ind w:left="426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t xml:space="preserve">What is the normal reaction force on the skateboarder at B? </w:t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                              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>(3 marks)</w:t>
      </w: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br/>
      </w: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Default="00495B50" w:rsidP="00495B5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Default="00495B50" w:rsidP="00495B5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Default="00495B50" w:rsidP="00495B5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Default="00495B50" w:rsidP="00495B5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Pr="00CD7B99" w:rsidRDefault="00495B50" w:rsidP="00495B50">
      <w:pPr>
        <w:rPr>
          <w:rFonts w:ascii="Arial" w:hAnsi="Arial" w:cs="Arial"/>
          <w:b/>
          <w:sz w:val="24"/>
          <w:szCs w:val="24"/>
        </w:rPr>
      </w:pPr>
      <w:r w:rsidRPr="00CD7B99">
        <w:rPr>
          <w:rFonts w:ascii="Arial" w:hAnsi="Arial" w:cs="Arial"/>
          <w:b/>
          <w:sz w:val="24"/>
          <w:szCs w:val="24"/>
        </w:rPr>
        <w:t xml:space="preserve">Question </w:t>
      </w:r>
      <w:r w:rsidR="006054D1">
        <w:rPr>
          <w:rFonts w:ascii="Arial" w:hAnsi="Arial" w:cs="Arial"/>
          <w:b/>
          <w:sz w:val="24"/>
          <w:szCs w:val="24"/>
        </w:rPr>
        <w:t>7</w:t>
      </w:r>
    </w:p>
    <w:p w:rsidR="00495B50" w:rsidRPr="00495B50" w:rsidRDefault="00495B50" w:rsidP="00495B50">
      <w:pPr>
        <w:spacing w:after="0"/>
        <w:rPr>
          <w:rFonts w:ascii="Arial" w:hAnsi="Arial" w:cs="Arial"/>
          <w:sz w:val="24"/>
          <w:szCs w:val="24"/>
          <w:lang w:eastAsia="ar-SA"/>
        </w:rPr>
      </w:pPr>
      <w:r w:rsidRPr="00CD7B99">
        <w:rPr>
          <w:rFonts w:ascii="Arial" w:hAnsi="Arial" w:cs="Arial"/>
          <w:sz w:val="24"/>
          <w:szCs w:val="24"/>
          <w:lang w:eastAsia="ar-SA"/>
        </w:rPr>
        <w:t>An ice hockey puck slides at 21.0 m s</w:t>
      </w:r>
      <w:r w:rsidRPr="00CD7B99">
        <w:rPr>
          <w:rFonts w:ascii="Arial" w:hAnsi="Arial" w:cs="Arial"/>
          <w:sz w:val="24"/>
          <w:szCs w:val="24"/>
          <w:vertAlign w:val="superscript"/>
          <w:lang w:eastAsia="ar-SA"/>
        </w:rPr>
        <w:t>-1</w:t>
      </w:r>
      <w:r w:rsidRPr="00CD7B99">
        <w:rPr>
          <w:rFonts w:ascii="Arial" w:hAnsi="Arial" w:cs="Arial"/>
          <w:sz w:val="24"/>
          <w:szCs w:val="24"/>
          <w:lang w:eastAsia="ar-SA"/>
        </w:rPr>
        <w:t xml:space="preserve"> South-West, hits a goal post and rebounds at 20.0 m s</w:t>
      </w:r>
      <w:r w:rsidRPr="00CD7B99">
        <w:rPr>
          <w:rFonts w:ascii="Arial" w:hAnsi="Arial" w:cs="Arial"/>
          <w:sz w:val="24"/>
          <w:szCs w:val="24"/>
          <w:vertAlign w:val="superscript"/>
          <w:lang w:eastAsia="ar-SA"/>
        </w:rPr>
        <w:t>-1</w:t>
      </w:r>
      <w:r w:rsidRPr="00CD7B99">
        <w:rPr>
          <w:rFonts w:ascii="Arial" w:hAnsi="Arial" w:cs="Arial"/>
          <w:sz w:val="24"/>
          <w:szCs w:val="24"/>
          <w:lang w:eastAsia="ar-SA"/>
        </w:rPr>
        <w:t xml:space="preserve"> North-West. Calculate the change in velocity of the ice hockey puck. You must refer to a vector diagram and state both magnitude and direction in you</w:t>
      </w:r>
      <w:r>
        <w:rPr>
          <w:rFonts w:ascii="Arial" w:hAnsi="Arial" w:cs="Arial"/>
          <w:sz w:val="24"/>
          <w:szCs w:val="24"/>
          <w:lang w:eastAsia="ar-SA"/>
        </w:rPr>
        <w:t xml:space="preserve">r response.                 </w:t>
      </w:r>
      <w:r w:rsidRPr="00CD7B99">
        <w:rPr>
          <w:rFonts w:ascii="Arial" w:hAnsi="Arial" w:cs="Arial"/>
          <w:bCs/>
          <w:sz w:val="24"/>
          <w:szCs w:val="24"/>
        </w:rPr>
        <w:t>(4</w:t>
      </w:r>
      <w:r>
        <w:rPr>
          <w:rFonts w:ascii="Arial" w:hAnsi="Arial" w:cs="Arial"/>
          <w:bCs/>
          <w:sz w:val="24"/>
          <w:szCs w:val="24"/>
        </w:rPr>
        <w:t xml:space="preserve"> marks</w:t>
      </w:r>
      <w:r w:rsidRPr="00CD7B99">
        <w:rPr>
          <w:rFonts w:ascii="Arial" w:hAnsi="Arial" w:cs="Arial"/>
          <w:bCs/>
          <w:sz w:val="24"/>
          <w:szCs w:val="24"/>
        </w:rPr>
        <w:t>)</w:t>
      </w: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495B50" w:rsidRDefault="00495B50" w:rsidP="00495B50">
      <w:pPr>
        <w:spacing w:after="0"/>
        <w:rPr>
          <w:rFonts w:ascii="Arial" w:hAnsi="Arial" w:cs="Arial"/>
          <w:b/>
          <w:sz w:val="24"/>
          <w:szCs w:val="24"/>
        </w:rPr>
      </w:pPr>
    </w:p>
    <w:p w:rsidR="000C3401" w:rsidRDefault="000C3401" w:rsidP="00495B50">
      <w:pPr>
        <w:spacing w:after="0"/>
        <w:rPr>
          <w:rFonts w:ascii="Arial" w:hAnsi="Arial" w:cs="Arial"/>
          <w:b/>
          <w:sz w:val="24"/>
          <w:szCs w:val="24"/>
        </w:rPr>
      </w:pPr>
    </w:p>
    <w:p w:rsidR="000C3401" w:rsidRDefault="000C3401" w:rsidP="00495B50">
      <w:pPr>
        <w:spacing w:after="0"/>
        <w:rPr>
          <w:rFonts w:ascii="Arial" w:hAnsi="Arial" w:cs="Arial"/>
          <w:b/>
          <w:sz w:val="24"/>
          <w:szCs w:val="24"/>
        </w:rPr>
      </w:pPr>
    </w:p>
    <w:p w:rsidR="000C3401" w:rsidRDefault="000C3401" w:rsidP="00495B50">
      <w:pPr>
        <w:spacing w:after="0"/>
        <w:rPr>
          <w:rFonts w:ascii="Arial" w:hAnsi="Arial" w:cs="Arial"/>
          <w:b/>
          <w:sz w:val="24"/>
          <w:szCs w:val="24"/>
        </w:rPr>
      </w:pPr>
    </w:p>
    <w:p w:rsidR="000C3401" w:rsidRDefault="000C3401" w:rsidP="00495B50">
      <w:pPr>
        <w:spacing w:after="0"/>
        <w:rPr>
          <w:rFonts w:ascii="Arial" w:hAnsi="Arial" w:cs="Arial"/>
          <w:b/>
          <w:sz w:val="24"/>
          <w:szCs w:val="24"/>
        </w:rPr>
      </w:pPr>
    </w:p>
    <w:p w:rsidR="000C3401" w:rsidRDefault="000C3401" w:rsidP="00495B50">
      <w:pPr>
        <w:spacing w:after="0"/>
        <w:rPr>
          <w:rFonts w:ascii="Arial" w:hAnsi="Arial" w:cs="Arial"/>
          <w:b/>
          <w:sz w:val="24"/>
          <w:szCs w:val="24"/>
        </w:rPr>
      </w:pPr>
    </w:p>
    <w:p w:rsidR="000C3401" w:rsidRDefault="000C3401" w:rsidP="00495B50">
      <w:pPr>
        <w:spacing w:after="0"/>
        <w:rPr>
          <w:rFonts w:ascii="Arial" w:hAnsi="Arial" w:cs="Arial"/>
          <w:b/>
          <w:sz w:val="24"/>
          <w:szCs w:val="24"/>
        </w:rPr>
      </w:pPr>
    </w:p>
    <w:p w:rsidR="000C3401" w:rsidRDefault="000C3401" w:rsidP="00495B50">
      <w:pPr>
        <w:spacing w:after="0"/>
        <w:rPr>
          <w:rFonts w:ascii="Arial" w:hAnsi="Arial" w:cs="Arial"/>
          <w:b/>
          <w:sz w:val="24"/>
          <w:szCs w:val="24"/>
        </w:rPr>
      </w:pPr>
    </w:p>
    <w:p w:rsidR="000C3401" w:rsidRPr="00CD7B99" w:rsidRDefault="000C3401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CD7B99" w:rsidRDefault="00DD5129" w:rsidP="00DD5129">
      <w:pPr>
        <w:rPr>
          <w:rFonts w:ascii="Arial" w:hAnsi="Arial" w:cs="Arial"/>
          <w:b/>
          <w:bCs/>
          <w:sz w:val="24"/>
          <w:szCs w:val="24"/>
        </w:rPr>
      </w:pPr>
      <w:r w:rsidRPr="00CD7B99">
        <w:rPr>
          <w:rFonts w:ascii="Arial" w:hAnsi="Arial" w:cs="Arial"/>
          <w:b/>
          <w:bCs/>
          <w:sz w:val="24"/>
          <w:szCs w:val="24"/>
        </w:rPr>
        <w:lastRenderedPageBreak/>
        <w:t xml:space="preserve">Question </w:t>
      </w:r>
      <w:r w:rsidR="006054D1">
        <w:rPr>
          <w:rFonts w:ascii="Arial" w:hAnsi="Arial" w:cs="Arial"/>
          <w:b/>
          <w:bCs/>
          <w:sz w:val="24"/>
          <w:szCs w:val="24"/>
        </w:rPr>
        <w:t>8</w:t>
      </w:r>
      <w:r w:rsidRPr="00CD7B99">
        <w:rPr>
          <w:rFonts w:ascii="Arial" w:hAnsi="Arial" w:cs="Arial"/>
          <w:b/>
          <w:bCs/>
          <w:sz w:val="24"/>
          <w:szCs w:val="24"/>
        </w:rPr>
        <w:tab/>
        <w:t xml:space="preserve"> </w:t>
      </w: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Isabella has got her football stuck in a tree. She throws her shoe at the tree to try and dislodge the football. The shoe is launched at an angle θ to the horizontal. The shoe reaches its maximum height of 5.10 m above the ground, continues and then gets stuck in the tree at a horizontal distance of 4.00 m in front of her. The flight time from the launch position to arriving at the tree was 0.950 s.</w:t>
      </w:r>
    </w:p>
    <w:p w:rsidR="00DD5129" w:rsidRPr="00CD7B99" w:rsidRDefault="00DD5129" w:rsidP="00DD5129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c">
            <w:drawing>
              <wp:inline distT="0" distB="0" distL="0" distR="0" wp14:anchorId="7C05545F" wp14:editId="7382CCB3">
                <wp:extent cx="5925312" cy="2172614"/>
                <wp:effectExtent l="0" t="0" r="0" b="0"/>
                <wp:docPr id="585" name="Canvas 5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71" name="Snip Single Corner Rectangle 571"/>
                        <wps:cNvSpPr/>
                        <wps:spPr>
                          <a:xfrm>
                            <a:off x="367556" y="1737150"/>
                            <a:ext cx="4791456" cy="73152"/>
                          </a:xfrm>
                          <a:prstGeom prst="snip1Rect">
                            <a:avLst/>
                          </a:prstGeom>
                          <a:solidFill>
                            <a:srgbClr val="9BBB59"/>
                          </a:solidFill>
                          <a:ln w="6350" cap="flat" cmpd="sng" algn="ctr">
                            <a:solidFill>
                              <a:srgbClr val="9BBB59">
                                <a:lumMod val="7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Freeform 572"/>
                        <wps:cNvSpPr/>
                        <wps:spPr>
                          <a:xfrm rot="14862029">
                            <a:off x="2597730" y="-418210"/>
                            <a:ext cx="647987" cy="2065682"/>
                          </a:xfrm>
                          <a:custGeom>
                            <a:avLst/>
                            <a:gdLst>
                              <a:gd name="connsiteX0" fmla="*/ 0 w 2933396"/>
                              <a:gd name="connsiteY0" fmla="*/ 648737 h 1585083"/>
                              <a:gd name="connsiteX1" fmla="*/ 526695 w 2933396"/>
                              <a:gd name="connsiteY1" fmla="*/ 297608 h 1585083"/>
                              <a:gd name="connsiteX2" fmla="*/ 1294791 w 2933396"/>
                              <a:gd name="connsiteY2" fmla="*/ 5000 h 1585083"/>
                              <a:gd name="connsiteX3" fmla="*/ 2362810 w 2933396"/>
                              <a:gd name="connsiteY3" fmla="*/ 546325 h 1585083"/>
                              <a:gd name="connsiteX4" fmla="*/ 2933396 w 2933396"/>
                              <a:gd name="connsiteY4" fmla="*/ 1585083 h 1585083"/>
                              <a:gd name="connsiteX0" fmla="*/ 0 w 2933396"/>
                              <a:gd name="connsiteY0" fmla="*/ 653448 h 1589794"/>
                              <a:gd name="connsiteX1" fmla="*/ 563271 w 2933396"/>
                              <a:gd name="connsiteY1" fmla="*/ 236482 h 1589794"/>
                              <a:gd name="connsiteX2" fmla="*/ 1294791 w 2933396"/>
                              <a:gd name="connsiteY2" fmla="*/ 9711 h 1589794"/>
                              <a:gd name="connsiteX3" fmla="*/ 2362810 w 2933396"/>
                              <a:gd name="connsiteY3" fmla="*/ 551036 h 1589794"/>
                              <a:gd name="connsiteX4" fmla="*/ 2933396 w 2933396"/>
                              <a:gd name="connsiteY4" fmla="*/ 1589794 h 1589794"/>
                              <a:gd name="connsiteX0" fmla="*/ 0 w 2933396"/>
                              <a:gd name="connsiteY0" fmla="*/ 656532 h 1592878"/>
                              <a:gd name="connsiteX1" fmla="*/ 607162 w 2933396"/>
                              <a:gd name="connsiteY1" fmla="*/ 210305 h 1592878"/>
                              <a:gd name="connsiteX2" fmla="*/ 1294791 w 2933396"/>
                              <a:gd name="connsiteY2" fmla="*/ 12795 h 1592878"/>
                              <a:gd name="connsiteX3" fmla="*/ 2362810 w 2933396"/>
                              <a:gd name="connsiteY3" fmla="*/ 554120 h 1592878"/>
                              <a:gd name="connsiteX4" fmla="*/ 2933396 w 2933396"/>
                              <a:gd name="connsiteY4" fmla="*/ 1592878 h 1592878"/>
                              <a:gd name="connsiteX0" fmla="*/ 0 w 2933396"/>
                              <a:gd name="connsiteY0" fmla="*/ 643737 h 1580083"/>
                              <a:gd name="connsiteX1" fmla="*/ 1294791 w 2933396"/>
                              <a:gd name="connsiteY1" fmla="*/ 0 h 1580083"/>
                              <a:gd name="connsiteX2" fmla="*/ 2362810 w 2933396"/>
                              <a:gd name="connsiteY2" fmla="*/ 541325 h 1580083"/>
                              <a:gd name="connsiteX3" fmla="*/ 2933396 w 2933396"/>
                              <a:gd name="connsiteY3" fmla="*/ 1580083 h 1580083"/>
                              <a:gd name="connsiteX0" fmla="*/ 0 w 2933396"/>
                              <a:gd name="connsiteY0" fmla="*/ 644444 h 1580790"/>
                              <a:gd name="connsiteX1" fmla="*/ 1294791 w 2933396"/>
                              <a:gd name="connsiteY1" fmla="*/ 707 h 1580790"/>
                              <a:gd name="connsiteX2" fmla="*/ 2362810 w 2933396"/>
                              <a:gd name="connsiteY2" fmla="*/ 542032 h 1580790"/>
                              <a:gd name="connsiteX3" fmla="*/ 2933396 w 2933396"/>
                              <a:gd name="connsiteY3" fmla="*/ 1580790 h 1580790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545691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3167483"/>
                              <a:gd name="connsiteY0" fmla="*/ 643948 h 1580294"/>
                              <a:gd name="connsiteX1" fmla="*/ 1294791 w 3167483"/>
                              <a:gd name="connsiteY1" fmla="*/ 211 h 1580294"/>
                              <a:gd name="connsiteX2" fmla="*/ 2545691 w 3167483"/>
                              <a:gd name="connsiteY2" fmla="*/ 585428 h 1580294"/>
                              <a:gd name="connsiteX3" fmla="*/ 3167483 w 3167483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2809118"/>
                              <a:gd name="connsiteY0" fmla="*/ 304388 h 1639562"/>
                              <a:gd name="connsiteX1" fmla="*/ 987632 w 2809118"/>
                              <a:gd name="connsiteY1" fmla="*/ 59479 h 1639562"/>
                              <a:gd name="connsiteX2" fmla="*/ 2238532 w 2809118"/>
                              <a:gd name="connsiteY2" fmla="*/ 644696 h 1639562"/>
                              <a:gd name="connsiteX3" fmla="*/ 2809118 w 2809118"/>
                              <a:gd name="connsiteY3" fmla="*/ 1639562 h 1639562"/>
                              <a:gd name="connsiteX0" fmla="*/ 0 w 2809118"/>
                              <a:gd name="connsiteY0" fmla="*/ 123361 h 1458535"/>
                              <a:gd name="connsiteX1" fmla="*/ 1121006 w 2809118"/>
                              <a:gd name="connsiteY1" fmla="*/ 540586 h 1458535"/>
                              <a:gd name="connsiteX2" fmla="*/ 2238532 w 2809118"/>
                              <a:gd name="connsiteY2" fmla="*/ 463669 h 1458535"/>
                              <a:gd name="connsiteX3" fmla="*/ 2809118 w 2809118"/>
                              <a:gd name="connsiteY3" fmla="*/ 1458535 h 1458535"/>
                              <a:gd name="connsiteX0" fmla="*/ 0 w 2809118"/>
                              <a:gd name="connsiteY0" fmla="*/ 113357 h 1448531"/>
                              <a:gd name="connsiteX1" fmla="*/ 1121030 w 2809118"/>
                              <a:gd name="connsiteY1" fmla="*/ 625914 h 1448531"/>
                              <a:gd name="connsiteX2" fmla="*/ 2238532 w 2809118"/>
                              <a:gd name="connsiteY2" fmla="*/ 453665 h 1448531"/>
                              <a:gd name="connsiteX3" fmla="*/ 2809118 w 2809118"/>
                              <a:gd name="connsiteY3" fmla="*/ 1448531 h 1448531"/>
                              <a:gd name="connsiteX0" fmla="*/ 0 w 2809118"/>
                              <a:gd name="connsiteY0" fmla="*/ 122320 h 1457494"/>
                              <a:gd name="connsiteX1" fmla="*/ 1121030 w 2809118"/>
                              <a:gd name="connsiteY1" fmla="*/ 634877 h 1457494"/>
                              <a:gd name="connsiteX2" fmla="*/ 2400508 w 2809118"/>
                              <a:gd name="connsiteY2" fmla="*/ 1024733 h 1457494"/>
                              <a:gd name="connsiteX3" fmla="*/ 2809118 w 2809118"/>
                              <a:gd name="connsiteY3" fmla="*/ 1457494 h 1457494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0 h 1335174"/>
                              <a:gd name="connsiteX1" fmla="*/ 1282982 w 2809118"/>
                              <a:gd name="connsiteY1" fmla="*/ 465007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809118 w 2809118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1559391 w 2228141"/>
                              <a:gd name="connsiteY2" fmla="*/ 675169 h 1335174"/>
                              <a:gd name="connsiteX3" fmla="*/ 2228141 w 2228141"/>
                              <a:gd name="connsiteY3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440244 w 2228141"/>
                              <a:gd name="connsiteY1" fmla="*/ 808528 h 1335174"/>
                              <a:gd name="connsiteX2" fmla="*/ 2228141 w 2228141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444250"/>
                              <a:gd name="connsiteY0" fmla="*/ 0 h 1705566"/>
                              <a:gd name="connsiteX1" fmla="*/ 963654 w 1444250"/>
                              <a:gd name="connsiteY1" fmla="*/ 541793 h 1705566"/>
                              <a:gd name="connsiteX2" fmla="*/ 1444249 w 1444250"/>
                              <a:gd name="connsiteY2" fmla="*/ 1705566 h 1705566"/>
                              <a:gd name="connsiteX0" fmla="*/ 0 w 1491273"/>
                              <a:gd name="connsiteY0" fmla="*/ 0 h 1705566"/>
                              <a:gd name="connsiteX1" fmla="*/ 1434369 w 1491273"/>
                              <a:gd name="connsiteY1" fmla="*/ 863567 h 1705566"/>
                              <a:gd name="connsiteX2" fmla="*/ 1444249 w 1491273"/>
                              <a:gd name="connsiteY2" fmla="*/ 1705566 h 1705566"/>
                              <a:gd name="connsiteX0" fmla="*/ 0 w 1444248"/>
                              <a:gd name="connsiteY0" fmla="*/ 0 h 1705566"/>
                              <a:gd name="connsiteX1" fmla="*/ 1434369 w 1444248"/>
                              <a:gd name="connsiteY1" fmla="*/ 863567 h 1705566"/>
                              <a:gd name="connsiteX2" fmla="*/ 1444249 w 1444248"/>
                              <a:gd name="connsiteY2" fmla="*/ 1705566 h 1705566"/>
                              <a:gd name="connsiteX0" fmla="*/ 0 w 1630319"/>
                              <a:gd name="connsiteY0" fmla="*/ 0 h 1705566"/>
                              <a:gd name="connsiteX1" fmla="*/ 1434369 w 1630319"/>
                              <a:gd name="connsiteY1" fmla="*/ 863567 h 1705566"/>
                              <a:gd name="connsiteX2" fmla="*/ 1444249 w 1630319"/>
                              <a:gd name="connsiteY2" fmla="*/ 1705566 h 1705566"/>
                              <a:gd name="connsiteX0" fmla="*/ 0 w 1721000"/>
                              <a:gd name="connsiteY0" fmla="*/ 0 h 1705566"/>
                              <a:gd name="connsiteX1" fmla="*/ 1434369 w 1721000"/>
                              <a:gd name="connsiteY1" fmla="*/ 863567 h 1705566"/>
                              <a:gd name="connsiteX2" fmla="*/ 1444249 w 1721000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704415"/>
                              <a:gd name="connsiteY0" fmla="*/ 0 h 1705566"/>
                              <a:gd name="connsiteX1" fmla="*/ 1434369 w 1704415"/>
                              <a:gd name="connsiteY1" fmla="*/ 863567 h 1705566"/>
                              <a:gd name="connsiteX2" fmla="*/ 1444249 w 1704415"/>
                              <a:gd name="connsiteY2" fmla="*/ 1705566 h 1705566"/>
                              <a:gd name="connsiteX0" fmla="*/ 0 w 1617073"/>
                              <a:gd name="connsiteY0" fmla="*/ 0 h 1705566"/>
                              <a:gd name="connsiteX1" fmla="*/ 1434369 w 1617073"/>
                              <a:gd name="connsiteY1" fmla="*/ 863567 h 1705566"/>
                              <a:gd name="connsiteX2" fmla="*/ 1444249 w 1617073"/>
                              <a:gd name="connsiteY2" fmla="*/ 1705566 h 1705566"/>
                              <a:gd name="connsiteX0" fmla="*/ 0 w 1690298"/>
                              <a:gd name="connsiteY0" fmla="*/ 0 h 1736827"/>
                              <a:gd name="connsiteX1" fmla="*/ 1434369 w 1690298"/>
                              <a:gd name="connsiteY1" fmla="*/ 863567 h 1736827"/>
                              <a:gd name="connsiteX2" fmla="*/ 1589918 w 1690298"/>
                              <a:gd name="connsiteY2" fmla="*/ 1736827 h 1736827"/>
                              <a:gd name="connsiteX0" fmla="*/ 0 w 1683657"/>
                              <a:gd name="connsiteY0" fmla="*/ 0 h 1736827"/>
                              <a:gd name="connsiteX1" fmla="*/ 1434369 w 1683657"/>
                              <a:gd name="connsiteY1" fmla="*/ 863567 h 1736827"/>
                              <a:gd name="connsiteX2" fmla="*/ 1589918 w 1683657"/>
                              <a:gd name="connsiteY2" fmla="*/ 1736827 h 1736827"/>
                              <a:gd name="connsiteX0" fmla="*/ 0 w 1651389"/>
                              <a:gd name="connsiteY0" fmla="*/ 0 h 1736827"/>
                              <a:gd name="connsiteX1" fmla="*/ 1434369 w 1651389"/>
                              <a:gd name="connsiteY1" fmla="*/ 863567 h 1736827"/>
                              <a:gd name="connsiteX2" fmla="*/ 1589918 w 1651389"/>
                              <a:gd name="connsiteY2" fmla="*/ 1736827 h 1736827"/>
                              <a:gd name="connsiteX0" fmla="*/ 0 w 1696808"/>
                              <a:gd name="connsiteY0" fmla="*/ 0 h 1736827"/>
                              <a:gd name="connsiteX1" fmla="*/ 1434369 w 1696808"/>
                              <a:gd name="connsiteY1" fmla="*/ 863567 h 1736827"/>
                              <a:gd name="connsiteX2" fmla="*/ 1589918 w 1696808"/>
                              <a:gd name="connsiteY2" fmla="*/ 1736827 h 1736827"/>
                              <a:gd name="connsiteX0" fmla="*/ 0 w 1677621"/>
                              <a:gd name="connsiteY0" fmla="*/ 0 h 1736827"/>
                              <a:gd name="connsiteX1" fmla="*/ 1434369 w 1677621"/>
                              <a:gd name="connsiteY1" fmla="*/ 863567 h 1736827"/>
                              <a:gd name="connsiteX2" fmla="*/ 1589918 w 1677621"/>
                              <a:gd name="connsiteY2" fmla="*/ 1736827 h 1736827"/>
                              <a:gd name="connsiteX0" fmla="*/ 0 w 1672310"/>
                              <a:gd name="connsiteY0" fmla="*/ 0 h 1736827"/>
                              <a:gd name="connsiteX1" fmla="*/ 1434369 w 1672310"/>
                              <a:gd name="connsiteY1" fmla="*/ 863567 h 1736827"/>
                              <a:gd name="connsiteX2" fmla="*/ 1589918 w 1672310"/>
                              <a:gd name="connsiteY2" fmla="*/ 1736827 h 1736827"/>
                              <a:gd name="connsiteX0" fmla="*/ 0 w 1589918"/>
                              <a:gd name="connsiteY0" fmla="*/ 0 h 1736827"/>
                              <a:gd name="connsiteX1" fmla="*/ 1589918 w 1589918"/>
                              <a:gd name="connsiteY1" fmla="*/ 1736827 h 1736827"/>
                              <a:gd name="connsiteX0" fmla="*/ 0 w 1589918"/>
                              <a:gd name="connsiteY0" fmla="*/ 0 h 1736827"/>
                              <a:gd name="connsiteX1" fmla="*/ 825325 w 1589918"/>
                              <a:gd name="connsiteY1" fmla="*/ 880790 h 1736827"/>
                              <a:gd name="connsiteX2" fmla="*/ 1589918 w 1589918"/>
                              <a:gd name="connsiteY2" fmla="*/ 1736827 h 1736827"/>
                              <a:gd name="connsiteX0" fmla="*/ 0 w 1783209"/>
                              <a:gd name="connsiteY0" fmla="*/ 0 h 1736827"/>
                              <a:gd name="connsiteX1" fmla="*/ 1783208 w 1783209"/>
                              <a:gd name="connsiteY1" fmla="*/ 885038 h 1736827"/>
                              <a:gd name="connsiteX2" fmla="*/ 1589918 w 1783209"/>
                              <a:gd name="connsiteY2" fmla="*/ 1736827 h 1736827"/>
                              <a:gd name="connsiteX0" fmla="*/ 0 w 1940737"/>
                              <a:gd name="connsiteY0" fmla="*/ 0 h 1736827"/>
                              <a:gd name="connsiteX1" fmla="*/ 1783208 w 1940737"/>
                              <a:gd name="connsiteY1" fmla="*/ 885038 h 1736827"/>
                              <a:gd name="connsiteX2" fmla="*/ 1589918 w 1940737"/>
                              <a:gd name="connsiteY2" fmla="*/ 1736827 h 1736827"/>
                              <a:gd name="connsiteX0" fmla="*/ 0 w 2049255"/>
                              <a:gd name="connsiteY0" fmla="*/ 0 h 1736827"/>
                              <a:gd name="connsiteX1" fmla="*/ 1783208 w 2049255"/>
                              <a:gd name="connsiteY1" fmla="*/ 885038 h 1736827"/>
                              <a:gd name="connsiteX2" fmla="*/ 1589918 w 2049255"/>
                              <a:gd name="connsiteY2" fmla="*/ 1736827 h 1736827"/>
                              <a:gd name="connsiteX0" fmla="*/ 0 w 1728209"/>
                              <a:gd name="connsiteY0" fmla="*/ 0 h 1736827"/>
                              <a:gd name="connsiteX1" fmla="*/ 1207188 w 1728209"/>
                              <a:gd name="connsiteY1" fmla="*/ 584059 h 1736827"/>
                              <a:gd name="connsiteX2" fmla="*/ 1589918 w 1728209"/>
                              <a:gd name="connsiteY2" fmla="*/ 1736827 h 1736827"/>
                              <a:gd name="connsiteX0" fmla="*/ 0 w 1721777"/>
                              <a:gd name="connsiteY0" fmla="*/ 0 h 1736827"/>
                              <a:gd name="connsiteX1" fmla="*/ 1207188 w 1721777"/>
                              <a:gd name="connsiteY1" fmla="*/ 584059 h 1736827"/>
                              <a:gd name="connsiteX2" fmla="*/ 1589918 w 1721777"/>
                              <a:gd name="connsiteY2" fmla="*/ 1736827 h 1736827"/>
                              <a:gd name="connsiteX0" fmla="*/ 0 w 1841597"/>
                              <a:gd name="connsiteY0" fmla="*/ 0 h 1736827"/>
                              <a:gd name="connsiteX1" fmla="*/ 1207188 w 1841597"/>
                              <a:gd name="connsiteY1" fmla="*/ 584059 h 1736827"/>
                              <a:gd name="connsiteX2" fmla="*/ 1589918 w 1841597"/>
                              <a:gd name="connsiteY2" fmla="*/ 1736827 h 1736827"/>
                              <a:gd name="connsiteX0" fmla="*/ 0 w 1894627"/>
                              <a:gd name="connsiteY0" fmla="*/ 0 h 1736827"/>
                              <a:gd name="connsiteX1" fmla="*/ 1207188 w 1894627"/>
                              <a:gd name="connsiteY1" fmla="*/ 584059 h 1736827"/>
                              <a:gd name="connsiteX2" fmla="*/ 1589918 w 1894627"/>
                              <a:gd name="connsiteY2" fmla="*/ 1736827 h 1736827"/>
                              <a:gd name="connsiteX0" fmla="*/ 0 w 1895080"/>
                              <a:gd name="connsiteY0" fmla="*/ 0 h 1736827"/>
                              <a:gd name="connsiteX1" fmla="*/ 1207188 w 1895080"/>
                              <a:gd name="connsiteY1" fmla="*/ 584059 h 1736827"/>
                              <a:gd name="connsiteX2" fmla="*/ 1589918 w 1895080"/>
                              <a:gd name="connsiteY2" fmla="*/ 1736827 h 1736827"/>
                              <a:gd name="connsiteX0" fmla="*/ 0 w 1944653"/>
                              <a:gd name="connsiteY0" fmla="*/ 0 h 1736827"/>
                              <a:gd name="connsiteX1" fmla="*/ 1365352 w 1944653"/>
                              <a:gd name="connsiteY1" fmla="*/ 622920 h 1736827"/>
                              <a:gd name="connsiteX2" fmla="*/ 1589918 w 1944653"/>
                              <a:gd name="connsiteY2" fmla="*/ 1736827 h 1736827"/>
                              <a:gd name="connsiteX0" fmla="*/ 0 w 1916143"/>
                              <a:gd name="connsiteY0" fmla="*/ 0 h 1736827"/>
                              <a:gd name="connsiteX1" fmla="*/ 1365352 w 1916143"/>
                              <a:gd name="connsiteY1" fmla="*/ 622920 h 1736827"/>
                              <a:gd name="connsiteX2" fmla="*/ 1589918 w 1916143"/>
                              <a:gd name="connsiteY2" fmla="*/ 1736827 h 1736827"/>
                              <a:gd name="connsiteX0" fmla="*/ 0 w 1985413"/>
                              <a:gd name="connsiteY0" fmla="*/ 0 h 1736827"/>
                              <a:gd name="connsiteX1" fmla="*/ 1365352 w 1985413"/>
                              <a:gd name="connsiteY1" fmla="*/ 622920 h 1736827"/>
                              <a:gd name="connsiteX2" fmla="*/ 1589918 w 1985413"/>
                              <a:gd name="connsiteY2" fmla="*/ 1736827 h 1736827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554433"/>
                              <a:gd name="connsiteY0" fmla="*/ 0 h 1575323"/>
                              <a:gd name="connsiteX1" fmla="*/ 1293019 w 1554433"/>
                              <a:gd name="connsiteY1" fmla="*/ 706184 h 1575323"/>
                              <a:gd name="connsiteX2" fmla="*/ 1189344 w 1554433"/>
                              <a:gd name="connsiteY2" fmla="*/ 1575323 h 1575323"/>
                              <a:gd name="connsiteX0" fmla="*/ -1 w 1596153"/>
                              <a:gd name="connsiteY0" fmla="*/ 0 h 1575323"/>
                              <a:gd name="connsiteX1" fmla="*/ 1386519 w 1596153"/>
                              <a:gd name="connsiteY1" fmla="*/ 839604 h 1575323"/>
                              <a:gd name="connsiteX2" fmla="*/ 1189344 w 1596153"/>
                              <a:gd name="connsiteY2" fmla="*/ 1575323 h 1575323"/>
                              <a:gd name="connsiteX0" fmla="*/ -1 w 1599403"/>
                              <a:gd name="connsiteY0" fmla="*/ 0 h 1575323"/>
                              <a:gd name="connsiteX1" fmla="*/ 1386519 w 1599403"/>
                              <a:gd name="connsiteY1" fmla="*/ 839604 h 1575323"/>
                              <a:gd name="connsiteX2" fmla="*/ 1189344 w 1599403"/>
                              <a:gd name="connsiteY2" fmla="*/ 1575323 h 1575323"/>
                              <a:gd name="connsiteX0" fmla="*/ -1 w 1516295"/>
                              <a:gd name="connsiteY0" fmla="*/ 0 h 1575323"/>
                              <a:gd name="connsiteX1" fmla="*/ 1386519 w 1516295"/>
                              <a:gd name="connsiteY1" fmla="*/ 839604 h 1575323"/>
                              <a:gd name="connsiteX2" fmla="*/ 1189344 w 1516295"/>
                              <a:gd name="connsiteY2" fmla="*/ 1575323 h 1575323"/>
                              <a:gd name="connsiteX0" fmla="*/ -1 w 1474380"/>
                              <a:gd name="connsiteY0" fmla="*/ 0 h 1575323"/>
                              <a:gd name="connsiteX1" fmla="*/ 1386519 w 1474380"/>
                              <a:gd name="connsiteY1" fmla="*/ 839604 h 1575323"/>
                              <a:gd name="connsiteX2" fmla="*/ 1189344 w 1474380"/>
                              <a:gd name="connsiteY2" fmla="*/ 1575323 h 1575323"/>
                              <a:gd name="connsiteX0" fmla="*/ -1 w 1332916"/>
                              <a:gd name="connsiteY0" fmla="*/ 0 h 1575323"/>
                              <a:gd name="connsiteX1" fmla="*/ 1164754 w 1332916"/>
                              <a:gd name="connsiteY1" fmla="*/ 673112 h 1575323"/>
                              <a:gd name="connsiteX2" fmla="*/ 1189344 w 1332916"/>
                              <a:gd name="connsiteY2" fmla="*/ 1575323 h 1575323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0 w 1511024"/>
                              <a:gd name="connsiteY2" fmla="*/ 2234194 h 2234194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652707 w 1511024"/>
                              <a:gd name="connsiteY2" fmla="*/ 1413588 h 2234194"/>
                              <a:gd name="connsiteX3" fmla="*/ 0 w 1511024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50936"/>
                              <a:gd name="connsiteY0" fmla="*/ 0 h 1931356"/>
                              <a:gd name="connsiteX1" fmla="*/ 1118280 w 1350936"/>
                              <a:gd name="connsiteY1" fmla="*/ 706525 h 1931356"/>
                              <a:gd name="connsiteX2" fmla="*/ 1218766 w 1350936"/>
                              <a:gd name="connsiteY2" fmla="*/ 1580975 h 1931356"/>
                              <a:gd name="connsiteX3" fmla="*/ 7681 w 1350936"/>
                              <a:gd name="connsiteY3" fmla="*/ 1931356 h 1931356"/>
                              <a:gd name="connsiteX0" fmla="*/ 21770 w 1372707"/>
                              <a:gd name="connsiteY0" fmla="*/ 0 h 2065682"/>
                              <a:gd name="connsiteX1" fmla="*/ 1140051 w 1372707"/>
                              <a:gd name="connsiteY1" fmla="*/ 706525 h 2065682"/>
                              <a:gd name="connsiteX2" fmla="*/ 1240537 w 1372707"/>
                              <a:gd name="connsiteY2" fmla="*/ 1580975 h 2065682"/>
                              <a:gd name="connsiteX3" fmla="*/ 1 w 1372707"/>
                              <a:gd name="connsiteY3" fmla="*/ 2065682 h 2065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2707" h="2065682">
                                <a:moveTo>
                                  <a:pt x="21770" y="0"/>
                                </a:moveTo>
                                <a:cubicBezTo>
                                  <a:pt x="617573" y="273318"/>
                                  <a:pt x="936923" y="443029"/>
                                  <a:pt x="1140051" y="706525"/>
                                </a:cubicBezTo>
                                <a:cubicBezTo>
                                  <a:pt x="1343179" y="970021"/>
                                  <a:pt x="1491769" y="1320795"/>
                                  <a:pt x="1240537" y="1580975"/>
                                </a:cubicBezTo>
                                <a:cubicBezTo>
                                  <a:pt x="989305" y="1841155"/>
                                  <a:pt x="499793" y="2021093"/>
                                  <a:pt x="1" y="2065682"/>
                                </a:cubicBezTo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dash"/>
                            <a:tailEnd type="arrow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Straight Arrow Connector 573"/>
                        <wps:cNvCnPr/>
                        <wps:spPr>
                          <a:xfrm>
                            <a:off x="3326722" y="164567"/>
                            <a:ext cx="2831" cy="1572586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74" name="Text Box 574"/>
                        <wps:cNvSpPr txBox="1"/>
                        <wps:spPr>
                          <a:xfrm>
                            <a:off x="2597161" y="864884"/>
                            <a:ext cx="2250883" cy="25603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Pr="00DD5129" w:rsidRDefault="008D0CE5" w:rsidP="00DD5129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 w:rsidRPr="00DD5129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Maximum height = 5.10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Straight Arrow Connector 575"/>
                        <wps:cNvCnPr/>
                        <wps:spPr>
                          <a:xfrm flipV="1">
                            <a:off x="2085191" y="1941227"/>
                            <a:ext cx="1869589" cy="2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76" name="Text Box 52"/>
                        <wps:cNvSpPr txBox="1"/>
                        <wps:spPr>
                          <a:xfrm>
                            <a:off x="2391022" y="1825479"/>
                            <a:ext cx="1318337" cy="2559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Default="008D0CE5" w:rsidP="00DD51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DD5129">
                                <w:rPr>
                                  <w:rFonts w:ascii="Arial" w:eastAsia="MS Mincho" w:hAnsi="Arial" w:cs="Goudy Old Style"/>
                                  <w:b/>
                                  <w:szCs w:val="22"/>
                                </w:rPr>
                                <w:t>Range = 4.00 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Text Box 577"/>
                        <wps:cNvSpPr txBox="1"/>
                        <wps:spPr>
                          <a:xfrm>
                            <a:off x="419288" y="1275162"/>
                            <a:ext cx="2056483" cy="5349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Pr="00DD5129" w:rsidRDefault="008D0CE5" w:rsidP="00DD5129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 w:rsidRPr="00DD5129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Isabella releases shoe at 1.90 m above 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Straight Connector 578"/>
                        <wps:cNvCnPr/>
                        <wps:spPr>
                          <a:xfrm flipV="1">
                            <a:off x="2085149" y="1285021"/>
                            <a:ext cx="512064" cy="73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 Box 579"/>
                        <wps:cNvSpPr txBox="1"/>
                        <wps:spPr>
                          <a:xfrm>
                            <a:off x="2136236" y="1056125"/>
                            <a:ext cx="402336" cy="2450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Pr="00DD5129" w:rsidRDefault="008D0CE5" w:rsidP="00DD5129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proofErr w:type="gramStart"/>
                              <w:r w:rsidRPr="00DD5129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θ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Straight Arrow Connector 580"/>
                        <wps:cNvCnPr/>
                        <wps:spPr>
                          <a:xfrm flipV="1">
                            <a:off x="2085166" y="924973"/>
                            <a:ext cx="162734" cy="3763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1233577" y="603629"/>
                            <a:ext cx="1148769" cy="5904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Pr="00DD5129" w:rsidRDefault="008D0CE5" w:rsidP="00DD5129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vertAlign w:val="superscript"/>
                                </w:rPr>
                              </w:pPr>
                              <w:r w:rsidRPr="00DD5129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Initial launch speed 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85" o:spid="_x0000_s1050" editas="canvas" style="width:466.55pt;height:171.05pt;mso-position-horizontal-relative:char;mso-position-vertical-relative:line" coordsize="59251,21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">
                <v:shape id="_x0000_s1051" type="#_x0000_t75" style="position:absolute;width:59251;height:21723;visibility:visible;mso-wrap-style:square">
                  <v:fill o:detectmouseclick="t"/>
                  <v:path o:connecttype="none"/>
                </v:shape>
                <v:shape id="Snip Single Corner Rectangle 571" o:spid="_x0000_s1052" style="position:absolute;left:3675;top:17371;width:47915;height:732;visibility:visible;mso-wrap-style:square;v-text-anchor:middle" coordsize="4791456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1CvsQA&#10;AADcAAAADwAAAGRycy9kb3ducmV2LnhtbESPT2sCMRTE74LfITyhN82u0LqsRimC1Iv1L54fm+fu&#10;0s1LSKJuv31TKPQ4zMxvmMWqN514kA+tZQX5JANBXFndcq3gct6MCxAhImvsLJOCbwqwWg4HCyy1&#10;ffKRHqdYiwThUKKCJkZXShmqhgyGiXXEybtZbzAm6WupPT4T3HRymmVv0mDLaaFBR+uGqq/T3Sgo&#10;6ny7/mw/9tHZ/e6w21zvzk+Vehn173MQkfr4H/5rb7WC11kOv2fSEZ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tQr7EAAAA3AAAAA8AAAAAAAAAAAAAAAAAmAIAAGRycy9k&#10;b3ducmV2LnhtbFBLBQYAAAAABAAEAPUAAACJAwAAAAA=&#10;" path="m,l4779264,r12192,12192l4791456,73152,,73152,,xe" fillcolor="#9bbb59" strokecolor="#77933c" strokeweight=".5pt">
                  <v:path arrowok="t" o:connecttype="custom" o:connectlocs="0,0;4779264,0;4791456,12192;4791456,73152;0,73152;0,0" o:connectangles="0,0,0,0,0,0"/>
                </v:shape>
                <v:shape id="Freeform 572" o:spid="_x0000_s1053" style="position:absolute;left:25977;top:-4183;width:6480;height:20657;rotation:-7359661fd;visibility:visible;mso-wrap-style:square;v-text-anchor:middle" coordsize="1372707,2065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WJ0MMA&#10;AADcAAAADwAAAGRycy9kb3ducmV2LnhtbESPX2vCMBTF34V9h3CFvc1UcVqqUaZjzEetIvh2aa5N&#10;sbkpTaadn34RBj4ezp8fZ77sbC2u1PrKsYLhIAFBXDhdcangsP96S0H4gKyxdkwKfsnDcvHSm2Om&#10;3Y13dM1DKeII+wwVmBCaTEpfGLLoB64hjt7ZtRZDlG0pdYu3OG5rOUqSibRYcSQYbGhtqLjkPzZC&#10;zKdO8wNtcXWSd3f8Hh/vl7FSr/3uYwYiUBee4f/2Rit4n47gcS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WJ0MMAAADcAAAADwAAAAAAAAAAAAAAAACYAgAAZHJzL2Rv&#10;d25yZXYueG1sUEsFBgAAAAAEAAQA9QAAAIgDAAAAAA==&#10;" path="m21770,c617573,273318,936923,443029,1140051,706525v203128,263496,351718,614270,100486,874450c989305,1841155,499793,2021093,1,2065682e" filled="f" strokecolor="#385d8a" strokeweight="2pt">
                  <v:stroke dashstyle="dash" endarrow="open"/>
                  <v:path arrowok="t" o:connecttype="custom" o:connectlocs="10277,0;538162,706525;585596,1580975;0,2065682" o:connectangles="0,0,0,0"/>
                </v:shape>
                <v:shape id="Straight Arrow Connector 573" o:spid="_x0000_s1054" type="#_x0000_t32" style="position:absolute;left:33267;top:1645;width:28;height:157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7h48QAAADcAAAADwAAAGRycy9kb3ducmV2LnhtbESPzWrDMBCE74W+g9hALiWRGtPYOFFC&#10;SQgUCoW4fYDFWv8Qa2Us1XbevioUehxm5htmf5xtJ0YafOtYw/NagSAunWm51vD1eVllIHxANtg5&#10;Jg138nA8PD7sMTdu4iuNRahFhLDPUUMTQp9L6cuGLPq164mjV7nBYohyqKUZcIpw28mNUltpseW4&#10;0GBPp4bKW/FtNaR1/6RUxUmG1M3juaKQvn9ovVzMrzsQgebwH/5rvxkNL2kCv2fiEZCH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/uHjxAAAANwAAAAPAAAAAAAAAAAA&#10;AAAAAKECAABkcnMvZG93bnJldi54bWxQSwUGAAAAAAQABAD5AAAAkgMAAAAA&#10;" strokecolor="#4a7ebb" strokeweight="2pt">
                  <v:stroke startarrow="open" endarrow="open"/>
                </v:shape>
                <v:shape id="Text Box 574" o:spid="_x0000_s1055" type="#_x0000_t202" style="position:absolute;left:25971;top:8648;width:22509;height:2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6Z9McA&#10;AADcAAAADwAAAGRycy9kb3ducmV2LnhtbESPQWvCQBSE70L/w/IK3nTTYm2JrlKKUgWDbVro9ZF9&#10;Jmmzb8Pu1qT+elcoeBxm5htmvuxNI47kfG1Zwd04AUFcWF1zqeDzYz16AuEDssbGMin4Iw/Lxc1g&#10;jqm2Hb/TMQ+liBD2KSqoQmhTKX1RkUE/ti1x9A7WGQxRulJqh12Em0beJ8lUGqw5LlTY0ktFxU/+&#10;axR8dfmr22+332/tJjvtT3m2o1Wm1PC2f56BCNSHa/i/vdEKHh4n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OmfTHAAAA3AAAAA8AAAAAAAAAAAAAAAAAmAIAAGRy&#10;cy9kb3ducmV2LnhtbFBLBQYAAAAABAAEAPUAAACMAwAAAAA=&#10;" fillcolor="window" stroked="f" strokeweight=".5pt">
                  <v:textbox>
                    <w:txbxContent>
                      <w:p w:rsidR="008D0CE5" w:rsidRPr="00DD5129" w:rsidRDefault="008D0CE5" w:rsidP="00DD5129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 w:rsidRPr="00DD5129">
                          <w:rPr>
                            <w:rFonts w:ascii="Arial" w:hAnsi="Arial" w:cs="Arial"/>
                            <w:b/>
                            <w:sz w:val="24"/>
                          </w:rPr>
                          <w:t>Maximum height = 5.10 m</w:t>
                        </w:r>
                      </w:p>
                    </w:txbxContent>
                  </v:textbox>
                </v:shape>
                <v:shape id="Straight Arrow Connector 575" o:spid="_x0000_s1056" type="#_x0000_t32" style="position:absolute;left:20851;top:19412;width:1869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ulTMUAAADcAAAADwAAAGRycy9kb3ducmV2LnhtbESPT0sDMRTE70K/Q3gFbzZrpVbWpqV/&#10;KHpoK9b1/tg8N0uTlyWJ7frtG0HwOMzMb5jZondWnCnE1rOC+1EBgrj2uuVGQfWxvXsCEROyRuuZ&#10;FPxQhMV8cDPDUvsLv9P5mBqRIRxLVGBS6kopY23IYRz5jjh7Xz44TFmGRuqAlwx3Vo6L4lE6bDkv&#10;GOxobag+Hb+dgrftflNXprCrXR8eDr6yL5/GKnU77JfPIBL16T/8137VCibTCfyeyUd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ulTMUAAADcAAAADwAAAAAAAAAA&#10;AAAAAAChAgAAZHJzL2Rvd25yZXYueG1sUEsFBgAAAAAEAAQA+QAAAJMDAAAAAA==&#10;" strokecolor="#4a7ebb" strokeweight="2pt">
                  <v:stroke startarrow="open" endarrow="open"/>
                </v:shape>
                <v:shape id="Text Box 52" o:spid="_x0000_s1057" type="#_x0000_t202" style="position:absolute;left:23910;top:18254;width:13183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iGMYA&#10;AADcAAAADwAAAGRycy9kb3ducmV2LnhtbESPQWvCQBSE7wX/w/KE3urGglpSV5HSokKDbVrw+sg+&#10;k2j2bdjdmtRf7wqFHoeZ+YaZL3vTiDM5X1tWMB4lIIgLq2suFXx/vT08gfABWWNjmRT8koflYnA3&#10;x1Tbjj/pnIdSRAj7FBVUIbSplL6oyKAf2ZY4egfrDIYoXSm1wy7CTSMfk2QqDdYcFyps6aWi4pT/&#10;GAX7Ll+73XZ7/Gg32WV3ybN3es2Uuh/2q2cQgfrwH/5rb7SCyWwKtzPx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CiGMYAAADcAAAADwAAAAAAAAAAAAAAAACYAgAAZHJz&#10;L2Rvd25yZXYueG1sUEsFBgAAAAAEAAQA9QAAAIsDAAAAAA==&#10;" fillcolor="window" stroked="f" strokeweight=".5pt">
                  <v:textbox>
                    <w:txbxContent>
                      <w:p w:rsidR="008D0CE5" w:rsidRDefault="008D0CE5" w:rsidP="00DD5129">
                        <w:pPr>
                          <w:pStyle w:val="NormalWeb"/>
                          <w:spacing w:before="0" w:beforeAutospacing="0" w:after="0" w:afterAutospacing="0"/>
                        </w:pPr>
                        <w:r w:rsidRPr="00DD5129">
                          <w:rPr>
                            <w:rFonts w:ascii="Arial" w:eastAsia="MS Mincho" w:hAnsi="Arial" w:cs="Goudy Old Style"/>
                            <w:b/>
                            <w:szCs w:val="22"/>
                          </w:rPr>
                          <w:t>Range = 4.00 m</w:t>
                        </w:r>
                      </w:p>
                    </w:txbxContent>
                  </v:textbox>
                </v:shape>
                <v:shape id="Text Box 577" o:spid="_x0000_s1058" type="#_x0000_t202" style="position:absolute;left:4192;top:12751;width:20565;height:5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NE8UA&#10;AADcAAAADwAAAGRycy9kb3ducmV2LnhtbESPQYvCMBSE78L+h/AWvGmq4FqqUaQgK6IHXS97ezbP&#10;tti8dJuodX+9EQSPw8x8w0znranElRpXWlYw6EcgiDOrS84VHH6WvRiE88gaK8uk4E4O5rOPzhQT&#10;bW+8o+ve5yJA2CWooPC+TqR0WUEGXd/WxME72cagD7LJpW7wFuCmksMo+pIGSw4LBdaUFpSd9xej&#10;YJ0ut7g7Dk38X6Xfm9Oi/jv8jpTqfraLCQhPrX+HX+2VVjAaj+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E0TxQAAANwAAAAPAAAAAAAAAAAAAAAAAJgCAABkcnMv&#10;ZG93bnJldi54bWxQSwUGAAAAAAQABAD1AAAAigMAAAAA&#10;" filled="f" stroked="f" strokeweight=".5pt">
                  <v:textbox>
                    <w:txbxContent>
                      <w:p w:rsidR="008D0CE5" w:rsidRPr="00DD5129" w:rsidRDefault="008D0CE5" w:rsidP="00DD5129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 w:rsidRPr="00DD5129">
                          <w:rPr>
                            <w:rFonts w:ascii="Arial" w:hAnsi="Arial" w:cs="Arial"/>
                            <w:b/>
                            <w:sz w:val="24"/>
                          </w:rPr>
                          <w:t>Isabella releases shoe at 1.90 m above ground</w:t>
                        </w:r>
                      </w:p>
                    </w:txbxContent>
                  </v:textbox>
                </v:shape>
                <v:line id="Straight Connector 578" o:spid="_x0000_s1059" style="position:absolute;flip:y;visibility:visible;mso-wrap-style:square" from="20851,12850" to="25972,12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J3JMMAAADcAAAADwAAAGRycy9kb3ducmV2LnhtbERPy2rCQBTdF/yH4Ra600msVUmdiBSk&#10;wYLvRZeXzG0SzNxJM1MT+/WdhdDl4bwXy97U4kqtqywriEcRCOLc6ooLBefTejgH4TyyxtoyKbiR&#10;g2U6eFhgom3HB7oefSFCCLsEFZTeN4mULi/JoBvZhjhwX7Y16ANsC6lb7EK4qeU4iqbSYMWhocSG&#10;3krKL8cfoyDLeLP55fXuM95/v/vn6mM76WZKPT32q1cQnnr/L767M63gZRbWhjPhCMj0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/idyTDAAAA3AAAAA8AAAAAAAAAAAAA&#10;AAAAoQIAAGRycy9kb3ducmV2LnhtbFBLBQYAAAAABAAEAPkAAACRAwAAAAA=&#10;" strokecolor="#4579b8 [3044]"/>
                <v:shape id="Text Box 579" o:spid="_x0000_s1060" type="#_x0000_t202" style="position:absolute;left:21362;top:10561;width:4023;height:2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d8+scA&#10;AADcAAAADwAAAGRycy9kb3ducmV2LnhtbESPQWvCQBSE70L/w/IKvemmQqyNriIBqUh7iPXS2zP7&#10;TEKzb9PsNon99a4g9DjMzDfMcj2YWnTUusqygudJBII4t7riQsHxczueg3AeWWNtmRRcyMF69TBa&#10;YqJtzxl1B1+IAGGXoILS+yaR0uUlGXQT2xAH72xbgz7ItpC6xT7ATS2nUTSTBisOCyU2lJaUfx9+&#10;jYJ9uv3A7DQ18786fXs/b5qf41es1NPjsFmA8DT4//C9vdMK4pd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nfPrHAAAA3AAAAA8AAAAAAAAAAAAAAAAAmAIAAGRy&#10;cy9kb3ducmV2LnhtbFBLBQYAAAAABAAEAPUAAACMAwAAAAA=&#10;" filled="f" stroked="f" strokeweight=".5pt">
                  <v:textbox>
                    <w:txbxContent>
                      <w:p w:rsidR="008D0CE5" w:rsidRPr="00DD5129" w:rsidRDefault="008D0CE5" w:rsidP="00DD5129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proofErr w:type="gramStart"/>
                        <w:r w:rsidRPr="00DD5129">
                          <w:rPr>
                            <w:rFonts w:ascii="Arial" w:hAnsi="Arial" w:cs="Arial"/>
                            <w:b/>
                            <w:sz w:val="24"/>
                          </w:rPr>
                          <w:t>θ</w:t>
                        </w:r>
                        <w:proofErr w:type="gramEnd"/>
                      </w:p>
                    </w:txbxContent>
                  </v:textbox>
                </v:shape>
                <v:shape id="Straight Arrow Connector 580" o:spid="_x0000_s1061" type="#_x0000_t32" style="position:absolute;left:20851;top:9249;width:1628;height:376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HUCcIAAADcAAAADwAAAGRycy9kb3ducmV2LnhtbERPz2vCMBS+C/sfwhvsIjOdo6N2pmUK&#10;E70I2m3nR/PWljUvJcm0/vfmIHj8+H4vy9H04kTOd5YVvMwSEMS11R03Cr6qz+cMhA/IGnvLpOBC&#10;HsriYbLEXNszH+h0DI2IIexzVNCGMORS+rolg35mB+LI/VpnMEToGqkdnmO46eU8Sd6kwY5jQ4sD&#10;rVuq/47/RsFukVUb5G71s/7eL16nVepokyr19Dh+vIMINIa7+ObeagVpFufHM/EIyOI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HUCcIAAADcAAAADwAAAAAAAAAAAAAA&#10;AAChAgAAZHJzL2Rvd25yZXYueG1sUEsFBgAAAAAEAAQA+QAAAJADAAAAAA==&#10;" strokecolor="black [3213]" strokeweight="2.25pt">
                  <v:stroke endarrow="open"/>
                </v:shape>
                <v:shape id="Text Box 581" o:spid="_x0000_s1062" type="#_x0000_t202" style="position:absolute;left:12335;top:6036;width:11488;height:5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A28cA&#10;AADcAAAADwAAAGRycy9kb3ducmV2LnhtbESPT2vCQBTE74V+h+UVems2CpaQZg0hIJWiB/9centm&#10;n0kw+zbNrhr99N1CweMwM79hsnw0nbjQ4FrLCiZRDIK4srrlWsF+t3hLQDiPrLGzTApu5CCfPz9l&#10;mGp75Q1dtr4WAcIuRQWN930qpasaMugi2xMH72gHgz7IoZZ6wGuAm05O4/hdGmw5LDTYU9lQddqe&#10;jYKvcrHGzWFqkntXfq6ORf+z/54p9foyFh8gPI3+Ef5vL7WCWTKBvzPh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EANvHAAAA3AAAAA8AAAAAAAAAAAAAAAAAmAIAAGRy&#10;cy9kb3ducmV2LnhtbFBLBQYAAAAABAAEAPUAAACMAwAAAAA=&#10;" filled="f" stroked="f" strokeweight=".5pt">
                  <v:textbox>
                    <w:txbxContent>
                      <w:p w:rsidR="008D0CE5" w:rsidRPr="00DD5129" w:rsidRDefault="008D0CE5" w:rsidP="00DD5129">
                        <w:pPr>
                          <w:rPr>
                            <w:rFonts w:ascii="Arial" w:hAnsi="Arial" w:cs="Arial"/>
                            <w:b/>
                            <w:sz w:val="24"/>
                            <w:vertAlign w:val="superscript"/>
                          </w:rPr>
                        </w:pPr>
                        <w:r w:rsidRPr="00DD5129">
                          <w:rPr>
                            <w:rFonts w:ascii="Arial" w:hAnsi="Arial" w:cs="Arial"/>
                            <w:b/>
                            <w:sz w:val="24"/>
                          </w:rPr>
                          <w:t>Initial launch speed 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D5129" w:rsidRPr="00CD7B99" w:rsidRDefault="00DD5129" w:rsidP="00DD5129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rFonts w:ascii="Arial" w:hAnsi="Arial" w:cs="Arial"/>
          <w:sz w:val="24"/>
          <w:szCs w:val="24"/>
        </w:rPr>
      </w:pPr>
    </w:p>
    <w:p w:rsidR="00DD5129" w:rsidRPr="00DD5129" w:rsidRDefault="00DD5129" w:rsidP="00DD5129">
      <w:pPr>
        <w:pStyle w:val="ListParagraph"/>
        <w:numPr>
          <w:ilvl w:val="0"/>
          <w:numId w:val="9"/>
        </w:numPr>
        <w:spacing w:after="0"/>
        <w:contextualSpacing w:val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Calculate the initial velocity of the shoe. Note that this is a vector quantity. </w:t>
      </w:r>
      <w:r>
        <w:rPr>
          <w:rFonts w:ascii="Arial" w:hAnsi="Arial" w:cs="Arial"/>
          <w:sz w:val="24"/>
          <w:szCs w:val="24"/>
        </w:rPr>
        <w:t xml:space="preserve"> </w:t>
      </w:r>
      <w:r w:rsidR="00A270AE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 xml:space="preserve">   </w:t>
      </w:r>
      <w:r w:rsidRPr="00DD512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6 marks</w:t>
      </w:r>
      <w:r w:rsidRPr="00DD5129">
        <w:rPr>
          <w:rFonts w:ascii="Arial" w:hAnsi="Arial" w:cs="Arial"/>
          <w:sz w:val="24"/>
          <w:szCs w:val="24"/>
        </w:rPr>
        <w:t>)</w:t>
      </w: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A270AE">
      <w:pPr>
        <w:pStyle w:val="ListParagraph"/>
        <w:numPr>
          <w:ilvl w:val="0"/>
          <w:numId w:val="13"/>
        </w:numPr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DD5129">
        <w:rPr>
          <w:rFonts w:ascii="Arial" w:hAnsi="Arial" w:cs="Arial"/>
          <w:sz w:val="24"/>
          <w:szCs w:val="24"/>
        </w:rPr>
        <w:lastRenderedPageBreak/>
        <w:t>Calculate the height above ground of the shoe when it became stuck in the tree. If you could not solve for the initial velocity u then use a value of 8.97 m s</w:t>
      </w:r>
      <w:r w:rsidRPr="00DD5129">
        <w:rPr>
          <w:rFonts w:ascii="Arial" w:hAnsi="Arial" w:cs="Arial"/>
          <w:sz w:val="24"/>
          <w:szCs w:val="24"/>
          <w:vertAlign w:val="superscript"/>
        </w:rPr>
        <w:t>-1</w:t>
      </w:r>
      <w:r w:rsidRPr="00DD5129">
        <w:rPr>
          <w:rFonts w:ascii="Arial" w:hAnsi="Arial" w:cs="Arial"/>
          <w:sz w:val="24"/>
          <w:szCs w:val="24"/>
        </w:rPr>
        <w:t xml:space="preserve"> at 62.0° above the horizontal.</w:t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  <w:t xml:space="preserve">    </w:t>
      </w:r>
      <w:r w:rsidRPr="00A270AE">
        <w:rPr>
          <w:rFonts w:ascii="Arial" w:hAnsi="Arial" w:cs="Arial"/>
          <w:sz w:val="24"/>
          <w:szCs w:val="24"/>
        </w:rPr>
        <w:t>(3 marks)</w:t>
      </w:r>
    </w:p>
    <w:p w:rsidR="00A270AE" w:rsidRPr="00A270AE" w:rsidRDefault="00A270AE" w:rsidP="00A270AE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6054D1" w:rsidRPr="00ED5C27" w:rsidRDefault="006054D1" w:rsidP="006054D1">
      <w:pPr>
        <w:rPr>
          <w:rFonts w:ascii="Arial" w:hAnsi="Arial" w:cs="Arial"/>
          <w:b/>
          <w:bCs/>
          <w:sz w:val="24"/>
          <w:szCs w:val="24"/>
        </w:rPr>
      </w:pPr>
      <w:r w:rsidRPr="00ED5C27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ED5C27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6054D1" w:rsidRDefault="006054D1" w:rsidP="006054D1">
      <w:pPr>
        <w:spacing w:after="0"/>
        <w:ind w:left="2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A3983B0" wp14:editId="2B7DB79A">
                <wp:simplePos x="0" y="0"/>
                <wp:positionH relativeFrom="column">
                  <wp:posOffset>274320</wp:posOffset>
                </wp:positionH>
                <wp:positionV relativeFrom="paragraph">
                  <wp:posOffset>7620</wp:posOffset>
                </wp:positionV>
                <wp:extent cx="2943225" cy="1914525"/>
                <wp:effectExtent l="0" t="0" r="13970" b="26670"/>
                <wp:wrapSquare wrapText="bothSides"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14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54D1" w:rsidRDefault="006054D1" w:rsidP="006054D1">
                            <w:r w:rsidRPr="00CD7B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object w:dxaOrig="6847" w:dyaOrig="6163">
                                <v:shape id="_x0000_i1025" type="#_x0000_t75" style="width:156.8pt;height:140.2pt" o:ole="">
                                  <v:imagedata r:id="rId12" o:title=""/>
                                </v:shape>
                                <o:OLEObject Type="Embed" ProgID="FXDraw3.Document" ShapeID="_x0000_i1025" DrawAspect="Content" ObjectID="_1517034887" r:id="rId13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0" o:spid="_x0000_s1063" type="#_x0000_t202" style="position:absolute;left:0;text-align:left;margin-left:21.6pt;margin-top:.6pt;width:231.75pt;height:150.75pt;z-index:252087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" fillcolor="white [3201]" strokeweight=".5pt">
                <v:textbox style="mso-fit-shape-to-text:t">
                  <w:txbxContent>
                    <w:p w:rsidR="006054D1" w:rsidRDefault="006054D1" w:rsidP="006054D1">
                      <w:r w:rsidRPr="00CD7B99">
                        <w:rPr>
                          <w:rFonts w:ascii="Arial" w:hAnsi="Arial" w:cs="Arial"/>
                          <w:sz w:val="24"/>
                          <w:szCs w:val="24"/>
                        </w:rPr>
                        <w:object w:dxaOrig="6847" w:dyaOrig="6163">
                          <v:shape id="_x0000_i1025" type="#_x0000_t75" style="width:156.8pt;height:140.2pt" o:ole="">
                            <v:imagedata r:id="rId12" o:title=""/>
                          </v:shape>
                          <o:OLEObject Type="Embed" ProgID="FXDraw3.Document" ShapeID="_x0000_i1025" DrawAspect="Content" ObjectID="_1517034887" r:id="rId14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7B99">
        <w:rPr>
          <w:rFonts w:ascii="Arial" w:hAnsi="Arial" w:cs="Arial"/>
          <w:sz w:val="24"/>
          <w:szCs w:val="24"/>
        </w:rPr>
        <w:t xml:space="preserve">During a game of totem tennis a ball of mass 60.0 g swings freely in a horizontal </w:t>
      </w:r>
      <w:r>
        <w:rPr>
          <w:rFonts w:ascii="Arial" w:hAnsi="Arial" w:cs="Arial"/>
          <w:sz w:val="24"/>
          <w:szCs w:val="24"/>
        </w:rPr>
        <w:t xml:space="preserve">circular path. </w:t>
      </w:r>
      <w:r w:rsidRPr="00CD7B99">
        <w:rPr>
          <w:rFonts w:ascii="Arial" w:hAnsi="Arial" w:cs="Arial"/>
          <w:sz w:val="24"/>
          <w:szCs w:val="24"/>
        </w:rPr>
        <w:t>The string is 1.30 m long and is at an angle of 45</w:t>
      </w:r>
      <w:r w:rsidRPr="00CD7B99">
        <w:rPr>
          <w:rFonts w:ascii="Arial" w:hAnsi="Arial" w:cs="Arial"/>
          <w:sz w:val="24"/>
          <w:szCs w:val="24"/>
          <w:vertAlign w:val="superscript"/>
        </w:rPr>
        <w:t>o</w:t>
      </w:r>
      <w:r>
        <w:rPr>
          <w:rFonts w:ascii="Arial" w:hAnsi="Arial" w:cs="Arial"/>
          <w:sz w:val="24"/>
          <w:szCs w:val="24"/>
        </w:rPr>
        <w:t xml:space="preserve"> to the vertical as </w:t>
      </w:r>
      <w:r w:rsidRPr="00CD7B99">
        <w:rPr>
          <w:rFonts w:ascii="Arial" w:hAnsi="Arial" w:cs="Arial"/>
          <w:sz w:val="24"/>
          <w:szCs w:val="24"/>
        </w:rPr>
        <w:t>shown in the diagram.</w:t>
      </w:r>
    </w:p>
    <w:p w:rsidR="006054D1" w:rsidRDefault="006054D1" w:rsidP="006054D1">
      <w:pPr>
        <w:spacing w:after="0"/>
        <w:ind w:left="2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0F95F6C" wp14:editId="49CE68DB">
                <wp:simplePos x="0" y="0"/>
                <wp:positionH relativeFrom="column">
                  <wp:posOffset>131445</wp:posOffset>
                </wp:positionH>
                <wp:positionV relativeFrom="paragraph">
                  <wp:posOffset>98425</wp:posOffset>
                </wp:positionV>
                <wp:extent cx="1933575" cy="1714500"/>
                <wp:effectExtent l="0" t="0" r="0" b="0"/>
                <wp:wrapNone/>
                <wp:docPr id="619" name="Rectangl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F7D10A0" id="Rectangle 619" o:spid="_x0000_s1026" style="position:absolute;margin-left:10.35pt;margin-top:7.75pt;width:152.25pt;height:13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" filled="f" stroked="f" strokeweight="2pt"/>
            </w:pict>
          </mc:Fallback>
        </mc:AlternateContent>
      </w:r>
    </w:p>
    <w:p w:rsidR="006054D1" w:rsidRPr="00CD7B99" w:rsidRDefault="006054D1" w:rsidP="006054D1">
      <w:pPr>
        <w:numPr>
          <w:ilvl w:val="0"/>
          <w:numId w:val="5"/>
        </w:numPr>
        <w:tabs>
          <w:tab w:val="clear" w:pos="72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Calculate the radius </w:t>
      </w:r>
      <w:r>
        <w:rPr>
          <w:rFonts w:ascii="Arial" w:hAnsi="Arial" w:cs="Arial"/>
          <w:sz w:val="24"/>
          <w:szCs w:val="24"/>
        </w:rPr>
        <w:t>of the ball’s circular path.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</w:t>
      </w:r>
      <w:r w:rsidRPr="00CD7B99">
        <w:rPr>
          <w:rFonts w:ascii="Arial" w:hAnsi="Arial" w:cs="Arial"/>
          <w:sz w:val="24"/>
          <w:szCs w:val="24"/>
        </w:rPr>
        <w:t>(2 marks)</w:t>
      </w:r>
    </w:p>
    <w:p w:rsidR="006054D1" w:rsidRPr="00CD7B99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numPr>
          <w:ilvl w:val="0"/>
          <w:numId w:val="5"/>
        </w:numPr>
        <w:tabs>
          <w:tab w:val="clear" w:pos="72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Calculate the net force acting on the ball</w:t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</w:t>
      </w:r>
      <w:r w:rsidRPr="00CD7B99">
        <w:rPr>
          <w:rFonts w:ascii="Arial" w:hAnsi="Arial" w:cs="Arial"/>
          <w:sz w:val="24"/>
          <w:szCs w:val="24"/>
        </w:rPr>
        <w:t>(3 marks)</w:t>
      </w:r>
    </w:p>
    <w:p w:rsidR="006054D1" w:rsidRPr="00CD7B99" w:rsidRDefault="006054D1" w:rsidP="006054D1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ind w:left="720" w:hanging="72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ind w:left="720" w:hanging="720"/>
        <w:rPr>
          <w:rFonts w:ascii="Arial" w:hAnsi="Arial" w:cs="Arial"/>
          <w:sz w:val="24"/>
          <w:szCs w:val="24"/>
          <w:lang w:val="en-US"/>
        </w:rPr>
      </w:pPr>
    </w:p>
    <w:p w:rsidR="006054D1" w:rsidRDefault="006054D1" w:rsidP="006054D1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6054D1" w:rsidRDefault="006054D1" w:rsidP="00ED5C27">
      <w:pPr>
        <w:rPr>
          <w:rFonts w:ascii="Arial" w:hAnsi="Arial" w:cs="Arial"/>
          <w:b/>
          <w:bCs/>
          <w:sz w:val="24"/>
          <w:szCs w:val="24"/>
        </w:rPr>
      </w:pPr>
    </w:p>
    <w:p w:rsidR="006054D1" w:rsidRDefault="006054D1" w:rsidP="00ED5C27">
      <w:pPr>
        <w:rPr>
          <w:rFonts w:ascii="Arial" w:hAnsi="Arial" w:cs="Arial"/>
          <w:b/>
          <w:bCs/>
          <w:sz w:val="24"/>
          <w:szCs w:val="24"/>
        </w:rPr>
      </w:pPr>
    </w:p>
    <w:p w:rsidR="00ED5C27" w:rsidRPr="00ED5C27" w:rsidRDefault="00ED5C27" w:rsidP="00ED5C27">
      <w:pPr>
        <w:rPr>
          <w:rFonts w:ascii="Arial" w:hAnsi="Arial" w:cs="Arial"/>
          <w:b/>
          <w:bCs/>
          <w:sz w:val="24"/>
          <w:szCs w:val="24"/>
        </w:rPr>
      </w:pPr>
      <w:r w:rsidRPr="00ED5C27">
        <w:rPr>
          <w:rFonts w:ascii="Arial" w:hAnsi="Arial" w:cs="Arial"/>
          <w:b/>
          <w:bCs/>
          <w:sz w:val="24"/>
          <w:szCs w:val="24"/>
        </w:rPr>
        <w:lastRenderedPageBreak/>
        <w:t xml:space="preserve">Question </w:t>
      </w:r>
      <w:r w:rsidR="00B83AE9">
        <w:rPr>
          <w:rFonts w:ascii="Arial" w:hAnsi="Arial" w:cs="Arial"/>
          <w:b/>
          <w:bCs/>
          <w:sz w:val="24"/>
          <w:szCs w:val="24"/>
        </w:rPr>
        <w:t>1</w:t>
      </w:r>
      <w:r w:rsidR="006054D1">
        <w:rPr>
          <w:rFonts w:ascii="Arial" w:hAnsi="Arial" w:cs="Arial"/>
          <w:b/>
          <w:bCs/>
          <w:sz w:val="24"/>
          <w:szCs w:val="24"/>
        </w:rPr>
        <w:t>0</w:t>
      </w:r>
      <w:r w:rsidRPr="00ED5C27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DD5129" w:rsidRDefault="00C01F7E" w:rsidP="001D77A5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Bob</w:t>
      </w:r>
      <w:r w:rsidRPr="00C01F7E">
        <w:rPr>
          <w:rFonts w:ascii="Arial" w:hAnsi="Arial" w:cs="Arial"/>
          <w:bCs/>
          <w:sz w:val="24"/>
          <w:szCs w:val="24"/>
        </w:rPr>
        <w:t xml:space="preserve"> and Jo</w:t>
      </w:r>
      <w:r>
        <w:rPr>
          <w:rFonts w:ascii="Arial" w:hAnsi="Arial" w:cs="Arial"/>
          <w:bCs/>
          <w:sz w:val="24"/>
          <w:szCs w:val="24"/>
        </w:rPr>
        <w:t>e</w:t>
      </w:r>
      <w:r w:rsidR="0059657F">
        <w:rPr>
          <w:rFonts w:ascii="Arial" w:hAnsi="Arial" w:cs="Arial"/>
          <w:bCs/>
          <w:sz w:val="24"/>
          <w:szCs w:val="24"/>
        </w:rPr>
        <w:t>, on military service in an undisclosed location,</w:t>
      </w:r>
      <w:r w:rsidRPr="00C01F7E">
        <w:rPr>
          <w:rFonts w:ascii="Arial" w:hAnsi="Arial" w:cs="Arial"/>
          <w:bCs/>
          <w:sz w:val="24"/>
          <w:szCs w:val="24"/>
        </w:rPr>
        <w:t xml:space="preserve"> </w:t>
      </w:r>
      <w:r w:rsidR="0059657F">
        <w:rPr>
          <w:rFonts w:ascii="Arial" w:hAnsi="Arial" w:cs="Arial"/>
          <w:bCs/>
          <w:sz w:val="24"/>
          <w:szCs w:val="24"/>
        </w:rPr>
        <w:t>are collecting supplies that have been dropped off at the beach. The supplies are contained in barrels and vary in mass from 41</w:t>
      </w:r>
      <w:r w:rsidR="00CD1BC4">
        <w:rPr>
          <w:rFonts w:ascii="Arial" w:hAnsi="Arial" w:cs="Arial"/>
          <w:bCs/>
          <w:sz w:val="24"/>
          <w:szCs w:val="24"/>
        </w:rPr>
        <w:t>0</w:t>
      </w:r>
      <w:r w:rsidR="0059657F">
        <w:rPr>
          <w:rFonts w:ascii="Arial" w:hAnsi="Arial" w:cs="Arial"/>
          <w:bCs/>
          <w:sz w:val="24"/>
          <w:szCs w:val="24"/>
        </w:rPr>
        <w:t xml:space="preserve"> kg to </w:t>
      </w:r>
      <w:r w:rsidR="00827FCA">
        <w:rPr>
          <w:rFonts w:ascii="Arial" w:hAnsi="Arial" w:cs="Arial"/>
          <w:bCs/>
          <w:sz w:val="24"/>
          <w:szCs w:val="24"/>
        </w:rPr>
        <w:t>5</w:t>
      </w:r>
      <w:r w:rsidR="00CD1BC4">
        <w:rPr>
          <w:rFonts w:ascii="Arial" w:hAnsi="Arial" w:cs="Arial"/>
          <w:bCs/>
          <w:sz w:val="24"/>
          <w:szCs w:val="24"/>
        </w:rPr>
        <w:t>30</w:t>
      </w:r>
      <w:r w:rsidR="0059657F">
        <w:rPr>
          <w:rFonts w:ascii="Arial" w:hAnsi="Arial" w:cs="Arial"/>
          <w:bCs/>
          <w:sz w:val="24"/>
          <w:szCs w:val="24"/>
        </w:rPr>
        <w:t xml:space="preserve"> kg. These barrels need to be quickly loaded onto the back of a jeep</w:t>
      </w:r>
      <w:r w:rsidR="008F7098">
        <w:rPr>
          <w:rFonts w:ascii="Arial" w:hAnsi="Arial" w:cs="Arial"/>
          <w:bCs/>
          <w:sz w:val="24"/>
          <w:szCs w:val="24"/>
        </w:rPr>
        <w:t>, but OS&amp;H policies do not allow them to deadlift the items, unless under attack. So they bring a 3 metre plank along which will create an angle of</w:t>
      </w:r>
      <w:r w:rsidRPr="00C01F7E">
        <w:rPr>
          <w:rFonts w:ascii="Arial" w:hAnsi="Arial" w:cs="Arial"/>
          <w:bCs/>
          <w:sz w:val="24"/>
          <w:szCs w:val="24"/>
        </w:rPr>
        <w:t xml:space="preserve"> </w:t>
      </w:r>
      <w:r w:rsidR="00CD1BC4">
        <w:rPr>
          <w:rFonts w:ascii="Arial" w:hAnsi="Arial" w:cs="Arial"/>
          <w:bCs/>
          <w:sz w:val="24"/>
          <w:szCs w:val="24"/>
        </w:rPr>
        <w:t>32</w:t>
      </w:r>
      <w:r w:rsidRPr="00C01F7E">
        <w:rPr>
          <w:rFonts w:ascii="Arial" w:hAnsi="Arial" w:cs="Arial"/>
          <w:bCs/>
          <w:sz w:val="24"/>
          <w:szCs w:val="24"/>
          <w:vertAlign w:val="superscript"/>
        </w:rPr>
        <w:t>o</w:t>
      </w:r>
      <w:r w:rsidRPr="00C01F7E">
        <w:rPr>
          <w:rFonts w:ascii="Arial" w:hAnsi="Arial" w:cs="Arial"/>
          <w:bCs/>
          <w:sz w:val="24"/>
          <w:szCs w:val="24"/>
        </w:rPr>
        <w:t xml:space="preserve"> </w:t>
      </w:r>
      <w:r w:rsidR="008F7098">
        <w:rPr>
          <w:rFonts w:ascii="Arial" w:hAnsi="Arial" w:cs="Arial"/>
          <w:bCs/>
          <w:sz w:val="24"/>
          <w:szCs w:val="24"/>
        </w:rPr>
        <w:t xml:space="preserve">from horizontal when rested against the back of the jeep. </w:t>
      </w:r>
    </w:p>
    <w:p w:rsidR="008F7098" w:rsidRDefault="008F7098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8F7098" w:rsidRDefault="008F7098" w:rsidP="008F7098">
      <w:pPr>
        <w:spacing w:after="0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76D6E751" wp14:editId="2D74FFDE">
            <wp:extent cx="4772025" cy="2705100"/>
            <wp:effectExtent l="0" t="0" r="9525" b="0"/>
            <wp:docPr id="588" name="Picture 588" descr="http://archive.defense.gov/dodcmsshare/photoessay/2011-02/hires_110129-F-0848C-19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archive.defense.gov/dodcmsshare/photoessay/2011-02/hires_110129-F-0848C-193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098" w:rsidRDefault="008F7098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8F7098">
      <w:pPr>
        <w:pStyle w:val="ListParagraph"/>
        <w:numPr>
          <w:ilvl w:val="0"/>
          <w:numId w:val="14"/>
        </w:numPr>
        <w:spacing w:after="0"/>
        <w:ind w:left="426" w:hanging="42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Draw a vector diagram, showing all forces when the barrel is halfway up this nearly frictionless plank</w:t>
      </w:r>
      <w:r w:rsidR="00827FCA">
        <w:rPr>
          <w:rFonts w:ascii="Arial" w:hAnsi="Arial" w:cs="Arial"/>
          <w:bCs/>
          <w:sz w:val="24"/>
          <w:szCs w:val="24"/>
        </w:rPr>
        <w:t xml:space="preserve">. </w:t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 xml:space="preserve">   </w:t>
      </w:r>
      <w:r w:rsidR="00827FCA">
        <w:rPr>
          <w:rFonts w:ascii="Arial" w:hAnsi="Arial" w:cs="Arial"/>
          <w:bCs/>
          <w:sz w:val="24"/>
          <w:szCs w:val="24"/>
        </w:rPr>
        <w:t xml:space="preserve"> (2 marks)</w:t>
      </w: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P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8F7098" w:rsidRPr="009F66C2" w:rsidRDefault="008F7098" w:rsidP="008F7098">
      <w:pPr>
        <w:pStyle w:val="ListParagraph"/>
        <w:numPr>
          <w:ilvl w:val="0"/>
          <w:numId w:val="14"/>
        </w:numPr>
        <w:spacing w:after="0"/>
        <w:ind w:left="426" w:hanging="426"/>
        <w:rPr>
          <w:rFonts w:ascii="Arial" w:hAnsi="Arial" w:cs="Arial"/>
          <w:bCs/>
          <w:sz w:val="24"/>
          <w:szCs w:val="24"/>
        </w:rPr>
      </w:pPr>
      <w:r w:rsidRPr="009F66C2">
        <w:rPr>
          <w:rFonts w:ascii="Arial" w:hAnsi="Arial" w:cs="Arial"/>
          <w:bCs/>
          <w:sz w:val="24"/>
          <w:szCs w:val="24"/>
        </w:rPr>
        <w:t xml:space="preserve">If the plank can support a mass of </w:t>
      </w:r>
      <w:r w:rsidR="00827FCA">
        <w:rPr>
          <w:rFonts w:ascii="Arial" w:hAnsi="Arial" w:cs="Arial"/>
          <w:bCs/>
          <w:sz w:val="24"/>
          <w:szCs w:val="24"/>
        </w:rPr>
        <w:t>45</w:t>
      </w:r>
      <w:r w:rsidRPr="009F66C2">
        <w:rPr>
          <w:rFonts w:ascii="Arial" w:hAnsi="Arial" w:cs="Arial"/>
          <w:bCs/>
          <w:sz w:val="24"/>
          <w:szCs w:val="24"/>
        </w:rPr>
        <w:t xml:space="preserve">0 kg, can they safely roll the barrels up the </w:t>
      </w:r>
      <w:r w:rsidR="00827FCA" w:rsidRPr="009F66C2">
        <w:rPr>
          <w:rFonts w:ascii="Arial" w:hAnsi="Arial" w:cs="Arial"/>
          <w:bCs/>
          <w:sz w:val="24"/>
          <w:szCs w:val="24"/>
        </w:rPr>
        <w:t>plank</w:t>
      </w:r>
      <w:r w:rsidR="00827FCA">
        <w:rPr>
          <w:rFonts w:ascii="Arial" w:hAnsi="Arial" w:cs="Arial"/>
          <w:bCs/>
          <w:sz w:val="24"/>
          <w:szCs w:val="24"/>
        </w:rPr>
        <w:t>? Use calculations</w:t>
      </w:r>
      <w:r w:rsidR="00895D73">
        <w:rPr>
          <w:rFonts w:ascii="Arial" w:hAnsi="Arial" w:cs="Arial"/>
          <w:bCs/>
          <w:sz w:val="24"/>
          <w:szCs w:val="24"/>
        </w:rPr>
        <w:t xml:space="preserve"> to support your answer.</w:t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  <w:t xml:space="preserve">  </w:t>
      </w:r>
      <w:r w:rsidR="00827FCA">
        <w:rPr>
          <w:rFonts w:ascii="Arial" w:hAnsi="Arial" w:cs="Arial"/>
          <w:bCs/>
          <w:sz w:val="24"/>
          <w:szCs w:val="24"/>
        </w:rPr>
        <w:t xml:space="preserve">  (3 marks)</w:t>
      </w:r>
      <w:r w:rsidRPr="009F66C2">
        <w:rPr>
          <w:rFonts w:ascii="Arial" w:hAnsi="Arial" w:cs="Arial"/>
          <w:bCs/>
          <w:sz w:val="24"/>
          <w:szCs w:val="24"/>
        </w:rPr>
        <w:t xml:space="preserve"> </w:t>
      </w: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8D0CE5" w:rsidRPr="008D0CE5" w:rsidRDefault="008D0CE5" w:rsidP="008D0CE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8D0CE5">
        <w:rPr>
          <w:rFonts w:ascii="Arial" w:hAnsi="Arial" w:cs="Arial"/>
          <w:b/>
          <w:sz w:val="24"/>
          <w:szCs w:val="24"/>
        </w:rPr>
        <w:lastRenderedPageBreak/>
        <w:t xml:space="preserve">Question </w:t>
      </w:r>
      <w:r>
        <w:rPr>
          <w:rFonts w:ascii="Arial" w:hAnsi="Arial" w:cs="Arial"/>
          <w:b/>
          <w:sz w:val="24"/>
          <w:szCs w:val="24"/>
        </w:rPr>
        <w:t>1</w:t>
      </w:r>
      <w:r w:rsidR="006054D1">
        <w:rPr>
          <w:rFonts w:ascii="Arial" w:hAnsi="Arial" w:cs="Arial"/>
          <w:b/>
          <w:sz w:val="24"/>
          <w:szCs w:val="24"/>
        </w:rPr>
        <w:t>1</w:t>
      </w: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The graph below shows the speed of two cars.    </w:t>
      </w:r>
    </w:p>
    <w:p w:rsidR="008D0CE5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2086784" behindDoc="0" locked="0" layoutInCell="1" allowOverlap="1" wp14:anchorId="191CA134" wp14:editId="7A610A59">
            <wp:simplePos x="0" y="0"/>
            <wp:positionH relativeFrom="column">
              <wp:posOffset>1064895</wp:posOffset>
            </wp:positionH>
            <wp:positionV relativeFrom="paragraph">
              <wp:posOffset>74930</wp:posOffset>
            </wp:positionV>
            <wp:extent cx="3981450" cy="2352675"/>
            <wp:effectExtent l="0" t="0" r="19050" b="9525"/>
            <wp:wrapNone/>
            <wp:docPr id="97" name="Chart 9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V relativeFrom="margin">
              <wp14:pctHeight>0</wp14:pctHeight>
            </wp14:sizeRelV>
          </wp:anchor>
        </w:drawing>
      </w: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04ED0D63" wp14:editId="15274331">
                <wp:simplePos x="0" y="0"/>
                <wp:positionH relativeFrom="column">
                  <wp:posOffset>568643</wp:posOffset>
                </wp:positionH>
                <wp:positionV relativeFrom="paragraph">
                  <wp:posOffset>113982</wp:posOffset>
                </wp:positionV>
                <wp:extent cx="1188720" cy="333375"/>
                <wp:effectExtent l="0" t="0" r="0" b="0"/>
                <wp:wrapNone/>
                <wp:docPr id="61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88720" cy="333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E80F3B" w:rsidRPr="00E80F3B" w:rsidRDefault="00E80F3B" w:rsidP="00E80F3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Speed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(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position w:val="7"/>
                                <w:vertAlign w:val="superscript"/>
                              </w:rPr>
                              <w:t>-1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" o:spid="_x0000_s1064" type="#_x0000_t202" style="position:absolute;margin-left:44.8pt;margin-top:8.95pt;width:93.6pt;height:26.25pt;rotation:-90;z-index:25209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" filled="f" stroked="f">
                <v:textbox>
                  <w:txbxContent>
                    <w:p w:rsidR="00E80F3B" w:rsidRPr="00E80F3B" w:rsidRDefault="00E80F3B" w:rsidP="00E80F3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Speed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(</w:t>
                      </w: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m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</w:t>
                      </w: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</w:t>
                      </w: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  <w:position w:val="7"/>
                          <w:vertAlign w:val="superscript"/>
                        </w:rPr>
                        <w:t>-1</w:t>
                      </w: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77AC3CC6" wp14:editId="25A468D9">
                <wp:simplePos x="0" y="0"/>
                <wp:positionH relativeFrom="column">
                  <wp:posOffset>2684145</wp:posOffset>
                </wp:positionH>
                <wp:positionV relativeFrom="paragraph">
                  <wp:posOffset>96520</wp:posOffset>
                </wp:positionV>
                <wp:extent cx="926346" cy="285750"/>
                <wp:effectExtent l="0" t="0" r="7620" b="0"/>
                <wp:wrapNone/>
                <wp:docPr id="98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346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0F3B" w:rsidRPr="00E80F3B" w:rsidRDefault="00E80F3B" w:rsidP="00E80F3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dark1"/>
                              </w:rPr>
                              <w:t>Time (s)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2" o:spid="_x0000_s1065" type="#_x0000_t202" style="position:absolute;margin-left:211.35pt;margin-top:7.6pt;width:72.95pt;height:22.5pt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" fillcolor="white [3201]" stroked="f">
                <v:textbox>
                  <w:txbxContent>
                    <w:p w:rsidR="00E80F3B" w:rsidRPr="00E80F3B" w:rsidRDefault="00E80F3B" w:rsidP="00E80F3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color w:val="000000" w:themeColor="dark1"/>
                        </w:rPr>
                        <w:t>Time (s)</w:t>
                      </w:r>
                    </w:p>
                  </w:txbxContent>
                </v:textbox>
              </v:shape>
            </w:pict>
          </mc:Fallback>
        </mc:AlternateContent>
      </w: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The speed limit in the vicinity of the two cars is 90 km h</w:t>
      </w:r>
      <w:r w:rsidRPr="00CD7B99">
        <w:rPr>
          <w:rFonts w:ascii="Arial" w:hAnsi="Arial" w:cs="Arial"/>
          <w:sz w:val="24"/>
          <w:szCs w:val="24"/>
          <w:vertAlign w:val="superscript"/>
        </w:rPr>
        <w:t>-1</w:t>
      </w:r>
    </w:p>
    <w:p w:rsidR="008D0CE5" w:rsidRPr="008D0CE5" w:rsidRDefault="008D0CE5" w:rsidP="008D0CE5">
      <w:pPr>
        <w:pStyle w:val="ListParagraph"/>
        <w:numPr>
          <w:ilvl w:val="0"/>
          <w:numId w:val="15"/>
        </w:numPr>
        <w:spacing w:after="0"/>
        <w:ind w:left="426" w:hanging="426"/>
        <w:jc w:val="both"/>
        <w:rPr>
          <w:rFonts w:ascii="Arial" w:hAnsi="Arial" w:cs="Arial"/>
          <w:sz w:val="24"/>
          <w:szCs w:val="24"/>
        </w:rPr>
      </w:pPr>
      <w:r w:rsidRPr="008D0CE5">
        <w:rPr>
          <w:rFonts w:ascii="Arial" w:hAnsi="Arial" w:cs="Arial"/>
          <w:sz w:val="24"/>
          <w:szCs w:val="24"/>
        </w:rPr>
        <w:t>By how much is the speeding car exceeding the speed limit? Give your answer in km h</w:t>
      </w:r>
      <w:r w:rsidRPr="008D0CE5">
        <w:rPr>
          <w:rFonts w:ascii="Arial" w:hAnsi="Arial" w:cs="Arial"/>
          <w:sz w:val="24"/>
          <w:szCs w:val="24"/>
          <w:vertAlign w:val="superscript"/>
        </w:rPr>
        <w:t>-1</w:t>
      </w:r>
      <w:r w:rsidRPr="008D0CE5">
        <w:rPr>
          <w:rFonts w:ascii="Arial" w:hAnsi="Arial" w:cs="Arial"/>
          <w:sz w:val="24"/>
          <w:szCs w:val="24"/>
        </w:rPr>
        <w:t>.</w:t>
      </w:r>
    </w:p>
    <w:p w:rsidR="008D0CE5" w:rsidRPr="008D0CE5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  <w:r w:rsidRPr="008D0CE5"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</w:t>
      </w:r>
      <w:r w:rsidRPr="008D0CE5">
        <w:rPr>
          <w:rFonts w:ascii="Arial" w:hAnsi="Arial" w:cs="Arial"/>
          <w:sz w:val="24"/>
          <w:szCs w:val="24"/>
        </w:rPr>
        <w:t>(2 marks)</w:t>
      </w:r>
    </w:p>
    <w:p w:rsidR="008D0CE5" w:rsidRPr="00CD7B99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Pr="008D0CE5" w:rsidRDefault="008D0CE5" w:rsidP="008D0CE5">
      <w:pPr>
        <w:pStyle w:val="ListParagraph"/>
        <w:numPr>
          <w:ilvl w:val="0"/>
          <w:numId w:val="15"/>
        </w:numPr>
        <w:spacing w:after="0"/>
        <w:ind w:left="426" w:hanging="426"/>
        <w:jc w:val="both"/>
        <w:rPr>
          <w:rFonts w:ascii="Arial" w:hAnsi="Arial" w:cs="Arial"/>
          <w:sz w:val="24"/>
          <w:szCs w:val="24"/>
        </w:rPr>
      </w:pPr>
      <w:r w:rsidRPr="008D0CE5">
        <w:rPr>
          <w:rFonts w:ascii="Arial" w:hAnsi="Arial" w:cs="Arial"/>
          <w:sz w:val="24"/>
          <w:szCs w:val="24"/>
        </w:rPr>
        <w:t xml:space="preserve">The police car gives chase to the speeding car 10 seconds after it passes. What is the acceleration of the police car at time t = 45 seconds on the graph?  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r w:rsidRPr="008D0CE5">
        <w:rPr>
          <w:rFonts w:ascii="Arial" w:hAnsi="Arial" w:cs="Arial"/>
          <w:sz w:val="24"/>
          <w:szCs w:val="24"/>
        </w:rPr>
        <w:t xml:space="preserve">  (2 marks)</w:t>
      </w: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Pr="008D0CE5" w:rsidRDefault="008D0CE5" w:rsidP="008D0CE5">
      <w:pPr>
        <w:pStyle w:val="ListParagraph"/>
        <w:numPr>
          <w:ilvl w:val="0"/>
          <w:numId w:val="15"/>
        </w:numPr>
        <w:spacing w:after="0"/>
        <w:ind w:left="426" w:hanging="426"/>
        <w:jc w:val="both"/>
        <w:rPr>
          <w:rFonts w:ascii="Arial" w:hAnsi="Arial" w:cs="Arial"/>
          <w:sz w:val="24"/>
          <w:szCs w:val="24"/>
        </w:rPr>
      </w:pPr>
      <w:r w:rsidRPr="008D0CE5">
        <w:rPr>
          <w:rFonts w:ascii="Arial" w:hAnsi="Arial" w:cs="Arial"/>
          <w:sz w:val="24"/>
          <w:szCs w:val="24"/>
        </w:rPr>
        <w:t xml:space="preserve">Using the graph, calculate whether the police car has passed the speeding car by the time in the 100 seconds shown.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r w:rsidRPr="008D0CE5">
        <w:rPr>
          <w:rFonts w:ascii="Arial" w:hAnsi="Arial" w:cs="Arial"/>
          <w:sz w:val="24"/>
          <w:szCs w:val="24"/>
        </w:rPr>
        <w:t xml:space="preserve"> (6 marks)</w:t>
      </w: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rPr>
          <w:rFonts w:ascii="Arial" w:eastAsia="Times New Roman" w:hAnsi="Arial" w:cs="Arial"/>
          <w:sz w:val="24"/>
          <w:szCs w:val="24"/>
          <w:lang w:eastAsia="en-AU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Pr="00CD7B99" w:rsidRDefault="00495B50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495B50">
      <w:pPr>
        <w:tabs>
          <w:tab w:val="right" w:pos="9360"/>
        </w:tabs>
        <w:rPr>
          <w:rFonts w:ascii="Arial" w:hAnsi="Arial" w:cs="Arial"/>
          <w:b/>
          <w:bCs/>
          <w:sz w:val="24"/>
          <w:szCs w:val="24"/>
          <w:lang w:eastAsia="ar-SA"/>
        </w:rPr>
      </w:pPr>
      <w:r w:rsidRPr="00CD7B99">
        <w:rPr>
          <w:rFonts w:ascii="Arial" w:hAnsi="Arial" w:cs="Arial"/>
          <w:b/>
          <w:bCs/>
          <w:sz w:val="24"/>
          <w:szCs w:val="24"/>
        </w:rPr>
        <w:lastRenderedPageBreak/>
        <w:t xml:space="preserve">Question </w:t>
      </w:r>
      <w:r w:rsidR="00495B50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6054D1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Pr="00CD7B99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A roller coaster car of mass 800 kg is going over the apex of a circular section of track. The car has a speed of 6.00 m s</w:t>
      </w:r>
      <w:r w:rsidRPr="00CD7B99">
        <w:rPr>
          <w:rFonts w:ascii="Arial" w:hAnsi="Arial" w:cs="Arial"/>
          <w:sz w:val="24"/>
          <w:szCs w:val="24"/>
          <w:vertAlign w:val="superscript"/>
        </w:rPr>
        <w:t>-1</w:t>
      </w:r>
      <w:r w:rsidRPr="00CD7B99">
        <w:rPr>
          <w:rFonts w:ascii="Arial" w:hAnsi="Arial" w:cs="Arial"/>
          <w:sz w:val="24"/>
          <w:szCs w:val="24"/>
        </w:rPr>
        <w:t>. Calculate the radius of the curve for the car to experience a normal reaction force of 4000 N from the track. You must refer to a vector diagram in your answer.</w:t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  <w:t xml:space="preserve">    (4 marks)</w:t>
      </w: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bCs/>
          <w:noProof/>
          <w:sz w:val="24"/>
          <w:szCs w:val="24"/>
          <w:lang w:eastAsia="en-AU"/>
        </w:rPr>
        <mc:AlternateContent>
          <mc:Choice Requires="wpc">
            <w:drawing>
              <wp:anchor distT="0" distB="0" distL="114300" distR="114300" simplePos="0" relativeHeight="252036608" behindDoc="0" locked="0" layoutInCell="1" allowOverlap="1" wp14:anchorId="4CFE9BAD" wp14:editId="5EA71097">
                <wp:simplePos x="0" y="0"/>
                <wp:positionH relativeFrom="column">
                  <wp:posOffset>2088515</wp:posOffset>
                </wp:positionH>
                <wp:positionV relativeFrom="paragraph">
                  <wp:posOffset>97155</wp:posOffset>
                </wp:positionV>
                <wp:extent cx="3971925" cy="1155700"/>
                <wp:effectExtent l="0" t="0" r="0" b="6350"/>
                <wp:wrapSquare wrapText="bothSides"/>
                <wp:docPr id="513" name="Canvas 5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84" name="Group 184"/>
                        <wpg:cNvGrpSpPr/>
                        <wpg:grpSpPr>
                          <a:xfrm>
                            <a:off x="51208" y="49225"/>
                            <a:ext cx="3847795" cy="1092009"/>
                            <a:chOff x="950976" y="444246"/>
                            <a:chExt cx="3847795" cy="1092009"/>
                          </a:xfrm>
                        </wpg:grpSpPr>
                        <wpg:grpSp>
                          <wpg:cNvPr id="185" name="Group 185"/>
                          <wpg:cNvGrpSpPr/>
                          <wpg:grpSpPr>
                            <a:xfrm>
                              <a:off x="2121408" y="520446"/>
                              <a:ext cx="936346" cy="450493"/>
                              <a:chOff x="2077516" y="608228"/>
                              <a:chExt cx="936346" cy="450493"/>
                            </a:xfrm>
                          </wpg:grpSpPr>
                          <wps:wsp>
                            <wps:cNvPr id="186" name="Rounded Rectangle 186"/>
                            <wps:cNvSpPr/>
                            <wps:spPr>
                              <a:xfrm>
                                <a:off x="2077516" y="608228"/>
                                <a:ext cx="936346" cy="336500"/>
                              </a:xfrm>
                              <a:prstGeom prst="round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ysClr val="windowText" lastClr="000000">
                                      <a:tint val="50000"/>
                                      <a:satMod val="300000"/>
                                    </a:sysClr>
                                  </a:gs>
                                  <a:gs pos="35000">
                                    <a:sysClr val="windowText" lastClr="000000">
                                      <a:tint val="37000"/>
                                      <a:satMod val="300000"/>
                                    </a:sysClr>
                                  </a:gs>
                                  <a:gs pos="100000">
                                    <a:sysClr val="windowText" lastClr="000000">
                                      <a:tint val="15000"/>
                                      <a:satMod val="350000"/>
                                    </a:sys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" name="Oval 187"/>
                            <wps:cNvSpPr/>
                            <wps:spPr>
                              <a:xfrm>
                                <a:off x="2077516" y="831950"/>
                                <a:ext cx="241402" cy="226771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ysClr val="windowText" lastClr="000000">
                                      <a:tint val="50000"/>
                                      <a:satMod val="300000"/>
                                    </a:sysClr>
                                  </a:gs>
                                  <a:gs pos="35000">
                                    <a:sysClr val="windowText" lastClr="000000">
                                      <a:tint val="37000"/>
                                      <a:satMod val="300000"/>
                                    </a:sysClr>
                                  </a:gs>
                                  <a:gs pos="100000">
                                    <a:sysClr val="windowText" lastClr="000000">
                                      <a:tint val="15000"/>
                                      <a:satMod val="350000"/>
                                    </a:sysClr>
                                  </a:gs>
                                </a:gsLst>
                                <a:lin ang="16200000" scaled="1"/>
                              </a:gradFill>
                              <a:ln w="5715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" name="Oval 188"/>
                            <wps:cNvSpPr/>
                            <wps:spPr>
                              <a:xfrm>
                                <a:off x="2772460" y="831950"/>
                                <a:ext cx="241402" cy="226771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ysClr val="windowText" lastClr="000000">
                                      <a:tint val="50000"/>
                                      <a:satMod val="300000"/>
                                    </a:sysClr>
                                  </a:gs>
                                  <a:gs pos="35000">
                                    <a:sysClr val="windowText" lastClr="000000">
                                      <a:tint val="37000"/>
                                      <a:satMod val="300000"/>
                                    </a:sysClr>
                                  </a:gs>
                                  <a:gs pos="100000">
                                    <a:sysClr val="windowText" lastClr="000000">
                                      <a:tint val="15000"/>
                                      <a:satMod val="350000"/>
                                    </a:sysClr>
                                  </a:gs>
                                </a:gsLst>
                                <a:lin ang="16200000" scaled="1"/>
                              </a:gradFill>
                              <a:ln w="5715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9" name="Freeform 189"/>
                          <wps:cNvSpPr/>
                          <wps:spPr>
                            <a:xfrm>
                              <a:off x="950976" y="965606"/>
                              <a:ext cx="3269894" cy="570649"/>
                            </a:xfrm>
                            <a:custGeom>
                              <a:avLst/>
                              <a:gdLst>
                                <a:gd name="connsiteX0" fmla="*/ 0 w 3269894"/>
                                <a:gd name="connsiteY0" fmla="*/ 570649 h 570649"/>
                                <a:gd name="connsiteX1" fmla="*/ 1594713 w 3269894"/>
                                <a:gd name="connsiteY1" fmla="*/ 64 h 570649"/>
                                <a:gd name="connsiteX2" fmla="*/ 3269894 w 3269894"/>
                                <a:gd name="connsiteY2" fmla="*/ 541389 h 5706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269894" h="570649">
                                  <a:moveTo>
                                    <a:pt x="0" y="570649"/>
                                  </a:moveTo>
                                  <a:cubicBezTo>
                                    <a:pt x="524865" y="287795"/>
                                    <a:pt x="1049731" y="4941"/>
                                    <a:pt x="1594713" y="64"/>
                                  </a:cubicBezTo>
                                  <a:cubicBezTo>
                                    <a:pt x="2139695" y="-4813"/>
                                    <a:pt x="2704794" y="268288"/>
                                    <a:pt x="3269894" y="541389"/>
                                  </a:cubicBezTo>
                                </a:path>
                              </a:pathLst>
                            </a:custGeom>
                            <a:noFill/>
                            <a:ln w="25400" cap="flat" cmpd="sng" algn="ctr">
                              <a:solidFill>
                                <a:srgbClr val="4F81BD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Straight Arrow Connector 190"/>
                          <wps:cNvCnPr/>
                          <wps:spPr>
                            <a:xfrm flipH="1">
                              <a:off x="1572768" y="965606"/>
                              <a:ext cx="395022" cy="138990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191" name="Text Box 191"/>
                          <wps:cNvSpPr txBox="1"/>
                          <wps:spPr>
                            <a:xfrm>
                              <a:off x="3233318" y="870814"/>
                              <a:ext cx="1565453" cy="2779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80F3B" w:rsidRDefault="00E80F3B" w:rsidP="00E80F3B">
                                <w:r>
                                  <w:t>Roller coaster track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Text Box 512"/>
                          <wps:cNvSpPr txBox="1"/>
                          <wps:spPr>
                            <a:xfrm>
                              <a:off x="3105466" y="444246"/>
                              <a:ext cx="1565453" cy="2779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80F3B" w:rsidRDefault="00E80F3B" w:rsidP="00E80F3B">
                                <w:r>
                                  <w:t>Roller coaster car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13" o:spid="_x0000_s1066" editas="canvas" style="position:absolute;margin-left:164.45pt;margin-top:7.65pt;width:312.75pt;height:91pt;z-index:252036608;mso-position-horizontal-relative:text;mso-position-vertical-relative:text" coordsize="39719,11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">
                <v:shape id="_x0000_s1067" type="#_x0000_t75" style="position:absolute;width:39719;height:11557;visibility:visible;mso-wrap-style:square">
                  <v:fill o:detectmouseclick="t"/>
                  <v:path o:connecttype="none"/>
                </v:shape>
                <v:group id="Group 184" o:spid="_x0000_s1068" style="position:absolute;left:512;top:492;width:38478;height:10920" coordorigin="9509,4442" coordsize="38477,10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group id="Group 185" o:spid="_x0000_s1069" style="position:absolute;left:21214;top:5204;width:9363;height:4505" coordorigin="20775,6082" coordsize="9363,4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  <v:roundrect id="Rounded Rectangle 186" o:spid="_x0000_s1070" style="position:absolute;left:20775;top:6082;width:9363;height:33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7z8QA&#10;AADcAAAADwAAAGRycy9kb3ducmV2LnhtbERPS2vCQBC+F/wPywi9iG5aQUJ0FekD2l5K4+M8ZMdk&#10;Y3Y2ZLca/fVuQehtPr7nLFa9bcSJOm8cK3iaJCCIC6cNlwq2m/dxCsIHZI2NY1JwIQ+r5eBhgZl2&#10;Z/6hUx5KEUPYZ6igCqHNpPRFRRb9xLXEkTu4zmKIsCul7vAcw20jn5NkJi0ajg0VtvRSUXHMf62C&#10;KdfXXXIZbd72qcm/Puv6e2RelXoc9us5iEB9+Bff3R86zk9n8PdMvE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u8/EAAAA3AAAAA8AAAAAAAAAAAAAAAAAmAIAAGRycy9k&#10;b3ducmV2LnhtbFBLBQYAAAAABAAEAPUAAACJAwAAAAA=&#10;" fillcolor="#bcbcbc">
                      <v:fill color2="#ededed" rotate="t" angle="180" colors="0 #bcbcbc;22938f #d0d0d0;1 #ededed" focus="100%" type="gradient"/>
                      <v:shadow on="t" color="black" opacity="24903f" origin=",.5" offset="0,.55556mm"/>
                    </v:roundrect>
                    <v:oval id="Oval 187" o:spid="_x0000_s1071" style="position:absolute;left:20775;top:8319;width:2414;height:2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5+cQA&#10;AADcAAAADwAAAGRycy9kb3ducmV2LnhtbERPTWsCMRC9F/ofwgjeatYerF2NUkRtoSC4FfU4bMbd&#10;rZvJkkTd9tcbQfA2j/c542lranEm5yvLCvq9BARxbnXFhYLNz+JlCMIHZI21ZVLwRx6mk+enMaba&#10;XnhN5ywUIoawT1FBGUKTSunzkgz6nm2II3ewzmCI0BVSO7zEcFPL1yQZSIMVx4YSG5qVlB+zk1Hw&#10;+/65PRV6OT/8b+rj99zN9rtVplS3036MQARqw0N8d3/pOH/4Brdn4gVyc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+fnEAAAA3AAAAA8AAAAAAAAAAAAAAAAAmAIAAGRycy9k&#10;b3ducmV2LnhtbFBLBQYAAAAABAAEAPUAAACJAwAAAAA=&#10;" fillcolor="#bcbcbc" strokeweight="4.5pt">
                      <v:fill color2="#ededed" rotate="t" angle="180" colors="0 #bcbcbc;22938f #d0d0d0;1 #ededed" focus="100%" type="gradient"/>
                      <v:shadow on="t" color="black" opacity="24903f" origin=",.5" offset="0,.55556mm"/>
                    </v:oval>
                    <v:oval id="Oval 188" o:spid="_x0000_s1072" style="position:absolute;left:27724;top:8319;width:2414;height:2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ti8cA&#10;AADcAAAADwAAAGRycy9kb3ducmV2LnhtbESPQWvCQBCF74X+h2UK3uqmPRQbXUXEtkKh0CjqcciO&#10;STQ7G3ZXTfvrO4eCtxnem/e+mcx616oLhdh4NvA0zEARl942XBnYrN8eR6BiQrbYeiYDPxRhNr2/&#10;m2Bu/ZW/6VKkSkkIxxwN1Cl1udaxrMlhHPqOWLSDDw6TrKHSNuBVwl2rn7PsRTtsWBpq7GhRU3kq&#10;zs7A8fVje67s+/Lwu2lPn8uw2O++CmMGD/18DCpRn27m/+uVFfyR0MozMoGe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kbYvHAAAA3AAAAA8AAAAAAAAAAAAAAAAAmAIAAGRy&#10;cy9kb3ducmV2LnhtbFBLBQYAAAAABAAEAPUAAACMAwAAAAA=&#10;" fillcolor="#bcbcbc" strokeweight="4.5pt">
                      <v:fill color2="#ededed" rotate="t" angle="180" colors="0 #bcbcbc;22938f #d0d0d0;1 #ededed" focus="100%" type="gradient"/>
                      <v:shadow on="t" color="black" opacity="24903f" origin=",.5" offset="0,.55556mm"/>
                    </v:oval>
                  </v:group>
                  <v:shape id="Freeform 189" o:spid="_x0000_s1073" style="position:absolute;left:9509;top:9656;width:32699;height:5706;visibility:visible;mso-wrap-style:square;v-text-anchor:middle" coordsize="3269894,570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e9AMYA&#10;AADcAAAADwAAAGRycy9kb3ducmV2LnhtbESPzW7CMBCE70h9B2srcUHFCaoqmmJQi1RReuPn0ts2&#10;3saBeJ3ahoS3x0iVetvVzDc7O1v0thFn8qF2rCAfZyCIS6drrhTsd+8PUxAhImtsHJOCCwVYzO8G&#10;Myy063hD522sRArhUKACE2NbSBlKQxbD2LXESftx3mJMq6+k9tilcNvISZY9SYs1pwsGW1oaKo/b&#10;k001Rt/arFfLR/pdTTZvB59/dl+5UsP7/vUFRKQ+/pv/6A+duOkz3J5JE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e9AMYAAADcAAAADwAAAAAAAAAAAAAAAACYAgAAZHJz&#10;L2Rvd25yZXYueG1sUEsFBgAAAAAEAAQA9QAAAIsDAAAAAA==&#10;" path="m,570649c524865,287795,1049731,4941,1594713,64v544982,-4877,1110081,268224,1675181,541325e" filled="f" strokecolor="#385d8a" strokeweight="2pt">
                    <v:path arrowok="t" o:connecttype="custom" o:connectlocs="0,570649;1594713,64;3269894,541389" o:connectangles="0,0,0"/>
                  </v:shape>
                  <v:shape id="Straight Arrow Connector 190" o:spid="_x0000_s1074" type="#_x0000_t32" style="position:absolute;left:15727;top:9656;width:3950;height:138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8fi8QAAADcAAAADwAAAGRycy9kb3ducmV2LnhtbESPQW/CMAyF70j8h8hIu0EKB7Z1BDQm&#10;TXAchWk7eo3XdGucqgm0+/f4MImbn/y+5+fVZvCNulAX68AG5rMMFHEZbM2VgdPxdfoAKiZki01g&#10;MvBHETbr8WiFuQ09H+hSpEpJCMccDbiU2lzrWDryGGehJZbdd+g8JpFdpW2HvYT7Ri+ybKk91iwX&#10;HLb04qj8Lc5eavTUuq/P4szbN1wc9x/Nz+7+3Zi7yfD8BCrRkG7mf3pvhXuU+vKMTK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nx+LxAAAANwAAAAPAAAAAAAAAAAA&#10;AAAAAKECAABkcnMvZG93bnJldi54bWxQSwUGAAAAAAQABAD5AAAAkgMAAAAA&#10;" strokecolor="windowText" strokeweight="2.25pt">
                    <v:stroke endarrow="open"/>
                  </v:shape>
                  <v:shape id="Text Box 191" o:spid="_x0000_s1075" type="#_x0000_t202" style="position:absolute;left:32333;top:8708;width:15654;height:2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6H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nwzh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I6H8MAAADcAAAADwAAAAAAAAAAAAAAAACYAgAAZHJzL2Rv&#10;d25yZXYueG1sUEsFBgAAAAAEAAQA9QAAAIgDAAAAAA==&#10;" filled="f" stroked="f" strokeweight=".5pt">
                    <v:textbox>
                      <w:txbxContent>
                        <w:p w:rsidR="00E80F3B" w:rsidRDefault="00E80F3B" w:rsidP="00E80F3B">
                          <w:r>
                            <w:t>Roller coaster track</w:t>
                          </w:r>
                        </w:p>
                      </w:txbxContent>
                    </v:textbox>
                  </v:shape>
                  <v:shape id="Text Box 512" o:spid="_x0000_s1076" type="#_x0000_t202" style="position:absolute;left:31054;top:4442;width:15655;height:2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wLK8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rBYp7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wLK8YAAADcAAAADwAAAAAAAAAAAAAAAACYAgAAZHJz&#10;L2Rvd25yZXYueG1sUEsFBgAAAAAEAAQA9QAAAIsDAAAAAA==&#10;" filled="f" stroked="f" strokeweight=".5pt">
                    <v:textbox>
                      <w:txbxContent>
                        <w:p w:rsidR="00E80F3B" w:rsidRDefault="00E80F3B" w:rsidP="00E80F3B">
                          <w:r>
                            <w:t>Roller coaster car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  <w:bookmarkStart w:id="0" w:name="_GoBack"/>
    </w:p>
    <w:p w:rsidR="00E80F3B" w:rsidRPr="00CD7B99" w:rsidRDefault="00E80F3B" w:rsidP="00495B50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bookmarkEnd w:id="0"/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645920" w:rsidRPr="00CD7B99" w:rsidRDefault="00645920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sectPr w:rsidR="00645920" w:rsidRPr="00CD7B99" w:rsidSect="00771DFA">
      <w:footerReference w:type="default" r:id="rId17"/>
      <w:pgSz w:w="11906" w:h="16838"/>
      <w:pgMar w:top="567" w:right="992" w:bottom="851" w:left="99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34F" w:rsidRDefault="00DF734F" w:rsidP="007B3B98">
      <w:pPr>
        <w:spacing w:after="0" w:line="240" w:lineRule="auto"/>
      </w:pPr>
      <w:r>
        <w:separator/>
      </w:r>
    </w:p>
  </w:endnote>
  <w:endnote w:type="continuationSeparator" w:id="0">
    <w:p w:rsidR="00DF734F" w:rsidRDefault="00DF734F" w:rsidP="007B3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CE5" w:rsidRDefault="008D0CE5">
    <w:pPr>
      <w:pStyle w:val="Footer"/>
    </w:pP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0C3401">
      <w:rPr>
        <w:noProof/>
      </w:rPr>
      <w:t>8</w:t>
    </w:r>
    <w:r>
      <w:rPr>
        <w:noProof/>
      </w:rPr>
      <w:fldChar w:fldCharType="end"/>
    </w:r>
  </w:p>
  <w:p w:rsidR="008D0CE5" w:rsidRDefault="008D0C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34F" w:rsidRDefault="00DF734F" w:rsidP="007B3B98">
      <w:pPr>
        <w:spacing w:after="0" w:line="240" w:lineRule="auto"/>
      </w:pPr>
      <w:r>
        <w:separator/>
      </w:r>
    </w:p>
  </w:footnote>
  <w:footnote w:type="continuationSeparator" w:id="0">
    <w:p w:rsidR="00DF734F" w:rsidRDefault="00DF734F" w:rsidP="007B3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84A22"/>
    <w:multiLevelType w:val="hybridMultilevel"/>
    <w:tmpl w:val="85522038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0A4163"/>
    <w:multiLevelType w:val="hybridMultilevel"/>
    <w:tmpl w:val="8A96173E"/>
    <w:lvl w:ilvl="0" w:tplc="15363F70">
      <w:start w:val="1"/>
      <w:numFmt w:val="lowerLetter"/>
      <w:lvlText w:val="(%1)"/>
      <w:lvlJc w:val="left"/>
      <w:pPr>
        <w:tabs>
          <w:tab w:val="num" w:pos="2035"/>
        </w:tabs>
        <w:ind w:left="2035" w:hanging="1035"/>
      </w:pPr>
      <w:rPr>
        <w:rFonts w:hint="default"/>
      </w:rPr>
    </w:lvl>
    <w:lvl w:ilvl="1" w:tplc="F9222396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CDD783F"/>
    <w:multiLevelType w:val="hybridMultilevel"/>
    <w:tmpl w:val="D73CB48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511A12"/>
    <w:multiLevelType w:val="hybridMultilevel"/>
    <w:tmpl w:val="A23699B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7A640FF"/>
    <w:multiLevelType w:val="hybridMultilevel"/>
    <w:tmpl w:val="067E71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9A5E75"/>
    <w:multiLevelType w:val="hybridMultilevel"/>
    <w:tmpl w:val="5BA2D3B2"/>
    <w:lvl w:ilvl="0" w:tplc="EDE87EC2">
      <w:start w:val="1"/>
      <w:numFmt w:val="decimal"/>
      <w:lvlText w:val="%1"/>
      <w:lvlJc w:val="left"/>
      <w:pPr>
        <w:tabs>
          <w:tab w:val="num" w:pos="870"/>
        </w:tabs>
        <w:ind w:left="870" w:hanging="57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5065EA0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AEA5837"/>
    <w:multiLevelType w:val="hybridMultilevel"/>
    <w:tmpl w:val="01403A3A"/>
    <w:lvl w:ilvl="0" w:tplc="0C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3E854616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>
    <w:nsid w:val="413379EB"/>
    <w:multiLevelType w:val="hybridMultilevel"/>
    <w:tmpl w:val="257AFB0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CC6AD5"/>
    <w:multiLevelType w:val="hybridMultilevel"/>
    <w:tmpl w:val="9ABE0D64"/>
    <w:lvl w:ilvl="0" w:tplc="D0FECF5E">
      <w:start w:val="1"/>
      <w:numFmt w:val="lowerLetter"/>
      <w:lvlText w:val="%1)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70"/>
        </w:tabs>
        <w:ind w:left="127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90"/>
        </w:tabs>
        <w:ind w:left="199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10"/>
        </w:tabs>
        <w:ind w:left="271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30"/>
        </w:tabs>
        <w:ind w:left="343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50"/>
        </w:tabs>
        <w:ind w:left="415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70"/>
        </w:tabs>
        <w:ind w:left="487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90"/>
        </w:tabs>
        <w:ind w:left="559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10"/>
        </w:tabs>
        <w:ind w:left="6310" w:hanging="180"/>
      </w:pPr>
    </w:lvl>
  </w:abstractNum>
  <w:abstractNum w:abstractNumId="10">
    <w:nsid w:val="47BE7C00"/>
    <w:multiLevelType w:val="hybridMultilevel"/>
    <w:tmpl w:val="D3224A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162B00"/>
    <w:multiLevelType w:val="singleLevel"/>
    <w:tmpl w:val="FB26AA9E"/>
    <w:lvl w:ilvl="0">
      <w:numFmt w:val="decimal"/>
      <w:pStyle w:val="csbullet"/>
      <w:lvlText w:val=""/>
      <w:lvlJc w:val="left"/>
      <w:rPr>
        <w:rFonts w:cs="Times New Roman"/>
      </w:rPr>
    </w:lvl>
  </w:abstractNum>
  <w:abstractNum w:abstractNumId="12">
    <w:nsid w:val="534A725D"/>
    <w:multiLevelType w:val="hybridMultilevel"/>
    <w:tmpl w:val="576063C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163628D"/>
    <w:multiLevelType w:val="hybridMultilevel"/>
    <w:tmpl w:val="31AE52D4"/>
    <w:lvl w:ilvl="0" w:tplc="0C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1A2562D"/>
    <w:multiLevelType w:val="hybridMultilevel"/>
    <w:tmpl w:val="B1D24BD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14"/>
  </w:num>
  <w:num w:numId="4">
    <w:abstractNumId w:val="5"/>
  </w:num>
  <w:num w:numId="5">
    <w:abstractNumId w:val="13"/>
  </w:num>
  <w:num w:numId="6">
    <w:abstractNumId w:val="1"/>
  </w:num>
  <w:num w:numId="7">
    <w:abstractNumId w:val="6"/>
  </w:num>
  <w:num w:numId="8">
    <w:abstractNumId w:val="12"/>
  </w:num>
  <w:num w:numId="9">
    <w:abstractNumId w:val="2"/>
  </w:num>
  <w:num w:numId="10">
    <w:abstractNumId w:val="7"/>
  </w:num>
  <w:num w:numId="11">
    <w:abstractNumId w:val="3"/>
  </w:num>
  <w:num w:numId="12">
    <w:abstractNumId w:val="8"/>
  </w:num>
  <w:num w:numId="13">
    <w:abstractNumId w:val="0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763"/>
    <w:rsid w:val="00001FEA"/>
    <w:rsid w:val="00014F7E"/>
    <w:rsid w:val="00015375"/>
    <w:rsid w:val="000451B0"/>
    <w:rsid w:val="00057B91"/>
    <w:rsid w:val="000668B0"/>
    <w:rsid w:val="00076201"/>
    <w:rsid w:val="00084DED"/>
    <w:rsid w:val="00087ABE"/>
    <w:rsid w:val="00097243"/>
    <w:rsid w:val="000B446C"/>
    <w:rsid w:val="000C3401"/>
    <w:rsid w:val="000C4B1F"/>
    <w:rsid w:val="000D2341"/>
    <w:rsid w:val="000D5E2F"/>
    <w:rsid w:val="000D7DC0"/>
    <w:rsid w:val="000E1F57"/>
    <w:rsid w:val="000F338F"/>
    <w:rsid w:val="000F5EDA"/>
    <w:rsid w:val="0010435B"/>
    <w:rsid w:val="001125DB"/>
    <w:rsid w:val="00116441"/>
    <w:rsid w:val="00123C36"/>
    <w:rsid w:val="001477E8"/>
    <w:rsid w:val="00163291"/>
    <w:rsid w:val="001A1D3A"/>
    <w:rsid w:val="001C1995"/>
    <w:rsid w:val="001C21AD"/>
    <w:rsid w:val="001D1191"/>
    <w:rsid w:val="001D6619"/>
    <w:rsid w:val="001D77A5"/>
    <w:rsid w:val="001E302C"/>
    <w:rsid w:val="001F0350"/>
    <w:rsid w:val="00203187"/>
    <w:rsid w:val="00210646"/>
    <w:rsid w:val="00221072"/>
    <w:rsid w:val="002243EF"/>
    <w:rsid w:val="00246608"/>
    <w:rsid w:val="00282591"/>
    <w:rsid w:val="002A1233"/>
    <w:rsid w:val="002B54AE"/>
    <w:rsid w:val="002C1127"/>
    <w:rsid w:val="002F402A"/>
    <w:rsid w:val="003047AB"/>
    <w:rsid w:val="00322EC8"/>
    <w:rsid w:val="003234C6"/>
    <w:rsid w:val="00335A55"/>
    <w:rsid w:val="003367BB"/>
    <w:rsid w:val="00344E3A"/>
    <w:rsid w:val="003924CD"/>
    <w:rsid w:val="00396901"/>
    <w:rsid w:val="003A1ABB"/>
    <w:rsid w:val="003A4641"/>
    <w:rsid w:val="003B2470"/>
    <w:rsid w:val="003B4A7F"/>
    <w:rsid w:val="003B5AD1"/>
    <w:rsid w:val="003C26AA"/>
    <w:rsid w:val="003F5686"/>
    <w:rsid w:val="003F7914"/>
    <w:rsid w:val="004401EC"/>
    <w:rsid w:val="00454A79"/>
    <w:rsid w:val="00455776"/>
    <w:rsid w:val="00463678"/>
    <w:rsid w:val="00482DD8"/>
    <w:rsid w:val="00495B50"/>
    <w:rsid w:val="004A1823"/>
    <w:rsid w:val="004B41B9"/>
    <w:rsid w:val="004C0FA9"/>
    <w:rsid w:val="004C53ED"/>
    <w:rsid w:val="004D43DF"/>
    <w:rsid w:val="004E7F24"/>
    <w:rsid w:val="004F36E0"/>
    <w:rsid w:val="00505F6D"/>
    <w:rsid w:val="00510C7B"/>
    <w:rsid w:val="005211A6"/>
    <w:rsid w:val="00523CB5"/>
    <w:rsid w:val="00524EF6"/>
    <w:rsid w:val="00525A20"/>
    <w:rsid w:val="00533E9C"/>
    <w:rsid w:val="005457C4"/>
    <w:rsid w:val="00561F1A"/>
    <w:rsid w:val="00575B1F"/>
    <w:rsid w:val="005761E0"/>
    <w:rsid w:val="005863EB"/>
    <w:rsid w:val="00591A9A"/>
    <w:rsid w:val="0059384E"/>
    <w:rsid w:val="00594EDA"/>
    <w:rsid w:val="0059657F"/>
    <w:rsid w:val="005A0547"/>
    <w:rsid w:val="005C341E"/>
    <w:rsid w:val="005D3D88"/>
    <w:rsid w:val="005E6A35"/>
    <w:rsid w:val="006054D1"/>
    <w:rsid w:val="00633517"/>
    <w:rsid w:val="006413CC"/>
    <w:rsid w:val="00643619"/>
    <w:rsid w:val="00645920"/>
    <w:rsid w:val="00646443"/>
    <w:rsid w:val="0068364A"/>
    <w:rsid w:val="00695A51"/>
    <w:rsid w:val="006B5FA9"/>
    <w:rsid w:val="006C3B76"/>
    <w:rsid w:val="006F217E"/>
    <w:rsid w:val="007111CC"/>
    <w:rsid w:val="0074053D"/>
    <w:rsid w:val="0074128D"/>
    <w:rsid w:val="00767651"/>
    <w:rsid w:val="00771DFA"/>
    <w:rsid w:val="007757F4"/>
    <w:rsid w:val="0078539F"/>
    <w:rsid w:val="007A0A31"/>
    <w:rsid w:val="007A6B94"/>
    <w:rsid w:val="007B3B98"/>
    <w:rsid w:val="007C0763"/>
    <w:rsid w:val="007C1973"/>
    <w:rsid w:val="007E6213"/>
    <w:rsid w:val="007F099A"/>
    <w:rsid w:val="008011FD"/>
    <w:rsid w:val="00812DB4"/>
    <w:rsid w:val="00820F63"/>
    <w:rsid w:val="00827FCA"/>
    <w:rsid w:val="008319FB"/>
    <w:rsid w:val="0083276B"/>
    <w:rsid w:val="00845016"/>
    <w:rsid w:val="00853201"/>
    <w:rsid w:val="008667AC"/>
    <w:rsid w:val="008711C5"/>
    <w:rsid w:val="008724E6"/>
    <w:rsid w:val="00892A0C"/>
    <w:rsid w:val="00895D73"/>
    <w:rsid w:val="008A3770"/>
    <w:rsid w:val="008B5884"/>
    <w:rsid w:val="008D0CE5"/>
    <w:rsid w:val="008E78E9"/>
    <w:rsid w:val="008F2BFA"/>
    <w:rsid w:val="008F7098"/>
    <w:rsid w:val="00925273"/>
    <w:rsid w:val="00925CB4"/>
    <w:rsid w:val="00963B9C"/>
    <w:rsid w:val="00964DC1"/>
    <w:rsid w:val="00993C42"/>
    <w:rsid w:val="009B78B0"/>
    <w:rsid w:val="009C65F0"/>
    <w:rsid w:val="009F66C2"/>
    <w:rsid w:val="00A16824"/>
    <w:rsid w:val="00A16D46"/>
    <w:rsid w:val="00A270AE"/>
    <w:rsid w:val="00A55971"/>
    <w:rsid w:val="00A6542D"/>
    <w:rsid w:val="00A675AB"/>
    <w:rsid w:val="00A759CA"/>
    <w:rsid w:val="00A80873"/>
    <w:rsid w:val="00A900C1"/>
    <w:rsid w:val="00AA6BF0"/>
    <w:rsid w:val="00AB4FD6"/>
    <w:rsid w:val="00AB55E5"/>
    <w:rsid w:val="00AE7937"/>
    <w:rsid w:val="00AF0091"/>
    <w:rsid w:val="00AF5238"/>
    <w:rsid w:val="00B128C4"/>
    <w:rsid w:val="00B25ECF"/>
    <w:rsid w:val="00B33D45"/>
    <w:rsid w:val="00B5176A"/>
    <w:rsid w:val="00B55AEB"/>
    <w:rsid w:val="00B60245"/>
    <w:rsid w:val="00B643C0"/>
    <w:rsid w:val="00B754BE"/>
    <w:rsid w:val="00B81B13"/>
    <w:rsid w:val="00B83AE9"/>
    <w:rsid w:val="00BA5BE3"/>
    <w:rsid w:val="00BF12C5"/>
    <w:rsid w:val="00C01D37"/>
    <w:rsid w:val="00C01F7E"/>
    <w:rsid w:val="00C076FE"/>
    <w:rsid w:val="00C101D5"/>
    <w:rsid w:val="00C12E00"/>
    <w:rsid w:val="00C4412D"/>
    <w:rsid w:val="00C44977"/>
    <w:rsid w:val="00C46048"/>
    <w:rsid w:val="00C6779E"/>
    <w:rsid w:val="00C73FB6"/>
    <w:rsid w:val="00CA4F7E"/>
    <w:rsid w:val="00CA6CCC"/>
    <w:rsid w:val="00CB209E"/>
    <w:rsid w:val="00CD1BC4"/>
    <w:rsid w:val="00CD7B99"/>
    <w:rsid w:val="00CE514A"/>
    <w:rsid w:val="00D13795"/>
    <w:rsid w:val="00D14AE7"/>
    <w:rsid w:val="00D27EC0"/>
    <w:rsid w:val="00D41851"/>
    <w:rsid w:val="00D54B94"/>
    <w:rsid w:val="00D611A6"/>
    <w:rsid w:val="00D6653C"/>
    <w:rsid w:val="00D71235"/>
    <w:rsid w:val="00D7211D"/>
    <w:rsid w:val="00D827F7"/>
    <w:rsid w:val="00DC279E"/>
    <w:rsid w:val="00DC29EC"/>
    <w:rsid w:val="00DD5129"/>
    <w:rsid w:val="00DE04AF"/>
    <w:rsid w:val="00DE1494"/>
    <w:rsid w:val="00DF734F"/>
    <w:rsid w:val="00E00928"/>
    <w:rsid w:val="00E00E5A"/>
    <w:rsid w:val="00E02BEF"/>
    <w:rsid w:val="00E407BD"/>
    <w:rsid w:val="00E503EE"/>
    <w:rsid w:val="00E54022"/>
    <w:rsid w:val="00E80F3B"/>
    <w:rsid w:val="00E85C85"/>
    <w:rsid w:val="00E9274E"/>
    <w:rsid w:val="00E94F90"/>
    <w:rsid w:val="00EA1D4F"/>
    <w:rsid w:val="00EA23DB"/>
    <w:rsid w:val="00ED34C0"/>
    <w:rsid w:val="00ED3B82"/>
    <w:rsid w:val="00ED4A4F"/>
    <w:rsid w:val="00ED5BF9"/>
    <w:rsid w:val="00ED5C27"/>
    <w:rsid w:val="00ED5D91"/>
    <w:rsid w:val="00ED7A75"/>
    <w:rsid w:val="00EF5D72"/>
    <w:rsid w:val="00F123B5"/>
    <w:rsid w:val="00F23427"/>
    <w:rsid w:val="00F4074D"/>
    <w:rsid w:val="00F46B45"/>
    <w:rsid w:val="00F74815"/>
    <w:rsid w:val="00F7677E"/>
    <w:rsid w:val="00FA6017"/>
    <w:rsid w:val="00FB451E"/>
    <w:rsid w:val="00FC40FC"/>
    <w:rsid w:val="00FC6640"/>
    <w:rsid w:val="00FD17FD"/>
    <w:rsid w:val="00FD2A6F"/>
    <w:rsid w:val="00FD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City"/>
  <w:smartTagType w:namespaceuri="urn:schemas-microsoft-com:office:smarttags" w:name="PlaceType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2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1B13"/>
    <w:pPr>
      <w:spacing w:after="200" w:line="276" w:lineRule="auto"/>
    </w:pPr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C0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C07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501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827F7"/>
    <w:rPr>
      <w:rFonts w:cs="Times New Roman"/>
      <w:color w:val="808080"/>
    </w:rPr>
  </w:style>
  <w:style w:type="table" w:styleId="TableGrid">
    <w:name w:val="Table Grid"/>
    <w:basedOn w:val="TableNormal"/>
    <w:uiPriority w:val="99"/>
    <w:rsid w:val="00FC6640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sbullet">
    <w:name w:val="csbullet"/>
    <w:basedOn w:val="Normal"/>
    <w:uiPriority w:val="99"/>
    <w:rsid w:val="007B3B98"/>
    <w:pPr>
      <w:numPr>
        <w:numId w:val="1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/>
      <w:szCs w:val="20"/>
    </w:rPr>
  </w:style>
  <w:style w:type="paragraph" w:styleId="Header">
    <w:name w:val="header"/>
    <w:basedOn w:val="Normal"/>
    <w:link w:val="HeaderChar"/>
    <w:uiPriority w:val="99"/>
    <w:semiHidden/>
    <w:rsid w:val="007B3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B3B98"/>
    <w:rPr>
      <w:rFonts w:cs="Times New Roman"/>
    </w:rPr>
  </w:style>
  <w:style w:type="paragraph" w:styleId="Footer">
    <w:name w:val="footer"/>
    <w:basedOn w:val="Normal"/>
    <w:link w:val="FooterChar"/>
    <w:uiPriority w:val="99"/>
    <w:rsid w:val="007B3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7B3B98"/>
    <w:rPr>
      <w:rFonts w:cs="Times New Roman"/>
    </w:rPr>
  </w:style>
  <w:style w:type="character" w:customStyle="1" w:styleId="st">
    <w:name w:val="st"/>
    <w:basedOn w:val="DefaultParagraphFont"/>
    <w:rsid w:val="003234C6"/>
  </w:style>
  <w:style w:type="character" w:styleId="Emphasis">
    <w:name w:val="Emphasis"/>
    <w:basedOn w:val="DefaultParagraphFont"/>
    <w:uiPriority w:val="20"/>
    <w:qFormat/>
    <w:locked/>
    <w:rsid w:val="003234C6"/>
    <w:rPr>
      <w:i/>
      <w:iCs/>
    </w:rPr>
  </w:style>
  <w:style w:type="paragraph" w:styleId="NormalWeb">
    <w:name w:val="Normal (Web)"/>
    <w:basedOn w:val="Normal"/>
    <w:uiPriority w:val="99"/>
    <w:unhideWhenUsed/>
    <w:rsid w:val="00963B9C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2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1B13"/>
    <w:pPr>
      <w:spacing w:after="200" w:line="276" w:lineRule="auto"/>
    </w:pPr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C0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C07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501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827F7"/>
    <w:rPr>
      <w:rFonts w:cs="Times New Roman"/>
      <w:color w:val="808080"/>
    </w:rPr>
  </w:style>
  <w:style w:type="table" w:styleId="TableGrid">
    <w:name w:val="Table Grid"/>
    <w:basedOn w:val="TableNormal"/>
    <w:uiPriority w:val="99"/>
    <w:rsid w:val="00FC6640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sbullet">
    <w:name w:val="csbullet"/>
    <w:basedOn w:val="Normal"/>
    <w:uiPriority w:val="99"/>
    <w:rsid w:val="007B3B98"/>
    <w:pPr>
      <w:numPr>
        <w:numId w:val="1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/>
      <w:szCs w:val="20"/>
    </w:rPr>
  </w:style>
  <w:style w:type="paragraph" w:styleId="Header">
    <w:name w:val="header"/>
    <w:basedOn w:val="Normal"/>
    <w:link w:val="HeaderChar"/>
    <w:uiPriority w:val="99"/>
    <w:semiHidden/>
    <w:rsid w:val="007B3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B3B98"/>
    <w:rPr>
      <w:rFonts w:cs="Times New Roman"/>
    </w:rPr>
  </w:style>
  <w:style w:type="paragraph" w:styleId="Footer">
    <w:name w:val="footer"/>
    <w:basedOn w:val="Normal"/>
    <w:link w:val="FooterChar"/>
    <w:uiPriority w:val="99"/>
    <w:rsid w:val="007B3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7B3B98"/>
    <w:rPr>
      <w:rFonts w:cs="Times New Roman"/>
    </w:rPr>
  </w:style>
  <w:style w:type="character" w:customStyle="1" w:styleId="st">
    <w:name w:val="st"/>
    <w:basedOn w:val="DefaultParagraphFont"/>
    <w:rsid w:val="003234C6"/>
  </w:style>
  <w:style w:type="character" w:styleId="Emphasis">
    <w:name w:val="Emphasis"/>
    <w:basedOn w:val="DefaultParagraphFont"/>
    <w:uiPriority w:val="20"/>
    <w:qFormat/>
    <w:locked/>
    <w:rsid w:val="003234C6"/>
    <w:rPr>
      <w:i/>
      <w:iCs/>
    </w:rPr>
  </w:style>
  <w:style w:type="paragraph" w:styleId="NormalWeb">
    <w:name w:val="Normal (Web)"/>
    <w:basedOn w:val="Normal"/>
    <w:uiPriority w:val="99"/>
    <w:unhideWhenUsed/>
    <w:rsid w:val="00963B9C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1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2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A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615507436570417"/>
          <c:y val="3.5246094238220234E-2"/>
          <c:w val="0.83140726159230049"/>
          <c:h val="0.8013225846769142"/>
        </c:manualLayout>
      </c:layout>
      <c:scatterChart>
        <c:scatterStyle val="lineMarker"/>
        <c:varyColors val="0"/>
        <c:ser>
          <c:idx val="0"/>
          <c:order val="0"/>
          <c:tx>
            <c:v>Speeding Car</c:v>
          </c:tx>
          <c:spPr>
            <a:ln>
              <a:solidFill>
                <a:sysClr val="windowText" lastClr="000000"/>
              </a:solidFill>
            </a:ln>
          </c:spPr>
          <c:marker>
            <c:symbol val="none"/>
          </c:marker>
          <c:xVal>
            <c:numRef>
              <c:f>Sheet1!$A$3:$A$6</c:f>
              <c:numCache>
                <c:formatCode>General</c:formatCode>
                <c:ptCount val="4"/>
                <c:pt idx="0">
                  <c:v>0</c:v>
                </c:pt>
                <c:pt idx="1">
                  <c:v>10</c:v>
                </c:pt>
                <c:pt idx="2">
                  <c:v>70</c:v>
                </c:pt>
                <c:pt idx="3">
                  <c:v>100</c:v>
                </c:pt>
              </c:numCache>
            </c:numRef>
          </c:xVal>
          <c:yVal>
            <c:numRef>
              <c:f>Sheet1!$B$3:$B$6</c:f>
              <c:numCache>
                <c:formatCode>General</c:formatCode>
                <c:ptCount val="4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</c:numCache>
            </c:numRef>
          </c:yVal>
          <c:smooth val="0"/>
        </c:ser>
        <c:ser>
          <c:idx val="1"/>
          <c:order val="1"/>
          <c:tx>
            <c:v>Police Car</c:v>
          </c:tx>
          <c:spPr>
            <a:ln w="28575">
              <a:solidFill>
                <a:schemeClr val="tx1"/>
              </a:solidFill>
              <a:prstDash val="sysDash"/>
            </a:ln>
          </c:spPr>
          <c:marker>
            <c:symbol val="none"/>
          </c:marker>
          <c:xVal>
            <c:numRef>
              <c:f>Sheet1!$A$3:$A$6</c:f>
              <c:numCache>
                <c:formatCode>General</c:formatCode>
                <c:ptCount val="4"/>
                <c:pt idx="0">
                  <c:v>0</c:v>
                </c:pt>
                <c:pt idx="1">
                  <c:v>10</c:v>
                </c:pt>
                <c:pt idx="2">
                  <c:v>70</c:v>
                </c:pt>
                <c:pt idx="3">
                  <c:v>100</c:v>
                </c:pt>
              </c:numCache>
            </c:numRef>
          </c:xVal>
          <c:yVal>
            <c:numRef>
              <c:f>Sheet1!$C$3:$C$6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50</c:v>
                </c:pt>
                <c:pt idx="3">
                  <c:v>50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420224"/>
        <c:axId val="36422016"/>
      </c:scatterChart>
      <c:valAx>
        <c:axId val="36420224"/>
        <c:scaling>
          <c:orientation val="minMax"/>
          <c:max val="100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lang="en-AU"/>
            </a:pPr>
            <a:endParaRPr lang="en-US"/>
          </a:p>
        </c:txPr>
        <c:crossAx val="36422016"/>
        <c:crosses val="autoZero"/>
        <c:crossBetween val="midCat"/>
        <c:majorUnit val="10"/>
        <c:minorUnit val="10"/>
      </c:valAx>
      <c:valAx>
        <c:axId val="364220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lang="en-AU"/>
            </a:pPr>
            <a:endParaRPr lang="en-US"/>
          </a:p>
        </c:txPr>
        <c:crossAx val="3642022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4256933508311501"/>
          <c:y val="4.8943132108486456E-2"/>
          <c:w val="0.31253013271718055"/>
          <c:h val="0.21200954019752363"/>
        </c:manualLayout>
      </c:layout>
      <c:overlay val="0"/>
      <c:spPr>
        <a:solidFill>
          <a:schemeClr val="bg1"/>
        </a:solidFill>
      </c:spPr>
      <c:txPr>
        <a:bodyPr/>
        <a:lstStyle/>
        <a:p>
          <a:pPr>
            <a:defRPr lang="en-AU"/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F6D421BF</Template>
  <TotalTime>2</TotalTime>
  <Pages>9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COMET BAY COLLEGE</vt:lpstr>
    </vt:vector>
  </TitlesOfParts>
  <Company>Prive</Company>
  <LinksUpToDate>false</LinksUpToDate>
  <CharactersWithSpaces>5847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COMET BAY COLLEGE</dc:title>
  <dc:creator>Shane Nord</dc:creator>
  <cp:lastModifiedBy>CODDINGTON Kim</cp:lastModifiedBy>
  <cp:revision>3</cp:revision>
  <cp:lastPrinted>2015-02-20T00:17:00Z</cp:lastPrinted>
  <dcterms:created xsi:type="dcterms:W3CDTF">2016-02-15T01:46:00Z</dcterms:created>
  <dcterms:modified xsi:type="dcterms:W3CDTF">2016-02-15T01:48:00Z</dcterms:modified>
</cp:coreProperties>
</file>