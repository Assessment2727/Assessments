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785" w:type="dxa"/>
        <w:jc w:val="center"/>
        <w:tblLayout w:type="fixed"/>
        <w:tblLook w:val="01E0" w:firstRow="1" w:lastRow="1" w:firstColumn="1" w:lastColumn="1" w:noHBand="0" w:noVBand="0"/>
      </w:tblPr>
      <w:tblGrid>
        <w:gridCol w:w="1603"/>
        <w:gridCol w:w="2839"/>
        <w:gridCol w:w="3339"/>
        <w:gridCol w:w="2004"/>
      </w:tblGrid>
      <w:tr w:rsidR="005975CD" w:rsidRPr="00A973AE" w14:paraId="11B1A170" w14:textId="77777777" w:rsidTr="00B24F1E">
        <w:trPr>
          <w:trHeight w:val="541"/>
          <w:jc w:val="center"/>
        </w:trPr>
        <w:tc>
          <w:tcPr>
            <w:tcW w:w="1603" w:type="dxa"/>
          </w:tcPr>
          <w:p w14:paraId="0A0FB7AF" w14:textId="61FF1CD0" w:rsidR="005975CD" w:rsidRPr="00A973AE" w:rsidRDefault="005975CD" w:rsidP="00C975D6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sz w:val="22"/>
                <w:szCs w:val="22"/>
              </w:rPr>
              <w:t xml:space="preserve">Name: </w:t>
            </w:r>
          </w:p>
        </w:tc>
        <w:tc>
          <w:tcPr>
            <w:tcW w:w="6178" w:type="dxa"/>
            <w:gridSpan w:val="2"/>
          </w:tcPr>
          <w:p w14:paraId="18065ACA" w14:textId="77777777" w:rsidR="005975CD" w:rsidRPr="00A973AE" w:rsidRDefault="005975CD" w:rsidP="00C975D6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sz w:val="22"/>
                <w:szCs w:val="22"/>
              </w:rPr>
              <w:t>___________________________________________________</w:t>
            </w:r>
          </w:p>
        </w:tc>
        <w:tc>
          <w:tcPr>
            <w:tcW w:w="2004" w:type="dxa"/>
          </w:tcPr>
          <w:p w14:paraId="46D5C349" w14:textId="77777777" w:rsidR="005975CD" w:rsidRPr="00A973AE" w:rsidRDefault="005975CD" w:rsidP="00C975D6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sz w:val="22"/>
                <w:szCs w:val="22"/>
              </w:rPr>
              <w:t xml:space="preserve">Date: </w:t>
            </w:r>
            <w:r w:rsidRPr="00A973AE">
              <w:rPr>
                <w:rFonts w:asciiTheme="minorHAnsi" w:hAnsiTheme="minorHAnsi" w:cstheme="minorHAnsi"/>
                <w:i/>
                <w:sz w:val="22"/>
                <w:szCs w:val="22"/>
              </w:rPr>
              <w:t>___________</w:t>
            </w:r>
          </w:p>
        </w:tc>
      </w:tr>
      <w:tr w:rsidR="005975CD" w:rsidRPr="00A973AE" w14:paraId="32A7A00B" w14:textId="77777777" w:rsidTr="00B24F1E">
        <w:trPr>
          <w:trHeight w:val="2012"/>
          <w:jc w:val="center"/>
        </w:trPr>
        <w:tc>
          <w:tcPr>
            <w:tcW w:w="1603" w:type="dxa"/>
          </w:tcPr>
          <w:p w14:paraId="668AF7F6" w14:textId="68D9F355" w:rsidR="005975CD" w:rsidRPr="00A973AE" w:rsidRDefault="00045988" w:rsidP="00C975D6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noProof/>
                <w:lang w:val="en-AU" w:eastAsia="en-AU"/>
              </w:rPr>
              <w:drawing>
                <wp:inline distT="0" distB="0" distL="0" distR="0" wp14:anchorId="0C58E0B8" wp14:editId="48B1A858">
                  <wp:extent cx="880745" cy="9207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Baldivis logo cropped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745" cy="92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5793FF" w14:textId="77777777" w:rsidR="005975CD" w:rsidRPr="00A973AE" w:rsidRDefault="005975CD" w:rsidP="00C975D6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6D5929A" w14:textId="77777777" w:rsidR="005975CD" w:rsidRPr="00A973AE" w:rsidRDefault="005975CD" w:rsidP="00C975D6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A65E641" w14:textId="1783BA31" w:rsidR="005975CD" w:rsidRPr="00A973AE" w:rsidRDefault="005975CD" w:rsidP="00C975D6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23F09F5" w14:textId="77777777" w:rsidR="005975CD" w:rsidRPr="00A973AE" w:rsidRDefault="005975CD" w:rsidP="00C975D6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76DB446" w14:textId="77777777" w:rsidR="005975CD" w:rsidRPr="00A973AE" w:rsidRDefault="005975CD" w:rsidP="00C975D6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6A9CB14" w14:textId="77777777" w:rsidR="00B24F1E" w:rsidRPr="00A973AE" w:rsidRDefault="00B24F1E" w:rsidP="00C975D6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AE0B374" w14:textId="77777777" w:rsidR="00B24F1E" w:rsidRPr="00A973AE" w:rsidRDefault="00B24F1E" w:rsidP="00C975D6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6178" w:type="dxa"/>
            <w:gridSpan w:val="2"/>
          </w:tcPr>
          <w:p w14:paraId="29514647" w14:textId="062B0CDB" w:rsidR="005975CD" w:rsidRPr="00A973AE" w:rsidRDefault="002337AD" w:rsidP="00C975D6">
            <w:pPr>
              <w:rPr>
                <w:rFonts w:asciiTheme="minorHAnsi" w:hAnsiTheme="minorHAnsi" w:cstheme="minorHAnsi"/>
                <w:b/>
              </w:rPr>
            </w:pPr>
            <w:r w:rsidRPr="00A973AE">
              <w:rPr>
                <w:rFonts w:asciiTheme="minorHAnsi" w:hAnsiTheme="minorHAnsi" w:cstheme="minorHAnsi"/>
                <w:b/>
              </w:rPr>
              <w:tab/>
            </w:r>
            <w:r w:rsidR="005B58DD" w:rsidRPr="00A973AE">
              <w:rPr>
                <w:rFonts w:asciiTheme="minorHAnsi" w:hAnsiTheme="minorHAnsi" w:cstheme="minorHAnsi"/>
                <w:b/>
              </w:rPr>
              <w:t>Year 1</w:t>
            </w:r>
            <w:r w:rsidR="00E30BB2" w:rsidRPr="00A973AE">
              <w:rPr>
                <w:rFonts w:asciiTheme="minorHAnsi" w:hAnsiTheme="minorHAnsi" w:cstheme="minorHAnsi"/>
                <w:b/>
              </w:rPr>
              <w:t>2 Essentials</w:t>
            </w:r>
            <w:r w:rsidR="005975CD" w:rsidRPr="00A973AE">
              <w:rPr>
                <w:rFonts w:asciiTheme="minorHAnsi" w:hAnsiTheme="minorHAnsi" w:cstheme="minorHAnsi"/>
                <w:b/>
              </w:rPr>
              <w:t xml:space="preserve"> Mathematics</w:t>
            </w:r>
          </w:p>
          <w:p w14:paraId="2E01E32B" w14:textId="77777777" w:rsidR="005975CD" w:rsidRPr="00A973AE" w:rsidRDefault="005975CD" w:rsidP="00C975D6">
            <w:pPr>
              <w:rPr>
                <w:rFonts w:asciiTheme="minorHAnsi" w:hAnsiTheme="minorHAnsi" w:cstheme="minorHAnsi"/>
                <w:b/>
              </w:rPr>
            </w:pPr>
          </w:p>
          <w:p w14:paraId="1974A624" w14:textId="0865E6EB" w:rsidR="005975CD" w:rsidRPr="00A973AE" w:rsidRDefault="002337AD" w:rsidP="00C975D6">
            <w:pPr>
              <w:rPr>
                <w:rFonts w:asciiTheme="minorHAnsi" w:hAnsiTheme="minorHAnsi" w:cstheme="minorHAnsi"/>
                <w:b/>
              </w:rPr>
            </w:pPr>
            <w:r w:rsidRPr="00A973AE">
              <w:rPr>
                <w:rFonts w:asciiTheme="minorHAnsi" w:hAnsiTheme="minorHAnsi" w:cstheme="minorHAnsi"/>
                <w:b/>
              </w:rPr>
              <w:tab/>
            </w:r>
            <w:r w:rsidR="00E30BB2" w:rsidRPr="00A973AE">
              <w:rPr>
                <w:rFonts w:asciiTheme="minorHAnsi" w:hAnsiTheme="minorHAnsi" w:cstheme="minorHAnsi"/>
                <w:b/>
              </w:rPr>
              <w:t xml:space="preserve">Test </w:t>
            </w:r>
            <w:r w:rsidR="003B154C" w:rsidRPr="00A973AE">
              <w:rPr>
                <w:rFonts w:asciiTheme="minorHAnsi" w:hAnsiTheme="minorHAnsi" w:cstheme="minorHAnsi"/>
                <w:b/>
              </w:rPr>
              <w:t>4</w:t>
            </w:r>
            <w:r w:rsidR="005B58DD" w:rsidRPr="00A973AE">
              <w:rPr>
                <w:rFonts w:asciiTheme="minorHAnsi" w:hAnsiTheme="minorHAnsi" w:cstheme="minorHAnsi"/>
                <w:b/>
              </w:rPr>
              <w:t>, 201</w:t>
            </w:r>
            <w:r w:rsidR="003B154C" w:rsidRPr="00A973AE">
              <w:rPr>
                <w:rFonts w:asciiTheme="minorHAnsi" w:hAnsiTheme="minorHAnsi" w:cstheme="minorHAnsi"/>
                <w:b/>
              </w:rPr>
              <w:t>7</w:t>
            </w:r>
          </w:p>
          <w:p w14:paraId="2B166B6D" w14:textId="77777777" w:rsidR="005975CD" w:rsidRPr="00A973AE" w:rsidRDefault="005975CD" w:rsidP="00C975D6">
            <w:pPr>
              <w:rPr>
                <w:rFonts w:asciiTheme="minorHAnsi" w:hAnsiTheme="minorHAnsi" w:cstheme="minorHAnsi"/>
                <w:b/>
              </w:rPr>
            </w:pPr>
          </w:p>
          <w:p w14:paraId="7DF4CB41" w14:textId="407780FE" w:rsidR="005975CD" w:rsidRPr="00A973AE" w:rsidRDefault="002337AD" w:rsidP="00E30BB2">
            <w:pPr>
              <w:pStyle w:val="Header"/>
              <w:tabs>
                <w:tab w:val="center" w:pos="-1980"/>
              </w:tabs>
              <w:ind w:left="1531" w:hanging="1531"/>
              <w:rPr>
                <w:rFonts w:asciiTheme="minorHAnsi" w:hAnsiTheme="minorHAnsi" w:cstheme="minorHAnsi"/>
                <w:b/>
              </w:rPr>
            </w:pPr>
            <w:r w:rsidRPr="00A973AE">
              <w:rPr>
                <w:rFonts w:asciiTheme="minorHAnsi" w:hAnsiTheme="minorHAnsi" w:cstheme="minorHAnsi"/>
                <w:b/>
              </w:rPr>
              <w:t xml:space="preserve">            </w:t>
            </w:r>
            <w:r w:rsidR="005975CD" w:rsidRPr="00A973AE">
              <w:rPr>
                <w:rFonts w:asciiTheme="minorHAnsi" w:hAnsiTheme="minorHAnsi" w:cstheme="minorHAnsi"/>
                <w:b/>
              </w:rPr>
              <w:t xml:space="preserve">Topic </w:t>
            </w:r>
            <w:r w:rsidR="00E30BB2" w:rsidRPr="00A973AE">
              <w:rPr>
                <w:rFonts w:asciiTheme="minorHAnsi" w:hAnsiTheme="minorHAnsi" w:cstheme="minorHAnsi"/>
                <w:b/>
              </w:rPr>
              <w:t>–Pythagoras’ Theorem and Trigonometry</w:t>
            </w:r>
          </w:p>
          <w:p w14:paraId="3326898E" w14:textId="77777777" w:rsidR="005975CD" w:rsidRPr="00A973AE" w:rsidRDefault="005975CD" w:rsidP="00C975D6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2004" w:type="dxa"/>
          </w:tcPr>
          <w:p w14:paraId="6877D9AF" w14:textId="77777777" w:rsidR="005975CD" w:rsidRPr="00A973AE" w:rsidRDefault="00DE1030" w:rsidP="00C975D6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b/>
                <w:noProof/>
                <w:sz w:val="28"/>
                <w:lang w:val="en-AU" w:eastAsia="en-A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3AF2F8B" wp14:editId="040D9DB8">
                      <wp:simplePos x="0" y="0"/>
                      <wp:positionH relativeFrom="column">
                        <wp:posOffset>62230</wp:posOffset>
                      </wp:positionH>
                      <wp:positionV relativeFrom="paragraph">
                        <wp:posOffset>12700</wp:posOffset>
                      </wp:positionV>
                      <wp:extent cx="838200" cy="1201420"/>
                      <wp:effectExtent l="0" t="0" r="19050" b="17780"/>
                      <wp:wrapNone/>
                      <wp:docPr id="35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12014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8C520D" w14:textId="77777777" w:rsidR="00970542" w:rsidRPr="00364C0D" w:rsidRDefault="00970542" w:rsidP="00DE1030"/>
                                <w:p w14:paraId="32349630" w14:textId="77777777" w:rsidR="00970542" w:rsidRPr="00364C0D" w:rsidRDefault="00970542" w:rsidP="00DE1030">
                                  <w:pPr>
                                    <w:jc w:val="center"/>
                                    <w:rPr>
                                      <w:u w:val="single"/>
                                    </w:rPr>
                                  </w:pPr>
                                  <w:r w:rsidRPr="00364C0D">
                                    <w:rPr>
                                      <w:u w:val="single"/>
                                    </w:rPr>
                                    <w:tab/>
                                  </w:r>
                                </w:p>
                                <w:p w14:paraId="267284A2" w14:textId="64AA9B2B" w:rsidR="00970542" w:rsidRPr="000B3AA2" w:rsidRDefault="00CB4652" w:rsidP="00DE1030">
                                  <w:pPr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50</w:t>
                                  </w:r>
                                </w:p>
                                <w:p w14:paraId="1257027C" w14:textId="77777777" w:rsidR="00970542" w:rsidRPr="00364C0D" w:rsidRDefault="00970542" w:rsidP="00DE1030">
                                  <w:pPr>
                                    <w:jc w:val="center"/>
                                    <w:rPr>
                                      <w:sz w:val="36"/>
                                    </w:rPr>
                                  </w:pPr>
                                </w:p>
                                <w:p w14:paraId="2F071B66" w14:textId="77777777" w:rsidR="00970542" w:rsidRPr="00364C0D" w:rsidRDefault="00970542" w:rsidP="00DE1030">
                                  <w:pPr>
                                    <w:jc w:val="center"/>
                                  </w:pPr>
                                  <w:r w:rsidRPr="00364C0D">
                                    <w:t>=</w:t>
                                  </w:r>
                                  <w:r w:rsidRPr="00364C0D">
                                    <w:rPr>
                                      <w:u w:val="single"/>
                                    </w:rPr>
                                    <w:tab/>
                                  </w:r>
                                  <w:r w:rsidRPr="00364C0D">
                                    <w:t xml:space="preserve"> % </w:t>
                                  </w:r>
                                </w:p>
                                <w:p w14:paraId="3EB2F56A" w14:textId="77777777" w:rsidR="00970542" w:rsidRPr="00364C0D" w:rsidRDefault="00970542" w:rsidP="00DE1030">
                                  <w:pPr>
                                    <w:jc w:val="center"/>
                                  </w:pPr>
                                </w:p>
                                <w:p w14:paraId="727DC9C8" w14:textId="77777777" w:rsidR="00970542" w:rsidRPr="00364C0D" w:rsidRDefault="00970542" w:rsidP="00DE1030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margin-left:4.9pt;margin-top:1pt;width:66pt;height:94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">
                      <v:textbox>
                        <w:txbxContent>
                          <w:p w14:paraId="508C520D" w14:textId="77777777" w:rsidR="00970542" w:rsidRPr="00364C0D" w:rsidRDefault="00970542" w:rsidP="00DE1030"/>
                          <w:p w14:paraId="32349630" w14:textId="77777777" w:rsidR="00970542" w:rsidRPr="00364C0D" w:rsidRDefault="00970542" w:rsidP="00DE1030">
                            <w:pPr>
                              <w:jc w:val="center"/>
                              <w:rPr>
                                <w:u w:val="single"/>
                              </w:rPr>
                            </w:pPr>
                            <w:r w:rsidRPr="00364C0D">
                              <w:rPr>
                                <w:u w:val="single"/>
                              </w:rPr>
                              <w:tab/>
                            </w:r>
                          </w:p>
                          <w:p w14:paraId="267284A2" w14:textId="64AA9B2B" w:rsidR="00970542" w:rsidRPr="000B3AA2" w:rsidRDefault="00CB4652" w:rsidP="00DE1030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50</w:t>
                            </w:r>
                          </w:p>
                          <w:p w14:paraId="1257027C" w14:textId="77777777" w:rsidR="00970542" w:rsidRPr="00364C0D" w:rsidRDefault="00970542" w:rsidP="00DE1030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</w:p>
                          <w:p w14:paraId="2F071B66" w14:textId="77777777" w:rsidR="00970542" w:rsidRPr="00364C0D" w:rsidRDefault="00970542" w:rsidP="00DE1030">
                            <w:pPr>
                              <w:jc w:val="center"/>
                            </w:pPr>
                            <w:r w:rsidRPr="00364C0D">
                              <w:t>=</w:t>
                            </w:r>
                            <w:r w:rsidRPr="00364C0D">
                              <w:rPr>
                                <w:u w:val="single"/>
                              </w:rPr>
                              <w:tab/>
                            </w:r>
                            <w:r w:rsidRPr="00364C0D">
                              <w:t xml:space="preserve"> % </w:t>
                            </w:r>
                          </w:p>
                          <w:p w14:paraId="3EB2F56A" w14:textId="77777777" w:rsidR="00970542" w:rsidRPr="00364C0D" w:rsidRDefault="00970542" w:rsidP="00DE1030">
                            <w:pPr>
                              <w:jc w:val="center"/>
                            </w:pPr>
                          </w:p>
                          <w:p w14:paraId="727DC9C8" w14:textId="77777777" w:rsidR="00970542" w:rsidRPr="00364C0D" w:rsidRDefault="00970542" w:rsidP="00DE1030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8E70B41" w14:textId="77777777" w:rsidR="005975CD" w:rsidRPr="00A973AE" w:rsidRDefault="005975CD" w:rsidP="00C975D6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B24F1E" w:rsidRPr="00A973AE" w14:paraId="219A7EA2" w14:textId="77777777" w:rsidTr="00B24F1E">
        <w:tblPrEx>
          <w:jc w:val="left"/>
        </w:tblPrEx>
        <w:trPr>
          <w:trHeight w:val="398"/>
        </w:trPr>
        <w:tc>
          <w:tcPr>
            <w:tcW w:w="1603" w:type="dxa"/>
            <w:shd w:val="clear" w:color="auto" w:fill="auto"/>
            <w:vAlign w:val="center"/>
          </w:tcPr>
          <w:p w14:paraId="63B3A142" w14:textId="77777777" w:rsidR="00B24F1E" w:rsidRPr="00A973AE" w:rsidRDefault="00B24F1E" w:rsidP="003C4EBB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</w:rPr>
            </w:pPr>
            <w:r w:rsidRPr="00A973AE">
              <w:rPr>
                <w:rFonts w:asciiTheme="minorHAnsi" w:hAnsiTheme="minorHAnsi" w:cstheme="minorHAnsi"/>
                <w:b/>
                <w:bCs/>
                <w:sz w:val="20"/>
              </w:rPr>
              <w:t>Total Time:</w:t>
            </w:r>
            <w:r w:rsidRPr="00A973AE">
              <w:rPr>
                <w:rFonts w:asciiTheme="minorHAnsi" w:hAnsiTheme="minorHAnsi" w:cstheme="minorHAnsi"/>
                <w:sz w:val="20"/>
              </w:rPr>
              <w:t xml:space="preserve"> </w:t>
            </w:r>
          </w:p>
        </w:tc>
        <w:tc>
          <w:tcPr>
            <w:tcW w:w="2839" w:type="dxa"/>
            <w:shd w:val="clear" w:color="auto" w:fill="auto"/>
            <w:vAlign w:val="center"/>
          </w:tcPr>
          <w:p w14:paraId="7D3E43F4" w14:textId="77777777" w:rsidR="00B24F1E" w:rsidRPr="00A973AE" w:rsidRDefault="00B24F1E" w:rsidP="003C4EBB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</w:rPr>
            </w:pPr>
            <w:r w:rsidRPr="00A973AE">
              <w:rPr>
                <w:rFonts w:asciiTheme="minorHAnsi" w:hAnsiTheme="minorHAnsi" w:cstheme="minorHAnsi"/>
                <w:b/>
                <w:i/>
                <w:sz w:val="28"/>
              </w:rPr>
              <w:t>60</w:t>
            </w:r>
            <w:r w:rsidRPr="00A973AE">
              <w:rPr>
                <w:rFonts w:asciiTheme="minorHAnsi" w:hAnsiTheme="minorHAnsi" w:cstheme="minorHAnsi"/>
                <w:i/>
                <w:sz w:val="28"/>
              </w:rPr>
              <w:t xml:space="preserve"> </w:t>
            </w:r>
            <w:r w:rsidRPr="00A973AE">
              <w:rPr>
                <w:rFonts w:asciiTheme="minorHAnsi" w:hAnsiTheme="minorHAnsi" w:cstheme="minorHAnsi"/>
                <w:i/>
                <w:sz w:val="20"/>
              </w:rPr>
              <w:t>minutes</w:t>
            </w:r>
          </w:p>
        </w:tc>
        <w:tc>
          <w:tcPr>
            <w:tcW w:w="5343" w:type="dxa"/>
            <w:gridSpan w:val="2"/>
            <w:vMerge w:val="restart"/>
            <w:shd w:val="clear" w:color="auto" w:fill="auto"/>
            <w:vAlign w:val="center"/>
          </w:tcPr>
          <w:p w14:paraId="58C1E5D2" w14:textId="77777777" w:rsidR="00B24F1E" w:rsidRPr="00A973AE" w:rsidRDefault="00B24F1E" w:rsidP="003C4EBB">
            <w:pPr>
              <w:rPr>
                <w:rFonts w:asciiTheme="minorHAnsi" w:hAnsiTheme="minorHAnsi" w:cstheme="minorHAnsi"/>
                <w:sz w:val="20"/>
              </w:rPr>
            </w:pPr>
          </w:p>
        </w:tc>
      </w:tr>
      <w:tr w:rsidR="00B24F1E" w:rsidRPr="00A973AE" w14:paraId="39292980" w14:textId="77777777" w:rsidTr="00B24F1E">
        <w:tblPrEx>
          <w:jc w:val="left"/>
        </w:tblPrEx>
        <w:trPr>
          <w:trHeight w:val="398"/>
        </w:trPr>
        <w:tc>
          <w:tcPr>
            <w:tcW w:w="1603" w:type="dxa"/>
            <w:shd w:val="clear" w:color="auto" w:fill="auto"/>
            <w:vAlign w:val="center"/>
          </w:tcPr>
          <w:p w14:paraId="3EF8E26C" w14:textId="77777777" w:rsidR="00B24F1E" w:rsidRPr="00A973AE" w:rsidRDefault="00B24F1E" w:rsidP="003C4EBB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A973AE">
              <w:rPr>
                <w:rFonts w:asciiTheme="minorHAnsi" w:hAnsiTheme="minorHAnsi" w:cstheme="minorHAnsi"/>
                <w:b/>
                <w:bCs/>
                <w:sz w:val="20"/>
              </w:rPr>
              <w:t>Total Reading:</w:t>
            </w:r>
          </w:p>
        </w:tc>
        <w:tc>
          <w:tcPr>
            <w:tcW w:w="2839" w:type="dxa"/>
            <w:shd w:val="clear" w:color="auto" w:fill="auto"/>
            <w:vAlign w:val="center"/>
          </w:tcPr>
          <w:p w14:paraId="6D130D57" w14:textId="77777777" w:rsidR="00B24F1E" w:rsidRPr="00A973AE" w:rsidRDefault="00B24F1E" w:rsidP="003C4EBB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  <w:b/>
                <w:i/>
                <w:sz w:val="28"/>
              </w:rPr>
            </w:pPr>
            <w:r w:rsidRPr="00A973AE">
              <w:rPr>
                <w:rFonts w:asciiTheme="minorHAnsi" w:hAnsiTheme="minorHAnsi" w:cstheme="minorHAnsi"/>
                <w:i/>
                <w:sz w:val="28"/>
              </w:rPr>
              <w:t>5</w:t>
            </w:r>
            <w:r w:rsidRPr="00A973AE">
              <w:rPr>
                <w:rFonts w:asciiTheme="minorHAnsi" w:hAnsiTheme="minorHAnsi" w:cstheme="minorHAnsi"/>
                <w:b/>
                <w:i/>
                <w:sz w:val="28"/>
              </w:rPr>
              <w:t xml:space="preserve"> </w:t>
            </w:r>
            <w:r w:rsidRPr="00A973AE">
              <w:rPr>
                <w:rFonts w:asciiTheme="minorHAnsi" w:hAnsiTheme="minorHAnsi" w:cstheme="minorHAnsi"/>
                <w:i/>
                <w:sz w:val="20"/>
                <w:szCs w:val="20"/>
              </w:rPr>
              <w:t>minutes</w:t>
            </w:r>
          </w:p>
        </w:tc>
        <w:tc>
          <w:tcPr>
            <w:tcW w:w="5343" w:type="dxa"/>
            <w:gridSpan w:val="2"/>
            <w:vMerge/>
            <w:shd w:val="clear" w:color="auto" w:fill="auto"/>
            <w:vAlign w:val="center"/>
          </w:tcPr>
          <w:p w14:paraId="0EF3C715" w14:textId="77777777" w:rsidR="00B24F1E" w:rsidRPr="00A973AE" w:rsidRDefault="00B24F1E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  <w:tr w:rsidR="00B24F1E" w:rsidRPr="00A973AE" w14:paraId="4E91182E" w14:textId="77777777" w:rsidTr="00B24F1E">
        <w:tblPrEx>
          <w:jc w:val="left"/>
        </w:tblPrEx>
        <w:trPr>
          <w:trHeight w:val="398"/>
        </w:trPr>
        <w:tc>
          <w:tcPr>
            <w:tcW w:w="1603" w:type="dxa"/>
            <w:shd w:val="clear" w:color="auto" w:fill="auto"/>
            <w:vAlign w:val="center"/>
          </w:tcPr>
          <w:p w14:paraId="7B29E82A" w14:textId="77777777" w:rsidR="00B24F1E" w:rsidRPr="00A973AE" w:rsidRDefault="00B24F1E" w:rsidP="003C4EBB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  <w:b/>
                <w:bCs/>
                <w:sz w:val="20"/>
              </w:rPr>
            </w:pPr>
            <w:r w:rsidRPr="00A973AE">
              <w:rPr>
                <w:rFonts w:asciiTheme="minorHAnsi" w:hAnsiTheme="minorHAnsi" w:cstheme="minorHAnsi"/>
                <w:b/>
                <w:bCs/>
                <w:sz w:val="20"/>
              </w:rPr>
              <w:t>Total Working:</w:t>
            </w:r>
          </w:p>
        </w:tc>
        <w:tc>
          <w:tcPr>
            <w:tcW w:w="2839" w:type="dxa"/>
            <w:shd w:val="clear" w:color="auto" w:fill="auto"/>
            <w:vAlign w:val="center"/>
          </w:tcPr>
          <w:p w14:paraId="11BC9D34" w14:textId="77777777" w:rsidR="00B24F1E" w:rsidRPr="00A973AE" w:rsidRDefault="00B24F1E" w:rsidP="003C4EBB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  <w:b/>
                <w:i/>
                <w:sz w:val="28"/>
              </w:rPr>
            </w:pPr>
            <w:r w:rsidRPr="00A973AE">
              <w:rPr>
                <w:rFonts w:asciiTheme="minorHAnsi" w:hAnsiTheme="minorHAnsi" w:cstheme="minorHAnsi"/>
                <w:i/>
                <w:sz w:val="28"/>
              </w:rPr>
              <w:t>55</w:t>
            </w:r>
            <w:r w:rsidRPr="00A973AE">
              <w:rPr>
                <w:rFonts w:asciiTheme="minorHAnsi" w:hAnsiTheme="minorHAnsi" w:cstheme="minorHAnsi"/>
                <w:b/>
                <w:i/>
                <w:sz w:val="28"/>
              </w:rPr>
              <w:t xml:space="preserve"> </w:t>
            </w:r>
            <w:r w:rsidRPr="00A973AE">
              <w:rPr>
                <w:rFonts w:asciiTheme="minorHAnsi" w:hAnsiTheme="minorHAnsi" w:cstheme="minorHAnsi"/>
                <w:i/>
                <w:sz w:val="20"/>
                <w:szCs w:val="20"/>
              </w:rPr>
              <w:t>minutes</w:t>
            </w:r>
          </w:p>
        </w:tc>
        <w:tc>
          <w:tcPr>
            <w:tcW w:w="5343" w:type="dxa"/>
            <w:gridSpan w:val="2"/>
            <w:vMerge/>
            <w:shd w:val="clear" w:color="auto" w:fill="auto"/>
            <w:vAlign w:val="center"/>
          </w:tcPr>
          <w:p w14:paraId="0BE796CE" w14:textId="77777777" w:rsidR="00B24F1E" w:rsidRPr="00A973AE" w:rsidRDefault="00B24F1E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</w:tr>
      <w:tr w:rsidR="00B24F1E" w:rsidRPr="00A973AE" w14:paraId="0C4B25C2" w14:textId="77777777" w:rsidTr="00B24F1E">
        <w:tblPrEx>
          <w:jc w:val="left"/>
        </w:tblPrEx>
        <w:trPr>
          <w:trHeight w:val="398"/>
        </w:trPr>
        <w:tc>
          <w:tcPr>
            <w:tcW w:w="1603" w:type="dxa"/>
            <w:shd w:val="clear" w:color="auto" w:fill="auto"/>
            <w:vAlign w:val="center"/>
          </w:tcPr>
          <w:p w14:paraId="2F597128" w14:textId="77777777" w:rsidR="00B24F1E" w:rsidRPr="00A973AE" w:rsidRDefault="00B24F1E" w:rsidP="003C4EBB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</w:rPr>
            </w:pPr>
            <w:r w:rsidRPr="00A973AE">
              <w:rPr>
                <w:rFonts w:asciiTheme="minorHAnsi" w:hAnsiTheme="minorHAnsi" w:cstheme="minorHAnsi"/>
                <w:b/>
                <w:sz w:val="20"/>
              </w:rPr>
              <w:t>Weighting:</w:t>
            </w:r>
            <w:r w:rsidRPr="00A973AE">
              <w:rPr>
                <w:rFonts w:asciiTheme="minorHAnsi" w:hAnsiTheme="minorHAnsi" w:cstheme="minorHAnsi"/>
                <w:i/>
                <w:sz w:val="20"/>
              </w:rPr>
              <w:t xml:space="preserve"> </w:t>
            </w:r>
          </w:p>
        </w:tc>
        <w:tc>
          <w:tcPr>
            <w:tcW w:w="2839" w:type="dxa"/>
            <w:shd w:val="clear" w:color="auto" w:fill="auto"/>
            <w:vAlign w:val="center"/>
          </w:tcPr>
          <w:p w14:paraId="1556DA35" w14:textId="77777777" w:rsidR="00B24F1E" w:rsidRPr="00A973AE" w:rsidRDefault="00B24F1E" w:rsidP="003C4EBB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</w:rPr>
            </w:pPr>
            <w:r w:rsidRPr="00A973AE">
              <w:rPr>
                <w:rFonts w:asciiTheme="minorHAnsi" w:hAnsiTheme="minorHAnsi" w:cstheme="minorHAnsi"/>
                <w:i/>
                <w:sz w:val="20"/>
              </w:rPr>
              <w:t>______% of the year.</w:t>
            </w:r>
          </w:p>
        </w:tc>
        <w:tc>
          <w:tcPr>
            <w:tcW w:w="5343" w:type="dxa"/>
            <w:gridSpan w:val="2"/>
            <w:vMerge/>
            <w:shd w:val="clear" w:color="auto" w:fill="auto"/>
            <w:vAlign w:val="center"/>
          </w:tcPr>
          <w:p w14:paraId="3FFDF274" w14:textId="77777777" w:rsidR="00B24F1E" w:rsidRPr="00A973AE" w:rsidRDefault="00B24F1E" w:rsidP="003C4EBB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</w:rPr>
            </w:pPr>
          </w:p>
        </w:tc>
      </w:tr>
      <w:tr w:rsidR="00B24F1E" w:rsidRPr="00A973AE" w14:paraId="514D20E5" w14:textId="77777777" w:rsidTr="00B24F1E">
        <w:tblPrEx>
          <w:jc w:val="left"/>
        </w:tblPrEx>
        <w:trPr>
          <w:trHeight w:val="398"/>
        </w:trPr>
        <w:tc>
          <w:tcPr>
            <w:tcW w:w="1603" w:type="dxa"/>
            <w:shd w:val="clear" w:color="auto" w:fill="auto"/>
            <w:vAlign w:val="center"/>
          </w:tcPr>
          <w:p w14:paraId="39F4403E" w14:textId="77777777" w:rsidR="00B24F1E" w:rsidRPr="00A973AE" w:rsidRDefault="00B24F1E" w:rsidP="003C4EBB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  <w:b/>
                <w:sz w:val="20"/>
              </w:rPr>
            </w:pPr>
            <w:r w:rsidRPr="00A973AE">
              <w:rPr>
                <w:rFonts w:asciiTheme="minorHAnsi" w:hAnsiTheme="minorHAnsi" w:cstheme="minorHAnsi"/>
                <w:b/>
                <w:sz w:val="20"/>
              </w:rPr>
              <w:t>Equipment:</w:t>
            </w:r>
          </w:p>
        </w:tc>
        <w:tc>
          <w:tcPr>
            <w:tcW w:w="8182" w:type="dxa"/>
            <w:gridSpan w:val="3"/>
            <w:shd w:val="clear" w:color="auto" w:fill="auto"/>
            <w:vAlign w:val="center"/>
          </w:tcPr>
          <w:p w14:paraId="6A517046" w14:textId="1E38E351" w:rsidR="00B24F1E" w:rsidRPr="00A973AE" w:rsidRDefault="00B24F1E" w:rsidP="004335A0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  <w:i/>
                <w:sz w:val="20"/>
                <w:szCs w:val="20"/>
              </w:rPr>
            </w:pPr>
            <w:r w:rsidRPr="00A973AE">
              <w:rPr>
                <w:rFonts w:asciiTheme="minorHAnsi" w:hAnsiTheme="minorHAnsi" w:cstheme="minorHAnsi"/>
                <w:i/>
                <w:sz w:val="20"/>
                <w:szCs w:val="20"/>
              </w:rPr>
              <w:t>½ page notes (A4 one side), Scientific Calculator</w:t>
            </w:r>
          </w:p>
        </w:tc>
      </w:tr>
      <w:tr w:rsidR="00B24F1E" w:rsidRPr="00A973AE" w14:paraId="2139A9A9" w14:textId="77777777" w:rsidTr="00B24F1E">
        <w:tblPrEx>
          <w:jc w:val="left"/>
        </w:tblPrEx>
        <w:trPr>
          <w:trHeight w:val="240"/>
        </w:trPr>
        <w:tc>
          <w:tcPr>
            <w:tcW w:w="9785" w:type="dxa"/>
            <w:gridSpan w:val="4"/>
            <w:shd w:val="clear" w:color="auto" w:fill="auto"/>
            <w:vAlign w:val="center"/>
          </w:tcPr>
          <w:p w14:paraId="16F3C783" w14:textId="77777777" w:rsidR="00B24F1E" w:rsidRPr="00A973AE" w:rsidRDefault="00B24F1E" w:rsidP="003C4EBB">
            <w:pPr>
              <w:pStyle w:val="Header"/>
              <w:tabs>
                <w:tab w:val="center" w:pos="-1980"/>
              </w:tabs>
              <w:rPr>
                <w:rFonts w:asciiTheme="minorHAnsi" w:hAnsiTheme="minorHAnsi" w:cstheme="minorHAnsi"/>
              </w:rPr>
            </w:pPr>
          </w:p>
        </w:tc>
      </w:tr>
    </w:tbl>
    <w:p w14:paraId="20407F7A" w14:textId="77777777" w:rsidR="00B24F1E" w:rsidRPr="00A973AE" w:rsidRDefault="00B24F1E" w:rsidP="00B24F1E">
      <w:pPr>
        <w:tabs>
          <w:tab w:val="right" w:pos="9356"/>
        </w:tabs>
        <w:ind w:left="567" w:right="566" w:hanging="567"/>
        <w:rPr>
          <w:rFonts w:asciiTheme="minorHAnsi" w:hAnsiTheme="minorHAnsi" w:cstheme="minorHAnsi"/>
          <w:b/>
        </w:rPr>
      </w:pPr>
    </w:p>
    <w:tbl>
      <w:tblPr>
        <w:tblW w:w="10745" w:type="dxa"/>
        <w:tblInd w:w="-85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567"/>
        <w:gridCol w:w="4820"/>
        <w:gridCol w:w="5358"/>
      </w:tblGrid>
      <w:tr w:rsidR="00B24F1E" w:rsidRPr="00A973AE" w14:paraId="680AF09C" w14:textId="77777777" w:rsidTr="00A50A0C">
        <w:trPr>
          <w:gridAfter w:val="1"/>
          <w:wAfter w:w="5358" w:type="dxa"/>
        </w:trPr>
        <w:tc>
          <w:tcPr>
            <w:tcW w:w="567" w:type="dxa"/>
            <w:vAlign w:val="center"/>
          </w:tcPr>
          <w:p w14:paraId="656728AF" w14:textId="77777777" w:rsidR="00B24F1E" w:rsidRPr="00A973AE" w:rsidRDefault="00B24F1E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1.</w:t>
            </w:r>
          </w:p>
        </w:tc>
        <w:tc>
          <w:tcPr>
            <w:tcW w:w="4820" w:type="dxa"/>
            <w:vAlign w:val="center"/>
          </w:tcPr>
          <w:p w14:paraId="4190B8B6" w14:textId="75872837" w:rsidR="00B24F1E" w:rsidRPr="00A973AE" w:rsidRDefault="00B24F1E" w:rsidP="00410ACD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[</w:t>
            </w:r>
            <w:r w:rsidR="00410ACD"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2</w:t>
            </w:r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marks: 1, </w:t>
            </w:r>
            <w:r w:rsidR="00410ACD"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1</w:t>
            </w:r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]</w:t>
            </w:r>
          </w:p>
        </w:tc>
      </w:tr>
      <w:tr w:rsidR="00B24F1E" w:rsidRPr="00A973AE" w14:paraId="07D3C785" w14:textId="77777777" w:rsidTr="00A50A0C">
        <w:trPr>
          <w:trHeight w:val="533"/>
        </w:trPr>
        <w:tc>
          <w:tcPr>
            <w:tcW w:w="567" w:type="dxa"/>
            <w:vAlign w:val="center"/>
          </w:tcPr>
          <w:p w14:paraId="06BD905A" w14:textId="77777777" w:rsidR="00B24F1E" w:rsidRPr="00A973AE" w:rsidRDefault="00B24F1E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10178" w:type="dxa"/>
            <w:gridSpan w:val="2"/>
          </w:tcPr>
          <w:p w14:paraId="315793F4" w14:textId="3168ACED" w:rsidR="00B24F1E" w:rsidRPr="00A973AE" w:rsidRDefault="00410ACD" w:rsidP="00410ACD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sz w:val="22"/>
                <w:szCs w:val="22"/>
              </w:rPr>
              <w:t>Label the sides Hypotenuse, Opposite and Adjacent on the following right angled triangles:</w:t>
            </w:r>
          </w:p>
        </w:tc>
      </w:tr>
      <w:tr w:rsidR="00410ACD" w:rsidRPr="00A973AE" w14:paraId="4D507AB9" w14:textId="77777777" w:rsidTr="00A50A0C">
        <w:trPr>
          <w:trHeight w:val="2681"/>
        </w:trPr>
        <w:tc>
          <w:tcPr>
            <w:tcW w:w="567" w:type="dxa"/>
            <w:vAlign w:val="center"/>
          </w:tcPr>
          <w:p w14:paraId="6299DE8E" w14:textId="77777777" w:rsidR="00410ACD" w:rsidRPr="00A973AE" w:rsidRDefault="00410ACD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4820" w:type="dxa"/>
          </w:tcPr>
          <w:p w14:paraId="5EEA9232" w14:textId="2BB6FEBF" w:rsidR="00410ACD" w:rsidRPr="00A973AE" w:rsidRDefault="00410ACD" w:rsidP="00410ACD">
            <w:pPr>
              <w:pStyle w:val="ListParagraph"/>
              <w:numPr>
                <w:ilvl w:val="0"/>
                <w:numId w:val="11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noProof/>
                <w:lang w:val="en-AU" w:eastAsia="en-AU"/>
              </w:rPr>
              <w:drawing>
                <wp:anchor distT="0" distB="0" distL="114300" distR="114300" simplePos="0" relativeHeight="251677696" behindDoc="0" locked="0" layoutInCell="1" allowOverlap="1" wp14:anchorId="5A0F34EF" wp14:editId="19683D1D">
                  <wp:simplePos x="0" y="0"/>
                  <wp:positionH relativeFrom="column">
                    <wp:posOffset>599440</wp:posOffset>
                  </wp:positionH>
                  <wp:positionV relativeFrom="paragraph">
                    <wp:posOffset>8255</wp:posOffset>
                  </wp:positionV>
                  <wp:extent cx="1314450" cy="1384935"/>
                  <wp:effectExtent l="0" t="0" r="0" b="5715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1384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358" w:type="dxa"/>
          </w:tcPr>
          <w:p w14:paraId="70D598B6" w14:textId="2C599F6F" w:rsidR="00410ACD" w:rsidRPr="00A973AE" w:rsidRDefault="00410ACD" w:rsidP="00410ACD">
            <w:pPr>
              <w:pStyle w:val="ListParagraph"/>
              <w:numPr>
                <w:ilvl w:val="0"/>
                <w:numId w:val="11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noProof/>
                <w:lang w:val="en-AU" w:eastAsia="en-AU"/>
              </w:rPr>
              <w:drawing>
                <wp:anchor distT="0" distB="0" distL="114300" distR="114300" simplePos="0" relativeHeight="251676672" behindDoc="1" locked="0" layoutInCell="1" allowOverlap="1" wp14:anchorId="67300164" wp14:editId="4EFD4DE3">
                  <wp:simplePos x="0" y="0"/>
                  <wp:positionH relativeFrom="column">
                    <wp:posOffset>610235</wp:posOffset>
                  </wp:positionH>
                  <wp:positionV relativeFrom="paragraph">
                    <wp:posOffset>8255</wp:posOffset>
                  </wp:positionV>
                  <wp:extent cx="864870" cy="1619250"/>
                  <wp:effectExtent l="0" t="0" r="0" b="0"/>
                  <wp:wrapSquare wrapText="bothSides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487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380E7BF" w14:textId="77777777" w:rsidR="00B24F1E" w:rsidRPr="00A973AE" w:rsidRDefault="00B24F1E" w:rsidP="00B24F1E">
      <w:pPr>
        <w:tabs>
          <w:tab w:val="right" w:pos="9356"/>
        </w:tabs>
        <w:ind w:left="567" w:right="566" w:hanging="567"/>
        <w:rPr>
          <w:rFonts w:asciiTheme="minorHAnsi" w:hAnsiTheme="minorHAnsi" w:cstheme="minorHAnsi"/>
          <w:b/>
        </w:rPr>
      </w:pPr>
    </w:p>
    <w:tbl>
      <w:tblPr>
        <w:tblW w:w="10754" w:type="dxa"/>
        <w:tblInd w:w="-85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560"/>
        <w:gridCol w:w="4732"/>
        <w:gridCol w:w="5462"/>
      </w:tblGrid>
      <w:tr w:rsidR="00B24F1E" w:rsidRPr="00A973AE" w14:paraId="2ED56AC8" w14:textId="77777777" w:rsidTr="003B154C">
        <w:trPr>
          <w:gridAfter w:val="1"/>
          <w:wAfter w:w="5462" w:type="dxa"/>
        </w:trPr>
        <w:tc>
          <w:tcPr>
            <w:tcW w:w="560" w:type="dxa"/>
            <w:vAlign w:val="center"/>
          </w:tcPr>
          <w:p w14:paraId="00FD235D" w14:textId="77777777" w:rsidR="00B24F1E" w:rsidRPr="00A973AE" w:rsidRDefault="00B24F1E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2.</w:t>
            </w:r>
          </w:p>
        </w:tc>
        <w:tc>
          <w:tcPr>
            <w:tcW w:w="4732" w:type="dxa"/>
            <w:vAlign w:val="center"/>
          </w:tcPr>
          <w:p w14:paraId="0A425C23" w14:textId="0FC2580F" w:rsidR="00B24F1E" w:rsidRPr="00A973AE" w:rsidRDefault="00B24F1E" w:rsidP="00410ACD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[</w:t>
            </w:r>
            <w:r w:rsidR="00410ACD"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2</w:t>
            </w:r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marks: 1,</w:t>
            </w:r>
            <w:r w:rsidR="00410ACD"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1</w:t>
            </w:r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]</w:t>
            </w:r>
          </w:p>
        </w:tc>
      </w:tr>
      <w:tr w:rsidR="00B24F1E" w:rsidRPr="00A973AE" w14:paraId="299E7AE1" w14:textId="77777777" w:rsidTr="003B154C">
        <w:tc>
          <w:tcPr>
            <w:tcW w:w="560" w:type="dxa"/>
            <w:vAlign w:val="center"/>
          </w:tcPr>
          <w:p w14:paraId="4C6E453F" w14:textId="77777777" w:rsidR="00B24F1E" w:rsidRPr="00A973AE" w:rsidRDefault="00B24F1E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10194" w:type="dxa"/>
            <w:gridSpan w:val="2"/>
            <w:vAlign w:val="center"/>
          </w:tcPr>
          <w:p w14:paraId="3D636820" w14:textId="691F9D8A" w:rsidR="00B24F1E" w:rsidRPr="00A973AE" w:rsidRDefault="00410ACD" w:rsidP="003C4EBB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sz w:val="22"/>
                <w:szCs w:val="22"/>
              </w:rPr>
              <w:t xml:space="preserve">Label the angle </w:t>
            </w:r>
            <w:r w:rsidRPr="00A973AE">
              <w:rPr>
                <w:rFonts w:asciiTheme="minorHAnsi" w:hAnsiTheme="minorHAnsi" w:cstheme="minorHAnsi"/>
                <w:noProof/>
                <w:position w:val="-6"/>
                <w:lang w:val="en-AU" w:eastAsia="en-AU"/>
              </w:rPr>
              <w:drawing>
                <wp:inline distT="0" distB="0" distL="0" distR="0" wp14:anchorId="2519D6E6" wp14:editId="66A1DAD3">
                  <wp:extent cx="127635" cy="180975"/>
                  <wp:effectExtent l="0" t="0" r="571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35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973AE">
              <w:rPr>
                <w:rFonts w:asciiTheme="minorHAnsi" w:hAnsiTheme="minorHAnsi" w:cstheme="minorHAnsi"/>
                <w:sz w:val="22"/>
                <w:szCs w:val="22"/>
              </w:rPr>
              <w:t xml:space="preserve"> in the correct place on the following right angled triangles:</w:t>
            </w:r>
          </w:p>
        </w:tc>
      </w:tr>
      <w:tr w:rsidR="00410ACD" w:rsidRPr="00A973AE" w14:paraId="3791C484" w14:textId="77777777" w:rsidTr="003B154C">
        <w:trPr>
          <w:trHeight w:val="454"/>
        </w:trPr>
        <w:tc>
          <w:tcPr>
            <w:tcW w:w="560" w:type="dxa"/>
            <w:vAlign w:val="center"/>
          </w:tcPr>
          <w:p w14:paraId="3FDCC8C1" w14:textId="77777777" w:rsidR="00410ACD" w:rsidRPr="00A973AE" w:rsidRDefault="00410ACD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a)</w:t>
            </w:r>
          </w:p>
        </w:tc>
        <w:tc>
          <w:tcPr>
            <w:tcW w:w="4732" w:type="dxa"/>
          </w:tcPr>
          <w:p w14:paraId="3540DABB" w14:textId="380A76A0" w:rsidR="00410ACD" w:rsidRPr="00A973AE" w:rsidRDefault="00410ACD" w:rsidP="00410ACD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noProof/>
                <w:lang w:val="en-AU" w:eastAsia="en-AU"/>
              </w:rPr>
              <w:drawing>
                <wp:inline distT="0" distB="0" distL="0" distR="0" wp14:anchorId="047598A4" wp14:editId="6A54B6ED">
                  <wp:extent cx="1452077" cy="158115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8490" cy="1588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2" w:type="dxa"/>
          </w:tcPr>
          <w:p w14:paraId="0D8D24E7" w14:textId="77777777" w:rsidR="00410ACD" w:rsidRPr="00A973AE" w:rsidRDefault="00410ACD" w:rsidP="00410ACD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ACD786C" w14:textId="03D7652A" w:rsidR="00410ACD" w:rsidRPr="00A973AE" w:rsidRDefault="00410ACD" w:rsidP="00410ACD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noProof/>
                <w:lang w:val="en-AU" w:eastAsia="en-AU"/>
              </w:rPr>
              <w:drawing>
                <wp:inline distT="0" distB="0" distL="0" distR="0" wp14:anchorId="7950AFA8" wp14:editId="4EFA9FFA">
                  <wp:extent cx="2171700" cy="1428129"/>
                  <wp:effectExtent l="0" t="0" r="0" b="63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5879" cy="1430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EB21AA" w14:textId="589939D3" w:rsidR="00A50A0C" w:rsidRDefault="00A50A0C" w:rsidP="00B24F1E">
      <w:pPr>
        <w:rPr>
          <w:rFonts w:asciiTheme="minorHAnsi" w:hAnsiTheme="minorHAnsi" w:cstheme="minorHAnsi"/>
        </w:rPr>
      </w:pPr>
    </w:p>
    <w:p w14:paraId="57C9E3A1" w14:textId="77777777" w:rsidR="003C4EBB" w:rsidRPr="00A973AE" w:rsidRDefault="003C4EBB" w:rsidP="00B24F1E">
      <w:pPr>
        <w:rPr>
          <w:rFonts w:asciiTheme="minorHAnsi" w:hAnsiTheme="minorHAnsi" w:cstheme="minorHAnsi"/>
        </w:rPr>
      </w:pPr>
    </w:p>
    <w:tbl>
      <w:tblPr>
        <w:tblW w:w="10290" w:type="dxa"/>
        <w:tblInd w:w="-85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25"/>
        <w:gridCol w:w="568"/>
        <w:gridCol w:w="9297"/>
      </w:tblGrid>
      <w:tr w:rsidR="003B154C" w:rsidRPr="00A973AE" w14:paraId="5777900C" w14:textId="77777777" w:rsidTr="003C4EBB">
        <w:tc>
          <w:tcPr>
            <w:tcW w:w="425" w:type="dxa"/>
            <w:vAlign w:val="center"/>
          </w:tcPr>
          <w:p w14:paraId="0F3778CC" w14:textId="7B091C4E" w:rsidR="003B154C" w:rsidRPr="00A973AE" w:rsidRDefault="003B154C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3.</w:t>
            </w:r>
          </w:p>
        </w:tc>
        <w:tc>
          <w:tcPr>
            <w:tcW w:w="9865" w:type="dxa"/>
            <w:gridSpan w:val="2"/>
            <w:vAlign w:val="center"/>
          </w:tcPr>
          <w:p w14:paraId="5E21F317" w14:textId="7D468DF8" w:rsidR="003B154C" w:rsidRPr="00A973AE" w:rsidRDefault="003B154C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[9 marks, 3, 3, 3 ]</w:t>
            </w:r>
          </w:p>
        </w:tc>
      </w:tr>
      <w:tr w:rsidR="003B154C" w:rsidRPr="00A973AE" w14:paraId="3E09432C" w14:textId="77777777" w:rsidTr="003C4EBB">
        <w:tc>
          <w:tcPr>
            <w:tcW w:w="425" w:type="dxa"/>
            <w:vAlign w:val="center"/>
          </w:tcPr>
          <w:p w14:paraId="20DDFC45" w14:textId="77777777" w:rsidR="003B154C" w:rsidRPr="00A973AE" w:rsidRDefault="003B154C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9865" w:type="dxa"/>
            <w:gridSpan w:val="2"/>
            <w:vAlign w:val="center"/>
          </w:tcPr>
          <w:p w14:paraId="7F23A9B8" w14:textId="77777777" w:rsidR="003B154C" w:rsidRPr="00A973AE" w:rsidRDefault="003B154C" w:rsidP="003C4EBB">
            <w:pPr>
              <w:rPr>
                <w:rFonts w:asciiTheme="minorHAnsi" w:hAnsiTheme="minorHAnsi" w:cstheme="minorHAnsi"/>
              </w:rPr>
            </w:pPr>
            <w:r w:rsidRPr="00A973AE">
              <w:rPr>
                <w:rFonts w:asciiTheme="minorHAnsi" w:hAnsiTheme="minorHAnsi" w:cstheme="minorHAnsi"/>
              </w:rPr>
              <w:t xml:space="preserve">Determine the value of the </w:t>
            </w:r>
            <w:proofErr w:type="spellStart"/>
            <w:r w:rsidRPr="00A973AE">
              <w:rPr>
                <w:rFonts w:asciiTheme="minorHAnsi" w:hAnsiTheme="minorHAnsi" w:cstheme="minorHAnsi"/>
              </w:rPr>
              <w:t>pronumeral</w:t>
            </w:r>
            <w:proofErr w:type="spellEnd"/>
            <w:r w:rsidRPr="00A973AE">
              <w:rPr>
                <w:rFonts w:asciiTheme="minorHAnsi" w:hAnsiTheme="minorHAnsi" w:cstheme="minorHAnsi"/>
              </w:rPr>
              <w:t xml:space="preserve"> in each of the following</w:t>
            </w:r>
          </w:p>
          <w:p w14:paraId="16330310" w14:textId="77777777" w:rsidR="003B154C" w:rsidRPr="00A973AE" w:rsidRDefault="003B154C" w:rsidP="003C4EBB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3B154C" w:rsidRPr="00A973AE" w14:paraId="68D40665" w14:textId="77777777" w:rsidTr="003C4EBB">
        <w:trPr>
          <w:trHeight w:val="1550"/>
        </w:trPr>
        <w:tc>
          <w:tcPr>
            <w:tcW w:w="993" w:type="dxa"/>
            <w:gridSpan w:val="2"/>
            <w:vAlign w:val="center"/>
          </w:tcPr>
          <w:p w14:paraId="0462B7F8" w14:textId="77777777" w:rsidR="003B154C" w:rsidRPr="00A973AE" w:rsidRDefault="003B154C" w:rsidP="003C4EBB">
            <w:pPr>
              <w:pStyle w:val="ListParagraph"/>
              <w:numPr>
                <w:ilvl w:val="0"/>
                <w:numId w:val="12"/>
              </w:num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9297" w:type="dxa"/>
          </w:tcPr>
          <w:p w14:paraId="5A38556C" w14:textId="77777777" w:rsidR="003B154C" w:rsidRPr="00A973AE" w:rsidRDefault="003B154C" w:rsidP="003C4EBB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E31F025" w14:textId="77777777" w:rsidR="003B154C" w:rsidRPr="00A973AE" w:rsidRDefault="003B154C" w:rsidP="003C4EBB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CD6821A" w14:textId="77777777" w:rsidR="003B154C" w:rsidRPr="00A973AE" w:rsidRDefault="003B154C" w:rsidP="003C4EBB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noProof/>
                <w:lang w:val="en-AU" w:eastAsia="en-AU"/>
              </w:rPr>
              <w:drawing>
                <wp:inline distT="0" distB="0" distL="0" distR="0" wp14:anchorId="247AF960" wp14:editId="7AF372E8">
                  <wp:extent cx="1480810" cy="1524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081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49DDEF" w14:textId="77777777" w:rsidR="003B154C" w:rsidRPr="00A973AE" w:rsidRDefault="003B154C" w:rsidP="003C4EBB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3B154C" w:rsidRPr="00A973AE" w14:paraId="6C988A80" w14:textId="77777777" w:rsidTr="003C4EBB">
        <w:trPr>
          <w:trHeight w:val="1550"/>
        </w:trPr>
        <w:tc>
          <w:tcPr>
            <w:tcW w:w="993" w:type="dxa"/>
            <w:gridSpan w:val="2"/>
            <w:vAlign w:val="center"/>
          </w:tcPr>
          <w:p w14:paraId="2906322D" w14:textId="77777777" w:rsidR="003B154C" w:rsidRPr="00A973AE" w:rsidRDefault="003B154C" w:rsidP="003C4EBB">
            <w:pPr>
              <w:pStyle w:val="ListParagraph"/>
              <w:numPr>
                <w:ilvl w:val="0"/>
                <w:numId w:val="12"/>
              </w:num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9297" w:type="dxa"/>
          </w:tcPr>
          <w:p w14:paraId="6DBFA7E2" w14:textId="77777777" w:rsidR="003B154C" w:rsidRPr="00A973AE" w:rsidRDefault="003B154C" w:rsidP="003C4EBB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noProof/>
                <w:lang w:val="en-AU" w:eastAsia="en-AU"/>
              </w:rPr>
              <w:drawing>
                <wp:inline distT="0" distB="0" distL="0" distR="0" wp14:anchorId="3420ED9C" wp14:editId="7C5C45EC">
                  <wp:extent cx="1238250" cy="1572504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572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154C" w:rsidRPr="00A973AE" w14:paraId="16C52722" w14:textId="77777777" w:rsidTr="003C4EBB">
        <w:trPr>
          <w:trHeight w:val="2684"/>
        </w:trPr>
        <w:tc>
          <w:tcPr>
            <w:tcW w:w="993" w:type="dxa"/>
            <w:gridSpan w:val="2"/>
            <w:vAlign w:val="center"/>
          </w:tcPr>
          <w:p w14:paraId="33064504" w14:textId="77777777" w:rsidR="003B154C" w:rsidRPr="00A973AE" w:rsidRDefault="003B154C" w:rsidP="003C4EBB">
            <w:pPr>
              <w:pStyle w:val="ListParagraph"/>
              <w:numPr>
                <w:ilvl w:val="0"/>
                <w:numId w:val="12"/>
              </w:num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9297" w:type="dxa"/>
          </w:tcPr>
          <w:p w14:paraId="12926F51" w14:textId="77777777" w:rsidR="003B154C" w:rsidRPr="00A973AE" w:rsidRDefault="003B154C" w:rsidP="003C4EBB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noProof/>
                <w:lang w:val="en-AU" w:eastAsia="en-AU"/>
              </w:rPr>
              <w:drawing>
                <wp:anchor distT="0" distB="0" distL="114300" distR="114300" simplePos="0" relativeHeight="251712512" behindDoc="0" locked="0" layoutInCell="1" allowOverlap="1" wp14:anchorId="67E3B852" wp14:editId="1331E649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6985</wp:posOffset>
                  </wp:positionV>
                  <wp:extent cx="1774190" cy="1518920"/>
                  <wp:effectExtent l="0" t="0" r="0" b="5080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190" cy="151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94C28A0" w14:textId="31E3D9C1" w:rsidR="003B154C" w:rsidRPr="00A973AE" w:rsidRDefault="003B154C" w:rsidP="00B24F1E">
      <w:pPr>
        <w:rPr>
          <w:rFonts w:asciiTheme="minorHAnsi" w:hAnsiTheme="minorHAnsi" w:cstheme="minorHAnsi"/>
        </w:rPr>
      </w:pPr>
    </w:p>
    <w:tbl>
      <w:tblPr>
        <w:tblW w:w="10290" w:type="dxa"/>
        <w:tblInd w:w="-85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25"/>
        <w:gridCol w:w="9865"/>
      </w:tblGrid>
      <w:tr w:rsidR="003C4EBB" w:rsidRPr="00A973AE" w14:paraId="7D938217" w14:textId="77777777" w:rsidTr="003C4EBB">
        <w:tc>
          <w:tcPr>
            <w:tcW w:w="425" w:type="dxa"/>
            <w:vAlign w:val="center"/>
          </w:tcPr>
          <w:p w14:paraId="4865595D" w14:textId="77777777" w:rsidR="003C4EBB" w:rsidRPr="00A973AE" w:rsidRDefault="003C4EBB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4.</w:t>
            </w:r>
          </w:p>
        </w:tc>
        <w:tc>
          <w:tcPr>
            <w:tcW w:w="9865" w:type="dxa"/>
            <w:vAlign w:val="center"/>
          </w:tcPr>
          <w:p w14:paraId="7322152E" w14:textId="77777777" w:rsidR="003C4EBB" w:rsidRPr="00A973AE" w:rsidRDefault="003C4EBB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[4 marks ]</w:t>
            </w:r>
          </w:p>
        </w:tc>
      </w:tr>
      <w:tr w:rsidR="003C4EBB" w:rsidRPr="00A973AE" w14:paraId="3A5A8EB3" w14:textId="77777777" w:rsidTr="003C4EBB">
        <w:tc>
          <w:tcPr>
            <w:tcW w:w="425" w:type="dxa"/>
            <w:vAlign w:val="center"/>
          </w:tcPr>
          <w:p w14:paraId="1EF29A47" w14:textId="77777777" w:rsidR="003C4EBB" w:rsidRPr="00A973AE" w:rsidRDefault="003C4EBB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9865" w:type="dxa"/>
            <w:vAlign w:val="center"/>
          </w:tcPr>
          <w:p w14:paraId="5C155B40" w14:textId="77777777" w:rsidR="003C4EBB" w:rsidRPr="00A973AE" w:rsidRDefault="003C4EBB" w:rsidP="003C4EBB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</w:rPr>
              <w:t xml:space="preserve">A boy notices a bird sitting at the very top of a 10m tall tree. If he is standing 8m from the base of the tree, what is the distance between his eye and the top of the tree? </w:t>
            </w:r>
          </w:p>
        </w:tc>
      </w:tr>
      <w:tr w:rsidR="003C4EBB" w:rsidRPr="00A973AE" w14:paraId="70A42F80" w14:textId="77777777" w:rsidTr="003C4EBB">
        <w:trPr>
          <w:trHeight w:val="2778"/>
        </w:trPr>
        <w:tc>
          <w:tcPr>
            <w:tcW w:w="425" w:type="dxa"/>
            <w:vAlign w:val="center"/>
          </w:tcPr>
          <w:p w14:paraId="3F214ACF" w14:textId="77777777" w:rsidR="003C4EBB" w:rsidRPr="00A973AE" w:rsidRDefault="003C4EBB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9865" w:type="dxa"/>
          </w:tcPr>
          <w:p w14:paraId="7B3FC29C" w14:textId="77777777" w:rsidR="003C4EBB" w:rsidRPr="00A973AE" w:rsidRDefault="003C4EBB" w:rsidP="003C4EBB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819CB96" w14:textId="77777777" w:rsidR="003C4EBB" w:rsidRPr="00A973AE" w:rsidRDefault="003C4EBB" w:rsidP="003C4EBB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noProof/>
                <w:lang w:val="en-AU" w:eastAsia="en-AU"/>
              </w:rPr>
              <w:drawing>
                <wp:inline distT="0" distB="0" distL="0" distR="0" wp14:anchorId="65BF44EC" wp14:editId="75C40280">
                  <wp:extent cx="1695450" cy="152094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7855" cy="1523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A9F422" w14:textId="1D5320A4" w:rsidR="003B154C" w:rsidRPr="00A973AE" w:rsidRDefault="003B154C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val="en-AU"/>
        </w:rPr>
      </w:pPr>
      <w:r w:rsidRPr="00A973AE">
        <w:rPr>
          <w:rFonts w:asciiTheme="minorHAnsi" w:hAnsiTheme="minorHAnsi" w:cstheme="minorHAnsi"/>
          <w:b/>
          <w:sz w:val="22"/>
          <w:szCs w:val="22"/>
        </w:rPr>
        <w:br w:type="page"/>
      </w:r>
    </w:p>
    <w:p w14:paraId="1917FDC3" w14:textId="77777777" w:rsidR="00A50A0C" w:rsidRPr="00A973AE" w:rsidRDefault="00A50A0C" w:rsidP="00A50A0C">
      <w:pPr>
        <w:pStyle w:val="BlockText"/>
        <w:ind w:left="567" w:right="0" w:hanging="567"/>
        <w:jc w:val="left"/>
        <w:rPr>
          <w:rFonts w:asciiTheme="minorHAnsi" w:hAnsiTheme="minorHAnsi" w:cstheme="minorHAnsi"/>
          <w:b/>
          <w:sz w:val="22"/>
          <w:szCs w:val="22"/>
        </w:rPr>
      </w:pPr>
    </w:p>
    <w:tbl>
      <w:tblPr>
        <w:tblW w:w="10290" w:type="dxa"/>
        <w:tblInd w:w="-85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25"/>
        <w:gridCol w:w="9865"/>
      </w:tblGrid>
      <w:tr w:rsidR="00835B6A" w:rsidRPr="00A973AE" w14:paraId="776D4AEF" w14:textId="77777777" w:rsidTr="003C4EBB">
        <w:tc>
          <w:tcPr>
            <w:tcW w:w="425" w:type="dxa"/>
            <w:vAlign w:val="center"/>
          </w:tcPr>
          <w:p w14:paraId="2488B7C8" w14:textId="53F48B69" w:rsidR="00835B6A" w:rsidRPr="00A973AE" w:rsidRDefault="003B154C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5</w:t>
            </w:r>
            <w:r w:rsidR="00835B6A"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.</w:t>
            </w:r>
          </w:p>
        </w:tc>
        <w:tc>
          <w:tcPr>
            <w:tcW w:w="9865" w:type="dxa"/>
            <w:vAlign w:val="center"/>
          </w:tcPr>
          <w:p w14:paraId="2BFF2CFA" w14:textId="1276C3BA" w:rsidR="00835B6A" w:rsidRPr="00A973AE" w:rsidRDefault="00835B6A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[</w:t>
            </w:r>
            <w:r w:rsidR="003B154C"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4</w:t>
            </w:r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marks ]</w:t>
            </w:r>
          </w:p>
        </w:tc>
      </w:tr>
      <w:tr w:rsidR="00835B6A" w:rsidRPr="00A973AE" w14:paraId="31DAF413" w14:textId="77777777" w:rsidTr="003C4EBB">
        <w:tc>
          <w:tcPr>
            <w:tcW w:w="425" w:type="dxa"/>
            <w:vAlign w:val="center"/>
          </w:tcPr>
          <w:p w14:paraId="36E0A40B" w14:textId="77777777" w:rsidR="00835B6A" w:rsidRPr="00A973AE" w:rsidRDefault="00835B6A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9865" w:type="dxa"/>
            <w:vAlign w:val="center"/>
          </w:tcPr>
          <w:p w14:paraId="5EA66E1B" w14:textId="0DAA5789" w:rsidR="00835B6A" w:rsidRPr="00A973AE" w:rsidRDefault="00835B6A" w:rsidP="003C4EBB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sz w:val="22"/>
                <w:szCs w:val="22"/>
              </w:rPr>
              <w:t xml:space="preserve">A 25 m flagpole casts a 42 m shadow.  What is the angle the sun makes with the flagpole </w:t>
            </w:r>
          </w:p>
        </w:tc>
      </w:tr>
      <w:tr w:rsidR="00835B6A" w:rsidRPr="00A973AE" w14:paraId="7E540DCE" w14:textId="77777777" w:rsidTr="00146AB1">
        <w:trPr>
          <w:trHeight w:val="3628"/>
        </w:trPr>
        <w:tc>
          <w:tcPr>
            <w:tcW w:w="425" w:type="dxa"/>
            <w:vAlign w:val="center"/>
          </w:tcPr>
          <w:p w14:paraId="37D256D1" w14:textId="77777777" w:rsidR="00835B6A" w:rsidRPr="00A973AE" w:rsidRDefault="00835B6A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9865" w:type="dxa"/>
          </w:tcPr>
          <w:p w14:paraId="1B596892" w14:textId="77777777" w:rsidR="00835B6A" w:rsidRPr="00A973AE" w:rsidRDefault="00835B6A" w:rsidP="003C4EBB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AF3AD84" w14:textId="688C1801" w:rsidR="00835B6A" w:rsidRPr="00A973AE" w:rsidRDefault="00835B6A" w:rsidP="003C4EBB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noProof/>
                <w:sz w:val="22"/>
                <w:szCs w:val="22"/>
                <w:lang w:val="en-AU" w:eastAsia="en-AU"/>
              </w:rPr>
              <w:drawing>
                <wp:inline distT="0" distB="0" distL="0" distR="0" wp14:anchorId="49ABB8A9" wp14:editId="2B17D8F8">
                  <wp:extent cx="2758966" cy="1926897"/>
                  <wp:effectExtent l="0" t="0" r="3810" b="0"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238" cy="1930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54692F" w14:textId="77777777" w:rsidR="00835B6A" w:rsidRPr="00A973AE" w:rsidRDefault="00835B6A" w:rsidP="003C4EBB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6E8CA451" w14:textId="77777777" w:rsidR="00835B6A" w:rsidRDefault="00835B6A" w:rsidP="003C4EBB">
      <w:pPr>
        <w:pStyle w:val="BlockText"/>
        <w:ind w:left="567" w:right="0" w:hanging="567"/>
        <w:jc w:val="left"/>
        <w:rPr>
          <w:rFonts w:asciiTheme="minorHAnsi" w:hAnsiTheme="minorHAnsi" w:cstheme="minorHAnsi"/>
          <w:b/>
          <w:sz w:val="22"/>
          <w:szCs w:val="22"/>
        </w:rPr>
      </w:pPr>
    </w:p>
    <w:tbl>
      <w:tblPr>
        <w:tblW w:w="10290" w:type="dxa"/>
        <w:tblInd w:w="-85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93"/>
        <w:gridCol w:w="9297"/>
      </w:tblGrid>
      <w:tr w:rsidR="00146AB1" w:rsidRPr="00A973AE" w14:paraId="6C9DEA29" w14:textId="77777777" w:rsidTr="00146AB1">
        <w:trPr>
          <w:trHeight w:val="274"/>
        </w:trPr>
        <w:tc>
          <w:tcPr>
            <w:tcW w:w="9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623954F" w14:textId="1A9A0B5A" w:rsidR="00146AB1" w:rsidRPr="00A973AE" w:rsidRDefault="00970542" w:rsidP="00146AB1">
            <w:pPr>
              <w:pStyle w:val="ListParagraph"/>
              <w:ind w:hanging="360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6</w:t>
            </w:r>
            <w:r w:rsidR="00146AB1"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.</w:t>
            </w:r>
          </w:p>
        </w:tc>
        <w:tc>
          <w:tcPr>
            <w:tcW w:w="9297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E23C087" w14:textId="77777777" w:rsidR="00146AB1" w:rsidRPr="00A973AE" w:rsidRDefault="00146AB1" w:rsidP="00146AB1">
            <w:pPr>
              <w:rPr>
                <w:rFonts w:asciiTheme="minorHAnsi" w:hAnsiTheme="minorHAnsi" w:cstheme="minorHAnsi"/>
                <w:b/>
                <w:noProof/>
                <w:lang w:val="en-AU" w:eastAsia="en-AU"/>
              </w:rPr>
            </w:pPr>
            <w:r w:rsidRPr="00A973AE">
              <w:rPr>
                <w:rFonts w:asciiTheme="minorHAnsi" w:hAnsiTheme="minorHAnsi" w:cstheme="minorHAnsi"/>
                <w:b/>
                <w:noProof/>
                <w:lang w:val="en-AU" w:eastAsia="en-AU"/>
              </w:rPr>
              <w:t>[9 marks, 3, 3, 3 ]</w:t>
            </w:r>
          </w:p>
        </w:tc>
      </w:tr>
      <w:tr w:rsidR="00146AB1" w:rsidRPr="00A973AE" w14:paraId="68CB375C" w14:textId="77777777" w:rsidTr="00146AB1">
        <w:trPr>
          <w:trHeight w:val="263"/>
        </w:trPr>
        <w:tc>
          <w:tcPr>
            <w:tcW w:w="9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012D0F20" w14:textId="77777777" w:rsidR="00146AB1" w:rsidRPr="00A973AE" w:rsidRDefault="00146AB1" w:rsidP="00146AB1">
            <w:pPr>
              <w:pStyle w:val="ListParagraph"/>
              <w:ind w:hanging="360"/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9297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38A9E537" w14:textId="77777777" w:rsidR="00146AB1" w:rsidRPr="00A973AE" w:rsidRDefault="00146AB1" w:rsidP="00146AB1">
            <w:pPr>
              <w:rPr>
                <w:rFonts w:asciiTheme="minorHAnsi" w:hAnsiTheme="minorHAnsi" w:cstheme="minorHAnsi"/>
                <w:noProof/>
                <w:lang w:val="en-AU" w:eastAsia="en-AU"/>
              </w:rPr>
            </w:pPr>
            <w:r w:rsidRPr="00A973AE">
              <w:rPr>
                <w:rFonts w:asciiTheme="minorHAnsi" w:hAnsiTheme="minorHAnsi" w:cstheme="minorHAnsi"/>
                <w:noProof/>
                <w:lang w:val="en-AU" w:eastAsia="en-AU"/>
              </w:rPr>
              <w:t>Determine the value of the pronumeral in each of the following</w:t>
            </w:r>
          </w:p>
        </w:tc>
      </w:tr>
      <w:tr w:rsidR="00146AB1" w:rsidRPr="00A973AE" w14:paraId="77C001BA" w14:textId="77777777" w:rsidTr="00146AB1">
        <w:trPr>
          <w:trHeight w:val="2721"/>
        </w:trPr>
        <w:tc>
          <w:tcPr>
            <w:tcW w:w="9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717BB8F" w14:textId="77777777" w:rsidR="00146AB1" w:rsidRPr="00A973AE" w:rsidRDefault="00146AB1" w:rsidP="00146AB1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9297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4832F72" w14:textId="77777777" w:rsidR="00146AB1" w:rsidRPr="00A973AE" w:rsidRDefault="00146AB1" w:rsidP="00146AB1">
            <w:pPr>
              <w:rPr>
                <w:rFonts w:asciiTheme="minorHAnsi" w:hAnsiTheme="minorHAnsi" w:cstheme="minorHAnsi"/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20215E13" wp14:editId="16477116">
                  <wp:extent cx="1590675" cy="1691977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33559" t="54484" r="57853" b="21254"/>
                          <a:stretch/>
                        </pic:blipFill>
                        <pic:spPr bwMode="auto">
                          <a:xfrm>
                            <a:off x="0" y="0"/>
                            <a:ext cx="1590675" cy="16919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6AB1" w:rsidRPr="00A973AE" w14:paraId="7F2FBD51" w14:textId="77777777" w:rsidTr="00146AB1">
        <w:trPr>
          <w:trHeight w:val="2778"/>
        </w:trPr>
        <w:tc>
          <w:tcPr>
            <w:tcW w:w="9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C0F2A31" w14:textId="77777777" w:rsidR="00146AB1" w:rsidRPr="00A973AE" w:rsidRDefault="00146AB1" w:rsidP="00146AB1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9297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0CD269C1" w14:textId="77777777" w:rsidR="00146AB1" w:rsidRPr="00A973AE" w:rsidRDefault="00146AB1" w:rsidP="00146AB1">
            <w:pPr>
              <w:rPr>
                <w:rFonts w:asciiTheme="minorHAnsi" w:hAnsiTheme="minorHAnsi" w:cstheme="minorHAnsi"/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416F01C4" wp14:editId="49C966ED">
                  <wp:extent cx="1620492" cy="17335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34936" t="56186" r="58173" b="24234"/>
                          <a:stretch/>
                        </pic:blipFill>
                        <pic:spPr bwMode="auto">
                          <a:xfrm>
                            <a:off x="0" y="0"/>
                            <a:ext cx="1620492" cy="173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6AB1" w:rsidRPr="00A973AE" w14:paraId="003F86C2" w14:textId="77777777" w:rsidTr="00146AB1">
        <w:trPr>
          <w:trHeight w:val="2494"/>
        </w:trPr>
        <w:tc>
          <w:tcPr>
            <w:tcW w:w="993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57ED312" w14:textId="77777777" w:rsidR="00146AB1" w:rsidRPr="00A973AE" w:rsidRDefault="00146AB1" w:rsidP="00146AB1">
            <w:pPr>
              <w:pStyle w:val="ListParagraph"/>
              <w:numPr>
                <w:ilvl w:val="0"/>
                <w:numId w:val="14"/>
              </w:num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9297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4D74431D" w14:textId="77777777" w:rsidR="00146AB1" w:rsidRPr="00A973AE" w:rsidRDefault="00146AB1" w:rsidP="00146AB1">
            <w:pPr>
              <w:rPr>
                <w:rFonts w:asciiTheme="minorHAnsi" w:hAnsiTheme="minorHAnsi" w:cstheme="minorHAnsi"/>
                <w:noProof/>
                <w:lang w:val="en-AU" w:eastAsia="en-AU"/>
              </w:rPr>
            </w:pPr>
            <w:r>
              <w:rPr>
                <w:noProof/>
                <w:lang w:val="en-AU" w:eastAsia="en-AU"/>
              </w:rPr>
              <w:drawing>
                <wp:inline distT="0" distB="0" distL="0" distR="0" wp14:anchorId="4F24E829" wp14:editId="60BB01FB">
                  <wp:extent cx="2152650" cy="154627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24198" t="36181" r="66931" b="46894"/>
                          <a:stretch/>
                        </pic:blipFill>
                        <pic:spPr bwMode="auto">
                          <a:xfrm>
                            <a:off x="0" y="0"/>
                            <a:ext cx="2157338" cy="1549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B4DB9" w14:textId="77777777" w:rsidR="00146AB1" w:rsidRDefault="00146AB1" w:rsidP="003C4EBB">
      <w:pPr>
        <w:pStyle w:val="BlockText"/>
        <w:ind w:left="567" w:right="0" w:hanging="567"/>
        <w:jc w:val="left"/>
        <w:rPr>
          <w:rFonts w:asciiTheme="minorHAnsi" w:hAnsiTheme="minorHAnsi" w:cstheme="minorHAnsi"/>
          <w:b/>
          <w:sz w:val="22"/>
          <w:szCs w:val="22"/>
        </w:rPr>
      </w:pPr>
    </w:p>
    <w:p w14:paraId="34D180F5" w14:textId="77777777" w:rsidR="00146AB1" w:rsidRPr="00A973AE" w:rsidRDefault="00146AB1" w:rsidP="003C4EBB">
      <w:pPr>
        <w:pStyle w:val="BlockText"/>
        <w:ind w:left="567" w:right="0" w:hanging="567"/>
        <w:jc w:val="left"/>
        <w:rPr>
          <w:rFonts w:asciiTheme="minorHAnsi" w:hAnsiTheme="minorHAnsi" w:cstheme="minorHAnsi"/>
          <w:b/>
          <w:sz w:val="22"/>
          <w:szCs w:val="22"/>
        </w:rPr>
      </w:pPr>
    </w:p>
    <w:p w14:paraId="1559547F" w14:textId="77777777" w:rsidR="003632D5" w:rsidRPr="00A973AE" w:rsidRDefault="003632D5" w:rsidP="003C4EBB">
      <w:pPr>
        <w:pStyle w:val="BlockText"/>
        <w:ind w:left="567" w:right="0" w:hanging="567"/>
        <w:jc w:val="left"/>
        <w:rPr>
          <w:rFonts w:asciiTheme="minorHAnsi" w:hAnsiTheme="minorHAnsi" w:cstheme="minorHAnsi"/>
          <w:b/>
          <w:sz w:val="22"/>
          <w:szCs w:val="22"/>
        </w:rPr>
      </w:pPr>
    </w:p>
    <w:p w14:paraId="236A33BD" w14:textId="377D1414" w:rsidR="00754B2F" w:rsidRPr="00A973AE" w:rsidRDefault="00754B2F">
      <w:pPr>
        <w:rPr>
          <w:rFonts w:asciiTheme="minorHAnsi" w:hAnsiTheme="minorHAnsi" w:cstheme="minorHAnsi"/>
        </w:rPr>
      </w:pPr>
    </w:p>
    <w:tbl>
      <w:tblPr>
        <w:tblW w:w="10290" w:type="dxa"/>
        <w:tblInd w:w="-85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25"/>
        <w:gridCol w:w="9865"/>
      </w:tblGrid>
      <w:tr w:rsidR="003B154C" w:rsidRPr="00A973AE" w14:paraId="5D6CD51D" w14:textId="77777777" w:rsidTr="003C4EBB">
        <w:tc>
          <w:tcPr>
            <w:tcW w:w="425" w:type="dxa"/>
            <w:vAlign w:val="center"/>
          </w:tcPr>
          <w:p w14:paraId="19433A93" w14:textId="2B2141A1" w:rsidR="003B154C" w:rsidRPr="00A973AE" w:rsidRDefault="00970542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7</w:t>
            </w:r>
            <w:r w:rsidR="003B154C"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.</w:t>
            </w:r>
          </w:p>
        </w:tc>
        <w:tc>
          <w:tcPr>
            <w:tcW w:w="9865" w:type="dxa"/>
            <w:vAlign w:val="center"/>
          </w:tcPr>
          <w:p w14:paraId="432AD652" w14:textId="0BEDA231" w:rsidR="003B154C" w:rsidRPr="00A973AE" w:rsidRDefault="003B154C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[4 marks ]</w:t>
            </w:r>
          </w:p>
        </w:tc>
      </w:tr>
      <w:tr w:rsidR="003B154C" w:rsidRPr="00A973AE" w14:paraId="52936DAE" w14:textId="77777777" w:rsidTr="003C4EBB">
        <w:tc>
          <w:tcPr>
            <w:tcW w:w="425" w:type="dxa"/>
            <w:vAlign w:val="center"/>
          </w:tcPr>
          <w:p w14:paraId="3338A4C2" w14:textId="77777777" w:rsidR="003B154C" w:rsidRPr="00A973AE" w:rsidRDefault="003B154C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9865" w:type="dxa"/>
            <w:vAlign w:val="center"/>
          </w:tcPr>
          <w:p w14:paraId="1F157D8C" w14:textId="77777777" w:rsidR="003B154C" w:rsidRPr="00A973AE" w:rsidRDefault="003B154C" w:rsidP="003C4EBB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sz w:val="22"/>
                <w:szCs w:val="22"/>
              </w:rPr>
              <w:t xml:space="preserve">From the top of a 25 m lighthouse, on a 314 m tall cliff, the angle of depression to a sailing boat out in the ocean is 40°.  How far is the sailing boat from the base of the cliff?  </w:t>
            </w:r>
          </w:p>
          <w:p w14:paraId="167E19E3" w14:textId="77777777" w:rsidR="003B154C" w:rsidRPr="00A973AE" w:rsidRDefault="003B154C" w:rsidP="003C4EBB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sz w:val="22"/>
                <w:szCs w:val="22"/>
              </w:rPr>
              <w:t>(Sketch a diagram of the scenario).</w:t>
            </w:r>
          </w:p>
          <w:p w14:paraId="7EB3CB83" w14:textId="77777777" w:rsidR="003B154C" w:rsidRPr="00A973AE" w:rsidRDefault="003B154C" w:rsidP="003C4EBB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3B154C" w:rsidRPr="00A973AE" w14:paraId="094369F4" w14:textId="77777777" w:rsidTr="003C4EBB">
        <w:trPr>
          <w:trHeight w:val="2815"/>
        </w:trPr>
        <w:tc>
          <w:tcPr>
            <w:tcW w:w="425" w:type="dxa"/>
            <w:vAlign w:val="center"/>
          </w:tcPr>
          <w:p w14:paraId="7CE3873F" w14:textId="77777777" w:rsidR="003B154C" w:rsidRPr="00A973AE" w:rsidRDefault="003B154C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9865" w:type="dxa"/>
          </w:tcPr>
          <w:p w14:paraId="3FC87053" w14:textId="77777777" w:rsidR="003B154C" w:rsidRPr="00A973AE" w:rsidRDefault="003B154C" w:rsidP="003C4EBB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78A047C" w14:textId="77777777" w:rsidR="003B154C" w:rsidRPr="00A973AE" w:rsidRDefault="003B154C" w:rsidP="003C4EBB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4DAC4D7" w14:textId="77777777" w:rsidR="003B154C" w:rsidRPr="00A973AE" w:rsidRDefault="003B154C" w:rsidP="003C4EBB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7BE43FF" w14:textId="77777777" w:rsidR="003B154C" w:rsidRPr="00A973AE" w:rsidRDefault="003B154C" w:rsidP="003C4EBB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54780760" w14:textId="67CB395E" w:rsidR="003B154C" w:rsidRDefault="003B154C">
      <w:pPr>
        <w:rPr>
          <w:rFonts w:asciiTheme="minorHAnsi" w:hAnsiTheme="minorHAnsi" w:cstheme="minorHAnsi"/>
        </w:rPr>
      </w:pPr>
    </w:p>
    <w:tbl>
      <w:tblPr>
        <w:tblW w:w="10290" w:type="dxa"/>
        <w:tblInd w:w="-85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25"/>
        <w:gridCol w:w="9865"/>
      </w:tblGrid>
      <w:tr w:rsidR="00473F91" w:rsidRPr="00A973AE" w14:paraId="44B85C2E" w14:textId="77777777" w:rsidTr="00473F91">
        <w:tc>
          <w:tcPr>
            <w:tcW w:w="425" w:type="dxa"/>
            <w:vAlign w:val="center"/>
          </w:tcPr>
          <w:p w14:paraId="6FC2EF56" w14:textId="77777777" w:rsidR="00473F91" w:rsidRPr="00A973AE" w:rsidRDefault="00473F91" w:rsidP="00473F91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8</w:t>
            </w:r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.</w:t>
            </w:r>
          </w:p>
        </w:tc>
        <w:tc>
          <w:tcPr>
            <w:tcW w:w="9865" w:type="dxa"/>
            <w:vAlign w:val="center"/>
          </w:tcPr>
          <w:p w14:paraId="2464A91C" w14:textId="7409249D" w:rsidR="00473F91" w:rsidRPr="00A973AE" w:rsidRDefault="00473F91" w:rsidP="00473F91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[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6</w:t>
            </w:r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marks ]</w:t>
            </w:r>
          </w:p>
        </w:tc>
      </w:tr>
      <w:tr w:rsidR="00473F91" w:rsidRPr="00A973AE" w14:paraId="515E8AAE" w14:textId="77777777" w:rsidTr="00473F91">
        <w:tc>
          <w:tcPr>
            <w:tcW w:w="425" w:type="dxa"/>
            <w:vAlign w:val="center"/>
          </w:tcPr>
          <w:p w14:paraId="6FB535B6" w14:textId="77777777" w:rsidR="00473F91" w:rsidRPr="00A973AE" w:rsidRDefault="00473F91" w:rsidP="00473F91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9865" w:type="dxa"/>
            <w:vAlign w:val="center"/>
          </w:tcPr>
          <w:p w14:paraId="7AABB05D" w14:textId="0BC0139D" w:rsidR="00473F91" w:rsidRPr="00970542" w:rsidRDefault="00473F91" w:rsidP="00473F9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2"/>
                <w:szCs w:val="22"/>
              </w:rPr>
            </w:pPr>
            <w:r w:rsidRPr="00970542">
              <w:rPr>
                <w:rFonts w:asciiTheme="minorHAnsi" w:hAnsiTheme="minorHAnsi" w:cstheme="minorHAnsi"/>
                <w:sz w:val="22"/>
                <w:szCs w:val="22"/>
              </w:rPr>
              <w:t>From an observer at O who is 200m from a building, the angles of elevation to the bottom and top of a flagpole are 36</w:t>
            </w:r>
            <w:r w:rsidR="00970542">
              <w:rPr>
                <w:rFonts w:ascii="Arial" w:hAnsi="Arial" w:cs="Arial"/>
                <w:sz w:val="22"/>
                <w:szCs w:val="22"/>
              </w:rPr>
              <w:t>º</w:t>
            </w:r>
            <w:r w:rsidRPr="00970542">
              <w:rPr>
                <w:rFonts w:asciiTheme="minorHAnsi" w:hAnsiTheme="minorHAnsi" w:cstheme="minorHAnsi"/>
                <w:sz w:val="22"/>
                <w:szCs w:val="22"/>
              </w:rPr>
              <w:t xml:space="preserve"> and 38 </w:t>
            </w:r>
            <w:r w:rsidR="00970542">
              <w:rPr>
                <w:rFonts w:ascii="Arial" w:hAnsi="Arial" w:cs="Arial"/>
                <w:sz w:val="22"/>
                <w:szCs w:val="22"/>
              </w:rPr>
              <w:t>º</w:t>
            </w:r>
            <w:r w:rsidRPr="00970542">
              <w:rPr>
                <w:rFonts w:asciiTheme="minorHAnsi" w:hAnsiTheme="minorHAnsi" w:cstheme="minorHAnsi"/>
                <w:sz w:val="22"/>
                <w:szCs w:val="22"/>
              </w:rPr>
              <w:t xml:space="preserve"> respectively.  Find the height of the flagpole.</w:t>
            </w:r>
          </w:p>
          <w:p w14:paraId="2799C670" w14:textId="77777777" w:rsidR="00473F91" w:rsidRPr="00A973AE" w:rsidRDefault="00473F91" w:rsidP="00473F91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473F91" w:rsidRPr="00A973AE" w14:paraId="1D4D4962" w14:textId="77777777" w:rsidTr="00970542">
        <w:trPr>
          <w:trHeight w:val="3402"/>
        </w:trPr>
        <w:tc>
          <w:tcPr>
            <w:tcW w:w="425" w:type="dxa"/>
            <w:vAlign w:val="center"/>
          </w:tcPr>
          <w:p w14:paraId="32FB26CE" w14:textId="77777777" w:rsidR="00473F91" w:rsidRPr="00A973AE" w:rsidRDefault="00473F91" w:rsidP="00473F91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9865" w:type="dxa"/>
          </w:tcPr>
          <w:p w14:paraId="17A48349" w14:textId="7F261B4A" w:rsidR="00473F91" w:rsidRPr="00A973AE" w:rsidRDefault="00473F91" w:rsidP="00473F91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noProof/>
                <w:sz w:val="22"/>
                <w:szCs w:val="22"/>
                <w:lang w:val="en-AU" w:eastAsia="en-AU"/>
              </w:rPr>
              <w:drawing>
                <wp:inline distT="0" distB="0" distL="0" distR="0" wp14:anchorId="4480E069" wp14:editId="704E4DEA">
                  <wp:extent cx="2476500" cy="1828800"/>
                  <wp:effectExtent l="0" t="0" r="0" b="0"/>
                  <wp:docPr id="18" name="Picture 18" descr="\\E4190S01SV001\temp$\staff\SKM_C454e1706061337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\\E4190S01SV001\temp$\staff\SKM_C454e1706061337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035" t="62972" r="4326" b="21698"/>
                          <a:stretch/>
                        </pic:blipFill>
                        <pic:spPr bwMode="auto">
                          <a:xfrm>
                            <a:off x="0" y="0"/>
                            <a:ext cx="24765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042317" w14:textId="77777777" w:rsidR="00473F91" w:rsidRPr="00A973AE" w:rsidRDefault="00473F91">
      <w:pPr>
        <w:rPr>
          <w:rFonts w:asciiTheme="minorHAnsi" w:hAnsiTheme="minorHAnsi" w:cstheme="minorHAnsi"/>
        </w:rPr>
      </w:pPr>
    </w:p>
    <w:tbl>
      <w:tblPr>
        <w:tblW w:w="10632" w:type="dxa"/>
        <w:tblInd w:w="-85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25"/>
        <w:gridCol w:w="10207"/>
      </w:tblGrid>
      <w:tr w:rsidR="00754B2F" w:rsidRPr="00A973AE" w14:paraId="43D07208" w14:textId="77777777" w:rsidTr="00263D51">
        <w:tc>
          <w:tcPr>
            <w:tcW w:w="425" w:type="dxa"/>
            <w:vAlign w:val="center"/>
          </w:tcPr>
          <w:p w14:paraId="00DF84D4" w14:textId="63C8BF59" w:rsidR="00754B2F" w:rsidRPr="00A973AE" w:rsidRDefault="00146AB1" w:rsidP="00557523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9</w:t>
            </w:r>
            <w:r w:rsidR="00754B2F"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.</w:t>
            </w:r>
          </w:p>
        </w:tc>
        <w:tc>
          <w:tcPr>
            <w:tcW w:w="10207" w:type="dxa"/>
            <w:vAlign w:val="center"/>
          </w:tcPr>
          <w:p w14:paraId="19F76AFF" w14:textId="31BFD454" w:rsidR="00754B2F" w:rsidRPr="00A973AE" w:rsidRDefault="00754B2F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[</w:t>
            </w:r>
            <w:r w:rsidR="003B154C"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4</w:t>
            </w:r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marks ]</w:t>
            </w:r>
          </w:p>
        </w:tc>
      </w:tr>
      <w:tr w:rsidR="00754B2F" w:rsidRPr="00A973AE" w14:paraId="201148B5" w14:textId="77777777" w:rsidTr="00263D51">
        <w:trPr>
          <w:trHeight w:val="1162"/>
        </w:trPr>
        <w:tc>
          <w:tcPr>
            <w:tcW w:w="425" w:type="dxa"/>
            <w:vAlign w:val="center"/>
          </w:tcPr>
          <w:p w14:paraId="2EB3877E" w14:textId="77777777" w:rsidR="00754B2F" w:rsidRPr="00A973AE" w:rsidRDefault="00754B2F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10207" w:type="dxa"/>
            <w:vAlign w:val="center"/>
          </w:tcPr>
          <w:p w14:paraId="3861C231" w14:textId="31D3A92E" w:rsidR="00754B2F" w:rsidRPr="00A973AE" w:rsidRDefault="00754B2F" w:rsidP="003C4EBB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sz w:val="22"/>
                <w:szCs w:val="22"/>
              </w:rPr>
              <w:t>The school council needs to have a ramp build over the steps of each of the building exits, to accommodate a student in a wheelchair. If the junior school building is 35cm off the ground and has steps that reach out 50cm, calculate the length of the ramp</w:t>
            </w:r>
            <w:r w:rsidR="00263D51" w:rsidRPr="00A973A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  <w:p w14:paraId="2023FF99" w14:textId="6F8B80FC" w:rsidR="00754B2F" w:rsidRPr="00A973AE" w:rsidRDefault="00754B2F" w:rsidP="00263D51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sz w:val="22"/>
                <w:szCs w:val="22"/>
              </w:rPr>
              <w:t>(Sketch a diagram of the scenario).</w:t>
            </w:r>
          </w:p>
        </w:tc>
      </w:tr>
      <w:tr w:rsidR="00970542" w:rsidRPr="00A973AE" w14:paraId="51C32F40" w14:textId="77777777" w:rsidTr="00970542">
        <w:trPr>
          <w:trHeight w:val="2409"/>
        </w:trPr>
        <w:tc>
          <w:tcPr>
            <w:tcW w:w="425" w:type="dxa"/>
            <w:vAlign w:val="center"/>
          </w:tcPr>
          <w:p w14:paraId="0DE4B3D1" w14:textId="77777777" w:rsidR="00970542" w:rsidRPr="00A973AE" w:rsidRDefault="00970542" w:rsidP="003C4EBB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10207" w:type="dxa"/>
            <w:vAlign w:val="center"/>
          </w:tcPr>
          <w:p w14:paraId="19D3146C" w14:textId="77777777" w:rsidR="00970542" w:rsidRPr="00A973AE" w:rsidRDefault="00970542" w:rsidP="003C4EBB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410F7D24" w14:textId="29E3E806" w:rsidR="003632D5" w:rsidRDefault="003632D5" w:rsidP="00970542">
      <w:pPr>
        <w:pStyle w:val="BlockText"/>
        <w:ind w:left="567" w:right="0" w:hanging="567"/>
        <w:jc w:val="left"/>
        <w:rPr>
          <w:rFonts w:asciiTheme="minorHAnsi" w:hAnsiTheme="minorHAnsi" w:cstheme="minorHAnsi"/>
          <w:b/>
          <w:sz w:val="22"/>
          <w:szCs w:val="22"/>
        </w:rPr>
      </w:pPr>
    </w:p>
    <w:tbl>
      <w:tblPr>
        <w:tblW w:w="10632" w:type="dxa"/>
        <w:tblInd w:w="-856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98"/>
        <w:gridCol w:w="10134"/>
      </w:tblGrid>
      <w:tr w:rsidR="00970542" w:rsidRPr="00A973AE" w14:paraId="31FC1D5C" w14:textId="77777777" w:rsidTr="00970542">
        <w:tc>
          <w:tcPr>
            <w:tcW w:w="425" w:type="dxa"/>
            <w:vAlign w:val="center"/>
          </w:tcPr>
          <w:p w14:paraId="4D53B1D5" w14:textId="69AD69BA" w:rsidR="00970542" w:rsidRPr="00A973AE" w:rsidRDefault="00970542" w:rsidP="00970542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>10</w:t>
            </w:r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.</w:t>
            </w:r>
          </w:p>
        </w:tc>
        <w:tc>
          <w:tcPr>
            <w:tcW w:w="10207" w:type="dxa"/>
            <w:vAlign w:val="center"/>
          </w:tcPr>
          <w:p w14:paraId="1EDA264D" w14:textId="769BF960" w:rsidR="00970542" w:rsidRPr="00A973AE" w:rsidRDefault="00970542" w:rsidP="00CB4652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>[</w:t>
            </w:r>
            <w:r w:rsidR="00CB4652">
              <w:rPr>
                <w:rFonts w:asciiTheme="minorHAnsi" w:hAnsiTheme="minorHAnsi" w:cstheme="minorHAnsi"/>
                <w:b/>
                <w:sz w:val="22"/>
                <w:szCs w:val="22"/>
              </w:rPr>
              <w:t>6</w:t>
            </w:r>
            <w:bookmarkStart w:id="0" w:name="_GoBack"/>
            <w:bookmarkEnd w:id="0"/>
            <w:r w:rsidRPr="00A973AE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marks ]</w:t>
            </w:r>
          </w:p>
        </w:tc>
      </w:tr>
      <w:tr w:rsidR="00970542" w:rsidRPr="00A973AE" w14:paraId="77BDFDC5" w14:textId="77777777" w:rsidTr="00970542">
        <w:trPr>
          <w:trHeight w:val="1162"/>
        </w:trPr>
        <w:tc>
          <w:tcPr>
            <w:tcW w:w="425" w:type="dxa"/>
            <w:vAlign w:val="center"/>
          </w:tcPr>
          <w:p w14:paraId="2FFF0D8B" w14:textId="77777777" w:rsidR="00970542" w:rsidRPr="00A973AE" w:rsidRDefault="00970542" w:rsidP="00970542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10207" w:type="dxa"/>
            <w:vAlign w:val="center"/>
          </w:tcPr>
          <w:p w14:paraId="22B0FD1C" w14:textId="77777777" w:rsidR="00970542" w:rsidRDefault="00970542" w:rsidP="00970542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Ashley hikes 17km on a bearing of 134</w:t>
            </w:r>
            <w:r>
              <w:rPr>
                <w:rFonts w:ascii="Arial" w:hAnsi="Arial" w:cs="Arial"/>
                <w:sz w:val="22"/>
                <w:szCs w:val="22"/>
              </w:rPr>
              <w:t>º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1F9BAA3C" w14:textId="77777777" w:rsidR="00970542" w:rsidRDefault="00970542" w:rsidP="00970542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a. Draw a diagram of the situation</w:t>
            </w:r>
          </w:p>
          <w:p w14:paraId="1F6D4D18" w14:textId="77777777" w:rsidR="00970542" w:rsidRDefault="00970542" w:rsidP="00970542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b. How far east is Ashley from his starting point?</w:t>
            </w:r>
          </w:p>
          <w:p w14:paraId="21132D4F" w14:textId="3E0DB756" w:rsidR="00970542" w:rsidRPr="00A973AE" w:rsidRDefault="00970542" w:rsidP="00970542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2"/>
                <w:szCs w:val="22"/>
              </w:rPr>
            </w:pPr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>c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>. How far south is Ashley from his starting point?</w:t>
            </w:r>
          </w:p>
        </w:tc>
      </w:tr>
      <w:tr w:rsidR="00970542" w:rsidRPr="00A973AE" w14:paraId="734AEB54" w14:textId="77777777" w:rsidTr="00970542">
        <w:trPr>
          <w:trHeight w:val="4082"/>
        </w:trPr>
        <w:tc>
          <w:tcPr>
            <w:tcW w:w="425" w:type="dxa"/>
            <w:vAlign w:val="center"/>
          </w:tcPr>
          <w:p w14:paraId="4EBD791C" w14:textId="3F33492B" w:rsidR="00970542" w:rsidRPr="00A973AE" w:rsidRDefault="00970542" w:rsidP="00970542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</w:tc>
        <w:tc>
          <w:tcPr>
            <w:tcW w:w="10207" w:type="dxa"/>
            <w:vAlign w:val="center"/>
          </w:tcPr>
          <w:p w14:paraId="55DBFB77" w14:textId="77777777" w:rsidR="00970542" w:rsidRPr="00A973AE" w:rsidRDefault="00970542" w:rsidP="00970542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26C7774F" w14:textId="77777777" w:rsidR="00970542" w:rsidRPr="00A973AE" w:rsidRDefault="00970542" w:rsidP="00970542">
      <w:pPr>
        <w:pStyle w:val="BlockText"/>
        <w:ind w:left="567" w:right="0" w:hanging="567"/>
        <w:jc w:val="left"/>
        <w:rPr>
          <w:rFonts w:asciiTheme="minorHAnsi" w:hAnsiTheme="minorHAnsi" w:cstheme="minorHAnsi"/>
          <w:b/>
          <w:sz w:val="22"/>
          <w:szCs w:val="22"/>
        </w:rPr>
      </w:pPr>
    </w:p>
    <w:p w14:paraId="7EAFE0EC" w14:textId="795C1BBD" w:rsidR="00B24F1E" w:rsidRPr="00A973AE" w:rsidRDefault="00A50A0C" w:rsidP="00835B6A">
      <w:pPr>
        <w:pStyle w:val="BlockText"/>
        <w:ind w:left="567" w:right="0" w:hanging="567"/>
        <w:jc w:val="center"/>
        <w:rPr>
          <w:rFonts w:asciiTheme="minorHAnsi" w:hAnsiTheme="minorHAnsi" w:cstheme="minorHAnsi"/>
        </w:rPr>
      </w:pPr>
      <w:proofErr w:type="gramStart"/>
      <w:r w:rsidRPr="00A973AE">
        <w:rPr>
          <w:rFonts w:asciiTheme="minorHAnsi" w:hAnsiTheme="minorHAnsi" w:cstheme="minorHAnsi"/>
          <w:b/>
          <w:sz w:val="22"/>
          <w:szCs w:val="22"/>
        </w:rPr>
        <w:t>~  END</w:t>
      </w:r>
      <w:proofErr w:type="gramEnd"/>
      <w:r w:rsidRPr="00A973AE">
        <w:rPr>
          <w:rFonts w:asciiTheme="minorHAnsi" w:hAnsiTheme="minorHAnsi" w:cstheme="minorHAnsi"/>
          <w:b/>
          <w:sz w:val="22"/>
          <w:szCs w:val="22"/>
        </w:rPr>
        <w:t xml:space="preserve"> OF TEST </w:t>
      </w:r>
      <w:r w:rsidR="00B24F1E" w:rsidRPr="00A973AE">
        <w:rPr>
          <w:rFonts w:asciiTheme="minorHAnsi" w:hAnsiTheme="minorHAnsi" w:cstheme="minorHAnsi"/>
          <w:b/>
          <w:sz w:val="22"/>
          <w:szCs w:val="22"/>
        </w:rPr>
        <w:t xml:space="preserve"> ~</w:t>
      </w:r>
    </w:p>
    <w:sectPr w:rsidR="00B24F1E" w:rsidRPr="00A973AE" w:rsidSect="000463B7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E98AFB" w14:textId="77777777" w:rsidR="00970542" w:rsidRDefault="00970542" w:rsidP="003D55EA">
      <w:r>
        <w:separator/>
      </w:r>
    </w:p>
  </w:endnote>
  <w:endnote w:type="continuationSeparator" w:id="0">
    <w:p w14:paraId="54F40A69" w14:textId="77777777" w:rsidR="00970542" w:rsidRDefault="00970542" w:rsidP="003D55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28"/>
        <w:szCs w:val="28"/>
      </w:rPr>
      <w:id w:val="-127671716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14:paraId="57C187EE" w14:textId="4CA88460" w:rsidR="00970542" w:rsidRPr="000463B7" w:rsidRDefault="00970542" w:rsidP="00DC0985">
        <w:pPr>
          <w:pStyle w:val="Footer"/>
          <w:jc w:val="center"/>
          <w:rPr>
            <w:rFonts w:eastAsiaTheme="majorEastAsia"/>
            <w:sz w:val="20"/>
            <w:szCs w:val="20"/>
          </w:rPr>
        </w:pPr>
        <w:r>
          <w:rPr>
            <w:rFonts w:eastAsiaTheme="majorEastAsia"/>
            <w:sz w:val="20"/>
            <w:szCs w:val="20"/>
          </w:rPr>
          <w:t>Test 4</w:t>
        </w:r>
        <w:r w:rsidRPr="000463B7">
          <w:rPr>
            <w:rFonts w:eastAsiaTheme="majorEastAsia"/>
            <w:sz w:val="20"/>
            <w:szCs w:val="20"/>
          </w:rPr>
          <w:tab/>
        </w:r>
        <w:r w:rsidRPr="000463B7">
          <w:rPr>
            <w:rFonts w:eastAsiaTheme="minorEastAsia"/>
            <w:sz w:val="20"/>
            <w:szCs w:val="20"/>
          </w:rPr>
          <w:fldChar w:fldCharType="begin"/>
        </w:r>
        <w:r w:rsidRPr="000463B7">
          <w:rPr>
            <w:sz w:val="20"/>
            <w:szCs w:val="20"/>
          </w:rPr>
          <w:instrText xml:space="preserve"> PAGE    \* MERGEFORMAT </w:instrText>
        </w:r>
        <w:r w:rsidRPr="000463B7">
          <w:rPr>
            <w:rFonts w:eastAsiaTheme="minorEastAsia"/>
            <w:sz w:val="20"/>
            <w:szCs w:val="20"/>
          </w:rPr>
          <w:fldChar w:fldCharType="separate"/>
        </w:r>
        <w:r w:rsidR="00CB4652" w:rsidRPr="00CB4652">
          <w:rPr>
            <w:rFonts w:eastAsiaTheme="majorEastAsia"/>
            <w:noProof/>
            <w:sz w:val="20"/>
            <w:szCs w:val="20"/>
          </w:rPr>
          <w:t>5</w:t>
        </w:r>
        <w:r w:rsidRPr="000463B7">
          <w:rPr>
            <w:rFonts w:eastAsiaTheme="majorEastAsia"/>
            <w:noProof/>
            <w:sz w:val="20"/>
            <w:szCs w:val="20"/>
          </w:rPr>
          <w:fldChar w:fldCharType="end"/>
        </w:r>
        <w:r>
          <w:rPr>
            <w:rFonts w:eastAsiaTheme="majorEastAsia"/>
            <w:noProof/>
            <w:sz w:val="20"/>
            <w:szCs w:val="20"/>
          </w:rPr>
          <w:tab/>
          <w:t>BSC 2017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95BF21" w14:textId="77777777" w:rsidR="00970542" w:rsidRDefault="00970542" w:rsidP="003D55EA">
      <w:r>
        <w:separator/>
      </w:r>
    </w:p>
  </w:footnote>
  <w:footnote w:type="continuationSeparator" w:id="0">
    <w:p w14:paraId="7A891F1B" w14:textId="77777777" w:rsidR="00970542" w:rsidRDefault="00970542" w:rsidP="003D55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D320F"/>
    <w:multiLevelType w:val="hybridMultilevel"/>
    <w:tmpl w:val="62D2918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14C08B8"/>
    <w:multiLevelType w:val="hybridMultilevel"/>
    <w:tmpl w:val="503A1712"/>
    <w:lvl w:ilvl="0" w:tplc="0C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>
    <w:nsid w:val="309053ED"/>
    <w:multiLevelType w:val="hybridMultilevel"/>
    <w:tmpl w:val="49C2F9DA"/>
    <w:lvl w:ilvl="0" w:tplc="FA260D30">
      <w:start w:val="1"/>
      <w:numFmt w:val="lowerLetter"/>
      <w:lvlText w:val="%1."/>
      <w:lvlJc w:val="left"/>
      <w:pPr>
        <w:ind w:left="-207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513" w:hanging="360"/>
      </w:pPr>
    </w:lvl>
    <w:lvl w:ilvl="2" w:tplc="0C09001B" w:tentative="1">
      <w:start w:val="1"/>
      <w:numFmt w:val="lowerRoman"/>
      <w:lvlText w:val="%3."/>
      <w:lvlJc w:val="right"/>
      <w:pPr>
        <w:ind w:left="1233" w:hanging="180"/>
      </w:pPr>
    </w:lvl>
    <w:lvl w:ilvl="3" w:tplc="0C09000F" w:tentative="1">
      <w:start w:val="1"/>
      <w:numFmt w:val="decimal"/>
      <w:lvlText w:val="%4."/>
      <w:lvlJc w:val="left"/>
      <w:pPr>
        <w:ind w:left="1953" w:hanging="360"/>
      </w:pPr>
    </w:lvl>
    <w:lvl w:ilvl="4" w:tplc="0C090019" w:tentative="1">
      <w:start w:val="1"/>
      <w:numFmt w:val="lowerLetter"/>
      <w:lvlText w:val="%5."/>
      <w:lvlJc w:val="left"/>
      <w:pPr>
        <w:ind w:left="2673" w:hanging="360"/>
      </w:pPr>
    </w:lvl>
    <w:lvl w:ilvl="5" w:tplc="0C09001B" w:tentative="1">
      <w:start w:val="1"/>
      <w:numFmt w:val="lowerRoman"/>
      <w:lvlText w:val="%6."/>
      <w:lvlJc w:val="right"/>
      <w:pPr>
        <w:ind w:left="3393" w:hanging="180"/>
      </w:pPr>
    </w:lvl>
    <w:lvl w:ilvl="6" w:tplc="0C09000F" w:tentative="1">
      <w:start w:val="1"/>
      <w:numFmt w:val="decimal"/>
      <w:lvlText w:val="%7."/>
      <w:lvlJc w:val="left"/>
      <w:pPr>
        <w:ind w:left="4113" w:hanging="360"/>
      </w:pPr>
    </w:lvl>
    <w:lvl w:ilvl="7" w:tplc="0C090019" w:tentative="1">
      <w:start w:val="1"/>
      <w:numFmt w:val="lowerLetter"/>
      <w:lvlText w:val="%8."/>
      <w:lvlJc w:val="left"/>
      <w:pPr>
        <w:ind w:left="4833" w:hanging="360"/>
      </w:pPr>
    </w:lvl>
    <w:lvl w:ilvl="8" w:tplc="0C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>
    <w:nsid w:val="32163641"/>
    <w:multiLevelType w:val="hybridMultilevel"/>
    <w:tmpl w:val="1214D0DA"/>
    <w:lvl w:ilvl="0" w:tplc="BE00AE02">
      <w:start w:val="1"/>
      <w:numFmt w:val="decimal"/>
      <w:lvlText w:val="%1."/>
      <w:lvlJc w:val="left"/>
      <w:pPr>
        <w:ind w:left="-207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513" w:hanging="360"/>
      </w:pPr>
    </w:lvl>
    <w:lvl w:ilvl="2" w:tplc="0C09001B" w:tentative="1">
      <w:start w:val="1"/>
      <w:numFmt w:val="lowerRoman"/>
      <w:lvlText w:val="%3."/>
      <w:lvlJc w:val="right"/>
      <w:pPr>
        <w:ind w:left="1233" w:hanging="180"/>
      </w:pPr>
    </w:lvl>
    <w:lvl w:ilvl="3" w:tplc="0C09000F" w:tentative="1">
      <w:start w:val="1"/>
      <w:numFmt w:val="decimal"/>
      <w:lvlText w:val="%4."/>
      <w:lvlJc w:val="left"/>
      <w:pPr>
        <w:ind w:left="1953" w:hanging="360"/>
      </w:pPr>
    </w:lvl>
    <w:lvl w:ilvl="4" w:tplc="0C090019" w:tentative="1">
      <w:start w:val="1"/>
      <w:numFmt w:val="lowerLetter"/>
      <w:lvlText w:val="%5."/>
      <w:lvlJc w:val="left"/>
      <w:pPr>
        <w:ind w:left="2673" w:hanging="360"/>
      </w:pPr>
    </w:lvl>
    <w:lvl w:ilvl="5" w:tplc="0C09001B" w:tentative="1">
      <w:start w:val="1"/>
      <w:numFmt w:val="lowerRoman"/>
      <w:lvlText w:val="%6."/>
      <w:lvlJc w:val="right"/>
      <w:pPr>
        <w:ind w:left="3393" w:hanging="180"/>
      </w:pPr>
    </w:lvl>
    <w:lvl w:ilvl="6" w:tplc="0C09000F" w:tentative="1">
      <w:start w:val="1"/>
      <w:numFmt w:val="decimal"/>
      <w:lvlText w:val="%7."/>
      <w:lvlJc w:val="left"/>
      <w:pPr>
        <w:ind w:left="4113" w:hanging="360"/>
      </w:pPr>
    </w:lvl>
    <w:lvl w:ilvl="7" w:tplc="0C090019" w:tentative="1">
      <w:start w:val="1"/>
      <w:numFmt w:val="lowerLetter"/>
      <w:lvlText w:val="%8."/>
      <w:lvlJc w:val="left"/>
      <w:pPr>
        <w:ind w:left="4833" w:hanging="360"/>
      </w:pPr>
    </w:lvl>
    <w:lvl w:ilvl="8" w:tplc="0C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>
    <w:nsid w:val="35AC5517"/>
    <w:multiLevelType w:val="hybridMultilevel"/>
    <w:tmpl w:val="53C8A0F2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AE5D32"/>
    <w:multiLevelType w:val="hybridMultilevel"/>
    <w:tmpl w:val="FE28CAFE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475D0A"/>
    <w:multiLevelType w:val="hybridMultilevel"/>
    <w:tmpl w:val="AE20AC36"/>
    <w:lvl w:ilvl="0" w:tplc="C87A78A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DD09B1"/>
    <w:multiLevelType w:val="hybridMultilevel"/>
    <w:tmpl w:val="7D8E2B3A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DF3929"/>
    <w:multiLevelType w:val="hybridMultilevel"/>
    <w:tmpl w:val="40AC6A0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6274D9"/>
    <w:multiLevelType w:val="hybridMultilevel"/>
    <w:tmpl w:val="E346B560"/>
    <w:lvl w:ilvl="0" w:tplc="C8BC7A78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AE30123"/>
    <w:multiLevelType w:val="hybridMultilevel"/>
    <w:tmpl w:val="7D8E2B3A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291D08"/>
    <w:multiLevelType w:val="hybridMultilevel"/>
    <w:tmpl w:val="D15C7442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A6E1094"/>
    <w:multiLevelType w:val="hybridMultilevel"/>
    <w:tmpl w:val="73166BEA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A782227"/>
    <w:multiLevelType w:val="hybridMultilevel"/>
    <w:tmpl w:val="019053CC"/>
    <w:lvl w:ilvl="0" w:tplc="C6D8C714">
      <w:start w:val="1"/>
      <w:numFmt w:val="lowerLetter"/>
      <w:lvlText w:val="%1."/>
      <w:lvlJc w:val="left"/>
      <w:pPr>
        <w:ind w:left="-20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513" w:hanging="360"/>
      </w:pPr>
    </w:lvl>
    <w:lvl w:ilvl="2" w:tplc="0C09001B" w:tentative="1">
      <w:start w:val="1"/>
      <w:numFmt w:val="lowerRoman"/>
      <w:lvlText w:val="%3."/>
      <w:lvlJc w:val="right"/>
      <w:pPr>
        <w:ind w:left="1233" w:hanging="180"/>
      </w:pPr>
    </w:lvl>
    <w:lvl w:ilvl="3" w:tplc="0C09000F" w:tentative="1">
      <w:start w:val="1"/>
      <w:numFmt w:val="decimal"/>
      <w:lvlText w:val="%4."/>
      <w:lvlJc w:val="left"/>
      <w:pPr>
        <w:ind w:left="1953" w:hanging="360"/>
      </w:pPr>
    </w:lvl>
    <w:lvl w:ilvl="4" w:tplc="0C090019" w:tentative="1">
      <w:start w:val="1"/>
      <w:numFmt w:val="lowerLetter"/>
      <w:lvlText w:val="%5."/>
      <w:lvlJc w:val="left"/>
      <w:pPr>
        <w:ind w:left="2673" w:hanging="360"/>
      </w:pPr>
    </w:lvl>
    <w:lvl w:ilvl="5" w:tplc="0C09001B" w:tentative="1">
      <w:start w:val="1"/>
      <w:numFmt w:val="lowerRoman"/>
      <w:lvlText w:val="%6."/>
      <w:lvlJc w:val="right"/>
      <w:pPr>
        <w:ind w:left="3393" w:hanging="180"/>
      </w:pPr>
    </w:lvl>
    <w:lvl w:ilvl="6" w:tplc="0C09000F" w:tentative="1">
      <w:start w:val="1"/>
      <w:numFmt w:val="decimal"/>
      <w:lvlText w:val="%7."/>
      <w:lvlJc w:val="left"/>
      <w:pPr>
        <w:ind w:left="4113" w:hanging="360"/>
      </w:pPr>
    </w:lvl>
    <w:lvl w:ilvl="7" w:tplc="0C090019" w:tentative="1">
      <w:start w:val="1"/>
      <w:numFmt w:val="lowerLetter"/>
      <w:lvlText w:val="%8."/>
      <w:lvlJc w:val="left"/>
      <w:pPr>
        <w:ind w:left="4833" w:hanging="360"/>
      </w:pPr>
    </w:lvl>
    <w:lvl w:ilvl="8" w:tplc="0C0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1"/>
  </w:num>
  <w:num w:numId="5">
    <w:abstractNumId w:val="13"/>
  </w:num>
  <w:num w:numId="6">
    <w:abstractNumId w:val="0"/>
  </w:num>
  <w:num w:numId="7">
    <w:abstractNumId w:val="2"/>
  </w:num>
  <w:num w:numId="8">
    <w:abstractNumId w:val="11"/>
  </w:num>
  <w:num w:numId="9">
    <w:abstractNumId w:val="5"/>
  </w:num>
  <w:num w:numId="10">
    <w:abstractNumId w:val="12"/>
  </w:num>
  <w:num w:numId="11">
    <w:abstractNumId w:val="8"/>
  </w:num>
  <w:num w:numId="12">
    <w:abstractNumId w:val="10"/>
  </w:num>
  <w:num w:numId="13">
    <w:abstractNumId w:val="4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75CD"/>
    <w:rsid w:val="00016E2E"/>
    <w:rsid w:val="00033B39"/>
    <w:rsid w:val="00045988"/>
    <w:rsid w:val="000463B7"/>
    <w:rsid w:val="0009466C"/>
    <w:rsid w:val="00097A7B"/>
    <w:rsid w:val="000B599D"/>
    <w:rsid w:val="000D7B9A"/>
    <w:rsid w:val="000E0C23"/>
    <w:rsid w:val="0010738A"/>
    <w:rsid w:val="0011774E"/>
    <w:rsid w:val="00125802"/>
    <w:rsid w:val="0014331F"/>
    <w:rsid w:val="00146AB1"/>
    <w:rsid w:val="001634FD"/>
    <w:rsid w:val="00175482"/>
    <w:rsid w:val="0018391B"/>
    <w:rsid w:val="00192925"/>
    <w:rsid w:val="001940F3"/>
    <w:rsid w:val="001946FB"/>
    <w:rsid w:val="00196861"/>
    <w:rsid w:val="001B69C0"/>
    <w:rsid w:val="001C444C"/>
    <w:rsid w:val="001D0EF7"/>
    <w:rsid w:val="001D1D3C"/>
    <w:rsid w:val="00226DF6"/>
    <w:rsid w:val="002337AD"/>
    <w:rsid w:val="0025342D"/>
    <w:rsid w:val="00263D51"/>
    <w:rsid w:val="00276D0F"/>
    <w:rsid w:val="00290B8D"/>
    <w:rsid w:val="00310C45"/>
    <w:rsid w:val="00311793"/>
    <w:rsid w:val="0031237D"/>
    <w:rsid w:val="003632D5"/>
    <w:rsid w:val="00385EB0"/>
    <w:rsid w:val="00395151"/>
    <w:rsid w:val="003A3BD0"/>
    <w:rsid w:val="003A6DC4"/>
    <w:rsid w:val="003A6F80"/>
    <w:rsid w:val="003B154C"/>
    <w:rsid w:val="003C1766"/>
    <w:rsid w:val="003C4EBB"/>
    <w:rsid w:val="003D55EA"/>
    <w:rsid w:val="003E3BE8"/>
    <w:rsid w:val="00410ACD"/>
    <w:rsid w:val="00412407"/>
    <w:rsid w:val="004335A0"/>
    <w:rsid w:val="00453674"/>
    <w:rsid w:val="00472E87"/>
    <w:rsid w:val="00473F91"/>
    <w:rsid w:val="00495B68"/>
    <w:rsid w:val="004B4635"/>
    <w:rsid w:val="004E3268"/>
    <w:rsid w:val="004E374B"/>
    <w:rsid w:val="00512514"/>
    <w:rsid w:val="00533C3F"/>
    <w:rsid w:val="00552132"/>
    <w:rsid w:val="00552E8E"/>
    <w:rsid w:val="00557523"/>
    <w:rsid w:val="00566B70"/>
    <w:rsid w:val="005675E1"/>
    <w:rsid w:val="0059420D"/>
    <w:rsid w:val="005975CD"/>
    <w:rsid w:val="005A230D"/>
    <w:rsid w:val="005A41D4"/>
    <w:rsid w:val="005A5CD0"/>
    <w:rsid w:val="005B58DD"/>
    <w:rsid w:val="005C55E7"/>
    <w:rsid w:val="005C5660"/>
    <w:rsid w:val="005D35AF"/>
    <w:rsid w:val="005E295B"/>
    <w:rsid w:val="00602E18"/>
    <w:rsid w:val="00612608"/>
    <w:rsid w:val="00657EC1"/>
    <w:rsid w:val="00696515"/>
    <w:rsid w:val="006B6102"/>
    <w:rsid w:val="006D073C"/>
    <w:rsid w:val="00704E1E"/>
    <w:rsid w:val="00713EB7"/>
    <w:rsid w:val="00754B2F"/>
    <w:rsid w:val="00756912"/>
    <w:rsid w:val="007774EF"/>
    <w:rsid w:val="007B081E"/>
    <w:rsid w:val="007D29C9"/>
    <w:rsid w:val="00810600"/>
    <w:rsid w:val="008306DD"/>
    <w:rsid w:val="00835B6A"/>
    <w:rsid w:val="00852F23"/>
    <w:rsid w:val="00857AE0"/>
    <w:rsid w:val="00870617"/>
    <w:rsid w:val="00876379"/>
    <w:rsid w:val="00885119"/>
    <w:rsid w:val="00894D91"/>
    <w:rsid w:val="008C18C1"/>
    <w:rsid w:val="008D66F9"/>
    <w:rsid w:val="008E7B7C"/>
    <w:rsid w:val="008F564C"/>
    <w:rsid w:val="008F7ED7"/>
    <w:rsid w:val="009003E6"/>
    <w:rsid w:val="00901D86"/>
    <w:rsid w:val="00927A6D"/>
    <w:rsid w:val="00951A56"/>
    <w:rsid w:val="00970542"/>
    <w:rsid w:val="00984BD9"/>
    <w:rsid w:val="009A11FE"/>
    <w:rsid w:val="009C1CC8"/>
    <w:rsid w:val="009D6E79"/>
    <w:rsid w:val="00A34D47"/>
    <w:rsid w:val="00A50A0C"/>
    <w:rsid w:val="00A51984"/>
    <w:rsid w:val="00A973AE"/>
    <w:rsid w:val="00AA1FA0"/>
    <w:rsid w:val="00AC1A2D"/>
    <w:rsid w:val="00AC2399"/>
    <w:rsid w:val="00B24F1E"/>
    <w:rsid w:val="00B37303"/>
    <w:rsid w:val="00B46DBA"/>
    <w:rsid w:val="00B5033F"/>
    <w:rsid w:val="00B77626"/>
    <w:rsid w:val="00B77744"/>
    <w:rsid w:val="00B84571"/>
    <w:rsid w:val="00BD0A31"/>
    <w:rsid w:val="00BD4DC1"/>
    <w:rsid w:val="00C13503"/>
    <w:rsid w:val="00C8510D"/>
    <w:rsid w:val="00C90431"/>
    <w:rsid w:val="00C92DAD"/>
    <w:rsid w:val="00C975D6"/>
    <w:rsid w:val="00CA06AC"/>
    <w:rsid w:val="00CB39B8"/>
    <w:rsid w:val="00CB4652"/>
    <w:rsid w:val="00CD0A87"/>
    <w:rsid w:val="00D029DA"/>
    <w:rsid w:val="00D74847"/>
    <w:rsid w:val="00D97627"/>
    <w:rsid w:val="00DA6238"/>
    <w:rsid w:val="00DC0985"/>
    <w:rsid w:val="00DE1030"/>
    <w:rsid w:val="00DF4470"/>
    <w:rsid w:val="00DF6A75"/>
    <w:rsid w:val="00DF6E9A"/>
    <w:rsid w:val="00E00F4F"/>
    <w:rsid w:val="00E30BB2"/>
    <w:rsid w:val="00E551D7"/>
    <w:rsid w:val="00E6524D"/>
    <w:rsid w:val="00E66F67"/>
    <w:rsid w:val="00E81FCE"/>
    <w:rsid w:val="00E95B3B"/>
    <w:rsid w:val="00EB50D0"/>
    <w:rsid w:val="00EB57AF"/>
    <w:rsid w:val="00EC6598"/>
    <w:rsid w:val="00EE1DB5"/>
    <w:rsid w:val="00EF402C"/>
    <w:rsid w:val="00F0164B"/>
    <w:rsid w:val="00F06F9C"/>
    <w:rsid w:val="00F113B1"/>
    <w:rsid w:val="00F21402"/>
    <w:rsid w:val="00F31000"/>
    <w:rsid w:val="00F33E78"/>
    <w:rsid w:val="00F70431"/>
    <w:rsid w:val="00F74BDA"/>
    <w:rsid w:val="00F7622B"/>
    <w:rsid w:val="00F96E52"/>
    <w:rsid w:val="00FC0682"/>
    <w:rsid w:val="00FE0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8193"/>
    <o:shapelayout v:ext="edit">
      <o:idmap v:ext="edit" data="1"/>
    </o:shapelayout>
  </w:shapeDefaults>
  <w:decimalSymbol w:val="."/>
  <w:listSeparator w:val=","/>
  <w14:docId w14:val="2C165A9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75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975C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5975CD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016E2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5033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03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33F"/>
    <w:rPr>
      <w:rFonts w:ascii="Tahoma" w:eastAsia="Times New Roman" w:hAnsi="Tahoma" w:cs="Tahoma"/>
      <w:sz w:val="16"/>
      <w:szCs w:val="16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D55E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55EA"/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F704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lockText">
    <w:name w:val="Block Text"/>
    <w:basedOn w:val="Normal"/>
    <w:rsid w:val="00B24F1E"/>
    <w:pPr>
      <w:ind w:left="561" w:right="67" w:hanging="561"/>
      <w:jc w:val="both"/>
    </w:pPr>
    <w:rPr>
      <w:szCs w:val="20"/>
      <w:lang w:val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75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975C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5975CD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016E2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5033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03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33F"/>
    <w:rPr>
      <w:rFonts w:ascii="Tahoma" w:eastAsia="Times New Roman" w:hAnsi="Tahoma" w:cs="Tahoma"/>
      <w:sz w:val="16"/>
      <w:szCs w:val="16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D55E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55EA"/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F704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lockText">
    <w:name w:val="Block Text"/>
    <w:basedOn w:val="Normal"/>
    <w:rsid w:val="00B24F1E"/>
    <w:pPr>
      <w:ind w:left="561" w:right="67" w:hanging="561"/>
      <w:jc w:val="both"/>
    </w:pPr>
    <w:rPr>
      <w:szCs w:val="20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F69BB701</Template>
  <TotalTime>55</TotalTime>
  <Pages>5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2106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COOK John</dc:creator>
  <cp:lastModifiedBy>MCALLISTER Robert</cp:lastModifiedBy>
  <cp:revision>4</cp:revision>
  <cp:lastPrinted>2017-06-06T05:38:00Z</cp:lastPrinted>
  <dcterms:created xsi:type="dcterms:W3CDTF">2017-05-31T05:11:00Z</dcterms:created>
  <dcterms:modified xsi:type="dcterms:W3CDTF">2017-06-06T05:42:00Z</dcterms:modified>
</cp:coreProperties>
</file>