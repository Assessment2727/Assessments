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6"/>
        <w:gridCol w:w="244"/>
        <w:gridCol w:w="4822"/>
      </w:tblGrid>
      <w:tr w:rsidR="00DD5981" w:rsidTr="002A304F">
        <w:tc>
          <w:tcPr>
            <w:tcW w:w="5616" w:type="dxa"/>
            <w:tcBorders>
              <w:right w:val="single" w:sz="4" w:space="0" w:color="auto"/>
            </w:tcBorders>
          </w:tcPr>
          <w:p w:rsidR="00DD5981" w:rsidRDefault="00DD5981">
            <w:bookmarkStart w:id="0" w:name="_GoBack"/>
            <w:bookmarkEnd w:id="0"/>
            <w:r>
              <w:rPr>
                <w:noProof/>
                <w:lang w:eastAsia="en-AU"/>
              </w:rPr>
              <w:drawing>
                <wp:inline distT="0" distB="0" distL="0" distR="0" wp14:anchorId="2477B39D" wp14:editId="1F3248C8">
                  <wp:extent cx="3429000" cy="2095500"/>
                  <wp:effectExtent l="0" t="0" r="0" b="0"/>
                  <wp:docPr id="1" name="Picture 1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5981" w:rsidRDefault="00DD5981"/>
        </w:tc>
        <w:tc>
          <w:tcPr>
            <w:tcW w:w="4822" w:type="dxa"/>
            <w:tcBorders>
              <w:left w:val="single" w:sz="4" w:space="0" w:color="auto"/>
            </w:tcBorders>
          </w:tcPr>
          <w:p w:rsidR="00DD5981" w:rsidRDefault="00DD5981">
            <w:r>
              <w:rPr>
                <w:noProof/>
                <w:lang w:eastAsia="en-AU"/>
              </w:rPr>
              <w:drawing>
                <wp:inline distT="0" distB="0" distL="0" distR="0" wp14:anchorId="671EE3B7" wp14:editId="2712D320">
                  <wp:extent cx="2889051" cy="2009775"/>
                  <wp:effectExtent l="0" t="0" r="6985" b="0"/>
                  <wp:docPr id="2" name="Picture 2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945" cy="2014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981" w:rsidTr="002A304F">
        <w:tc>
          <w:tcPr>
            <w:tcW w:w="5616" w:type="dxa"/>
            <w:tcBorders>
              <w:right w:val="single" w:sz="4" w:space="0" w:color="auto"/>
            </w:tcBorders>
          </w:tcPr>
          <w:p w:rsidR="00DD5981" w:rsidRPr="00DD5981" w:rsidRDefault="00DD5981" w:rsidP="00DD5981">
            <w:pPr>
              <w:jc w:val="center"/>
              <w:rPr>
                <w:b/>
              </w:rPr>
            </w:pPr>
            <w:r w:rsidRPr="00DD5981">
              <w:rPr>
                <w:b/>
              </w:rPr>
              <w:t xml:space="preserve">Holden </w:t>
            </w:r>
            <w:proofErr w:type="spellStart"/>
            <w:r w:rsidRPr="00DD5981">
              <w:rPr>
                <w:b/>
              </w:rPr>
              <w:t>Barina</w:t>
            </w:r>
            <w:proofErr w:type="spellEnd"/>
          </w:p>
          <w:p w:rsidR="00DD5981" w:rsidRDefault="002A304F" w:rsidP="00DD5981">
            <w:r>
              <w:rPr>
                <w:b/>
              </w:rPr>
              <w:t xml:space="preserve">Year: </w:t>
            </w:r>
            <w:r w:rsidR="00892059">
              <w:t>2012</w:t>
            </w:r>
          </w:p>
          <w:p w:rsidR="002A304F" w:rsidRDefault="002A304F" w:rsidP="00DD5981">
            <w:r>
              <w:rPr>
                <w:b/>
              </w:rPr>
              <w:t>Cost:</w:t>
            </w:r>
            <w:r w:rsidR="00892059">
              <w:t xml:space="preserve"> $9900</w:t>
            </w:r>
          </w:p>
          <w:p w:rsidR="002A304F" w:rsidRDefault="002A304F" w:rsidP="00DD5981">
            <w:r>
              <w:rPr>
                <w:b/>
              </w:rPr>
              <w:t>Odometer:</w:t>
            </w:r>
            <w:r w:rsidR="00892059">
              <w:t xml:space="preserve"> 76642</w:t>
            </w:r>
          </w:p>
          <w:p w:rsidR="002A304F" w:rsidRPr="002A304F" w:rsidRDefault="00892059" w:rsidP="00DD5981">
            <w:r>
              <w:t>Small, compact and easy to park</w:t>
            </w:r>
          </w:p>
        </w:tc>
        <w:tc>
          <w:tcPr>
            <w:tcW w:w="2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5981" w:rsidRDefault="00DD5981"/>
        </w:tc>
        <w:tc>
          <w:tcPr>
            <w:tcW w:w="4822" w:type="dxa"/>
            <w:tcBorders>
              <w:left w:val="single" w:sz="4" w:space="0" w:color="auto"/>
            </w:tcBorders>
          </w:tcPr>
          <w:p w:rsidR="00DD5981" w:rsidRPr="00DD5981" w:rsidRDefault="00DD5981" w:rsidP="00DD5981">
            <w:pPr>
              <w:jc w:val="center"/>
              <w:rPr>
                <w:b/>
              </w:rPr>
            </w:pPr>
            <w:r w:rsidRPr="00DD5981">
              <w:rPr>
                <w:b/>
              </w:rPr>
              <w:t>Ford Ute</w:t>
            </w:r>
          </w:p>
          <w:p w:rsidR="002A304F" w:rsidRDefault="002A304F" w:rsidP="002A304F">
            <w:r>
              <w:rPr>
                <w:b/>
              </w:rPr>
              <w:t xml:space="preserve">Year: </w:t>
            </w:r>
            <w:r w:rsidR="00892059">
              <w:t>2009</w:t>
            </w:r>
          </w:p>
          <w:p w:rsidR="002A304F" w:rsidRDefault="002A304F" w:rsidP="002A304F">
            <w:r>
              <w:rPr>
                <w:b/>
              </w:rPr>
              <w:t>Cost:</w:t>
            </w:r>
            <w:r w:rsidR="00892059">
              <w:t xml:space="preserve"> $10100</w:t>
            </w:r>
          </w:p>
          <w:p w:rsidR="002A304F" w:rsidRDefault="002A304F" w:rsidP="002A304F">
            <w:r>
              <w:rPr>
                <w:b/>
              </w:rPr>
              <w:t>Odometer:</w:t>
            </w:r>
            <w:r w:rsidR="00892059">
              <w:t xml:space="preserve"> 292545</w:t>
            </w:r>
          </w:p>
          <w:p w:rsidR="00DD5981" w:rsidRDefault="00892059">
            <w:r>
              <w:t>Ready for work or play, towbar, tub liner, alloys</w:t>
            </w:r>
          </w:p>
        </w:tc>
      </w:tr>
    </w:tbl>
    <w:p w:rsidR="008E43C0" w:rsidRDefault="008E43C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6"/>
        <w:gridCol w:w="244"/>
        <w:gridCol w:w="4822"/>
      </w:tblGrid>
      <w:tr w:rsidR="00DD5981" w:rsidTr="002A304F">
        <w:tc>
          <w:tcPr>
            <w:tcW w:w="5616" w:type="dxa"/>
          </w:tcPr>
          <w:p w:rsidR="00DD5981" w:rsidRDefault="00DD5981" w:rsidP="00AD337D">
            <w:r>
              <w:rPr>
                <w:noProof/>
                <w:lang w:eastAsia="en-AU"/>
              </w:rPr>
              <w:drawing>
                <wp:inline distT="0" distB="0" distL="0" distR="0" wp14:anchorId="153A0709" wp14:editId="6E2CA3E2">
                  <wp:extent cx="3381375" cy="1904037"/>
                  <wp:effectExtent l="0" t="0" r="0" b="0"/>
                  <wp:docPr id="6" name="Picture 6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 res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3607" cy="1905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" w:type="dxa"/>
            <w:tcBorders>
              <w:top w:val="nil"/>
              <w:bottom w:val="nil"/>
              <w:right w:val="single" w:sz="4" w:space="0" w:color="auto"/>
            </w:tcBorders>
          </w:tcPr>
          <w:p w:rsidR="00DD5981" w:rsidRDefault="00DD5981" w:rsidP="00AD337D"/>
        </w:tc>
        <w:tc>
          <w:tcPr>
            <w:tcW w:w="4822" w:type="dxa"/>
            <w:tcBorders>
              <w:left w:val="single" w:sz="4" w:space="0" w:color="auto"/>
            </w:tcBorders>
          </w:tcPr>
          <w:p w:rsidR="00DD5981" w:rsidRDefault="00DD5981" w:rsidP="00AD337D">
            <w:r>
              <w:rPr>
                <w:noProof/>
                <w:lang w:eastAsia="en-AU"/>
              </w:rPr>
              <w:drawing>
                <wp:inline distT="0" distB="0" distL="0" distR="0" wp14:anchorId="4197F71C" wp14:editId="7DEFB71F">
                  <wp:extent cx="2776569" cy="1905000"/>
                  <wp:effectExtent l="0" t="0" r="0" b="0"/>
                  <wp:docPr id="5" name="Picture 5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 res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6569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981" w:rsidTr="002A304F">
        <w:tc>
          <w:tcPr>
            <w:tcW w:w="5616" w:type="dxa"/>
          </w:tcPr>
          <w:p w:rsidR="00DD5981" w:rsidRPr="00DD5981" w:rsidRDefault="00DD5981" w:rsidP="00AD337D">
            <w:pPr>
              <w:jc w:val="center"/>
              <w:rPr>
                <w:b/>
              </w:rPr>
            </w:pPr>
            <w:r>
              <w:rPr>
                <w:b/>
              </w:rPr>
              <w:t>Toyota Corolla</w:t>
            </w:r>
          </w:p>
          <w:p w:rsidR="002A304F" w:rsidRDefault="002A304F" w:rsidP="002A304F">
            <w:r>
              <w:rPr>
                <w:b/>
              </w:rPr>
              <w:t xml:space="preserve">Year: </w:t>
            </w:r>
            <w:r w:rsidR="00892059">
              <w:t>2010</w:t>
            </w:r>
          </w:p>
          <w:p w:rsidR="002A304F" w:rsidRDefault="002A304F" w:rsidP="002A304F">
            <w:r>
              <w:rPr>
                <w:b/>
              </w:rPr>
              <w:t>Cost:</w:t>
            </w:r>
            <w:r w:rsidR="00892059">
              <w:t xml:space="preserve"> $14990</w:t>
            </w:r>
          </w:p>
          <w:p w:rsidR="002A304F" w:rsidRDefault="002A304F" w:rsidP="002A304F">
            <w:r>
              <w:rPr>
                <w:b/>
              </w:rPr>
              <w:t>Odometer:</w:t>
            </w:r>
            <w:r w:rsidR="00892059">
              <w:t xml:space="preserve"> 41081</w:t>
            </w:r>
          </w:p>
          <w:p w:rsidR="00DD5981" w:rsidRDefault="00892059" w:rsidP="00AD337D">
            <w:r>
              <w:t>Economical, Auto,</w:t>
            </w:r>
            <w:r w:rsidR="001D57F5">
              <w:t xml:space="preserve"> One lady owner</w:t>
            </w:r>
            <w:r>
              <w:t xml:space="preserve"> </w:t>
            </w:r>
          </w:p>
        </w:tc>
        <w:tc>
          <w:tcPr>
            <w:tcW w:w="244" w:type="dxa"/>
            <w:tcBorders>
              <w:top w:val="nil"/>
              <w:bottom w:val="nil"/>
              <w:right w:val="single" w:sz="4" w:space="0" w:color="auto"/>
            </w:tcBorders>
          </w:tcPr>
          <w:p w:rsidR="00DD5981" w:rsidRDefault="00DD5981" w:rsidP="00AD337D"/>
        </w:tc>
        <w:tc>
          <w:tcPr>
            <w:tcW w:w="4822" w:type="dxa"/>
            <w:tcBorders>
              <w:left w:val="single" w:sz="4" w:space="0" w:color="auto"/>
            </w:tcBorders>
          </w:tcPr>
          <w:p w:rsidR="00DD5981" w:rsidRPr="00DD5981" w:rsidRDefault="00DD5981" w:rsidP="00AD337D">
            <w:pPr>
              <w:jc w:val="center"/>
              <w:rPr>
                <w:b/>
              </w:rPr>
            </w:pPr>
            <w:r>
              <w:rPr>
                <w:b/>
              </w:rPr>
              <w:t>Suzuki</w:t>
            </w:r>
            <w:r w:rsidR="001D57F5">
              <w:rPr>
                <w:b/>
              </w:rPr>
              <w:t xml:space="preserve"> </w:t>
            </w:r>
            <w:proofErr w:type="spellStart"/>
            <w:r w:rsidR="001D57F5">
              <w:rPr>
                <w:b/>
              </w:rPr>
              <w:t>Jimny</w:t>
            </w:r>
            <w:proofErr w:type="spellEnd"/>
          </w:p>
          <w:p w:rsidR="002A304F" w:rsidRDefault="002A304F" w:rsidP="002A304F">
            <w:r>
              <w:rPr>
                <w:b/>
              </w:rPr>
              <w:t xml:space="preserve">Year: </w:t>
            </w:r>
            <w:r w:rsidR="001D57F5">
              <w:t>1999</w:t>
            </w:r>
          </w:p>
          <w:p w:rsidR="002A304F" w:rsidRDefault="002A304F" w:rsidP="002A304F">
            <w:r>
              <w:rPr>
                <w:b/>
              </w:rPr>
              <w:t>Cost:</w:t>
            </w:r>
            <w:r w:rsidR="001D57F5">
              <w:t xml:space="preserve"> $11800</w:t>
            </w:r>
          </w:p>
          <w:p w:rsidR="002A304F" w:rsidRDefault="002A304F" w:rsidP="002A304F">
            <w:r>
              <w:rPr>
                <w:b/>
              </w:rPr>
              <w:t>Odometer:</w:t>
            </w:r>
            <w:r w:rsidR="001D57F5">
              <w:t xml:space="preserve"> 226620</w:t>
            </w:r>
          </w:p>
          <w:p w:rsidR="00DD5981" w:rsidRDefault="001D57F5" w:rsidP="00AD337D">
            <w:r>
              <w:t>Great for weekend getaways, good on fuel</w:t>
            </w:r>
          </w:p>
        </w:tc>
      </w:tr>
    </w:tbl>
    <w:p w:rsidR="00DD5981" w:rsidRDefault="00DD5981"/>
    <w:p w:rsidR="00DD5981" w:rsidRDefault="00DD598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6"/>
        <w:gridCol w:w="244"/>
        <w:gridCol w:w="4822"/>
      </w:tblGrid>
      <w:tr w:rsidR="00DD5981" w:rsidTr="002A304F">
        <w:tc>
          <w:tcPr>
            <w:tcW w:w="5616" w:type="dxa"/>
          </w:tcPr>
          <w:p w:rsidR="00DD5981" w:rsidRDefault="002A304F" w:rsidP="002A304F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4BA6E790" wp14:editId="5D0E4B4A">
                  <wp:extent cx="2981325" cy="1636180"/>
                  <wp:effectExtent l="0" t="0" r="0" b="2540"/>
                  <wp:docPr id="10" name="Picture 10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 res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455" cy="1640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" w:type="dxa"/>
            <w:tcBorders>
              <w:top w:val="nil"/>
              <w:bottom w:val="nil"/>
            </w:tcBorders>
          </w:tcPr>
          <w:p w:rsidR="00DD5981" w:rsidRDefault="00DD5981" w:rsidP="00AD337D"/>
        </w:tc>
        <w:tc>
          <w:tcPr>
            <w:tcW w:w="4822" w:type="dxa"/>
          </w:tcPr>
          <w:p w:rsidR="00DD5981" w:rsidRDefault="002A304F" w:rsidP="002A304F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086B36C5" wp14:editId="1420D1BA">
                  <wp:extent cx="2385260" cy="1743075"/>
                  <wp:effectExtent l="0" t="0" r="0" b="0"/>
                  <wp:docPr id="9" name="Picture 9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 resul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0" b="98098" l="0" r="100000">
                                        <a14:foregroundMark x1="55654" y1="79322" x2="56481" y2="88420"/>
                                        <a14:foregroundMark x1="58632" y1="89330" x2="61611" y2="83788"/>
                                        <a14:foregroundMark x1="57088" y1="10256" x2="74628" y2="13069"/>
                                        <a14:foregroundMark x1="14451" y1="58561" x2="15996" y2="51530"/>
                                        <a14:foregroundMark x1="14010" y1="52026" x2="14175" y2="57816"/>
                                        <a14:foregroundMark x1="22228" y1="79983" x2="26310" y2="83044"/>
                                        <a14:foregroundMark x1="23938" y1="12821" x2="21953" y2="14971"/>
                                        <a14:foregroundMark x1="15113" y1="35236" x2="14782" y2="39206"/>
                                        <a14:foregroundMark x1="34363" y1="80480" x2="50524" y2="78412"/>
                                        <a14:foregroundMark x1="28130" y1="80976" x2="25814" y2="81886"/>
                                        <a14:backgroundMark x1="4192" y1="1654" x2="5626" y2="58065"/>
                                        <a14:backgroundMark x1="9156" y1="14971" x2="34363" y2="1158"/>
                                        <a14:backgroundMark x1="7446" y1="21257" x2="14617" y2="17701"/>
                                        <a14:backgroundMark x1="17705" y1="24731" x2="17595" y2="21671"/>
                                        <a14:backgroundMark x1="38114" y1="5624" x2="71704" y2="6286"/>
                                        <a14:backgroundMark x1="70932" y1="10008" x2="64534" y2="7940"/>
                                        <a14:backgroundMark x1="73855" y1="8437" x2="98125" y2="11166"/>
                                        <a14:backgroundMark x1="91451" y1="30521" x2="91451" y2="13978"/>
                                        <a14:backgroundMark x1="90072" y1="32423" x2="87259" y2="20513"/>
                                        <a14:backgroundMark x1="90513" y1="63937" x2="97849" y2="45492"/>
                                        <a14:backgroundMark x1="94539" y1="42680" x2="94870" y2="32423"/>
                                        <a14:backgroundMark x1="30778" y1="89330" x2="46498" y2="90984"/>
                                        <a14:backgroundMark x1="29233" y1="85112" x2="48980" y2="83044"/>
                                        <a14:backgroundMark x1="63596" y1="73284" x2="71539" y2="70885"/>
                                        <a14:backgroundMark x1="13679" y1="37800" x2="14010" y2="31514"/>
                                        <a14:backgroundMark x1="13348" y1="41026" x2="13679" y2="36642"/>
                                        <a14:backgroundMark x1="63320" y1="71878" x2="65472" y2="71133"/>
                                        <a14:backgroundMark x1="50083" y1="81141" x2="52234" y2="90488"/>
                                        <a14:backgroundMark x1="52234" y1="80232" x2="52234" y2="83292"/>
                                        <a14:backgroundMark x1="56591" y1="90984" x2="58467" y2="90736"/>
                                        <a14:backgroundMark x1="52896" y1="79570" x2="52730" y2="8494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74" t="7098" r="10584" b="7492"/>
                          <a:stretch/>
                        </pic:blipFill>
                        <pic:spPr bwMode="auto">
                          <a:xfrm>
                            <a:off x="0" y="0"/>
                            <a:ext cx="2385260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981" w:rsidTr="002A304F">
        <w:tc>
          <w:tcPr>
            <w:tcW w:w="5616" w:type="dxa"/>
          </w:tcPr>
          <w:p w:rsidR="00DD5981" w:rsidRPr="00DD5981" w:rsidRDefault="002A304F" w:rsidP="00AD337D">
            <w:pPr>
              <w:jc w:val="center"/>
              <w:rPr>
                <w:b/>
              </w:rPr>
            </w:pPr>
            <w:r>
              <w:rPr>
                <w:b/>
              </w:rPr>
              <w:t>Holden Ute</w:t>
            </w:r>
          </w:p>
          <w:p w:rsidR="002A304F" w:rsidRDefault="002A304F" w:rsidP="002A304F">
            <w:r>
              <w:rPr>
                <w:b/>
              </w:rPr>
              <w:t xml:space="preserve">Year: </w:t>
            </w:r>
            <w:r w:rsidR="001D57F5">
              <w:t>2001</w:t>
            </w:r>
          </w:p>
          <w:p w:rsidR="002A304F" w:rsidRDefault="002A304F" w:rsidP="002A304F">
            <w:r>
              <w:rPr>
                <w:b/>
              </w:rPr>
              <w:t>Cost:</w:t>
            </w:r>
            <w:r w:rsidR="001D57F5">
              <w:t xml:space="preserve"> $12990</w:t>
            </w:r>
          </w:p>
          <w:p w:rsidR="002A304F" w:rsidRDefault="002A304F" w:rsidP="002A304F">
            <w:r>
              <w:rPr>
                <w:b/>
              </w:rPr>
              <w:t>Odometer:</w:t>
            </w:r>
            <w:r w:rsidR="001D57F5">
              <w:t xml:space="preserve"> 150000</w:t>
            </w:r>
          </w:p>
          <w:p w:rsidR="00DD5981" w:rsidRDefault="001D57F5" w:rsidP="00AD337D">
            <w:r>
              <w:t>Low kilometres, Monte Carlo blue</w:t>
            </w:r>
          </w:p>
        </w:tc>
        <w:tc>
          <w:tcPr>
            <w:tcW w:w="244" w:type="dxa"/>
            <w:tcBorders>
              <w:top w:val="nil"/>
              <w:bottom w:val="nil"/>
            </w:tcBorders>
          </w:tcPr>
          <w:p w:rsidR="00DD5981" w:rsidRDefault="00DD5981" w:rsidP="00AD337D"/>
        </w:tc>
        <w:tc>
          <w:tcPr>
            <w:tcW w:w="4822" w:type="dxa"/>
          </w:tcPr>
          <w:p w:rsidR="00DD5981" w:rsidRPr="00DD5981" w:rsidRDefault="00DD5981" w:rsidP="00AD337D">
            <w:pPr>
              <w:jc w:val="center"/>
              <w:rPr>
                <w:b/>
              </w:rPr>
            </w:pPr>
            <w:r>
              <w:rPr>
                <w:b/>
              </w:rPr>
              <w:t xml:space="preserve">VW </w:t>
            </w:r>
            <w:r w:rsidR="002A304F">
              <w:rPr>
                <w:b/>
              </w:rPr>
              <w:t>van</w:t>
            </w:r>
          </w:p>
          <w:p w:rsidR="002A304F" w:rsidRDefault="002A304F" w:rsidP="002A304F">
            <w:r>
              <w:rPr>
                <w:b/>
              </w:rPr>
              <w:t xml:space="preserve">Year: </w:t>
            </w:r>
            <w:r w:rsidR="001D57F5">
              <w:t>1975</w:t>
            </w:r>
          </w:p>
          <w:p w:rsidR="002A304F" w:rsidRDefault="002A304F" w:rsidP="002A304F">
            <w:r>
              <w:rPr>
                <w:b/>
              </w:rPr>
              <w:t>Cost:</w:t>
            </w:r>
            <w:r w:rsidR="001D57F5">
              <w:t xml:space="preserve"> $9000</w:t>
            </w:r>
          </w:p>
          <w:p w:rsidR="002A304F" w:rsidRDefault="002A304F" w:rsidP="002A304F">
            <w:r>
              <w:rPr>
                <w:b/>
              </w:rPr>
              <w:t>Odometer:</w:t>
            </w:r>
            <w:r w:rsidR="001D57F5">
              <w:t xml:space="preserve"> 180000</w:t>
            </w:r>
          </w:p>
          <w:p w:rsidR="00DD5981" w:rsidRDefault="001D57F5" w:rsidP="00AD337D">
            <w:r>
              <w:t>Well looked after, fuel efficient</w:t>
            </w:r>
          </w:p>
        </w:tc>
      </w:tr>
    </w:tbl>
    <w:p w:rsidR="00DD5981" w:rsidRDefault="00DD5981"/>
    <w:sectPr w:rsidR="00DD5981" w:rsidSect="00DD59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0A5"/>
    <w:rsid w:val="001D57F5"/>
    <w:rsid w:val="002A304F"/>
    <w:rsid w:val="006D60A5"/>
    <w:rsid w:val="00892059"/>
    <w:rsid w:val="008E43C0"/>
    <w:rsid w:val="009B5784"/>
    <w:rsid w:val="00D56CDB"/>
    <w:rsid w:val="00DD5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D59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D5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9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D59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D5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9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microsoft.com/office/2007/relationships/hdphoto" Target="media/hdphoto1.wdp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BF797D50</Template>
  <TotalTime>1</TotalTime>
  <Pages>1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Romano Trudi</dc:creator>
  <cp:lastModifiedBy>WOOD Janette</cp:lastModifiedBy>
  <cp:revision>2</cp:revision>
  <dcterms:created xsi:type="dcterms:W3CDTF">2017-08-28T09:05:00Z</dcterms:created>
  <dcterms:modified xsi:type="dcterms:W3CDTF">2017-08-28T09:05:00Z</dcterms:modified>
</cp:coreProperties>
</file>