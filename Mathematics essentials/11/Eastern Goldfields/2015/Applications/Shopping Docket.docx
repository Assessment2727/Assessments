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16D" w:rsidRDefault="00791D28">
      <w:r>
        <w:rPr>
          <w:noProof/>
          <w:lang w:eastAsia="en-AU"/>
        </w:rPr>
        <w:drawing>
          <wp:inline distT="0" distB="0" distL="0" distR="0">
            <wp:extent cx="2818332" cy="9773920"/>
            <wp:effectExtent l="133350" t="76200" r="134620" b="749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 Docket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0" r="55319"/>
                    <a:stretch/>
                  </pic:blipFill>
                  <pic:spPr bwMode="auto">
                    <a:xfrm>
                      <a:off x="0" y="0"/>
                      <a:ext cx="2818124" cy="97732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6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316D" w:rsidSect="00791D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086"/>
    <w:rsid w:val="00212086"/>
    <w:rsid w:val="005B316D"/>
    <w:rsid w:val="0079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D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D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9474F651.dotm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>The Department of Education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Trudi</dc:creator>
  <cp:keywords/>
  <dc:description/>
  <cp:lastModifiedBy>Romano Trudi</cp:lastModifiedBy>
  <cp:revision>2</cp:revision>
  <dcterms:created xsi:type="dcterms:W3CDTF">2015-03-11T06:22:00Z</dcterms:created>
  <dcterms:modified xsi:type="dcterms:W3CDTF">2015-03-11T06:27:00Z</dcterms:modified>
</cp:coreProperties>
</file>