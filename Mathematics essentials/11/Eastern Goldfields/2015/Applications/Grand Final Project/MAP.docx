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A321DC" w:rsidRDefault="000607E9" w:rsidP="00EE0D31">
      <w:pPr>
        <w:sectPr w:rsidR="00A321DC" w:rsidSect="00A321D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F14F45" wp14:editId="207AAF28">
                <wp:simplePos x="0" y="0"/>
                <wp:positionH relativeFrom="column">
                  <wp:posOffset>2810312</wp:posOffset>
                </wp:positionH>
                <wp:positionV relativeFrom="paragraph">
                  <wp:posOffset>4580389</wp:posOffset>
                </wp:positionV>
                <wp:extent cx="5385732" cy="788565"/>
                <wp:effectExtent l="19050" t="19050" r="24765" b="3111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732" cy="788565"/>
                          <a:chOff x="0" y="0"/>
                          <a:chExt cx="5385732" cy="788565"/>
                        </a:xfrm>
                      </wpg:grpSpPr>
                      <wps:wsp>
                        <wps:cNvPr id="18" name="Straight Connector 18"/>
                        <wps:cNvCnPr/>
                        <wps:spPr>
                          <a:xfrm flipV="1">
                            <a:off x="0" y="436228"/>
                            <a:ext cx="251670" cy="3523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V="1">
                            <a:off x="251670" y="251670"/>
                            <a:ext cx="746620" cy="18401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V="1">
                            <a:off x="1744910" y="0"/>
                            <a:ext cx="3011648" cy="660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4756558" y="0"/>
                            <a:ext cx="629174" cy="43622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221.3pt;margin-top:360.65pt;width:424.05pt;height:62.1pt;z-index:251681792" coordsize="53857,7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">
                <v:line id="Straight Connector 18" o:spid="_x0000_s1027" style="position:absolute;flip:y;visibility:visible;mso-wrap-style:square" from="0,4362" to="2516,78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nzAcMAAADbAAAADwAAAGRycy9kb3ducmV2LnhtbESP0WrCQBBF3wv+wzIFX4ruVlBq6ipS&#10;UaQIoeoHDNlpEpqdDdlV4987D0LfZrh37j2zWPW+UVfqYh3YwvvYgCIugqu5tHA+bUcfoGJCdtgE&#10;Jgt3irBaDl4WmLlw4x+6HlOpJIRjhhaqlNpM61hU5DGOQ0ss2m/oPCZZu1K7Dm8S7hs9MWamPdYs&#10;DRW29FVR8Xe8eAs61/Pv0mz9W9Hk993OxOlhE60dvvbrT1CJ+vRvfl7vneALrPwiA+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58wHDAAAA2wAAAA8AAAAAAAAAAAAA&#10;AAAAoQIAAGRycy9kb3ducmV2LnhtbFBLBQYAAAAABAAEAPkAAACRAwAAAAA=&#10;" strokecolor="red" strokeweight="2.25pt"/>
                <v:line id="Straight Connector 19" o:spid="_x0000_s1028" style="position:absolute;flip:y;visibility:visible;mso-wrap-style:square" from="2516,2516" to="9982,4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VWmsEAAADbAAAADwAAAGRycy9kb3ducmV2LnhtbERP3WrCMBS+H/gO4QjeDE0mbGhnFHFY&#10;hgyKdQ9waM7asuakNFHbtzeC4N35+H7PatPbRlyo87VjDW8zBYK4cKbmUsPvaT9dgPAB2WDjmDQM&#10;5GGzHr2sMDHuyke65KEUMYR9ghqqENpESl9UZNHPXEscuT/XWQwRdqU0HV5juG3kXKkPabHm2FBh&#10;S7uKiv/8bDXITC4Ppdrb16LJhjRV/v3ny2s9GffbTxCB+vAUP9zfJs5fwv2XeIBc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NVaawQAAANsAAAAPAAAAAAAAAAAAAAAA&#10;AKECAABkcnMvZG93bnJldi54bWxQSwUGAAAAAAQABAD5AAAAjwMAAAAA&#10;" strokecolor="red" strokeweight="2.25pt"/>
                <v:line id="Straight Connector 21" o:spid="_x0000_s1029" style="position:absolute;flip:y;visibility:visible;mso-wrap-style:square" from="17449,0" to="47565,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+QIcEAAADbAAAADwAAAGRycy9kb3ducmV2LnhtbESP3YrCMBSE7xd8h3AEbxZNFFy0GkUU&#10;RWRB/HmAQ3Nsi81JaaLWtzeC4OUwM98w03ljS3Gn2heONfR7CgRx6kzBmYbzad0dgfAB2WDpmDQ8&#10;ycN81vqZYmLcgw90P4ZMRAj7BDXkIVSJlD7NyaLvuYo4ehdXWwxR1pk0NT4i3JZyoNSftFhwXMix&#10;omVO6fV4sxrkXo53mVrb37TcPzcb5Yf/K691p90sJiACNeEb/rS3RsOgD+8v8QfI2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L5AhwQAAANsAAAAPAAAAAAAAAAAAAAAA&#10;AKECAABkcnMvZG93bnJldi54bWxQSwUGAAAAAAQABAD5AAAAjwMAAAAA&#10;" strokecolor="red" strokeweight="2.25pt"/>
                <v:line id="Straight Connector 22" o:spid="_x0000_s1030" style="position:absolute;visibility:visible;mso-wrap-style:square" from="47565,0" to="53857,4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StacQAAADbAAAADwAAAGRycy9kb3ducmV2LnhtbESPUWvCMBSF34X9h3AHvmm6IrJVY1kH&#10;A0GG6Aa+XpNrW9fclCbT7N8bYbDHwznnO5xlGW0nLjT41rGCp2kGglg703Kt4OvzffIMwgdkg51j&#10;UvBLHsrVw2iJhXFX3tFlH2qRIOwLVNCE0BdSet2QRT91PXHyTm6wGJIcamkGvCa47WSeZXNpseW0&#10;0GBPbw3p7/2PVXA4vxy3sdVmxsfdZrb28UNXlVLjx/i6ABEohv/wX3ttFOQ53L+kH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K1pxAAAANsAAAAPAAAAAAAAAAAA&#10;AAAAAKECAABkcnMvZG93bnJldi54bWxQSwUGAAAAAAQABAD5AAAAkgMAAAAA&#10;" strokecolor="red" strokeweight="2.25pt"/>
              </v:group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9E6800" wp14:editId="61089300">
                <wp:simplePos x="0" y="0"/>
                <wp:positionH relativeFrom="column">
                  <wp:posOffset>8688571</wp:posOffset>
                </wp:positionH>
                <wp:positionV relativeFrom="paragraph">
                  <wp:posOffset>3804285</wp:posOffset>
                </wp:positionV>
                <wp:extent cx="904875" cy="2171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715" w:rsidRPr="00AF0A64" w:rsidRDefault="00480715" w:rsidP="00480715">
                            <w:pPr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</w:rPr>
                              <w:t>Flinders Walk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684.15pt;margin-top:299.55pt;width:71.25pt;height:1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" filled="f" stroked="f" strokeweight=".5pt">
                <v:textbox>
                  <w:txbxContent>
                    <w:p w:rsidR="00480715" w:rsidRPr="00AF0A64" w:rsidRDefault="00480715" w:rsidP="00480715">
                      <w:pPr>
                        <w:rPr>
                          <w:rFonts w:ascii="Times New Roman" w:hAnsi="Times New Roman" w:cs="Times New Roman"/>
                          <w:sz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</w:rPr>
                        <w:t>Flinders Walk</w:t>
                      </w:r>
                    </w:p>
                  </w:txbxContent>
                </v:textbox>
              </v:shape>
            </w:pict>
          </mc:Fallback>
        </mc:AlternateContent>
      </w:r>
      <w:r w:rsidR="0048071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FC6063" wp14:editId="0D0A7356">
                <wp:simplePos x="0" y="0"/>
                <wp:positionH relativeFrom="column">
                  <wp:posOffset>3809494</wp:posOffset>
                </wp:positionH>
                <wp:positionV relativeFrom="paragraph">
                  <wp:posOffset>4649598</wp:posOffset>
                </wp:positionV>
                <wp:extent cx="746620" cy="184010"/>
                <wp:effectExtent l="19050" t="19050" r="15875" b="2603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620" cy="18401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95pt,366.1pt" to="358.75pt,3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" strokecolor="red" strokeweight="2.25pt"/>
            </w:pict>
          </mc:Fallback>
        </mc:AlternateContent>
      </w:r>
      <w:r w:rsidR="0048071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F754A6" wp14:editId="7F775D29">
                <wp:simplePos x="0" y="0"/>
                <wp:positionH relativeFrom="column">
                  <wp:posOffset>8582685</wp:posOffset>
                </wp:positionH>
                <wp:positionV relativeFrom="paragraph">
                  <wp:posOffset>3883937</wp:posOffset>
                </wp:positionV>
                <wp:extent cx="162963" cy="0"/>
                <wp:effectExtent l="0" t="19050" r="27940" b="381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963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5.8pt,305.8pt" to="688.65pt,3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" strokecolor="red" strokeweight="4.5pt"/>
            </w:pict>
          </mc:Fallback>
        </mc:AlternateContent>
      </w:r>
      <w:r w:rsidR="00FF6C7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213DED93" wp14:editId="5FCFE7A8">
                <wp:simplePos x="0" y="0"/>
                <wp:positionH relativeFrom="column">
                  <wp:posOffset>-325925</wp:posOffset>
                </wp:positionH>
                <wp:positionV relativeFrom="paragraph">
                  <wp:posOffset>5930020</wp:posOffset>
                </wp:positionV>
                <wp:extent cx="1520982" cy="380245"/>
                <wp:effectExtent l="0" t="0" r="22225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982" cy="3802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-25.65pt;margin-top:466.95pt;width:119.75pt;height:29.95pt;z-index:251665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" fillcolor="white [3201]" strokecolor="white [3212]" strokeweight="2pt"/>
            </w:pict>
          </mc:Fallback>
        </mc:AlternateContent>
      </w:r>
      <w:r w:rsidR="00FF6C78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5F70E45" wp14:editId="31EB38AC">
                <wp:simplePos x="0" y="0"/>
                <wp:positionH relativeFrom="column">
                  <wp:posOffset>-372110</wp:posOffset>
                </wp:positionH>
                <wp:positionV relativeFrom="paragraph">
                  <wp:posOffset>6016235</wp:posOffset>
                </wp:positionV>
                <wp:extent cx="1774190" cy="434975"/>
                <wp:effectExtent l="0" t="0" r="0" b="31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190" cy="434975"/>
                          <a:chOff x="0" y="0"/>
                          <a:chExt cx="1774479" cy="435604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53909" y="0"/>
                            <a:ext cx="362138" cy="1623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516047" y="0"/>
                            <a:ext cx="362138" cy="16235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 w:rsidP="00FF6C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78186" y="0"/>
                            <a:ext cx="362138" cy="1623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 w:rsidP="00FF6C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0" y="99588"/>
                            <a:ext cx="1774479" cy="3360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C78" w:rsidRDefault="00FF6C78">
                              <w:r>
                                <w:t xml:space="preserve"> 0</w:t>
                              </w:r>
                              <w:r w:rsidR="00DD1881">
                                <w:t xml:space="preserve">        90       180    270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7" style="position:absolute;margin-left:-29.3pt;margin-top:473.7pt;width:139.7pt;height:34.25pt;z-index:251668480" coordsize="17744,4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539;width:362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EHcMA&#10;AADaAAAADwAAAGRycy9kb3ducmV2LnhtbESPQWvCQBSE74L/YXmF3nS3IkWjmyCiID2UVm3Pj+wz&#10;G5J9G7LbmP77bqHQ4zAz3zDbYnStGKgPtWcNT3MFgrj0puZKw/VynK1AhIhssPVMGr4pQJFPJ1vM&#10;jL/zOw3nWIkE4ZChBhtjl0kZSksOw9x3xMm7+d5hTLKvpOnxnuCulQulnqXDmtOCxY72lsrm/OU0&#10;LJuD//xYVS/7U7DD8lWpG701Wj8+jLsNiEhj/A//tU9Gwxp+r6Qb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hEHcMAAADaAAAADwAAAAAAAAAAAAAAAACYAgAAZHJzL2Rv&#10;d25yZXYueG1sUEsFBgAAAAAEAAQA9QAAAIgDAAAAAA==&#10;" fillcolor="white [3212]" strokeweight=".5pt">
                  <v:textbox>
                    <w:txbxContent>
                      <w:p w:rsidR="00FF6C78" w:rsidRDefault="00FF6C78"/>
                    </w:txbxContent>
                  </v:textbox>
                </v:shape>
                <v:shape id="Text Box 10" o:spid="_x0000_s1029" type="#_x0000_t202" style="position:absolute;left:5160;width:362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2A08EA&#10;AADbAAAADwAAAGRycy9kb3ducmV2LnhtbESPT4vCMBDF7wt+hzCCt226HkSqUURY8ST4B8Tb0IxN&#10;d5tJbaLWb79zWPD2hnnz5vfmy9436kFdrAMb+MpyUMRlsDVXBk7H788pqJiQLTaBycCLIiwXg485&#10;FjY8eU+PQ6qUhHAs0IBLqS20jqUjjzELLbHsrqHzmGTsKm07fEq4b/Q4zyfaY83ywWFLa0fl7+Hu&#10;DZTXTRUuN49TIWndeULxZ3c3ZjTsVzNQifr0Nv9fb63gC710EQF6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NgNPBAAAA2wAAAA8AAAAAAAAAAAAAAAAAmAIAAGRycy9kb3du&#10;cmV2LnhtbFBLBQYAAAAABAAEAPUAAACGAwAAAAA=&#10;" fillcolor="#0d0d0d [3069]" strokeweight=".5pt">
                  <v:textbox>
                    <w:txbxContent>
                      <w:p w:rsidR="00FF6C78" w:rsidRDefault="00FF6C78" w:rsidP="00FF6C78"/>
                    </w:txbxContent>
                  </v:textbox>
                </v:shape>
                <v:shape id="Text Box 12" o:spid="_x0000_s1030" type="#_x0000_t202" style="position:absolute;left:8781;width:362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GrfMIA&#10;AADbAAAADwAAAGRycy9kb3ducmV2LnhtbESPQWvCQBCF7wX/wzJCb3WjASnRVUpF7DVJEY/D7nQT&#10;mp0N2dXEf+8Khd5meG/e92a7n1wnbjSE1rOC5SIDQay9adkq+K6Pb+8gQkQ22HkmBXcKsN/NXrZY&#10;GD9ySbcqWpFCOBSooImxL6QMuiGHYeF74qT9+MFhTOtgpRlwTOGuk6ssW0uHLSdCgz19NqR/q6tL&#10;kFN90efa5pf+sM6PS21Ld7ZKvc6njw2ISFP8N/9df5lUfwXPX9IA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at8wgAAANsAAAAPAAAAAAAAAAAAAAAAAJgCAABkcnMvZG93&#10;bnJldi54bWxQSwUGAAAAAAQABAD1AAAAhwMAAAAA&#10;" fillcolor="white [3212]" strokecolor="black [3213]" strokeweight=".5pt">
                  <v:textbox>
                    <w:txbxContent>
                      <w:p w:rsidR="00FF6C78" w:rsidRDefault="00FF6C78" w:rsidP="00FF6C78"/>
                    </w:txbxContent>
                  </v:textbox>
                </v:shape>
                <v:shape id="Text Box 13" o:spid="_x0000_s1031" type="#_x0000_t202" style="position:absolute;top:995;width:17744;height:3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FF6C78" w:rsidRDefault="00FF6C78">
                        <w:r>
                          <w:t xml:space="preserve"> 0</w:t>
                        </w:r>
                        <w:r w:rsidR="00DD1881">
                          <w:t xml:space="preserve">        90       180    270 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0A6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E9DC87" wp14:editId="51BDE9CE">
                <wp:simplePos x="0" y="0"/>
                <wp:positionH relativeFrom="column">
                  <wp:posOffset>8616950</wp:posOffset>
                </wp:positionH>
                <wp:positionV relativeFrom="paragraph">
                  <wp:posOffset>3962563</wp:posOffset>
                </wp:positionV>
                <wp:extent cx="905347" cy="21728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347" cy="217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64" w:rsidRPr="00AF0A64" w:rsidRDefault="00AF0A64">
                            <w:pPr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  <w:r w:rsidRPr="00AF0A64">
                              <w:rPr>
                                <w:rFonts w:ascii="Times New Roman" w:hAnsi="Times New Roman" w:cs="Times New Roman"/>
                                <w:sz w:val="12"/>
                              </w:rPr>
                              <w:t>Sky Bus 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margin-left:678.5pt;margin-top:312pt;width:71.3pt;height:1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X5qgAIAAGg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" filled="f" stroked="f" strokeweight=".5pt">
                <v:textbox>
                  <w:txbxContent>
                    <w:p w:rsidR="00AF0A64" w:rsidRPr="00AF0A64" w:rsidRDefault="00AF0A64">
                      <w:pPr>
                        <w:rPr>
                          <w:rFonts w:ascii="Times New Roman" w:hAnsi="Times New Roman" w:cs="Times New Roman"/>
                          <w:sz w:val="12"/>
                        </w:rPr>
                      </w:pPr>
                      <w:r w:rsidRPr="00AF0A64">
                        <w:rPr>
                          <w:rFonts w:ascii="Times New Roman" w:hAnsi="Times New Roman" w:cs="Times New Roman"/>
                          <w:sz w:val="12"/>
                        </w:rPr>
                        <w:t>Sky Bus Terminal</w:t>
                      </w:r>
                    </w:p>
                  </w:txbxContent>
                </v:textbox>
              </v:shape>
            </w:pict>
          </mc:Fallback>
        </mc:AlternateContent>
      </w:r>
      <w:r w:rsidR="00AF0A64"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7DBF579A" wp14:editId="3090B1FF">
            <wp:simplePos x="0" y="0"/>
            <wp:positionH relativeFrom="column">
              <wp:posOffset>8580956</wp:posOffset>
            </wp:positionH>
            <wp:positionV relativeFrom="paragraph">
              <wp:posOffset>3999852</wp:posOffset>
            </wp:positionV>
            <wp:extent cx="117696" cy="117696"/>
            <wp:effectExtent l="0" t="0" r="0" b="0"/>
            <wp:wrapNone/>
            <wp:docPr id="7" name="Picture 7" descr="http://t2.gstatic.com/images?q=tbn:ANd9GcSyTHPht8oitMzwXsr_UiV_c7qcO-NLhI7O6GLLqFLxRO3cHS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2.gstatic.com/images?q=tbn:ANd9GcSyTHPht8oitMzwXsr_UiV_c7qcO-NLhI7O6GLLqFLxRO3cHS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6" cy="11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A64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3A0951A3" wp14:editId="128DB76E">
            <wp:simplePos x="0" y="0"/>
            <wp:positionH relativeFrom="column">
              <wp:posOffset>117695</wp:posOffset>
            </wp:positionH>
            <wp:positionV relativeFrom="paragraph">
              <wp:posOffset>3567065</wp:posOffset>
            </wp:positionV>
            <wp:extent cx="117696" cy="117696"/>
            <wp:effectExtent l="0" t="0" r="0" b="0"/>
            <wp:wrapNone/>
            <wp:docPr id="6" name="Picture 6" descr="http://t2.gstatic.com/images?q=tbn:ANd9GcSyTHPht8oitMzwXsr_UiV_c7qcO-NLhI7O6GLLqFLxRO3cHS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2.gstatic.com/images?q=tbn:ANd9GcSyTHPht8oitMzwXsr_UiV_c7qcO-NLhI7O6GLLqFLxRO3cHS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" cy="1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1DC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61C2A8F0" wp14:editId="03D7DEF3">
            <wp:simplePos x="0" y="0"/>
            <wp:positionH relativeFrom="column">
              <wp:posOffset>-487188</wp:posOffset>
            </wp:positionH>
            <wp:positionV relativeFrom="paragraph">
              <wp:posOffset>-677545</wp:posOffset>
            </wp:positionV>
            <wp:extent cx="9934259" cy="7138219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259" cy="713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EFF" w:rsidRPr="00A73C78" w:rsidRDefault="00955EFF" w:rsidP="00180825">
      <w:pPr>
        <w:pStyle w:val="Heading1"/>
      </w:pPr>
    </w:p>
    <w:sectPr w:rsidR="00955EFF" w:rsidRPr="00A73C78" w:rsidSect="00955EF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B66C0"/>
    <w:multiLevelType w:val="multilevel"/>
    <w:tmpl w:val="62AC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4E6CB8"/>
    <w:multiLevelType w:val="hybridMultilevel"/>
    <w:tmpl w:val="F530D40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FC1D7A"/>
    <w:multiLevelType w:val="hybridMultilevel"/>
    <w:tmpl w:val="EDC2F14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5D5"/>
    <w:rsid w:val="00011C3C"/>
    <w:rsid w:val="000607E9"/>
    <w:rsid w:val="00180825"/>
    <w:rsid w:val="00480715"/>
    <w:rsid w:val="005835D5"/>
    <w:rsid w:val="005D58FC"/>
    <w:rsid w:val="00865F83"/>
    <w:rsid w:val="008E43C0"/>
    <w:rsid w:val="00955EFF"/>
    <w:rsid w:val="00970D15"/>
    <w:rsid w:val="00A321DC"/>
    <w:rsid w:val="00A73C78"/>
    <w:rsid w:val="00AB66A0"/>
    <w:rsid w:val="00AF0A64"/>
    <w:rsid w:val="00C320B7"/>
    <w:rsid w:val="00DD1881"/>
    <w:rsid w:val="00EE0D31"/>
    <w:rsid w:val="00FF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D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0D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0D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E0D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D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F83"/>
    <w:pPr>
      <w:ind w:left="720"/>
      <w:contextualSpacing/>
    </w:pPr>
    <w:rPr>
      <w:rFonts w:ascii="Arial" w:eastAsia="Times New Roman" w:hAnsi="Arial" w:cs="Times New Roman"/>
      <w:sz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D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0D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0D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E0D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D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F83"/>
    <w:pPr>
      <w:ind w:left="720"/>
      <w:contextualSpacing/>
    </w:pPr>
    <w:rPr>
      <w:rFonts w:ascii="Arial" w:eastAsia="Times New Roman" w:hAnsi="Arial" w:cs="Times New Roman"/>
      <w:sz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392E1AD4.dotm</Template>
  <TotalTime>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Romano Trudi</cp:lastModifiedBy>
  <cp:revision>4</cp:revision>
  <cp:lastPrinted>2015-10-21T04:46:00Z</cp:lastPrinted>
  <dcterms:created xsi:type="dcterms:W3CDTF">2015-10-21T06:48:00Z</dcterms:created>
  <dcterms:modified xsi:type="dcterms:W3CDTF">2015-10-27T07:05:00Z</dcterms:modified>
</cp:coreProperties>
</file>