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66" w:type="dxa"/>
        <w:tblLook w:val="04A0" w:firstRow="1" w:lastRow="0" w:firstColumn="1" w:lastColumn="0" w:noHBand="0" w:noVBand="1"/>
      </w:tblPr>
      <w:tblGrid>
        <w:gridCol w:w="2851"/>
        <w:gridCol w:w="6756"/>
      </w:tblGrid>
      <w:tr w:rsidR="00CA60AE" w:rsidRPr="003D43B7" w:rsidTr="00587760">
        <w:tc>
          <w:tcPr>
            <w:tcW w:w="2851" w:type="dxa"/>
          </w:tcPr>
          <w:p w:rsidR="00CA60AE" w:rsidRPr="003D43B7" w:rsidRDefault="00CA60AE" w:rsidP="005444B6">
            <w:pPr>
              <w:spacing w:after="0" w:line="240" w:lineRule="auto"/>
              <w:jc w:val="center"/>
            </w:pPr>
            <w:r>
              <w:rPr>
                <w:rFonts w:cs="Arial"/>
                <w:noProof/>
                <w:lang w:eastAsia="en-AU"/>
              </w:rPr>
              <w:drawing>
                <wp:inline distT="0" distB="0" distL="0" distR="0" wp14:anchorId="61912B1B" wp14:editId="192F8A6B">
                  <wp:extent cx="1642110" cy="1405890"/>
                  <wp:effectExtent l="0" t="0" r="0" b="3810"/>
                  <wp:docPr id="71" name="Picture 7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110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6" w:type="dxa"/>
          </w:tcPr>
          <w:p w:rsidR="00CA60AE" w:rsidRPr="003D43B7" w:rsidRDefault="00CA60AE" w:rsidP="005444B6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A60AE" w:rsidRDefault="00CA60AE" w:rsidP="005444B6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 xml:space="preserve">Student Name </w:t>
            </w:r>
            <w:r w:rsidRPr="003654EB">
              <w:rPr>
                <w:rFonts w:cs="Arial"/>
                <w:bCs/>
                <w:szCs w:val="24"/>
              </w:rPr>
              <w:t>__</w:t>
            </w:r>
            <w:r w:rsidR="00883CF9">
              <w:rPr>
                <w:rFonts w:cs="Arial"/>
                <w:bCs/>
                <w:szCs w:val="24"/>
              </w:rPr>
              <w:t>_____________________</w:t>
            </w:r>
            <w:r w:rsidRPr="003654EB">
              <w:rPr>
                <w:rFonts w:cs="Arial"/>
                <w:bCs/>
                <w:szCs w:val="24"/>
              </w:rPr>
              <w:t>________</w:t>
            </w:r>
            <w:r w:rsidR="00587760">
              <w:rPr>
                <w:rFonts w:cs="Arial"/>
                <w:bCs/>
                <w:szCs w:val="24"/>
              </w:rPr>
              <w:t>_______</w:t>
            </w:r>
            <w:r w:rsidRPr="003654EB">
              <w:rPr>
                <w:rFonts w:cs="Arial"/>
                <w:bCs/>
                <w:szCs w:val="24"/>
              </w:rPr>
              <w:t>____</w:t>
            </w:r>
          </w:p>
          <w:p w:rsidR="00CA60AE" w:rsidRDefault="00CA60AE" w:rsidP="005444B6">
            <w:pPr>
              <w:tabs>
                <w:tab w:val="left" w:pos="5304"/>
              </w:tabs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CA60AE" w:rsidRPr="00EE31CF" w:rsidRDefault="00CA60AE" w:rsidP="005444B6">
            <w:pPr>
              <w:spacing w:line="240" w:lineRule="auto"/>
              <w:jc w:val="center"/>
              <w:rPr>
                <w:b/>
                <w:szCs w:val="24"/>
              </w:rPr>
            </w:pPr>
            <w:r w:rsidRPr="00EE31CF">
              <w:rPr>
                <w:b/>
                <w:szCs w:val="24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EE31CF">
                  <w:rPr>
                    <w:b/>
                    <w:szCs w:val="24"/>
                  </w:rPr>
                  <w:t>Goldfields</w:t>
                </w:r>
              </w:smartTag>
              <w:r w:rsidRPr="00EE31CF">
                <w:rPr>
                  <w:b/>
                  <w:szCs w:val="24"/>
                </w:rPr>
                <w:t xml:space="preserve"> </w:t>
              </w:r>
              <w:smartTag w:uri="urn:schemas-microsoft-com:office:smarttags" w:element="PlaceType">
                <w:r w:rsidRPr="00EE31CF">
                  <w:rPr>
                    <w:b/>
                    <w:szCs w:val="24"/>
                  </w:rPr>
                  <w:t>College</w:t>
                </w:r>
              </w:smartTag>
            </w:smartTag>
          </w:p>
          <w:p w:rsidR="00CA60AE" w:rsidRPr="00EE31CF" w:rsidRDefault="00CA60AE" w:rsidP="005444B6">
            <w:pPr>
              <w:pStyle w:val="TestStyle1"/>
              <w:rPr>
                <w:sz w:val="24"/>
                <w:szCs w:val="24"/>
              </w:rPr>
            </w:pPr>
            <w:r w:rsidRPr="00EE31CF">
              <w:rPr>
                <w:sz w:val="24"/>
                <w:szCs w:val="24"/>
              </w:rPr>
              <w:t xml:space="preserve">Mathematics </w:t>
            </w:r>
            <w:r>
              <w:rPr>
                <w:sz w:val="24"/>
                <w:szCs w:val="24"/>
              </w:rPr>
              <w:t>Essentials</w:t>
            </w:r>
            <w:r w:rsidRPr="00EE31C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2015</w:t>
            </w:r>
          </w:p>
          <w:p w:rsidR="00CA60AE" w:rsidRPr="003D43B7" w:rsidRDefault="00CA60AE" w:rsidP="003D03FA">
            <w:pPr>
              <w:pStyle w:val="TestStyle1"/>
            </w:pPr>
            <w:r>
              <w:rPr>
                <w:sz w:val="24"/>
                <w:szCs w:val="24"/>
              </w:rPr>
              <w:t xml:space="preserve">Application </w:t>
            </w:r>
            <w:r w:rsidR="003D03FA">
              <w:rPr>
                <w:sz w:val="24"/>
                <w:szCs w:val="24"/>
              </w:rP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bookmarkStart w:id="0" w:name="Number"/>
            <w:r w:rsidRPr="00EF6547">
              <w:t>1</w:t>
            </w:r>
            <w:bookmarkEnd w:id="0"/>
            <w:r w:rsidRPr="00EF6547">
              <w:fldChar w:fldCharType="end"/>
            </w:r>
          </w:p>
        </w:tc>
      </w:tr>
      <w:tr w:rsidR="00CA60AE" w:rsidRPr="003D43B7" w:rsidTr="00587760">
        <w:tc>
          <w:tcPr>
            <w:tcW w:w="2851" w:type="dxa"/>
          </w:tcPr>
          <w:p w:rsidR="00CA60AE" w:rsidRPr="003D43B7" w:rsidRDefault="00CA60AE" w:rsidP="005444B6">
            <w:pPr>
              <w:spacing w:after="0" w:line="240" w:lineRule="auto"/>
            </w:pPr>
          </w:p>
        </w:tc>
        <w:tc>
          <w:tcPr>
            <w:tcW w:w="6756" w:type="dxa"/>
          </w:tcPr>
          <w:p w:rsidR="00CA60AE" w:rsidRPr="003D43B7" w:rsidRDefault="00CA60AE" w:rsidP="00E449E4">
            <w:pPr>
              <w:tabs>
                <w:tab w:val="right" w:pos="5455"/>
              </w:tabs>
              <w:spacing w:after="0" w:line="240" w:lineRule="auto"/>
            </w:pPr>
            <w:r>
              <w:t>Time allowed: 60 minutes</w:t>
            </w:r>
            <w:r>
              <w:tab/>
            </w:r>
            <w:r w:rsidRPr="003D43B7">
              <w:t xml:space="preserve">Total Marks: </w:t>
            </w:r>
            <w:r w:rsidR="00E449E4">
              <w:t>40</w:t>
            </w:r>
            <w:r w:rsidRPr="003D43B7">
              <w:t xml:space="preserve"> </w:t>
            </w:r>
            <w:proofErr w:type="gramStart"/>
            <w:r w:rsidRPr="003D43B7">
              <w:t>marks</w:t>
            </w:r>
            <w:r w:rsidR="00587760">
              <w:t xml:space="preserve">  (</w:t>
            </w:r>
            <w:proofErr w:type="gramEnd"/>
            <w:r w:rsidR="00587760">
              <w:t>20%)</w:t>
            </w:r>
          </w:p>
        </w:tc>
      </w:tr>
    </w:tbl>
    <w:p w:rsidR="001853E8" w:rsidRDefault="001853E8"/>
    <w:p w:rsidR="00CA60AE" w:rsidRPr="00CA60AE" w:rsidRDefault="00CA60AE" w:rsidP="00CA60AE">
      <w:pPr>
        <w:jc w:val="center"/>
        <w:rPr>
          <w:b/>
          <w:sz w:val="40"/>
          <w:u w:val="single"/>
        </w:rPr>
      </w:pPr>
      <w:r w:rsidRPr="00CA60AE">
        <w:rPr>
          <w:b/>
          <w:sz w:val="40"/>
          <w:u w:val="single"/>
        </w:rPr>
        <w:t>DAILY ENERGY INPUT</w:t>
      </w:r>
    </w:p>
    <w:p w:rsidR="00D35C82" w:rsidRPr="00CA60AE" w:rsidRDefault="00D35C82" w:rsidP="00D35C82">
      <w:pPr>
        <w:spacing w:after="0"/>
        <w:rPr>
          <w:b/>
          <w:sz w:val="28"/>
          <w:u w:val="single"/>
        </w:rPr>
      </w:pPr>
      <w:r w:rsidRPr="00CA60AE">
        <w:rPr>
          <w:b/>
          <w:sz w:val="28"/>
          <w:u w:val="single"/>
        </w:rPr>
        <w:t>Calculating BMI</w:t>
      </w:r>
    </w:p>
    <w:p w:rsidR="00810AED" w:rsidRDefault="001853E8" w:rsidP="00D35C82">
      <w:pPr>
        <w:spacing w:line="240" w:lineRule="auto"/>
      </w:pPr>
      <w:r>
        <w:t>The Body Mass Index (BMI) is used to measure a person’s relative size. It is defined by</w:t>
      </w:r>
      <w:r w:rsidR="00D35C82">
        <w:t xml:space="preserve">    </w:t>
      </w:r>
    </w:p>
    <w:p w:rsidR="00810AED" w:rsidRDefault="00810AED" w:rsidP="00810AED">
      <w:pPr>
        <w:spacing w:line="240" w:lineRule="auto"/>
        <w:ind w:left="1440" w:firstLine="720"/>
        <w:rPr>
          <w:rFonts w:eastAsiaTheme="minorEastAsia"/>
        </w:rPr>
      </w:pPr>
      <w:r>
        <w:t xml:space="preserve">     </w:t>
      </w:r>
      <w:r>
        <w:tab/>
      </w:r>
      <w:r w:rsidR="004B6F81">
        <w:t xml:space="preserve"> </w:t>
      </w:r>
      <m:oMath>
        <m:r>
          <w:rPr>
            <w:rFonts w:ascii="Cambria Math" w:hAnsi="Cambria Math"/>
          </w:rPr>
          <m:t>BMI = Mass ÷Heigh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853E8" w:rsidRDefault="00810AED" w:rsidP="00D35C8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W</w:t>
      </w:r>
      <w:r w:rsidR="001853E8">
        <w:rPr>
          <w:rFonts w:eastAsiaTheme="minorEastAsia"/>
        </w:rPr>
        <w:t xml:space="preserve">here Mass is the </w:t>
      </w:r>
      <w:proofErr w:type="gramStart"/>
      <w:r w:rsidR="001853E8">
        <w:rPr>
          <w:rFonts w:eastAsiaTheme="minorEastAsia"/>
        </w:rPr>
        <w:t>persons</w:t>
      </w:r>
      <w:proofErr w:type="gramEnd"/>
      <w:r w:rsidR="001853E8">
        <w:rPr>
          <w:rFonts w:eastAsiaTheme="minorEastAsia"/>
        </w:rPr>
        <w:t xml:space="preserve"> weight in kilograms and Height is the persons height in metres.</w:t>
      </w:r>
    </w:p>
    <w:p w:rsidR="008D6E81" w:rsidRDefault="008D6E81" w:rsidP="00D35C8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The diagram below indicates the weight range using a person’s BMI.</w:t>
      </w:r>
    </w:p>
    <w:p w:rsidR="008D6E81" w:rsidRDefault="00C05B20" w:rsidP="008D6E81">
      <w:pPr>
        <w:jc w:val="center"/>
      </w:pPr>
      <w:r>
        <w:rPr>
          <w:noProof/>
          <w:lang w:eastAsia="en-AU"/>
        </w:rPr>
        <w:drawing>
          <wp:inline distT="0" distB="0" distL="0" distR="0">
            <wp:extent cx="4648200" cy="2536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D6E81" w:rsidRPr="00810AED" w:rsidRDefault="008D6E81" w:rsidP="008D6E81">
      <w:pPr>
        <w:pStyle w:val="ListParagraph"/>
        <w:numPr>
          <w:ilvl w:val="0"/>
          <w:numId w:val="1"/>
        </w:numPr>
        <w:ind w:left="284"/>
        <w:rPr>
          <w:sz w:val="10"/>
        </w:rPr>
      </w:pPr>
      <w:r>
        <w:t xml:space="preserve">Calculate the BMI for the following people, </w:t>
      </w:r>
      <w:r w:rsidR="00595690">
        <w:t>rounding to the nearest whole number. Show</w:t>
      </w:r>
      <w:r>
        <w:t xml:space="preserve"> all </w:t>
      </w:r>
      <w:proofErr w:type="gramStart"/>
      <w:r>
        <w:t>your</w:t>
      </w:r>
      <w:proofErr w:type="gramEnd"/>
      <w:r>
        <w:t xml:space="preserve"> working. </w:t>
      </w:r>
      <w:r w:rsidR="004B6F81">
        <w:br/>
      </w:r>
      <w:r w:rsidR="00595690">
        <w:t xml:space="preserve"> (</w:t>
      </w:r>
      <w:r w:rsidR="004B6F81">
        <w:t>8</w:t>
      </w:r>
      <w:r w:rsidR="00595690">
        <w:t xml:space="preserve"> marks: 4, 4)</w:t>
      </w:r>
      <w:r>
        <w:br/>
      </w:r>
    </w:p>
    <w:p w:rsidR="008D6E81" w:rsidRDefault="00595690" w:rsidP="008D6E81">
      <w:pPr>
        <w:pStyle w:val="ListParagraph"/>
        <w:numPr>
          <w:ilvl w:val="1"/>
          <w:numId w:val="1"/>
        </w:numPr>
        <w:ind w:left="851"/>
      </w:pPr>
      <w:r>
        <w:t>Adam is a</w:t>
      </w:r>
      <w:r w:rsidR="008D6E81">
        <w:t xml:space="preserve"> 17 year old male, 178 cm, weighing 99 kg. </w:t>
      </w:r>
    </w:p>
    <w:p w:rsidR="008D6E81" w:rsidRDefault="008D6E81" w:rsidP="008D6E81">
      <w:pPr>
        <w:pStyle w:val="ListParagraph"/>
        <w:ind w:left="851"/>
      </w:pPr>
    </w:p>
    <w:p w:rsidR="008D6E81" w:rsidRDefault="008D6E81" w:rsidP="008D6E81">
      <w:pPr>
        <w:pStyle w:val="ListParagraph"/>
        <w:ind w:left="851"/>
      </w:pPr>
    </w:p>
    <w:p w:rsidR="008D6E81" w:rsidRDefault="008D6E81" w:rsidP="008D6E81">
      <w:pPr>
        <w:pStyle w:val="ListParagraph"/>
        <w:ind w:left="851"/>
      </w:pPr>
    </w:p>
    <w:p w:rsidR="008D6E81" w:rsidRDefault="008D6E81" w:rsidP="008D6E81">
      <w:pPr>
        <w:pStyle w:val="ListParagraph"/>
        <w:ind w:left="851"/>
      </w:pPr>
    </w:p>
    <w:p w:rsidR="008D6E81" w:rsidRDefault="00595690" w:rsidP="008D6E81">
      <w:pPr>
        <w:pStyle w:val="ListParagraph"/>
        <w:numPr>
          <w:ilvl w:val="1"/>
          <w:numId w:val="1"/>
        </w:numPr>
        <w:ind w:left="851"/>
      </w:pPr>
      <w:r>
        <w:t>Alison is a</w:t>
      </w:r>
      <w:r w:rsidR="008D6E81">
        <w:t xml:space="preserve"> 17 year old female, 172 cm tall, weighing 58 kg.</w:t>
      </w:r>
    </w:p>
    <w:p w:rsidR="008D6E81" w:rsidRDefault="008D6E81" w:rsidP="008D6E81">
      <w:pPr>
        <w:pStyle w:val="ListParagraph"/>
        <w:ind w:left="1440"/>
      </w:pPr>
    </w:p>
    <w:p w:rsidR="00883CF9" w:rsidRDefault="00883CF9" w:rsidP="008D6E81">
      <w:pPr>
        <w:pStyle w:val="ListParagraph"/>
        <w:ind w:left="1440"/>
      </w:pPr>
    </w:p>
    <w:p w:rsidR="008D6E81" w:rsidRDefault="008D6E81" w:rsidP="008D6E81">
      <w:pPr>
        <w:pStyle w:val="ListParagraph"/>
        <w:ind w:left="1440"/>
      </w:pPr>
    </w:p>
    <w:p w:rsidR="008D6E81" w:rsidRDefault="008D6E81" w:rsidP="008D6E81">
      <w:pPr>
        <w:pStyle w:val="ListParagraph"/>
        <w:ind w:left="1440"/>
      </w:pPr>
    </w:p>
    <w:p w:rsidR="008D6E81" w:rsidRPr="00810AED" w:rsidRDefault="00D35C82" w:rsidP="008D6E81">
      <w:pPr>
        <w:pStyle w:val="ListParagraph"/>
        <w:numPr>
          <w:ilvl w:val="0"/>
          <w:numId w:val="1"/>
        </w:numPr>
        <w:ind w:left="284"/>
        <w:rPr>
          <w:sz w:val="6"/>
        </w:rPr>
      </w:pPr>
      <w:r>
        <w:t xml:space="preserve">Using the diagram above, </w:t>
      </w:r>
      <w:r w:rsidR="00595690">
        <w:t xml:space="preserve">determine </w:t>
      </w:r>
      <w:r>
        <w:t>what weight range each of these people are in. (2 marks: 1, 1)</w:t>
      </w:r>
      <w:r>
        <w:br/>
      </w: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Adam’s  weight range = ____</w:t>
      </w:r>
      <w:r w:rsidR="00883CF9">
        <w:t>___________</w:t>
      </w:r>
      <w:r>
        <w:t>___________</w:t>
      </w:r>
    </w:p>
    <w:p w:rsidR="00D35C82" w:rsidRDefault="00D35C82" w:rsidP="00D35C82">
      <w:pPr>
        <w:pStyle w:val="ListParagraph"/>
        <w:ind w:left="1440"/>
      </w:pP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lastRenderedPageBreak/>
        <w:t>Alison’s weight range = _____</w:t>
      </w:r>
      <w:r w:rsidR="00883CF9">
        <w:t>____</w:t>
      </w:r>
      <w:r>
        <w:t>_________________</w:t>
      </w:r>
    </w:p>
    <w:p w:rsidR="008D6E81" w:rsidRPr="00CA60AE" w:rsidRDefault="004C2780" w:rsidP="008D6E81">
      <w:pPr>
        <w:rPr>
          <w:sz w:val="28"/>
        </w:rPr>
      </w:pPr>
      <w:r w:rsidRPr="00CA60AE">
        <w:rPr>
          <w:b/>
          <w:sz w:val="28"/>
          <w:u w:val="single"/>
        </w:rPr>
        <w:t>Calculating Calories</w:t>
      </w:r>
    </w:p>
    <w:p w:rsidR="004C2780" w:rsidRDefault="004C2780" w:rsidP="008D6E81">
      <w:r>
        <w:t>A person’s energy input should match their energy output, unless they are trying to lose or gain weight. The energy potential of food and the energy expended</w:t>
      </w:r>
      <w:r w:rsidR="000A1E9A">
        <w:t>,</w:t>
      </w:r>
      <w:r>
        <w:t xml:space="preserve"> </w:t>
      </w:r>
      <w:r w:rsidR="000A1E9A">
        <w:t xml:space="preserve">through exercise, </w:t>
      </w:r>
      <w:r>
        <w:t xml:space="preserve">by a person is measured in calories. </w:t>
      </w:r>
    </w:p>
    <w:p w:rsidR="00B03D07" w:rsidRPr="00557424" w:rsidRDefault="00B03D07" w:rsidP="008D6E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Total Energy Input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cal</m:t>
              </m:r>
            </m:e>
          </m:d>
          <m:r>
            <w:rPr>
              <w:rFonts w:ascii="Cambria Math" w:hAnsi="Cambria Math"/>
            </w:rPr>
            <m:t xml:space="preserve">= Food Intake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cal</m:t>
              </m:r>
            </m:e>
          </m:d>
          <m:r>
            <w:rPr>
              <w:rFonts w:ascii="Cambria Math" w:hAnsi="Cambria Math"/>
            </w:rPr>
            <m:t>-Exerise (cal)</m:t>
          </m:r>
        </m:oMath>
      </m:oMathPara>
    </w:p>
    <w:p w:rsidR="003558C6" w:rsidRDefault="003558C6" w:rsidP="003558C6">
      <w:pPr>
        <w:rPr>
          <w:b/>
        </w:rPr>
      </w:pPr>
    </w:p>
    <w:p w:rsidR="003558C6" w:rsidRPr="00CA60AE" w:rsidRDefault="003558C6" w:rsidP="003558C6">
      <w:pPr>
        <w:rPr>
          <w:b/>
          <w:sz w:val="24"/>
        </w:rPr>
      </w:pPr>
      <w:r w:rsidRPr="00CA60AE">
        <w:rPr>
          <w:b/>
          <w:sz w:val="24"/>
        </w:rPr>
        <w:t>Food Intake</w:t>
      </w:r>
    </w:p>
    <w:tbl>
      <w:tblPr>
        <w:tblStyle w:val="MediumShading2-Accent3"/>
        <w:tblW w:w="0" w:type="auto"/>
        <w:tblInd w:w="2376" w:type="dxa"/>
        <w:tblLook w:val="04A0" w:firstRow="1" w:lastRow="0" w:firstColumn="1" w:lastColumn="0" w:noHBand="0" w:noVBand="1"/>
      </w:tblPr>
      <w:tblGrid>
        <w:gridCol w:w="881"/>
        <w:gridCol w:w="962"/>
        <w:gridCol w:w="1843"/>
      </w:tblGrid>
      <w:tr w:rsidR="00A26DB5" w:rsidTr="00B03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1" w:type="dxa"/>
            <w:tcBorders>
              <w:top w:val="nil"/>
            </w:tcBorders>
            <w:shd w:val="clear" w:color="auto" w:fill="auto"/>
          </w:tcPr>
          <w:p w:rsidR="00A26DB5" w:rsidRDefault="00A26DB5" w:rsidP="008D6E81"/>
        </w:tc>
        <w:tc>
          <w:tcPr>
            <w:tcW w:w="962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  <w:r w:rsidR="00B03D07">
              <w:br/>
              <w:t>(years)</w:t>
            </w:r>
          </w:p>
        </w:tc>
        <w:tc>
          <w:tcPr>
            <w:tcW w:w="1843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Maintain Weight</w:t>
            </w:r>
            <w:r w:rsidR="00B03D07">
              <w:br/>
              <w:t xml:space="preserve">(Approx. </w:t>
            </w:r>
            <w:proofErr w:type="spellStart"/>
            <w:r w:rsidR="00B03D07">
              <w:t>cal</w:t>
            </w:r>
            <w:proofErr w:type="spellEnd"/>
            <w:r w:rsidR="00B03D07">
              <w:t>/day)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11 - 13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2200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>
            <w:pPr>
              <w:jc w:val="right"/>
            </w:pP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</w:tcPr>
          <w:p w:rsidR="00A26DB5" w:rsidRDefault="00472DE1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275</w:t>
            </w:r>
            <w:r w:rsidR="00A26DB5">
              <w:t xml:space="preserve">0 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Female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–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/>
        </w:tc>
        <w:tc>
          <w:tcPr>
            <w:tcW w:w="962" w:type="dxa"/>
            <w:tcBorders>
              <w:bottom w:val="single" w:sz="18" w:space="0" w:color="auto"/>
            </w:tcBorders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A26DB5" w:rsidRDefault="00A26DB5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2100 </w:t>
            </w:r>
          </w:p>
        </w:tc>
      </w:tr>
    </w:tbl>
    <w:p w:rsidR="0017458F" w:rsidRDefault="0017458F" w:rsidP="008D6E81"/>
    <w:p w:rsidR="00B27362" w:rsidRDefault="00A26DB5" w:rsidP="008D6E81">
      <w:r>
        <w:t>To lose weight a person should reduce their calorie intake by 500 calories per day and to gain weight a person should increase their calorie intake by 500 calories per day.</w:t>
      </w:r>
    </w:p>
    <w:p w:rsidR="00A26DB5" w:rsidRDefault="00A26DB5" w:rsidP="00A26DB5">
      <w:pPr>
        <w:pStyle w:val="ListParagraph"/>
        <w:numPr>
          <w:ilvl w:val="0"/>
          <w:numId w:val="1"/>
        </w:numPr>
        <w:ind w:left="284"/>
      </w:pPr>
      <w:r>
        <w:t>In order to get into a healthy weight range, how many calories per day should each person have? (2 marks: 1, 1)</w:t>
      </w:r>
    </w:p>
    <w:p w:rsidR="00A26DB5" w:rsidRDefault="00A26DB5" w:rsidP="00A26DB5">
      <w:pPr>
        <w:pStyle w:val="ListParagraph"/>
        <w:ind w:left="284"/>
      </w:pP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Adam ____</w:t>
      </w:r>
      <w:r w:rsidR="00883CF9">
        <w:t>___________</w:t>
      </w:r>
      <w:r>
        <w:t>__________</w:t>
      </w:r>
      <w:r>
        <w:br/>
      </w: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Alison ___</w:t>
      </w:r>
      <w:r w:rsidR="00883CF9">
        <w:t>______</w:t>
      </w:r>
      <w:r>
        <w:t>________________</w:t>
      </w:r>
    </w:p>
    <w:p w:rsidR="00A26DB5" w:rsidRDefault="00A26DB5" w:rsidP="00A26DB5"/>
    <w:p w:rsidR="009568CF" w:rsidRDefault="0017458F" w:rsidP="009568CF">
      <w:pPr>
        <w:pStyle w:val="ListParagraph"/>
        <w:numPr>
          <w:ilvl w:val="0"/>
          <w:numId w:val="1"/>
        </w:numPr>
        <w:ind w:left="426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-83574</wp:posOffset>
                </wp:positionH>
                <wp:positionV relativeFrom="paragraph">
                  <wp:posOffset>595773</wp:posOffset>
                </wp:positionV>
                <wp:extent cx="6882580" cy="1887794"/>
                <wp:effectExtent l="0" t="0" r="13970" b="1778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580" cy="1887794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-6.6pt;margin-top:46.9pt;width:541.95pt;height:14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" filled="f" strokecolor="black [3200]"/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8480" behindDoc="0" locked="0" layoutInCell="1" allowOverlap="1" wp14:anchorId="53B40997" wp14:editId="3CE0C324">
            <wp:simplePos x="0" y="0"/>
            <wp:positionH relativeFrom="column">
              <wp:posOffset>2864485</wp:posOffset>
            </wp:positionH>
            <wp:positionV relativeFrom="paragraph">
              <wp:posOffset>294005</wp:posOffset>
            </wp:positionV>
            <wp:extent cx="3857625" cy="3460750"/>
            <wp:effectExtent l="0" t="0" r="952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BC8">
        <w:t xml:space="preserve">Adam and Alison were given the following 2 options for the day. </w:t>
      </w:r>
      <w:r w:rsidR="009568CF">
        <w:t>Calculate the number of calories for each option.</w:t>
      </w:r>
      <w:r w:rsidR="003858F8">
        <w:t xml:space="preserve"> (</w:t>
      </w:r>
      <w:r w:rsidR="00CA60AE">
        <w:t>9</w:t>
      </w:r>
      <w:r w:rsidR="003858F8">
        <w:t xml:space="preserve"> marks: 3, 3</w:t>
      </w:r>
      <w:r w:rsidR="00CA60AE">
        <w:t>, 3</w:t>
      </w:r>
      <w:r w:rsidR="003858F8">
        <w:t>)</w:t>
      </w:r>
      <w:r w:rsidR="009568CF">
        <w:br/>
      </w:r>
    </w:p>
    <w:p w:rsidR="004F0BC8" w:rsidRPr="009568CF" w:rsidRDefault="0017458F" w:rsidP="0017458F">
      <w:pPr>
        <w:ind w:left="45" w:firstLine="21"/>
        <w:rPr>
          <w:u w:val="single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3B9E0" wp14:editId="7E5E9ABE">
                <wp:simplePos x="0" y="0"/>
                <wp:positionH relativeFrom="column">
                  <wp:posOffset>24929</wp:posOffset>
                </wp:positionH>
                <wp:positionV relativeFrom="paragraph">
                  <wp:posOffset>253426</wp:posOffset>
                </wp:positionV>
                <wp:extent cx="2703871" cy="1297858"/>
                <wp:effectExtent l="0" t="0" r="127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71" cy="129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8CF" w:rsidRDefault="009568CF" w:rsidP="009568CF">
                            <w:r w:rsidRPr="008669C7">
                              <w:rPr>
                                <w:b/>
                              </w:rPr>
                              <w:t>Breakfast</w:t>
                            </w:r>
                            <w:r>
                              <w:t xml:space="preserve"> -   </w:t>
                            </w:r>
                            <w:proofErr w:type="gramStart"/>
                            <w:r>
                              <w:t>1  Starbucks</w:t>
                            </w:r>
                            <w:proofErr w:type="gramEnd"/>
                            <w:r>
                              <w:t xml:space="preserve"> Dark Berry Mocha Frappuccino</w:t>
                            </w:r>
                          </w:p>
                          <w:p w:rsidR="009568CF" w:rsidRDefault="009568CF" w:rsidP="009568CF">
                            <w:r w:rsidRPr="008669C7">
                              <w:rPr>
                                <w:b/>
                              </w:rPr>
                              <w:t>Lunch</w:t>
                            </w:r>
                            <w:r>
                              <w:t xml:space="preserve"> – 1 Subway </w:t>
                            </w:r>
                            <w:proofErr w:type="spellStart"/>
                            <w:r>
                              <w:t>Footlong</w:t>
                            </w:r>
                            <w:proofErr w:type="spellEnd"/>
                            <w:r>
                              <w:t xml:space="preserve"> Chicken Teriyaki</w:t>
                            </w:r>
                          </w:p>
                          <w:p w:rsidR="009568CF" w:rsidRDefault="009568CF" w:rsidP="009568CF">
                            <w:r w:rsidRPr="008669C7">
                              <w:rPr>
                                <w:b/>
                              </w:rPr>
                              <w:t>Dinner</w:t>
                            </w:r>
                            <w:r>
                              <w:t xml:space="preserve"> – 2 slices of Supreme Pizza from Pizza Hut</w:t>
                            </w:r>
                          </w:p>
                          <w:p w:rsidR="003858F8" w:rsidRDefault="003858F8" w:rsidP="009568C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95pt;margin-top:19.95pt;width:212.9pt;height:10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" fillcolor="white [3201]" stroked="f" strokeweight=".5pt">
                <v:textbox>
                  <w:txbxContent>
                    <w:p w:rsidR="009568CF" w:rsidRDefault="009568CF" w:rsidP="009568CF">
                      <w:r w:rsidRPr="008669C7">
                        <w:rPr>
                          <w:b/>
                        </w:rPr>
                        <w:t>Breakfast</w:t>
                      </w:r>
                      <w:r>
                        <w:t xml:space="preserve"> -   </w:t>
                      </w:r>
                      <w:proofErr w:type="gramStart"/>
                      <w:r>
                        <w:t>1  Starbucks</w:t>
                      </w:r>
                      <w:proofErr w:type="gramEnd"/>
                      <w:r>
                        <w:t xml:space="preserve"> Dark Berry Mocha Frappuccino</w:t>
                      </w:r>
                    </w:p>
                    <w:p w:rsidR="009568CF" w:rsidRDefault="009568CF" w:rsidP="009568CF">
                      <w:r w:rsidRPr="008669C7">
                        <w:rPr>
                          <w:b/>
                        </w:rPr>
                        <w:t>Lunch</w:t>
                      </w:r>
                      <w:r>
                        <w:t xml:space="preserve"> – 1 Subway </w:t>
                      </w:r>
                      <w:proofErr w:type="spellStart"/>
                      <w:r>
                        <w:t>Footlong</w:t>
                      </w:r>
                      <w:proofErr w:type="spellEnd"/>
                      <w:r>
                        <w:t xml:space="preserve"> Chicken Teriyaki</w:t>
                      </w:r>
                    </w:p>
                    <w:p w:rsidR="009568CF" w:rsidRDefault="009568CF" w:rsidP="009568CF">
                      <w:r w:rsidRPr="008669C7">
                        <w:rPr>
                          <w:b/>
                        </w:rPr>
                        <w:t>Dinner</w:t>
                      </w:r>
                      <w:r>
                        <w:t xml:space="preserve"> – 2 slices of Supreme Pizza from Pizza Hut</w:t>
                      </w:r>
                    </w:p>
                    <w:p w:rsidR="003858F8" w:rsidRDefault="003858F8" w:rsidP="009568CF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68CF" w:rsidRPr="009568CF">
        <w:rPr>
          <w:u w:val="single"/>
        </w:rPr>
        <w:t>OPTION 1</w:t>
      </w: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A2089B" w:rsidRDefault="0017458F">
      <w:pPr>
        <w:rPr>
          <w:b/>
          <w:u w:val="single"/>
        </w:rPr>
      </w:pPr>
      <w:r>
        <w:t>a) What is the total number of calories for Option 1? Show working.</w:t>
      </w:r>
      <w:r w:rsidR="00A2089B">
        <w:rPr>
          <w:b/>
          <w:u w:val="single"/>
        </w:rPr>
        <w:br w:type="page"/>
      </w:r>
    </w:p>
    <w:p w:rsidR="009568CF" w:rsidRPr="00A2089B" w:rsidRDefault="0017458F" w:rsidP="00A26DB5">
      <w:pPr>
        <w:rPr>
          <w:b/>
          <w:u w:val="single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17F955" wp14:editId="42C51190">
                <wp:simplePos x="0" y="0"/>
                <wp:positionH relativeFrom="column">
                  <wp:posOffset>-132735</wp:posOffset>
                </wp:positionH>
                <wp:positionV relativeFrom="paragraph">
                  <wp:posOffset>-152400</wp:posOffset>
                </wp:positionV>
                <wp:extent cx="6862916" cy="4955458"/>
                <wp:effectExtent l="0" t="0" r="1460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2916" cy="4955458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-10.45pt;margin-top:-12pt;width:540.4pt;height:39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" filled="f" strokecolor="black [3200]"/>
            </w:pict>
          </mc:Fallback>
        </mc:AlternateContent>
      </w:r>
      <w:r w:rsidR="00A2089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B57DFEB" wp14:editId="1535E828">
                <wp:simplePos x="0" y="0"/>
                <wp:positionH relativeFrom="column">
                  <wp:posOffset>-266065</wp:posOffset>
                </wp:positionH>
                <wp:positionV relativeFrom="paragraph">
                  <wp:posOffset>-152400</wp:posOffset>
                </wp:positionV>
                <wp:extent cx="5039360" cy="4876165"/>
                <wp:effectExtent l="0" t="0" r="8890" b="635"/>
                <wp:wrapTight wrapText="bothSides">
                  <wp:wrapPolygon edited="0">
                    <wp:start x="6369" y="0"/>
                    <wp:lineTo x="6369" y="1350"/>
                    <wp:lineTo x="2940" y="1941"/>
                    <wp:lineTo x="2041" y="2194"/>
                    <wp:lineTo x="2041" y="6751"/>
                    <wp:lineTo x="1470" y="7426"/>
                    <wp:lineTo x="1306" y="7764"/>
                    <wp:lineTo x="1225" y="14346"/>
                    <wp:lineTo x="5226" y="14852"/>
                    <wp:lineTo x="0" y="14936"/>
                    <wp:lineTo x="0" y="19071"/>
                    <wp:lineTo x="408" y="20253"/>
                    <wp:lineTo x="408" y="21012"/>
                    <wp:lineTo x="4654" y="21518"/>
                    <wp:lineTo x="10288" y="21518"/>
                    <wp:lineTo x="16576" y="21518"/>
                    <wp:lineTo x="16739" y="20421"/>
                    <wp:lineTo x="16086" y="20337"/>
                    <wp:lineTo x="14208" y="19915"/>
                    <wp:lineTo x="14126" y="14852"/>
                    <wp:lineTo x="15351" y="14852"/>
                    <wp:lineTo x="16739" y="14092"/>
                    <wp:lineTo x="16657" y="13502"/>
                    <wp:lineTo x="18372" y="13502"/>
                    <wp:lineTo x="19270" y="12995"/>
                    <wp:lineTo x="19352" y="8185"/>
                    <wp:lineTo x="18699" y="8101"/>
                    <wp:lineTo x="6532" y="8101"/>
                    <wp:lineTo x="21556" y="7595"/>
                    <wp:lineTo x="21556" y="2025"/>
                    <wp:lineTo x="9472" y="1350"/>
                    <wp:lineTo x="9472" y="0"/>
                    <wp:lineTo x="6369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4876165"/>
                          <a:chOff x="0" y="0"/>
                          <a:chExt cx="4933950" cy="4973458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342900" y="504825"/>
                            <a:ext cx="1133475" cy="1562100"/>
                            <a:chOff x="0" y="0"/>
                            <a:chExt cx="1133475" cy="1562100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1247775"/>
                              <a:ext cx="11334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Pr="00A86A29" w:rsidRDefault="00A2089B" w:rsidP="00A2089B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86A29">
                                  <w:rPr>
                                    <w:sz w:val="24"/>
                                  </w:rPr>
                                  <w:t xml:space="preserve">1 cup = 100 </w:t>
                                </w:r>
                                <w:proofErr w:type="spellStart"/>
                                <w:r w:rsidRPr="00A86A29">
                                  <w:rPr>
                                    <w:sz w:val="24"/>
                                  </w:rP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1925" y="0"/>
                              <a:ext cx="857250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1352550" y="0"/>
                            <a:ext cx="1095375" cy="1615364"/>
                            <a:chOff x="0" y="0"/>
                            <a:chExt cx="1095375" cy="1615364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75" y="0"/>
                              <a:ext cx="657225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0" y="1333499"/>
                              <a:ext cx="1095375" cy="2818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r>
                                  <w:t xml:space="preserve">1 cup = 130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2" t="3721" b="15349"/>
                          <a:stretch/>
                        </pic:blipFill>
                        <pic:spPr bwMode="auto">
                          <a:xfrm>
                            <a:off x="2447925" y="476250"/>
                            <a:ext cx="24860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314325" y="2066925"/>
                            <a:ext cx="1152525" cy="1238661"/>
                            <a:chOff x="0" y="0"/>
                            <a:chExt cx="1152525" cy="1238661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52525" cy="92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923925"/>
                              <a:ext cx="1104792" cy="3147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r>
                                  <w:t xml:space="preserve">1 steak = 258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1571625" y="1914525"/>
                            <a:ext cx="943146" cy="1142924"/>
                            <a:chOff x="0" y="0"/>
                            <a:chExt cx="943146" cy="1142924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http://t2.gstatic.com/images?q=tbn:ANd9GcQj-B6gHWim8GZ92pPaGyXBQGiR0HPkGr1bb17JfMIlb3WElnDi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500" r="18500"/>
                            <a:stretch/>
                          </pic:blipFill>
                          <pic:spPr bwMode="auto">
                            <a:xfrm>
                              <a:off x="228600" y="0"/>
                              <a:ext cx="581025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" name="Text Box 30"/>
                          <wps:cNvSpPr txBox="1"/>
                          <wps:spPr>
                            <a:xfrm>
                              <a:off x="0" y="885825"/>
                              <a:ext cx="943146" cy="2570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r>
                                  <w:t xml:space="preserve">50 g = 270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2533650" y="1885950"/>
                            <a:ext cx="1828800" cy="1400747"/>
                            <a:chOff x="0" y="0"/>
                            <a:chExt cx="1828800" cy="1400747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http://thumbs.dreamstime.com/z/mixed-vegetables-plate-isolated-34620083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464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152400" y="1143000"/>
                              <a:ext cx="1092358" cy="2577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r>
                                  <w:t xml:space="preserve">1 plate = 230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2381250" y="3390900"/>
                            <a:ext cx="1377104" cy="1582558"/>
                            <a:chOff x="0" y="0"/>
                            <a:chExt cx="1377104" cy="1582558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9550" y="0"/>
                              <a:ext cx="61912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" name="Text Box 36"/>
                          <wps:cNvSpPr txBox="1"/>
                          <wps:spPr>
                            <a:xfrm>
                              <a:off x="0" y="1314423"/>
                              <a:ext cx="1377104" cy="2681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 xml:space="preserve">1  </w:t>
                                </w:r>
                                <w:r w:rsidR="008669C7">
                                  <w:t>ice</w:t>
                                </w:r>
                                <w:proofErr w:type="gramEnd"/>
                                <w:r w:rsidR="008669C7">
                                  <w:t xml:space="preserve"> cream </w:t>
                                </w:r>
                                <w:r>
                                  <w:t xml:space="preserve">= 333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0" y="3467100"/>
                            <a:ext cx="1981200" cy="1378996"/>
                            <a:chOff x="0" y="0"/>
                            <a:chExt cx="1981200" cy="1378996"/>
                          </a:xfrm>
                        </wpg:grpSpPr>
                        <wps:wsp>
                          <wps:cNvPr id="38" name="Text Box 38"/>
                          <wps:cNvSpPr txBox="1"/>
                          <wps:spPr>
                            <a:xfrm>
                              <a:off x="133350" y="914400"/>
                              <a:ext cx="1771650" cy="4645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89B" w:rsidRDefault="00A2089B" w:rsidP="00A2089B">
                                <w:pPr>
                                  <w:jc w:val="center"/>
                                </w:pPr>
                                <w:r>
                                  <w:t xml:space="preserve">Subway </w:t>
                                </w:r>
                                <w:proofErr w:type="spellStart"/>
                                <w:r>
                                  <w:t>footlong</w:t>
                                </w:r>
                                <w:proofErr w:type="spellEnd"/>
                                <w:r>
                                  <w:t xml:space="preserve"> Club </w:t>
                                </w:r>
                                <w:r>
                                  <w:br/>
                                  <w:t>640 calories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39" descr="http://t0.gstatic.com/images?q=tbn:ANd9GcS5k_eF7PTRimh9KSX961HwamuNO0_98goi-1uDcqiYpVC0Xy5L7Q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9812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27" style="position:absolute;margin-left:-20.95pt;margin-top:-12pt;width:396.8pt;height:383.95pt;z-index:-251655168;mso-width-relative:margin;mso-height-relative:margin" coordsize="49339,497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">
                <v:group id="Group 18" o:spid="_x0000_s1028" style="position:absolute;left:3429;top:5048;width:11334;height:15621" coordsize="11334,15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Text Box 19" o:spid="_x0000_s1029" type="#_x0000_t202" style="position:absolute;top:12477;width:1133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A2089B" w:rsidRPr="00A86A29" w:rsidRDefault="00A2089B" w:rsidP="00A2089B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A86A29">
                            <w:rPr>
                              <w:sz w:val="24"/>
                            </w:rPr>
                            <w:t xml:space="preserve">1 cup = 100 </w:t>
                          </w:r>
                          <w:proofErr w:type="spellStart"/>
                          <w:r w:rsidRPr="00A86A29">
                            <w:rPr>
                              <w:sz w:val="24"/>
                            </w:rP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  <v:shape id="Picture 20" o:spid="_x0000_s1030" type="#_x0000_t75" style="position:absolute;left:1619;width:8572;height:1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+CmW8AAAA2wAAAA8AAABkcnMvZG93bnJldi54bWxET70KwjAQ3gXfIZzgIpraQaUaRRRBEESr&#10;i9vRnG2xuZQman17MwiOH9//YtWaSryocaVlBeNRBII4s7rkXMH1shvOQDiPrLGyTAo+5GC17HYW&#10;mGj75jO9Up+LEMIuQQWF93UipcsKMuhGtiYO3N02Bn2ATS51g+8QbioZR9FEGiw5NBRY06ag7JE+&#10;jYIn4c7bzVRvo/Q04EN9vNl4oFS/167nIDy1/i/+ufdaQRzWhy/hB8jl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E/gplvAAAANsAAAAPAAAAAAAAAAAAAAAAAJ8CAABkcnMv&#10;ZG93bnJldi54bWxQSwUGAAAAAAQABAD3AAAAiAMAAAAA&#10;">
                    <v:imagedata r:id="rId17" o:title=""/>
                    <v:path arrowok="t"/>
                  </v:shape>
                </v:group>
                <v:group id="Group 21" o:spid="_x0000_s1031" style="position:absolute;left:13525;width:10954;height:16153" coordsize="10953,16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2" o:spid="_x0000_s1032" type="#_x0000_t75" style="position:absolute;left:1428;width:6573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IusLAAAAA2wAAAA8AAABkcnMvZG93bnJldi54bWxEj0GLwjAUhO/C/ofwFryIphYUqUYRQfBq&#10;V0Fvj+ZtU7Z5KU1a6783woLHYWa+YTa7wdaip9ZXjhXMZwkI4sLpiksFl5/jdAXCB2SNtWNS8CQP&#10;u+3XaIOZdg8+U5+HUkQI+wwVmBCaTEpfGLLoZ64hjt6vay2GKNtS6hYfEW5rmSbJUlqsOC4YbOhg&#10;qPjLO6ugvBnu83S5uGre32/dtcPnYqLU+HvYr0EEGsIn/N8+aQVpCu8v8QfI7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Qi6wsAAAADbAAAADwAAAAAAAAAAAAAAAACfAgAA&#10;ZHJzL2Rvd25yZXYueG1sUEsFBgAAAAAEAAQA9wAAAIwDAAAAAA==&#10;">
                    <v:imagedata r:id="rId18" o:title=""/>
                    <v:path arrowok="t"/>
                  </v:shape>
                  <v:shape id="Text Box 23" o:spid="_x0000_s1033" type="#_x0000_t202" style="position:absolute;top:13334;width:10953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r>
                            <w:t xml:space="preserve">1 cup = 130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Picture 24" o:spid="_x0000_s1034" type="#_x0000_t75" style="position:absolute;left:24479;top:4762;width:24860;height:12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By6vCAAAA2wAAAA8AAABkcnMvZG93bnJldi54bWxEj19rwjAUxd8H+w7hDnzTdCJDO1NxA8En&#10;UTf2fGmuTW1z0yVROz+9EYQ9Hs6fH2e+6G0rzuRD7VjB6ygDQVw6XXOl4PtrNZyCCBFZY+uYFPxR&#10;gEXx/DTHXLsL7+i8j5VIIxxyVGBi7HIpQ2nIYhi5jjh5B+ctxiR9JbXHSxq3rRxn2Zu0WHMiGOzo&#10;01DZ7E82ca/cN5ulrPwP/263H7PjzJmrUoOXfvkOIlIf/8OP9lorGE/g/iX9AFn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wcurwgAAANsAAAAPAAAAAAAAAAAAAAAAAJ8C&#10;AABkcnMvZG93bnJldi54bWxQSwUGAAAAAAQABAD3AAAAjgMAAAAA&#10;">
                  <v:imagedata r:id="rId19" o:title="" croptop="2439f" cropbottom="10059f" cropleft="28523f"/>
                  <v:path arrowok="t"/>
                </v:shape>
                <v:group id="Group 25" o:spid="_x0000_s1035" style="position:absolute;left:3143;top:20669;width:11525;height:12386" coordsize="11525,1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26" o:spid="_x0000_s1036" type="#_x0000_t75" style="position:absolute;width:11525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0do3BAAAA2wAAAA8AAABkcnMvZG93bnJldi54bWxEj0+LwjAUxO8LfofwhL2tqSKi1ShiKXr1&#10;D3p9NM+2mLyUJmr77TfCwh6HmfkNs9p01ogXtb52rGA8SkAQF07XXCq4nPOfOQgfkDUax6SgJw+b&#10;9eBrhal2bz7S6xRKESHsU1RQhdCkUvqiIot+5Bri6N1dazFE2ZZSt/iOcGvkJElm0mLNcaHChnYV&#10;FY/T0yrIcXq5LR7GGd9nx0V23ed9dlPqe9htlyACdeE//Nc+aAWTGXy+xB8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0do3BAAAA2wAAAA8AAAAAAAAAAAAAAAAAnwIA&#10;AGRycy9kb3ducmV2LnhtbFBLBQYAAAAABAAEAPcAAACNAwAAAAA=&#10;">
                    <v:imagedata r:id="rId20" o:title=""/>
                    <v:path arrowok="t"/>
                  </v:shape>
                  <v:shape id="Text Box 27" o:spid="_x0000_s1037" type="#_x0000_t202" style="position:absolute;top:9239;width:11047;height:3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/bB8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J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f2wfEAAAA2wAAAA8AAAAAAAAAAAAAAAAAmAIAAGRycy9k&#10;b3ducmV2LnhtbFBLBQYAAAAABAAEAPUAAACJAwAAAAA=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r>
                            <w:t xml:space="preserve">1 steak = 258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8" o:spid="_x0000_s1038" style="position:absolute;left:15716;top:19145;width:9431;height:11429" coordsize="9431,11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Picture 29" o:spid="_x0000_s1039" type="#_x0000_t75" alt="http://t2.gstatic.com/images?q=tbn:ANd9GcQj-B6gHWim8GZ92pPaGyXBQGiR0HPkGr1bb17JfMIlb3WElnDi" style="position:absolute;left:2286;width:5810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7JjnEAAAA2wAAAA8AAABkcnMvZG93bnJldi54bWxEj0GLwjAUhO/C/ofwFrxpukXE7RplFQQR&#10;VLRe9vZo3rbF5qU0sVZ/vREEj8PMfMNM552pREuNKy0r+BpGIIgzq0vOFZzS1WACwnlkjZVlUnAj&#10;B/PZR2+KibZXPlB79LkIEHYJKii8rxMpXVaQQTe0NXHw/m1j0AfZ5FI3eA1wU8k4isbSYMlhocCa&#10;lgVl5+PFKOh2+7/Nab+Nzwu+L9N2N0pdtlaq/9n9/oDw1Pl3+NVeawXxNzy/hB8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7JjnEAAAA2wAAAA8AAAAAAAAAAAAAAAAA&#10;nwIAAGRycy9kb3ducmV2LnhtbFBLBQYAAAAABAAEAPcAAACQAwAAAAA=&#10;">
                    <v:imagedata r:id="rId21" o:title="ANd9GcQj-B6gHWim8GZ92pPaGyXBQGiR0HPkGr1bb17JfMIlb3WElnDi" cropleft="11469f" cropright="12124f"/>
                    <v:path arrowok="t"/>
                  </v:shape>
                  <v:shape id="Text Box 30" o:spid="_x0000_s1040" type="#_x0000_t202" style="position:absolute;top:8858;width:943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VrsIA&#10;AADbAAAADwAAAGRycy9kb3ducmV2LnhtbERPz2uDMBS+D/Y/hFfYbY22MNQ1LUUoeOgOcxu7Psyr&#10;Ss2LS1K1//1yGOz48f3eHRYziImc7y0rSNcJCOLG6p5bBZ8fp+cMhA/IGgfLpOBOHg77x4cdFtrO&#10;/E5THVoRQ9gXqKALYSyk9E1HBv3ajsSRu1hnMEToWqkdzjHcDHKTJC/SYM+xocORyo6aa30zCt7K&#10;vM6qzd1959vqVGc/qT1nX0o9rZbjK4hAS/gX/7krrWAb18c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9WuwgAAANsAAAAPAAAAAAAAAAAAAAAAAJgCAABkcnMvZG93&#10;bnJldi54bWxQSwUGAAAAAAQABAD1AAAAhwMAAAAA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r>
                            <w:t xml:space="preserve">50 g = 270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1" o:spid="_x0000_s1041" style="position:absolute;left:25336;top:18859;width:18288;height:14007" coordsize="18288,14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Picture 32" o:spid="_x0000_s1042" type="#_x0000_t75" alt="http://thumbs.dreamstime.com/z/mixed-vegetables-plate-isolated-34620083.jpg" style="position:absolute;width:18288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bdqHBAAAA2wAAAA8AAABkcnMvZG93bnJldi54bWxEj9GKwjAURN8X/IdwBd/WVF1EqlFkWcH1&#10;zeoHXJprW21uapJq3a83C4KPw8ycYRarztTiRs5XlhWMhgkI4tzqigsFx8PmcwbCB2SNtWVS8CAP&#10;q2XvY4Gptnfe0y0LhYgQ9ikqKENoUil9XpJBP7QNcfRO1hkMUbpCaof3CDe1HCfJVBqsOC6U2NB3&#10;Sfkla42Cn9+padbtOZtIvH6x+8N9W++UGvS79RxEoC68w6/2ViuYjOH/S/wBcvk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bdqHBAAAA2wAAAA8AAAAAAAAAAAAAAAAAnwIA&#10;AGRycy9kb3ducmV2LnhtbFBLBQYAAAAABAAEAPcAAACNAwAAAAA=&#10;">
                    <v:imagedata r:id="rId22" o:title="mixed-vegetables-plate-isolated-34620083" cropbottom="9479f"/>
                    <v:path arrowok="t"/>
                  </v:shape>
                  <v:shape id="Text Box 33" o:spid="_x0000_s1043" type="#_x0000_t202" style="position:absolute;left:1524;top:11430;width:10923;height:2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L2cMA&#10;AADbAAAADwAAAGRycy9kb3ducmV2LnhtbESPQWvCQBSE74X+h+UVeqsbDUiMriKCkEN7MCpeH9ln&#10;Esy+jburxn/fLRQ8DjPzDbNYDaYTd3K+taxgPEpAEFdWt1wrOOy3XxkIH5A1dpZJwZM8rJbvbwvM&#10;tX3wju5lqEWEsM9RQRNCn0vpq4YM+pHtiaN3ts5giNLVUjt8RLjp5CRJptJgy3GhwZ42DVWX8mYU&#10;/GxmZVZMnu40S4ttmV3H9js7KvX5MaznIAIN4RX+bxdaQZr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L2cMAAADbAAAADwAAAAAAAAAAAAAAAACYAgAAZHJzL2Rv&#10;d25yZXYueG1sUEsFBgAAAAAEAAQA9QAAAIgDAAAAAA==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r>
                            <w:t xml:space="preserve">1 plate = 230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4" o:spid="_x0000_s1044" style="position:absolute;left:23812;top:33909;width:13771;height:15825" coordsize="13771,1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Picture 35" o:spid="_x0000_s1045" type="#_x0000_t75" style="position:absolute;left:2095;width:6191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LvBHBAAAA2wAAAA8AAABkcnMvZG93bnJldi54bWxEj0+LwjAUxO8LfofwBG9rqmEXqUYRURFP&#10;/gOvj+bZFpuX0kRtv71ZEPY4zMxvmNmitZV4UuNLxxpGwwQEceZMybmGy3nzPQHhA7LByjFp6MjD&#10;Yt77mmFq3IuP9DyFXEQI+xQ1FCHUqZQ+K8iiH7qaOHo311gMUTa5NA2+ItxWcpwkv9JiyXGhwJpW&#10;BWX308NqWCrF3eGh5Pl4ve+Vy223Hm+1HvTb5RREoDb8hz/tndGgfuDvS/w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LvBHBAAAA2wAAAA8AAAAAAAAAAAAAAAAAnwIA&#10;AGRycy9kb3ducmV2LnhtbFBLBQYAAAAABAAEAPcAAACNAwAAAAA=&#10;">
                    <v:imagedata r:id="rId23" o:title=""/>
                    <v:path arrowok="t"/>
                  </v:shape>
                  <v:shape id="Text Box 36" o:spid="_x0000_s1046" type="#_x0000_t202" style="position:absolute;top:13144;width:13771;height:26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oQcMA&#10;AADb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nP4+xJ/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oQcMAAADbAAAADwAAAAAAAAAAAAAAAACYAgAAZHJzL2Rv&#10;d25yZXYueG1sUEsFBgAAAAAEAAQA9QAAAIgDAAAAAA==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proofErr w:type="gramStart"/>
                          <w:r>
                            <w:t xml:space="preserve">1  </w:t>
                          </w:r>
                          <w:r w:rsidR="008669C7">
                            <w:t>ice</w:t>
                          </w:r>
                          <w:proofErr w:type="gramEnd"/>
                          <w:r w:rsidR="008669C7">
                            <w:t xml:space="preserve"> cream </w:t>
                          </w:r>
                          <w:r>
                            <w:t xml:space="preserve">= 333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7" o:spid="_x0000_s1047" style="position:absolute;top:34671;width:19812;height:13789" coordsize="19812,13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Text Box 38" o:spid="_x0000_s1048" type="#_x0000_t202" style="position:absolute;left:1333;top:9144;width:17717;height:4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<v:textbox>
                      <w:txbxContent>
                        <w:p w:rsidR="00A2089B" w:rsidRDefault="00A2089B" w:rsidP="00A2089B">
                          <w:pPr>
                            <w:jc w:val="center"/>
                          </w:pPr>
                          <w:r>
                            <w:t xml:space="preserve">Subway </w:t>
                          </w:r>
                          <w:proofErr w:type="spellStart"/>
                          <w:r>
                            <w:t>footlong</w:t>
                          </w:r>
                          <w:proofErr w:type="spellEnd"/>
                          <w:r>
                            <w:t xml:space="preserve"> Club </w:t>
                          </w:r>
                          <w:r>
                            <w:br/>
                            <w:t>640 calories</w:t>
                          </w:r>
                        </w:p>
                      </w:txbxContent>
                    </v:textbox>
                  </v:shape>
                  <v:shape id="Picture 39" o:spid="_x0000_s1049" type="#_x0000_t75" alt="http://t0.gstatic.com/images?q=tbn:ANd9GcS5k_eF7PTRimh9KSX961HwamuNO0_98goi-1uDcqiYpVC0Xy5L7Q" style="position:absolute;width:19812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vXXEAAAA2wAAAA8AAABkcnMvZG93bnJldi54bWxEj0FrwkAUhO8F/8PyCr3VTa0tGrMREYRe&#10;Ta16fGSfSXT3bchuY+yv7xYKHoeZ+YbJloM1oqfON44VvIwTEMSl0w1XCnafm+cZCB+QNRrHpOBG&#10;Hpb56CHDVLsrb6kvQiUihH2KCuoQ2lRKX9Zk0Y9dSxy9k+sshii7SuoOrxFujZwkybu02HBcqLGl&#10;dU3lpfi2Ckrzg8fZ3oXd5GtlNv20OB/ebko9PQ6rBYhAQ7iH/9sfWsHrHP6+x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vXXEAAAA2wAAAA8AAAAAAAAAAAAAAAAA&#10;nwIAAGRycy9kb3ducmV2LnhtbFBLBQYAAAAABAAEAPcAAACQAwAAAAA=&#10;">
                    <v:imagedata r:id="rId24" o:title="ANd9GcS5k_eF7PTRimh9KSX961HwamuNO0_98goi-1uDcqiYpVC0Xy5L7Q"/>
                    <v:path arrowok="t"/>
                  </v:shape>
                </v:group>
                <w10:wrap type="tight"/>
              </v:group>
            </w:pict>
          </mc:Fallback>
        </mc:AlternateContent>
      </w:r>
      <w:r w:rsidR="009568CF" w:rsidRPr="00A2089B">
        <w:rPr>
          <w:b/>
          <w:u w:val="single"/>
        </w:rPr>
        <w:t>OPTION 2</w:t>
      </w:r>
    </w:p>
    <w:p w:rsidR="009568CF" w:rsidRDefault="009568CF" w:rsidP="00A26DB5"/>
    <w:p w:rsidR="009568CF" w:rsidRDefault="009568CF" w:rsidP="00A26DB5"/>
    <w:p w:rsidR="00A2089B" w:rsidRDefault="00A2089B" w:rsidP="00A26DB5"/>
    <w:p w:rsidR="00A2089B" w:rsidRDefault="00A2089B" w:rsidP="00A26DB5"/>
    <w:p w:rsidR="00A2089B" w:rsidRDefault="00A2089B" w:rsidP="00A26DB5"/>
    <w:p w:rsidR="00A2089B" w:rsidRDefault="00A2089B" w:rsidP="00A26DB5">
      <w:r>
        <w:tab/>
      </w:r>
      <w:r w:rsidRPr="008669C7">
        <w:rPr>
          <w:b/>
        </w:rPr>
        <w:t>Breakfast</w:t>
      </w:r>
      <w:r>
        <w:br/>
      </w:r>
      <w:r>
        <w:tab/>
        <w:t xml:space="preserve">   - 2 cups of </w:t>
      </w:r>
      <w:proofErr w:type="spellStart"/>
      <w:r>
        <w:t>Cheerios</w:t>
      </w:r>
      <w:proofErr w:type="spellEnd"/>
      <w:r>
        <w:br/>
      </w:r>
      <w:r>
        <w:tab/>
        <w:t xml:space="preserve">   - 1 ½ cups of Milk</w:t>
      </w:r>
    </w:p>
    <w:p w:rsidR="00A2089B" w:rsidRDefault="00A2089B" w:rsidP="00A26DB5">
      <w:r w:rsidRPr="008669C7">
        <w:rPr>
          <w:b/>
        </w:rPr>
        <w:t xml:space="preserve">Morning </w:t>
      </w:r>
      <w:proofErr w:type="gramStart"/>
      <w:r w:rsidRPr="008669C7">
        <w:rPr>
          <w:b/>
        </w:rPr>
        <w:t>Tea</w:t>
      </w:r>
      <w:r>
        <w:t xml:space="preserve">  -</w:t>
      </w:r>
      <w:proofErr w:type="gramEnd"/>
      <w:r>
        <w:t xml:space="preserve"> 50g Chips</w:t>
      </w:r>
    </w:p>
    <w:p w:rsidR="00A2089B" w:rsidRDefault="00A2089B" w:rsidP="00A26DB5">
      <w:r>
        <w:tab/>
      </w:r>
      <w:r w:rsidRPr="008669C7">
        <w:rPr>
          <w:b/>
        </w:rPr>
        <w:t>Lunch</w:t>
      </w:r>
      <w:r>
        <w:t xml:space="preserve"> – Subway </w:t>
      </w:r>
      <w:proofErr w:type="spellStart"/>
      <w:r>
        <w:t>footlong</w:t>
      </w:r>
      <w:proofErr w:type="spellEnd"/>
      <w:r>
        <w:t xml:space="preserve"> club sandwich</w:t>
      </w:r>
    </w:p>
    <w:p w:rsidR="00A2089B" w:rsidRDefault="00A2089B" w:rsidP="00A26DB5">
      <w:r>
        <w:tab/>
      </w:r>
      <w:r w:rsidRPr="008669C7">
        <w:rPr>
          <w:b/>
        </w:rPr>
        <w:t>Afternoon Tea</w:t>
      </w:r>
      <w:r>
        <w:t xml:space="preserve"> </w:t>
      </w:r>
      <w:proofErr w:type="gramStart"/>
      <w:r>
        <w:t>-  1</w:t>
      </w:r>
      <w:proofErr w:type="gramEnd"/>
      <w:r>
        <w:t xml:space="preserve"> apple and 1 banana</w:t>
      </w:r>
    </w:p>
    <w:p w:rsidR="00A2089B" w:rsidRDefault="00A2089B" w:rsidP="00A26DB5">
      <w:r>
        <w:tab/>
      </w:r>
      <w:r w:rsidRPr="008669C7">
        <w:rPr>
          <w:b/>
        </w:rPr>
        <w:t>Dinner</w:t>
      </w:r>
      <w:r>
        <w:br/>
        <w:t xml:space="preserve">                  </w:t>
      </w:r>
      <w:proofErr w:type="gramStart"/>
      <w:r>
        <w:t>-  1</w:t>
      </w:r>
      <w:proofErr w:type="gramEnd"/>
      <w:r>
        <w:t xml:space="preserve"> steak</w:t>
      </w:r>
      <w:r>
        <w:br/>
        <w:t xml:space="preserve">                  -  1 plate of vegetables</w:t>
      </w:r>
    </w:p>
    <w:p w:rsidR="00A2089B" w:rsidRDefault="00A2089B" w:rsidP="00A26DB5">
      <w:r>
        <w:tab/>
      </w:r>
      <w:r w:rsidRPr="008669C7">
        <w:rPr>
          <w:b/>
        </w:rPr>
        <w:t>Dessert</w:t>
      </w:r>
      <w:r w:rsidR="008669C7">
        <w:t xml:space="preserve"> – 1 </w:t>
      </w:r>
      <w:r>
        <w:t>ice cream</w:t>
      </w:r>
    </w:p>
    <w:p w:rsidR="00A2089B" w:rsidRDefault="00A2089B" w:rsidP="00A26DB5">
      <w:r>
        <w:br/>
      </w:r>
    </w:p>
    <w:p w:rsidR="00A2089B" w:rsidRDefault="003858F8" w:rsidP="00A26DB5">
      <w:r>
        <w:t>b) What is the total number of calories for Option 2? Show your working</w:t>
      </w:r>
    </w:p>
    <w:p w:rsidR="00A2089B" w:rsidRDefault="00A2089B" w:rsidP="00A26DB5"/>
    <w:p w:rsidR="00E449E4" w:rsidRDefault="00E449E4" w:rsidP="00A26DB5"/>
    <w:p w:rsidR="00E449E4" w:rsidRDefault="00E449E4" w:rsidP="00A26DB5"/>
    <w:p w:rsidR="00883CF9" w:rsidRDefault="00883CF9" w:rsidP="00A26DB5"/>
    <w:p w:rsidR="00883CF9" w:rsidRDefault="00883CF9" w:rsidP="00A26DB5"/>
    <w:p w:rsidR="004F0BC8" w:rsidRDefault="003858F8" w:rsidP="00A26DB5">
      <w:r>
        <w:t xml:space="preserve">c) </w:t>
      </w:r>
      <w:r w:rsidR="004F0BC8">
        <w:t>Which</w:t>
      </w:r>
      <w:r>
        <w:t xml:space="preserve"> would be the better option and give 2 reasons why?</w:t>
      </w: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17458F" w:rsidRDefault="0017458F">
      <w:pPr>
        <w:rPr>
          <w:b/>
          <w:noProof/>
          <w:sz w:val="24"/>
          <w:lang w:eastAsia="en-AU"/>
        </w:rPr>
      </w:pPr>
      <w:r>
        <w:rPr>
          <w:b/>
          <w:noProof/>
          <w:sz w:val="24"/>
          <w:lang w:eastAsia="en-AU"/>
        </w:rPr>
        <w:br w:type="page"/>
      </w:r>
    </w:p>
    <w:p w:rsidR="003858F8" w:rsidRPr="00CA60AE" w:rsidRDefault="0017458F" w:rsidP="00A26DB5">
      <w:pPr>
        <w:rPr>
          <w:b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0" wp14:anchorId="01813945" wp14:editId="557EB281">
            <wp:simplePos x="0" y="0"/>
            <wp:positionH relativeFrom="margin">
              <wp:posOffset>3055620</wp:posOffset>
            </wp:positionH>
            <wp:positionV relativeFrom="margin">
              <wp:posOffset>-172085</wp:posOffset>
            </wp:positionV>
            <wp:extent cx="3580130" cy="3450590"/>
            <wp:effectExtent l="0" t="0" r="127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5"/>
                    <a:srcRect l="16288" t="12828" r="20953" b="44496"/>
                    <a:stretch/>
                  </pic:blipFill>
                  <pic:spPr bwMode="auto">
                    <a:xfrm>
                      <a:off x="0" y="0"/>
                      <a:ext cx="358013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C7" w:rsidRPr="00CA60AE">
        <w:rPr>
          <w:b/>
          <w:noProof/>
          <w:sz w:val="24"/>
          <w:lang w:eastAsia="en-AU"/>
        </w:rPr>
        <w:t>Exercise</w:t>
      </w:r>
    </w:p>
    <w:p w:rsidR="003858F8" w:rsidRDefault="00B03D07" w:rsidP="00B03D07">
      <w:r>
        <w:t>Eating to</w:t>
      </w:r>
      <w:r w:rsidR="0021350D">
        <w:t>o</w:t>
      </w:r>
      <w:r>
        <w:t xml:space="preserve"> many calories can cause a person to put on weight and increase their BMI. However, you can reduce your daily calories through exercise. The table (right) is a breakdown of some activities and their energy multiplier. </w:t>
      </w:r>
      <w:r w:rsidR="003858F8">
        <w:t xml:space="preserve"> </w:t>
      </w:r>
      <w:r>
        <w:br/>
      </w:r>
    </w:p>
    <w:p w:rsidR="00810AED" w:rsidRDefault="00B03D07" w:rsidP="0017458F">
      <w:pPr>
        <w:pStyle w:val="ListParagraph"/>
        <w:ind w:left="0"/>
      </w:pPr>
      <w:r>
        <w:t xml:space="preserve">To calculate the calories burnt through exercise is defined by    </w:t>
      </w:r>
      <w:r w:rsidR="00810AED">
        <w:br/>
      </w:r>
    </w:p>
    <w:p w:rsidR="00B03D07" w:rsidRPr="0017458F" w:rsidRDefault="00B03D07" w:rsidP="0017458F">
      <w:pPr>
        <w:pStyle w:val="ListParagraph"/>
        <w:ind w:left="0"/>
        <w:rPr>
          <w:rFonts w:eastAsiaTheme="minorEastAsia"/>
        </w:rPr>
      </w:pPr>
      <w:r>
        <w:br/>
      </w:r>
      <m:oMathPara>
        <m:oMath>
          <m:r>
            <w:rPr>
              <w:rFonts w:ascii="Cambria Math" w:hAnsi="Cambria Math"/>
            </w:rPr>
            <m:t xml:space="preserve">Calories burnt through Exercise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cal</m:t>
              </m:r>
            </m:e>
          </m:d>
          <m:r>
            <w:rPr>
              <w:rFonts w:ascii="Cambria Math" w:hAnsi="Cambria Math"/>
            </w:rPr>
            <m:t xml:space="preserve">=Time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hr</m:t>
              </m:r>
            </m:e>
          </m:d>
          <m:r>
            <w:rPr>
              <w:rFonts w:ascii="Cambria Math" w:hAnsi="Cambria Math"/>
            </w:rPr>
            <m:t xml:space="preserve"> ×  Multiplier</m:t>
          </m:r>
        </m:oMath>
      </m:oMathPara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Pr="00B03D07" w:rsidRDefault="0017458F" w:rsidP="0017458F">
      <w:pPr>
        <w:pStyle w:val="ListParagraph"/>
        <w:ind w:left="0"/>
        <w:rPr>
          <w:rFonts w:eastAsiaTheme="minorEastAsia"/>
        </w:rPr>
      </w:pPr>
    </w:p>
    <w:p w:rsidR="00B03D07" w:rsidRPr="000A1E9A" w:rsidRDefault="000A1E9A" w:rsidP="00557424">
      <w:pPr>
        <w:pStyle w:val="ListParagraph"/>
        <w:numPr>
          <w:ilvl w:val="0"/>
          <w:numId w:val="1"/>
        </w:numPr>
        <w:ind w:left="426"/>
      </w:pPr>
      <w:r>
        <w:rPr>
          <w:rFonts w:eastAsiaTheme="minorEastAsia"/>
        </w:rPr>
        <w:t>Calculate the number of calories burnt for each of the following exercises</w:t>
      </w:r>
      <w:r w:rsidR="0051594E">
        <w:rPr>
          <w:rFonts w:eastAsiaTheme="minorEastAsia"/>
        </w:rPr>
        <w:t>, rounding to 1 decimal place</w:t>
      </w:r>
      <w:r w:rsidR="0021350D">
        <w:rPr>
          <w:rFonts w:eastAsiaTheme="minorEastAsia"/>
        </w:rPr>
        <w:t>, where necessary</w:t>
      </w:r>
      <w:r>
        <w:rPr>
          <w:rFonts w:eastAsiaTheme="minorEastAsia"/>
        </w:rPr>
        <w:t xml:space="preserve">. Show your working. </w:t>
      </w:r>
      <w:r w:rsidR="0051594E">
        <w:rPr>
          <w:rFonts w:eastAsiaTheme="minorEastAsia"/>
        </w:rPr>
        <w:t xml:space="preserve"> (6 marks)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045"/>
        <w:gridCol w:w="1924"/>
        <w:gridCol w:w="1843"/>
        <w:gridCol w:w="4195"/>
      </w:tblGrid>
      <w:tr w:rsidR="000A1E9A" w:rsidTr="000A1E9A">
        <w:tc>
          <w:tcPr>
            <w:tcW w:w="204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Exercise Activity</w:t>
            </w:r>
          </w:p>
        </w:tc>
        <w:tc>
          <w:tcPr>
            <w:tcW w:w="1924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 xml:space="preserve">Duration 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Multiplier</w:t>
            </w:r>
          </w:p>
        </w:tc>
        <w:tc>
          <w:tcPr>
            <w:tcW w:w="419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Calories Burnt / Exercise</w:t>
            </w: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Vacuuming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½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Jogging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20 min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Rugby Training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Walking Fast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¾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Bike ride – moderate pace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</w:tbl>
    <w:p w:rsidR="0051594E" w:rsidRDefault="0051594E" w:rsidP="000A1E9A">
      <w:pPr>
        <w:ind w:left="66"/>
      </w:pPr>
    </w:p>
    <w:p w:rsidR="00B03D07" w:rsidRDefault="008669C7" w:rsidP="00CA60AE">
      <w:pPr>
        <w:pStyle w:val="ListParagraph"/>
        <w:numPr>
          <w:ilvl w:val="0"/>
          <w:numId w:val="1"/>
        </w:numPr>
        <w:ind w:left="284"/>
      </w:pPr>
      <w:r>
        <w:lastRenderedPageBreak/>
        <w:t xml:space="preserve">Peter is a 17 year old male who is 1.76 m tall and weighs 102 kg.  </w:t>
      </w:r>
      <w:r w:rsidR="003558C6">
        <w:t>(</w:t>
      </w:r>
      <w:r w:rsidR="002B0E4F">
        <w:t>1</w:t>
      </w:r>
      <w:r w:rsidR="00E449E4">
        <w:t>3</w:t>
      </w:r>
      <w:r w:rsidR="002B0E4F">
        <w:t xml:space="preserve"> </w:t>
      </w:r>
      <w:r w:rsidR="003558C6">
        <w:t>marks: 2, 1,</w:t>
      </w:r>
      <w:r w:rsidR="00D42FBC">
        <w:t xml:space="preserve"> 2, 1, 2, 1</w:t>
      </w:r>
      <w:r w:rsidR="002B0E4F">
        <w:t>, 3</w:t>
      </w:r>
      <w:r w:rsidR="00E449E4">
        <w:t>, 1</w:t>
      </w:r>
      <w:r w:rsidR="002B0E4F">
        <w:t>)</w:t>
      </w:r>
      <w:r w:rsidR="0017458F">
        <w:br/>
      </w: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>Calculate Peter’s BMI</w:t>
      </w:r>
      <w:r w:rsidR="003558C6">
        <w:t>, rounding to the nearest whole</w:t>
      </w:r>
      <w:r>
        <w:t>.</w:t>
      </w:r>
      <w:r w:rsidR="003558C6">
        <w:t xml:space="preserve"> Show your working. 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3558C6" w:rsidRDefault="003558C6" w:rsidP="00CA60AE">
      <w:pPr>
        <w:pStyle w:val="ListParagraph"/>
        <w:numPr>
          <w:ilvl w:val="1"/>
          <w:numId w:val="1"/>
        </w:numPr>
        <w:ind w:left="851"/>
      </w:pPr>
      <w:r>
        <w:t>Peter wants to lose weight, what is Peter’s recommended food intake for a day?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 xml:space="preserve">If Peter eats in one day, the same food as Option 2 (question 4), except he goes to Pizza Hut for dinner instead. So, instead of steak and vegetables, he eats 4 slices of Supreme pizza.  Calculate Peter’s food intake for the day. 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3558C6" w:rsidP="00CA60AE">
      <w:pPr>
        <w:pStyle w:val="ListParagraph"/>
        <w:numPr>
          <w:ilvl w:val="1"/>
          <w:numId w:val="1"/>
        </w:numPr>
        <w:ind w:left="851"/>
      </w:pPr>
      <w:r>
        <w:t>What is the difference between what Peter has eaten to his recommended food intake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3558C6" w:rsidRDefault="00D42FBC" w:rsidP="00CA60AE">
      <w:pPr>
        <w:pStyle w:val="ListParagraph"/>
        <w:numPr>
          <w:ilvl w:val="1"/>
          <w:numId w:val="1"/>
        </w:numPr>
        <w:ind w:left="851"/>
      </w:pPr>
      <w:r>
        <w:t>On this day, Peter did a 40 min</w:t>
      </w:r>
      <w:r w:rsidR="0021350D">
        <w:t>ute</w:t>
      </w:r>
      <w:r>
        <w:t xml:space="preserve"> jog in the morning and a 1 hour rugby training in the evening, how many calories did Peter burn through exercise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 xml:space="preserve">Calculate Peter’s total energy input for the day. </w:t>
      </w: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>Peter’s goal is to lose weight, was this a successful day for Peter? Explain why/why not?</w:t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</w:p>
    <w:p w:rsidR="00E449E4" w:rsidRDefault="00E449E4" w:rsidP="00CA60AE">
      <w:pPr>
        <w:pStyle w:val="ListParagraph"/>
        <w:numPr>
          <w:ilvl w:val="1"/>
          <w:numId w:val="1"/>
        </w:numPr>
        <w:ind w:left="851"/>
      </w:pPr>
      <w:r>
        <w:t>What would happen to Peter if he continued with this outcome every day?</w:t>
      </w:r>
    </w:p>
    <w:sectPr w:rsidR="00E449E4" w:rsidSect="00D35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Description: http://cdn.hubcloud.com.au/wp-content/blogs.dir/10/files/sites/10/2014/03/Green-tick-to-go-on-the-Professionals-Christies-Beach-real-estate-blog1.png" style="width:9.45pt;height:11.15pt;visibility:visible;mso-wrap-style:square" o:bullet="t">
        <v:imagedata r:id="rId1" o:title="Green-tick-to-go-on-the-Professionals-Christies-Beach-real-estate-blog1"/>
      </v:shape>
    </w:pict>
  </w:numPicBullet>
  <w:abstractNum w:abstractNumId="0">
    <w:nsid w:val="0D995409"/>
    <w:multiLevelType w:val="hybridMultilevel"/>
    <w:tmpl w:val="9D08A8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27870"/>
    <w:multiLevelType w:val="hybridMultilevel"/>
    <w:tmpl w:val="924A9BEC"/>
    <w:lvl w:ilvl="0" w:tplc="CB80762A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513C209A"/>
    <w:multiLevelType w:val="hybridMultilevel"/>
    <w:tmpl w:val="1BC24D3C"/>
    <w:lvl w:ilvl="0" w:tplc="676C32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E244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6A04D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AA50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9A13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14DF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402C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744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9628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6BDE7A43"/>
    <w:multiLevelType w:val="hybridMultilevel"/>
    <w:tmpl w:val="80E44FC2"/>
    <w:lvl w:ilvl="0" w:tplc="861A274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4F"/>
    <w:rsid w:val="000A1E9A"/>
    <w:rsid w:val="0017458F"/>
    <w:rsid w:val="001853E8"/>
    <w:rsid w:val="0021350D"/>
    <w:rsid w:val="002B0E4F"/>
    <w:rsid w:val="00350D5B"/>
    <w:rsid w:val="003558C6"/>
    <w:rsid w:val="003858F8"/>
    <w:rsid w:val="003D03FA"/>
    <w:rsid w:val="00471EBD"/>
    <w:rsid w:val="00472DE1"/>
    <w:rsid w:val="004B6F81"/>
    <w:rsid w:val="004C2780"/>
    <w:rsid w:val="004F0BC8"/>
    <w:rsid w:val="0051594E"/>
    <w:rsid w:val="00532FA1"/>
    <w:rsid w:val="00557424"/>
    <w:rsid w:val="00587760"/>
    <w:rsid w:val="00595690"/>
    <w:rsid w:val="007E0F0E"/>
    <w:rsid w:val="00810AED"/>
    <w:rsid w:val="008669C7"/>
    <w:rsid w:val="00883CF9"/>
    <w:rsid w:val="008D6E81"/>
    <w:rsid w:val="008E43C0"/>
    <w:rsid w:val="009568CF"/>
    <w:rsid w:val="009A6930"/>
    <w:rsid w:val="00A2089B"/>
    <w:rsid w:val="00A26DB5"/>
    <w:rsid w:val="00AD5EA3"/>
    <w:rsid w:val="00B03D07"/>
    <w:rsid w:val="00B27362"/>
    <w:rsid w:val="00C05B20"/>
    <w:rsid w:val="00CA60AE"/>
    <w:rsid w:val="00D35C82"/>
    <w:rsid w:val="00D42FBC"/>
    <w:rsid w:val="00DC544F"/>
    <w:rsid w:val="00E449E4"/>
    <w:rsid w:val="00FD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AE41ACC2.dotm</Template>
  <TotalTime>28</TotalTime>
  <Pages>5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Romano Trudi</cp:lastModifiedBy>
  <cp:revision>11</cp:revision>
  <cp:lastPrinted>2015-05-13T06:06:00Z</cp:lastPrinted>
  <dcterms:created xsi:type="dcterms:W3CDTF">2015-05-13T05:49:00Z</dcterms:created>
  <dcterms:modified xsi:type="dcterms:W3CDTF">2015-05-20T06:34:00Z</dcterms:modified>
</cp:coreProperties>
</file>