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Y="-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724"/>
      </w:tblGrid>
      <w:tr w:rsidR="009D2EAE" w:rsidTr="00890C8B">
        <w:tc>
          <w:tcPr>
            <w:tcW w:w="2518" w:type="dxa"/>
          </w:tcPr>
          <w:p w:rsidR="009D2EAE" w:rsidRDefault="009D2EAE" w:rsidP="009D2EAE"/>
        </w:tc>
        <w:tc>
          <w:tcPr>
            <w:tcW w:w="6724" w:type="dxa"/>
          </w:tcPr>
          <w:p w:rsidR="009D2EAE" w:rsidRPr="00734593" w:rsidRDefault="009D2EAE" w:rsidP="00774909">
            <w:pPr>
              <w:spacing w:line="360" w:lineRule="auto"/>
              <w:ind w:right="-188"/>
              <w:jc w:val="center"/>
              <w:rPr>
                <w:rFonts w:cs="Arial"/>
                <w:b/>
                <w:sz w:val="28"/>
                <w:szCs w:val="28"/>
              </w:rPr>
            </w:pPr>
            <w:r w:rsidRPr="00734593">
              <w:rPr>
                <w:rFonts w:cs="Arial"/>
                <w:b/>
                <w:sz w:val="28"/>
                <w:szCs w:val="28"/>
              </w:rPr>
              <w:t xml:space="preserve">Year 11 </w:t>
            </w:r>
            <w:r w:rsidR="00324E81" w:rsidRPr="00734593">
              <w:rPr>
                <w:rFonts w:cs="Arial"/>
                <w:b/>
                <w:sz w:val="28"/>
                <w:szCs w:val="28"/>
              </w:rPr>
              <w:t>General Mathematics Essentials</w:t>
            </w:r>
            <w:r w:rsidR="00774909" w:rsidRPr="00734593">
              <w:rPr>
                <w:rFonts w:cs="Arial"/>
                <w:b/>
                <w:sz w:val="28"/>
                <w:szCs w:val="28"/>
              </w:rPr>
              <w:t xml:space="preserve"> 2018</w:t>
            </w:r>
          </w:p>
          <w:p w:rsidR="009D2EAE" w:rsidRPr="00734593" w:rsidRDefault="009D2EAE" w:rsidP="009D2EAE">
            <w:pPr>
              <w:spacing w:line="360" w:lineRule="auto"/>
              <w:jc w:val="center"/>
              <w:rPr>
                <w:rFonts w:cs="Arial"/>
                <w:b/>
                <w:sz w:val="28"/>
                <w:szCs w:val="28"/>
              </w:rPr>
            </w:pPr>
            <w:r w:rsidRPr="00734593">
              <w:rPr>
                <w:rFonts w:cs="Arial"/>
                <w:b/>
                <w:sz w:val="28"/>
                <w:szCs w:val="28"/>
              </w:rPr>
              <w:t xml:space="preserve">Task </w:t>
            </w:r>
            <w:r w:rsidR="00324E81" w:rsidRPr="00734593">
              <w:rPr>
                <w:rFonts w:cs="Arial"/>
                <w:b/>
                <w:sz w:val="28"/>
                <w:szCs w:val="28"/>
              </w:rPr>
              <w:t>5</w:t>
            </w:r>
          </w:p>
          <w:p w:rsidR="00324E81" w:rsidRPr="00734593" w:rsidRDefault="00324E81" w:rsidP="009D2EAE">
            <w:pPr>
              <w:spacing w:line="360" w:lineRule="auto"/>
              <w:jc w:val="center"/>
              <w:rPr>
                <w:rFonts w:cs="Arial"/>
                <w:b/>
                <w:sz w:val="28"/>
                <w:szCs w:val="28"/>
              </w:rPr>
            </w:pPr>
            <w:r w:rsidRPr="00734593">
              <w:rPr>
                <w:rFonts w:cs="Arial"/>
                <w:b/>
                <w:sz w:val="28"/>
                <w:szCs w:val="28"/>
              </w:rPr>
              <w:t>A</w:t>
            </w:r>
            <w:r w:rsidR="00734593">
              <w:rPr>
                <w:rFonts w:cs="Arial"/>
                <w:b/>
                <w:sz w:val="28"/>
                <w:szCs w:val="28"/>
              </w:rPr>
              <w:t>pplication 3 – CAPACITY AND</w:t>
            </w:r>
            <w:r w:rsidR="00734593" w:rsidRPr="00734593">
              <w:rPr>
                <w:rFonts w:cs="Arial"/>
                <w:b/>
                <w:sz w:val="28"/>
                <w:szCs w:val="28"/>
              </w:rPr>
              <w:t xml:space="preserve"> PACKAGING</w:t>
            </w:r>
          </w:p>
          <w:p w:rsidR="009D2EAE" w:rsidRPr="00734593" w:rsidRDefault="00324E81" w:rsidP="00734593">
            <w:pPr>
              <w:spacing w:line="360" w:lineRule="auto"/>
              <w:rPr>
                <w:rFonts w:cs="Arial"/>
                <w:b/>
                <w:sz w:val="28"/>
                <w:szCs w:val="28"/>
              </w:rPr>
            </w:pPr>
            <w:r w:rsidRPr="00734593">
              <w:rPr>
                <w:rFonts w:cs="Arial"/>
                <w:b/>
                <w:sz w:val="28"/>
                <w:szCs w:val="28"/>
              </w:rPr>
              <w:t>Weighting: 2.5</w:t>
            </w:r>
            <w:r w:rsidR="009D2EAE" w:rsidRPr="00734593">
              <w:rPr>
                <w:rFonts w:cs="Arial"/>
                <w:b/>
                <w:sz w:val="28"/>
                <w:szCs w:val="28"/>
              </w:rPr>
              <w:t>%</w:t>
            </w:r>
            <w:r w:rsidR="00734593">
              <w:rPr>
                <w:rFonts w:cs="Arial"/>
                <w:b/>
                <w:sz w:val="28"/>
                <w:szCs w:val="28"/>
              </w:rPr>
              <w:t xml:space="preserve">                 </w:t>
            </w:r>
            <w:r w:rsidR="00F027C2">
              <w:rPr>
                <w:rFonts w:cs="Arial"/>
                <w:b/>
                <w:sz w:val="28"/>
                <w:szCs w:val="28"/>
              </w:rPr>
              <w:t xml:space="preserve">                 </w:t>
            </w:r>
            <w:r w:rsidR="00734593">
              <w:rPr>
                <w:rFonts w:cs="Arial"/>
                <w:b/>
                <w:sz w:val="28"/>
                <w:szCs w:val="28"/>
              </w:rPr>
              <w:t xml:space="preserve"> Marks : </w:t>
            </w:r>
            <w:r w:rsidR="00FD1687">
              <w:rPr>
                <w:rFonts w:cs="Arial"/>
                <w:b/>
                <w:sz w:val="28"/>
                <w:szCs w:val="28"/>
              </w:rPr>
              <w:t>43</w:t>
            </w:r>
          </w:p>
          <w:p w:rsidR="009D2EAE" w:rsidRPr="00911D23" w:rsidRDefault="009D2EAE" w:rsidP="009D2EAE">
            <w:pPr>
              <w:spacing w:line="360" w:lineRule="auto"/>
              <w:jc w:val="center"/>
              <w:rPr>
                <w:rFonts w:cs="Arial"/>
                <w:b/>
                <w:szCs w:val="24"/>
              </w:rPr>
            </w:pPr>
          </w:p>
          <w:p w:rsidR="009D2EAE" w:rsidRPr="00911D23" w:rsidRDefault="009D2EAE" w:rsidP="009D2EAE">
            <w:pPr>
              <w:spacing w:line="360" w:lineRule="auto"/>
              <w:jc w:val="center"/>
              <w:rPr>
                <w:rFonts w:cs="Arial"/>
                <w:b/>
                <w:szCs w:val="24"/>
              </w:rPr>
            </w:pPr>
            <w:r w:rsidRPr="00911D23">
              <w:rPr>
                <w:rFonts w:cs="Arial"/>
                <w:b/>
                <w:szCs w:val="24"/>
              </w:rPr>
              <w:t>Name: _____________________</w:t>
            </w:r>
            <w:r w:rsidR="00734593">
              <w:rPr>
                <w:rFonts w:cs="Arial"/>
                <w:b/>
                <w:szCs w:val="24"/>
              </w:rPr>
              <w:t xml:space="preserve">   Due Date: _________</w:t>
            </w:r>
          </w:p>
          <w:p w:rsidR="009D2EAE" w:rsidRPr="00911D23" w:rsidRDefault="009D2EAE" w:rsidP="009D2EAE">
            <w:pPr>
              <w:jc w:val="center"/>
              <w:rPr>
                <w:rFonts w:cs="Arial"/>
                <w:b/>
              </w:rPr>
            </w:pPr>
          </w:p>
        </w:tc>
      </w:tr>
      <w:tr w:rsidR="009D2EAE" w:rsidTr="00890C8B">
        <w:trPr>
          <w:trHeight w:val="565"/>
        </w:trPr>
        <w:tc>
          <w:tcPr>
            <w:tcW w:w="2518" w:type="dxa"/>
          </w:tcPr>
          <w:p w:rsidR="009D2EAE" w:rsidRDefault="009D2EAE" w:rsidP="009D2EAE"/>
        </w:tc>
        <w:tc>
          <w:tcPr>
            <w:tcW w:w="6724" w:type="dxa"/>
          </w:tcPr>
          <w:p w:rsidR="009D2EAE" w:rsidRPr="00911D23" w:rsidRDefault="009D2EAE" w:rsidP="00734593">
            <w:pPr>
              <w:jc w:val="right"/>
              <w:rPr>
                <w:rFonts w:cs="Arial"/>
                <w:b/>
              </w:rPr>
            </w:pPr>
          </w:p>
        </w:tc>
      </w:tr>
    </w:tbl>
    <w:p w:rsidR="0045478F" w:rsidRPr="005F325C" w:rsidRDefault="00774909" w:rsidP="0045478F">
      <w:pPr>
        <w:rPr>
          <w:b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BB7AA24" wp14:editId="4006EEA3">
            <wp:simplePos x="0" y="0"/>
            <wp:positionH relativeFrom="column">
              <wp:posOffset>-494665</wp:posOffset>
            </wp:positionH>
            <wp:positionV relativeFrom="paragraph">
              <wp:posOffset>-236855</wp:posOffset>
            </wp:positionV>
            <wp:extent cx="2064385" cy="2156460"/>
            <wp:effectExtent l="0" t="0" r="0" b="0"/>
            <wp:wrapTight wrapText="bothSides">
              <wp:wrapPolygon edited="0">
                <wp:start x="0" y="0"/>
                <wp:lineTo x="0" y="21371"/>
                <wp:lineTo x="21328" y="21371"/>
                <wp:lineTo x="21328" y="0"/>
                <wp:lineTo x="0" y="0"/>
              </wp:wrapPolygon>
            </wp:wrapTight>
            <wp:docPr id="15" name="Picture 15" descr="C:\Users\E4086769\AppData\Local\Microsoft\Windows\Temporary Internet Files\Content.Outlook\ISIG6KL8\EGC Upward  Onward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4086769\AppData\Local\Microsoft\Windows\Temporary Internet Files\Content.Outlook\ISIG6KL8\EGC Upward  Onward 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84A" w:rsidRPr="005F325C">
        <w:rPr>
          <w:b/>
        </w:rPr>
        <w:t xml:space="preserve">PART A </w:t>
      </w:r>
      <w:r w:rsidR="005F325C" w:rsidRPr="005F325C">
        <w:rPr>
          <w:b/>
        </w:rPr>
        <w:t>–</w:t>
      </w:r>
      <w:r w:rsidR="0020338E" w:rsidRPr="005F325C">
        <w:rPr>
          <w:b/>
        </w:rPr>
        <w:t xml:space="preserve"> CAPACITY</w:t>
      </w:r>
      <w:r w:rsidR="005F325C" w:rsidRPr="005F325C">
        <w:rPr>
          <w:b/>
        </w:rPr>
        <w:t xml:space="preserve"> </w:t>
      </w:r>
      <w:r w:rsidR="005F325C" w:rsidRPr="005F325C">
        <w:rPr>
          <w:b/>
        </w:rPr>
        <w:tab/>
      </w:r>
      <w:r w:rsidR="005F325C" w:rsidRPr="005F325C">
        <w:rPr>
          <w:b/>
        </w:rPr>
        <w:tab/>
      </w:r>
      <w:r w:rsidR="005F325C" w:rsidRPr="005F325C">
        <w:rPr>
          <w:b/>
        </w:rPr>
        <w:tab/>
      </w:r>
      <w:r w:rsidR="005F325C" w:rsidRPr="005F325C">
        <w:rPr>
          <w:b/>
        </w:rPr>
        <w:tab/>
      </w:r>
      <w:r w:rsidR="005F325C" w:rsidRPr="005F325C">
        <w:rPr>
          <w:b/>
        </w:rPr>
        <w:tab/>
      </w:r>
      <w:r w:rsidR="005F325C" w:rsidRPr="005F325C">
        <w:rPr>
          <w:b/>
        </w:rPr>
        <w:tab/>
      </w:r>
      <w:r w:rsidR="005F325C" w:rsidRPr="005F325C">
        <w:rPr>
          <w:b/>
        </w:rPr>
        <w:tab/>
      </w:r>
      <w:proofErr w:type="gramStart"/>
      <w:r w:rsidR="00941E32">
        <w:rPr>
          <w:b/>
        </w:rPr>
        <w:t>Marks :</w:t>
      </w:r>
      <w:proofErr w:type="gramEnd"/>
      <w:r w:rsidR="00941E32">
        <w:rPr>
          <w:b/>
        </w:rPr>
        <w:t xml:space="preserve"> 20</w:t>
      </w:r>
      <w:bookmarkStart w:id="0" w:name="_GoBack"/>
      <w:bookmarkEnd w:id="0"/>
    </w:p>
    <w:p w:rsidR="008E43C0" w:rsidRDefault="00AF1D36" w:rsidP="0045478F">
      <w:pPr>
        <w:rPr>
          <w:b/>
        </w:rPr>
      </w:pPr>
      <w:r>
        <w:rPr>
          <w:b/>
        </w:rPr>
        <w:t xml:space="preserve">Question 1 </w:t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Pr="00F027C2">
        <w:t>(</w:t>
      </w:r>
      <w:r w:rsidR="00F30616" w:rsidRPr="00F027C2">
        <w:t>3</w:t>
      </w:r>
      <w:r w:rsidRPr="00F027C2">
        <w:t xml:space="preserve"> marks: </w:t>
      </w:r>
      <w:r w:rsidR="00F30616" w:rsidRPr="00F027C2">
        <w:t>2</w:t>
      </w:r>
      <w:r w:rsidRPr="00F027C2">
        <w:t>, 1)</w:t>
      </w:r>
    </w:p>
    <w:p w:rsidR="00734593" w:rsidRDefault="00734593" w:rsidP="0045478F"/>
    <w:p w:rsidR="005F325C" w:rsidRDefault="009B20A5" w:rsidP="00AF1D36">
      <w:pPr>
        <w:pStyle w:val="ListParagraph"/>
        <w:numPr>
          <w:ilvl w:val="0"/>
          <w:numId w:val="1"/>
        </w:num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BD7E08" wp14:editId="3F98CF73">
                <wp:simplePos x="0" y="0"/>
                <wp:positionH relativeFrom="column">
                  <wp:posOffset>4381500</wp:posOffset>
                </wp:positionH>
                <wp:positionV relativeFrom="paragraph">
                  <wp:posOffset>621030</wp:posOffset>
                </wp:positionV>
                <wp:extent cx="762000" cy="2514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25C" w:rsidRPr="005F325C" w:rsidRDefault="005F325C">
                            <w:pPr>
                              <w:rPr>
                                <w:b/>
                              </w:rPr>
                            </w:pPr>
                            <w:r w:rsidRPr="005F325C">
                              <w:rPr>
                                <w:b/>
                              </w:rPr>
                              <w:t>5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45pt;margin-top:48.9pt;width:60pt;height:19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" fillcolor="white [3201]" stroked="f" strokeweight=".5pt">
                <v:textbox>
                  <w:txbxContent>
                    <w:p w:rsidR="005F325C" w:rsidRPr="005F325C" w:rsidRDefault="005F325C">
                      <w:pPr>
                        <w:rPr>
                          <w:b/>
                        </w:rPr>
                      </w:pPr>
                      <w:r w:rsidRPr="005F325C">
                        <w:rPr>
                          <w:b/>
                        </w:rPr>
                        <w:t>5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E25E21" wp14:editId="5341E96F">
                <wp:simplePos x="0" y="0"/>
                <wp:positionH relativeFrom="column">
                  <wp:posOffset>4635500</wp:posOffset>
                </wp:positionH>
                <wp:positionV relativeFrom="paragraph">
                  <wp:posOffset>374650</wp:posOffset>
                </wp:positionV>
                <wp:extent cx="0" cy="281940"/>
                <wp:effectExtent l="95250" t="38100" r="57150" b="228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65pt;margin-top:29.5pt;width:0;height:22.2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A5322D" wp14:editId="36829C93">
                <wp:simplePos x="0" y="0"/>
                <wp:positionH relativeFrom="column">
                  <wp:posOffset>4655185</wp:posOffset>
                </wp:positionH>
                <wp:positionV relativeFrom="paragraph">
                  <wp:posOffset>810895</wp:posOffset>
                </wp:positionV>
                <wp:extent cx="0" cy="228600"/>
                <wp:effectExtent l="95250" t="0" r="571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366.55pt;margin-top:63.85pt;width:0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" strokecolor="#4579b8 [3044]">
                <v:stroke endarrow="open"/>
              </v:shape>
            </w:pict>
          </mc:Fallback>
        </mc:AlternateContent>
      </w:r>
      <w:r w:rsidR="00734593">
        <w:rPr>
          <w:b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96795D6" wp14:editId="55EC0CBB">
                <wp:simplePos x="0" y="0"/>
                <wp:positionH relativeFrom="column">
                  <wp:posOffset>2884170</wp:posOffset>
                </wp:positionH>
                <wp:positionV relativeFrom="paragraph">
                  <wp:posOffset>375920</wp:posOffset>
                </wp:positionV>
                <wp:extent cx="3439160" cy="3200400"/>
                <wp:effectExtent l="323850" t="323850" r="27940" b="32385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160" cy="3200400"/>
                          <a:chOff x="0" y="0"/>
                          <a:chExt cx="3439704" cy="3200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00"/>
                          <a:stretch/>
                        </pic:blipFill>
                        <pic:spPr bwMode="auto">
                          <a:xfrm>
                            <a:off x="0" y="0"/>
                            <a:ext cx="2667000" cy="320040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1534885" y="598714"/>
                            <a:ext cx="1904819" cy="337458"/>
                            <a:chOff x="0" y="0"/>
                            <a:chExt cx="1904819" cy="337458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359229" y="0"/>
                              <a:ext cx="1545590" cy="33745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78F" w:rsidRPr="0045478F" w:rsidRDefault="0045478F">
                                <w:pPr>
                                  <w:rPr>
                                    <w:sz w:val="22"/>
                                  </w:rPr>
                                </w:pPr>
                                <w:r w:rsidRPr="0045478F">
                                  <w:rPr>
                                    <w:sz w:val="22"/>
                                  </w:rPr>
                                  <w:t>Milk is filled to here.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 flipH="1">
                              <a:off x="0" y="163286"/>
                              <a:ext cx="359229" cy="1088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" name="Straight Arrow Connector 9"/>
                        <wps:cNvCnPr/>
                        <wps:spPr>
                          <a:xfrm flipV="1">
                            <a:off x="1741714" y="772885"/>
                            <a:ext cx="0" cy="6641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763485" y="1687285"/>
                            <a:ext cx="0" cy="69668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7" style="position:absolute;left:0;text-align:left;margin-left:227.1pt;margin-top:29.6pt;width:270.8pt;height:252pt;z-index:251663360" coordsize="34397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26670;height:32004;visibility:visible;mso-wrap-style:square" coordsize="2667000,32004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fQu3EAAAA2gAAAA8AAABkcnMvZG93bnJldi54bWxEj1trAjEUhN8L/odwhL7VrC2oXc2KCEIp&#10;Cl5KoW/HzdkLbk6WJNVdf31TKPRxmJlvmMWyM424kvO1ZQXjUQKCOLe65lLBx2nzNAPhA7LGxjIp&#10;6MnDMhs8LDDV9sYHuh5DKSKEfYoKqhDaVEqfV2TQj2xLHL3COoMhSldK7fAW4aaRz0kykQZrjgsV&#10;trSuKL8cv42Cz/295+l5e3g1vdFuF3DzVbwr9TjsVnMQgbrwH/5rv2kFL/B7Jd4Amf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fQu3EAAAA2gAAAA8AAAAAAAAAAAAAAAAA&#10;nwIAAGRycy9kb3ducmV2LnhtbFBLBQYAAAAABAAEAPcAAACQAwAAAAA=&#10;" path="m444509,l2667000,r,l2667000,2755891v,245496,-199013,444509,-444509,444509l,3200400r,l,444509c,199013,199013,,444509,xe" stroked="t" strokecolor="white" strokeweight="7pt">
                  <v:stroke endcap="square"/>
                  <v:imagedata r:id="rId11" o:title="" cropbottom="4325f"/>
                  <v:shadow on="t" color="black" opacity="28180f" origin="-.5,-.5" offset="0,0"/>
                  <v:formulas/>
                  <v:path arrowok="t" o:extrusionok="t" o:connecttype="custom" o:connectlocs="444509,0;2667000,0;2667000,0;2667000,2755891;2222491,3200400;0,3200400;0,3200400;0,444509;444509,0" o:connectangles="0,0,0,0,0,0,0,0,0"/>
                </v:shape>
                <v:group id="Group 7" o:spid="_x0000_s1029" style="position:absolute;left:15348;top:5987;width:19049;height:3374" coordsize="19048,3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Text Box 4" o:spid="_x0000_s1030" type="#_x0000_t202" style="position:absolute;left:3592;width:15456;height:3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40m8QA&#10;AADaAAAADwAAAGRycy9kb3ducmV2LnhtbESPQWvCQBSE74L/YXlCL6KbllBK6iohILRgEW0pHl+z&#10;z2ww+zZkt5rm17tCweMwM98wi1VvG3GmzteOFTzOExDEpdM1Vwq+PtezFxA+IGtsHJOCP/KwWo5H&#10;C8y0u/COzvtQiQhhn6ECE0KbSelLQxb93LXE0Tu6zmKIsquk7vAS4baRT0nyLC3WHBcMtlQYKk/7&#10;X6sAt+an9sNHMxQHztfv6Qa/pxulHiZ9/goiUB/u4f/2m1aQwu1KvA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eNJvEAAAA2gAAAA8AAAAAAAAAAAAAAAAAmAIAAGRycy9k&#10;b3ducmV2LnhtbFBLBQYAAAAABAAEAPUAAACJAwAAAAA=&#10;" fillcolor="white [3201]" strokecolor="black [3200]" strokeweight="2pt">
                    <v:textbox>
                      <w:txbxContent>
                        <w:p w:rsidR="0045478F" w:rsidRPr="0045478F" w:rsidRDefault="0045478F">
                          <w:pPr>
                            <w:rPr>
                              <w:sz w:val="22"/>
                            </w:rPr>
                          </w:pPr>
                          <w:r w:rsidRPr="0045478F">
                            <w:rPr>
                              <w:sz w:val="22"/>
                            </w:rPr>
                            <w:t>Milk is filled to here.</w:t>
                          </w:r>
                        </w:p>
                      </w:txbxContent>
                    </v:textbox>
                  </v:shape>
                  <v:shape id="Straight Arrow Connector 5" o:spid="_x0000_s1031" type="#_x0000_t32" style="position:absolute;top:1632;width:3592;height:1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0LacMAAADaAAAADwAAAGRycy9kb3ducmV2LnhtbESPQWvCQBSE7wX/w/IK3nRTRSmpm1AE&#10;0SoUTEtzfWRfs6HZtyG7xvTfu0Khx2FmvmE2+WhbMVDvG8cKnuYJCOLK6YZrBZ8fu9kzCB+QNbaO&#10;ScEvecizycMGU+2ufKahCLWIEPYpKjAhdKmUvjJk0c9dRxy9b9dbDFH2tdQ9XiPctnKRJGtpseG4&#10;YLCjraHqp7hYBeXSl8PxUGizOC3f3Ve5X711rNT0cXx9ARFoDP/hv/ZBK1jB/Uq8ATK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NC2nDAAAA2gAAAA8AAAAAAAAAAAAA&#10;AAAAoQIAAGRycy9kb3ducmV2LnhtbFBLBQYAAAAABAAEAPkAAACRAwAAAAA=&#10;" strokecolor="black [3200]" strokeweight="3pt">
                    <v:stroke endarrow="open"/>
                    <v:shadow on="t" color="black" opacity="22937f" origin=",.5" offset="0,.63889mm"/>
                  </v:shape>
                </v:group>
                <v:shape id="Straight Arrow Connector 9" o:spid="_x0000_s1032" type="#_x0000_t32" style="position:absolute;left:17417;top:7728;width:0;height:66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  <v:shape id="Straight Arrow Connector 10" o:spid="_x0000_s1033" type="#_x0000_t32" style="position:absolute;left:17634;top:16872;width:0;height:69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  <w10:wrap type="square"/>
              </v:group>
            </w:pict>
          </mc:Fallback>
        </mc:AlternateContent>
      </w:r>
      <w:r w:rsidR="00AF1D36">
        <w:t xml:space="preserve">Calculate the volume of the milk carton shown in the diagram on the right. </w:t>
      </w:r>
      <w:r w:rsidR="005F325C">
        <w:t xml:space="preserve">Round </w:t>
      </w:r>
      <w:r w:rsidR="001D4948">
        <w:t xml:space="preserve">your answer </w:t>
      </w:r>
      <w:r w:rsidR="0045478F">
        <w:t xml:space="preserve">to the nearest whole. </w:t>
      </w:r>
      <w:r w:rsidR="001D4948">
        <w:br/>
      </w:r>
    </w:p>
    <w:p w:rsidR="00AF1D36" w:rsidRDefault="0045478F" w:rsidP="005F325C">
      <w:pPr>
        <w:pStyle w:val="ListParagraph"/>
        <w:ind w:left="360"/>
      </w:pPr>
      <w:r>
        <w:t>Show your working.</w:t>
      </w:r>
    </w:p>
    <w:p w:rsidR="00AF1D36" w:rsidRDefault="00AF1D36"/>
    <w:p w:rsidR="001F1714" w:rsidRDefault="001F1714"/>
    <w:p w:rsidR="001F1714" w:rsidRDefault="001F1714"/>
    <w:p w:rsidR="001F1714" w:rsidRDefault="001F1714"/>
    <w:p w:rsidR="001F1714" w:rsidRDefault="001F1714"/>
    <w:p w:rsidR="005F325C" w:rsidRDefault="005F325C"/>
    <w:p w:rsidR="005F325C" w:rsidRDefault="005F325C"/>
    <w:p w:rsidR="00734593" w:rsidRDefault="00734593"/>
    <w:p w:rsidR="00734593" w:rsidRDefault="00734593"/>
    <w:p w:rsidR="00AF1D36" w:rsidRDefault="00AF1D36" w:rsidP="00AF1D36">
      <w:pPr>
        <w:pStyle w:val="ListParagraph"/>
        <w:numPr>
          <w:ilvl w:val="0"/>
          <w:numId w:val="1"/>
        </w:numPr>
      </w:pPr>
      <w:r>
        <w:t>What is the capacity of this milk carton?</w:t>
      </w:r>
    </w:p>
    <w:p w:rsidR="00AF1D36" w:rsidRDefault="00AF1D36" w:rsidP="00AF1D36"/>
    <w:p w:rsidR="005F325C" w:rsidRDefault="005F325C" w:rsidP="00AF1D36"/>
    <w:p w:rsidR="005F325C" w:rsidRDefault="005F325C" w:rsidP="00AF1D36"/>
    <w:p w:rsidR="00AF1D36" w:rsidRDefault="00AF1D36" w:rsidP="00AF1D36">
      <w:r>
        <w:rPr>
          <w:b/>
        </w:rPr>
        <w:lastRenderedPageBreak/>
        <w:t xml:space="preserve">Question 2 </w:t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Pr="00F027C2">
        <w:t>(</w:t>
      </w:r>
      <w:r w:rsidR="00F30616" w:rsidRPr="00F027C2">
        <w:t>3</w:t>
      </w:r>
      <w:r w:rsidRPr="00F027C2">
        <w:t xml:space="preserve"> marks)</w:t>
      </w:r>
    </w:p>
    <w:p w:rsidR="0045478F" w:rsidRDefault="005F325C" w:rsidP="00AF1D36">
      <w:r>
        <w:rPr>
          <w:noProof/>
        </w:rPr>
        <w:drawing>
          <wp:anchor distT="0" distB="0" distL="114300" distR="114300" simplePos="0" relativeHeight="251664384" behindDoc="0" locked="0" layoutInCell="1" allowOverlap="1" wp14:anchorId="5B8BF5BF" wp14:editId="235F9906">
            <wp:simplePos x="0" y="0"/>
            <wp:positionH relativeFrom="column">
              <wp:posOffset>3060700</wp:posOffset>
            </wp:positionH>
            <wp:positionV relativeFrom="paragraph">
              <wp:posOffset>364490</wp:posOffset>
            </wp:positionV>
            <wp:extent cx="2397760" cy="1926590"/>
            <wp:effectExtent l="323850" t="323850" r="326390" b="3213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9265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Esky shown is used to carry milk cartons. The internal dimen</w:t>
      </w:r>
      <w:r w:rsidR="00324E81">
        <w:t>sions of the Esky are given. What is the maximum number of</w:t>
      </w:r>
      <w:r>
        <w:t xml:space="preserve"> </w:t>
      </w:r>
      <w:r w:rsidR="002F3CF1">
        <w:t>milk cartons can be packed into the Esky at one time?</w:t>
      </w:r>
    </w:p>
    <w:p w:rsidR="002F3CF1" w:rsidRDefault="002F3CF1" w:rsidP="00AF1D36"/>
    <w:p w:rsidR="0045478F" w:rsidRDefault="0045478F" w:rsidP="00AF1D36"/>
    <w:p w:rsidR="0045478F" w:rsidRDefault="0045478F" w:rsidP="00AF1D36"/>
    <w:p w:rsidR="0045478F" w:rsidRDefault="0045478F" w:rsidP="00AF1D36"/>
    <w:p w:rsidR="00156154" w:rsidRDefault="00156154" w:rsidP="00AF1D36"/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45478F" w:rsidRDefault="0045478F" w:rsidP="00AF1D36">
      <w:r>
        <w:rPr>
          <w:b/>
        </w:rPr>
        <w:t xml:space="preserve">Question 3 </w:t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Pr="00F027C2">
        <w:t>(</w:t>
      </w:r>
      <w:r w:rsidR="00F30616" w:rsidRPr="00F027C2">
        <w:t>2</w:t>
      </w:r>
      <w:r w:rsidRPr="00F027C2">
        <w:t xml:space="preserve"> marks)</w:t>
      </w:r>
    </w:p>
    <w:p w:rsidR="0045478F" w:rsidRDefault="0045478F" w:rsidP="00AF1D36">
      <w:r>
        <w:t xml:space="preserve">If the milk carton holds 5½ serves. How many millilitres </w:t>
      </w:r>
      <w:proofErr w:type="gramStart"/>
      <w:r>
        <w:t>is</w:t>
      </w:r>
      <w:proofErr w:type="gramEnd"/>
      <w:r>
        <w:t xml:space="preserve"> in a serve? </w:t>
      </w:r>
      <w:r w:rsidR="001D4948">
        <w:t xml:space="preserve"> Round to the nearest </w:t>
      </w:r>
      <w:r w:rsidR="001F1714">
        <w:t>ten</w:t>
      </w:r>
      <w:r w:rsidR="001D4948">
        <w:t xml:space="preserve">. </w:t>
      </w:r>
    </w:p>
    <w:p w:rsidR="001D4948" w:rsidRDefault="001D4948" w:rsidP="00AF1D36"/>
    <w:p w:rsidR="001D4948" w:rsidRDefault="001D4948" w:rsidP="00AF1D36"/>
    <w:p w:rsidR="002F3CF1" w:rsidRDefault="002F3CF1" w:rsidP="00AF1D36"/>
    <w:p w:rsidR="002F3CF1" w:rsidRDefault="002F3CF1" w:rsidP="00AF1D36"/>
    <w:p w:rsidR="002F3CF1" w:rsidRDefault="002F3CF1" w:rsidP="00AF1D36"/>
    <w:p w:rsidR="002F3CF1" w:rsidRDefault="002F3CF1" w:rsidP="00AF1D36"/>
    <w:p w:rsidR="002F3CF1" w:rsidRDefault="002F3CF1" w:rsidP="00AF1D36"/>
    <w:p w:rsidR="002F3CF1" w:rsidRDefault="002F3CF1" w:rsidP="00AF1D36"/>
    <w:p w:rsidR="001D4948" w:rsidRDefault="001D4948" w:rsidP="00AF1D36">
      <w:r>
        <w:rPr>
          <w:b/>
        </w:rPr>
        <w:lastRenderedPageBreak/>
        <w:t>Question 4</w:t>
      </w:r>
      <w:r w:rsidR="008434B8">
        <w:rPr>
          <w:b/>
        </w:rPr>
        <w:t xml:space="preserve"> </w:t>
      </w:r>
      <w:r w:rsidR="006F2FB0">
        <w:rPr>
          <w:b/>
        </w:rPr>
        <w:tab/>
      </w:r>
      <w:r w:rsidR="006F2FB0">
        <w:rPr>
          <w:b/>
        </w:rPr>
        <w:tab/>
      </w:r>
      <w:r w:rsidR="006F2FB0">
        <w:rPr>
          <w:b/>
        </w:rPr>
        <w:tab/>
      </w:r>
      <w:r w:rsidR="006F2FB0">
        <w:rPr>
          <w:b/>
        </w:rPr>
        <w:tab/>
      </w:r>
      <w:r w:rsidR="006F2FB0">
        <w:rPr>
          <w:b/>
        </w:rPr>
        <w:tab/>
      </w:r>
      <w:r w:rsidR="006F2FB0">
        <w:rPr>
          <w:b/>
        </w:rPr>
        <w:tab/>
      </w:r>
      <w:r w:rsidR="006F2FB0">
        <w:rPr>
          <w:b/>
        </w:rPr>
        <w:tab/>
      </w:r>
      <w:r w:rsidR="006F2FB0">
        <w:rPr>
          <w:b/>
        </w:rPr>
        <w:tab/>
      </w:r>
      <w:r w:rsidR="006F2FB0" w:rsidRPr="00F027C2">
        <w:t xml:space="preserve">   </w:t>
      </w:r>
      <w:r w:rsidR="008434B8" w:rsidRPr="00F027C2">
        <w:t>(</w:t>
      </w:r>
      <w:r w:rsidR="0078384A" w:rsidRPr="00F027C2">
        <w:t>12</w:t>
      </w:r>
      <w:r w:rsidR="00E9102E" w:rsidRPr="00F027C2">
        <w:t xml:space="preserve"> marks: 3, 2</w:t>
      </w:r>
      <w:r w:rsidR="00F30616" w:rsidRPr="00F027C2">
        <w:t>, 1</w:t>
      </w:r>
      <w:r w:rsidR="0078384A" w:rsidRPr="00F027C2">
        <w:t xml:space="preserve">, </w:t>
      </w:r>
      <w:proofErr w:type="gramStart"/>
      <w:r w:rsidR="00941E32" w:rsidRPr="00F027C2">
        <w:t>6</w:t>
      </w:r>
      <w:proofErr w:type="gramEnd"/>
      <w:r w:rsidR="0078384A" w:rsidRPr="00F027C2">
        <w:t>)</w:t>
      </w:r>
    </w:p>
    <w:p w:rsidR="001D4948" w:rsidRDefault="00E9102E" w:rsidP="001D4948">
      <w:r>
        <w:t>To make the</w:t>
      </w:r>
      <w:r w:rsidR="008434B8">
        <w:t xml:space="preserve"> drink called </w:t>
      </w:r>
      <w:proofErr w:type="spellStart"/>
      <w:r w:rsidR="008434B8">
        <w:t>Olim</w:t>
      </w:r>
      <w:proofErr w:type="spellEnd"/>
      <w:r w:rsidR="008434B8">
        <w:t xml:space="preserve">, </w:t>
      </w:r>
      <w:r>
        <w:t xml:space="preserve">5% of the ingredients </w:t>
      </w:r>
      <w:proofErr w:type="gramStart"/>
      <w:r>
        <w:t>is</w:t>
      </w:r>
      <w:proofErr w:type="gramEnd"/>
      <w:r>
        <w:t xml:space="preserve"> milo and 95% is milk</w:t>
      </w:r>
      <w:r w:rsidR="008434B8">
        <w:t>.</w:t>
      </w:r>
    </w:p>
    <w:p w:rsidR="00E9102E" w:rsidRDefault="00E9102E" w:rsidP="001D4948">
      <w:pPr>
        <w:pStyle w:val="ListParagraph"/>
        <w:numPr>
          <w:ilvl w:val="0"/>
          <w:numId w:val="3"/>
        </w:numPr>
      </w:pPr>
      <w:r>
        <w:t>One</w:t>
      </w:r>
      <w:r w:rsidR="001D4948">
        <w:t xml:space="preserve"> glass</w:t>
      </w:r>
      <w:r>
        <w:t xml:space="preserve"> is filled with </w:t>
      </w:r>
      <w:proofErr w:type="spellStart"/>
      <w:r>
        <w:t>Olim</w:t>
      </w:r>
      <w:proofErr w:type="spellEnd"/>
      <w:r>
        <w:t xml:space="preserve"> and</w:t>
      </w:r>
      <w:r w:rsidR="001D4948">
        <w:t xml:space="preserve"> has a capacity of </w:t>
      </w:r>
      <w:r>
        <w:t xml:space="preserve">420 </w:t>
      </w:r>
      <w:proofErr w:type="spellStart"/>
      <w:r>
        <w:t>mL.</w:t>
      </w:r>
      <w:proofErr w:type="spellEnd"/>
      <w:r>
        <w:t xml:space="preserve"> </w:t>
      </w:r>
    </w:p>
    <w:p w:rsidR="00E9102E" w:rsidRDefault="00E9102E" w:rsidP="00E9102E">
      <w:pPr>
        <w:pStyle w:val="ListParagraph"/>
        <w:numPr>
          <w:ilvl w:val="1"/>
          <w:numId w:val="3"/>
        </w:numPr>
      </w:pPr>
      <w:r>
        <w:t xml:space="preserve">How many mL of the glass would be milo?  </w:t>
      </w:r>
      <w:r w:rsidR="006F2FB0">
        <w:tab/>
      </w:r>
      <w:r w:rsidR="006F2FB0">
        <w:tab/>
      </w:r>
      <w:r w:rsidR="006F2FB0">
        <w:tab/>
        <w:t xml:space="preserve"> </w:t>
      </w:r>
      <w:r>
        <w:t>(2 marks)</w:t>
      </w:r>
      <w:r>
        <w:br/>
      </w: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8434B8" w:rsidRDefault="00E9102E" w:rsidP="00E9102E">
      <w:pPr>
        <w:pStyle w:val="ListParagraph"/>
        <w:numPr>
          <w:ilvl w:val="1"/>
          <w:numId w:val="3"/>
        </w:numPr>
      </w:pPr>
      <w:r>
        <w:t xml:space="preserve">If 1 mL = 1 gram, how many grams of milo is required? </w:t>
      </w:r>
      <w:r w:rsidR="006F2FB0">
        <w:tab/>
        <w:t xml:space="preserve">   </w:t>
      </w:r>
      <w:r>
        <w:t>(1 mark)</w:t>
      </w:r>
      <w:r w:rsidR="008434B8">
        <w:br/>
      </w:r>
    </w:p>
    <w:p w:rsidR="001D4948" w:rsidRDefault="008434B8" w:rsidP="008434B8">
      <w:pPr>
        <w:pStyle w:val="ListParagraph"/>
      </w:pPr>
      <w:r>
        <w:br/>
      </w:r>
      <w:r>
        <w:br/>
      </w:r>
    </w:p>
    <w:p w:rsidR="001F1714" w:rsidRDefault="008434B8" w:rsidP="001D4948">
      <w:pPr>
        <w:pStyle w:val="ListParagraph"/>
        <w:numPr>
          <w:ilvl w:val="0"/>
          <w:numId w:val="3"/>
        </w:numPr>
      </w:pPr>
      <w:r>
        <w:t xml:space="preserve">If a teaspoon holds 5 grams, how many teaspoons of Milo </w:t>
      </w:r>
      <w:proofErr w:type="gramStart"/>
      <w:r>
        <w:t>is</w:t>
      </w:r>
      <w:proofErr w:type="gramEnd"/>
      <w:r>
        <w:t xml:space="preserve"> required</w:t>
      </w:r>
      <w:r w:rsidR="00E9102E">
        <w:t xml:space="preserve"> to make 1 drink</w:t>
      </w:r>
      <w:r>
        <w:t>?</w:t>
      </w:r>
      <w:r w:rsidR="00E9102E">
        <w:t xml:space="preserve"> Round to the nearest teaspoon.</w:t>
      </w:r>
      <w:r w:rsidR="00324E81">
        <w:t xml:space="preserve"> </w:t>
      </w:r>
      <w:r w:rsidR="00941E32">
        <w:tab/>
      </w:r>
      <w:r w:rsidR="00941E32">
        <w:tab/>
      </w:r>
      <w:r w:rsidR="00941E32">
        <w:tab/>
      </w:r>
      <w:r w:rsidR="00941E32">
        <w:tab/>
        <w:t>( 2 marks)</w:t>
      </w:r>
      <w:r>
        <w:br/>
      </w:r>
    </w:p>
    <w:p w:rsidR="008434B8" w:rsidRDefault="008434B8" w:rsidP="001F1714">
      <w:pPr>
        <w:pStyle w:val="ListParagraph"/>
      </w:pPr>
      <w:r>
        <w:br/>
      </w:r>
      <w:r>
        <w:br/>
      </w:r>
    </w:p>
    <w:p w:rsidR="008434B8" w:rsidRDefault="008434B8" w:rsidP="00324E81">
      <w:pPr>
        <w:pStyle w:val="ListParagraph"/>
        <w:numPr>
          <w:ilvl w:val="0"/>
          <w:numId w:val="3"/>
        </w:numPr>
      </w:pPr>
      <w:r>
        <w:t>What proportion of the drink, as a</w:t>
      </w:r>
      <w:r w:rsidR="00E9102E">
        <w:t xml:space="preserve"> simplified</w:t>
      </w:r>
      <w:r>
        <w:t xml:space="preserve"> </w:t>
      </w:r>
      <w:r w:rsidR="00E9102E">
        <w:t>fraction</w:t>
      </w:r>
      <w:r>
        <w:t xml:space="preserve">, is </w:t>
      </w:r>
      <w:r w:rsidR="00E9102E">
        <w:t>milk</w:t>
      </w:r>
      <w:r>
        <w:t>?</w:t>
      </w:r>
      <w:r w:rsidR="00941E32">
        <w:tab/>
      </w:r>
      <w:r w:rsidR="00941E32">
        <w:tab/>
        <w:t>(1 mark)</w:t>
      </w:r>
    </w:p>
    <w:p w:rsidR="008434B8" w:rsidRDefault="008434B8" w:rsidP="008434B8">
      <w:pPr>
        <w:pStyle w:val="ListParagraph"/>
      </w:pPr>
    </w:p>
    <w:p w:rsidR="008434B8" w:rsidRDefault="008434B8" w:rsidP="008434B8">
      <w:pPr>
        <w:pStyle w:val="ListParagraph"/>
      </w:pPr>
    </w:p>
    <w:p w:rsidR="00324E81" w:rsidRDefault="00324E81" w:rsidP="008434B8">
      <w:pPr>
        <w:pStyle w:val="ListParagraph"/>
      </w:pPr>
    </w:p>
    <w:p w:rsidR="008434B8" w:rsidRDefault="008434B8" w:rsidP="001D4948">
      <w:pPr>
        <w:pStyle w:val="ListParagraph"/>
        <w:numPr>
          <w:ilvl w:val="0"/>
          <w:numId w:val="3"/>
        </w:numPr>
      </w:pPr>
      <w:r>
        <w:t xml:space="preserve">John is having a party of 27 guests. Each guest is having one glass of </w:t>
      </w:r>
      <w:proofErr w:type="spellStart"/>
      <w:r>
        <w:t>Olim</w:t>
      </w:r>
      <w:proofErr w:type="spellEnd"/>
      <w:r>
        <w:t xml:space="preserve">. </w:t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milk is required to cater for the guests?</w:t>
      </w:r>
      <w:r w:rsidR="0078384A">
        <w:t xml:space="preserve">  </w:t>
      </w:r>
      <w:r w:rsidR="006F2FB0">
        <w:tab/>
      </w:r>
      <w:r w:rsidR="006F2FB0">
        <w:tab/>
        <w:t xml:space="preserve">   (</w:t>
      </w:r>
      <w:r w:rsidR="00F30616">
        <w:t>2</w:t>
      </w:r>
      <w:r w:rsidR="0078384A">
        <w:t xml:space="preserve">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milo</w:t>
      </w:r>
      <w:r w:rsidR="00F30616">
        <w:t xml:space="preserve"> (in grams)</w:t>
      </w:r>
      <w:r>
        <w:t xml:space="preserve"> is required to cater for the guests?</w:t>
      </w:r>
      <w:r w:rsidR="0078384A">
        <w:t xml:space="preserve">  </w:t>
      </w:r>
      <w:r w:rsidR="00F30616">
        <w:tab/>
        <w:t xml:space="preserve">   </w:t>
      </w:r>
      <w:r w:rsidR="0078384A">
        <w:t>(1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 xml:space="preserve">How many cartons of milk will </w:t>
      </w:r>
      <w:r w:rsidR="00395C56">
        <w:t>John need to purchase to cater for his guests?</w:t>
      </w:r>
      <w:r w:rsidR="0078384A">
        <w:t xml:space="preserve"> </w:t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  <w:t xml:space="preserve"> </w:t>
      </w:r>
      <w:r w:rsidR="0078384A">
        <w:t>(2 marks)</w:t>
      </w:r>
      <w:r w:rsidR="001F1714">
        <w:br/>
      </w:r>
      <w:r w:rsidR="00395C56">
        <w:br/>
      </w:r>
    </w:p>
    <w:p w:rsidR="00324E81" w:rsidRDefault="00395C56" w:rsidP="0020338E">
      <w:pPr>
        <w:pStyle w:val="ListParagraph"/>
        <w:numPr>
          <w:ilvl w:val="1"/>
          <w:numId w:val="3"/>
        </w:numPr>
        <w:ind w:left="1134"/>
      </w:pPr>
      <w:r>
        <w:t>If each carton costs $1.75, how much will it cost John</w:t>
      </w:r>
      <w:r w:rsidR="00E255F6">
        <w:t>?</w:t>
      </w:r>
      <w:r>
        <w:t xml:space="preserve"> </w:t>
      </w:r>
      <w:r w:rsidR="006F2FB0">
        <w:tab/>
      </w:r>
      <w:r w:rsidR="006F2FB0">
        <w:tab/>
        <w:t xml:space="preserve">   </w:t>
      </w:r>
      <w:r w:rsidR="0078384A">
        <w:t>(1 mark)</w:t>
      </w:r>
      <w:r>
        <w:br/>
      </w:r>
    </w:p>
    <w:p w:rsidR="00324E81" w:rsidRDefault="00324E81" w:rsidP="00324E81">
      <w:pPr>
        <w:rPr>
          <w:b/>
        </w:rPr>
      </w:pPr>
    </w:p>
    <w:p w:rsidR="0020338E" w:rsidRPr="00324E81" w:rsidRDefault="0020338E" w:rsidP="00324E81">
      <w:r w:rsidRPr="00324E81">
        <w:rPr>
          <w:b/>
        </w:rPr>
        <w:lastRenderedPageBreak/>
        <w:t xml:space="preserve">PART B </w:t>
      </w:r>
      <w:r w:rsidR="00054C67" w:rsidRPr="00324E81">
        <w:rPr>
          <w:b/>
        </w:rPr>
        <w:t>–</w:t>
      </w:r>
      <w:r w:rsidRPr="00324E81">
        <w:rPr>
          <w:b/>
        </w:rPr>
        <w:t xml:space="preserve"> PACKAGING</w:t>
      </w:r>
      <w:r w:rsidR="00054C67" w:rsidRPr="00324E81">
        <w:rPr>
          <w:b/>
        </w:rPr>
        <w:t xml:space="preserve">  </w:t>
      </w:r>
      <w:r w:rsidR="00054C67" w:rsidRPr="00324E81">
        <w:rPr>
          <w:b/>
        </w:rPr>
        <w:tab/>
      </w:r>
      <w:r w:rsidR="00054C67" w:rsidRPr="00324E81">
        <w:rPr>
          <w:b/>
        </w:rPr>
        <w:tab/>
      </w:r>
      <w:r w:rsidR="00054C67" w:rsidRPr="00324E81">
        <w:rPr>
          <w:b/>
        </w:rPr>
        <w:tab/>
      </w:r>
      <w:r w:rsidR="00054C67" w:rsidRPr="00324E81">
        <w:rPr>
          <w:b/>
        </w:rPr>
        <w:tab/>
      </w:r>
      <w:r w:rsidR="00054C67" w:rsidRPr="00324E81">
        <w:rPr>
          <w:b/>
        </w:rPr>
        <w:tab/>
      </w:r>
      <w:r w:rsidR="00054C67" w:rsidRPr="00324E81">
        <w:rPr>
          <w:b/>
        </w:rPr>
        <w:tab/>
      </w:r>
      <w:r w:rsidR="00054C67" w:rsidRPr="00324E81">
        <w:rPr>
          <w:b/>
        </w:rPr>
        <w:tab/>
      </w:r>
      <w:r w:rsidR="00941E32">
        <w:rPr>
          <w:b/>
        </w:rPr>
        <w:t xml:space="preserve">        </w:t>
      </w:r>
      <w:proofErr w:type="gramStart"/>
      <w:r w:rsidR="00941E32">
        <w:rPr>
          <w:b/>
        </w:rPr>
        <w:t>Marks :</w:t>
      </w:r>
      <w:proofErr w:type="gramEnd"/>
      <w:r w:rsidR="00941E32">
        <w:rPr>
          <w:b/>
        </w:rPr>
        <w:t xml:space="preserve"> </w:t>
      </w:r>
      <w:r w:rsidR="00FD1687">
        <w:rPr>
          <w:b/>
        </w:rPr>
        <w:t>23</w:t>
      </w:r>
    </w:p>
    <w:p w:rsidR="0020338E" w:rsidRDefault="0020338E" w:rsidP="0020338E">
      <w:pPr>
        <w:rPr>
          <w:b/>
        </w:rPr>
      </w:pPr>
      <w:r>
        <w:rPr>
          <w:b/>
        </w:rPr>
        <w:t xml:space="preserve">Question 1  </w:t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324E81">
        <w:rPr>
          <w:b/>
        </w:rPr>
        <w:t xml:space="preserve">        </w:t>
      </w:r>
      <w:r w:rsidR="00054C67">
        <w:rPr>
          <w:b/>
        </w:rPr>
        <w:t xml:space="preserve"> </w:t>
      </w:r>
      <w:r w:rsidRPr="009B20A5">
        <w:t>(</w:t>
      </w:r>
      <w:r w:rsidR="00324E81" w:rsidRPr="009B20A5">
        <w:t>6</w:t>
      </w:r>
      <w:r w:rsidRPr="009B20A5">
        <w:t xml:space="preserve"> marks: 2, </w:t>
      </w:r>
      <w:r w:rsidR="009036A4" w:rsidRPr="009B20A5">
        <w:t>2</w:t>
      </w:r>
      <w:r w:rsidRPr="009B20A5">
        <w:t xml:space="preserve">, </w:t>
      </w:r>
      <w:proofErr w:type="gramStart"/>
      <w:r w:rsidR="009036A4" w:rsidRPr="009B20A5">
        <w:t>2</w:t>
      </w:r>
      <w:proofErr w:type="gramEnd"/>
      <w:r w:rsidRPr="009B20A5">
        <w:t>)</w:t>
      </w:r>
    </w:p>
    <w:p w:rsidR="0020338E" w:rsidRDefault="0020338E" w:rsidP="0020338E">
      <w:r>
        <w:t>Find the volume of each of the shapes below.</w:t>
      </w:r>
      <w:r w:rsidR="00C03E10">
        <w:t xml:space="preserve"> Clearly show calculations.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6"/>
        <w:gridCol w:w="4196"/>
      </w:tblGrid>
      <w:tr w:rsidR="00AB346B" w:rsidTr="00324E81">
        <w:trPr>
          <w:trHeight w:val="2294"/>
        </w:trPr>
        <w:tc>
          <w:tcPr>
            <w:tcW w:w="5046" w:type="dxa"/>
            <w:vAlign w:val="center"/>
          </w:tcPr>
          <w:p w:rsidR="00AB346B" w:rsidRDefault="00AB346B" w:rsidP="009036A4">
            <w:pPr>
              <w:jc w:val="center"/>
            </w:pPr>
            <w:r>
              <w:object w:dxaOrig="6270" w:dyaOrig="3015">
                <v:shape id="_x0000_i1025" type="#_x0000_t75" style="width:214.2pt;height:102pt" o:ole="">
                  <v:imagedata r:id="rId13" o:title=""/>
                </v:shape>
                <o:OLEObject Type="Embed" ProgID="PBrush" ShapeID="_x0000_i1025" DrawAspect="Content" ObjectID="_1587560770" r:id="rId14"/>
              </w:object>
            </w:r>
          </w:p>
        </w:tc>
        <w:tc>
          <w:tcPr>
            <w:tcW w:w="4196" w:type="dxa"/>
          </w:tcPr>
          <w:p w:rsidR="00AB346B" w:rsidRDefault="00AB346B"/>
        </w:tc>
      </w:tr>
      <w:tr w:rsidR="00AB346B" w:rsidTr="00324E81">
        <w:trPr>
          <w:trHeight w:val="2294"/>
        </w:trPr>
        <w:tc>
          <w:tcPr>
            <w:tcW w:w="5046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8055" w:dyaOrig="4455">
                <v:shape id="_x0000_i1026" type="#_x0000_t75" style="width:206.4pt;height:115.8pt" o:ole="">
                  <v:imagedata r:id="rId15" o:title=""/>
                </v:shape>
                <o:OLEObject Type="Embed" ProgID="PBrush" ShapeID="_x0000_i1026" DrawAspect="Content" ObjectID="_1587560771" r:id="rId16"/>
              </w:object>
            </w:r>
          </w:p>
        </w:tc>
        <w:tc>
          <w:tcPr>
            <w:tcW w:w="4196" w:type="dxa"/>
          </w:tcPr>
          <w:p w:rsidR="00AB346B" w:rsidRDefault="00AB346B"/>
        </w:tc>
      </w:tr>
      <w:tr w:rsidR="00AB346B" w:rsidTr="00324E81">
        <w:trPr>
          <w:trHeight w:val="2294"/>
        </w:trPr>
        <w:tc>
          <w:tcPr>
            <w:tcW w:w="5046" w:type="dxa"/>
            <w:vAlign w:val="center"/>
          </w:tcPr>
          <w:p w:rsidR="00AB346B" w:rsidRDefault="009036A4" w:rsidP="009036A4">
            <w:pPr>
              <w:jc w:val="center"/>
            </w:pPr>
            <w:r>
              <w:object w:dxaOrig="7245" w:dyaOrig="3225">
                <v:shape id="_x0000_i1027" type="#_x0000_t75" style="width:198.6pt;height:87.6pt" o:ole="">
                  <v:imagedata r:id="rId17" o:title=""/>
                </v:shape>
                <o:OLEObject Type="Embed" ProgID="PBrush" ShapeID="_x0000_i1027" DrawAspect="Content" ObjectID="_1587560772" r:id="rId18"/>
              </w:object>
            </w:r>
          </w:p>
        </w:tc>
        <w:tc>
          <w:tcPr>
            <w:tcW w:w="4196" w:type="dxa"/>
          </w:tcPr>
          <w:p w:rsidR="00AB346B" w:rsidRDefault="00AB346B"/>
        </w:tc>
      </w:tr>
    </w:tbl>
    <w:p w:rsidR="00054C67" w:rsidRDefault="00054C67" w:rsidP="0020338E">
      <w:pPr>
        <w:rPr>
          <w:b/>
        </w:rPr>
      </w:pPr>
    </w:p>
    <w:p w:rsidR="0020338E" w:rsidRDefault="001F1714" w:rsidP="0020338E">
      <w:r>
        <w:rPr>
          <w:b/>
        </w:rPr>
        <w:t xml:space="preserve">Question 2 </w:t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  <w:t xml:space="preserve"> </w:t>
      </w:r>
      <w:r w:rsidR="00941E32" w:rsidRPr="009B20A5">
        <w:t>(10</w:t>
      </w:r>
      <w:r w:rsidR="0020338E" w:rsidRPr="009B20A5">
        <w:t xml:space="preserve"> marks: </w:t>
      </w:r>
      <w:r w:rsidR="00941E32" w:rsidRPr="009B20A5">
        <w:t>5, 5</w:t>
      </w:r>
      <w:r w:rsidR="0020338E" w:rsidRPr="009B20A5">
        <w:t>)</w:t>
      </w:r>
    </w:p>
    <w:p w:rsidR="0020338E" w:rsidRDefault="0020338E" w:rsidP="0020338E">
      <w:r>
        <w:t>Below is shipping carton along with its dimensions. The volume of this shipping</w:t>
      </w:r>
      <w:r w:rsidR="00054C67">
        <w:t xml:space="preserve"> carton </w:t>
      </w:r>
      <w:r>
        <w:t>is 27 000 cm</w:t>
      </w:r>
      <w:r w:rsidRPr="0020338E">
        <w:rPr>
          <w:vertAlign w:val="superscript"/>
        </w:rPr>
        <w:t>3</w:t>
      </w:r>
      <w:r>
        <w:t xml:space="preserve">.  </w:t>
      </w:r>
    </w:p>
    <w:p w:rsidR="00AB346B" w:rsidRDefault="00AB346B" w:rsidP="008072A3">
      <w:pPr>
        <w:jc w:val="center"/>
      </w:pPr>
      <w:r>
        <w:rPr>
          <w:noProof/>
        </w:rPr>
        <w:drawing>
          <wp:inline distT="0" distB="0" distL="0" distR="0" wp14:anchorId="410FD7F5" wp14:editId="17DCAF71">
            <wp:extent cx="3098165" cy="195326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FB0" w:rsidRDefault="00F027C2" w:rsidP="00054C67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pict>
          <v:shape id="_x0000_s1027" type="#_x0000_t75" style="position:absolute;left:0;text-align:left;margin-left:285.55pt;margin-top:28.3pt;width:207pt;height:114.45pt;z-index:251668480;mso-position-horizontal-relative:text;mso-position-vertical-relative:text;mso-width-relative:page;mso-height-relative:page">
            <v:imagedata r:id="rId15" o:title=""/>
            <w10:wrap type="square"/>
          </v:shape>
          <o:OLEObject Type="Embed" ProgID="PBrush" ShapeID="_x0000_s1027" DrawAspect="Content" ObjectID="_1587560773" r:id="rId20"/>
        </w:pict>
      </w:r>
      <w:r w:rsidR="006F2FB0">
        <w:t xml:space="preserve">A shipping company uses the shipping carton above to transport the Lindt Chocolate boxes shown. </w:t>
      </w:r>
      <w:r w:rsidR="00941E32">
        <w:t xml:space="preserve"> </w:t>
      </w:r>
      <w:r w:rsidR="00941E32">
        <w:tab/>
      </w:r>
      <w:r w:rsidR="00941E32">
        <w:tab/>
        <w:t>(3 marks)</w:t>
      </w:r>
    </w:p>
    <w:p w:rsidR="006F2FB0" w:rsidRDefault="006F2FB0" w:rsidP="006F2FB0">
      <w:pPr>
        <w:pStyle w:val="ListParagraph"/>
      </w:pPr>
    </w:p>
    <w:p w:rsidR="001F1714" w:rsidRDefault="006F2FB0" w:rsidP="006F2FB0">
      <w:pPr>
        <w:pStyle w:val="ListParagraph"/>
        <w:numPr>
          <w:ilvl w:val="0"/>
          <w:numId w:val="8"/>
        </w:numPr>
      </w:pPr>
      <w:r>
        <w:t>Show</w:t>
      </w:r>
      <w:r w:rsidR="001F1714">
        <w:t xml:space="preserve"> how the Lindt boxes would be packaged within the shipping carton</w:t>
      </w:r>
      <w:r w:rsidR="00AD19A0">
        <w:t xml:space="preserve"> so that space is not wasted</w:t>
      </w:r>
      <w:r w:rsidR="001F1714">
        <w:t xml:space="preserve">. </w:t>
      </w:r>
      <w:r>
        <w:t>Draw cross-sectional diagrams of the front, side and top of the shipping carton that show how the Lindt boxes are stacked.</w:t>
      </w:r>
    </w:p>
    <w:tbl>
      <w:tblPr>
        <w:tblStyle w:val="TableGrid"/>
        <w:tblpPr w:leftFromText="180" w:rightFromText="180" w:vertAnchor="text" w:horzAnchor="margin" w:tblpXSpec="center" w:tblpY="138"/>
        <w:tblW w:w="9368" w:type="dxa"/>
        <w:tblLook w:val="04A0" w:firstRow="1" w:lastRow="0" w:firstColumn="1" w:lastColumn="0" w:noHBand="0" w:noVBand="1"/>
      </w:tblPr>
      <w:tblGrid>
        <w:gridCol w:w="3122"/>
        <w:gridCol w:w="3123"/>
        <w:gridCol w:w="3123"/>
      </w:tblGrid>
      <w:tr w:rsidR="006F2FB0" w:rsidTr="006F2FB0">
        <w:trPr>
          <w:trHeight w:val="3599"/>
        </w:trPr>
        <w:tc>
          <w:tcPr>
            <w:tcW w:w="3122" w:type="dxa"/>
          </w:tcPr>
          <w:p w:rsidR="006F2FB0" w:rsidRPr="006F2FB0" w:rsidRDefault="006F2FB0" w:rsidP="006F2F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FRONT</w:t>
            </w:r>
          </w:p>
        </w:tc>
        <w:tc>
          <w:tcPr>
            <w:tcW w:w="3123" w:type="dxa"/>
          </w:tcPr>
          <w:p w:rsidR="006F2FB0" w:rsidRPr="006F2FB0" w:rsidRDefault="006F2FB0" w:rsidP="006F2F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SIDE</w:t>
            </w:r>
          </w:p>
        </w:tc>
        <w:tc>
          <w:tcPr>
            <w:tcW w:w="3123" w:type="dxa"/>
          </w:tcPr>
          <w:p w:rsidR="006F2FB0" w:rsidRPr="006F2FB0" w:rsidRDefault="006F2FB0" w:rsidP="006F2F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TOP</w:t>
            </w:r>
          </w:p>
        </w:tc>
      </w:tr>
    </w:tbl>
    <w:p w:rsidR="001F1714" w:rsidRDefault="001F1714" w:rsidP="006F2FB0"/>
    <w:p w:rsidR="00AB346B" w:rsidRDefault="00AB346B" w:rsidP="006F2FB0">
      <w:pPr>
        <w:pStyle w:val="ListParagraph"/>
        <w:numPr>
          <w:ilvl w:val="0"/>
          <w:numId w:val="8"/>
        </w:numPr>
      </w:pPr>
      <w:r>
        <w:t>What is the maximum number of Lindt boxes that can fit into o</w:t>
      </w:r>
      <w:r w:rsidR="00941E32">
        <w:t>ne shipping carton? S</w:t>
      </w:r>
      <w:r>
        <w:t xml:space="preserve">how </w:t>
      </w:r>
      <w:r w:rsidR="00941E32">
        <w:t>how you have got your answer</w:t>
      </w:r>
      <w:r>
        <w:t>.</w:t>
      </w:r>
      <w:r w:rsidR="00941E32">
        <w:tab/>
      </w:r>
      <w:r w:rsidR="00941E32">
        <w:tab/>
      </w:r>
      <w:r w:rsidR="00941E32">
        <w:tab/>
      </w:r>
      <w:r w:rsidR="00941E32">
        <w:tab/>
        <w:t>(2 marks)</w:t>
      </w: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1F1714" w:rsidRDefault="008072A3" w:rsidP="008072A3">
      <w:pPr>
        <w:pStyle w:val="ListParagraph"/>
        <w:numPr>
          <w:ilvl w:val="0"/>
          <w:numId w:val="5"/>
        </w:numPr>
      </w:pPr>
      <w:r>
        <w:lastRenderedPageBreak/>
        <w:t xml:space="preserve">Another shipping company uses the shipping carton to transport the </w:t>
      </w:r>
      <w:proofErr w:type="spellStart"/>
      <w:r>
        <w:t>Toblerone</w:t>
      </w:r>
      <w:proofErr w:type="spellEnd"/>
      <w:r>
        <w:t xml:space="preserve"> Chocolate boxes shown. </w:t>
      </w:r>
      <w:r w:rsidR="00941E32">
        <w:tab/>
      </w:r>
      <w:r w:rsidR="00941E32">
        <w:tab/>
      </w:r>
      <w:r w:rsidR="00941E32">
        <w:tab/>
      </w:r>
      <w:r w:rsidR="00941E32">
        <w:tab/>
        <w:t>(3 marks)</w:t>
      </w:r>
    </w:p>
    <w:p w:rsidR="008072A3" w:rsidRDefault="00F027C2" w:rsidP="001F1714">
      <w:pPr>
        <w:pStyle w:val="ListParagraph"/>
        <w:ind w:left="2160"/>
      </w:pPr>
      <w:r>
        <w:rPr>
          <w:noProof/>
        </w:rPr>
        <w:pict>
          <v:shape id="_x0000_s1026" type="#_x0000_t75" style="position:absolute;left:0;text-align:left;margin-left:228.65pt;margin-top:9.4pt;width:213.45pt;height:102.85pt;z-index:251666432;mso-position-horizontal-relative:text;mso-position-vertical-relative:text;mso-width-relative:page;mso-height-relative:page">
            <v:imagedata r:id="rId13" o:title=""/>
            <w10:wrap type="square"/>
          </v:shape>
          <o:OLEObject Type="Embed" ProgID="PBrush" ShapeID="_x0000_s1026" DrawAspect="Content" ObjectID="_1587560774" r:id="rId21"/>
        </w:pict>
      </w:r>
    </w:p>
    <w:p w:rsidR="008072A3" w:rsidRDefault="008072A3" w:rsidP="008072A3">
      <w:pPr>
        <w:pStyle w:val="ListParagraph"/>
        <w:numPr>
          <w:ilvl w:val="1"/>
          <w:numId w:val="5"/>
        </w:numPr>
      </w:pPr>
      <w:r>
        <w:t xml:space="preserve">Show how the </w:t>
      </w:r>
      <w:proofErr w:type="spellStart"/>
      <w:r>
        <w:t>Toblerone</w:t>
      </w:r>
      <w:proofErr w:type="spellEnd"/>
      <w:r>
        <w:t xml:space="preserve"> boxes would be packaged within the shipping carton so that space is not wasted. Draw cross-sectional diagrams of the front, side and top of the shipping carton that show how the Lindt boxes are stacked.</w:t>
      </w:r>
    </w:p>
    <w:p w:rsidR="008072A3" w:rsidRDefault="008072A3" w:rsidP="008072A3">
      <w:pPr>
        <w:pStyle w:val="ListParagraph"/>
      </w:pPr>
    </w:p>
    <w:tbl>
      <w:tblPr>
        <w:tblStyle w:val="TableGrid"/>
        <w:tblpPr w:leftFromText="180" w:rightFromText="180" w:vertAnchor="text" w:horzAnchor="margin" w:tblpXSpec="center" w:tblpY="138"/>
        <w:tblW w:w="9368" w:type="dxa"/>
        <w:tblLook w:val="04A0" w:firstRow="1" w:lastRow="0" w:firstColumn="1" w:lastColumn="0" w:noHBand="0" w:noVBand="1"/>
      </w:tblPr>
      <w:tblGrid>
        <w:gridCol w:w="3122"/>
        <w:gridCol w:w="3123"/>
        <w:gridCol w:w="3123"/>
      </w:tblGrid>
      <w:tr w:rsidR="008072A3" w:rsidTr="00890C8B">
        <w:trPr>
          <w:trHeight w:val="3599"/>
        </w:trPr>
        <w:tc>
          <w:tcPr>
            <w:tcW w:w="3122" w:type="dxa"/>
          </w:tcPr>
          <w:p w:rsidR="008072A3" w:rsidRPr="006F2FB0" w:rsidRDefault="008072A3" w:rsidP="00890C8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FRONT</w:t>
            </w:r>
          </w:p>
        </w:tc>
        <w:tc>
          <w:tcPr>
            <w:tcW w:w="3123" w:type="dxa"/>
          </w:tcPr>
          <w:p w:rsidR="008072A3" w:rsidRPr="006F2FB0" w:rsidRDefault="008072A3" w:rsidP="00890C8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SIDE</w:t>
            </w:r>
          </w:p>
        </w:tc>
        <w:tc>
          <w:tcPr>
            <w:tcW w:w="3123" w:type="dxa"/>
          </w:tcPr>
          <w:p w:rsidR="008072A3" w:rsidRPr="006F2FB0" w:rsidRDefault="008072A3" w:rsidP="00890C8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TOP</w:t>
            </w:r>
          </w:p>
        </w:tc>
      </w:tr>
    </w:tbl>
    <w:p w:rsidR="008072A3" w:rsidRDefault="008072A3" w:rsidP="008072A3"/>
    <w:p w:rsidR="008072A3" w:rsidRDefault="008072A3" w:rsidP="008072A3">
      <w:pPr>
        <w:pStyle w:val="ListParagraph"/>
        <w:numPr>
          <w:ilvl w:val="1"/>
          <w:numId w:val="5"/>
        </w:numPr>
      </w:pPr>
      <w:r>
        <w:t xml:space="preserve">What is the maximum number of </w:t>
      </w:r>
      <w:proofErr w:type="spellStart"/>
      <w:r>
        <w:t>Toblerone</w:t>
      </w:r>
      <w:proofErr w:type="spellEnd"/>
      <w:r>
        <w:t xml:space="preserve"> boxes that can fit into </w:t>
      </w:r>
      <w:r w:rsidR="00941E32">
        <w:t>one shipping carton? S</w:t>
      </w:r>
      <w:r>
        <w:t xml:space="preserve">how </w:t>
      </w:r>
      <w:r w:rsidR="00941E32">
        <w:t>how you have got your answer</w:t>
      </w:r>
      <w:r>
        <w:t>.</w:t>
      </w:r>
      <w:r w:rsidR="00941E32">
        <w:tab/>
      </w:r>
      <w:r w:rsidR="00941E32">
        <w:tab/>
      </w:r>
      <w:r w:rsidR="00941E32">
        <w:tab/>
      </w:r>
      <w:r w:rsidR="00941E32">
        <w:tab/>
        <w:t>(2 marks)</w:t>
      </w: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BB6F51" w:rsidRDefault="00BB6F51" w:rsidP="0020338E"/>
    <w:p w:rsidR="00AB346B" w:rsidRDefault="000E679B" w:rsidP="0020338E">
      <w:r>
        <w:rPr>
          <w:b/>
        </w:rPr>
        <w:lastRenderedPageBreak/>
        <w:t xml:space="preserve">Question 3 </w:t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  <w:t xml:space="preserve">         </w:t>
      </w:r>
      <w:r>
        <w:rPr>
          <w:b/>
        </w:rPr>
        <w:t>(</w:t>
      </w:r>
      <w:r w:rsidR="00FD1687">
        <w:rPr>
          <w:b/>
        </w:rPr>
        <w:t>7</w:t>
      </w:r>
      <w:r>
        <w:rPr>
          <w:b/>
        </w:rPr>
        <w:t xml:space="preserve"> marks:</w:t>
      </w:r>
      <w:r w:rsidR="00D717CA">
        <w:rPr>
          <w:b/>
        </w:rPr>
        <w:t xml:space="preserve"> </w:t>
      </w:r>
      <w:r w:rsidR="00F30616">
        <w:rPr>
          <w:b/>
        </w:rPr>
        <w:t>5,</w:t>
      </w:r>
      <w:r>
        <w:rPr>
          <w:b/>
        </w:rPr>
        <w:t xml:space="preserve"> </w:t>
      </w:r>
      <w:r w:rsidR="001F1714">
        <w:rPr>
          <w:b/>
        </w:rPr>
        <w:t>2</w:t>
      </w:r>
      <w:r w:rsidR="00AB346B">
        <w:rPr>
          <w:b/>
        </w:rPr>
        <w:t>)</w:t>
      </w:r>
    </w:p>
    <w:p w:rsidR="00AB346B" w:rsidRDefault="000E679B" w:rsidP="0020338E">
      <w:r>
        <w:t xml:space="preserve">Juice boxes are transported in open trays, as shown in the diagram below. </w:t>
      </w:r>
    </w:p>
    <w:p w:rsidR="009036A4" w:rsidRDefault="009036A4" w:rsidP="0020338E">
      <w:r>
        <w:rPr>
          <w:noProof/>
        </w:rPr>
        <w:drawing>
          <wp:anchor distT="0" distB="0" distL="114300" distR="114300" simplePos="0" relativeHeight="251673600" behindDoc="0" locked="0" layoutInCell="1" allowOverlap="1" wp14:anchorId="3D2601C1" wp14:editId="761E1B3B">
            <wp:simplePos x="0" y="0"/>
            <wp:positionH relativeFrom="column">
              <wp:posOffset>-94524</wp:posOffset>
            </wp:positionH>
            <wp:positionV relativeFrom="paragraph">
              <wp:posOffset>20320</wp:posOffset>
            </wp:positionV>
            <wp:extent cx="3185866" cy="2016578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866" cy="20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6A4" w:rsidRDefault="00F027C2" w:rsidP="0020338E">
      <w:r>
        <w:rPr>
          <w:noProof/>
        </w:rPr>
        <w:pict>
          <v:shape id="_x0000_s1028" type="#_x0000_t75" style="position:absolute;margin-left:261.35pt;margin-top:18.4pt;width:166.05pt;height:73.85pt;z-index:251670528;mso-position-horizontal-relative:text;mso-position-vertical-relative:text;mso-width-relative:page;mso-height-relative:page">
            <v:imagedata r:id="rId17" o:title=""/>
          </v:shape>
          <o:OLEObject Type="Embed" ProgID="PBrush" ShapeID="_x0000_s1028" DrawAspect="Content" ObjectID="_1587560775" r:id="rId23"/>
        </w:pict>
      </w:r>
    </w:p>
    <w:p w:rsidR="009036A4" w:rsidRDefault="009036A4" w:rsidP="0020338E"/>
    <w:p w:rsidR="009036A4" w:rsidRDefault="009036A4" w:rsidP="0020338E"/>
    <w:p w:rsidR="000E679B" w:rsidRDefault="000E679B" w:rsidP="0020338E"/>
    <w:p w:rsidR="000E679B" w:rsidRDefault="000E679B" w:rsidP="0020338E"/>
    <w:p w:rsidR="000E679B" w:rsidRDefault="000E679B" w:rsidP="0020338E"/>
    <w:p w:rsidR="000E679B" w:rsidRDefault="000E679B" w:rsidP="000E679B">
      <w:pPr>
        <w:pStyle w:val="ListParagraph"/>
        <w:numPr>
          <w:ilvl w:val="0"/>
          <w:numId w:val="6"/>
        </w:numPr>
      </w:pPr>
      <w:r>
        <w:t xml:space="preserve">A pack of juice boxes, as shown in the picture, contains 6 individual 200 mL boxes within the pack. </w:t>
      </w:r>
      <w:r w:rsidR="009036A4">
        <w:br/>
      </w:r>
    </w:p>
    <w:p w:rsidR="00F30616" w:rsidRDefault="000E679B" w:rsidP="000E679B">
      <w:pPr>
        <w:pStyle w:val="ListParagraph"/>
        <w:numPr>
          <w:ilvl w:val="1"/>
          <w:numId w:val="7"/>
        </w:numPr>
      </w:pPr>
      <w:r>
        <w:t>What is the maximum number of juice boxes can be transported within a tray?</w:t>
      </w:r>
      <w:r w:rsidR="00F30616">
        <w:t xml:space="preserve"> </w:t>
      </w:r>
      <w:r w:rsidR="00F30616">
        <w:tab/>
      </w:r>
      <w:r w:rsidR="00F30616">
        <w:tab/>
      </w:r>
      <w:r w:rsidR="00F30616">
        <w:tab/>
      </w:r>
      <w:r w:rsidR="00F30616">
        <w:tab/>
      </w:r>
      <w:r w:rsidR="00F30616">
        <w:tab/>
      </w:r>
      <w:r w:rsidR="00F30616">
        <w:tab/>
      </w:r>
      <w:r w:rsidR="00F30616">
        <w:tab/>
      </w:r>
      <w:r w:rsidR="00F30616">
        <w:tab/>
        <w:t xml:space="preserve"> (4 marks)</w:t>
      </w:r>
    </w:p>
    <w:p w:rsidR="000E679B" w:rsidRDefault="000E679B" w:rsidP="00F30616">
      <w:r>
        <w:br/>
      </w:r>
      <w:r w:rsidR="001F1714">
        <w:br/>
      </w:r>
      <w:r w:rsidR="001F1714">
        <w:br/>
      </w:r>
    </w:p>
    <w:p w:rsidR="000E679B" w:rsidRDefault="000E679B" w:rsidP="000E679B">
      <w:pPr>
        <w:pStyle w:val="ListParagraph"/>
        <w:ind w:left="1440"/>
      </w:pPr>
      <w:r>
        <w:br/>
      </w:r>
    </w:p>
    <w:p w:rsidR="000E679B" w:rsidRDefault="000E679B" w:rsidP="000E679B">
      <w:pPr>
        <w:pStyle w:val="ListParagraph"/>
        <w:numPr>
          <w:ilvl w:val="1"/>
          <w:numId w:val="7"/>
        </w:numPr>
      </w:pPr>
      <w:r>
        <w:t>What is the capacity of juice within the tray in litres?</w:t>
      </w:r>
      <w:r w:rsidR="00F30616">
        <w:t xml:space="preserve"> </w:t>
      </w:r>
      <w:r w:rsidR="00F30616">
        <w:tab/>
      </w:r>
      <w:r w:rsidR="00F30616">
        <w:tab/>
        <w:t xml:space="preserve">   (1 mark)</w:t>
      </w:r>
    </w:p>
    <w:p w:rsidR="000E679B" w:rsidRDefault="000E679B" w:rsidP="000E679B"/>
    <w:p w:rsidR="00F30616" w:rsidRDefault="00F30616" w:rsidP="000E679B"/>
    <w:p w:rsidR="000E679B" w:rsidRDefault="000E679B" w:rsidP="000E679B"/>
    <w:p w:rsidR="006B6276" w:rsidRDefault="000E679B" w:rsidP="00941E3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1 millilitre = 1 gram. </w:t>
      </w:r>
      <w:r w:rsidR="00B72908">
        <w:t>What is total weight, in kilog</w:t>
      </w:r>
      <w:r w:rsidR="00F30616">
        <w:t>rams, of a tray of juice boxes?</w:t>
      </w:r>
    </w:p>
    <w:p w:rsidR="006B6276" w:rsidRDefault="00941E32" w:rsidP="00941E32">
      <w:pPr>
        <w:spacing w:after="0" w:line="240" w:lineRule="auto"/>
        <w:ind w:left="7920"/>
      </w:pPr>
      <w:proofErr w:type="gramStart"/>
      <w:r>
        <w:t>( 2marks</w:t>
      </w:r>
      <w:proofErr w:type="gramEnd"/>
      <w:r>
        <w:t>)</w:t>
      </w: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  <w:jc w:val="center"/>
      </w:pPr>
      <w:r>
        <w:t>End of Investigation</w:t>
      </w:r>
    </w:p>
    <w:sectPr w:rsidR="00FD1687" w:rsidSect="009D2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56F6" w:rsidRDefault="001556F6" w:rsidP="0078384A">
      <w:pPr>
        <w:spacing w:after="0" w:line="240" w:lineRule="auto"/>
      </w:pPr>
      <w:r>
        <w:separator/>
      </w:r>
    </w:p>
  </w:endnote>
  <w:endnote w:type="continuationSeparator" w:id="0">
    <w:p w:rsidR="001556F6" w:rsidRDefault="001556F6" w:rsidP="00783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56F6" w:rsidRDefault="001556F6" w:rsidP="0078384A">
      <w:pPr>
        <w:spacing w:after="0" w:line="240" w:lineRule="auto"/>
      </w:pPr>
      <w:r>
        <w:separator/>
      </w:r>
    </w:p>
  </w:footnote>
  <w:footnote w:type="continuationSeparator" w:id="0">
    <w:p w:rsidR="001556F6" w:rsidRDefault="001556F6" w:rsidP="00783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79A"/>
    <w:multiLevelType w:val="hybridMultilevel"/>
    <w:tmpl w:val="5CC201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644" w:hanging="360"/>
      </w:pPr>
    </w:lvl>
    <w:lvl w:ilvl="2" w:tplc="0C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61D74"/>
    <w:multiLevelType w:val="hybridMultilevel"/>
    <w:tmpl w:val="1CEAAB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E59B1"/>
    <w:multiLevelType w:val="hybridMultilevel"/>
    <w:tmpl w:val="B85C3554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BD6A5A"/>
    <w:multiLevelType w:val="hybridMultilevel"/>
    <w:tmpl w:val="B8867678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1921FD"/>
    <w:multiLevelType w:val="hybridMultilevel"/>
    <w:tmpl w:val="50A42C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842318"/>
    <w:multiLevelType w:val="hybridMultilevel"/>
    <w:tmpl w:val="DB7CE49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5D81CB0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F6559D"/>
    <w:multiLevelType w:val="hybridMultilevel"/>
    <w:tmpl w:val="E634EF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ED70B6"/>
    <w:multiLevelType w:val="hybridMultilevel"/>
    <w:tmpl w:val="ADBCA856"/>
    <w:lvl w:ilvl="0" w:tplc="02A25156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FDB"/>
    <w:rsid w:val="00017E24"/>
    <w:rsid w:val="00054C67"/>
    <w:rsid w:val="000E679B"/>
    <w:rsid w:val="00100D85"/>
    <w:rsid w:val="00152A6E"/>
    <w:rsid w:val="001556F6"/>
    <w:rsid w:val="00156154"/>
    <w:rsid w:val="00195FDB"/>
    <w:rsid w:val="001D4948"/>
    <w:rsid w:val="001F1714"/>
    <w:rsid w:val="001F319C"/>
    <w:rsid w:val="0020338E"/>
    <w:rsid w:val="002F3CF1"/>
    <w:rsid w:val="00324E81"/>
    <w:rsid w:val="0035293B"/>
    <w:rsid w:val="00395C56"/>
    <w:rsid w:val="003B33AE"/>
    <w:rsid w:val="0045478F"/>
    <w:rsid w:val="005E452A"/>
    <w:rsid w:val="005F325C"/>
    <w:rsid w:val="006B6276"/>
    <w:rsid w:val="006F2FB0"/>
    <w:rsid w:val="00734593"/>
    <w:rsid w:val="00774909"/>
    <w:rsid w:val="0078384A"/>
    <w:rsid w:val="008072A3"/>
    <w:rsid w:val="008434B8"/>
    <w:rsid w:val="008E43C0"/>
    <w:rsid w:val="009036A4"/>
    <w:rsid w:val="00941E32"/>
    <w:rsid w:val="009506DC"/>
    <w:rsid w:val="00962B46"/>
    <w:rsid w:val="009B20A5"/>
    <w:rsid w:val="009D2EAE"/>
    <w:rsid w:val="00AB346B"/>
    <w:rsid w:val="00AC572A"/>
    <w:rsid w:val="00AD19A0"/>
    <w:rsid w:val="00AF1D36"/>
    <w:rsid w:val="00B72908"/>
    <w:rsid w:val="00BB6F51"/>
    <w:rsid w:val="00C03E10"/>
    <w:rsid w:val="00D717CA"/>
    <w:rsid w:val="00DA5B32"/>
    <w:rsid w:val="00E255F6"/>
    <w:rsid w:val="00E25694"/>
    <w:rsid w:val="00E9102E"/>
    <w:rsid w:val="00F027C2"/>
    <w:rsid w:val="00F30616"/>
    <w:rsid w:val="00FD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DEAD0-DAD9-45AB-AC97-ECBD8692D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7A6F551D</Template>
  <TotalTime>1</TotalTime>
  <Pages>7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WOOD Janette</cp:lastModifiedBy>
  <cp:revision>2</cp:revision>
  <cp:lastPrinted>2018-05-11T08:12:00Z</cp:lastPrinted>
  <dcterms:created xsi:type="dcterms:W3CDTF">2018-05-11T08:20:00Z</dcterms:created>
  <dcterms:modified xsi:type="dcterms:W3CDTF">2018-05-11T08:20:00Z</dcterms:modified>
</cp:coreProperties>
</file>