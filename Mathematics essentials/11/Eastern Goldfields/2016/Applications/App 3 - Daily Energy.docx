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566" w:type="dxa"/>
        <w:tblLook w:val="04A0" w:firstRow="1" w:lastRow="0" w:firstColumn="1" w:lastColumn="0" w:noHBand="0" w:noVBand="1"/>
      </w:tblPr>
      <w:tblGrid>
        <w:gridCol w:w="2851"/>
        <w:gridCol w:w="6756"/>
      </w:tblGrid>
      <w:tr w:rsidR="00CA60AE" w:rsidRPr="003D43B7" w:rsidTr="00587760">
        <w:tc>
          <w:tcPr>
            <w:tcW w:w="2851" w:type="dxa"/>
          </w:tcPr>
          <w:p w:rsidR="00CA60AE" w:rsidRPr="003D43B7" w:rsidRDefault="00CA60AE" w:rsidP="0009311B">
            <w:pPr>
              <w:spacing w:after="0" w:line="240" w:lineRule="auto"/>
              <w:jc w:val="center"/>
            </w:pPr>
            <w:r>
              <w:rPr>
                <w:rFonts w:cs="Arial"/>
                <w:noProof/>
                <w:lang w:eastAsia="en-AU"/>
              </w:rPr>
              <w:drawing>
                <wp:inline distT="0" distB="0" distL="0" distR="0" wp14:anchorId="61912B1B" wp14:editId="192F8A6B">
                  <wp:extent cx="1642110" cy="1405890"/>
                  <wp:effectExtent l="0" t="0" r="0" b="3810"/>
                  <wp:docPr id="71" name="Picture 71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110" cy="140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6" w:type="dxa"/>
          </w:tcPr>
          <w:p w:rsidR="00CA60AE" w:rsidRPr="003D43B7" w:rsidRDefault="00CA60AE" w:rsidP="0009311B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A60AE" w:rsidRDefault="00CA60AE" w:rsidP="0009311B">
            <w:pPr>
              <w:spacing w:after="0" w:line="240" w:lineRule="auto"/>
              <w:jc w:val="right"/>
              <w:rPr>
                <w:b/>
                <w:sz w:val="32"/>
                <w:szCs w:val="32"/>
              </w:rPr>
            </w:pPr>
            <w:r>
              <w:rPr>
                <w:rFonts w:cs="Arial"/>
                <w:bCs/>
                <w:szCs w:val="24"/>
              </w:rPr>
              <w:t xml:space="preserve">Student Name </w:t>
            </w:r>
            <w:r w:rsidRPr="003654EB">
              <w:rPr>
                <w:rFonts w:cs="Arial"/>
                <w:bCs/>
                <w:szCs w:val="24"/>
              </w:rPr>
              <w:t>__</w:t>
            </w:r>
            <w:r w:rsidR="00883CF9">
              <w:rPr>
                <w:rFonts w:cs="Arial"/>
                <w:bCs/>
                <w:szCs w:val="24"/>
              </w:rPr>
              <w:t>_____________________</w:t>
            </w:r>
            <w:r w:rsidRPr="003654EB">
              <w:rPr>
                <w:rFonts w:cs="Arial"/>
                <w:bCs/>
                <w:szCs w:val="24"/>
              </w:rPr>
              <w:t>________</w:t>
            </w:r>
            <w:r w:rsidR="00587760">
              <w:rPr>
                <w:rFonts w:cs="Arial"/>
                <w:bCs/>
                <w:szCs w:val="24"/>
              </w:rPr>
              <w:t>_______</w:t>
            </w:r>
            <w:r w:rsidRPr="003654EB">
              <w:rPr>
                <w:rFonts w:cs="Arial"/>
                <w:bCs/>
                <w:szCs w:val="24"/>
              </w:rPr>
              <w:t>____</w:t>
            </w:r>
          </w:p>
          <w:p w:rsidR="00CA60AE" w:rsidRDefault="00CA60AE" w:rsidP="0009311B">
            <w:pPr>
              <w:tabs>
                <w:tab w:val="left" w:pos="5304"/>
              </w:tabs>
              <w:spacing w:after="0"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ab/>
            </w:r>
          </w:p>
          <w:p w:rsidR="00CA60AE" w:rsidRPr="00EE31CF" w:rsidRDefault="00CA60AE" w:rsidP="0009311B">
            <w:pPr>
              <w:spacing w:line="240" w:lineRule="auto"/>
              <w:jc w:val="center"/>
              <w:rPr>
                <w:b/>
                <w:szCs w:val="24"/>
              </w:rPr>
            </w:pPr>
            <w:r w:rsidRPr="00EE31CF">
              <w:rPr>
                <w:b/>
                <w:szCs w:val="24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EE31CF">
                  <w:rPr>
                    <w:b/>
                    <w:szCs w:val="24"/>
                  </w:rPr>
                  <w:t>Goldfields</w:t>
                </w:r>
              </w:smartTag>
              <w:r w:rsidRPr="00EE31CF">
                <w:rPr>
                  <w:b/>
                  <w:szCs w:val="24"/>
                </w:rPr>
                <w:t xml:space="preserve"> </w:t>
              </w:r>
              <w:smartTag w:uri="urn:schemas-microsoft-com:office:smarttags" w:element="PlaceType">
                <w:r w:rsidRPr="00EE31CF">
                  <w:rPr>
                    <w:b/>
                    <w:szCs w:val="24"/>
                  </w:rPr>
                  <w:t>College</w:t>
                </w:r>
              </w:smartTag>
            </w:smartTag>
          </w:p>
          <w:p w:rsidR="00CA60AE" w:rsidRPr="00EE31CF" w:rsidRDefault="00CA60AE" w:rsidP="0009311B">
            <w:pPr>
              <w:pStyle w:val="TestStyle1"/>
              <w:rPr>
                <w:sz w:val="24"/>
                <w:szCs w:val="24"/>
              </w:rPr>
            </w:pPr>
            <w:r w:rsidRPr="00EE31CF">
              <w:rPr>
                <w:sz w:val="24"/>
                <w:szCs w:val="24"/>
              </w:rPr>
              <w:t xml:space="preserve">Mathematics </w:t>
            </w:r>
            <w:r>
              <w:rPr>
                <w:sz w:val="24"/>
                <w:szCs w:val="24"/>
              </w:rPr>
              <w:t>Essentials</w:t>
            </w:r>
            <w:r w:rsidRPr="00EE31CF">
              <w:rPr>
                <w:sz w:val="24"/>
                <w:szCs w:val="24"/>
              </w:rPr>
              <w:t xml:space="preserve"> </w:t>
            </w:r>
            <w:r w:rsidR="0009311B">
              <w:rPr>
                <w:sz w:val="24"/>
                <w:szCs w:val="24"/>
              </w:rPr>
              <w:t>2016</w:t>
            </w:r>
          </w:p>
          <w:p w:rsidR="00CA60AE" w:rsidRPr="003D43B7" w:rsidRDefault="00CA60AE" w:rsidP="003D03FA">
            <w:pPr>
              <w:pStyle w:val="TestStyle1"/>
            </w:pPr>
            <w:r>
              <w:rPr>
                <w:sz w:val="24"/>
                <w:szCs w:val="24"/>
              </w:rPr>
              <w:t xml:space="preserve">Application </w:t>
            </w:r>
            <w:r w:rsidR="003D03FA">
              <w:rPr>
                <w:sz w:val="24"/>
                <w:szCs w:val="24"/>
              </w:rPr>
              <w:t>3</w:t>
            </w:r>
            <w:r w:rsidRPr="00EF6547">
              <w:fldChar w:fldCharType="begin"/>
            </w:r>
            <w:r w:rsidRPr="00EF6547">
              <w:instrText xml:space="preserve"> ASK  Number  \* MERGEFORMAT </w:instrText>
            </w:r>
            <w:r w:rsidRPr="00EF6547">
              <w:fldChar w:fldCharType="end"/>
            </w:r>
            <w:r w:rsidRPr="00EF6547">
              <w:fldChar w:fldCharType="begin"/>
            </w:r>
            <w:r w:rsidRPr="00EF6547">
              <w:instrText xml:space="preserve"> ASK  Number \d 1  \* MERGEFORMAT </w:instrText>
            </w:r>
            <w:r w:rsidRPr="00EF6547">
              <w:fldChar w:fldCharType="separate"/>
            </w:r>
            <w:bookmarkStart w:id="0" w:name="Number"/>
            <w:r w:rsidRPr="00EF6547">
              <w:t>1</w:t>
            </w:r>
            <w:bookmarkEnd w:id="0"/>
            <w:r w:rsidRPr="00EF6547">
              <w:fldChar w:fldCharType="end"/>
            </w:r>
          </w:p>
        </w:tc>
      </w:tr>
      <w:tr w:rsidR="00CA60AE" w:rsidRPr="003D43B7" w:rsidTr="00587760">
        <w:tc>
          <w:tcPr>
            <w:tcW w:w="2851" w:type="dxa"/>
          </w:tcPr>
          <w:p w:rsidR="00CA60AE" w:rsidRPr="003D43B7" w:rsidRDefault="00CA60AE" w:rsidP="0009311B">
            <w:pPr>
              <w:spacing w:after="0" w:line="240" w:lineRule="auto"/>
            </w:pPr>
          </w:p>
        </w:tc>
        <w:tc>
          <w:tcPr>
            <w:tcW w:w="6756" w:type="dxa"/>
          </w:tcPr>
          <w:p w:rsidR="00CA60AE" w:rsidRPr="003D43B7" w:rsidRDefault="00CA60AE" w:rsidP="00E449E4">
            <w:pPr>
              <w:tabs>
                <w:tab w:val="right" w:pos="5455"/>
              </w:tabs>
              <w:spacing w:after="0" w:line="240" w:lineRule="auto"/>
            </w:pPr>
            <w:r>
              <w:t>Time allowed: 60 minutes</w:t>
            </w:r>
            <w:r>
              <w:tab/>
            </w:r>
            <w:r w:rsidRPr="003D43B7">
              <w:t xml:space="preserve">Total Marks: </w:t>
            </w:r>
            <w:r w:rsidR="00E449E4">
              <w:t>40</w:t>
            </w:r>
            <w:r w:rsidRPr="003D43B7">
              <w:t xml:space="preserve"> marks</w:t>
            </w:r>
            <w:r w:rsidR="00E82896">
              <w:t xml:space="preserve">  (1</w:t>
            </w:r>
            <w:bookmarkStart w:id="1" w:name="_GoBack"/>
            <w:bookmarkEnd w:id="1"/>
            <w:r w:rsidR="00587760">
              <w:t>0%)</w:t>
            </w:r>
          </w:p>
        </w:tc>
      </w:tr>
    </w:tbl>
    <w:p w:rsidR="00CA60AE" w:rsidRPr="00CA60AE" w:rsidRDefault="00305210" w:rsidP="00CA60AE">
      <w:pPr>
        <w:jc w:val="center"/>
        <w:rPr>
          <w:b/>
          <w:sz w:val="40"/>
          <w:u w:val="single"/>
        </w:rPr>
      </w:pPr>
      <w:r w:rsidRPr="00305210">
        <w:rPr>
          <w:b/>
          <w:sz w:val="20"/>
          <w:u w:val="single"/>
        </w:rPr>
        <w:br/>
      </w:r>
      <w:r w:rsidR="00CA60AE" w:rsidRPr="00CA60AE">
        <w:rPr>
          <w:b/>
          <w:sz w:val="40"/>
          <w:u w:val="single"/>
        </w:rPr>
        <w:t>DAILY ENERGY INPUT</w:t>
      </w:r>
    </w:p>
    <w:p w:rsidR="00D35C82" w:rsidRPr="00CA60AE" w:rsidRDefault="00D35C82" w:rsidP="00D35C82">
      <w:pPr>
        <w:spacing w:after="0"/>
        <w:rPr>
          <w:b/>
          <w:sz w:val="28"/>
          <w:u w:val="single"/>
        </w:rPr>
      </w:pPr>
      <w:r w:rsidRPr="00CA60AE">
        <w:rPr>
          <w:b/>
          <w:sz w:val="28"/>
          <w:u w:val="single"/>
        </w:rPr>
        <w:t>Calculating BMI</w:t>
      </w:r>
    </w:p>
    <w:p w:rsidR="00810AED" w:rsidRDefault="001853E8" w:rsidP="00D35C82">
      <w:pPr>
        <w:spacing w:line="240" w:lineRule="auto"/>
      </w:pPr>
      <w:r>
        <w:t>The Body Mass Index (BMI) is used to measure a person’s relative size. It is defined by</w:t>
      </w:r>
      <w:r w:rsidR="00D35C82">
        <w:t xml:space="preserve">    </w:t>
      </w:r>
    </w:p>
    <w:p w:rsidR="00810AED" w:rsidRDefault="00305210" w:rsidP="00810AED">
      <w:pPr>
        <w:spacing w:line="240" w:lineRule="auto"/>
        <w:ind w:left="1440" w:firstLine="720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  <w:sz w:val="36"/>
          </w:rPr>
          <m:t>BMI = Mass÷Heigh</m:t>
        </m:r>
        <m:sSup>
          <m:sSupPr>
            <m:ctrlPr>
              <w:rPr>
                <w:rFonts w:ascii="Cambria Math" w:hAnsi="Cambria Math"/>
                <w:b/>
                <w:i/>
                <w:sz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6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6"/>
              </w:rPr>
              <m:t>2</m:t>
            </m:r>
          </m:sup>
        </m:sSup>
      </m:oMath>
      <w:r w:rsidR="00810AED">
        <w:t xml:space="preserve">     </w:t>
      </w:r>
      <w:r w:rsidR="00810AED">
        <w:tab/>
      </w:r>
      <w:r w:rsidRPr="00305210">
        <w:rPr>
          <w:rFonts w:eastAsiaTheme="minorEastAsia"/>
          <w:sz w:val="36"/>
        </w:rPr>
        <w:t xml:space="preserve">        </w:t>
      </w:r>
      <w:r>
        <w:rPr>
          <w:rFonts w:eastAsiaTheme="minorEastAsia"/>
          <w:sz w:val="28"/>
        </w:rPr>
        <w:t xml:space="preserve">Mass = </w:t>
      </w:r>
      <w:proofErr w:type="gramStart"/>
      <w:r>
        <w:rPr>
          <w:rFonts w:eastAsiaTheme="minorEastAsia"/>
          <w:sz w:val="28"/>
        </w:rPr>
        <w:t>kg  Height</w:t>
      </w:r>
      <w:proofErr w:type="gramEnd"/>
      <w:r>
        <w:rPr>
          <w:rFonts w:eastAsiaTheme="minorEastAsia"/>
          <w:sz w:val="28"/>
        </w:rPr>
        <w:t xml:space="preserve"> = m</w:t>
      </w:r>
    </w:p>
    <w:p w:rsidR="001853E8" w:rsidRDefault="00810AED" w:rsidP="00D35C8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W</w:t>
      </w:r>
      <w:r w:rsidR="001853E8">
        <w:rPr>
          <w:rFonts w:eastAsiaTheme="minorEastAsia"/>
        </w:rPr>
        <w:t xml:space="preserve">here Mass is the </w:t>
      </w:r>
      <w:proofErr w:type="gramStart"/>
      <w:r w:rsidR="001853E8">
        <w:rPr>
          <w:rFonts w:eastAsiaTheme="minorEastAsia"/>
        </w:rPr>
        <w:t>persons</w:t>
      </w:r>
      <w:proofErr w:type="gramEnd"/>
      <w:r w:rsidR="001853E8">
        <w:rPr>
          <w:rFonts w:eastAsiaTheme="minorEastAsia"/>
        </w:rPr>
        <w:t xml:space="preserve"> </w:t>
      </w:r>
      <w:r w:rsidR="001853E8" w:rsidRPr="00305210">
        <w:rPr>
          <w:rFonts w:eastAsiaTheme="minorEastAsia"/>
          <w:b/>
          <w:u w:val="single"/>
        </w:rPr>
        <w:t>weight in kilograms</w:t>
      </w:r>
      <w:r w:rsidR="001853E8">
        <w:rPr>
          <w:rFonts w:eastAsiaTheme="minorEastAsia"/>
        </w:rPr>
        <w:t xml:space="preserve"> and Height is the persons </w:t>
      </w:r>
      <w:r w:rsidR="001853E8" w:rsidRPr="00305210">
        <w:rPr>
          <w:rFonts w:eastAsiaTheme="minorEastAsia"/>
          <w:b/>
          <w:u w:val="single"/>
        </w:rPr>
        <w:t>height in metres</w:t>
      </w:r>
      <w:r w:rsidR="001853E8">
        <w:rPr>
          <w:rFonts w:eastAsiaTheme="minorEastAsia"/>
        </w:rPr>
        <w:t>.</w:t>
      </w:r>
    </w:p>
    <w:p w:rsidR="008D6E81" w:rsidRDefault="008D6E81" w:rsidP="0030521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The diagram below indicates the weight range using a person’s BMI.</w:t>
      </w:r>
    </w:p>
    <w:p w:rsidR="00305210" w:rsidRDefault="00C05B20" w:rsidP="00305210">
      <w:pPr>
        <w:jc w:val="center"/>
      </w:pPr>
      <w:r>
        <w:rPr>
          <w:noProof/>
          <w:lang w:eastAsia="en-AU"/>
        </w:rPr>
        <w:drawing>
          <wp:inline distT="0" distB="0" distL="0" distR="0" wp14:anchorId="1F39997B" wp14:editId="7FC1C9AA">
            <wp:extent cx="4746172" cy="258964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72" cy="258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210">
        <w:rPr>
          <w:sz w:val="24"/>
        </w:rPr>
        <w:br/>
        <w:t>1.</w:t>
      </w:r>
      <w:r w:rsidR="00305210">
        <w:rPr>
          <w:sz w:val="36"/>
        </w:rPr>
        <w:t xml:space="preserve"> </w:t>
      </w:r>
      <w:r w:rsidR="008D6E81">
        <w:t xml:space="preserve">Calculate the BMI for the following people, </w:t>
      </w:r>
      <w:r w:rsidR="00595690">
        <w:t>rounding to the nearest whole number. Show</w:t>
      </w:r>
      <w:r w:rsidR="008D6E81">
        <w:t xml:space="preserve"> all </w:t>
      </w:r>
      <w:proofErr w:type="gramStart"/>
      <w:r w:rsidR="008D6E81">
        <w:t>your</w:t>
      </w:r>
      <w:proofErr w:type="gramEnd"/>
      <w:r w:rsidR="008D6E81">
        <w:t xml:space="preserve"> working. </w:t>
      </w:r>
      <w:r w:rsidR="004B6F81">
        <w:br/>
      </w:r>
      <w:r w:rsidR="00595690">
        <w:t xml:space="preserve"> (</w:t>
      </w:r>
      <w:r w:rsidR="004B6F81">
        <w:t>8</w:t>
      </w:r>
      <w:r w:rsidR="00595690">
        <w:t xml:space="preserve"> marks: 4, 4)</w:t>
      </w:r>
      <w:r w:rsidR="008D6E81">
        <w:br/>
      </w:r>
    </w:p>
    <w:p w:rsidR="008D6E81" w:rsidRDefault="00305210" w:rsidP="00305210">
      <w:r>
        <w:t xml:space="preserve">a. </w:t>
      </w:r>
      <w:r w:rsidR="00595690">
        <w:t>Adam is a</w:t>
      </w:r>
      <w:r w:rsidR="008D6E81">
        <w:t xml:space="preserve"> 17 year old male, 178 cm, weighing 99 kg. </w:t>
      </w:r>
    </w:p>
    <w:p w:rsidR="008D6E81" w:rsidRDefault="008D6E81" w:rsidP="00305210"/>
    <w:p w:rsidR="008D6E81" w:rsidRDefault="008D6E81" w:rsidP="008D6E81">
      <w:pPr>
        <w:pStyle w:val="ListParagraph"/>
        <w:ind w:left="851"/>
      </w:pPr>
    </w:p>
    <w:p w:rsidR="008D6E81" w:rsidRDefault="00305210" w:rsidP="00305210">
      <w:r>
        <w:t xml:space="preserve">b. </w:t>
      </w:r>
      <w:r w:rsidR="00595690">
        <w:t>Alison is a</w:t>
      </w:r>
      <w:r w:rsidR="008D6E81">
        <w:t xml:space="preserve"> 17 year old female, 172 cm tall, weighing 58 kg.</w:t>
      </w:r>
    </w:p>
    <w:p w:rsidR="008D6E81" w:rsidRDefault="008D6E81" w:rsidP="008D6E81">
      <w:pPr>
        <w:pStyle w:val="ListParagraph"/>
        <w:ind w:left="1440"/>
      </w:pPr>
    </w:p>
    <w:p w:rsidR="00883CF9" w:rsidRDefault="00883CF9" w:rsidP="008D6E81">
      <w:pPr>
        <w:pStyle w:val="ListParagraph"/>
        <w:ind w:left="1440"/>
      </w:pPr>
    </w:p>
    <w:p w:rsidR="008D6E81" w:rsidRDefault="008D6E81" w:rsidP="008D6E81">
      <w:pPr>
        <w:pStyle w:val="ListParagraph"/>
        <w:ind w:left="1440"/>
      </w:pPr>
    </w:p>
    <w:p w:rsidR="008D6E81" w:rsidRPr="00305210" w:rsidRDefault="00D35C82" w:rsidP="00305210">
      <w:pPr>
        <w:pStyle w:val="ListParagraph"/>
        <w:numPr>
          <w:ilvl w:val="0"/>
          <w:numId w:val="5"/>
        </w:numPr>
        <w:ind w:left="426"/>
        <w:rPr>
          <w:sz w:val="6"/>
        </w:rPr>
      </w:pPr>
      <w:r>
        <w:t xml:space="preserve">Using the diagram above, </w:t>
      </w:r>
      <w:r w:rsidR="00595690">
        <w:t xml:space="preserve">determine </w:t>
      </w:r>
      <w:r>
        <w:t>what weight range each of these people are in. (2 marks: 1, 1)</w:t>
      </w:r>
      <w:r>
        <w:br/>
      </w:r>
    </w:p>
    <w:p w:rsidR="00D35C82" w:rsidRDefault="00D35C82" w:rsidP="00D35C82">
      <w:pPr>
        <w:pStyle w:val="ListParagraph"/>
        <w:numPr>
          <w:ilvl w:val="1"/>
          <w:numId w:val="1"/>
        </w:numPr>
      </w:pPr>
      <w:r>
        <w:t>Adam’s  weight range = ____</w:t>
      </w:r>
      <w:r w:rsidR="00883CF9">
        <w:t>___________</w:t>
      </w:r>
      <w:r>
        <w:t>___________</w:t>
      </w:r>
    </w:p>
    <w:p w:rsidR="00D35C82" w:rsidRDefault="00D35C82" w:rsidP="00D35C82">
      <w:pPr>
        <w:pStyle w:val="ListParagraph"/>
        <w:ind w:left="1440"/>
      </w:pPr>
    </w:p>
    <w:p w:rsidR="00D35C82" w:rsidRDefault="00D35C82" w:rsidP="00D35C82">
      <w:pPr>
        <w:pStyle w:val="ListParagraph"/>
        <w:numPr>
          <w:ilvl w:val="1"/>
          <w:numId w:val="1"/>
        </w:numPr>
      </w:pPr>
      <w:r>
        <w:t>Alison’s weight range = _____</w:t>
      </w:r>
      <w:r w:rsidR="00883CF9">
        <w:t>____</w:t>
      </w:r>
      <w:r>
        <w:t>_________________</w:t>
      </w:r>
    </w:p>
    <w:p w:rsidR="008D6E81" w:rsidRPr="00CA60AE" w:rsidRDefault="004C2780" w:rsidP="008D6E81">
      <w:pPr>
        <w:rPr>
          <w:sz w:val="28"/>
        </w:rPr>
      </w:pPr>
      <w:r w:rsidRPr="00CA60AE">
        <w:rPr>
          <w:b/>
          <w:sz w:val="28"/>
          <w:u w:val="single"/>
        </w:rPr>
        <w:lastRenderedPageBreak/>
        <w:t>Calculating Calories</w:t>
      </w:r>
    </w:p>
    <w:p w:rsidR="004C2780" w:rsidRDefault="004C2780" w:rsidP="008D6E81">
      <w:r>
        <w:t>A person’s energy input should match their energy output, unless they are trying to lose or gain weight. The energy potential of food and the energy expended</w:t>
      </w:r>
      <w:r w:rsidR="000A1E9A">
        <w:t>,</w:t>
      </w:r>
      <w:r>
        <w:t xml:space="preserve"> </w:t>
      </w:r>
      <w:r w:rsidR="000A1E9A">
        <w:t xml:space="preserve">through exercise, </w:t>
      </w:r>
      <w:r>
        <w:t xml:space="preserve">by a person is measured in calories. </w:t>
      </w:r>
    </w:p>
    <w:p w:rsidR="00B03D07" w:rsidRPr="00305210" w:rsidRDefault="00305210" w:rsidP="008D6E81">
      <w:pPr>
        <w:rPr>
          <w:rFonts w:eastAsiaTheme="minorEastAsia"/>
          <w:b/>
          <w:sz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</w:rPr>
            <m:t xml:space="preserve">Total Energy Input </m:t>
          </m:r>
          <m:d>
            <m:dPr>
              <m:ctrlPr>
                <w:rPr>
                  <w:rFonts w:ascii="Cambria Math" w:hAnsi="Cambria Math"/>
                  <w:b/>
                  <w:i/>
                  <w:sz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cal</m:t>
              </m:r>
            </m:e>
          </m:d>
          <m:r>
            <m:rPr>
              <m:sty m:val="bi"/>
            </m:rPr>
            <w:rPr>
              <w:rFonts w:ascii="Cambria Math" w:hAnsi="Cambria Math"/>
              <w:sz w:val="32"/>
            </w:rPr>
            <m:t xml:space="preserve">= Food Intake </m:t>
          </m:r>
          <m:d>
            <m:dPr>
              <m:ctrlPr>
                <w:rPr>
                  <w:rFonts w:ascii="Cambria Math" w:hAnsi="Cambria Math"/>
                  <w:b/>
                  <w:i/>
                  <w:sz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cal</m:t>
              </m:r>
            </m:e>
          </m:d>
          <m:r>
            <m:rPr>
              <m:sty m:val="bi"/>
            </m:rPr>
            <w:rPr>
              <w:rFonts w:ascii="Cambria Math" w:hAnsi="Cambria Math"/>
              <w:sz w:val="32"/>
            </w:rPr>
            <m:t>-Exerise (cal)</m:t>
          </m:r>
        </m:oMath>
      </m:oMathPara>
    </w:p>
    <w:p w:rsidR="003558C6" w:rsidRDefault="003558C6" w:rsidP="003558C6">
      <w:pPr>
        <w:rPr>
          <w:b/>
        </w:rPr>
      </w:pPr>
    </w:p>
    <w:p w:rsidR="003558C6" w:rsidRPr="00CA60AE" w:rsidRDefault="003558C6" w:rsidP="003558C6">
      <w:pPr>
        <w:rPr>
          <w:b/>
          <w:sz w:val="24"/>
        </w:rPr>
      </w:pPr>
      <w:r w:rsidRPr="00CA60AE">
        <w:rPr>
          <w:b/>
          <w:sz w:val="24"/>
        </w:rPr>
        <w:t>Food Intake</w:t>
      </w:r>
    </w:p>
    <w:tbl>
      <w:tblPr>
        <w:tblStyle w:val="MediumShading2-Accent3"/>
        <w:tblW w:w="0" w:type="auto"/>
        <w:tblInd w:w="2376" w:type="dxa"/>
        <w:tblLook w:val="04A0" w:firstRow="1" w:lastRow="0" w:firstColumn="1" w:lastColumn="0" w:noHBand="0" w:noVBand="1"/>
      </w:tblPr>
      <w:tblGrid>
        <w:gridCol w:w="881"/>
        <w:gridCol w:w="962"/>
        <w:gridCol w:w="1843"/>
      </w:tblGrid>
      <w:tr w:rsidR="00A26DB5" w:rsidTr="00B03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1" w:type="dxa"/>
            <w:tcBorders>
              <w:top w:val="nil"/>
            </w:tcBorders>
            <w:shd w:val="clear" w:color="auto" w:fill="auto"/>
          </w:tcPr>
          <w:p w:rsidR="00A26DB5" w:rsidRDefault="00A26DB5" w:rsidP="008D6E81"/>
        </w:tc>
        <w:tc>
          <w:tcPr>
            <w:tcW w:w="962" w:type="dxa"/>
            <w:tcBorders>
              <w:top w:val="nil"/>
            </w:tcBorders>
          </w:tcPr>
          <w:p w:rsidR="00A26DB5" w:rsidRDefault="00A26DB5" w:rsidP="00B273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Age</w:t>
            </w:r>
            <w:r w:rsidR="00B03D07">
              <w:br/>
              <w:t>(years)</w:t>
            </w:r>
          </w:p>
        </w:tc>
        <w:tc>
          <w:tcPr>
            <w:tcW w:w="1843" w:type="dxa"/>
            <w:tcBorders>
              <w:top w:val="nil"/>
            </w:tcBorders>
          </w:tcPr>
          <w:p w:rsidR="00A26DB5" w:rsidRDefault="00A26DB5" w:rsidP="00B273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Maintain Weight</w:t>
            </w:r>
            <w:r w:rsidR="00B03D07">
              <w:br/>
              <w:t xml:space="preserve">(Approx. </w:t>
            </w:r>
            <w:proofErr w:type="spellStart"/>
            <w:r w:rsidR="00B03D07">
              <w:t>cal</w:t>
            </w:r>
            <w:proofErr w:type="spellEnd"/>
            <w:r w:rsidR="00B03D07">
              <w:t>/day)</w:t>
            </w:r>
          </w:p>
        </w:tc>
      </w:tr>
      <w:tr w:rsidR="00A26DB5" w:rsidTr="00B03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 w:val="restart"/>
          </w:tcPr>
          <w:p w:rsidR="00A26DB5" w:rsidRDefault="00A26DB5" w:rsidP="00A26DB5">
            <w:pPr>
              <w:jc w:val="right"/>
            </w:pPr>
            <w:r>
              <w:t xml:space="preserve">Male </w:t>
            </w: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11 - 13</w:t>
            </w:r>
          </w:p>
        </w:tc>
        <w:tc>
          <w:tcPr>
            <w:tcW w:w="1843" w:type="dxa"/>
          </w:tcPr>
          <w:p w:rsidR="00A26DB5" w:rsidRDefault="00A26DB5" w:rsidP="00B03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2200 </w:t>
            </w:r>
          </w:p>
        </w:tc>
      </w:tr>
      <w:tr w:rsidR="00A26DB5" w:rsidTr="00B03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/>
          </w:tcPr>
          <w:p w:rsidR="00A26DB5" w:rsidRDefault="00A26DB5" w:rsidP="00A26DB5">
            <w:pPr>
              <w:jc w:val="right"/>
            </w:pP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14 - 18</w:t>
            </w:r>
          </w:p>
        </w:tc>
        <w:tc>
          <w:tcPr>
            <w:tcW w:w="1843" w:type="dxa"/>
          </w:tcPr>
          <w:p w:rsidR="00A26DB5" w:rsidRDefault="00472DE1" w:rsidP="00B03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275</w:t>
            </w:r>
            <w:r w:rsidR="00A26DB5">
              <w:t xml:space="preserve">0 </w:t>
            </w:r>
          </w:p>
        </w:tc>
      </w:tr>
      <w:tr w:rsidR="00A26DB5" w:rsidTr="00B03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 w:val="restart"/>
          </w:tcPr>
          <w:p w:rsidR="00A26DB5" w:rsidRDefault="00A26DB5" w:rsidP="00A26DB5">
            <w:pPr>
              <w:jc w:val="right"/>
            </w:pPr>
            <w:r>
              <w:t xml:space="preserve">Female </w:t>
            </w: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– 13</w:t>
            </w:r>
          </w:p>
        </w:tc>
        <w:tc>
          <w:tcPr>
            <w:tcW w:w="1843" w:type="dxa"/>
          </w:tcPr>
          <w:p w:rsidR="00A26DB5" w:rsidRDefault="00A26DB5" w:rsidP="00B03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2000 </w:t>
            </w:r>
          </w:p>
        </w:tc>
      </w:tr>
      <w:tr w:rsidR="00A26DB5" w:rsidTr="00B03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/>
          </w:tcPr>
          <w:p w:rsidR="00A26DB5" w:rsidRDefault="00A26DB5" w:rsidP="00A26DB5"/>
        </w:tc>
        <w:tc>
          <w:tcPr>
            <w:tcW w:w="962" w:type="dxa"/>
            <w:tcBorders>
              <w:bottom w:val="single" w:sz="18" w:space="0" w:color="auto"/>
            </w:tcBorders>
          </w:tcPr>
          <w:p w:rsidR="00A26DB5" w:rsidRDefault="00A26DB5" w:rsidP="00B27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14 - 18</w:t>
            </w:r>
          </w:p>
        </w:tc>
        <w:tc>
          <w:tcPr>
            <w:tcW w:w="1843" w:type="dxa"/>
            <w:tcBorders>
              <w:bottom w:val="single" w:sz="18" w:space="0" w:color="auto"/>
            </w:tcBorders>
          </w:tcPr>
          <w:p w:rsidR="00A26DB5" w:rsidRDefault="00A26DB5" w:rsidP="00B03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2100 </w:t>
            </w:r>
          </w:p>
        </w:tc>
      </w:tr>
    </w:tbl>
    <w:p w:rsidR="0017458F" w:rsidRDefault="0017458F" w:rsidP="008D6E81"/>
    <w:p w:rsidR="00B27362" w:rsidRDefault="00A26DB5" w:rsidP="008D6E81">
      <w:r>
        <w:t>To lose weight a person should reduce their calorie intake by 500 calories per day and to gain weight a person should increase their calorie intake by 500 calories per day.</w:t>
      </w:r>
    </w:p>
    <w:p w:rsidR="00A26DB5" w:rsidRDefault="00A26DB5" w:rsidP="00A26DB5">
      <w:pPr>
        <w:pStyle w:val="ListParagraph"/>
        <w:numPr>
          <w:ilvl w:val="0"/>
          <w:numId w:val="1"/>
        </w:numPr>
        <w:ind w:left="284"/>
      </w:pPr>
      <w:r>
        <w:t>In order to get into a healthy weight range, how many calories per day should each person have? (2 marks: 1, 1)</w:t>
      </w:r>
    </w:p>
    <w:p w:rsidR="00A26DB5" w:rsidRDefault="00A26DB5" w:rsidP="00A26DB5">
      <w:pPr>
        <w:pStyle w:val="ListParagraph"/>
        <w:ind w:left="284"/>
      </w:pPr>
    </w:p>
    <w:p w:rsidR="00A26DB5" w:rsidRDefault="00A26DB5" w:rsidP="00A26DB5">
      <w:pPr>
        <w:pStyle w:val="ListParagraph"/>
        <w:numPr>
          <w:ilvl w:val="1"/>
          <w:numId w:val="1"/>
        </w:numPr>
      </w:pPr>
      <w:r>
        <w:t>Adam ____</w:t>
      </w:r>
      <w:r w:rsidR="00883CF9">
        <w:t>___________</w:t>
      </w:r>
      <w:r>
        <w:t>__________</w:t>
      </w:r>
      <w:r>
        <w:br/>
      </w:r>
    </w:p>
    <w:p w:rsidR="00A26DB5" w:rsidRDefault="00A26DB5" w:rsidP="00A26DB5">
      <w:pPr>
        <w:pStyle w:val="ListParagraph"/>
        <w:numPr>
          <w:ilvl w:val="1"/>
          <w:numId w:val="1"/>
        </w:numPr>
      </w:pPr>
      <w:r>
        <w:t>Alison ___</w:t>
      </w:r>
      <w:r w:rsidR="00883CF9">
        <w:t>______</w:t>
      </w:r>
      <w:r>
        <w:t>________________</w:t>
      </w:r>
    </w:p>
    <w:p w:rsidR="00A26DB5" w:rsidRDefault="00A26DB5" w:rsidP="00A26DB5"/>
    <w:p w:rsidR="009568CF" w:rsidRDefault="0017458F" w:rsidP="009568CF">
      <w:pPr>
        <w:pStyle w:val="ListParagraph"/>
        <w:numPr>
          <w:ilvl w:val="0"/>
          <w:numId w:val="1"/>
        </w:numPr>
        <w:ind w:left="426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-83574</wp:posOffset>
                </wp:positionH>
                <wp:positionV relativeFrom="paragraph">
                  <wp:posOffset>595773</wp:posOffset>
                </wp:positionV>
                <wp:extent cx="6882580" cy="1887794"/>
                <wp:effectExtent l="0" t="0" r="13970" b="1778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2580" cy="1887794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" o:spid="_x0000_s1026" style="position:absolute;margin-left:-6.6pt;margin-top:46.9pt;width:541.95pt;height:14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" filled="f" strokecolor="black [3200]"/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68480" behindDoc="0" locked="0" layoutInCell="1" allowOverlap="1" wp14:anchorId="53B40997" wp14:editId="3CE0C324">
            <wp:simplePos x="0" y="0"/>
            <wp:positionH relativeFrom="column">
              <wp:posOffset>2864485</wp:posOffset>
            </wp:positionH>
            <wp:positionV relativeFrom="paragraph">
              <wp:posOffset>294005</wp:posOffset>
            </wp:positionV>
            <wp:extent cx="3857625" cy="3460750"/>
            <wp:effectExtent l="0" t="0" r="9525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BC8">
        <w:t xml:space="preserve">Adam and Alison were given the following 2 options for the day. </w:t>
      </w:r>
      <w:r w:rsidR="009568CF">
        <w:t>Calculate the number of calories for each option.</w:t>
      </w:r>
      <w:r w:rsidR="003858F8">
        <w:t xml:space="preserve"> (</w:t>
      </w:r>
      <w:r w:rsidR="00CA60AE">
        <w:t>9</w:t>
      </w:r>
      <w:r w:rsidR="003858F8">
        <w:t xml:space="preserve"> marks: 3, 3</w:t>
      </w:r>
      <w:r w:rsidR="00CA60AE">
        <w:t>, 3</w:t>
      </w:r>
      <w:r w:rsidR="003858F8">
        <w:t>)</w:t>
      </w:r>
      <w:r w:rsidR="009568CF">
        <w:br/>
      </w:r>
    </w:p>
    <w:p w:rsidR="004F0BC8" w:rsidRPr="009568CF" w:rsidRDefault="0017458F" w:rsidP="0017458F">
      <w:pPr>
        <w:ind w:left="45" w:firstLine="21"/>
        <w:rPr>
          <w:u w:val="single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3B9E0" wp14:editId="7E5E9ABE">
                <wp:simplePos x="0" y="0"/>
                <wp:positionH relativeFrom="column">
                  <wp:posOffset>24929</wp:posOffset>
                </wp:positionH>
                <wp:positionV relativeFrom="paragraph">
                  <wp:posOffset>253426</wp:posOffset>
                </wp:positionV>
                <wp:extent cx="2703871" cy="1297858"/>
                <wp:effectExtent l="0" t="0" r="127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871" cy="1297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210" w:rsidRDefault="00305210" w:rsidP="009568CF">
                            <w:r w:rsidRPr="008669C7">
                              <w:rPr>
                                <w:b/>
                              </w:rPr>
                              <w:t>Breakfast</w:t>
                            </w:r>
                            <w:r>
                              <w:t xml:space="preserve"> -   </w:t>
                            </w:r>
                            <w:proofErr w:type="gramStart"/>
                            <w:r>
                              <w:t>1  Starbucks</w:t>
                            </w:r>
                            <w:proofErr w:type="gramEnd"/>
                            <w:r>
                              <w:t xml:space="preserve"> Dark Berry Mocha Frappuccino</w:t>
                            </w:r>
                          </w:p>
                          <w:p w:rsidR="00305210" w:rsidRDefault="00305210" w:rsidP="009568CF">
                            <w:r w:rsidRPr="008669C7">
                              <w:rPr>
                                <w:b/>
                              </w:rPr>
                              <w:t>Lunch</w:t>
                            </w:r>
                            <w:r>
                              <w:t xml:space="preserve"> – 1 Subway </w:t>
                            </w:r>
                            <w:proofErr w:type="spellStart"/>
                            <w:r>
                              <w:t>Footlong</w:t>
                            </w:r>
                            <w:proofErr w:type="spellEnd"/>
                            <w:r>
                              <w:t xml:space="preserve"> Chicken Teriyaki</w:t>
                            </w:r>
                          </w:p>
                          <w:p w:rsidR="00305210" w:rsidRDefault="00305210" w:rsidP="009568CF">
                            <w:r w:rsidRPr="008669C7">
                              <w:rPr>
                                <w:b/>
                              </w:rPr>
                              <w:t>Dinner</w:t>
                            </w:r>
                            <w:r>
                              <w:t xml:space="preserve"> – 2 slices of Supreme Pizza from Pizza Hut</w:t>
                            </w:r>
                          </w:p>
                          <w:p w:rsidR="00305210" w:rsidRDefault="00305210" w:rsidP="009568CF"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95pt;margin-top:19.95pt;width:212.9pt;height:10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" fillcolor="white [3201]" stroked="f" strokeweight=".5pt">
                <v:textbox>
                  <w:txbxContent>
                    <w:p w:rsidR="00305210" w:rsidRDefault="00305210" w:rsidP="009568CF">
                      <w:r w:rsidRPr="008669C7">
                        <w:rPr>
                          <w:b/>
                        </w:rPr>
                        <w:t>Breakfast</w:t>
                      </w:r>
                      <w:r>
                        <w:t xml:space="preserve"> -   </w:t>
                      </w:r>
                      <w:proofErr w:type="gramStart"/>
                      <w:r>
                        <w:t>1  Starbucks</w:t>
                      </w:r>
                      <w:proofErr w:type="gramEnd"/>
                      <w:r>
                        <w:t xml:space="preserve"> Dark Berry Mocha Frappuccino</w:t>
                      </w:r>
                    </w:p>
                    <w:p w:rsidR="00305210" w:rsidRDefault="00305210" w:rsidP="009568CF">
                      <w:r w:rsidRPr="008669C7">
                        <w:rPr>
                          <w:b/>
                        </w:rPr>
                        <w:t>Lunch</w:t>
                      </w:r>
                      <w:r>
                        <w:t xml:space="preserve"> – 1 Subway </w:t>
                      </w:r>
                      <w:proofErr w:type="spellStart"/>
                      <w:r>
                        <w:t>Footlong</w:t>
                      </w:r>
                      <w:proofErr w:type="spellEnd"/>
                      <w:r>
                        <w:t xml:space="preserve"> Chicken Teriyaki</w:t>
                      </w:r>
                    </w:p>
                    <w:p w:rsidR="00305210" w:rsidRDefault="00305210" w:rsidP="009568CF">
                      <w:r w:rsidRPr="008669C7">
                        <w:rPr>
                          <w:b/>
                        </w:rPr>
                        <w:t>Dinner</w:t>
                      </w:r>
                      <w:r>
                        <w:t xml:space="preserve"> – 2 slices of Supreme Pizza from Pizza Hut</w:t>
                      </w:r>
                    </w:p>
                    <w:p w:rsidR="00305210" w:rsidRDefault="00305210" w:rsidP="009568CF"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68CF" w:rsidRPr="009568CF">
        <w:rPr>
          <w:u w:val="single"/>
        </w:rPr>
        <w:t>OPTION 1</w:t>
      </w: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A2089B" w:rsidRDefault="0017458F">
      <w:pPr>
        <w:rPr>
          <w:b/>
          <w:u w:val="single"/>
        </w:rPr>
      </w:pPr>
      <w:r>
        <w:t>a) What is the total number of calories for Option 1? Show working.</w:t>
      </w:r>
      <w:r w:rsidR="00A2089B">
        <w:rPr>
          <w:b/>
          <w:u w:val="single"/>
        </w:rPr>
        <w:br w:type="page"/>
      </w:r>
    </w:p>
    <w:p w:rsidR="009568CF" w:rsidRPr="00A2089B" w:rsidRDefault="00734805" w:rsidP="00A26DB5">
      <w:pPr>
        <w:rPr>
          <w:b/>
          <w:u w:val="single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73600" behindDoc="0" locked="0" layoutInCell="1" allowOverlap="1" wp14:anchorId="4399B480" wp14:editId="7AAE6E22">
            <wp:simplePos x="0" y="0"/>
            <wp:positionH relativeFrom="column">
              <wp:posOffset>2296795</wp:posOffset>
            </wp:positionH>
            <wp:positionV relativeFrom="paragraph">
              <wp:posOffset>107950</wp:posOffset>
            </wp:positionV>
            <wp:extent cx="3178810" cy="113220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AC6786" wp14:editId="380C63A3">
                <wp:simplePos x="0" y="0"/>
                <wp:positionH relativeFrom="column">
                  <wp:posOffset>2166257</wp:posOffset>
                </wp:positionH>
                <wp:positionV relativeFrom="paragraph">
                  <wp:posOffset>315686</wp:posOffset>
                </wp:positionV>
                <wp:extent cx="2710543" cy="1251382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543" cy="1251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210" w:rsidRDefault="003052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27" type="#_x0000_t202" style="position:absolute;margin-left:170.55pt;margin-top:24.85pt;width:213.45pt;height:98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" fillcolor="white [3201]" stroked="f" strokeweight=".5pt">
                <v:textbox>
                  <w:txbxContent>
                    <w:p w:rsidR="00305210" w:rsidRDefault="00305210"/>
                  </w:txbxContent>
                </v:textbox>
              </v:shape>
            </w:pict>
          </mc:Fallback>
        </mc:AlternateContent>
      </w:r>
      <w:r w:rsidR="0017458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5723AE" wp14:editId="00009E49">
                <wp:simplePos x="0" y="0"/>
                <wp:positionH relativeFrom="column">
                  <wp:posOffset>-132735</wp:posOffset>
                </wp:positionH>
                <wp:positionV relativeFrom="paragraph">
                  <wp:posOffset>-152400</wp:posOffset>
                </wp:positionV>
                <wp:extent cx="6862916" cy="4955458"/>
                <wp:effectExtent l="0" t="0" r="14605" b="1714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2916" cy="4955458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210" w:rsidRDefault="00305210" w:rsidP="007348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28" style="position:absolute;margin-left:-10.45pt;margin-top:-12pt;width:540.4pt;height:39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" filled="f" strokecolor="black [3200]">
                <v:textbox>
                  <w:txbxContent>
                    <w:p w:rsidR="00305210" w:rsidRDefault="00305210" w:rsidP="0073480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2089B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2C5025B" wp14:editId="4AF81A80">
                <wp:simplePos x="0" y="0"/>
                <wp:positionH relativeFrom="column">
                  <wp:posOffset>-266065</wp:posOffset>
                </wp:positionH>
                <wp:positionV relativeFrom="paragraph">
                  <wp:posOffset>-152400</wp:posOffset>
                </wp:positionV>
                <wp:extent cx="5039360" cy="4876165"/>
                <wp:effectExtent l="0" t="0" r="8890" b="635"/>
                <wp:wrapTight wrapText="bothSides">
                  <wp:wrapPolygon edited="0">
                    <wp:start x="6369" y="0"/>
                    <wp:lineTo x="6369" y="1350"/>
                    <wp:lineTo x="2940" y="1941"/>
                    <wp:lineTo x="2041" y="2194"/>
                    <wp:lineTo x="2041" y="6751"/>
                    <wp:lineTo x="1470" y="7426"/>
                    <wp:lineTo x="1306" y="7764"/>
                    <wp:lineTo x="1225" y="14346"/>
                    <wp:lineTo x="5226" y="14852"/>
                    <wp:lineTo x="0" y="14936"/>
                    <wp:lineTo x="0" y="19071"/>
                    <wp:lineTo x="408" y="20253"/>
                    <wp:lineTo x="408" y="21012"/>
                    <wp:lineTo x="4654" y="21518"/>
                    <wp:lineTo x="10288" y="21518"/>
                    <wp:lineTo x="16576" y="21518"/>
                    <wp:lineTo x="16739" y="20421"/>
                    <wp:lineTo x="16086" y="20337"/>
                    <wp:lineTo x="14208" y="19915"/>
                    <wp:lineTo x="14126" y="14852"/>
                    <wp:lineTo x="15351" y="14852"/>
                    <wp:lineTo x="16739" y="14092"/>
                    <wp:lineTo x="16657" y="13502"/>
                    <wp:lineTo x="18372" y="13502"/>
                    <wp:lineTo x="19270" y="12995"/>
                    <wp:lineTo x="19352" y="8185"/>
                    <wp:lineTo x="18699" y="8101"/>
                    <wp:lineTo x="6532" y="8101"/>
                    <wp:lineTo x="21556" y="7595"/>
                    <wp:lineTo x="21556" y="2025"/>
                    <wp:lineTo x="9472" y="1350"/>
                    <wp:lineTo x="9472" y="0"/>
                    <wp:lineTo x="6369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360" cy="4876165"/>
                          <a:chOff x="0" y="0"/>
                          <a:chExt cx="4933950" cy="4973458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342900" y="504825"/>
                            <a:ext cx="1133475" cy="1562100"/>
                            <a:chOff x="0" y="0"/>
                            <a:chExt cx="1133475" cy="1562100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1247775"/>
                              <a:ext cx="11334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Pr="00A86A29" w:rsidRDefault="00305210" w:rsidP="00A2089B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A86A29">
                                  <w:rPr>
                                    <w:sz w:val="24"/>
                                  </w:rPr>
                                  <w:t xml:space="preserve">1 cup = 100 </w:t>
                                </w:r>
                                <w:proofErr w:type="spellStart"/>
                                <w:r w:rsidRPr="00A86A29">
                                  <w:rPr>
                                    <w:sz w:val="24"/>
                                  </w:rP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1925" y="0"/>
                              <a:ext cx="857250" cy="1247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1" name="Group 21"/>
                        <wpg:cNvGrpSpPr/>
                        <wpg:grpSpPr>
                          <a:xfrm>
                            <a:off x="1352550" y="0"/>
                            <a:ext cx="1095375" cy="1615364"/>
                            <a:chOff x="0" y="0"/>
                            <a:chExt cx="1095375" cy="1615364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2875" y="0"/>
                              <a:ext cx="657225" cy="133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23"/>
                          <wps:cNvSpPr txBox="1"/>
                          <wps:spPr>
                            <a:xfrm>
                              <a:off x="0" y="1333499"/>
                              <a:ext cx="1095375" cy="2818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1 cup = 130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22" t="3721" b="15349"/>
                          <a:stretch/>
                        </pic:blipFill>
                        <pic:spPr bwMode="auto">
                          <a:xfrm>
                            <a:off x="2447925" y="476250"/>
                            <a:ext cx="24860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5" name="Group 25"/>
                        <wpg:cNvGrpSpPr/>
                        <wpg:grpSpPr>
                          <a:xfrm>
                            <a:off x="314325" y="2066925"/>
                            <a:ext cx="1152525" cy="1238661"/>
                            <a:chOff x="0" y="0"/>
                            <a:chExt cx="1152525" cy="1238661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52525" cy="92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7" name="Text Box 27"/>
                          <wps:cNvSpPr txBox="1"/>
                          <wps:spPr>
                            <a:xfrm>
                              <a:off x="0" y="923925"/>
                              <a:ext cx="1104792" cy="31473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1 steak = 258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oup 28"/>
                        <wpg:cNvGrpSpPr/>
                        <wpg:grpSpPr>
                          <a:xfrm>
                            <a:off x="1571625" y="1914525"/>
                            <a:ext cx="943146" cy="1142924"/>
                            <a:chOff x="0" y="0"/>
                            <a:chExt cx="943146" cy="1142924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 descr="http://t2.gstatic.com/images?q=tbn:ANd9GcQj-B6gHWim8GZ92pPaGyXBQGiR0HPkGr1bb17JfMIlb3WElnDi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500" r="18500"/>
                            <a:stretch/>
                          </pic:blipFill>
                          <pic:spPr bwMode="auto">
                            <a:xfrm>
                              <a:off x="228600" y="0"/>
                              <a:ext cx="581025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0" name="Text Box 30"/>
                          <wps:cNvSpPr txBox="1"/>
                          <wps:spPr>
                            <a:xfrm>
                              <a:off x="0" y="885825"/>
                              <a:ext cx="943146" cy="25709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50 g = 270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" name="Group 31"/>
                        <wpg:cNvGrpSpPr/>
                        <wpg:grpSpPr>
                          <a:xfrm>
                            <a:off x="2533650" y="1885950"/>
                            <a:ext cx="1828800" cy="1400747"/>
                            <a:chOff x="0" y="0"/>
                            <a:chExt cx="1828800" cy="1400747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http://thumbs.dreamstime.com/z/mixed-vegetables-plate-isolated-34620083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4464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3" name="Text Box 33"/>
                          <wps:cNvSpPr txBox="1"/>
                          <wps:spPr>
                            <a:xfrm>
                              <a:off x="152400" y="1143000"/>
                              <a:ext cx="1092358" cy="25774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1 plate = 230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" name="Group 34"/>
                        <wpg:cNvGrpSpPr/>
                        <wpg:grpSpPr>
                          <a:xfrm>
                            <a:off x="2381250" y="3390900"/>
                            <a:ext cx="1377104" cy="1582558"/>
                            <a:chOff x="0" y="0"/>
                            <a:chExt cx="1377104" cy="1582558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9550" y="0"/>
                              <a:ext cx="619125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6" name="Text Box 36"/>
                          <wps:cNvSpPr txBox="1"/>
                          <wps:spPr>
                            <a:xfrm>
                              <a:off x="0" y="1314423"/>
                              <a:ext cx="1377104" cy="2681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1  ice</w:t>
                                </w:r>
                                <w:proofErr w:type="gramEnd"/>
                                <w:r>
                                  <w:t xml:space="preserve"> cream = 333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Group 37"/>
                        <wpg:cNvGrpSpPr/>
                        <wpg:grpSpPr>
                          <a:xfrm>
                            <a:off x="0" y="3467100"/>
                            <a:ext cx="1981200" cy="1378996"/>
                            <a:chOff x="0" y="0"/>
                            <a:chExt cx="1981200" cy="1378996"/>
                          </a:xfrm>
                        </wpg:grpSpPr>
                        <wps:wsp>
                          <wps:cNvPr id="38" name="Text Box 38"/>
                          <wps:cNvSpPr txBox="1"/>
                          <wps:spPr>
                            <a:xfrm>
                              <a:off x="133350" y="914400"/>
                              <a:ext cx="1771650" cy="4645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Subway </w:t>
                                </w:r>
                                <w:proofErr w:type="spellStart"/>
                                <w:r>
                                  <w:t>footlong</w:t>
                                </w:r>
                                <w:proofErr w:type="spellEnd"/>
                                <w:r>
                                  <w:t xml:space="preserve"> Club </w:t>
                                </w:r>
                                <w:r>
                                  <w:br/>
                                  <w:t>640 calories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" name="Picture 39" descr="http://t0.gstatic.com/images?q=tbn:ANd9GcS5k_eF7PTRimh9KSX961HwamuNO0_98goi-1uDcqiYpVC0Xy5L7Q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9812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29" style="position:absolute;margin-left:-20.95pt;margin-top:-12pt;width:396.8pt;height:383.95pt;z-index:-251655168;mso-width-relative:margin;mso-height-relative:margin" coordsize="49339,4973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">
                <v:group id="Group 18" o:spid="_x0000_s1030" style="position:absolute;left:3429;top:5048;width:11334;height:15621" coordsize="11334,15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Text Box 19" o:spid="_x0000_s1031" type="#_x0000_t202" style="position:absolute;top:12477;width:1133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  <v:textbox>
                      <w:txbxContent>
                        <w:p w:rsidR="00305210" w:rsidRPr="00A86A29" w:rsidRDefault="00305210" w:rsidP="00A2089B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A86A29">
                            <w:rPr>
                              <w:sz w:val="24"/>
                            </w:rPr>
                            <w:t xml:space="preserve">1 cup = 100 </w:t>
                          </w:r>
                          <w:proofErr w:type="spellStart"/>
                          <w:r w:rsidRPr="00A86A29">
                            <w:rPr>
                              <w:sz w:val="24"/>
                            </w:rP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  <v:shape id="Picture 20" o:spid="_x0000_s1032" type="#_x0000_t75" style="position:absolute;left:1619;width:8572;height:12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+CmW8AAAA2wAAAA8AAABkcnMvZG93bnJldi54bWxET70KwjAQ3gXfIZzgIpraQaUaRRRBEESr&#10;i9vRnG2xuZQman17MwiOH9//YtWaSryocaVlBeNRBII4s7rkXMH1shvOQDiPrLGyTAo+5GC17HYW&#10;mGj75jO9Up+LEMIuQQWF93UipcsKMuhGtiYO3N02Bn2ATS51g+8QbioZR9FEGiw5NBRY06ag7JE+&#10;jYIn4c7bzVRvo/Q04EN9vNl4oFS/167nIDy1/i/+ufdaQRzWhy/hB8jl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E/gplvAAAANsAAAAPAAAAAAAAAAAAAAAAAJ8CAABkcnMv&#10;ZG93bnJldi54bWxQSwUGAAAAAAQABAD3AAAAiAMAAAAA&#10;">
                    <v:imagedata r:id="rId18" o:title=""/>
                    <v:path arrowok="t"/>
                  </v:shape>
                </v:group>
                <v:group id="Group 21" o:spid="_x0000_s1033" style="position:absolute;left:13525;width:10954;height:16153" coordsize="10953,16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2" o:spid="_x0000_s1034" type="#_x0000_t75" style="position:absolute;left:1428;width:6573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IusLAAAAA2wAAAA8AAABkcnMvZG93bnJldi54bWxEj0GLwjAUhO/C/ofwFryIphYUqUYRQfBq&#10;V0Fvj+ZtU7Z5KU1a6783woLHYWa+YTa7wdaip9ZXjhXMZwkI4sLpiksFl5/jdAXCB2SNtWNS8CQP&#10;u+3XaIOZdg8+U5+HUkQI+wwVmBCaTEpfGLLoZ64hjt6vay2GKNtS6hYfEW5rmSbJUlqsOC4YbOhg&#10;qPjLO6ugvBnu83S5uGre32/dtcPnYqLU+HvYr0EEGsIn/N8+aQVpCu8v8QfI7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Qi6wsAAAADbAAAADwAAAAAAAAAAAAAAAACfAgAA&#10;ZHJzL2Rvd25yZXYueG1sUEsFBgAAAAAEAAQA9wAAAIwDAAAAAA==&#10;">
                    <v:imagedata r:id="rId19" o:title=""/>
                    <v:path arrowok="t"/>
                  </v:shape>
                  <v:shape id="Text Box 23" o:spid="_x0000_s1035" type="#_x0000_t202" style="position:absolute;top:13334;width:10953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1 cup = 130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Picture 24" o:spid="_x0000_s1036" type="#_x0000_t75" style="position:absolute;left:24479;top:4762;width:24860;height:12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By6vCAAAA2wAAAA8AAABkcnMvZG93bnJldi54bWxEj19rwjAUxd8H+w7hDnzTdCJDO1NxA8En&#10;UTf2fGmuTW1z0yVROz+9EYQ9Hs6fH2e+6G0rzuRD7VjB6ygDQVw6XXOl4PtrNZyCCBFZY+uYFPxR&#10;gEXx/DTHXLsL7+i8j5VIIxxyVGBi7HIpQ2nIYhi5jjh5B+ctxiR9JbXHSxq3rRxn2Zu0WHMiGOzo&#10;01DZ7E82ca/cN5ulrPwP/263H7PjzJmrUoOXfvkOIlIf/8OP9lorGE/g/iX9AFn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wcurwgAAANsAAAAPAAAAAAAAAAAAAAAAAJ8C&#10;AABkcnMvZG93bnJldi54bWxQSwUGAAAAAAQABAD3AAAAjgMAAAAA&#10;">
                  <v:imagedata r:id="rId20" o:title="" croptop="2439f" cropbottom="10059f" cropleft="28523f"/>
                  <v:path arrowok="t"/>
                </v:shape>
                <v:group id="Group 25" o:spid="_x0000_s1037" style="position:absolute;left:3143;top:20669;width:11525;height:12386" coordsize="11525,12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26" o:spid="_x0000_s1038" type="#_x0000_t75" style="position:absolute;width:11525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0do3BAAAA2wAAAA8AAABkcnMvZG93bnJldi54bWxEj0+LwjAUxO8LfofwhL2tqSKi1ShiKXr1&#10;D3p9NM+2mLyUJmr77TfCwh6HmfkNs9p01ogXtb52rGA8SkAQF07XXCq4nPOfOQgfkDUax6SgJw+b&#10;9eBrhal2bz7S6xRKESHsU1RQhdCkUvqiIot+5Bri6N1dazFE2ZZSt/iOcGvkJElm0mLNcaHChnYV&#10;FY/T0yrIcXq5LR7GGd9nx0V23ed9dlPqe9htlyACdeE//Nc+aAWTGXy+xB8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G0do3BAAAA2wAAAA8AAAAAAAAAAAAAAAAAnwIA&#10;AGRycy9kb3ducmV2LnhtbFBLBQYAAAAABAAEAPcAAACNAwAAAAA=&#10;">
                    <v:imagedata r:id="rId21" o:title=""/>
                    <v:path arrowok="t"/>
                  </v:shape>
                  <v:shape id="Text Box 27" o:spid="_x0000_s1039" type="#_x0000_t202" style="position:absolute;top:9239;width:11047;height:31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/bB8QA&#10;AADb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J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f2wfEAAAA2wAAAA8AAAAAAAAAAAAAAAAAmAIAAGRycy9k&#10;b3ducmV2LnhtbFBLBQYAAAAABAAEAPUAAACJAwAAAAA=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1 steak = 258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8" o:spid="_x0000_s1040" style="position:absolute;left:15716;top:19145;width:9431;height:11429" coordsize="9431,11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Picture 29" o:spid="_x0000_s1041" type="#_x0000_t75" alt="http://t2.gstatic.com/images?q=tbn:ANd9GcQj-B6gHWim8GZ92pPaGyXBQGiR0HPkGr1bb17JfMIlb3WElnDi" style="position:absolute;left:2286;width:5810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7JjnEAAAA2wAAAA8AAABkcnMvZG93bnJldi54bWxEj0GLwjAUhO/C/ofwFrxpukXE7RplFQQR&#10;VLRe9vZo3rbF5qU0sVZ/vREEj8PMfMNM552pREuNKy0r+BpGIIgzq0vOFZzS1WACwnlkjZVlUnAj&#10;B/PZR2+KibZXPlB79LkIEHYJKii8rxMpXVaQQTe0NXHw/m1j0AfZ5FI3eA1wU8k4isbSYMlhocCa&#10;lgVl5+PFKOh2+7/Nab+Nzwu+L9N2N0pdtlaq/9n9/oDw1Pl3+NVeawXxNzy/hB8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7JjnEAAAA2wAAAA8AAAAAAAAAAAAAAAAA&#10;nwIAAGRycy9kb3ducmV2LnhtbFBLBQYAAAAABAAEAPcAAACQAwAAAAA=&#10;">
                    <v:imagedata r:id="rId22" o:title="ANd9GcQj-B6gHWim8GZ92pPaGyXBQGiR0HPkGr1bb17JfMIlb3WElnDi" cropleft="11469f" cropright="12124f"/>
                    <v:path arrowok="t"/>
                  </v:shape>
                  <v:shape id="Text Box 30" o:spid="_x0000_s1042" type="#_x0000_t202" style="position:absolute;top:8858;width:9431;height:25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/VrsIA&#10;AADbAAAADwAAAGRycy9kb3ducmV2LnhtbERPz2uDMBS+D/Y/hFfYbY22MNQ1LUUoeOgOcxu7Psyr&#10;Ss2LS1K1//1yGOz48f3eHRYziImc7y0rSNcJCOLG6p5bBZ8fp+cMhA/IGgfLpOBOHg77x4cdFtrO&#10;/E5THVoRQ9gXqKALYSyk9E1HBv3ajsSRu1hnMEToWqkdzjHcDHKTJC/SYM+xocORyo6aa30zCt7K&#10;vM6qzd1959vqVGc/qT1nX0o9rZbjK4hAS/gX/7krrWAb18cv8Qf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9WuwgAAANsAAAAPAAAAAAAAAAAAAAAAAJgCAABkcnMvZG93&#10;bnJldi54bWxQSwUGAAAAAAQABAD1AAAAhwMAAAAA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50 g = 270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1" o:spid="_x0000_s1043" style="position:absolute;left:25336;top:18859;width:18288;height:14007" coordsize="18288,14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Picture 32" o:spid="_x0000_s1044" type="#_x0000_t75" alt="http://thumbs.dreamstime.com/z/mixed-vegetables-plate-isolated-34620083.jpg" style="position:absolute;width:18288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bdqHBAAAA2wAAAA8AAABkcnMvZG93bnJldi54bWxEj9GKwjAURN8X/IdwBd/WVF1EqlFkWcH1&#10;zeoHXJprW21uapJq3a83C4KPw8ycYRarztTiRs5XlhWMhgkI4tzqigsFx8PmcwbCB2SNtWVS8CAP&#10;q2XvY4Gptnfe0y0LhYgQ9ikqKENoUil9XpJBP7QNcfRO1hkMUbpCaof3CDe1HCfJVBqsOC6U2NB3&#10;Sfkla42Cn9+padbtOZtIvH6x+8N9W++UGvS79RxEoC68w6/2ViuYjOH/S/wBcvk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bdqHBAAAA2wAAAA8AAAAAAAAAAAAAAAAAnwIA&#10;AGRycy9kb3ducmV2LnhtbFBLBQYAAAAABAAEAPcAAACNAwAAAAA=&#10;">
                    <v:imagedata r:id="rId23" o:title="mixed-vegetables-plate-isolated-34620083" cropbottom="9479f"/>
                    <v:path arrowok="t"/>
                  </v:shape>
                  <v:shape id="Text Box 33" o:spid="_x0000_s1045" type="#_x0000_t202" style="position:absolute;left:1524;top:11430;width:10923;height:2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1L2cMA&#10;AADbAAAADwAAAGRycy9kb3ducmV2LnhtbESPQWvCQBSE74X+h+UVeqsbDUiMriKCkEN7MCpeH9ln&#10;Esy+jburxn/fLRQ8DjPzDbNYDaYTd3K+taxgPEpAEFdWt1wrOOy3XxkIH5A1dpZJwZM8rJbvbwvM&#10;tX3wju5lqEWEsM9RQRNCn0vpq4YM+pHtiaN3ts5giNLVUjt8RLjp5CRJptJgy3GhwZ42DVWX8mYU&#10;/GxmZVZMnu40S4ttmV3H9js7KvX5MaznIAIN4RX+bxdaQZrC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1L2cMAAADbAAAADwAAAAAAAAAAAAAAAACYAgAAZHJzL2Rv&#10;d25yZXYueG1sUEsFBgAAAAAEAAQA9QAAAIgDAAAAAA==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1 plate = 230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4" o:spid="_x0000_s1046" style="position:absolute;left:23812;top:33909;width:13771;height:15825" coordsize="13771,1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Picture 35" o:spid="_x0000_s1047" type="#_x0000_t75" style="position:absolute;left:2095;width:6191;height:1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LvBHBAAAA2wAAAA8AAABkcnMvZG93bnJldi54bWxEj0+LwjAUxO8LfofwBG9rqmEXqUYRURFP&#10;/gOvj+bZFpuX0kRtv71ZEPY4zMxvmNmitZV4UuNLxxpGwwQEceZMybmGy3nzPQHhA7LByjFp6MjD&#10;Yt77mmFq3IuP9DyFXEQI+xQ1FCHUqZQ+K8iiH7qaOHo311gMUTa5NA2+ItxWcpwkv9JiyXGhwJpW&#10;BWX308NqWCrF3eGh5Pl4ve+Vy223Hm+1HvTb5RREoDb8hz/tndGgfuDvS/wBcv4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HLvBHBAAAA2wAAAA8AAAAAAAAAAAAAAAAAnwIA&#10;AGRycy9kb3ducmV2LnhtbFBLBQYAAAAABAAEAPcAAACNAwAAAAA=&#10;">
                    <v:imagedata r:id="rId24" o:title=""/>
                    <v:path arrowok="t"/>
                  </v:shape>
                  <v:shape id="Text Box 36" o:spid="_x0000_s1048" type="#_x0000_t202" style="position:absolute;top:13144;width:13771;height:26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oQcMA&#10;AADbAAAADwAAAGRycy9kb3ducmV2LnhtbESPQYvCMBSE7wv+h/AEb2uqgtRqFBGEHtaDdRevj+bZ&#10;FpuXmmS1/nuzsOBxmJlvmNWmN624k/ONZQWTcQKCuLS64UrB92n/mYLwAVlja5kUPMnDZj34WGGm&#10;7YOPdC9CJSKEfYYK6hC6TEpf1mTQj21HHL2LdQZDlK6S2uEjwk0rp0kylwYbjgs1drSrqbwWv0bB&#10;Ybco0nz6dOfFLN8X6W1iv9IfpUbDfrsEEagP7/B/O9cKZnP4+xJ/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oQcMAAADbAAAADwAAAAAAAAAAAAAAAACYAgAAZHJzL2Rv&#10;d25yZXYueG1sUEsFBgAAAAAEAAQA9QAAAIgDAAAAAA==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proofErr w:type="gramStart"/>
                          <w:r>
                            <w:t>1  ice</w:t>
                          </w:r>
                          <w:proofErr w:type="gramEnd"/>
                          <w:r>
                            <w:t xml:space="preserve"> cream = 333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7" o:spid="_x0000_s1049" style="position:absolute;top:34671;width:19812;height:13789" coordsize="19812,137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Text Box 38" o:spid="_x0000_s1050" type="#_x0000_t202" style="position:absolute;left:1333;top:9144;width:17717;height:4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XvsIA&#10;AADbAAAADwAAAGRycy9kb3ducmV2LnhtbERPy2rCQBTdC/7DcAtupE40qCV1FCn1QXc1fdDdJXOb&#10;BDN3QmZM4t87C8Hl4bxXm95UoqXGlZYVTCcRCOLM6pJzBV/p7vkFhPPIGivLpOBKDjbr4WCFibYd&#10;f1J78rkIIewSVFB4XydSuqwgg25ia+LA/dvGoA+wyaVusAvhppKzKFpIgyWHhgJreisoO58uRsHf&#10;OP/9cP3+u4vncf1+aNPlj06VGj3121cQnnr/EN/dR60gDmPDl/A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Be+wgAAANsAAAAPAAAAAAAAAAAAAAAAAJgCAABkcnMvZG93&#10;bnJldi54bWxQSwUGAAAAAAQABAD1AAAAhwMAAAAA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Subway </w:t>
                          </w:r>
                          <w:proofErr w:type="spellStart"/>
                          <w:r>
                            <w:t>footlong</w:t>
                          </w:r>
                          <w:proofErr w:type="spellEnd"/>
                          <w:r>
                            <w:t xml:space="preserve"> Club </w:t>
                          </w:r>
                          <w:r>
                            <w:br/>
                            <w:t>640 calories</w:t>
                          </w:r>
                        </w:p>
                      </w:txbxContent>
                    </v:textbox>
                  </v:shape>
                  <v:shape id="Picture 39" o:spid="_x0000_s1051" type="#_x0000_t75" alt="http://t0.gstatic.com/images?q=tbn:ANd9GcS5k_eF7PTRimh9KSX961HwamuNO0_98goi-1uDcqiYpVC0Xy5L7Q" style="position:absolute;width:19812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9vXXEAAAA2wAAAA8AAABkcnMvZG93bnJldi54bWxEj0FrwkAUhO8F/8PyCr3VTa0tGrMREYRe&#10;Ta16fGSfSXT3bchuY+yv7xYKHoeZ+YbJloM1oqfON44VvIwTEMSl0w1XCnafm+cZCB+QNRrHpOBG&#10;Hpb56CHDVLsrb6kvQiUihH2KCuoQ2lRKX9Zk0Y9dSxy9k+sshii7SuoOrxFujZwkybu02HBcqLGl&#10;dU3lpfi2Ckrzg8fZ3oXd5GtlNv20OB/ebko9PQ6rBYhAQ7iH/9sfWsHrHP6+xB8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9vXXEAAAA2wAAAA8AAAAAAAAAAAAAAAAA&#10;nwIAAGRycy9kb3ducmV2LnhtbFBLBQYAAAAABAAEAPcAAACQAwAAAAA=&#10;">
                    <v:imagedata r:id="rId25" o:title="ANd9GcS5k_eF7PTRimh9KSX961HwamuNO0_98goi-1uDcqiYpVC0Xy5L7Q"/>
                    <v:path arrowok="t"/>
                  </v:shape>
                </v:group>
                <w10:wrap type="tight"/>
              </v:group>
            </w:pict>
          </mc:Fallback>
        </mc:AlternateContent>
      </w:r>
      <w:r w:rsidR="009568CF" w:rsidRPr="00A2089B">
        <w:rPr>
          <w:b/>
          <w:u w:val="single"/>
        </w:rPr>
        <w:t>OPTION 2</w:t>
      </w:r>
    </w:p>
    <w:p w:rsidR="009568CF" w:rsidRDefault="009568CF" w:rsidP="00A26DB5"/>
    <w:p w:rsidR="009568CF" w:rsidRDefault="009568CF" w:rsidP="00A26DB5"/>
    <w:p w:rsidR="00A2089B" w:rsidRDefault="00A2089B" w:rsidP="00A26DB5"/>
    <w:p w:rsidR="00A2089B" w:rsidRDefault="00A2089B" w:rsidP="00A26DB5"/>
    <w:p w:rsidR="00A2089B" w:rsidRDefault="00A2089B" w:rsidP="00A26DB5"/>
    <w:p w:rsidR="00A2089B" w:rsidRDefault="00A2089B" w:rsidP="00A26DB5">
      <w:r>
        <w:tab/>
      </w:r>
      <w:r w:rsidRPr="008669C7">
        <w:rPr>
          <w:b/>
        </w:rPr>
        <w:t>Breakfast</w:t>
      </w:r>
      <w:r>
        <w:br/>
      </w:r>
      <w:r>
        <w:tab/>
        <w:t xml:space="preserve">   - 2 cups of </w:t>
      </w:r>
      <w:proofErr w:type="spellStart"/>
      <w:r>
        <w:t>Cheerios</w:t>
      </w:r>
      <w:proofErr w:type="spellEnd"/>
      <w:r>
        <w:br/>
      </w:r>
      <w:r>
        <w:tab/>
        <w:t xml:space="preserve">   - 1 ½ cups of Milk</w:t>
      </w:r>
    </w:p>
    <w:p w:rsidR="00A2089B" w:rsidRDefault="00A2089B" w:rsidP="00A26DB5">
      <w:r w:rsidRPr="008669C7">
        <w:rPr>
          <w:b/>
        </w:rPr>
        <w:t xml:space="preserve">Morning </w:t>
      </w:r>
      <w:proofErr w:type="gramStart"/>
      <w:r w:rsidRPr="008669C7">
        <w:rPr>
          <w:b/>
        </w:rPr>
        <w:t>Tea</w:t>
      </w:r>
      <w:r>
        <w:t xml:space="preserve">  -</w:t>
      </w:r>
      <w:proofErr w:type="gramEnd"/>
      <w:r>
        <w:t xml:space="preserve"> 50g Chips</w:t>
      </w:r>
    </w:p>
    <w:p w:rsidR="00A2089B" w:rsidRDefault="00A2089B" w:rsidP="00A26DB5">
      <w:r>
        <w:tab/>
      </w:r>
      <w:r w:rsidRPr="008669C7">
        <w:rPr>
          <w:b/>
        </w:rPr>
        <w:t>Lunch</w:t>
      </w:r>
      <w:r>
        <w:t xml:space="preserve"> – Subway </w:t>
      </w:r>
      <w:proofErr w:type="spellStart"/>
      <w:r>
        <w:t>footlong</w:t>
      </w:r>
      <w:proofErr w:type="spellEnd"/>
      <w:r>
        <w:t xml:space="preserve"> club sandwich</w:t>
      </w:r>
    </w:p>
    <w:p w:rsidR="00A2089B" w:rsidRDefault="00A2089B" w:rsidP="00A26DB5">
      <w:r>
        <w:tab/>
      </w:r>
      <w:r w:rsidRPr="008669C7">
        <w:rPr>
          <w:b/>
        </w:rPr>
        <w:t>Afternoon Tea</w:t>
      </w:r>
      <w:r>
        <w:t xml:space="preserve"> </w:t>
      </w:r>
      <w:proofErr w:type="gramStart"/>
      <w:r>
        <w:t>-  1</w:t>
      </w:r>
      <w:proofErr w:type="gramEnd"/>
      <w:r>
        <w:t xml:space="preserve"> apple and 1 banana</w:t>
      </w:r>
    </w:p>
    <w:p w:rsidR="00A2089B" w:rsidRDefault="00A2089B" w:rsidP="00A26DB5">
      <w:r>
        <w:tab/>
      </w:r>
      <w:r w:rsidRPr="008669C7">
        <w:rPr>
          <w:b/>
        </w:rPr>
        <w:t>Dinner</w:t>
      </w:r>
      <w:r>
        <w:br/>
        <w:t xml:space="preserve">                  </w:t>
      </w:r>
      <w:proofErr w:type="gramStart"/>
      <w:r>
        <w:t>-  1</w:t>
      </w:r>
      <w:proofErr w:type="gramEnd"/>
      <w:r>
        <w:t xml:space="preserve"> steak</w:t>
      </w:r>
      <w:r>
        <w:br/>
        <w:t xml:space="preserve">                  -  1 plate of vegetables</w:t>
      </w:r>
    </w:p>
    <w:p w:rsidR="00A2089B" w:rsidRDefault="00A2089B" w:rsidP="00A26DB5">
      <w:r>
        <w:tab/>
      </w:r>
      <w:r w:rsidRPr="008669C7">
        <w:rPr>
          <w:b/>
        </w:rPr>
        <w:t>Dessert</w:t>
      </w:r>
      <w:r w:rsidR="008669C7">
        <w:t xml:space="preserve"> – 1 </w:t>
      </w:r>
      <w:r>
        <w:t>ice cream</w:t>
      </w:r>
    </w:p>
    <w:p w:rsidR="00A2089B" w:rsidRDefault="00A2089B" w:rsidP="00A26DB5">
      <w:r>
        <w:br/>
      </w:r>
    </w:p>
    <w:p w:rsidR="00A2089B" w:rsidRDefault="003858F8" w:rsidP="00A26DB5">
      <w:r>
        <w:t>b) What is the total number of calories for Option 2? Show your working</w:t>
      </w:r>
    </w:p>
    <w:p w:rsidR="00A2089B" w:rsidRDefault="00A2089B" w:rsidP="00A26DB5"/>
    <w:p w:rsidR="00E449E4" w:rsidRDefault="00E449E4" w:rsidP="00A26DB5"/>
    <w:p w:rsidR="00E449E4" w:rsidRDefault="00E449E4" w:rsidP="00A26DB5"/>
    <w:p w:rsidR="00883CF9" w:rsidRDefault="00883CF9" w:rsidP="00A26DB5"/>
    <w:p w:rsidR="00883CF9" w:rsidRDefault="00883CF9" w:rsidP="00A26DB5"/>
    <w:p w:rsidR="004F0BC8" w:rsidRDefault="003858F8" w:rsidP="00A26DB5">
      <w:r>
        <w:t xml:space="preserve">c) </w:t>
      </w:r>
      <w:r w:rsidR="004F0BC8">
        <w:t>Which</w:t>
      </w:r>
      <w:r>
        <w:t xml:space="preserve"> would be the better option and give 2 reasons why?</w:t>
      </w: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17458F" w:rsidRDefault="0017458F">
      <w:pPr>
        <w:rPr>
          <w:b/>
          <w:noProof/>
          <w:sz w:val="24"/>
          <w:lang w:eastAsia="en-AU"/>
        </w:rPr>
      </w:pPr>
      <w:r>
        <w:rPr>
          <w:b/>
          <w:noProof/>
          <w:sz w:val="24"/>
          <w:lang w:eastAsia="en-AU"/>
        </w:rPr>
        <w:br w:type="page"/>
      </w:r>
    </w:p>
    <w:p w:rsidR="003858F8" w:rsidRPr="00CA60AE" w:rsidRDefault="0017458F" w:rsidP="00A26DB5">
      <w:pPr>
        <w:rPr>
          <w:b/>
          <w:sz w:val="24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3360" behindDoc="0" locked="0" layoutInCell="1" allowOverlap="0" wp14:anchorId="01813945" wp14:editId="557EB281">
            <wp:simplePos x="0" y="0"/>
            <wp:positionH relativeFrom="margin">
              <wp:posOffset>3055620</wp:posOffset>
            </wp:positionH>
            <wp:positionV relativeFrom="margin">
              <wp:posOffset>-172085</wp:posOffset>
            </wp:positionV>
            <wp:extent cx="3580130" cy="3450590"/>
            <wp:effectExtent l="0" t="0" r="127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/>
                    <a:srcRect l="16288" t="12828" r="20953" b="44496"/>
                    <a:stretch/>
                  </pic:blipFill>
                  <pic:spPr bwMode="auto">
                    <a:xfrm>
                      <a:off x="0" y="0"/>
                      <a:ext cx="3580130" cy="34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9C7" w:rsidRPr="00CA60AE">
        <w:rPr>
          <w:b/>
          <w:noProof/>
          <w:sz w:val="24"/>
          <w:lang w:eastAsia="en-AU"/>
        </w:rPr>
        <w:t>Exercise</w:t>
      </w:r>
    </w:p>
    <w:p w:rsidR="003858F8" w:rsidRDefault="00B03D07" w:rsidP="00B03D07">
      <w:r>
        <w:t>Eating to</w:t>
      </w:r>
      <w:r w:rsidR="0021350D">
        <w:t>o</w:t>
      </w:r>
      <w:r>
        <w:t xml:space="preserve"> many calories can cause a person to put on weight and increase their BMI. However, you can reduce your daily calories through exercise. The table (right) is a breakdown of some activities and their energy multiplier. </w:t>
      </w:r>
      <w:r w:rsidR="003858F8">
        <w:t xml:space="preserve"> </w:t>
      </w:r>
      <w:r>
        <w:br/>
      </w:r>
    </w:p>
    <w:p w:rsidR="00810AED" w:rsidRDefault="00B03D07" w:rsidP="0017458F">
      <w:pPr>
        <w:pStyle w:val="ListParagraph"/>
        <w:ind w:left="0"/>
      </w:pPr>
      <w:r>
        <w:t xml:space="preserve">To calculate the calories burnt through exercise is defined by    </w:t>
      </w:r>
      <w:r w:rsidR="00810AED">
        <w:br/>
      </w:r>
    </w:p>
    <w:p w:rsidR="00B03D07" w:rsidRPr="0017458F" w:rsidRDefault="00B03D07" w:rsidP="0017458F">
      <w:pPr>
        <w:pStyle w:val="ListParagraph"/>
        <w:ind w:left="0"/>
        <w:rPr>
          <w:rFonts w:eastAsiaTheme="minorEastAsia"/>
        </w:rPr>
      </w:pPr>
      <w:r>
        <w:br/>
      </w:r>
      <m:oMathPara>
        <m:oMath>
          <m:r>
            <w:rPr>
              <w:rFonts w:ascii="Cambria Math" w:hAnsi="Cambria Math"/>
            </w:rPr>
            <m:t xml:space="preserve">Calories burnt through Exercise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cal</m:t>
              </m:r>
            </m:e>
          </m:d>
          <m:r>
            <w:rPr>
              <w:rFonts w:ascii="Cambria Math" w:hAnsi="Cambria Math"/>
            </w:rPr>
            <m:t xml:space="preserve">=Time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hr</m:t>
              </m:r>
            </m:e>
          </m:d>
          <m:r>
            <w:rPr>
              <w:rFonts w:ascii="Cambria Math" w:hAnsi="Cambria Math"/>
            </w:rPr>
            <m:t xml:space="preserve"> ×  Multiplier</m:t>
          </m:r>
        </m:oMath>
      </m:oMathPara>
    </w:p>
    <w:p w:rsidR="0017458F" w:rsidRDefault="0017458F" w:rsidP="0017458F">
      <w:pPr>
        <w:pStyle w:val="ListParagraph"/>
        <w:ind w:left="0"/>
        <w:rPr>
          <w:rFonts w:eastAsiaTheme="minorEastAsia"/>
        </w:rPr>
      </w:pPr>
    </w:p>
    <w:p w:rsidR="0017458F" w:rsidRDefault="0017458F" w:rsidP="0017458F">
      <w:pPr>
        <w:pStyle w:val="ListParagraph"/>
        <w:ind w:left="0"/>
        <w:rPr>
          <w:rFonts w:eastAsiaTheme="minorEastAsia"/>
        </w:rPr>
      </w:pPr>
    </w:p>
    <w:p w:rsidR="0017458F" w:rsidRPr="00B03D07" w:rsidRDefault="0017458F" w:rsidP="0017458F">
      <w:pPr>
        <w:pStyle w:val="ListParagraph"/>
        <w:ind w:left="0"/>
        <w:rPr>
          <w:rFonts w:eastAsiaTheme="minorEastAsia"/>
        </w:rPr>
      </w:pPr>
    </w:p>
    <w:p w:rsidR="00B03D07" w:rsidRPr="000A1E9A" w:rsidRDefault="000A1E9A" w:rsidP="00557424">
      <w:pPr>
        <w:pStyle w:val="ListParagraph"/>
        <w:numPr>
          <w:ilvl w:val="0"/>
          <w:numId w:val="1"/>
        </w:numPr>
        <w:ind w:left="426"/>
      </w:pPr>
      <w:r>
        <w:rPr>
          <w:rFonts w:eastAsiaTheme="minorEastAsia"/>
        </w:rPr>
        <w:t>Calculate the number of calories burnt for each of the following exercises</w:t>
      </w:r>
      <w:r w:rsidR="0051594E">
        <w:rPr>
          <w:rFonts w:eastAsiaTheme="minorEastAsia"/>
        </w:rPr>
        <w:t>, rounding to 1 decimal place</w:t>
      </w:r>
      <w:r w:rsidR="0021350D">
        <w:rPr>
          <w:rFonts w:eastAsiaTheme="minorEastAsia"/>
        </w:rPr>
        <w:t>, where necessary</w:t>
      </w:r>
      <w:r>
        <w:rPr>
          <w:rFonts w:eastAsiaTheme="minorEastAsia"/>
        </w:rPr>
        <w:t xml:space="preserve">. Show your working. </w:t>
      </w:r>
      <w:r w:rsidR="0051594E">
        <w:rPr>
          <w:rFonts w:eastAsiaTheme="minorEastAsia"/>
        </w:rPr>
        <w:t xml:space="preserve"> (6 marks)</w:t>
      </w: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045"/>
        <w:gridCol w:w="1924"/>
        <w:gridCol w:w="1843"/>
        <w:gridCol w:w="4195"/>
      </w:tblGrid>
      <w:tr w:rsidR="000A1E9A" w:rsidTr="000A1E9A">
        <w:tc>
          <w:tcPr>
            <w:tcW w:w="2045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Exercise Activity</w:t>
            </w:r>
          </w:p>
        </w:tc>
        <w:tc>
          <w:tcPr>
            <w:tcW w:w="1924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 xml:space="preserve">Duration 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Multiplier</w:t>
            </w:r>
          </w:p>
        </w:tc>
        <w:tc>
          <w:tcPr>
            <w:tcW w:w="4195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Calories Burnt / Exercise</w:t>
            </w: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Vacuuming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½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Jogging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20 min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Rugby Training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1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r>
              <w:t>Walking Fast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pPr>
              <w:jc w:val="center"/>
            </w:pPr>
            <w:r>
              <w:t>¾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r>
              <w:t>Bike ride – moderate pace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pPr>
              <w:jc w:val="center"/>
            </w:pPr>
            <w:r>
              <w:t>1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</w:tbl>
    <w:p w:rsidR="0051594E" w:rsidRDefault="0051594E" w:rsidP="000A1E9A">
      <w:pPr>
        <w:ind w:left="66"/>
      </w:pPr>
    </w:p>
    <w:p w:rsidR="00B03D07" w:rsidRDefault="008669C7" w:rsidP="00CA60AE">
      <w:pPr>
        <w:pStyle w:val="ListParagraph"/>
        <w:numPr>
          <w:ilvl w:val="0"/>
          <w:numId w:val="1"/>
        </w:numPr>
        <w:ind w:left="284"/>
      </w:pPr>
      <w:r>
        <w:lastRenderedPageBreak/>
        <w:t xml:space="preserve">Peter is a 17 year old male who is 1.76 m tall and weighs 102 kg.  </w:t>
      </w:r>
      <w:r w:rsidR="003558C6">
        <w:t>(</w:t>
      </w:r>
      <w:r w:rsidR="002B0E4F">
        <w:t>1</w:t>
      </w:r>
      <w:r w:rsidR="00E449E4">
        <w:t>3</w:t>
      </w:r>
      <w:r w:rsidR="002B0E4F">
        <w:t xml:space="preserve"> </w:t>
      </w:r>
      <w:r w:rsidR="003558C6">
        <w:t>marks: 2, 1,</w:t>
      </w:r>
      <w:r w:rsidR="00D42FBC">
        <w:t xml:space="preserve"> 2, 1, 2, 1</w:t>
      </w:r>
      <w:r w:rsidR="002B0E4F">
        <w:t>, 3</w:t>
      </w:r>
      <w:r w:rsidR="00E449E4">
        <w:t>, 1</w:t>
      </w:r>
      <w:r w:rsidR="002B0E4F">
        <w:t>)</w:t>
      </w:r>
      <w:r w:rsidR="0017458F">
        <w:br/>
      </w:r>
    </w:p>
    <w:p w:rsidR="008669C7" w:rsidRDefault="008669C7" w:rsidP="00CA60AE">
      <w:pPr>
        <w:pStyle w:val="ListParagraph"/>
        <w:numPr>
          <w:ilvl w:val="1"/>
          <w:numId w:val="1"/>
        </w:numPr>
        <w:ind w:left="851"/>
      </w:pPr>
      <w:r>
        <w:t>Calculate Peter’s BMI</w:t>
      </w:r>
      <w:r w:rsidR="003558C6">
        <w:t>, rounding to the nearest whole</w:t>
      </w:r>
      <w:r>
        <w:t>.</w:t>
      </w:r>
      <w:r w:rsidR="003558C6">
        <w:t xml:space="preserve"> Show your working. </w:t>
      </w:r>
    </w:p>
    <w:p w:rsidR="003558C6" w:rsidRDefault="003558C6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3558C6" w:rsidRDefault="003558C6" w:rsidP="00CA60AE">
      <w:pPr>
        <w:pStyle w:val="ListParagraph"/>
        <w:numPr>
          <w:ilvl w:val="1"/>
          <w:numId w:val="1"/>
        </w:numPr>
        <w:ind w:left="851"/>
      </w:pPr>
      <w:r>
        <w:t>Peter wants to lose weight, what is Peter’s recommended food intake for a day?</w:t>
      </w:r>
    </w:p>
    <w:p w:rsidR="003558C6" w:rsidRDefault="003558C6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8669C7" w:rsidRDefault="008669C7" w:rsidP="00CA60AE">
      <w:pPr>
        <w:pStyle w:val="ListParagraph"/>
        <w:numPr>
          <w:ilvl w:val="1"/>
          <w:numId w:val="1"/>
        </w:numPr>
        <w:ind w:left="851"/>
      </w:pPr>
      <w:r>
        <w:t xml:space="preserve">If Peter eats in one day, the same food as Option 2 (question 4), except he goes to Pizza Hut for dinner instead. So, instead of steak and vegetables, he eats 4 slices of Supreme pizza.  Calculate Peter’s food intake for the day. 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8669C7" w:rsidRDefault="003558C6" w:rsidP="00CA60AE">
      <w:pPr>
        <w:pStyle w:val="ListParagraph"/>
        <w:numPr>
          <w:ilvl w:val="1"/>
          <w:numId w:val="1"/>
        </w:numPr>
        <w:ind w:left="851"/>
      </w:pPr>
      <w:r>
        <w:t>What is the difference between what Peter has eaten to his recommended food intake for the day?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D42FBC" w:rsidRDefault="0017458F" w:rsidP="00CA60AE">
      <w:pPr>
        <w:pStyle w:val="ListParagraph"/>
        <w:ind w:left="851"/>
        <w:rPr>
          <w:color w:val="FF0000"/>
        </w:rPr>
      </w:pPr>
    </w:p>
    <w:p w:rsidR="003558C6" w:rsidRDefault="00D42FBC" w:rsidP="00CA60AE">
      <w:pPr>
        <w:pStyle w:val="ListParagraph"/>
        <w:numPr>
          <w:ilvl w:val="1"/>
          <w:numId w:val="1"/>
        </w:numPr>
        <w:ind w:left="851"/>
      </w:pPr>
      <w:r>
        <w:t>On this day, Peter did a 40 min</w:t>
      </w:r>
      <w:r w:rsidR="0021350D">
        <w:t>ute</w:t>
      </w:r>
      <w:r>
        <w:t xml:space="preserve"> jog in the morning and a 1 hour rugby training in the evening, how many calories did Peter burn through exercise for the day?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D42FBC" w:rsidRDefault="0017458F" w:rsidP="00CA60AE">
      <w:pPr>
        <w:pStyle w:val="ListParagraph"/>
        <w:ind w:left="851"/>
        <w:rPr>
          <w:color w:val="FF0000"/>
        </w:rPr>
      </w:pPr>
    </w:p>
    <w:p w:rsidR="00D42FBC" w:rsidRDefault="00D42FBC" w:rsidP="00CA60AE">
      <w:pPr>
        <w:pStyle w:val="ListParagraph"/>
        <w:numPr>
          <w:ilvl w:val="1"/>
          <w:numId w:val="1"/>
        </w:numPr>
        <w:ind w:left="851"/>
      </w:pPr>
      <w:r>
        <w:t xml:space="preserve">Calculate Peter’s total energy input for the day. </w:t>
      </w: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D42FBC" w:rsidRDefault="00D42FBC" w:rsidP="00CA60AE">
      <w:pPr>
        <w:pStyle w:val="ListParagraph"/>
        <w:numPr>
          <w:ilvl w:val="1"/>
          <w:numId w:val="1"/>
        </w:numPr>
        <w:ind w:left="851"/>
      </w:pPr>
      <w:r>
        <w:t>Peter’s goal is to lose weight, was this a successful day for Peter? Explain why/why not?</w:t>
      </w:r>
      <w:r w:rsidR="00E449E4">
        <w:br/>
      </w:r>
      <w:r w:rsidR="00E449E4">
        <w:br/>
      </w:r>
      <w:r w:rsidR="00E449E4">
        <w:br/>
      </w:r>
      <w:r w:rsidR="00E449E4">
        <w:br/>
      </w:r>
      <w:r w:rsidR="00E449E4">
        <w:br/>
      </w:r>
      <w:r w:rsidR="00E449E4">
        <w:br/>
      </w:r>
    </w:p>
    <w:p w:rsidR="00E449E4" w:rsidRDefault="00E449E4" w:rsidP="00CA60AE">
      <w:pPr>
        <w:pStyle w:val="ListParagraph"/>
        <w:numPr>
          <w:ilvl w:val="1"/>
          <w:numId w:val="1"/>
        </w:numPr>
        <w:ind w:left="851"/>
      </w:pPr>
      <w:r>
        <w:t>What would happen to Peter if he continued with this outcome every day?</w:t>
      </w:r>
    </w:p>
    <w:sectPr w:rsidR="00E449E4" w:rsidSect="00D35C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Description: http://cdn.hubcloud.com.au/wp-content/blogs.dir/10/files/sites/10/2014/03/Green-tick-to-go-on-the-Professionals-Christies-Beach-real-estate-blog1.png" style="width:9.45pt;height:11.15pt;visibility:visible;mso-wrap-style:square" o:bullet="t">
        <v:imagedata r:id="rId1" o:title="Green-tick-to-go-on-the-Professionals-Christies-Beach-real-estate-blog1"/>
      </v:shape>
    </w:pict>
  </w:numPicBullet>
  <w:abstractNum w:abstractNumId="0">
    <w:nsid w:val="0D995409"/>
    <w:multiLevelType w:val="hybridMultilevel"/>
    <w:tmpl w:val="25687366"/>
    <w:lvl w:ilvl="0" w:tplc="93745F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227870"/>
    <w:multiLevelType w:val="hybridMultilevel"/>
    <w:tmpl w:val="924A9BEC"/>
    <w:lvl w:ilvl="0" w:tplc="CB80762A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25" w:hanging="360"/>
      </w:pPr>
    </w:lvl>
    <w:lvl w:ilvl="2" w:tplc="0C09001B" w:tentative="1">
      <w:start w:val="1"/>
      <w:numFmt w:val="lowerRoman"/>
      <w:lvlText w:val="%3."/>
      <w:lvlJc w:val="right"/>
      <w:pPr>
        <w:ind w:left="1845" w:hanging="180"/>
      </w:pPr>
    </w:lvl>
    <w:lvl w:ilvl="3" w:tplc="0C09000F" w:tentative="1">
      <w:start w:val="1"/>
      <w:numFmt w:val="decimal"/>
      <w:lvlText w:val="%4."/>
      <w:lvlJc w:val="left"/>
      <w:pPr>
        <w:ind w:left="2565" w:hanging="360"/>
      </w:pPr>
    </w:lvl>
    <w:lvl w:ilvl="4" w:tplc="0C090019" w:tentative="1">
      <w:start w:val="1"/>
      <w:numFmt w:val="lowerLetter"/>
      <w:lvlText w:val="%5."/>
      <w:lvlJc w:val="left"/>
      <w:pPr>
        <w:ind w:left="3285" w:hanging="360"/>
      </w:pPr>
    </w:lvl>
    <w:lvl w:ilvl="5" w:tplc="0C09001B" w:tentative="1">
      <w:start w:val="1"/>
      <w:numFmt w:val="lowerRoman"/>
      <w:lvlText w:val="%6."/>
      <w:lvlJc w:val="right"/>
      <w:pPr>
        <w:ind w:left="4005" w:hanging="180"/>
      </w:pPr>
    </w:lvl>
    <w:lvl w:ilvl="6" w:tplc="0C09000F" w:tentative="1">
      <w:start w:val="1"/>
      <w:numFmt w:val="decimal"/>
      <w:lvlText w:val="%7."/>
      <w:lvlJc w:val="left"/>
      <w:pPr>
        <w:ind w:left="4725" w:hanging="360"/>
      </w:pPr>
    </w:lvl>
    <w:lvl w:ilvl="7" w:tplc="0C090019" w:tentative="1">
      <w:start w:val="1"/>
      <w:numFmt w:val="lowerLetter"/>
      <w:lvlText w:val="%8."/>
      <w:lvlJc w:val="left"/>
      <w:pPr>
        <w:ind w:left="5445" w:hanging="360"/>
      </w:pPr>
    </w:lvl>
    <w:lvl w:ilvl="8" w:tplc="0C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>
    <w:nsid w:val="3E480591"/>
    <w:multiLevelType w:val="hybridMultilevel"/>
    <w:tmpl w:val="4B2675D2"/>
    <w:lvl w:ilvl="0" w:tplc="58E012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3C209A"/>
    <w:multiLevelType w:val="hybridMultilevel"/>
    <w:tmpl w:val="1BC24D3C"/>
    <w:lvl w:ilvl="0" w:tplc="676C32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E244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6A04D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AA50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19A13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014DF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402C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744F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9628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6BDE7A43"/>
    <w:multiLevelType w:val="hybridMultilevel"/>
    <w:tmpl w:val="80E44FC2"/>
    <w:lvl w:ilvl="0" w:tplc="861A2748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4F"/>
    <w:rsid w:val="0009311B"/>
    <w:rsid w:val="000A1E9A"/>
    <w:rsid w:val="0017458F"/>
    <w:rsid w:val="001853E8"/>
    <w:rsid w:val="0021350D"/>
    <w:rsid w:val="002B0E4F"/>
    <w:rsid w:val="00305210"/>
    <w:rsid w:val="00350D5B"/>
    <w:rsid w:val="003558C6"/>
    <w:rsid w:val="003858F8"/>
    <w:rsid w:val="003D03FA"/>
    <w:rsid w:val="00471EBD"/>
    <w:rsid w:val="00472DE1"/>
    <w:rsid w:val="004B6F81"/>
    <w:rsid w:val="004C2780"/>
    <w:rsid w:val="004F0BC8"/>
    <w:rsid w:val="0051594E"/>
    <w:rsid w:val="00532FA1"/>
    <w:rsid w:val="00557424"/>
    <w:rsid w:val="00587760"/>
    <w:rsid w:val="00595690"/>
    <w:rsid w:val="00734805"/>
    <w:rsid w:val="007E0F0E"/>
    <w:rsid w:val="00810AED"/>
    <w:rsid w:val="008669C7"/>
    <w:rsid w:val="00883CF9"/>
    <w:rsid w:val="008D6E81"/>
    <w:rsid w:val="008E43C0"/>
    <w:rsid w:val="009568CF"/>
    <w:rsid w:val="009A6930"/>
    <w:rsid w:val="00A2089B"/>
    <w:rsid w:val="00A26DB5"/>
    <w:rsid w:val="00AD5EA3"/>
    <w:rsid w:val="00B03D07"/>
    <w:rsid w:val="00B27362"/>
    <w:rsid w:val="00C05B20"/>
    <w:rsid w:val="00CA60AE"/>
    <w:rsid w:val="00D35C82"/>
    <w:rsid w:val="00D42FBC"/>
    <w:rsid w:val="00DC544F"/>
    <w:rsid w:val="00E449E4"/>
    <w:rsid w:val="00E668CD"/>
    <w:rsid w:val="00E82896"/>
    <w:rsid w:val="00FD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53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6E81"/>
    <w:pPr>
      <w:ind w:left="720"/>
      <w:contextualSpacing/>
    </w:pPr>
  </w:style>
  <w:style w:type="table" w:styleId="TableGrid">
    <w:name w:val="Table Grid"/>
    <w:basedOn w:val="TableNormal"/>
    <w:uiPriority w:val="59"/>
    <w:rsid w:val="00B273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3">
    <w:name w:val="Medium Shading 2 Accent 3"/>
    <w:basedOn w:val="TableNormal"/>
    <w:uiPriority w:val="64"/>
    <w:rsid w:val="00A26DB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TestStyle1">
    <w:name w:val="Test Style 1"/>
    <w:basedOn w:val="Normal"/>
    <w:link w:val="TestStyle1Char"/>
    <w:qFormat/>
    <w:rsid w:val="00CA60AE"/>
    <w:pPr>
      <w:spacing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en-AU"/>
    </w:rPr>
  </w:style>
  <w:style w:type="character" w:customStyle="1" w:styleId="TestStyle1Char">
    <w:name w:val="Test Style 1 Char"/>
    <w:link w:val="TestStyle1"/>
    <w:rsid w:val="00CA60AE"/>
    <w:rPr>
      <w:rFonts w:ascii="Arial" w:eastAsia="Times New Roman" w:hAnsi="Arial" w:cs="Times New Roman"/>
      <w:b/>
      <w:sz w:val="28"/>
      <w:szCs w:val="28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53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6E81"/>
    <w:pPr>
      <w:ind w:left="720"/>
      <w:contextualSpacing/>
    </w:pPr>
  </w:style>
  <w:style w:type="table" w:styleId="TableGrid">
    <w:name w:val="Table Grid"/>
    <w:basedOn w:val="TableNormal"/>
    <w:uiPriority w:val="59"/>
    <w:rsid w:val="00B273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3">
    <w:name w:val="Medium Shading 2 Accent 3"/>
    <w:basedOn w:val="TableNormal"/>
    <w:uiPriority w:val="64"/>
    <w:rsid w:val="00A26DB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TestStyle1">
    <w:name w:val="Test Style 1"/>
    <w:basedOn w:val="Normal"/>
    <w:link w:val="TestStyle1Char"/>
    <w:qFormat/>
    <w:rsid w:val="00CA60AE"/>
    <w:pPr>
      <w:spacing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en-AU"/>
    </w:rPr>
  </w:style>
  <w:style w:type="character" w:customStyle="1" w:styleId="TestStyle1Char">
    <w:name w:val="Test Style 1 Char"/>
    <w:link w:val="TestStyle1"/>
    <w:rsid w:val="00CA60AE"/>
    <w:rPr>
      <w:rFonts w:ascii="Arial" w:eastAsia="Times New Roman" w:hAnsi="Arial" w:cs="Times New Roman"/>
      <w:b/>
      <w:sz w:val="28"/>
      <w:szCs w:val="2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4.jp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74B75855.dotm</Template>
  <TotalTime>0</TotalTime>
  <Pages>5</Pages>
  <Words>640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4283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Romano Trudi</cp:lastModifiedBy>
  <cp:revision>3</cp:revision>
  <cp:lastPrinted>2015-05-13T06:06:00Z</cp:lastPrinted>
  <dcterms:created xsi:type="dcterms:W3CDTF">2016-04-28T06:08:00Z</dcterms:created>
  <dcterms:modified xsi:type="dcterms:W3CDTF">2016-05-09T00:36:00Z</dcterms:modified>
</cp:coreProperties>
</file>