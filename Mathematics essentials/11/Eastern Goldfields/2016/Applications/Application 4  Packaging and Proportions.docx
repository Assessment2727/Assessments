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2445"/>
        <w:gridCol w:w="7409"/>
      </w:tblGrid>
      <w:tr w:rsidR="00AF1D36" w:rsidTr="00192D6B">
        <w:tc>
          <w:tcPr>
            <w:tcW w:w="2445" w:type="dxa"/>
          </w:tcPr>
          <w:p w:rsidR="00AF1D36" w:rsidRDefault="00AF1D36" w:rsidP="00192D6B">
            <w:pPr>
              <w:spacing w:after="0" w:line="240" w:lineRule="auto"/>
              <w:jc w:val="center"/>
            </w:pPr>
            <w:r>
              <w:rPr>
                <w:rFonts w:cs="Arial"/>
                <w:noProof/>
              </w:rPr>
              <w:drawing>
                <wp:inline distT="0" distB="0" distL="0" distR="0">
                  <wp:extent cx="1239520" cy="1076960"/>
                  <wp:effectExtent l="0" t="0" r="0" b="8890"/>
                  <wp:docPr id="1" name="Picture 1" descr="EGC_Bl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EGC_Bl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9520" cy="107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09" w:type="dxa"/>
          </w:tcPr>
          <w:p w:rsidR="00AF1D36" w:rsidRDefault="00AF1D36" w:rsidP="00192D6B">
            <w:pPr>
              <w:spacing w:after="0" w:line="240" w:lineRule="auto"/>
              <w:rPr>
                <w:b/>
                <w:sz w:val="16"/>
                <w:szCs w:val="16"/>
              </w:rPr>
            </w:pPr>
          </w:p>
          <w:p w:rsidR="00AF1D36" w:rsidRDefault="00AF1D36" w:rsidP="00192D6B">
            <w:pPr>
              <w:spacing w:after="0" w:line="240" w:lineRule="auto"/>
              <w:jc w:val="right"/>
              <w:rPr>
                <w:b/>
                <w:sz w:val="32"/>
                <w:szCs w:val="32"/>
              </w:rPr>
            </w:pPr>
            <w:r>
              <w:rPr>
                <w:rFonts w:cs="Arial"/>
                <w:bCs/>
                <w:szCs w:val="24"/>
              </w:rPr>
              <w:t>Student Name _______________________</w:t>
            </w:r>
          </w:p>
          <w:p w:rsidR="00AF1D36" w:rsidRDefault="00AF1D36" w:rsidP="00192D6B">
            <w:pPr>
              <w:tabs>
                <w:tab w:val="left" w:pos="5304"/>
              </w:tabs>
              <w:spacing w:after="0" w:line="240" w:lineRule="auto"/>
              <w:rPr>
                <w:b/>
                <w:sz w:val="16"/>
                <w:szCs w:val="16"/>
              </w:rPr>
            </w:pPr>
            <w:r>
              <w:rPr>
                <w:b/>
                <w:sz w:val="32"/>
                <w:szCs w:val="32"/>
              </w:rPr>
              <w:tab/>
            </w:r>
          </w:p>
          <w:p w:rsidR="00AF1D36" w:rsidRDefault="00AF1D36" w:rsidP="00192D6B"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Eastern </w:t>
            </w:r>
            <w:smartTag w:uri="urn:schemas-microsoft-com:office:smarttags" w:element="place">
              <w:smartTag w:uri="urn:schemas-microsoft-com:office:smarttags" w:element="PlaceName">
                <w:r>
                  <w:rPr>
                    <w:b/>
                    <w:sz w:val="32"/>
                    <w:szCs w:val="32"/>
                  </w:rPr>
                  <w:t>Goldfields</w:t>
                </w:r>
              </w:smartTag>
              <w:r>
                <w:rPr>
                  <w:b/>
                  <w:sz w:val="32"/>
                  <w:szCs w:val="32"/>
                </w:rPr>
                <w:t xml:space="preserve"> </w:t>
              </w:r>
              <w:smartTag w:uri="urn:schemas-microsoft-com:office:smarttags" w:element="PlaceType">
                <w:r>
                  <w:rPr>
                    <w:b/>
                    <w:sz w:val="32"/>
                    <w:szCs w:val="32"/>
                  </w:rPr>
                  <w:t>College</w:t>
                </w:r>
              </w:smartTag>
            </w:smartTag>
          </w:p>
          <w:p w:rsidR="00AF1D36" w:rsidRDefault="0035293B" w:rsidP="00192D6B">
            <w:pPr>
              <w:pStyle w:val="TestStyle1"/>
              <w:spacing w:after="0"/>
            </w:pPr>
            <w:r>
              <w:t>Mathematics Essentials 2016</w:t>
            </w:r>
            <w:bookmarkStart w:id="0" w:name="_GoBack"/>
            <w:bookmarkEnd w:id="0"/>
            <w:r w:rsidR="00AF1D36">
              <w:t xml:space="preserve">       </w:t>
            </w:r>
          </w:p>
          <w:p w:rsidR="00AF1D36" w:rsidRDefault="00AF1D36" w:rsidP="00192D6B">
            <w:pPr>
              <w:pStyle w:val="TestStyle1"/>
              <w:spacing w:after="0"/>
            </w:pPr>
            <w:r>
              <w:t xml:space="preserve">Investigation </w:t>
            </w:r>
            <w:r w:rsidR="001F1714">
              <w:t>4</w:t>
            </w:r>
            <w:r>
              <w:t xml:space="preserve"> – </w:t>
            </w:r>
            <w:r w:rsidR="005E452A">
              <w:t xml:space="preserve">Packaging and Proportions </w:t>
            </w:r>
          </w:p>
          <w:p w:rsidR="00AF1D36" w:rsidRDefault="00AF1D36" w:rsidP="00192D6B">
            <w:pPr>
              <w:pStyle w:val="TestStyle1"/>
              <w:spacing w:after="0"/>
            </w:pPr>
            <w:r>
              <w:fldChar w:fldCharType="begin"/>
            </w:r>
            <w:r>
              <w:instrText xml:space="preserve"> ASK  Number  \* MERGEFORMAT </w:instrText>
            </w:r>
            <w:r>
              <w:fldChar w:fldCharType="end"/>
            </w:r>
            <w:r>
              <w:fldChar w:fldCharType="begin"/>
            </w:r>
            <w:r>
              <w:instrText xml:space="preserve"> ASK  Number \d 1  \* MERGEFORMAT </w:instrText>
            </w:r>
            <w:r>
              <w:fldChar w:fldCharType="separate"/>
            </w:r>
            <w:bookmarkStart w:id="1" w:name="Number"/>
            <w:r>
              <w:t>1</w:t>
            </w:r>
            <w:bookmarkEnd w:id="1"/>
            <w:r>
              <w:fldChar w:fldCharType="end"/>
            </w:r>
          </w:p>
        </w:tc>
      </w:tr>
    </w:tbl>
    <w:p w:rsidR="00AF1D36" w:rsidRDefault="00AF1D36" w:rsidP="00AF1D36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0A0EC4">
        <w:rPr>
          <w:b/>
          <w:sz w:val="22"/>
        </w:rPr>
        <w:t>DUE DATE</w:t>
      </w:r>
      <w:r>
        <w:rPr>
          <w:sz w:val="22"/>
        </w:rPr>
        <w:t xml:space="preserve">:  _____________________________             </w:t>
      </w:r>
      <w:r w:rsidRPr="00AC2758">
        <w:rPr>
          <w:b/>
          <w:sz w:val="22"/>
        </w:rPr>
        <w:t>TOTAL MARKS</w:t>
      </w:r>
      <w:r w:rsidR="001F1714">
        <w:rPr>
          <w:sz w:val="22"/>
        </w:rPr>
        <w:t>: 47</w:t>
      </w:r>
    </w:p>
    <w:p w:rsidR="00AF1D36" w:rsidRDefault="00AF1D36" w:rsidP="00AF1D36">
      <w:pPr>
        <w:ind w:firstLine="720"/>
        <w:rPr>
          <w:szCs w:val="24"/>
        </w:rPr>
      </w:pPr>
      <w:r>
        <w:rPr>
          <w:szCs w:val="24"/>
        </w:rPr>
        <w:t>This investigation is a take-home task worth 5% of your semester mark.</w:t>
      </w:r>
      <w:r>
        <w:rPr>
          <w:szCs w:val="24"/>
        </w:rPr>
        <w:tab/>
      </w:r>
    </w:p>
    <w:p w:rsidR="005E452A" w:rsidRDefault="005E452A" w:rsidP="0045478F">
      <w:pPr>
        <w:rPr>
          <w:b/>
          <w:u w:val="single"/>
        </w:rPr>
      </w:pPr>
    </w:p>
    <w:p w:rsidR="0045478F" w:rsidRPr="0078384A" w:rsidRDefault="0078384A" w:rsidP="0045478F">
      <w:pPr>
        <w:rPr>
          <w:b/>
          <w:u w:val="single"/>
        </w:rPr>
      </w:pPr>
      <w:r>
        <w:rPr>
          <w:b/>
          <w:u w:val="single"/>
        </w:rPr>
        <w:t>PART A [21 marks]</w:t>
      </w:r>
      <w:r w:rsidR="0020338E">
        <w:rPr>
          <w:b/>
          <w:u w:val="single"/>
        </w:rPr>
        <w:t xml:space="preserve"> - CAPACITY</w:t>
      </w:r>
    </w:p>
    <w:p w:rsidR="008E43C0" w:rsidRDefault="0045478F" w:rsidP="0045478F"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3559629</wp:posOffset>
                </wp:positionH>
                <wp:positionV relativeFrom="paragraph">
                  <wp:posOffset>15694</wp:posOffset>
                </wp:positionV>
                <wp:extent cx="3439704" cy="3200400"/>
                <wp:effectExtent l="323850" t="323850" r="27940" b="32385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9704" cy="3200400"/>
                          <a:chOff x="0" y="0"/>
                          <a:chExt cx="3439704" cy="320040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600"/>
                          <a:stretch/>
                        </pic:blipFill>
                        <pic:spPr bwMode="auto">
                          <a:xfrm>
                            <a:off x="0" y="0"/>
                            <a:ext cx="2667000" cy="3200400"/>
                          </a:xfrm>
                          <a:prstGeom prst="round2DiagRect">
                            <a:avLst>
                              <a:gd name="adj1" fmla="val 16667"/>
                              <a:gd name="adj2" fmla="val 0"/>
                            </a:avLst>
                          </a:prstGeom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254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7" name="Group 7"/>
                        <wpg:cNvGrpSpPr/>
                        <wpg:grpSpPr>
                          <a:xfrm>
                            <a:off x="1534885" y="598714"/>
                            <a:ext cx="1904819" cy="337458"/>
                            <a:chOff x="0" y="0"/>
                            <a:chExt cx="1904819" cy="337458"/>
                          </a:xfrm>
                        </wpg:grpSpPr>
                        <wps:wsp>
                          <wps:cNvPr id="4" name="Text Box 4"/>
                          <wps:cNvSpPr txBox="1"/>
                          <wps:spPr>
                            <a:xfrm>
                              <a:off x="359229" y="0"/>
                              <a:ext cx="1545590" cy="337458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478F" w:rsidRPr="0045478F" w:rsidRDefault="0045478F">
                                <w:pPr>
                                  <w:rPr>
                                    <w:sz w:val="22"/>
                                  </w:rPr>
                                </w:pPr>
                                <w:r w:rsidRPr="0045478F">
                                  <w:rPr>
                                    <w:sz w:val="22"/>
                                  </w:rPr>
                                  <w:t>Milk is filled to here.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Straight Arrow Connector 5"/>
                          <wps:cNvCnPr/>
                          <wps:spPr>
                            <a:xfrm flipH="1">
                              <a:off x="0" y="163286"/>
                              <a:ext cx="359229" cy="10886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" name="Straight Arrow Connector 9"/>
                        <wps:cNvCnPr/>
                        <wps:spPr>
                          <a:xfrm flipV="1">
                            <a:off x="1741714" y="772885"/>
                            <a:ext cx="0" cy="66416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1763485" y="1687285"/>
                            <a:ext cx="0" cy="69668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" o:spid="_x0000_s1026" style="position:absolute;margin-left:280.3pt;margin-top:1.25pt;width:270.85pt;height:252pt;z-index:251663360" coordsize="34397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26670;height:32004;visibility:visible;mso-wrap-style:square" coordsize="2667000,320040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fQu3EAAAA2gAAAA8AAABkcnMvZG93bnJldi54bWxEj1trAjEUhN8L/odwhL7VrC2oXc2KCEIp&#10;Cl5KoW/HzdkLbk6WJNVdf31TKPRxmJlvmMWyM424kvO1ZQXjUQKCOLe65lLBx2nzNAPhA7LGxjIp&#10;6MnDMhs8LDDV9sYHuh5DKSKEfYoKqhDaVEqfV2TQj2xLHL3COoMhSldK7fAW4aaRz0kykQZrjgsV&#10;trSuKL8cv42Cz/295+l5e3g1vdFuF3DzVbwr9TjsVnMQgbrwH/5rv2kFL/B7Jd4Amf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cfQu3EAAAA2gAAAA8AAAAAAAAAAAAAAAAA&#10;nwIAAGRycy9kb3ducmV2LnhtbFBLBQYAAAAABAAEAPcAAACQAwAAAAA=&#10;" path="m444509,l2667000,r,l2667000,2755891v,245496,-199013,444509,-444509,444509l,3200400r,l,444509c,199013,199013,,444509,xe" stroked="t" strokecolor="white" strokeweight="7pt">
                  <v:stroke endcap="square"/>
                  <v:imagedata r:id="rId11" o:title="" cropbottom="4325f"/>
                  <v:shadow on="t" color="black" opacity="28180f" origin="-.5,-.5" offset="0,0"/>
                  <v:formulas/>
                  <v:path arrowok="t" o:extrusionok="t" o:connecttype="custom" o:connectlocs="444509,0;2667000,0;2667000,0;2667000,2755891;2222491,3200400;0,3200400;0,3200400;0,444509;444509,0" o:connectangles="0,0,0,0,0,0,0,0,0"/>
                </v:shape>
                <v:group id="Group 7" o:spid="_x0000_s1028" style="position:absolute;left:15348;top:5987;width:19049;height:3374" coordsize="19048,3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9" type="#_x0000_t202" style="position:absolute;left:3592;width:15456;height:3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40m8QA&#10;AADaAAAADwAAAGRycy9kb3ducmV2LnhtbESPQWvCQBSE74L/YXlCL6KbllBK6iohILRgEW0pHl+z&#10;z2ww+zZkt5rm17tCweMwM98wi1VvG3GmzteOFTzOExDEpdM1Vwq+PtezFxA+IGtsHJOCP/KwWo5H&#10;C8y0u/COzvtQiQhhn6ECE0KbSelLQxb93LXE0Tu6zmKIsquk7vAS4baRT0nyLC3WHBcMtlQYKk/7&#10;X6sAt+an9sNHMxQHztfv6Qa/pxulHiZ9/goiUB/u4f/2m1aQwu1KvAFy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eNJvEAAAA2gAAAA8AAAAAAAAAAAAAAAAAmAIAAGRycy9k&#10;b3ducmV2LnhtbFBLBQYAAAAABAAEAPUAAACJAwAAAAA=&#10;" fillcolor="white [3201]" strokecolor="black [3200]" strokeweight="2pt">
                    <v:textbox>
                      <w:txbxContent>
                        <w:p w:rsidR="0045478F" w:rsidRPr="0045478F" w:rsidRDefault="0045478F">
                          <w:pPr>
                            <w:rPr>
                              <w:sz w:val="22"/>
                            </w:rPr>
                          </w:pPr>
                          <w:r w:rsidRPr="0045478F">
                            <w:rPr>
                              <w:sz w:val="22"/>
                            </w:rPr>
                            <w:t>Milk is filled to here.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5" o:spid="_x0000_s1030" type="#_x0000_t32" style="position:absolute;top:1632;width:3592;height:10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0LacMAAADaAAAADwAAAGRycy9kb3ducmV2LnhtbESPQWvCQBSE7wX/w/IK3nRTRSmpm1AE&#10;0SoUTEtzfWRfs6HZtyG7xvTfu0Khx2FmvmE2+WhbMVDvG8cKnuYJCOLK6YZrBZ8fu9kzCB+QNbaO&#10;ScEvecizycMGU+2ufKahCLWIEPYpKjAhdKmUvjJk0c9dRxy9b9dbDFH2tdQ9XiPctnKRJGtpseG4&#10;YLCjraHqp7hYBeXSl8PxUGizOC3f3Ve5X711rNT0cXx9ARFoDP/hv/ZBK1jB/Uq8ATK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BNC2nDAAAA2gAAAA8AAAAAAAAAAAAA&#10;AAAAoQIAAGRycy9kb3ducmV2LnhtbFBLBQYAAAAABAAEAPkAAACRAwAAAAA=&#10;" strokecolor="black [3200]" strokeweight="3pt">
                    <v:stroke endarrow="open"/>
                    <v:shadow on="t" color="black" opacity="22937f" origin=",.5" offset="0,.63889mm"/>
                  </v:shape>
                </v:group>
                <v:shape id="Straight Arrow Connector 9" o:spid="_x0000_s1031" type="#_x0000_t32" style="position:absolute;left:17417;top:7728;width:0;height:664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EtTcQAAADaAAAADwAAAGRycy9kb3ducmV2LnhtbESPX2vCMBTF34V9h3AHvmk6Udk6o8hE&#10;UIRJu8Hw7drctWXNTUmi7b79MhB8PJw/P85i1ZtGXMn52rKCp3ECgriwuuZSwefHdvQMwgdkjY1l&#10;UvBLHlbLh8ECU207zuiah1LEEfYpKqhCaFMpfVGRQT+2LXH0vq0zGKJ0pdQOuzhuGjlJkrk0WHMk&#10;VNjSW0XFT34xEbKZZrPD1+E8pWx97M7703twJ6WGj/36FUSgPtzDt/ZOK3iB/yvxBs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US1NxAAAANoAAAAPAAAAAAAAAAAA&#10;AAAAAKECAABkcnMvZG93bnJldi54bWxQSwUGAAAAAAQABAD5AAAAkgMAAAAA&#10;" strokecolor="#4579b8 [3044]">
                  <v:stroke endarrow="open"/>
                </v:shape>
                <v:shape id="Straight Arrow Connector 10" o:spid="_x0000_s1032" type="#_x0000_t32" style="position:absolute;left:17634;top:16872;width:0;height:69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hC1sMAAADbAAAADwAAAGRycy9kb3ducmV2LnhtbESPT2vCQBDF7wW/wzIFb3VTJSWkriJC&#10;aK/+A72N2TEJzc6G7Ebjt+8cCr3N8N6895vlenStulMfGs8G3mcJKOLS24YrA8dD8ZaBChHZYuuZ&#10;DDwpwHo1eVlibv2Dd3Tfx0pJCIccDdQxdrnWoazJYZj5jli0m+8dRln7StseHxLuWj1Pkg/tsGFp&#10;qLGjbU3lz35wBha36/iVxY3OirPfDkOapqfiYsz0ddx8goo0xn/z3/W3FXyhl19kAL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YQtbDAAAA2wAAAA8AAAAAAAAAAAAA&#10;AAAAoQIAAGRycy9kb3ducmV2LnhtbFBLBQYAAAAABAAEAPkAAACRAwAAAAA=&#10;" strokecolor="#4579b8 [3044]">
                  <v:stroke endarrow="open"/>
                </v:shape>
              </v:group>
            </w:pict>
          </mc:Fallback>
        </mc:AlternateContent>
      </w:r>
      <w:r w:rsidR="00AF1D36">
        <w:rPr>
          <w:b/>
        </w:rPr>
        <w:t>Question 1 (</w:t>
      </w:r>
      <w:r w:rsidR="001F1714">
        <w:rPr>
          <w:b/>
        </w:rPr>
        <w:t>4</w:t>
      </w:r>
      <w:r w:rsidR="00AF1D36">
        <w:rPr>
          <w:b/>
        </w:rPr>
        <w:t xml:space="preserve"> marks: </w:t>
      </w:r>
      <w:r w:rsidR="001F1714">
        <w:rPr>
          <w:b/>
        </w:rPr>
        <w:t>3</w:t>
      </w:r>
      <w:r w:rsidR="00AF1D36">
        <w:rPr>
          <w:b/>
        </w:rPr>
        <w:t>, 1)</w:t>
      </w:r>
    </w:p>
    <w:p w:rsidR="00AF1D36" w:rsidRDefault="00AF1D36" w:rsidP="00AF1D36">
      <w:pPr>
        <w:pStyle w:val="ListParagraph"/>
        <w:numPr>
          <w:ilvl w:val="0"/>
          <w:numId w:val="1"/>
        </w:numPr>
      </w:pPr>
      <w:r>
        <w:t xml:space="preserve">Calculate the volume of the milk carton </w:t>
      </w:r>
      <w:r w:rsidR="0045478F">
        <w:br/>
      </w:r>
      <w:r>
        <w:t xml:space="preserve">shown in the diagram on the right. </w:t>
      </w:r>
      <w:r w:rsidR="0045478F">
        <w:t>Round</w:t>
      </w:r>
      <w:r w:rsidR="0045478F">
        <w:br/>
      </w:r>
      <w:r w:rsidR="001D4948">
        <w:t xml:space="preserve">your answer </w:t>
      </w:r>
      <w:r w:rsidR="0045478F">
        <w:t xml:space="preserve">to the nearest whole. </w:t>
      </w:r>
      <w:r w:rsidR="001D4948">
        <w:br/>
      </w:r>
      <w:r w:rsidR="0045478F">
        <w:t>Show your working.</w:t>
      </w:r>
    </w:p>
    <w:p w:rsidR="00AF1D36" w:rsidRDefault="00AF1D36"/>
    <w:p w:rsidR="001F1714" w:rsidRDefault="001F1714"/>
    <w:p w:rsidR="001F1714" w:rsidRDefault="001F1714"/>
    <w:p w:rsidR="001F1714" w:rsidRDefault="001F1714"/>
    <w:p w:rsidR="001F1714" w:rsidRDefault="001F1714"/>
    <w:p w:rsidR="00AF1D36" w:rsidRDefault="00AF1D36" w:rsidP="00AF1D36">
      <w:pPr>
        <w:pStyle w:val="ListParagraph"/>
        <w:numPr>
          <w:ilvl w:val="0"/>
          <w:numId w:val="1"/>
        </w:numPr>
      </w:pPr>
      <w:r>
        <w:t>What is the capacity of this milk carton?</w:t>
      </w:r>
    </w:p>
    <w:p w:rsidR="00AF1D36" w:rsidRDefault="00AF1D36" w:rsidP="00AF1D36"/>
    <w:p w:rsidR="00AF1D36" w:rsidRDefault="00AF1D36" w:rsidP="00AF1D36"/>
    <w:p w:rsidR="00AF1D36" w:rsidRDefault="0045478F" w:rsidP="00AF1D36">
      <w:r>
        <w:rPr>
          <w:noProof/>
        </w:rPr>
        <w:drawing>
          <wp:anchor distT="0" distB="0" distL="114300" distR="114300" simplePos="0" relativeHeight="251664384" behindDoc="0" locked="0" layoutInCell="1" allowOverlap="1" wp14:anchorId="7F6E8298" wp14:editId="4D95029F">
            <wp:simplePos x="0" y="0"/>
            <wp:positionH relativeFrom="column">
              <wp:posOffset>3787140</wp:posOffset>
            </wp:positionH>
            <wp:positionV relativeFrom="paragraph">
              <wp:posOffset>171450</wp:posOffset>
            </wp:positionV>
            <wp:extent cx="2397760" cy="1926590"/>
            <wp:effectExtent l="323850" t="323850" r="326390" b="3213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760" cy="192659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1D36">
        <w:rPr>
          <w:b/>
        </w:rPr>
        <w:t>Question 2 (</w:t>
      </w:r>
      <w:r>
        <w:rPr>
          <w:b/>
        </w:rPr>
        <w:t>2</w:t>
      </w:r>
      <w:r w:rsidR="00AF1D36">
        <w:rPr>
          <w:b/>
        </w:rPr>
        <w:t xml:space="preserve"> marks)</w:t>
      </w:r>
    </w:p>
    <w:p w:rsidR="00AF1D36" w:rsidRDefault="0045478F" w:rsidP="00AF1D36">
      <w:r>
        <w:t xml:space="preserve">How many milk cartons can you fit into the Esky </w:t>
      </w:r>
      <w:proofErr w:type="gramStart"/>
      <w:r>
        <w:t>shown.</w:t>
      </w:r>
      <w:proofErr w:type="gramEnd"/>
      <w:r>
        <w:t xml:space="preserve">  Show your working.</w:t>
      </w:r>
    </w:p>
    <w:p w:rsidR="0045478F" w:rsidRDefault="0045478F" w:rsidP="00AF1D36"/>
    <w:p w:rsidR="0045478F" w:rsidRDefault="0045478F" w:rsidP="00AF1D36"/>
    <w:p w:rsidR="0045478F" w:rsidRDefault="0045478F" w:rsidP="00AF1D36"/>
    <w:p w:rsidR="0045478F" w:rsidRDefault="0045478F" w:rsidP="00AF1D36"/>
    <w:p w:rsidR="0045478F" w:rsidRDefault="0045478F" w:rsidP="00AF1D36">
      <w:r>
        <w:rPr>
          <w:b/>
        </w:rPr>
        <w:t>Question 3 (</w:t>
      </w:r>
      <w:r w:rsidR="001F1714">
        <w:rPr>
          <w:b/>
        </w:rPr>
        <w:t>3</w:t>
      </w:r>
      <w:r>
        <w:rPr>
          <w:b/>
        </w:rPr>
        <w:t xml:space="preserve"> marks)</w:t>
      </w:r>
    </w:p>
    <w:p w:rsidR="0045478F" w:rsidRDefault="0045478F" w:rsidP="00AF1D36">
      <w:r>
        <w:t xml:space="preserve">If the milk carton holds 5½ serves. How many millilitres </w:t>
      </w:r>
      <w:proofErr w:type="gramStart"/>
      <w:r>
        <w:t>is</w:t>
      </w:r>
      <w:proofErr w:type="gramEnd"/>
      <w:r>
        <w:t xml:space="preserve"> in a serve? </w:t>
      </w:r>
      <w:r w:rsidR="001D4948">
        <w:t xml:space="preserve"> Round to the nearest </w:t>
      </w:r>
      <w:r w:rsidR="001F1714">
        <w:t>ten</w:t>
      </w:r>
      <w:r w:rsidR="001D4948">
        <w:t xml:space="preserve">. </w:t>
      </w:r>
    </w:p>
    <w:p w:rsidR="001D4948" w:rsidRDefault="001D4948" w:rsidP="00AF1D36"/>
    <w:p w:rsidR="001D4948" w:rsidRDefault="001D4948" w:rsidP="00AF1D36"/>
    <w:p w:rsidR="001D4948" w:rsidRDefault="001D4948" w:rsidP="00AF1D36">
      <w:r>
        <w:rPr>
          <w:b/>
        </w:rPr>
        <w:lastRenderedPageBreak/>
        <w:t>Question 4</w:t>
      </w:r>
      <w:r w:rsidR="008434B8">
        <w:rPr>
          <w:b/>
        </w:rPr>
        <w:t xml:space="preserve"> (</w:t>
      </w:r>
      <w:r w:rsidR="0078384A">
        <w:rPr>
          <w:b/>
        </w:rPr>
        <w:t>12</w:t>
      </w:r>
      <w:r w:rsidR="00E9102E">
        <w:rPr>
          <w:b/>
        </w:rPr>
        <w:t xml:space="preserve"> marks: 3, 2</w:t>
      </w:r>
      <w:r w:rsidR="00395C56">
        <w:rPr>
          <w:b/>
        </w:rPr>
        <w:t>, 2</w:t>
      </w:r>
      <w:r w:rsidR="0078384A">
        <w:rPr>
          <w:b/>
        </w:rPr>
        <w:t xml:space="preserve">, </w:t>
      </w:r>
      <w:proofErr w:type="gramStart"/>
      <w:r w:rsidR="00E255F6">
        <w:rPr>
          <w:b/>
        </w:rPr>
        <w:t>5</w:t>
      </w:r>
      <w:proofErr w:type="gramEnd"/>
      <w:r w:rsidR="0078384A">
        <w:rPr>
          <w:b/>
        </w:rPr>
        <w:t>)</w:t>
      </w:r>
    </w:p>
    <w:p w:rsidR="001D4948" w:rsidRDefault="00E9102E" w:rsidP="001D4948">
      <w:r>
        <w:t>To make the</w:t>
      </w:r>
      <w:r w:rsidR="008434B8">
        <w:t xml:space="preserve"> drink called </w:t>
      </w:r>
      <w:proofErr w:type="spellStart"/>
      <w:r w:rsidR="008434B8">
        <w:t>Olim</w:t>
      </w:r>
      <w:proofErr w:type="spellEnd"/>
      <w:r w:rsidR="008434B8">
        <w:t xml:space="preserve">, </w:t>
      </w:r>
      <w:r>
        <w:t xml:space="preserve">5% of the ingredients </w:t>
      </w:r>
      <w:proofErr w:type="gramStart"/>
      <w:r>
        <w:t>is</w:t>
      </w:r>
      <w:proofErr w:type="gramEnd"/>
      <w:r>
        <w:t xml:space="preserve"> milo and 95% is milk</w:t>
      </w:r>
      <w:r w:rsidR="008434B8">
        <w:t>.</w:t>
      </w:r>
    </w:p>
    <w:p w:rsidR="00E9102E" w:rsidRDefault="00E9102E" w:rsidP="001D4948">
      <w:pPr>
        <w:pStyle w:val="ListParagraph"/>
        <w:numPr>
          <w:ilvl w:val="0"/>
          <w:numId w:val="3"/>
        </w:numPr>
      </w:pPr>
      <w:r>
        <w:t>One</w:t>
      </w:r>
      <w:r w:rsidR="001D4948">
        <w:t xml:space="preserve"> glass</w:t>
      </w:r>
      <w:r>
        <w:t xml:space="preserve"> is filled with </w:t>
      </w:r>
      <w:proofErr w:type="spellStart"/>
      <w:r>
        <w:t>Olim</w:t>
      </w:r>
      <w:proofErr w:type="spellEnd"/>
      <w:r>
        <w:t xml:space="preserve"> and</w:t>
      </w:r>
      <w:r w:rsidR="001D4948">
        <w:t xml:space="preserve"> has a capacity of </w:t>
      </w:r>
      <w:r>
        <w:t xml:space="preserve">420 </w:t>
      </w:r>
      <w:proofErr w:type="spellStart"/>
      <w:r>
        <w:t>mL.</w:t>
      </w:r>
      <w:proofErr w:type="spellEnd"/>
      <w:r>
        <w:t xml:space="preserve"> </w:t>
      </w:r>
    </w:p>
    <w:p w:rsidR="00E9102E" w:rsidRDefault="00E9102E" w:rsidP="00E9102E">
      <w:pPr>
        <w:pStyle w:val="ListParagraph"/>
        <w:numPr>
          <w:ilvl w:val="1"/>
          <w:numId w:val="3"/>
        </w:numPr>
      </w:pPr>
      <w:r>
        <w:t>How many mL of the glass would be milo?  (2 marks)</w:t>
      </w:r>
      <w:r>
        <w:br/>
      </w:r>
    </w:p>
    <w:p w:rsidR="00E9102E" w:rsidRDefault="00E9102E" w:rsidP="00E9102E">
      <w:pPr>
        <w:pStyle w:val="ListParagraph"/>
        <w:ind w:left="1440"/>
      </w:pPr>
    </w:p>
    <w:p w:rsidR="00E9102E" w:rsidRDefault="00E9102E" w:rsidP="00E9102E">
      <w:pPr>
        <w:pStyle w:val="ListParagraph"/>
        <w:ind w:left="1440"/>
      </w:pPr>
    </w:p>
    <w:p w:rsidR="00E9102E" w:rsidRDefault="00E9102E" w:rsidP="00E9102E">
      <w:pPr>
        <w:pStyle w:val="ListParagraph"/>
        <w:ind w:left="1440"/>
      </w:pPr>
    </w:p>
    <w:p w:rsidR="008434B8" w:rsidRDefault="00E9102E" w:rsidP="00E9102E">
      <w:pPr>
        <w:pStyle w:val="ListParagraph"/>
        <w:numPr>
          <w:ilvl w:val="1"/>
          <w:numId w:val="3"/>
        </w:numPr>
      </w:pPr>
      <w:r>
        <w:t>If 1 mL = 1 gram, how many grams of milo is required? (1 mark)</w:t>
      </w:r>
      <w:r w:rsidR="008434B8">
        <w:br/>
      </w:r>
    </w:p>
    <w:p w:rsidR="001D4948" w:rsidRDefault="008434B8" w:rsidP="008434B8">
      <w:pPr>
        <w:pStyle w:val="ListParagraph"/>
      </w:pPr>
      <w:r>
        <w:br/>
      </w:r>
      <w:r>
        <w:br/>
      </w:r>
    </w:p>
    <w:p w:rsidR="001F1714" w:rsidRDefault="008434B8" w:rsidP="001D4948">
      <w:pPr>
        <w:pStyle w:val="ListParagraph"/>
        <w:numPr>
          <w:ilvl w:val="0"/>
          <w:numId w:val="3"/>
        </w:numPr>
      </w:pPr>
      <w:r>
        <w:t xml:space="preserve">If a teaspoon holds 5 grams, how many teaspoons of Milo </w:t>
      </w:r>
      <w:proofErr w:type="gramStart"/>
      <w:r>
        <w:t>is</w:t>
      </w:r>
      <w:proofErr w:type="gramEnd"/>
      <w:r>
        <w:t xml:space="preserve"> required</w:t>
      </w:r>
      <w:r w:rsidR="00E9102E">
        <w:t xml:space="preserve"> to make 1 drink</w:t>
      </w:r>
      <w:r>
        <w:t>?</w:t>
      </w:r>
      <w:r w:rsidR="00E9102E">
        <w:t xml:space="preserve"> Round to the nearest teaspoon.</w:t>
      </w:r>
      <w:r>
        <w:t xml:space="preserve"> </w:t>
      </w:r>
      <w:r>
        <w:br/>
      </w:r>
      <w:r>
        <w:br/>
      </w:r>
    </w:p>
    <w:p w:rsidR="008434B8" w:rsidRDefault="008434B8" w:rsidP="001F1714">
      <w:pPr>
        <w:pStyle w:val="ListParagraph"/>
      </w:pPr>
      <w:r>
        <w:br/>
      </w:r>
      <w:r>
        <w:br/>
      </w:r>
    </w:p>
    <w:p w:rsidR="008434B8" w:rsidRDefault="008434B8" w:rsidP="001D4948">
      <w:pPr>
        <w:pStyle w:val="ListParagraph"/>
        <w:numPr>
          <w:ilvl w:val="0"/>
          <w:numId w:val="3"/>
        </w:numPr>
      </w:pPr>
      <w:r>
        <w:t>What proportion of the drink, as a</w:t>
      </w:r>
      <w:r w:rsidR="00E9102E">
        <w:t xml:space="preserve"> simplified</w:t>
      </w:r>
      <w:r>
        <w:t xml:space="preserve"> </w:t>
      </w:r>
      <w:r w:rsidR="00E9102E">
        <w:t>fraction</w:t>
      </w:r>
      <w:r>
        <w:t xml:space="preserve">, is </w:t>
      </w:r>
      <w:r w:rsidR="00E9102E">
        <w:t>milk</w:t>
      </w:r>
      <w:r>
        <w:t>?</w:t>
      </w:r>
    </w:p>
    <w:p w:rsidR="008434B8" w:rsidRDefault="008434B8" w:rsidP="008434B8">
      <w:pPr>
        <w:pStyle w:val="ListParagraph"/>
      </w:pPr>
    </w:p>
    <w:p w:rsidR="008434B8" w:rsidRDefault="001F1714" w:rsidP="008434B8">
      <w:pPr>
        <w:pStyle w:val="ListParagraph"/>
      </w:pPr>
      <w:r>
        <w:br/>
      </w:r>
    </w:p>
    <w:p w:rsidR="008434B8" w:rsidRDefault="008434B8" w:rsidP="008434B8">
      <w:pPr>
        <w:pStyle w:val="ListParagraph"/>
      </w:pPr>
    </w:p>
    <w:p w:rsidR="008434B8" w:rsidRDefault="008434B8" w:rsidP="008434B8">
      <w:pPr>
        <w:pStyle w:val="ListParagraph"/>
      </w:pPr>
    </w:p>
    <w:p w:rsidR="008434B8" w:rsidRDefault="008434B8" w:rsidP="001D4948">
      <w:pPr>
        <w:pStyle w:val="ListParagraph"/>
        <w:numPr>
          <w:ilvl w:val="0"/>
          <w:numId w:val="3"/>
        </w:numPr>
      </w:pPr>
      <w:r>
        <w:t xml:space="preserve">John is having a party of 27 guests. Each guest is having one glass of </w:t>
      </w:r>
      <w:proofErr w:type="spellStart"/>
      <w:r>
        <w:t>Olim</w:t>
      </w:r>
      <w:proofErr w:type="spellEnd"/>
      <w:r>
        <w:t xml:space="preserve">. </w:t>
      </w:r>
      <w:r>
        <w:br/>
      </w:r>
    </w:p>
    <w:p w:rsidR="008434B8" w:rsidRDefault="008434B8" w:rsidP="0078384A">
      <w:pPr>
        <w:pStyle w:val="ListParagraph"/>
        <w:numPr>
          <w:ilvl w:val="1"/>
          <w:numId w:val="3"/>
        </w:numPr>
        <w:ind w:left="1134"/>
      </w:pPr>
      <w:r>
        <w:t>How much milk is required to cater for the guests?</w:t>
      </w:r>
      <w:r w:rsidR="0078384A">
        <w:t xml:space="preserve">  (1 mark)</w:t>
      </w:r>
      <w:r>
        <w:br/>
      </w:r>
      <w:r>
        <w:br/>
      </w:r>
      <w:r>
        <w:br/>
      </w:r>
      <w:r>
        <w:br/>
      </w:r>
    </w:p>
    <w:p w:rsidR="008434B8" w:rsidRDefault="008434B8" w:rsidP="0078384A">
      <w:pPr>
        <w:pStyle w:val="ListParagraph"/>
        <w:numPr>
          <w:ilvl w:val="1"/>
          <w:numId w:val="3"/>
        </w:numPr>
        <w:ind w:left="1134"/>
      </w:pPr>
      <w:r>
        <w:t>How much milo is required to cater for the guests?</w:t>
      </w:r>
      <w:r w:rsidR="0078384A">
        <w:t xml:space="preserve">  (1 mark)</w:t>
      </w:r>
      <w:r>
        <w:br/>
      </w:r>
      <w:r>
        <w:br/>
      </w:r>
      <w:r>
        <w:br/>
      </w:r>
      <w:r>
        <w:br/>
      </w:r>
    </w:p>
    <w:p w:rsidR="008434B8" w:rsidRDefault="008434B8" w:rsidP="0078384A">
      <w:pPr>
        <w:pStyle w:val="ListParagraph"/>
        <w:numPr>
          <w:ilvl w:val="1"/>
          <w:numId w:val="3"/>
        </w:numPr>
        <w:ind w:left="1134"/>
      </w:pPr>
      <w:r>
        <w:t xml:space="preserve">How many cartons of milk will </w:t>
      </w:r>
      <w:r w:rsidR="00395C56">
        <w:t>John need to purchase to cater for his guests?</w:t>
      </w:r>
      <w:r w:rsidR="0078384A">
        <w:t xml:space="preserve"> (2 marks)</w:t>
      </w:r>
      <w:r w:rsidR="00395C56">
        <w:br/>
      </w:r>
      <w:r w:rsidR="00395C56">
        <w:br/>
      </w:r>
      <w:r w:rsidR="001F1714">
        <w:br/>
      </w:r>
      <w:r w:rsidR="00395C56">
        <w:br/>
      </w:r>
    </w:p>
    <w:p w:rsidR="0020338E" w:rsidRDefault="00395C56" w:rsidP="0020338E">
      <w:pPr>
        <w:pStyle w:val="ListParagraph"/>
        <w:numPr>
          <w:ilvl w:val="1"/>
          <w:numId w:val="3"/>
        </w:numPr>
        <w:ind w:left="1134"/>
      </w:pPr>
      <w:r>
        <w:t>If each carton costs $1.75, how much will it cost John</w:t>
      </w:r>
      <w:r w:rsidR="00E255F6">
        <w:t>?</w:t>
      </w:r>
      <w:r>
        <w:t xml:space="preserve"> </w:t>
      </w:r>
      <w:r w:rsidR="0078384A">
        <w:t>(1 mark)</w:t>
      </w:r>
      <w:r>
        <w:br/>
      </w:r>
      <w:r w:rsidR="001F1714">
        <w:br/>
      </w:r>
    </w:p>
    <w:p w:rsidR="0020338E" w:rsidRPr="0078384A" w:rsidRDefault="0020338E" w:rsidP="0020338E">
      <w:pPr>
        <w:rPr>
          <w:b/>
          <w:u w:val="single"/>
        </w:rPr>
      </w:pPr>
      <w:r>
        <w:rPr>
          <w:b/>
          <w:u w:val="single"/>
        </w:rPr>
        <w:lastRenderedPageBreak/>
        <w:t>PART B [2</w:t>
      </w:r>
      <w:r w:rsidR="001F1714">
        <w:rPr>
          <w:b/>
          <w:u w:val="single"/>
        </w:rPr>
        <w:t>6</w:t>
      </w:r>
      <w:r>
        <w:rPr>
          <w:b/>
          <w:u w:val="single"/>
        </w:rPr>
        <w:t xml:space="preserve"> marks] - PACKAGING</w:t>
      </w:r>
    </w:p>
    <w:p w:rsidR="0020338E" w:rsidRDefault="0020338E" w:rsidP="0020338E">
      <w:pPr>
        <w:rPr>
          <w:b/>
        </w:rPr>
      </w:pPr>
      <w:r>
        <w:rPr>
          <w:b/>
        </w:rPr>
        <w:t xml:space="preserve">Question </w:t>
      </w:r>
      <w:proofErr w:type="gramStart"/>
      <w:r>
        <w:rPr>
          <w:b/>
        </w:rPr>
        <w:t>1  (</w:t>
      </w:r>
      <w:proofErr w:type="gramEnd"/>
      <w:r w:rsidR="009036A4">
        <w:rPr>
          <w:b/>
        </w:rPr>
        <w:t>10</w:t>
      </w:r>
      <w:r>
        <w:rPr>
          <w:b/>
        </w:rPr>
        <w:t xml:space="preserve"> marks: 2, </w:t>
      </w:r>
      <w:r w:rsidR="009036A4">
        <w:rPr>
          <w:b/>
        </w:rPr>
        <w:t>2</w:t>
      </w:r>
      <w:r>
        <w:rPr>
          <w:b/>
        </w:rPr>
        <w:t xml:space="preserve">, </w:t>
      </w:r>
      <w:r w:rsidR="009036A4">
        <w:rPr>
          <w:b/>
        </w:rPr>
        <w:t>2</w:t>
      </w:r>
      <w:r>
        <w:rPr>
          <w:b/>
        </w:rPr>
        <w:t xml:space="preserve">, </w:t>
      </w:r>
      <w:r w:rsidR="009036A4">
        <w:rPr>
          <w:b/>
        </w:rPr>
        <w:t>1</w:t>
      </w:r>
      <w:r>
        <w:rPr>
          <w:b/>
        </w:rPr>
        <w:t xml:space="preserve">, </w:t>
      </w:r>
      <w:r w:rsidR="009036A4">
        <w:rPr>
          <w:b/>
        </w:rPr>
        <w:t>2</w:t>
      </w:r>
      <w:r>
        <w:rPr>
          <w:b/>
        </w:rPr>
        <w:t>, 1)</w:t>
      </w:r>
    </w:p>
    <w:p w:rsidR="0020338E" w:rsidRDefault="0020338E" w:rsidP="0020338E">
      <w:r>
        <w:t>Find the volume of each of the shapes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0"/>
        <w:gridCol w:w="5612"/>
      </w:tblGrid>
      <w:tr w:rsidR="00AB346B" w:rsidTr="009036A4">
        <w:trPr>
          <w:trHeight w:val="2294"/>
        </w:trPr>
        <w:tc>
          <w:tcPr>
            <w:tcW w:w="5070" w:type="dxa"/>
            <w:vAlign w:val="center"/>
          </w:tcPr>
          <w:p w:rsidR="00AB346B" w:rsidRDefault="00AB346B" w:rsidP="009036A4">
            <w:pPr>
              <w:jc w:val="center"/>
            </w:pPr>
            <w:r>
              <w:object w:dxaOrig="6270" w:dyaOrig="30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4.5pt;height:102pt" o:ole="">
                  <v:imagedata r:id="rId13" o:title=""/>
                </v:shape>
                <o:OLEObject Type="Embed" ProgID="PBrush" ShapeID="_x0000_i1025" DrawAspect="Content" ObjectID="_1525671259" r:id="rId14"/>
              </w:object>
            </w:r>
          </w:p>
        </w:tc>
        <w:tc>
          <w:tcPr>
            <w:tcW w:w="5612" w:type="dxa"/>
          </w:tcPr>
          <w:p w:rsidR="00AB346B" w:rsidRDefault="00AB346B"/>
        </w:tc>
      </w:tr>
      <w:tr w:rsidR="00AB346B" w:rsidTr="009036A4">
        <w:trPr>
          <w:trHeight w:val="2294"/>
        </w:trPr>
        <w:tc>
          <w:tcPr>
            <w:tcW w:w="5070" w:type="dxa"/>
            <w:vAlign w:val="center"/>
          </w:tcPr>
          <w:p w:rsidR="00AB346B" w:rsidRDefault="00B72908" w:rsidP="009036A4">
            <w:pPr>
              <w:jc w:val="center"/>
            </w:pPr>
            <w:r>
              <w:object w:dxaOrig="8055" w:dyaOrig="4455">
                <v:shape id="_x0000_i1026" type="#_x0000_t75" style="width:206.25pt;height:115.5pt" o:ole="">
                  <v:imagedata r:id="rId15" o:title=""/>
                </v:shape>
                <o:OLEObject Type="Embed" ProgID="PBrush" ShapeID="_x0000_i1026" DrawAspect="Content" ObjectID="_1525671260" r:id="rId16"/>
              </w:object>
            </w:r>
          </w:p>
        </w:tc>
        <w:tc>
          <w:tcPr>
            <w:tcW w:w="5612" w:type="dxa"/>
          </w:tcPr>
          <w:p w:rsidR="00AB346B" w:rsidRDefault="00AB346B"/>
        </w:tc>
      </w:tr>
      <w:tr w:rsidR="00AB346B" w:rsidTr="009036A4">
        <w:trPr>
          <w:trHeight w:val="2294"/>
        </w:trPr>
        <w:tc>
          <w:tcPr>
            <w:tcW w:w="5070" w:type="dxa"/>
            <w:vAlign w:val="center"/>
          </w:tcPr>
          <w:p w:rsidR="00AB346B" w:rsidRDefault="00B72908" w:rsidP="009036A4">
            <w:pPr>
              <w:jc w:val="center"/>
            </w:pPr>
            <w:r>
              <w:object w:dxaOrig="5880" w:dyaOrig="2505">
                <v:shape id="_x0000_i1027" type="#_x0000_t75" style="width:200.25pt;height:84.75pt" o:ole="">
                  <v:imagedata r:id="rId17" o:title=""/>
                </v:shape>
                <o:OLEObject Type="Embed" ProgID="PBrush" ShapeID="_x0000_i1027" DrawAspect="Content" ObjectID="_1525671261" r:id="rId18"/>
              </w:object>
            </w:r>
          </w:p>
        </w:tc>
        <w:tc>
          <w:tcPr>
            <w:tcW w:w="5612" w:type="dxa"/>
          </w:tcPr>
          <w:p w:rsidR="00AB346B" w:rsidRDefault="00AB346B"/>
        </w:tc>
      </w:tr>
      <w:tr w:rsidR="00AB346B" w:rsidTr="009036A4">
        <w:trPr>
          <w:trHeight w:val="2294"/>
        </w:trPr>
        <w:tc>
          <w:tcPr>
            <w:tcW w:w="5070" w:type="dxa"/>
            <w:vAlign w:val="center"/>
          </w:tcPr>
          <w:p w:rsidR="00AB346B" w:rsidRDefault="00B72908" w:rsidP="009036A4">
            <w:pPr>
              <w:jc w:val="center"/>
            </w:pPr>
            <w:r>
              <w:object w:dxaOrig="7395" w:dyaOrig="2955">
                <v:shape id="_x0000_i1028" type="#_x0000_t75" style="width:238.5pt;height:96pt" o:ole="">
                  <v:imagedata r:id="rId19" o:title=""/>
                </v:shape>
                <o:OLEObject Type="Embed" ProgID="PBrush" ShapeID="_x0000_i1028" DrawAspect="Content" ObjectID="_1525671262" r:id="rId20"/>
              </w:object>
            </w:r>
          </w:p>
        </w:tc>
        <w:tc>
          <w:tcPr>
            <w:tcW w:w="5612" w:type="dxa"/>
          </w:tcPr>
          <w:p w:rsidR="00AB346B" w:rsidRDefault="00AB346B"/>
        </w:tc>
      </w:tr>
      <w:tr w:rsidR="00AB346B" w:rsidTr="009036A4">
        <w:trPr>
          <w:trHeight w:val="2294"/>
        </w:trPr>
        <w:tc>
          <w:tcPr>
            <w:tcW w:w="5070" w:type="dxa"/>
            <w:vAlign w:val="center"/>
          </w:tcPr>
          <w:p w:rsidR="00AB346B" w:rsidRDefault="009036A4" w:rsidP="009036A4">
            <w:pPr>
              <w:jc w:val="center"/>
            </w:pPr>
            <w:r>
              <w:object w:dxaOrig="7245" w:dyaOrig="3225">
                <v:shape id="_x0000_i1029" type="#_x0000_t75" style="width:198.75pt;height:87.75pt" o:ole="">
                  <v:imagedata r:id="rId21" o:title=""/>
                </v:shape>
                <o:OLEObject Type="Embed" ProgID="PBrush" ShapeID="_x0000_i1029" DrawAspect="Content" ObjectID="_1525671263" r:id="rId22"/>
              </w:object>
            </w:r>
          </w:p>
        </w:tc>
        <w:tc>
          <w:tcPr>
            <w:tcW w:w="5612" w:type="dxa"/>
          </w:tcPr>
          <w:p w:rsidR="00AB346B" w:rsidRDefault="00AB346B"/>
        </w:tc>
      </w:tr>
      <w:tr w:rsidR="00AB346B" w:rsidTr="009036A4">
        <w:trPr>
          <w:trHeight w:val="2294"/>
        </w:trPr>
        <w:tc>
          <w:tcPr>
            <w:tcW w:w="5070" w:type="dxa"/>
            <w:vAlign w:val="center"/>
          </w:tcPr>
          <w:p w:rsidR="00AB346B" w:rsidRDefault="009036A4" w:rsidP="009036A4">
            <w:pPr>
              <w:jc w:val="center"/>
            </w:pPr>
            <w:r>
              <w:object w:dxaOrig="5460" w:dyaOrig="3195">
                <v:shape id="_x0000_i1030" type="#_x0000_t75" style="width:183.75pt;height:107.25pt" o:ole="">
                  <v:imagedata r:id="rId23" o:title=""/>
                </v:shape>
                <o:OLEObject Type="Embed" ProgID="PBrush" ShapeID="_x0000_i1030" DrawAspect="Content" ObjectID="_1525671264" r:id="rId24"/>
              </w:object>
            </w:r>
          </w:p>
        </w:tc>
        <w:tc>
          <w:tcPr>
            <w:tcW w:w="5612" w:type="dxa"/>
          </w:tcPr>
          <w:p w:rsidR="00AB346B" w:rsidRDefault="00AB346B"/>
        </w:tc>
      </w:tr>
    </w:tbl>
    <w:p w:rsidR="0020338E" w:rsidRDefault="001F1714" w:rsidP="0020338E">
      <w:r>
        <w:rPr>
          <w:b/>
        </w:rPr>
        <w:lastRenderedPageBreak/>
        <w:t>Question 2 (8</w:t>
      </w:r>
      <w:r w:rsidR="0020338E">
        <w:rPr>
          <w:b/>
        </w:rPr>
        <w:t xml:space="preserve"> marks: </w:t>
      </w:r>
      <w:r>
        <w:rPr>
          <w:b/>
        </w:rPr>
        <w:t>4, 4</w:t>
      </w:r>
      <w:r w:rsidR="0020338E">
        <w:rPr>
          <w:b/>
        </w:rPr>
        <w:t>)</w:t>
      </w:r>
    </w:p>
    <w:p w:rsidR="0020338E" w:rsidRDefault="0020338E" w:rsidP="0020338E">
      <w:r>
        <w:t>Below is shipping carton along with its dimensions. The volume of this shipping carton</w:t>
      </w:r>
      <w:r>
        <w:br/>
        <w:t>is 27 000 cm</w:t>
      </w:r>
      <w:r w:rsidRPr="0020338E">
        <w:rPr>
          <w:vertAlign w:val="superscript"/>
        </w:rPr>
        <w:t>3</w:t>
      </w:r>
      <w:r>
        <w:t xml:space="preserve">.  </w:t>
      </w:r>
    </w:p>
    <w:p w:rsidR="0020338E" w:rsidRDefault="0035293B" w:rsidP="0020338E">
      <w:r>
        <w:rPr>
          <w:noProof/>
        </w:rPr>
        <w:pict>
          <v:shape id="_x0000_s1027" type="#_x0000_t75" style="position:absolute;margin-left:318.95pt;margin-top:34.35pt;width:207pt;height:114.45pt;z-index:251668480;mso-position-horizontal-relative:text;mso-position-vertical-relative:text;mso-width-relative:page;mso-height-relative:page">
            <v:imagedata r:id="rId15" o:title=""/>
            <w10:wrap type="square"/>
          </v:shape>
          <o:OLEObject Type="Embed" ProgID="PBrush" ShapeID="_x0000_s1027" DrawAspect="Content" ObjectID="_1525671265" r:id="rId25"/>
        </w:pict>
      </w:r>
      <w:r w:rsidR="00AB346B">
        <w:rPr>
          <w:noProof/>
        </w:rPr>
        <w:drawing>
          <wp:inline distT="0" distB="0" distL="0" distR="0" wp14:anchorId="28073197" wp14:editId="37062441">
            <wp:extent cx="3098165" cy="1953260"/>
            <wp:effectExtent l="0" t="0" r="698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46B" w:rsidRDefault="00AB346B" w:rsidP="0020338E"/>
    <w:p w:rsidR="00AB346B" w:rsidRDefault="00AB346B" w:rsidP="00AB346B">
      <w:pPr>
        <w:pStyle w:val="ListParagraph"/>
        <w:numPr>
          <w:ilvl w:val="0"/>
          <w:numId w:val="4"/>
        </w:numPr>
      </w:pPr>
      <w:proofErr w:type="spellStart"/>
      <w:r>
        <w:t>Lindt</w:t>
      </w:r>
      <w:proofErr w:type="spellEnd"/>
      <w:r>
        <w:t xml:space="preserve"> boxes in a shipping carton.</w:t>
      </w:r>
      <w:r w:rsidR="009036A4">
        <w:br/>
      </w:r>
    </w:p>
    <w:p w:rsidR="001F1714" w:rsidRDefault="001F1714" w:rsidP="001F1714">
      <w:pPr>
        <w:pStyle w:val="ListParagraph"/>
        <w:numPr>
          <w:ilvl w:val="1"/>
          <w:numId w:val="4"/>
        </w:numPr>
      </w:pPr>
      <w:r>
        <w:t xml:space="preserve">Draw a diagram, of how the </w:t>
      </w:r>
      <w:proofErr w:type="spellStart"/>
      <w:r>
        <w:t>Lindt</w:t>
      </w:r>
      <w:proofErr w:type="spellEnd"/>
      <w:r>
        <w:t xml:space="preserve"> boxes would be packaged within the shipping carton. Ensure you clearly label or indicate or explain:</w:t>
      </w:r>
    </w:p>
    <w:p w:rsidR="001F1714" w:rsidRDefault="001F1714" w:rsidP="001F1714">
      <w:pPr>
        <w:pStyle w:val="ListParagraph"/>
        <w:numPr>
          <w:ilvl w:val="2"/>
          <w:numId w:val="5"/>
        </w:numPr>
      </w:pPr>
      <w:r>
        <w:t xml:space="preserve">The number of </w:t>
      </w:r>
      <w:proofErr w:type="spellStart"/>
      <w:r>
        <w:t>Lindt</w:t>
      </w:r>
      <w:proofErr w:type="spellEnd"/>
      <w:r>
        <w:t xml:space="preserve"> boxes in a row</w:t>
      </w:r>
    </w:p>
    <w:p w:rsidR="001F1714" w:rsidRDefault="001F1714" w:rsidP="001F1714">
      <w:pPr>
        <w:pStyle w:val="ListParagraph"/>
        <w:numPr>
          <w:ilvl w:val="2"/>
          <w:numId w:val="5"/>
        </w:numPr>
      </w:pPr>
      <w:r>
        <w:t>How the boxes would be positioned</w:t>
      </w:r>
    </w:p>
    <w:p w:rsidR="001F1714" w:rsidRDefault="001F1714" w:rsidP="001F1714">
      <w:pPr>
        <w:pStyle w:val="ListParagraph"/>
        <w:numPr>
          <w:ilvl w:val="2"/>
          <w:numId w:val="5"/>
        </w:numPr>
      </w:pPr>
      <w:r>
        <w:t>The number of layers</w:t>
      </w: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AB346B" w:rsidRDefault="00AB346B" w:rsidP="00AB346B">
      <w:pPr>
        <w:pStyle w:val="ListParagraph"/>
        <w:numPr>
          <w:ilvl w:val="1"/>
          <w:numId w:val="4"/>
        </w:numPr>
      </w:pPr>
      <w:r>
        <w:t xml:space="preserve">What is the maximum number of </w:t>
      </w:r>
      <w:proofErr w:type="spellStart"/>
      <w:r>
        <w:t>Lindt</w:t>
      </w:r>
      <w:proofErr w:type="spellEnd"/>
      <w:r>
        <w:t xml:space="preserve"> boxes that can fit into one shipping carton? Ensure you show your working.</w:t>
      </w: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/>
    <w:p w:rsidR="00AB346B" w:rsidRDefault="0035293B" w:rsidP="00AB346B">
      <w:pPr>
        <w:pStyle w:val="ListParagraph"/>
      </w:pPr>
      <w:r>
        <w:rPr>
          <w:noProof/>
        </w:rPr>
        <w:pict>
          <v:shape id="_x0000_s1026" type="#_x0000_t75" style="position:absolute;left:0;text-align:left;margin-left:309.25pt;margin-top:3.9pt;width:213.45pt;height:102.85pt;z-index:251666432;mso-position-horizontal-relative:text;mso-position-vertical-relative:text;mso-width-relative:page;mso-height-relative:page">
            <v:imagedata r:id="rId13" o:title=""/>
            <w10:wrap type="square"/>
          </v:shape>
          <o:OLEObject Type="Embed" ProgID="PBrush" ShapeID="_x0000_s1026" DrawAspect="Content" ObjectID="_1525671266" r:id="rId27"/>
        </w:pict>
      </w:r>
    </w:p>
    <w:p w:rsidR="00AB346B" w:rsidRDefault="00AB346B" w:rsidP="0020338E">
      <w:pPr>
        <w:pStyle w:val="ListParagraph"/>
        <w:numPr>
          <w:ilvl w:val="0"/>
          <w:numId w:val="4"/>
        </w:numPr>
      </w:pPr>
      <w:proofErr w:type="spellStart"/>
      <w:r>
        <w:t>Toblerones</w:t>
      </w:r>
      <w:proofErr w:type="spellEnd"/>
      <w:r>
        <w:t xml:space="preserve"> in a shipping carton.</w:t>
      </w:r>
      <w:r w:rsidR="009036A4">
        <w:br/>
      </w:r>
    </w:p>
    <w:p w:rsidR="001F1714" w:rsidRDefault="001F1714" w:rsidP="001F1714">
      <w:pPr>
        <w:pStyle w:val="ListParagraph"/>
        <w:numPr>
          <w:ilvl w:val="1"/>
          <w:numId w:val="4"/>
        </w:numPr>
      </w:pPr>
      <w:r>
        <w:t xml:space="preserve">Draw a diagram, of how the </w:t>
      </w:r>
      <w:proofErr w:type="spellStart"/>
      <w:r>
        <w:t>Toblerones</w:t>
      </w:r>
      <w:proofErr w:type="spellEnd"/>
      <w:r>
        <w:t xml:space="preserve"> would be packaged within the shipping carton. Ensure you clearly label or indicate or explain:</w:t>
      </w:r>
    </w:p>
    <w:p w:rsidR="001F1714" w:rsidRDefault="001F1714" w:rsidP="001F1714">
      <w:pPr>
        <w:pStyle w:val="ListParagraph"/>
        <w:numPr>
          <w:ilvl w:val="2"/>
          <w:numId w:val="5"/>
        </w:numPr>
      </w:pPr>
      <w:r>
        <w:t xml:space="preserve">The number of </w:t>
      </w:r>
      <w:proofErr w:type="spellStart"/>
      <w:r>
        <w:t>Toblerones</w:t>
      </w:r>
      <w:proofErr w:type="spellEnd"/>
      <w:r>
        <w:t xml:space="preserve"> in a row</w:t>
      </w:r>
    </w:p>
    <w:p w:rsidR="001F1714" w:rsidRDefault="001F1714" w:rsidP="001F1714">
      <w:pPr>
        <w:pStyle w:val="ListParagraph"/>
        <w:numPr>
          <w:ilvl w:val="2"/>
          <w:numId w:val="5"/>
        </w:numPr>
      </w:pPr>
      <w:r>
        <w:t>How the boxes would be positioned</w:t>
      </w:r>
    </w:p>
    <w:p w:rsidR="001F1714" w:rsidRDefault="001F1714" w:rsidP="001F1714">
      <w:pPr>
        <w:pStyle w:val="ListParagraph"/>
        <w:numPr>
          <w:ilvl w:val="2"/>
          <w:numId w:val="5"/>
        </w:numPr>
      </w:pPr>
      <w:r>
        <w:t>The number of layers</w:t>
      </w: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20338E" w:rsidRDefault="0020338E" w:rsidP="00AB346B">
      <w:pPr>
        <w:pStyle w:val="ListParagraph"/>
        <w:numPr>
          <w:ilvl w:val="1"/>
          <w:numId w:val="4"/>
        </w:numPr>
      </w:pPr>
      <w:r>
        <w:t xml:space="preserve">What is the maximum number of </w:t>
      </w:r>
      <w:proofErr w:type="spellStart"/>
      <w:r>
        <w:t>Toblerones</w:t>
      </w:r>
      <w:proofErr w:type="spellEnd"/>
      <w:r>
        <w:t xml:space="preserve"> </w:t>
      </w:r>
      <w:r w:rsidR="00AB346B">
        <w:t>that can fit into one shipping carton? Ensure you show your working.</w:t>
      </w: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/>
    <w:p w:rsidR="00AB346B" w:rsidRDefault="000E679B" w:rsidP="0020338E">
      <w:r>
        <w:rPr>
          <w:b/>
        </w:rPr>
        <w:lastRenderedPageBreak/>
        <w:t>Question 3 (</w:t>
      </w:r>
      <w:r w:rsidR="001F1714">
        <w:rPr>
          <w:b/>
        </w:rPr>
        <w:t>8</w:t>
      </w:r>
      <w:r>
        <w:rPr>
          <w:b/>
        </w:rPr>
        <w:t xml:space="preserve"> marks</w:t>
      </w:r>
      <w:proofErr w:type="gramStart"/>
      <w:r>
        <w:rPr>
          <w:b/>
        </w:rPr>
        <w:t>:3</w:t>
      </w:r>
      <w:proofErr w:type="gramEnd"/>
      <w:r>
        <w:rPr>
          <w:b/>
        </w:rPr>
        <w:t xml:space="preserve">, 3, </w:t>
      </w:r>
      <w:r w:rsidR="001F1714">
        <w:rPr>
          <w:b/>
        </w:rPr>
        <w:t>2</w:t>
      </w:r>
      <w:r w:rsidR="00AB346B">
        <w:rPr>
          <w:b/>
        </w:rPr>
        <w:t>)</w:t>
      </w:r>
    </w:p>
    <w:p w:rsidR="00AB346B" w:rsidRDefault="0035293B" w:rsidP="0020338E">
      <w:r>
        <w:rPr>
          <w:noProof/>
        </w:rPr>
        <w:pict>
          <v:shape id="_x0000_s1028" type="#_x0000_t75" style="position:absolute;margin-left:261.35pt;margin-top:23pt;width:166.05pt;height:73.85pt;z-index:251670528;mso-position-horizontal-relative:text;mso-position-vertical-relative:text;mso-width-relative:page;mso-height-relative:page">
            <v:imagedata r:id="rId21" o:title=""/>
          </v:shape>
          <o:OLEObject Type="Embed" ProgID="PBrush" ShapeID="_x0000_s1028" DrawAspect="Content" ObjectID="_1525671267" r:id="rId28"/>
        </w:pict>
      </w:r>
      <w:r w:rsidR="000E679B">
        <w:t xml:space="preserve">Juice boxes are transported in open trays, as shown in the diagram below. </w:t>
      </w:r>
    </w:p>
    <w:p w:rsidR="009036A4" w:rsidRDefault="009036A4" w:rsidP="0020338E">
      <w:r>
        <w:rPr>
          <w:noProof/>
        </w:rPr>
        <w:drawing>
          <wp:anchor distT="0" distB="0" distL="114300" distR="114300" simplePos="0" relativeHeight="251673600" behindDoc="0" locked="0" layoutInCell="1" allowOverlap="1" wp14:anchorId="2A95FEFA" wp14:editId="5763789D">
            <wp:simplePos x="0" y="0"/>
            <wp:positionH relativeFrom="column">
              <wp:posOffset>-94524</wp:posOffset>
            </wp:positionH>
            <wp:positionV relativeFrom="paragraph">
              <wp:posOffset>20320</wp:posOffset>
            </wp:positionV>
            <wp:extent cx="3185866" cy="2016578"/>
            <wp:effectExtent l="0" t="0" r="0" b="317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866" cy="201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36A4" w:rsidRDefault="009036A4" w:rsidP="0020338E"/>
    <w:p w:rsidR="009036A4" w:rsidRDefault="009036A4" w:rsidP="0020338E"/>
    <w:p w:rsidR="009036A4" w:rsidRDefault="0035293B" w:rsidP="0020338E">
      <w:r>
        <w:rPr>
          <w:noProof/>
        </w:rPr>
        <w:pict>
          <v:shape id="_x0000_s1029" type="#_x0000_t75" style="position:absolute;margin-left:350.3pt;margin-top:4.1pt;width:175.5pt;height:70pt;z-index:251672576;mso-position-horizontal-relative:text;mso-position-vertical-relative:text;mso-width-relative:page;mso-height-relative:page">
            <v:imagedata r:id="rId19" o:title=""/>
          </v:shape>
          <o:OLEObject Type="Embed" ProgID="PBrush" ShapeID="_x0000_s1029" DrawAspect="Content" ObjectID="_1525671268" r:id="rId30"/>
        </w:pict>
      </w:r>
    </w:p>
    <w:p w:rsidR="000E679B" w:rsidRDefault="000E679B" w:rsidP="0020338E"/>
    <w:p w:rsidR="000E679B" w:rsidRDefault="000E679B" w:rsidP="0020338E"/>
    <w:p w:rsidR="000E679B" w:rsidRDefault="000E679B" w:rsidP="0020338E"/>
    <w:p w:rsidR="000E679B" w:rsidRDefault="000E679B" w:rsidP="000E679B">
      <w:pPr>
        <w:pStyle w:val="ListParagraph"/>
        <w:numPr>
          <w:ilvl w:val="0"/>
          <w:numId w:val="6"/>
        </w:numPr>
      </w:pPr>
      <w:r>
        <w:t xml:space="preserve">A pack of juice boxes, as shown in the picture, contains 6 individual 200 mL boxes within the pack. </w:t>
      </w:r>
      <w:r w:rsidR="009036A4">
        <w:br/>
      </w:r>
    </w:p>
    <w:p w:rsidR="000E679B" w:rsidRDefault="000E679B" w:rsidP="000E679B">
      <w:pPr>
        <w:pStyle w:val="ListParagraph"/>
        <w:numPr>
          <w:ilvl w:val="1"/>
          <w:numId w:val="7"/>
        </w:numPr>
      </w:pPr>
      <w:r>
        <w:t>What is the maximum number of juice boxes can be transported within a tray?</w:t>
      </w:r>
      <w:r>
        <w:br/>
      </w:r>
      <w:r w:rsidR="001F1714">
        <w:br/>
      </w:r>
      <w:r w:rsidR="001F1714">
        <w:br/>
      </w:r>
    </w:p>
    <w:p w:rsidR="000E679B" w:rsidRDefault="000E679B" w:rsidP="000E679B">
      <w:pPr>
        <w:pStyle w:val="ListParagraph"/>
        <w:ind w:left="1440"/>
      </w:pPr>
      <w:r>
        <w:br/>
      </w:r>
    </w:p>
    <w:p w:rsidR="000E679B" w:rsidRDefault="000E679B" w:rsidP="000E679B">
      <w:pPr>
        <w:pStyle w:val="ListParagraph"/>
        <w:numPr>
          <w:ilvl w:val="1"/>
          <w:numId w:val="7"/>
        </w:numPr>
      </w:pPr>
      <w:r>
        <w:t>What is the capacity of juice within the tray in litres?</w:t>
      </w:r>
    </w:p>
    <w:p w:rsidR="00AB346B" w:rsidRDefault="00AB346B" w:rsidP="0020338E"/>
    <w:p w:rsidR="000E679B" w:rsidRDefault="000E679B" w:rsidP="0020338E"/>
    <w:p w:rsidR="000E679B" w:rsidRDefault="000E679B" w:rsidP="000E679B">
      <w:pPr>
        <w:pStyle w:val="ListParagraph"/>
        <w:numPr>
          <w:ilvl w:val="0"/>
          <w:numId w:val="6"/>
        </w:numPr>
      </w:pPr>
      <w:r>
        <w:t xml:space="preserve">Juice can also be packaged in packs 3 individual 250 mL boxes within the pack, as shown. </w:t>
      </w:r>
    </w:p>
    <w:p w:rsidR="009036A4" w:rsidRDefault="009036A4" w:rsidP="009036A4">
      <w:pPr>
        <w:pStyle w:val="ListParagraph"/>
      </w:pPr>
    </w:p>
    <w:p w:rsidR="000E679B" w:rsidRDefault="000E679B" w:rsidP="00B72908">
      <w:pPr>
        <w:pStyle w:val="ListParagraph"/>
        <w:numPr>
          <w:ilvl w:val="1"/>
          <w:numId w:val="6"/>
        </w:numPr>
      </w:pPr>
      <w:r>
        <w:t>What is the maximum number of juice boxes can be transported within a tray?</w:t>
      </w:r>
      <w:r>
        <w:br/>
      </w:r>
      <w:r w:rsidR="001F1714">
        <w:br/>
      </w:r>
      <w:r>
        <w:br/>
      </w:r>
    </w:p>
    <w:p w:rsidR="000E679B" w:rsidRDefault="001F1714" w:rsidP="000E679B">
      <w:pPr>
        <w:pStyle w:val="ListParagraph"/>
        <w:ind w:left="1440"/>
      </w:pPr>
      <w:r>
        <w:br/>
      </w:r>
    </w:p>
    <w:p w:rsidR="000E679B" w:rsidRDefault="000E679B" w:rsidP="00B72908">
      <w:pPr>
        <w:pStyle w:val="ListParagraph"/>
        <w:numPr>
          <w:ilvl w:val="1"/>
          <w:numId w:val="6"/>
        </w:numPr>
      </w:pPr>
      <w:r>
        <w:t>What is the capacity of juice within the tray in litres?</w:t>
      </w:r>
    </w:p>
    <w:p w:rsidR="000E679B" w:rsidRDefault="000E679B" w:rsidP="000E679B"/>
    <w:p w:rsidR="000E679B" w:rsidRDefault="000E679B" w:rsidP="000E679B"/>
    <w:p w:rsidR="00B72908" w:rsidRDefault="000E679B" w:rsidP="00B72908">
      <w:pPr>
        <w:pStyle w:val="ListParagraph"/>
        <w:numPr>
          <w:ilvl w:val="0"/>
          <w:numId w:val="6"/>
        </w:numPr>
      </w:pPr>
      <w:r>
        <w:t xml:space="preserve">1 millilitre = 1 gram. </w:t>
      </w:r>
      <w:r w:rsidR="00B72908">
        <w:t>What is total weight, in kilograms, for a tray of juice boxes in a:</w:t>
      </w:r>
    </w:p>
    <w:p w:rsidR="00B72908" w:rsidRDefault="00B72908" w:rsidP="00B72908">
      <w:pPr>
        <w:pStyle w:val="ListParagraph"/>
        <w:numPr>
          <w:ilvl w:val="1"/>
          <w:numId w:val="6"/>
        </w:numPr>
      </w:pPr>
      <w:r>
        <w:t>6 pack</w:t>
      </w:r>
    </w:p>
    <w:p w:rsidR="00B72908" w:rsidRDefault="001F1714" w:rsidP="00B72908">
      <w:pPr>
        <w:pStyle w:val="ListParagraph"/>
        <w:ind w:left="1440"/>
      </w:pPr>
      <w:r>
        <w:br/>
      </w:r>
      <w:r w:rsidR="00B72908">
        <w:br/>
      </w:r>
    </w:p>
    <w:p w:rsidR="000E679B" w:rsidRDefault="00B72908" w:rsidP="009036A4">
      <w:pPr>
        <w:pStyle w:val="ListParagraph"/>
        <w:numPr>
          <w:ilvl w:val="1"/>
          <w:numId w:val="6"/>
        </w:numPr>
      </w:pPr>
      <w:r>
        <w:t>3 pack</w:t>
      </w:r>
    </w:p>
    <w:sectPr w:rsidR="000E679B" w:rsidSect="00AF1D3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0D85" w:rsidRDefault="00100D85" w:rsidP="0078384A">
      <w:pPr>
        <w:spacing w:after="0" w:line="240" w:lineRule="auto"/>
      </w:pPr>
      <w:r>
        <w:separator/>
      </w:r>
    </w:p>
  </w:endnote>
  <w:endnote w:type="continuationSeparator" w:id="0">
    <w:p w:rsidR="00100D85" w:rsidRDefault="00100D85" w:rsidP="00783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0D85" w:rsidRDefault="00100D85" w:rsidP="0078384A">
      <w:pPr>
        <w:spacing w:after="0" w:line="240" w:lineRule="auto"/>
      </w:pPr>
      <w:r>
        <w:separator/>
      </w:r>
    </w:p>
  </w:footnote>
  <w:footnote w:type="continuationSeparator" w:id="0">
    <w:p w:rsidR="00100D85" w:rsidRDefault="00100D85" w:rsidP="007838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3179A"/>
    <w:multiLevelType w:val="hybridMultilevel"/>
    <w:tmpl w:val="5CC2011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F61D74"/>
    <w:multiLevelType w:val="hybridMultilevel"/>
    <w:tmpl w:val="1CEAABA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E59B1"/>
    <w:multiLevelType w:val="hybridMultilevel"/>
    <w:tmpl w:val="B85C355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1921FD"/>
    <w:multiLevelType w:val="hybridMultilevel"/>
    <w:tmpl w:val="50A42C2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842318"/>
    <w:multiLevelType w:val="hybridMultilevel"/>
    <w:tmpl w:val="DB7CE49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5D81CB0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F6559D"/>
    <w:multiLevelType w:val="hybridMultilevel"/>
    <w:tmpl w:val="E634EF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ED70B6"/>
    <w:multiLevelType w:val="hybridMultilevel"/>
    <w:tmpl w:val="ADBCA856"/>
    <w:lvl w:ilvl="0" w:tplc="02A2515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5FDB"/>
    <w:rsid w:val="000E679B"/>
    <w:rsid w:val="00100D85"/>
    <w:rsid w:val="00195FDB"/>
    <w:rsid w:val="001D4948"/>
    <w:rsid w:val="001F1714"/>
    <w:rsid w:val="0020338E"/>
    <w:rsid w:val="0035293B"/>
    <w:rsid w:val="00395C56"/>
    <w:rsid w:val="003B33AE"/>
    <w:rsid w:val="0045478F"/>
    <w:rsid w:val="005E452A"/>
    <w:rsid w:val="0078384A"/>
    <w:rsid w:val="008434B8"/>
    <w:rsid w:val="008E43C0"/>
    <w:rsid w:val="009036A4"/>
    <w:rsid w:val="00AB346B"/>
    <w:rsid w:val="00AC572A"/>
    <w:rsid w:val="00AF1D36"/>
    <w:rsid w:val="00B72908"/>
    <w:rsid w:val="00DA5B32"/>
    <w:rsid w:val="00E255F6"/>
    <w:rsid w:val="00E91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3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1D36"/>
    <w:rPr>
      <w:rFonts w:ascii="Arial" w:eastAsia="Times New Roman" w:hAnsi="Arial" w:cs="Times New Roman"/>
      <w:sz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stStyle1Char">
    <w:name w:val="Test Style 1 Char"/>
    <w:link w:val="TestStyle1"/>
    <w:locked/>
    <w:rsid w:val="00AF1D36"/>
    <w:rPr>
      <w:rFonts w:ascii="Arial" w:hAnsi="Arial" w:cs="Arial"/>
      <w:b/>
      <w:sz w:val="28"/>
      <w:szCs w:val="28"/>
    </w:rPr>
  </w:style>
  <w:style w:type="paragraph" w:customStyle="1" w:styleId="TestStyle1">
    <w:name w:val="Test Style 1"/>
    <w:basedOn w:val="Normal"/>
    <w:link w:val="TestStyle1Char"/>
    <w:rsid w:val="00AF1D36"/>
    <w:pPr>
      <w:spacing w:line="240" w:lineRule="auto"/>
      <w:jc w:val="center"/>
    </w:pPr>
    <w:rPr>
      <w:rFonts w:eastAsiaTheme="minorHAnsi" w:cs="Arial"/>
      <w:b/>
      <w:sz w:val="28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1D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D36"/>
    <w:rPr>
      <w:rFonts w:ascii="Tahoma" w:eastAsia="Times New Roman" w:hAnsi="Tahoma" w:cs="Tahoma"/>
      <w:sz w:val="16"/>
      <w:szCs w:val="16"/>
      <w:lang w:eastAsia="en-AU"/>
    </w:rPr>
  </w:style>
  <w:style w:type="paragraph" w:styleId="ListParagraph">
    <w:name w:val="List Paragraph"/>
    <w:basedOn w:val="Normal"/>
    <w:uiPriority w:val="34"/>
    <w:qFormat/>
    <w:rsid w:val="00AF1D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3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84A"/>
    <w:rPr>
      <w:rFonts w:ascii="Arial" w:eastAsia="Times New Roman" w:hAnsi="Arial" w:cs="Times New Roman"/>
      <w:sz w:val="24"/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783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84A"/>
    <w:rPr>
      <w:rFonts w:ascii="Arial" w:eastAsia="Times New Roman" w:hAnsi="Arial" w:cs="Times New Roman"/>
      <w:sz w:val="24"/>
      <w:lang w:eastAsia="en-AU"/>
    </w:rPr>
  </w:style>
  <w:style w:type="character" w:styleId="PlaceholderText">
    <w:name w:val="Placeholder Text"/>
    <w:basedOn w:val="DefaultParagraphFont"/>
    <w:uiPriority w:val="99"/>
    <w:semiHidden/>
    <w:rsid w:val="00E9102E"/>
    <w:rPr>
      <w:color w:val="808080"/>
    </w:rPr>
  </w:style>
  <w:style w:type="table" w:styleId="TableGrid">
    <w:name w:val="Table Grid"/>
    <w:basedOn w:val="TableNormal"/>
    <w:uiPriority w:val="59"/>
    <w:rsid w:val="00AB34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1D36"/>
    <w:rPr>
      <w:rFonts w:ascii="Arial" w:eastAsia="Times New Roman" w:hAnsi="Arial" w:cs="Times New Roman"/>
      <w:sz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stStyle1Char">
    <w:name w:val="Test Style 1 Char"/>
    <w:link w:val="TestStyle1"/>
    <w:locked/>
    <w:rsid w:val="00AF1D36"/>
    <w:rPr>
      <w:rFonts w:ascii="Arial" w:hAnsi="Arial" w:cs="Arial"/>
      <w:b/>
      <w:sz w:val="28"/>
      <w:szCs w:val="28"/>
    </w:rPr>
  </w:style>
  <w:style w:type="paragraph" w:customStyle="1" w:styleId="TestStyle1">
    <w:name w:val="Test Style 1"/>
    <w:basedOn w:val="Normal"/>
    <w:link w:val="TestStyle1Char"/>
    <w:rsid w:val="00AF1D36"/>
    <w:pPr>
      <w:spacing w:line="240" w:lineRule="auto"/>
      <w:jc w:val="center"/>
    </w:pPr>
    <w:rPr>
      <w:rFonts w:eastAsiaTheme="minorHAnsi" w:cs="Arial"/>
      <w:b/>
      <w:sz w:val="28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1D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D36"/>
    <w:rPr>
      <w:rFonts w:ascii="Tahoma" w:eastAsia="Times New Roman" w:hAnsi="Tahoma" w:cs="Tahoma"/>
      <w:sz w:val="16"/>
      <w:szCs w:val="16"/>
      <w:lang w:eastAsia="en-AU"/>
    </w:rPr>
  </w:style>
  <w:style w:type="paragraph" w:styleId="ListParagraph">
    <w:name w:val="List Paragraph"/>
    <w:basedOn w:val="Normal"/>
    <w:uiPriority w:val="34"/>
    <w:qFormat/>
    <w:rsid w:val="00AF1D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3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84A"/>
    <w:rPr>
      <w:rFonts w:ascii="Arial" w:eastAsia="Times New Roman" w:hAnsi="Arial" w:cs="Times New Roman"/>
      <w:sz w:val="24"/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783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84A"/>
    <w:rPr>
      <w:rFonts w:ascii="Arial" w:eastAsia="Times New Roman" w:hAnsi="Arial" w:cs="Times New Roman"/>
      <w:sz w:val="24"/>
      <w:lang w:eastAsia="en-AU"/>
    </w:rPr>
  </w:style>
  <w:style w:type="character" w:styleId="PlaceholderText">
    <w:name w:val="Placeholder Text"/>
    <w:basedOn w:val="DefaultParagraphFont"/>
    <w:uiPriority w:val="99"/>
    <w:semiHidden/>
    <w:rsid w:val="00E9102E"/>
    <w:rPr>
      <w:color w:val="808080"/>
    </w:rPr>
  </w:style>
  <w:style w:type="table" w:styleId="TableGrid">
    <w:name w:val="Table Grid"/>
    <w:basedOn w:val="TableNormal"/>
    <w:uiPriority w:val="59"/>
    <w:rsid w:val="00AB34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oleObject" Target="embeddings/oleObject7.bin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6.bin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9.bin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8.bin"/><Relationship Id="rId30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8D1285-DA56-4CCD-BE16-35C033366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7917AEBD</Template>
  <TotalTime>29</TotalTime>
  <Pages>6</Pages>
  <Words>530</Words>
  <Characters>3023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3546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Romano Trudi</dc:creator>
  <cp:lastModifiedBy>WOOD Janette</cp:lastModifiedBy>
  <cp:revision>3</cp:revision>
  <cp:lastPrinted>2016-05-25T00:47:00Z</cp:lastPrinted>
  <dcterms:created xsi:type="dcterms:W3CDTF">2016-05-25T00:44:00Z</dcterms:created>
  <dcterms:modified xsi:type="dcterms:W3CDTF">2016-05-25T00:48:00Z</dcterms:modified>
</cp:coreProperties>
</file>