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  <w:tcBorders>
              <w:right w:val="single" w:sz="4" w:space="0" w:color="auto"/>
            </w:tcBorders>
          </w:tcPr>
          <w:p w:rsidR="00DD5981" w:rsidRDefault="00DD5981">
            <w:r>
              <w:rPr>
                <w:noProof/>
                <w:lang w:eastAsia="en-AU"/>
              </w:rPr>
              <w:drawing>
                <wp:inline distT="0" distB="0" distL="0" distR="0" wp14:anchorId="2477B39D" wp14:editId="1F3248C8">
                  <wp:extent cx="3429000" cy="2095500"/>
                  <wp:effectExtent l="0" t="0" r="0" b="0"/>
                  <wp:docPr id="1" name="Picture 1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5981" w:rsidRDefault="00DD5981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Default="00DD5981">
            <w:r>
              <w:rPr>
                <w:noProof/>
                <w:lang w:eastAsia="en-AU"/>
              </w:rPr>
              <w:drawing>
                <wp:inline distT="0" distB="0" distL="0" distR="0" wp14:anchorId="671EE3B7" wp14:editId="2712D320">
                  <wp:extent cx="2889051" cy="2009775"/>
                  <wp:effectExtent l="0" t="0" r="6985" b="0"/>
                  <wp:docPr id="2" name="Picture 2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945" cy="2014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  <w:tcBorders>
              <w:right w:val="single" w:sz="4" w:space="0" w:color="auto"/>
            </w:tcBorders>
          </w:tcPr>
          <w:p w:rsidR="00DD5981" w:rsidRPr="00DD5981" w:rsidRDefault="00DD5981" w:rsidP="00DD5981">
            <w:pPr>
              <w:jc w:val="center"/>
              <w:rPr>
                <w:b/>
              </w:rPr>
            </w:pPr>
            <w:r w:rsidRPr="00DD5981">
              <w:rPr>
                <w:b/>
              </w:rPr>
              <w:t xml:space="preserve">Holden </w:t>
            </w:r>
            <w:proofErr w:type="spellStart"/>
            <w:r w:rsidRPr="00DD5981">
              <w:rPr>
                <w:b/>
              </w:rPr>
              <w:t>Barina</w:t>
            </w:r>
            <w:proofErr w:type="spellEnd"/>
          </w:p>
          <w:p w:rsidR="00DD5981" w:rsidRDefault="002A304F" w:rsidP="00DD5981">
            <w:r>
              <w:rPr>
                <w:b/>
              </w:rPr>
              <w:t xml:space="preserve">Year: </w:t>
            </w:r>
            <w:r>
              <w:t>xyz</w:t>
            </w:r>
          </w:p>
          <w:p w:rsidR="002A304F" w:rsidRDefault="002A304F" w:rsidP="00DD5981">
            <w:r>
              <w:rPr>
                <w:b/>
              </w:rPr>
              <w:t>Cost:</w:t>
            </w:r>
            <w:r>
              <w:t xml:space="preserve"> $xyz</w:t>
            </w:r>
          </w:p>
          <w:p w:rsidR="002A304F" w:rsidRDefault="002A304F" w:rsidP="00DD5981">
            <w:r>
              <w:rPr>
                <w:b/>
              </w:rPr>
              <w:t>Odometer:</w:t>
            </w:r>
            <w:r>
              <w:t xml:space="preserve"> xyz</w:t>
            </w:r>
          </w:p>
          <w:p w:rsidR="002A304F" w:rsidRPr="002A304F" w:rsidRDefault="002A304F" w:rsidP="00DD5981"/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5981" w:rsidRDefault="00DD5981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Pr="00DD5981" w:rsidRDefault="00DD5981" w:rsidP="00DD5981">
            <w:pPr>
              <w:jc w:val="center"/>
              <w:rPr>
                <w:b/>
              </w:rPr>
            </w:pPr>
            <w:r w:rsidRPr="00DD5981">
              <w:rPr>
                <w:b/>
              </w:rPr>
              <w:t>Ford Ute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>
              <w:t>xyz</w:t>
            </w:r>
          </w:p>
          <w:p w:rsidR="002A304F" w:rsidRDefault="002A304F" w:rsidP="002A304F">
            <w:r>
              <w:rPr>
                <w:b/>
              </w:rPr>
              <w:t>Cost:</w:t>
            </w:r>
            <w:r>
              <w:t xml:space="preserve"> $xyz</w:t>
            </w:r>
          </w:p>
          <w:p w:rsidR="002A304F" w:rsidRDefault="002A304F" w:rsidP="002A304F">
            <w:r>
              <w:rPr>
                <w:b/>
              </w:rPr>
              <w:t>Odometer:</w:t>
            </w:r>
            <w:r>
              <w:t xml:space="preserve"> xyz</w:t>
            </w:r>
          </w:p>
          <w:p w:rsidR="00DD5981" w:rsidRDefault="00DD5981"/>
        </w:tc>
      </w:tr>
    </w:tbl>
    <w:p w:rsidR="008E43C0" w:rsidRDefault="008E43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</w:tcPr>
          <w:p w:rsidR="00DD5981" w:rsidRDefault="00DD5981" w:rsidP="00AD337D">
            <w:r>
              <w:rPr>
                <w:noProof/>
                <w:lang w:eastAsia="en-AU"/>
              </w:rPr>
              <w:drawing>
                <wp:inline distT="0" distB="0" distL="0" distR="0" wp14:anchorId="153A0709" wp14:editId="6E2CA3E2">
                  <wp:extent cx="3381375" cy="1904037"/>
                  <wp:effectExtent l="0" t="0" r="0" b="0"/>
                  <wp:docPr id="6" name="Picture 6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607" cy="1905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bottom w:val="nil"/>
              <w:right w:val="single" w:sz="4" w:space="0" w:color="auto"/>
            </w:tcBorders>
          </w:tcPr>
          <w:p w:rsidR="00DD5981" w:rsidRDefault="00DD5981" w:rsidP="00AD337D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Default="00DD5981" w:rsidP="00AD337D">
            <w:r>
              <w:rPr>
                <w:noProof/>
                <w:lang w:eastAsia="en-AU"/>
              </w:rPr>
              <w:drawing>
                <wp:inline distT="0" distB="0" distL="0" distR="0" wp14:anchorId="4197F71C" wp14:editId="7DEFB71F">
                  <wp:extent cx="2776569" cy="1905000"/>
                  <wp:effectExtent l="0" t="0" r="0" b="0"/>
                  <wp:docPr id="5" name="Picture 5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569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>Toyota Corolla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>
              <w:t>xyz</w:t>
            </w:r>
          </w:p>
          <w:p w:rsidR="002A304F" w:rsidRDefault="002A304F" w:rsidP="002A304F">
            <w:r>
              <w:rPr>
                <w:b/>
              </w:rPr>
              <w:t>Cost:</w:t>
            </w:r>
            <w:r>
              <w:t xml:space="preserve"> $xyz</w:t>
            </w:r>
          </w:p>
          <w:p w:rsidR="002A304F" w:rsidRDefault="002A304F" w:rsidP="002A304F">
            <w:r>
              <w:rPr>
                <w:b/>
              </w:rPr>
              <w:t>Odometer:</w:t>
            </w:r>
            <w:r>
              <w:t xml:space="preserve"> xyz</w:t>
            </w:r>
          </w:p>
          <w:p w:rsidR="00DD5981" w:rsidRDefault="00DD5981" w:rsidP="00AD337D"/>
        </w:tc>
        <w:tc>
          <w:tcPr>
            <w:tcW w:w="244" w:type="dxa"/>
            <w:tcBorders>
              <w:top w:val="nil"/>
              <w:bottom w:val="nil"/>
              <w:right w:val="single" w:sz="4" w:space="0" w:color="auto"/>
            </w:tcBorders>
          </w:tcPr>
          <w:p w:rsidR="00DD5981" w:rsidRDefault="00DD5981" w:rsidP="00AD337D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>Suzuki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>
              <w:t>xyz</w:t>
            </w:r>
          </w:p>
          <w:p w:rsidR="002A304F" w:rsidRDefault="002A304F" w:rsidP="002A304F">
            <w:r>
              <w:rPr>
                <w:b/>
              </w:rPr>
              <w:t>Cost:</w:t>
            </w:r>
            <w:r>
              <w:t xml:space="preserve"> $xyz</w:t>
            </w:r>
          </w:p>
          <w:p w:rsidR="002A304F" w:rsidRDefault="002A304F" w:rsidP="002A304F">
            <w:r>
              <w:rPr>
                <w:b/>
              </w:rPr>
              <w:t>Odometer:</w:t>
            </w:r>
            <w:r>
              <w:t xml:space="preserve"> xyz</w:t>
            </w:r>
          </w:p>
          <w:p w:rsidR="00DD5981" w:rsidRDefault="00DD5981" w:rsidP="00AD337D"/>
        </w:tc>
      </w:tr>
    </w:tbl>
    <w:p w:rsidR="00DD5981" w:rsidRDefault="00DD5981"/>
    <w:p w:rsidR="00DD5981" w:rsidRDefault="00DD5981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</w:tcPr>
          <w:p w:rsidR="00DD5981" w:rsidRDefault="002A304F" w:rsidP="002A304F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4BA6E790" wp14:editId="5D0E4B4A">
                  <wp:extent cx="2981325" cy="1636180"/>
                  <wp:effectExtent l="0" t="0" r="0" b="2540"/>
                  <wp:docPr id="10" name="Picture 10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455" cy="164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bottom w:val="nil"/>
            </w:tcBorders>
          </w:tcPr>
          <w:p w:rsidR="00DD5981" w:rsidRDefault="00DD5981" w:rsidP="00AD337D"/>
        </w:tc>
        <w:tc>
          <w:tcPr>
            <w:tcW w:w="4822" w:type="dxa"/>
          </w:tcPr>
          <w:p w:rsidR="00DD5981" w:rsidRDefault="002A304F" w:rsidP="002A304F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86B36C5" wp14:editId="1420D1BA">
                  <wp:extent cx="2385260" cy="1743075"/>
                  <wp:effectExtent l="0" t="0" r="0" b="0"/>
                  <wp:docPr id="9" name="Picture 9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0" b="98098" l="0" r="100000">
                                        <a14:foregroundMark x1="55654" y1="79322" x2="56481" y2="88420"/>
                                        <a14:foregroundMark x1="58632" y1="89330" x2="61611" y2="83788"/>
                                        <a14:foregroundMark x1="57088" y1="10256" x2="74628" y2="13069"/>
                                        <a14:foregroundMark x1="14451" y1="58561" x2="15996" y2="51530"/>
                                        <a14:foregroundMark x1="14010" y1="52026" x2="14175" y2="57816"/>
                                        <a14:foregroundMark x1="22228" y1="79983" x2="26310" y2="83044"/>
                                        <a14:foregroundMark x1="23938" y1="12821" x2="21953" y2="14971"/>
                                        <a14:foregroundMark x1="15113" y1="35236" x2="14782" y2="39206"/>
                                        <a14:foregroundMark x1="34363" y1="80480" x2="50524" y2="78412"/>
                                        <a14:foregroundMark x1="28130" y1="80976" x2="25814" y2="81886"/>
                                        <a14:backgroundMark x1="4192" y1="1654" x2="5626" y2="58065"/>
                                        <a14:backgroundMark x1="9156" y1="14971" x2="34363" y2="1158"/>
                                        <a14:backgroundMark x1="7446" y1="21257" x2="14617" y2="17701"/>
                                        <a14:backgroundMark x1="17705" y1="24731" x2="17595" y2="21671"/>
                                        <a14:backgroundMark x1="38114" y1="5624" x2="71704" y2="6286"/>
                                        <a14:backgroundMark x1="70932" y1="10008" x2="64534" y2="7940"/>
                                        <a14:backgroundMark x1="73855" y1="8437" x2="98125" y2="11166"/>
                                        <a14:backgroundMark x1="91451" y1="30521" x2="91451" y2="13978"/>
                                        <a14:backgroundMark x1="90072" y1="32423" x2="87259" y2="20513"/>
                                        <a14:backgroundMark x1="90513" y1="63937" x2="97849" y2="45492"/>
                                        <a14:backgroundMark x1="94539" y1="42680" x2="94870" y2="32423"/>
                                        <a14:backgroundMark x1="30778" y1="89330" x2="46498" y2="90984"/>
                                        <a14:backgroundMark x1="29233" y1="85112" x2="48980" y2="83044"/>
                                        <a14:backgroundMark x1="63596" y1="73284" x2="71539" y2="70885"/>
                                        <a14:backgroundMark x1="13679" y1="37800" x2="14010" y2="31514"/>
                                        <a14:backgroundMark x1="13348" y1="41026" x2="13679" y2="36642"/>
                                        <a14:backgroundMark x1="63320" y1="71878" x2="65472" y2="71133"/>
                                        <a14:backgroundMark x1="50083" y1="81141" x2="52234" y2="90488"/>
                                        <a14:backgroundMark x1="52234" y1="80232" x2="52234" y2="83292"/>
                                        <a14:backgroundMark x1="56591" y1="90984" x2="58467" y2="90736"/>
                                        <a14:backgroundMark x1="52896" y1="79570" x2="52730" y2="84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7098" r="10584" b="7492"/>
                          <a:stretch/>
                        </pic:blipFill>
                        <pic:spPr bwMode="auto">
                          <a:xfrm>
                            <a:off x="0" y="0"/>
                            <a:ext cx="238526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</w:tcPr>
          <w:p w:rsidR="00DD5981" w:rsidRPr="00DD5981" w:rsidRDefault="002A304F" w:rsidP="00AD337D">
            <w:pPr>
              <w:jc w:val="center"/>
              <w:rPr>
                <w:b/>
              </w:rPr>
            </w:pPr>
            <w:r>
              <w:rPr>
                <w:b/>
              </w:rPr>
              <w:t>Holden Ute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>
              <w:t>xyz</w:t>
            </w:r>
          </w:p>
          <w:p w:rsidR="002A304F" w:rsidRDefault="002A304F" w:rsidP="002A304F">
            <w:r>
              <w:rPr>
                <w:b/>
              </w:rPr>
              <w:t>Cost:</w:t>
            </w:r>
            <w:r>
              <w:t xml:space="preserve"> $xyz</w:t>
            </w:r>
          </w:p>
          <w:p w:rsidR="002A304F" w:rsidRDefault="002A304F" w:rsidP="002A304F">
            <w:r>
              <w:rPr>
                <w:b/>
              </w:rPr>
              <w:t>Odometer:</w:t>
            </w:r>
            <w:r>
              <w:t xml:space="preserve"> xyz</w:t>
            </w:r>
          </w:p>
          <w:p w:rsidR="00DD5981" w:rsidRDefault="00DD5981" w:rsidP="00AD337D"/>
        </w:tc>
        <w:tc>
          <w:tcPr>
            <w:tcW w:w="244" w:type="dxa"/>
            <w:tcBorders>
              <w:top w:val="nil"/>
              <w:bottom w:val="nil"/>
            </w:tcBorders>
          </w:tcPr>
          <w:p w:rsidR="00DD5981" w:rsidRDefault="00DD5981" w:rsidP="00AD337D"/>
        </w:tc>
        <w:tc>
          <w:tcPr>
            <w:tcW w:w="4822" w:type="dxa"/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 xml:space="preserve">VW </w:t>
            </w:r>
            <w:r w:rsidR="002A304F">
              <w:rPr>
                <w:b/>
              </w:rPr>
              <w:t>van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>
              <w:t>xyz</w:t>
            </w:r>
          </w:p>
          <w:p w:rsidR="002A304F" w:rsidRDefault="002A304F" w:rsidP="002A304F">
            <w:r>
              <w:rPr>
                <w:b/>
              </w:rPr>
              <w:t>Cost:</w:t>
            </w:r>
            <w:r>
              <w:t xml:space="preserve"> $xyz</w:t>
            </w:r>
          </w:p>
          <w:p w:rsidR="002A304F" w:rsidRDefault="002A304F" w:rsidP="002A304F">
            <w:r>
              <w:rPr>
                <w:b/>
              </w:rPr>
              <w:t>Odometer:</w:t>
            </w:r>
            <w:r>
              <w:t xml:space="preserve"> xyz</w:t>
            </w:r>
          </w:p>
          <w:p w:rsidR="00DD5981" w:rsidRDefault="00DD5981" w:rsidP="00AD337D"/>
        </w:tc>
      </w:tr>
    </w:tbl>
    <w:p w:rsidR="00DD5981" w:rsidRDefault="00DD5981"/>
    <w:sectPr w:rsidR="00DD5981" w:rsidSect="00DD59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0A5"/>
    <w:rsid w:val="002A304F"/>
    <w:rsid w:val="006D60A5"/>
    <w:rsid w:val="008E43C0"/>
    <w:rsid w:val="00DD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D59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D59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2DAF4652.dotm</Template>
  <TotalTime>18</TotalTime>
  <Pages>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Trudi</dc:creator>
  <cp:keywords/>
  <dc:description/>
  <cp:lastModifiedBy>Romano Trudi</cp:lastModifiedBy>
  <cp:revision>2</cp:revision>
  <dcterms:created xsi:type="dcterms:W3CDTF">2016-09-05T00:24:00Z</dcterms:created>
  <dcterms:modified xsi:type="dcterms:W3CDTF">2016-09-05T00:45:00Z</dcterms:modified>
</cp:coreProperties>
</file>