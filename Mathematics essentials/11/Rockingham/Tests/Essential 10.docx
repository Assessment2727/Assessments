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5" w:type="dxa"/>
        <w:tblLayout w:type="fixed"/>
        <w:tblLook w:val="01E0" w:firstRow="1" w:lastRow="1" w:firstColumn="1" w:lastColumn="1" w:noHBand="0" w:noVBand="0"/>
      </w:tblPr>
      <w:tblGrid>
        <w:gridCol w:w="1728"/>
        <w:gridCol w:w="5749"/>
        <w:gridCol w:w="909"/>
        <w:gridCol w:w="2159"/>
      </w:tblGrid>
      <w:tr w:rsidR="00412B3B" w14:paraId="3218C35F" w14:textId="77777777" w:rsidTr="00412B3B">
        <w:tc>
          <w:tcPr>
            <w:tcW w:w="1728" w:type="dxa"/>
          </w:tcPr>
          <w:p w14:paraId="62897931" w14:textId="77777777" w:rsidR="00412B3B" w:rsidRDefault="00412B3B" w:rsidP="00223A29">
            <w:pPr>
              <w:pStyle w:val="Header"/>
              <w:tabs>
                <w:tab w:val="center" w:pos="-1980"/>
              </w:tabs>
              <w:spacing w:line="276" w:lineRule="auto"/>
            </w:pPr>
            <w:r>
              <w:rPr>
                <w:noProof/>
                <w:lang w:eastAsia="en-AU"/>
              </w:rPr>
              <w:drawing>
                <wp:anchor distT="0" distB="0" distL="114300" distR="114300" simplePos="0" relativeHeight="251659264" behindDoc="1" locked="0" layoutInCell="1" allowOverlap="1" wp14:anchorId="5A0A4F36" wp14:editId="588DA98D">
                  <wp:simplePos x="0" y="0"/>
                  <wp:positionH relativeFrom="column">
                    <wp:posOffset>-228600</wp:posOffset>
                  </wp:positionH>
                  <wp:positionV relativeFrom="paragraph">
                    <wp:posOffset>-4445</wp:posOffset>
                  </wp:positionV>
                  <wp:extent cx="1295400" cy="988695"/>
                  <wp:effectExtent l="0" t="0" r="0" b="1905"/>
                  <wp:wrapNone/>
                  <wp:docPr id="2" name="Picture 2" descr="Description: pact 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act jp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5400" cy="988695"/>
                          </a:xfrm>
                          <a:prstGeom prst="rect">
                            <a:avLst/>
                          </a:prstGeom>
                          <a:noFill/>
                        </pic:spPr>
                      </pic:pic>
                    </a:graphicData>
                  </a:graphic>
                  <wp14:sizeRelH relativeFrom="page">
                    <wp14:pctWidth>0</wp14:pctWidth>
                  </wp14:sizeRelH>
                  <wp14:sizeRelV relativeFrom="page">
                    <wp14:pctHeight>0</wp14:pctHeight>
                  </wp14:sizeRelV>
                </wp:anchor>
              </w:drawing>
            </w:r>
          </w:p>
          <w:p w14:paraId="4EFB48F5" w14:textId="77777777" w:rsidR="00412B3B" w:rsidRDefault="00412B3B" w:rsidP="00223A29">
            <w:pPr>
              <w:pStyle w:val="Header"/>
              <w:tabs>
                <w:tab w:val="center" w:pos="-1980"/>
              </w:tabs>
              <w:spacing w:line="276" w:lineRule="auto"/>
            </w:pPr>
          </w:p>
          <w:p w14:paraId="192AB805" w14:textId="77777777" w:rsidR="00412B3B" w:rsidRDefault="00412B3B" w:rsidP="00223A29">
            <w:pPr>
              <w:pStyle w:val="Header"/>
              <w:tabs>
                <w:tab w:val="center" w:pos="-1980"/>
              </w:tabs>
              <w:spacing w:line="276" w:lineRule="auto"/>
            </w:pPr>
          </w:p>
          <w:p w14:paraId="16E26991" w14:textId="77777777" w:rsidR="00412B3B" w:rsidRDefault="00412B3B" w:rsidP="00223A29">
            <w:pPr>
              <w:pStyle w:val="Header"/>
              <w:tabs>
                <w:tab w:val="center" w:pos="-1980"/>
              </w:tabs>
              <w:spacing w:line="276" w:lineRule="auto"/>
            </w:pPr>
          </w:p>
          <w:p w14:paraId="6812D500" w14:textId="77777777" w:rsidR="00412B3B" w:rsidRDefault="00412B3B" w:rsidP="00223A29">
            <w:pPr>
              <w:pStyle w:val="Header"/>
              <w:tabs>
                <w:tab w:val="center" w:pos="-1980"/>
              </w:tabs>
              <w:spacing w:line="276" w:lineRule="auto"/>
            </w:pPr>
          </w:p>
        </w:tc>
        <w:tc>
          <w:tcPr>
            <w:tcW w:w="6658" w:type="dxa"/>
            <w:gridSpan w:val="2"/>
          </w:tcPr>
          <w:p w14:paraId="5AA45D68" w14:textId="2E99889A" w:rsidR="00131BD2" w:rsidRPr="00131BD2" w:rsidRDefault="00131BD2" w:rsidP="00223A29">
            <w:pPr>
              <w:spacing w:line="276" w:lineRule="auto"/>
              <w:rPr>
                <w:b/>
              </w:rPr>
            </w:pPr>
            <w:r w:rsidRPr="00131BD2">
              <w:rPr>
                <w:b/>
              </w:rPr>
              <w:t>Name: ____________________</w:t>
            </w:r>
          </w:p>
          <w:p w14:paraId="63CF90F8" w14:textId="3556D26A" w:rsidR="00412B3B" w:rsidRPr="00131BD2" w:rsidRDefault="00412B3B" w:rsidP="00223A29">
            <w:pPr>
              <w:spacing w:line="276" w:lineRule="auto"/>
              <w:rPr>
                <w:b/>
                <w:sz w:val="36"/>
              </w:rPr>
            </w:pPr>
            <w:r>
              <w:rPr>
                <w:b/>
                <w:sz w:val="36"/>
              </w:rPr>
              <w:t>Mathematics Essential</w:t>
            </w:r>
          </w:p>
          <w:p w14:paraId="76910CE9" w14:textId="5ED30C0A" w:rsidR="00412B3B" w:rsidRPr="00131BD2" w:rsidRDefault="00412B3B" w:rsidP="00223A29">
            <w:pPr>
              <w:spacing w:line="276" w:lineRule="auto"/>
              <w:rPr>
                <w:b/>
                <w:sz w:val="36"/>
              </w:rPr>
            </w:pPr>
            <w:r>
              <w:rPr>
                <w:b/>
                <w:sz w:val="36"/>
              </w:rPr>
              <w:t>Test 10, 2015</w:t>
            </w:r>
          </w:p>
          <w:p w14:paraId="35A9505D" w14:textId="77777777" w:rsidR="00412B3B" w:rsidRDefault="00412B3B" w:rsidP="00223A29">
            <w:pPr>
              <w:pStyle w:val="Header"/>
              <w:tabs>
                <w:tab w:val="center" w:pos="-1980"/>
              </w:tabs>
              <w:spacing w:line="276" w:lineRule="auto"/>
            </w:pPr>
            <w:r>
              <w:rPr>
                <w:b/>
                <w:sz w:val="28"/>
              </w:rPr>
              <w:t>Topics – Rates and Ratios and Motion</w:t>
            </w:r>
          </w:p>
          <w:p w14:paraId="3B7CD43B" w14:textId="77777777" w:rsidR="00412B3B" w:rsidRDefault="00412B3B" w:rsidP="00223A29">
            <w:pPr>
              <w:pStyle w:val="Header"/>
              <w:tabs>
                <w:tab w:val="center" w:pos="-1980"/>
              </w:tabs>
              <w:spacing w:line="276" w:lineRule="auto"/>
              <w:rPr>
                <w:b/>
                <w:sz w:val="18"/>
                <w:szCs w:val="18"/>
              </w:rPr>
            </w:pPr>
          </w:p>
        </w:tc>
        <w:tc>
          <w:tcPr>
            <w:tcW w:w="2159" w:type="dxa"/>
            <w:hideMark/>
          </w:tcPr>
          <w:p w14:paraId="3EE6AA1C" w14:textId="77777777" w:rsidR="00412B3B" w:rsidRDefault="00412B3B" w:rsidP="00223A29">
            <w:pPr>
              <w:pStyle w:val="Header"/>
              <w:tabs>
                <w:tab w:val="center" w:pos="-1980"/>
              </w:tabs>
              <w:spacing w:line="276" w:lineRule="auto"/>
            </w:pPr>
            <w:r>
              <w:rPr>
                <w:noProof/>
                <w:lang w:eastAsia="en-AU"/>
              </w:rPr>
              <mc:AlternateContent>
                <mc:Choice Requires="wps">
                  <w:drawing>
                    <wp:anchor distT="0" distB="0" distL="114300" distR="114300" simplePos="0" relativeHeight="251660288" behindDoc="0" locked="0" layoutInCell="1" allowOverlap="1" wp14:anchorId="4DAE6562" wp14:editId="36742E4E">
                      <wp:simplePos x="0" y="0"/>
                      <wp:positionH relativeFrom="column">
                        <wp:posOffset>108585</wp:posOffset>
                      </wp:positionH>
                      <wp:positionV relativeFrom="paragraph">
                        <wp:posOffset>106680</wp:posOffset>
                      </wp:positionV>
                      <wp:extent cx="838200" cy="1201420"/>
                      <wp:effectExtent l="0" t="0" r="19050" b="1778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01420"/>
                              </a:xfrm>
                              <a:prstGeom prst="rect">
                                <a:avLst/>
                              </a:prstGeom>
                              <a:solidFill>
                                <a:srgbClr val="FFFFFF"/>
                              </a:solidFill>
                              <a:ln w="9525">
                                <a:solidFill>
                                  <a:srgbClr val="000000"/>
                                </a:solidFill>
                                <a:miter lim="800000"/>
                                <a:headEnd/>
                                <a:tailEnd/>
                              </a:ln>
                            </wps:spPr>
                            <wps:txbx>
                              <w:txbxContent>
                                <w:p w14:paraId="45933253" w14:textId="77777777" w:rsidR="005617F9" w:rsidRDefault="005617F9" w:rsidP="00412B3B"/>
                                <w:p w14:paraId="3AFE7484" w14:textId="77777777" w:rsidR="005617F9" w:rsidRDefault="005617F9" w:rsidP="00412B3B">
                                  <w:pPr>
                                    <w:jc w:val="center"/>
                                    <w:rPr>
                                      <w:u w:val="single"/>
                                    </w:rPr>
                                  </w:pPr>
                                  <w:r>
                                    <w:rPr>
                                      <w:u w:val="single"/>
                                    </w:rPr>
                                    <w:tab/>
                                  </w:r>
                                </w:p>
                                <w:p w14:paraId="4EC8C80A" w14:textId="7CDBAEE5" w:rsidR="005617F9" w:rsidRDefault="005617F9" w:rsidP="00412B3B">
                                  <w:pPr>
                                    <w:jc w:val="center"/>
                                    <w:rPr>
                                      <w:sz w:val="32"/>
                                    </w:rPr>
                                  </w:pPr>
                                  <w:r>
                                    <w:rPr>
                                      <w:sz w:val="32"/>
                                    </w:rPr>
                                    <w:t>55</w:t>
                                  </w:r>
                                </w:p>
                                <w:p w14:paraId="07AF0A8B" w14:textId="77777777" w:rsidR="005617F9" w:rsidRDefault="005617F9" w:rsidP="00412B3B">
                                  <w:pPr>
                                    <w:jc w:val="center"/>
                                    <w:rPr>
                                      <w:sz w:val="36"/>
                                    </w:rPr>
                                  </w:pPr>
                                </w:p>
                                <w:p w14:paraId="613420FB" w14:textId="77777777" w:rsidR="005617F9" w:rsidRDefault="005617F9" w:rsidP="00412B3B">
                                  <w:pPr>
                                    <w:jc w:val="center"/>
                                  </w:pPr>
                                  <w:r>
                                    <w:t>=</w:t>
                                  </w:r>
                                  <w:r>
                                    <w:rPr>
                                      <w:u w:val="single"/>
                                    </w:rPr>
                                    <w:tab/>
                                  </w:r>
                                  <w:r>
                                    <w:t xml:space="preserve"> % </w:t>
                                  </w:r>
                                </w:p>
                                <w:p w14:paraId="27E216A6" w14:textId="77777777" w:rsidR="005617F9" w:rsidRDefault="005617F9" w:rsidP="00412B3B">
                                  <w:pPr>
                                    <w:jc w:val="center"/>
                                  </w:pPr>
                                </w:p>
                                <w:p w14:paraId="278BB380" w14:textId="77777777" w:rsidR="005617F9" w:rsidRDefault="005617F9" w:rsidP="00412B3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 o:spid="_x0000_s1026" type="#_x0000_t202" style="position:absolute;margin-left:8.55pt;margin-top:8.4pt;width:66pt;height:9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">
                      <v:textbox>
                        <w:txbxContent>
                          <w:p w14:paraId="45933253" w14:textId="77777777" w:rsidR="005617F9" w:rsidRDefault="005617F9" w:rsidP="00412B3B"/>
                          <w:p w14:paraId="3AFE7484" w14:textId="77777777" w:rsidR="005617F9" w:rsidRDefault="005617F9" w:rsidP="00412B3B">
                            <w:pPr>
                              <w:jc w:val="center"/>
                              <w:rPr>
                                <w:u w:val="single"/>
                              </w:rPr>
                            </w:pPr>
                            <w:r>
                              <w:rPr>
                                <w:u w:val="single"/>
                              </w:rPr>
                              <w:tab/>
                            </w:r>
                          </w:p>
                          <w:p w14:paraId="4EC8C80A" w14:textId="7CDBAEE5" w:rsidR="005617F9" w:rsidRDefault="005617F9" w:rsidP="00412B3B">
                            <w:pPr>
                              <w:jc w:val="center"/>
                              <w:rPr>
                                <w:sz w:val="32"/>
                              </w:rPr>
                            </w:pPr>
                            <w:r>
                              <w:rPr>
                                <w:sz w:val="32"/>
                              </w:rPr>
                              <w:t>55</w:t>
                            </w:r>
                          </w:p>
                          <w:p w14:paraId="07AF0A8B" w14:textId="77777777" w:rsidR="005617F9" w:rsidRDefault="005617F9" w:rsidP="00412B3B">
                            <w:pPr>
                              <w:jc w:val="center"/>
                              <w:rPr>
                                <w:sz w:val="36"/>
                              </w:rPr>
                            </w:pPr>
                          </w:p>
                          <w:p w14:paraId="613420FB" w14:textId="77777777" w:rsidR="005617F9" w:rsidRDefault="005617F9" w:rsidP="00412B3B">
                            <w:pPr>
                              <w:jc w:val="center"/>
                            </w:pPr>
                            <w:r>
                              <w:t>=</w:t>
                            </w:r>
                            <w:r>
                              <w:rPr>
                                <w:u w:val="single"/>
                              </w:rPr>
                              <w:tab/>
                            </w:r>
                            <w:r>
                              <w:t xml:space="preserve"> % </w:t>
                            </w:r>
                          </w:p>
                          <w:p w14:paraId="27E216A6" w14:textId="77777777" w:rsidR="005617F9" w:rsidRDefault="005617F9" w:rsidP="00412B3B">
                            <w:pPr>
                              <w:jc w:val="center"/>
                            </w:pPr>
                          </w:p>
                          <w:p w14:paraId="278BB380" w14:textId="77777777" w:rsidR="005617F9" w:rsidRDefault="005617F9" w:rsidP="00412B3B">
                            <w:pPr>
                              <w:jc w:val="center"/>
                            </w:pPr>
                          </w:p>
                        </w:txbxContent>
                      </v:textbox>
                    </v:shape>
                  </w:pict>
                </mc:Fallback>
              </mc:AlternateContent>
            </w:r>
          </w:p>
        </w:tc>
      </w:tr>
      <w:tr w:rsidR="00412B3B" w14:paraId="5E231D9E" w14:textId="77777777" w:rsidTr="00412B3B">
        <w:trPr>
          <w:trHeight w:val="397"/>
        </w:trPr>
        <w:tc>
          <w:tcPr>
            <w:tcW w:w="1728" w:type="dxa"/>
            <w:vAlign w:val="center"/>
            <w:hideMark/>
          </w:tcPr>
          <w:p w14:paraId="7B0BED1F" w14:textId="77777777" w:rsidR="00412B3B" w:rsidRDefault="00412B3B" w:rsidP="00223A29">
            <w:pPr>
              <w:pStyle w:val="Header"/>
              <w:tabs>
                <w:tab w:val="center" w:pos="-1980"/>
              </w:tabs>
              <w:spacing w:line="276" w:lineRule="auto"/>
            </w:pPr>
            <w:r>
              <w:rPr>
                <w:b/>
                <w:bCs/>
                <w:sz w:val="20"/>
              </w:rPr>
              <w:t>Total Time:</w:t>
            </w:r>
            <w:r>
              <w:rPr>
                <w:sz w:val="20"/>
              </w:rPr>
              <w:t xml:space="preserve"> </w:t>
            </w:r>
          </w:p>
        </w:tc>
        <w:tc>
          <w:tcPr>
            <w:tcW w:w="5749" w:type="dxa"/>
            <w:vAlign w:val="center"/>
            <w:hideMark/>
          </w:tcPr>
          <w:p w14:paraId="1394C7C2" w14:textId="77777777" w:rsidR="00412B3B" w:rsidRDefault="00412B3B" w:rsidP="00223A29">
            <w:pPr>
              <w:pStyle w:val="Header"/>
              <w:tabs>
                <w:tab w:val="center" w:pos="-1980"/>
              </w:tabs>
              <w:spacing w:line="276" w:lineRule="auto"/>
            </w:pPr>
            <w:r>
              <w:rPr>
                <w:b/>
                <w:i/>
                <w:sz w:val="28"/>
              </w:rPr>
              <w:t>60</w:t>
            </w:r>
            <w:r>
              <w:rPr>
                <w:i/>
                <w:sz w:val="28"/>
              </w:rPr>
              <w:t xml:space="preserve"> </w:t>
            </w:r>
            <w:r>
              <w:rPr>
                <w:i/>
                <w:sz w:val="20"/>
              </w:rPr>
              <w:t>minutes</w:t>
            </w:r>
          </w:p>
        </w:tc>
        <w:tc>
          <w:tcPr>
            <w:tcW w:w="3068" w:type="dxa"/>
            <w:gridSpan w:val="2"/>
            <w:vMerge w:val="restart"/>
            <w:vAlign w:val="center"/>
          </w:tcPr>
          <w:p w14:paraId="4DC01CF1" w14:textId="77777777" w:rsidR="00412B3B" w:rsidRDefault="00412B3B" w:rsidP="00223A29">
            <w:pPr>
              <w:spacing w:line="276" w:lineRule="auto"/>
              <w:rPr>
                <w:sz w:val="20"/>
              </w:rPr>
            </w:pPr>
          </w:p>
        </w:tc>
      </w:tr>
      <w:tr w:rsidR="00412B3B" w14:paraId="1E60A7EE" w14:textId="77777777" w:rsidTr="00412B3B">
        <w:trPr>
          <w:trHeight w:val="397"/>
        </w:trPr>
        <w:tc>
          <w:tcPr>
            <w:tcW w:w="1728" w:type="dxa"/>
            <w:vAlign w:val="center"/>
            <w:hideMark/>
          </w:tcPr>
          <w:p w14:paraId="04342EF6" w14:textId="77777777" w:rsidR="00412B3B" w:rsidRDefault="00412B3B" w:rsidP="00223A29">
            <w:pPr>
              <w:pStyle w:val="Header"/>
              <w:tabs>
                <w:tab w:val="center" w:pos="-1980"/>
              </w:tabs>
              <w:spacing w:line="276" w:lineRule="auto"/>
              <w:rPr>
                <w:b/>
                <w:bCs/>
                <w:sz w:val="20"/>
              </w:rPr>
            </w:pPr>
            <w:r>
              <w:rPr>
                <w:b/>
                <w:bCs/>
                <w:sz w:val="20"/>
              </w:rPr>
              <w:t>Total Reading:</w:t>
            </w:r>
          </w:p>
        </w:tc>
        <w:tc>
          <w:tcPr>
            <w:tcW w:w="5749" w:type="dxa"/>
            <w:vAlign w:val="center"/>
            <w:hideMark/>
          </w:tcPr>
          <w:p w14:paraId="60FA50CF" w14:textId="77777777" w:rsidR="00412B3B" w:rsidRDefault="00412B3B" w:rsidP="00223A29">
            <w:pPr>
              <w:pStyle w:val="Header"/>
              <w:tabs>
                <w:tab w:val="center" w:pos="-1980"/>
              </w:tabs>
              <w:spacing w:line="276" w:lineRule="auto"/>
              <w:rPr>
                <w:b/>
                <w:i/>
                <w:sz w:val="28"/>
              </w:rPr>
            </w:pPr>
            <w:r>
              <w:rPr>
                <w:i/>
                <w:sz w:val="28"/>
              </w:rPr>
              <w:t>5</w:t>
            </w:r>
            <w:r>
              <w:rPr>
                <w:b/>
                <w:i/>
                <w:sz w:val="28"/>
              </w:rPr>
              <w:t xml:space="preserve"> </w:t>
            </w:r>
            <w:r>
              <w:rPr>
                <w:i/>
                <w:sz w:val="20"/>
                <w:szCs w:val="20"/>
              </w:rPr>
              <w:t>minutes</w:t>
            </w:r>
          </w:p>
        </w:tc>
        <w:tc>
          <w:tcPr>
            <w:tcW w:w="3068" w:type="dxa"/>
            <w:gridSpan w:val="2"/>
            <w:vMerge/>
            <w:vAlign w:val="center"/>
            <w:hideMark/>
          </w:tcPr>
          <w:p w14:paraId="7DFAECF0" w14:textId="77777777" w:rsidR="00412B3B" w:rsidRDefault="00412B3B" w:rsidP="00223A29">
            <w:pPr>
              <w:rPr>
                <w:sz w:val="20"/>
              </w:rPr>
            </w:pPr>
          </w:p>
        </w:tc>
      </w:tr>
      <w:tr w:rsidR="00412B3B" w14:paraId="6471A81A" w14:textId="77777777" w:rsidTr="00412B3B">
        <w:trPr>
          <w:trHeight w:val="397"/>
        </w:trPr>
        <w:tc>
          <w:tcPr>
            <w:tcW w:w="1728" w:type="dxa"/>
            <w:vAlign w:val="center"/>
            <w:hideMark/>
          </w:tcPr>
          <w:p w14:paraId="7D1708EF" w14:textId="77777777" w:rsidR="00412B3B" w:rsidRDefault="00412B3B" w:rsidP="00223A29">
            <w:pPr>
              <w:pStyle w:val="Header"/>
              <w:tabs>
                <w:tab w:val="center" w:pos="-1980"/>
              </w:tabs>
              <w:spacing w:line="276" w:lineRule="auto"/>
              <w:rPr>
                <w:b/>
                <w:bCs/>
                <w:sz w:val="20"/>
              </w:rPr>
            </w:pPr>
            <w:r>
              <w:rPr>
                <w:b/>
                <w:bCs/>
                <w:sz w:val="20"/>
              </w:rPr>
              <w:t>Total Working:</w:t>
            </w:r>
          </w:p>
        </w:tc>
        <w:tc>
          <w:tcPr>
            <w:tcW w:w="5749" w:type="dxa"/>
            <w:vAlign w:val="center"/>
            <w:hideMark/>
          </w:tcPr>
          <w:p w14:paraId="77BEB0DB" w14:textId="77777777" w:rsidR="00412B3B" w:rsidRDefault="00412B3B" w:rsidP="00223A29">
            <w:pPr>
              <w:pStyle w:val="Header"/>
              <w:tabs>
                <w:tab w:val="center" w:pos="-1980"/>
              </w:tabs>
              <w:spacing w:line="276" w:lineRule="auto"/>
              <w:rPr>
                <w:b/>
                <w:i/>
                <w:sz w:val="28"/>
              </w:rPr>
            </w:pPr>
            <w:r>
              <w:rPr>
                <w:i/>
                <w:sz w:val="28"/>
              </w:rPr>
              <w:t>55</w:t>
            </w:r>
            <w:r>
              <w:rPr>
                <w:b/>
                <w:i/>
                <w:sz w:val="28"/>
              </w:rPr>
              <w:t xml:space="preserve"> </w:t>
            </w:r>
            <w:r>
              <w:rPr>
                <w:i/>
                <w:sz w:val="20"/>
                <w:szCs w:val="20"/>
              </w:rPr>
              <w:t>minutes</w:t>
            </w:r>
          </w:p>
        </w:tc>
        <w:tc>
          <w:tcPr>
            <w:tcW w:w="3068" w:type="dxa"/>
            <w:gridSpan w:val="2"/>
            <w:vMerge/>
            <w:vAlign w:val="center"/>
            <w:hideMark/>
          </w:tcPr>
          <w:p w14:paraId="6993C175" w14:textId="77777777" w:rsidR="00412B3B" w:rsidRDefault="00412B3B" w:rsidP="00223A29">
            <w:pPr>
              <w:rPr>
                <w:sz w:val="20"/>
              </w:rPr>
            </w:pPr>
          </w:p>
        </w:tc>
      </w:tr>
      <w:tr w:rsidR="00412B3B" w14:paraId="38063626" w14:textId="77777777" w:rsidTr="00412B3B">
        <w:trPr>
          <w:trHeight w:val="397"/>
        </w:trPr>
        <w:tc>
          <w:tcPr>
            <w:tcW w:w="1728" w:type="dxa"/>
            <w:vAlign w:val="center"/>
            <w:hideMark/>
          </w:tcPr>
          <w:p w14:paraId="774ADE49" w14:textId="77777777" w:rsidR="00412B3B" w:rsidRDefault="00412B3B" w:rsidP="00223A29">
            <w:pPr>
              <w:pStyle w:val="Header"/>
              <w:tabs>
                <w:tab w:val="center" w:pos="-1980"/>
              </w:tabs>
              <w:spacing w:line="276" w:lineRule="auto"/>
            </w:pPr>
            <w:r>
              <w:rPr>
                <w:b/>
                <w:sz w:val="20"/>
              </w:rPr>
              <w:t>Weighting:</w:t>
            </w:r>
            <w:r>
              <w:rPr>
                <w:i/>
                <w:sz w:val="20"/>
              </w:rPr>
              <w:t xml:space="preserve"> </w:t>
            </w:r>
          </w:p>
        </w:tc>
        <w:tc>
          <w:tcPr>
            <w:tcW w:w="5749" w:type="dxa"/>
            <w:vAlign w:val="center"/>
            <w:hideMark/>
          </w:tcPr>
          <w:p w14:paraId="0E3E857E" w14:textId="39F3D7A3" w:rsidR="00412B3B" w:rsidRDefault="00131BD2" w:rsidP="00223A29">
            <w:pPr>
              <w:pStyle w:val="Header"/>
              <w:tabs>
                <w:tab w:val="center" w:pos="-1980"/>
              </w:tabs>
              <w:spacing w:line="276" w:lineRule="auto"/>
            </w:pPr>
            <w:r>
              <w:rPr>
                <w:i/>
                <w:sz w:val="20"/>
              </w:rPr>
              <w:t>5%</w:t>
            </w:r>
            <w:r w:rsidR="00412B3B">
              <w:rPr>
                <w:i/>
                <w:sz w:val="20"/>
              </w:rPr>
              <w:t xml:space="preserve"> of the year.</w:t>
            </w:r>
          </w:p>
        </w:tc>
        <w:tc>
          <w:tcPr>
            <w:tcW w:w="3068" w:type="dxa"/>
            <w:gridSpan w:val="2"/>
            <w:vMerge/>
            <w:vAlign w:val="center"/>
            <w:hideMark/>
          </w:tcPr>
          <w:p w14:paraId="0F93E6B4" w14:textId="77777777" w:rsidR="00412B3B" w:rsidRDefault="00412B3B" w:rsidP="00223A29">
            <w:pPr>
              <w:rPr>
                <w:sz w:val="20"/>
              </w:rPr>
            </w:pPr>
          </w:p>
        </w:tc>
      </w:tr>
      <w:tr w:rsidR="00412B3B" w14:paraId="5844AFB1" w14:textId="77777777" w:rsidTr="00412B3B">
        <w:trPr>
          <w:trHeight w:val="397"/>
        </w:trPr>
        <w:tc>
          <w:tcPr>
            <w:tcW w:w="1728" w:type="dxa"/>
            <w:vAlign w:val="center"/>
            <w:hideMark/>
          </w:tcPr>
          <w:p w14:paraId="61581077" w14:textId="77777777" w:rsidR="00412B3B" w:rsidRDefault="00412B3B" w:rsidP="00223A29">
            <w:pPr>
              <w:pStyle w:val="Header"/>
              <w:tabs>
                <w:tab w:val="center" w:pos="-1980"/>
              </w:tabs>
              <w:spacing w:line="276" w:lineRule="auto"/>
              <w:rPr>
                <w:b/>
                <w:sz w:val="20"/>
              </w:rPr>
            </w:pPr>
            <w:r>
              <w:rPr>
                <w:b/>
                <w:bCs/>
                <w:sz w:val="20"/>
              </w:rPr>
              <w:t>Equipment Allowed:</w:t>
            </w:r>
          </w:p>
        </w:tc>
        <w:tc>
          <w:tcPr>
            <w:tcW w:w="5749" w:type="dxa"/>
            <w:vAlign w:val="center"/>
            <w:hideMark/>
          </w:tcPr>
          <w:p w14:paraId="0A7C9C12" w14:textId="77777777" w:rsidR="00412B3B" w:rsidRDefault="00412B3B" w:rsidP="00223A29">
            <w:pPr>
              <w:pStyle w:val="Header"/>
              <w:tabs>
                <w:tab w:val="center" w:pos="-1980"/>
              </w:tabs>
              <w:spacing w:line="276" w:lineRule="auto"/>
              <w:rPr>
                <w:i/>
                <w:sz w:val="20"/>
              </w:rPr>
            </w:pPr>
            <w:r>
              <w:rPr>
                <w:i/>
                <w:sz w:val="20"/>
              </w:rPr>
              <w:t>Calculator</w:t>
            </w:r>
          </w:p>
        </w:tc>
        <w:tc>
          <w:tcPr>
            <w:tcW w:w="3068" w:type="dxa"/>
            <w:gridSpan w:val="2"/>
            <w:vMerge/>
            <w:vAlign w:val="center"/>
            <w:hideMark/>
          </w:tcPr>
          <w:p w14:paraId="697C1529" w14:textId="77777777" w:rsidR="00412B3B" w:rsidRDefault="00412B3B" w:rsidP="00223A29">
            <w:pPr>
              <w:rPr>
                <w:sz w:val="20"/>
              </w:rPr>
            </w:pPr>
          </w:p>
        </w:tc>
      </w:tr>
      <w:tr w:rsidR="00412B3B" w14:paraId="45F28CC7" w14:textId="77777777" w:rsidTr="00412B3B">
        <w:trPr>
          <w:trHeight w:val="80"/>
        </w:trPr>
        <w:tc>
          <w:tcPr>
            <w:tcW w:w="10545" w:type="dxa"/>
            <w:gridSpan w:val="4"/>
            <w:vAlign w:val="center"/>
          </w:tcPr>
          <w:p w14:paraId="5E15056C" w14:textId="203DF720" w:rsidR="00412B3B" w:rsidRDefault="00412B3B" w:rsidP="00223A29">
            <w:pPr>
              <w:pStyle w:val="Header"/>
              <w:tabs>
                <w:tab w:val="center" w:pos="-1980"/>
              </w:tabs>
              <w:spacing w:line="276" w:lineRule="auto"/>
              <w:jc w:val="center"/>
              <w:rPr>
                <w:b/>
                <w:i/>
              </w:rPr>
            </w:pPr>
          </w:p>
          <w:p w14:paraId="677DDE31" w14:textId="77777777" w:rsidR="00412B3B" w:rsidRDefault="00412B3B" w:rsidP="00223A29">
            <w:pPr>
              <w:pStyle w:val="Header"/>
              <w:tabs>
                <w:tab w:val="center" w:pos="-1980"/>
              </w:tabs>
              <w:spacing w:line="276" w:lineRule="auto"/>
              <w:jc w:val="center"/>
              <w:rPr>
                <w:b/>
                <w:i/>
              </w:rPr>
            </w:pPr>
            <w:r>
              <w:rPr>
                <w:b/>
                <w:i/>
              </w:rPr>
              <w:t>You must include all working out to receive full marks</w:t>
            </w:r>
          </w:p>
          <w:p w14:paraId="62C1F576" w14:textId="77777777" w:rsidR="00412B3B" w:rsidRDefault="00412B3B" w:rsidP="00D82A2C">
            <w:pPr>
              <w:pStyle w:val="Header"/>
              <w:tabs>
                <w:tab w:val="center" w:pos="-1980"/>
              </w:tabs>
              <w:spacing w:line="276" w:lineRule="auto"/>
              <w:jc w:val="center"/>
              <w:rPr>
                <w:b/>
                <w:i/>
              </w:rPr>
            </w:pPr>
          </w:p>
        </w:tc>
      </w:tr>
      <w:tr w:rsidR="00412B3B" w14:paraId="413F4281" w14:textId="77777777" w:rsidTr="00412B3B">
        <w:trPr>
          <w:trHeight w:val="535"/>
        </w:trPr>
        <w:tc>
          <w:tcPr>
            <w:tcW w:w="10545" w:type="dxa"/>
            <w:gridSpan w:val="4"/>
            <w:hideMark/>
          </w:tcPr>
          <w:p w14:paraId="050F9121" w14:textId="77777777" w:rsidR="00412B3B" w:rsidRDefault="00412B3B" w:rsidP="00223A29">
            <w:pPr>
              <w:pStyle w:val="Header"/>
              <w:tabs>
                <w:tab w:val="center" w:pos="-1980"/>
              </w:tabs>
              <w:spacing w:line="276" w:lineRule="auto"/>
            </w:pPr>
            <w:r>
              <w:rPr>
                <w:b/>
                <w:bCs/>
                <w:sz w:val="28"/>
              </w:rPr>
              <w:t>CALCULATOR ASSUMED</w:t>
            </w:r>
          </w:p>
        </w:tc>
      </w:tr>
    </w:tbl>
    <w:p w14:paraId="32E72C73" w14:textId="77777777" w:rsidR="00412B3B" w:rsidRPr="002D101C" w:rsidRDefault="00E818F4" w:rsidP="00412B3B">
      <w:pPr>
        <w:pStyle w:val="ListParagraph"/>
        <w:numPr>
          <w:ilvl w:val="0"/>
          <w:numId w:val="1"/>
        </w:numPr>
        <w:rPr>
          <w:b/>
        </w:rPr>
      </w:pPr>
      <w:r>
        <w:rPr>
          <w:b/>
        </w:rPr>
        <w:t>(2</w:t>
      </w:r>
      <w:r w:rsidR="00412B3B">
        <w:rPr>
          <w:b/>
        </w:rPr>
        <w:t xml:space="preserve"> mark</w:t>
      </w:r>
      <w:r>
        <w:rPr>
          <w:b/>
        </w:rPr>
        <w:t>s</w:t>
      </w:r>
      <w:r w:rsidR="00412B3B" w:rsidRPr="00FA67C7">
        <w:rPr>
          <w:b/>
        </w:rPr>
        <w:t>)</w:t>
      </w:r>
    </w:p>
    <w:p w14:paraId="5BA760F4" w14:textId="12C118EC" w:rsidR="004B0091" w:rsidRDefault="00412B3B" w:rsidP="00131BD2">
      <w:pPr>
        <w:ind w:firstLine="426"/>
      </w:pPr>
      <w:r>
        <w:t>Design your own diagram for which the ratio of shaded area to unshaded area is 1:3.</w:t>
      </w:r>
    </w:p>
    <w:p w14:paraId="626D14BC" w14:textId="77777777" w:rsidR="00412B3B" w:rsidRDefault="00412B3B" w:rsidP="00412B3B"/>
    <w:p w14:paraId="6181CC2C" w14:textId="77777777" w:rsidR="00131BD2" w:rsidRDefault="00131BD2" w:rsidP="00412B3B"/>
    <w:p w14:paraId="4B82AD71" w14:textId="77777777" w:rsidR="00131BD2" w:rsidRDefault="00131BD2" w:rsidP="00412B3B"/>
    <w:p w14:paraId="6F44B2BF" w14:textId="77777777" w:rsidR="00131BD2" w:rsidRDefault="00131BD2" w:rsidP="00412B3B"/>
    <w:p w14:paraId="398A3C67" w14:textId="77777777" w:rsidR="00131BD2" w:rsidRDefault="00131BD2" w:rsidP="00412B3B"/>
    <w:p w14:paraId="073C0E5E" w14:textId="77777777" w:rsidR="00131BD2" w:rsidRDefault="00131BD2" w:rsidP="00412B3B"/>
    <w:p w14:paraId="0DC15142" w14:textId="77777777" w:rsidR="00412B3B" w:rsidRPr="00655E4C" w:rsidRDefault="00412B3B" w:rsidP="00412B3B">
      <w:pPr>
        <w:pStyle w:val="ListParagraph"/>
        <w:numPr>
          <w:ilvl w:val="0"/>
          <w:numId w:val="1"/>
        </w:numPr>
        <w:rPr>
          <w:b/>
        </w:rPr>
      </w:pPr>
      <w:r w:rsidRPr="00655E4C">
        <w:rPr>
          <w:b/>
        </w:rPr>
        <w:t>(4 marks: 2, 2)</w:t>
      </w:r>
    </w:p>
    <w:p w14:paraId="4191E4F8" w14:textId="73B0213A" w:rsidR="00412B3B" w:rsidRDefault="0047475E" w:rsidP="00131BD2">
      <w:pPr>
        <w:ind w:firstLine="426"/>
      </w:pPr>
      <w:r>
        <w:t>Complete the following table:</w:t>
      </w:r>
    </w:p>
    <w:tbl>
      <w:tblPr>
        <w:tblStyle w:val="TableGrid"/>
        <w:tblW w:w="9284" w:type="dxa"/>
        <w:tblLook w:val="04A0" w:firstRow="1" w:lastRow="0" w:firstColumn="1" w:lastColumn="0" w:noHBand="0" w:noVBand="1"/>
      </w:tblPr>
      <w:tblGrid>
        <w:gridCol w:w="3094"/>
        <w:gridCol w:w="3095"/>
        <w:gridCol w:w="3095"/>
      </w:tblGrid>
      <w:tr w:rsidR="0047475E" w14:paraId="22363688" w14:textId="77777777" w:rsidTr="0047475E">
        <w:trPr>
          <w:trHeight w:val="452"/>
        </w:trPr>
        <w:tc>
          <w:tcPr>
            <w:tcW w:w="3094" w:type="dxa"/>
          </w:tcPr>
          <w:p w14:paraId="2CE06CD9" w14:textId="28F77954" w:rsidR="0047475E" w:rsidRPr="0047475E" w:rsidRDefault="0047475E" w:rsidP="0047475E">
            <w:pPr>
              <w:jc w:val="center"/>
              <w:rPr>
                <w:b/>
              </w:rPr>
            </w:pPr>
            <w:r w:rsidRPr="0047475E">
              <w:rPr>
                <w:b/>
              </w:rPr>
              <w:t>Ratio</w:t>
            </w:r>
          </w:p>
        </w:tc>
        <w:tc>
          <w:tcPr>
            <w:tcW w:w="3095" w:type="dxa"/>
          </w:tcPr>
          <w:p w14:paraId="38BC7C1A" w14:textId="38F64D01" w:rsidR="0047475E" w:rsidRPr="0047475E" w:rsidRDefault="0047475E" w:rsidP="0047475E">
            <w:pPr>
              <w:jc w:val="center"/>
              <w:rPr>
                <w:b/>
              </w:rPr>
            </w:pPr>
            <w:r w:rsidRPr="0047475E">
              <w:rPr>
                <w:b/>
              </w:rPr>
              <w:t>Fraction</w:t>
            </w:r>
          </w:p>
        </w:tc>
        <w:tc>
          <w:tcPr>
            <w:tcW w:w="3095" w:type="dxa"/>
          </w:tcPr>
          <w:p w14:paraId="31F1BEEC" w14:textId="5BF4EFC3" w:rsidR="0047475E" w:rsidRPr="0047475E" w:rsidRDefault="0047475E" w:rsidP="0047475E">
            <w:pPr>
              <w:jc w:val="center"/>
              <w:rPr>
                <w:b/>
              </w:rPr>
            </w:pPr>
            <w:r w:rsidRPr="0047475E">
              <w:rPr>
                <w:b/>
              </w:rPr>
              <w:t>Percentage</w:t>
            </w:r>
          </w:p>
        </w:tc>
      </w:tr>
      <w:tr w:rsidR="0047475E" w14:paraId="65B341FD" w14:textId="77777777" w:rsidTr="007D146D">
        <w:trPr>
          <w:trHeight w:val="452"/>
        </w:trPr>
        <w:tc>
          <w:tcPr>
            <w:tcW w:w="3094" w:type="dxa"/>
            <w:vAlign w:val="center"/>
          </w:tcPr>
          <w:p w14:paraId="1254319E" w14:textId="20EDADA9" w:rsidR="0047475E" w:rsidRDefault="0047475E" w:rsidP="007D146D">
            <w:pPr>
              <w:jc w:val="center"/>
            </w:pPr>
            <w:r>
              <w:t>1:3</w:t>
            </w:r>
          </w:p>
        </w:tc>
        <w:tc>
          <w:tcPr>
            <w:tcW w:w="3095" w:type="dxa"/>
            <w:vAlign w:val="center"/>
          </w:tcPr>
          <w:p w14:paraId="43003CC9" w14:textId="537160CC" w:rsidR="0047475E" w:rsidRDefault="00131BD2" w:rsidP="007D146D">
            <w:pPr>
              <w:jc w:val="center"/>
            </w:pPr>
            <m:oMath>
              <m:f>
                <m:fPr>
                  <m:ctrlPr>
                    <w:rPr>
                      <w:rFonts w:ascii="Cambria Math" w:hAnsi="Cambria Math"/>
                      <w:i/>
                    </w:rPr>
                  </m:ctrlPr>
                </m:fPr>
                <m:num>
                  <m:r>
                    <w:rPr>
                      <w:rFonts w:ascii="Cambria Math" w:hAnsi="Cambria Math"/>
                    </w:rPr>
                    <m:t>1</m:t>
                  </m:r>
                </m:num>
                <m:den>
                  <m:r>
                    <w:rPr>
                      <w:rFonts w:ascii="Cambria Math" w:hAnsi="Cambria Math"/>
                    </w:rPr>
                    <m:t>4</m:t>
                  </m:r>
                </m:den>
              </m:f>
            </m:oMath>
            <w:r w:rsidR="007D146D">
              <w:t xml:space="preserve"> to </w:t>
            </w:r>
            <m:oMath>
              <m:f>
                <m:fPr>
                  <m:ctrlPr>
                    <w:rPr>
                      <w:rFonts w:ascii="Cambria Math" w:hAnsi="Cambria Math"/>
                      <w:i/>
                    </w:rPr>
                  </m:ctrlPr>
                </m:fPr>
                <m:num>
                  <m:r>
                    <w:rPr>
                      <w:rFonts w:ascii="Cambria Math" w:hAnsi="Cambria Math"/>
                    </w:rPr>
                    <m:t>3</m:t>
                  </m:r>
                </m:num>
                <m:den>
                  <m:r>
                    <w:rPr>
                      <w:rFonts w:ascii="Cambria Math" w:hAnsi="Cambria Math"/>
                    </w:rPr>
                    <m:t>4</m:t>
                  </m:r>
                </m:den>
              </m:f>
            </m:oMath>
          </w:p>
        </w:tc>
        <w:tc>
          <w:tcPr>
            <w:tcW w:w="3095" w:type="dxa"/>
            <w:vAlign w:val="center"/>
          </w:tcPr>
          <w:p w14:paraId="7B28C24F" w14:textId="3F9B47E7" w:rsidR="0047475E" w:rsidRDefault="007D146D" w:rsidP="007D146D">
            <w:pPr>
              <w:jc w:val="center"/>
            </w:pPr>
            <w:r>
              <w:t>25% to 75%</w:t>
            </w:r>
          </w:p>
        </w:tc>
      </w:tr>
      <w:tr w:rsidR="0047475E" w14:paraId="3633A406" w14:textId="77777777" w:rsidTr="007D146D">
        <w:trPr>
          <w:trHeight w:val="452"/>
        </w:trPr>
        <w:tc>
          <w:tcPr>
            <w:tcW w:w="3094" w:type="dxa"/>
            <w:vAlign w:val="center"/>
          </w:tcPr>
          <w:p w14:paraId="14D6CE3C" w14:textId="77777777" w:rsidR="0047475E" w:rsidRDefault="0047475E" w:rsidP="007D146D">
            <w:pPr>
              <w:jc w:val="center"/>
            </w:pPr>
          </w:p>
        </w:tc>
        <w:tc>
          <w:tcPr>
            <w:tcW w:w="3095" w:type="dxa"/>
            <w:vAlign w:val="center"/>
          </w:tcPr>
          <w:p w14:paraId="0FB28A93" w14:textId="77777777" w:rsidR="0047475E" w:rsidRDefault="0047475E" w:rsidP="007D146D">
            <w:pPr>
              <w:jc w:val="center"/>
            </w:pPr>
          </w:p>
        </w:tc>
        <w:tc>
          <w:tcPr>
            <w:tcW w:w="3095" w:type="dxa"/>
            <w:vAlign w:val="center"/>
          </w:tcPr>
          <w:p w14:paraId="4F7AD469" w14:textId="579E87A5" w:rsidR="0047475E" w:rsidRDefault="005E64DF" w:rsidP="007D146D">
            <w:pPr>
              <w:jc w:val="center"/>
            </w:pPr>
            <w:r>
              <w:t>20% to 8</w:t>
            </w:r>
            <w:r w:rsidR="007D146D">
              <w:t>0%</w:t>
            </w:r>
          </w:p>
        </w:tc>
      </w:tr>
      <w:tr w:rsidR="0047475E" w14:paraId="791D04BF" w14:textId="77777777" w:rsidTr="007D146D">
        <w:trPr>
          <w:trHeight w:val="452"/>
        </w:trPr>
        <w:tc>
          <w:tcPr>
            <w:tcW w:w="3094" w:type="dxa"/>
            <w:vAlign w:val="center"/>
          </w:tcPr>
          <w:p w14:paraId="762858E3" w14:textId="77777777" w:rsidR="0047475E" w:rsidRDefault="0047475E" w:rsidP="007D146D">
            <w:pPr>
              <w:jc w:val="center"/>
            </w:pPr>
          </w:p>
        </w:tc>
        <w:tc>
          <w:tcPr>
            <w:tcW w:w="3095" w:type="dxa"/>
            <w:vAlign w:val="center"/>
          </w:tcPr>
          <w:p w14:paraId="04E6ED16" w14:textId="55E4B36D" w:rsidR="0047475E" w:rsidRDefault="00131BD2" w:rsidP="007D146D">
            <w:pPr>
              <w:jc w:val="center"/>
            </w:pPr>
            <m:oMath>
              <m:f>
                <m:fPr>
                  <m:ctrlPr>
                    <w:rPr>
                      <w:rFonts w:ascii="Cambria Math" w:hAnsi="Cambria Math"/>
                      <w:i/>
                    </w:rPr>
                  </m:ctrlPr>
                </m:fPr>
                <m:num>
                  <m:r>
                    <w:rPr>
                      <w:rFonts w:ascii="Cambria Math" w:hAnsi="Cambria Math"/>
                    </w:rPr>
                    <m:t>2</m:t>
                  </m:r>
                </m:num>
                <m:den>
                  <m:r>
                    <w:rPr>
                      <w:rFonts w:ascii="Cambria Math" w:hAnsi="Cambria Math"/>
                    </w:rPr>
                    <m:t>5</m:t>
                  </m:r>
                </m:den>
              </m:f>
            </m:oMath>
            <w:r w:rsidR="0047475E">
              <w:t xml:space="preserve"> to </w:t>
            </w:r>
            <m:oMath>
              <m:f>
                <m:fPr>
                  <m:ctrlPr>
                    <w:rPr>
                      <w:rFonts w:ascii="Cambria Math" w:hAnsi="Cambria Math"/>
                      <w:i/>
                    </w:rPr>
                  </m:ctrlPr>
                </m:fPr>
                <m:num>
                  <m:r>
                    <w:rPr>
                      <w:rFonts w:ascii="Cambria Math" w:hAnsi="Cambria Math"/>
                    </w:rPr>
                    <m:t>3</m:t>
                  </m:r>
                </m:num>
                <m:den>
                  <m:r>
                    <w:rPr>
                      <w:rFonts w:ascii="Cambria Math" w:hAnsi="Cambria Math"/>
                    </w:rPr>
                    <m:t>5</m:t>
                  </m:r>
                </m:den>
              </m:f>
            </m:oMath>
          </w:p>
        </w:tc>
        <w:tc>
          <w:tcPr>
            <w:tcW w:w="3095" w:type="dxa"/>
            <w:vAlign w:val="center"/>
          </w:tcPr>
          <w:p w14:paraId="2A2218C5" w14:textId="77777777" w:rsidR="0047475E" w:rsidRDefault="0047475E" w:rsidP="007D146D">
            <w:pPr>
              <w:jc w:val="center"/>
            </w:pPr>
          </w:p>
        </w:tc>
      </w:tr>
    </w:tbl>
    <w:p w14:paraId="5D525CB0" w14:textId="77777777" w:rsidR="00F841B3" w:rsidRDefault="00F841B3" w:rsidP="00412B3B"/>
    <w:p w14:paraId="25FFE28C" w14:textId="77777777" w:rsidR="00131BD2" w:rsidRDefault="00131BD2" w:rsidP="00412B3B"/>
    <w:p w14:paraId="307C1F85" w14:textId="77777777" w:rsidR="00412B3B" w:rsidRPr="00655E4C" w:rsidRDefault="00412B3B" w:rsidP="00412B3B">
      <w:pPr>
        <w:pStyle w:val="ListParagraph"/>
        <w:numPr>
          <w:ilvl w:val="0"/>
          <w:numId w:val="1"/>
        </w:numPr>
        <w:rPr>
          <w:b/>
        </w:rPr>
      </w:pPr>
      <w:r w:rsidRPr="00655E4C">
        <w:rPr>
          <w:b/>
        </w:rPr>
        <w:t>(3 marks: 1, 1, 1)</w:t>
      </w:r>
    </w:p>
    <w:p w14:paraId="24D20457" w14:textId="13C93D9D" w:rsidR="00412B3B" w:rsidRDefault="00412B3B" w:rsidP="00131BD2">
      <w:pPr>
        <w:ind w:left="426"/>
      </w:pPr>
      <w:r>
        <w:t xml:space="preserve">Kim was absent </w:t>
      </w:r>
      <w:r w:rsidR="00D82A2C" w:rsidRPr="00D82A2C">
        <w:t>from</w:t>
      </w:r>
      <w:r>
        <w:t xml:space="preserve"> school on 8 days in Term 1. There were 44 school days in Term 1. Write the following ratios in simplest form:</w:t>
      </w:r>
    </w:p>
    <w:p w14:paraId="27FD3AF9" w14:textId="77777777" w:rsidR="00412B3B" w:rsidRDefault="00412B3B" w:rsidP="00412B3B">
      <w:pPr>
        <w:pStyle w:val="ListParagraph"/>
        <w:numPr>
          <w:ilvl w:val="0"/>
          <w:numId w:val="3"/>
        </w:numPr>
      </w:pPr>
      <w:r>
        <w:t>days absent to total days</w:t>
      </w:r>
    </w:p>
    <w:p w14:paraId="64A2E9C0" w14:textId="77777777" w:rsidR="00131BD2" w:rsidRDefault="00131BD2" w:rsidP="00131BD2">
      <w:pPr>
        <w:pStyle w:val="ListParagraph"/>
      </w:pPr>
    </w:p>
    <w:p w14:paraId="1331AC58" w14:textId="77777777" w:rsidR="00131BD2" w:rsidRDefault="00131BD2" w:rsidP="00131BD2">
      <w:pPr>
        <w:pStyle w:val="ListParagraph"/>
      </w:pPr>
    </w:p>
    <w:p w14:paraId="5458563A" w14:textId="74D021B2" w:rsidR="00D82A2C" w:rsidRDefault="00D82A2C" w:rsidP="00D82A2C">
      <w:pPr>
        <w:pStyle w:val="ListParagraph"/>
        <w:numPr>
          <w:ilvl w:val="0"/>
          <w:numId w:val="3"/>
        </w:numPr>
      </w:pPr>
      <w:r>
        <w:t>days absent to days present</w:t>
      </w:r>
    </w:p>
    <w:p w14:paraId="4C61D1A2" w14:textId="77777777" w:rsidR="00131BD2" w:rsidRDefault="00131BD2" w:rsidP="00131BD2">
      <w:pPr>
        <w:pStyle w:val="ListParagraph"/>
      </w:pPr>
    </w:p>
    <w:p w14:paraId="58EE633C" w14:textId="77777777" w:rsidR="00131BD2" w:rsidRDefault="00131BD2" w:rsidP="00131BD2">
      <w:pPr>
        <w:pStyle w:val="ListParagraph"/>
      </w:pPr>
    </w:p>
    <w:p w14:paraId="38CC333B" w14:textId="77777777" w:rsidR="00412B3B" w:rsidRDefault="00412B3B" w:rsidP="00412B3B">
      <w:pPr>
        <w:pStyle w:val="ListParagraph"/>
        <w:numPr>
          <w:ilvl w:val="0"/>
          <w:numId w:val="3"/>
        </w:numPr>
      </w:pPr>
      <w:r>
        <w:t>days present to total days</w:t>
      </w:r>
    </w:p>
    <w:p w14:paraId="4E584331" w14:textId="77777777" w:rsidR="00710BFF" w:rsidRDefault="00710BFF" w:rsidP="00412B3B"/>
    <w:p w14:paraId="34D7E08D" w14:textId="77777777" w:rsidR="00412B3B" w:rsidRPr="00655E4C" w:rsidRDefault="00E818F4" w:rsidP="00412B3B">
      <w:pPr>
        <w:pStyle w:val="ListParagraph"/>
        <w:numPr>
          <w:ilvl w:val="0"/>
          <w:numId w:val="1"/>
        </w:numPr>
        <w:rPr>
          <w:b/>
        </w:rPr>
      </w:pPr>
      <w:r>
        <w:rPr>
          <w:b/>
        </w:rPr>
        <w:lastRenderedPageBreak/>
        <w:t>(2</w:t>
      </w:r>
      <w:r w:rsidR="00412B3B" w:rsidRPr="00655E4C">
        <w:rPr>
          <w:b/>
        </w:rPr>
        <w:t xml:space="preserve"> mark)</w:t>
      </w:r>
    </w:p>
    <w:p w14:paraId="58CE5118" w14:textId="77777777" w:rsidR="00412B3B" w:rsidRDefault="00412B3B" w:rsidP="00131BD2">
      <w:pPr>
        <w:ind w:left="426"/>
      </w:pPr>
      <w:r>
        <w:t xml:space="preserve">Determine the scale ratio for the following: 4 cm on a scale drawing represent an actual distance of 2km. </w:t>
      </w:r>
    </w:p>
    <w:p w14:paraId="7E09F7AE" w14:textId="77777777" w:rsidR="00412B3B" w:rsidRDefault="00412B3B" w:rsidP="00412B3B"/>
    <w:p w14:paraId="73AD72B3" w14:textId="77777777" w:rsidR="00131BD2" w:rsidRDefault="00131BD2" w:rsidP="00412B3B"/>
    <w:p w14:paraId="601628D9" w14:textId="77777777" w:rsidR="00131BD2" w:rsidRDefault="00131BD2" w:rsidP="00412B3B"/>
    <w:p w14:paraId="4D29F55B" w14:textId="77777777" w:rsidR="00131BD2" w:rsidRDefault="00131BD2" w:rsidP="00412B3B"/>
    <w:p w14:paraId="5F6FD8FA" w14:textId="77777777" w:rsidR="00412B3B" w:rsidRPr="00412B3B" w:rsidRDefault="00412B3B" w:rsidP="00412B3B">
      <w:pPr>
        <w:pStyle w:val="ListParagraph"/>
        <w:numPr>
          <w:ilvl w:val="0"/>
          <w:numId w:val="1"/>
        </w:numPr>
        <w:rPr>
          <w:b/>
        </w:rPr>
      </w:pPr>
      <w:r w:rsidRPr="00412B3B">
        <w:rPr>
          <w:b/>
        </w:rPr>
        <w:t>(3 marks: 1, 1, 1)</w:t>
      </w:r>
    </w:p>
    <w:p w14:paraId="60E3D7F1" w14:textId="196293B5" w:rsidR="00412B3B" w:rsidRDefault="00412B3B" w:rsidP="00131BD2">
      <w:pPr>
        <w:ind w:firstLine="426"/>
      </w:pPr>
      <w:r>
        <w:t>Complete the table by</w:t>
      </w:r>
      <w:r w:rsidR="00D82A2C">
        <w:t xml:space="preserve"> filling in the missing values</w:t>
      </w:r>
      <w:r>
        <w:t xml:space="preserve">:  </w:t>
      </w:r>
    </w:p>
    <w:p w14:paraId="1FE032B0" w14:textId="77777777" w:rsidR="00412B3B" w:rsidRDefault="00412B3B" w:rsidP="00412B3B"/>
    <w:tbl>
      <w:tblPr>
        <w:tblStyle w:val="TableGrid"/>
        <w:tblW w:w="0" w:type="auto"/>
        <w:tblInd w:w="392" w:type="dxa"/>
        <w:tblLook w:val="04A0" w:firstRow="1" w:lastRow="0" w:firstColumn="1" w:lastColumn="0" w:noHBand="0" w:noVBand="1"/>
      </w:tblPr>
      <w:tblGrid>
        <w:gridCol w:w="2686"/>
        <w:gridCol w:w="3079"/>
        <w:gridCol w:w="3079"/>
      </w:tblGrid>
      <w:tr w:rsidR="00412B3B" w14:paraId="54F42660" w14:textId="77777777" w:rsidTr="00131BD2">
        <w:tc>
          <w:tcPr>
            <w:tcW w:w="2686" w:type="dxa"/>
            <w:vAlign w:val="center"/>
          </w:tcPr>
          <w:p w14:paraId="77054042" w14:textId="77777777" w:rsidR="00412B3B" w:rsidRPr="00053B20" w:rsidRDefault="00412B3B" w:rsidP="00223A29">
            <w:pPr>
              <w:jc w:val="center"/>
              <w:rPr>
                <w:b/>
              </w:rPr>
            </w:pPr>
            <w:r w:rsidRPr="00053B20">
              <w:rPr>
                <w:b/>
              </w:rPr>
              <w:t>SCALE</w:t>
            </w:r>
          </w:p>
        </w:tc>
        <w:tc>
          <w:tcPr>
            <w:tcW w:w="3079" w:type="dxa"/>
            <w:vAlign w:val="center"/>
          </w:tcPr>
          <w:p w14:paraId="1F7F1845" w14:textId="77777777" w:rsidR="00412B3B" w:rsidRPr="00053B20" w:rsidRDefault="00412B3B" w:rsidP="00223A29">
            <w:pPr>
              <w:jc w:val="center"/>
              <w:rPr>
                <w:b/>
              </w:rPr>
            </w:pPr>
            <w:r w:rsidRPr="00053B20">
              <w:rPr>
                <w:b/>
              </w:rPr>
              <w:t>DISTANCE ON THE MAP</w:t>
            </w:r>
          </w:p>
        </w:tc>
        <w:tc>
          <w:tcPr>
            <w:tcW w:w="3079" w:type="dxa"/>
            <w:vAlign w:val="center"/>
          </w:tcPr>
          <w:p w14:paraId="69D2BEF2" w14:textId="77777777" w:rsidR="00412B3B" w:rsidRPr="00053B20" w:rsidRDefault="00412B3B" w:rsidP="00223A29">
            <w:pPr>
              <w:jc w:val="center"/>
              <w:rPr>
                <w:b/>
              </w:rPr>
            </w:pPr>
            <w:r w:rsidRPr="00053B20">
              <w:rPr>
                <w:b/>
              </w:rPr>
              <w:t>REAL LIFE DISTANCE</w:t>
            </w:r>
          </w:p>
        </w:tc>
      </w:tr>
      <w:tr w:rsidR="00412B3B" w14:paraId="0EA5982F" w14:textId="77777777" w:rsidTr="00131BD2">
        <w:tc>
          <w:tcPr>
            <w:tcW w:w="2686" w:type="dxa"/>
            <w:vAlign w:val="center"/>
          </w:tcPr>
          <w:p w14:paraId="35711042" w14:textId="77777777" w:rsidR="00412B3B" w:rsidRDefault="00412B3B" w:rsidP="00223A29">
            <w:pPr>
              <w:jc w:val="center"/>
            </w:pPr>
            <w:r>
              <w:t>1:100</w:t>
            </w:r>
          </w:p>
        </w:tc>
        <w:tc>
          <w:tcPr>
            <w:tcW w:w="3079" w:type="dxa"/>
            <w:vAlign w:val="center"/>
          </w:tcPr>
          <w:p w14:paraId="4D899695" w14:textId="77777777" w:rsidR="00412B3B" w:rsidRDefault="00412B3B" w:rsidP="00223A29">
            <w:pPr>
              <w:jc w:val="center"/>
            </w:pPr>
            <w:r>
              <w:t>4cm</w:t>
            </w:r>
          </w:p>
        </w:tc>
        <w:tc>
          <w:tcPr>
            <w:tcW w:w="3079" w:type="dxa"/>
          </w:tcPr>
          <w:p w14:paraId="3262AD78" w14:textId="77777777" w:rsidR="00412B3B" w:rsidRDefault="00412B3B" w:rsidP="00223A29"/>
        </w:tc>
      </w:tr>
      <w:tr w:rsidR="00412B3B" w14:paraId="7B8C9AB8" w14:textId="77777777" w:rsidTr="00131BD2">
        <w:tc>
          <w:tcPr>
            <w:tcW w:w="2686" w:type="dxa"/>
            <w:vAlign w:val="center"/>
          </w:tcPr>
          <w:p w14:paraId="01CBF069" w14:textId="77777777" w:rsidR="00412B3B" w:rsidRDefault="00412B3B" w:rsidP="00223A29">
            <w:pPr>
              <w:jc w:val="center"/>
            </w:pPr>
            <w:r>
              <w:t>1:50</w:t>
            </w:r>
          </w:p>
        </w:tc>
        <w:tc>
          <w:tcPr>
            <w:tcW w:w="3079" w:type="dxa"/>
            <w:vAlign w:val="center"/>
          </w:tcPr>
          <w:p w14:paraId="07D29B81" w14:textId="77777777" w:rsidR="00412B3B" w:rsidRDefault="00412B3B" w:rsidP="00223A29">
            <w:pPr>
              <w:jc w:val="center"/>
            </w:pPr>
            <w:r>
              <w:t>18cm</w:t>
            </w:r>
          </w:p>
        </w:tc>
        <w:tc>
          <w:tcPr>
            <w:tcW w:w="3079" w:type="dxa"/>
          </w:tcPr>
          <w:p w14:paraId="35A44F8D" w14:textId="77777777" w:rsidR="00412B3B" w:rsidRDefault="00412B3B" w:rsidP="00223A29"/>
        </w:tc>
      </w:tr>
      <w:tr w:rsidR="00412B3B" w14:paraId="620D138F" w14:textId="77777777" w:rsidTr="00131BD2">
        <w:tc>
          <w:tcPr>
            <w:tcW w:w="2686" w:type="dxa"/>
            <w:vAlign w:val="center"/>
          </w:tcPr>
          <w:p w14:paraId="5C1872D6" w14:textId="4F932814" w:rsidR="00412B3B" w:rsidRDefault="009D5A0E" w:rsidP="00223A29">
            <w:pPr>
              <w:jc w:val="center"/>
            </w:pPr>
            <w:r>
              <w:t>1:10</w:t>
            </w:r>
            <w:r w:rsidR="00412B3B">
              <w:t>00</w:t>
            </w:r>
          </w:p>
        </w:tc>
        <w:tc>
          <w:tcPr>
            <w:tcW w:w="3079" w:type="dxa"/>
            <w:vAlign w:val="center"/>
          </w:tcPr>
          <w:p w14:paraId="30FA6E75" w14:textId="2E5110E8" w:rsidR="00412B3B" w:rsidRDefault="00412B3B" w:rsidP="00223A29">
            <w:pPr>
              <w:jc w:val="center"/>
            </w:pPr>
          </w:p>
        </w:tc>
        <w:tc>
          <w:tcPr>
            <w:tcW w:w="3079" w:type="dxa"/>
          </w:tcPr>
          <w:p w14:paraId="126C5BDE" w14:textId="5B755EDB" w:rsidR="00412B3B" w:rsidRDefault="00966E8A" w:rsidP="00D82A2C">
            <w:pPr>
              <w:jc w:val="center"/>
            </w:pPr>
            <w:r>
              <w:t>500</w:t>
            </w:r>
            <w:r w:rsidR="009D5A0E">
              <w:t>0</w:t>
            </w:r>
            <w:r w:rsidR="00D82A2C">
              <w:t>m</w:t>
            </w:r>
          </w:p>
        </w:tc>
      </w:tr>
    </w:tbl>
    <w:p w14:paraId="62DA6ED9" w14:textId="77777777" w:rsidR="00412B3B" w:rsidRDefault="00412B3B" w:rsidP="00412B3B"/>
    <w:p w14:paraId="5DB68CCF" w14:textId="77777777" w:rsidR="00131BD2" w:rsidRDefault="00131BD2" w:rsidP="00412B3B"/>
    <w:p w14:paraId="70DB60E2" w14:textId="1ABB33F1" w:rsidR="00412B3B" w:rsidRPr="0047686C" w:rsidRDefault="0019391B" w:rsidP="00412B3B">
      <w:pPr>
        <w:pStyle w:val="ListParagraph"/>
        <w:numPr>
          <w:ilvl w:val="0"/>
          <w:numId w:val="1"/>
        </w:numPr>
        <w:rPr>
          <w:b/>
        </w:rPr>
      </w:pPr>
      <w:r>
        <w:rPr>
          <w:b/>
        </w:rPr>
        <w:t xml:space="preserve">(4 </w:t>
      </w:r>
      <w:r w:rsidR="00E818F4">
        <w:rPr>
          <w:b/>
        </w:rPr>
        <w:t>marks: 2</w:t>
      </w:r>
      <w:r>
        <w:rPr>
          <w:b/>
        </w:rPr>
        <w:t>, 2</w:t>
      </w:r>
      <w:r w:rsidR="00412B3B" w:rsidRPr="0047686C">
        <w:rPr>
          <w:b/>
        </w:rPr>
        <w:t>)</w:t>
      </w:r>
    </w:p>
    <w:p w14:paraId="2B20A714" w14:textId="77777777" w:rsidR="00412B3B" w:rsidRDefault="00412B3B" w:rsidP="00131BD2">
      <w:pPr>
        <w:ind w:firstLine="426"/>
      </w:pPr>
      <w:r>
        <w:t>The following nutritional information is shown on the packaging of a loaf of bread:</w:t>
      </w:r>
    </w:p>
    <w:p w14:paraId="1EB6702D" w14:textId="77777777" w:rsidR="00412B3B" w:rsidRDefault="00412B3B" w:rsidP="00412B3B">
      <w:pPr>
        <w:rPr>
          <w:i/>
        </w:rPr>
      </w:pPr>
      <w:r>
        <w:tab/>
      </w:r>
      <w:r>
        <w:rPr>
          <w:i/>
        </w:rPr>
        <w:t>Serving Size – 2 slices (80g)</w:t>
      </w:r>
    </w:p>
    <w:p w14:paraId="57FA33E1" w14:textId="77777777" w:rsidR="00412B3B" w:rsidRDefault="00412B3B" w:rsidP="00412B3B">
      <w:pPr>
        <w:rPr>
          <w:i/>
        </w:rPr>
      </w:pPr>
      <w:r>
        <w:rPr>
          <w:i/>
        </w:rPr>
        <w:tab/>
        <w:t>Protein 7g</w:t>
      </w:r>
    </w:p>
    <w:p w14:paraId="34A52E28" w14:textId="77777777" w:rsidR="00412B3B" w:rsidRDefault="00412B3B" w:rsidP="00412B3B">
      <w:pPr>
        <w:rPr>
          <w:i/>
        </w:rPr>
      </w:pPr>
      <w:r>
        <w:rPr>
          <w:i/>
        </w:rPr>
        <w:tab/>
        <w:t>Fat 3.5g</w:t>
      </w:r>
    </w:p>
    <w:p w14:paraId="3FE89231" w14:textId="77777777" w:rsidR="00412B3B" w:rsidRDefault="00412B3B" w:rsidP="00412B3B">
      <w:pPr>
        <w:rPr>
          <w:i/>
        </w:rPr>
      </w:pPr>
      <w:r>
        <w:rPr>
          <w:i/>
        </w:rPr>
        <w:tab/>
        <w:t>Carbohydrates 33g</w:t>
      </w:r>
    </w:p>
    <w:p w14:paraId="583D3D96" w14:textId="77777777" w:rsidR="00412B3B" w:rsidRDefault="00412B3B" w:rsidP="00412B3B">
      <w:pPr>
        <w:pStyle w:val="ListParagraph"/>
        <w:numPr>
          <w:ilvl w:val="0"/>
          <w:numId w:val="5"/>
        </w:numPr>
      </w:pPr>
      <w:r>
        <w:t>What is the ratio (in simplest form) of protein to fat?</w:t>
      </w:r>
    </w:p>
    <w:p w14:paraId="3F44B87E" w14:textId="77777777" w:rsidR="00131BD2" w:rsidRDefault="00131BD2" w:rsidP="00131BD2">
      <w:pPr>
        <w:pStyle w:val="ListParagraph"/>
      </w:pPr>
    </w:p>
    <w:p w14:paraId="4A6684B4" w14:textId="77777777" w:rsidR="00131BD2" w:rsidRDefault="00131BD2" w:rsidP="00131BD2">
      <w:pPr>
        <w:pStyle w:val="ListParagraph"/>
      </w:pPr>
    </w:p>
    <w:p w14:paraId="407090E3" w14:textId="77777777" w:rsidR="00412B3B" w:rsidRDefault="00412B3B" w:rsidP="00412B3B">
      <w:pPr>
        <w:pStyle w:val="ListParagraph"/>
        <w:numPr>
          <w:ilvl w:val="0"/>
          <w:numId w:val="5"/>
        </w:numPr>
      </w:pPr>
      <w:r>
        <w:t xml:space="preserve">What percentage of the serving size is fat? </w:t>
      </w:r>
    </w:p>
    <w:p w14:paraId="397335CC" w14:textId="77777777" w:rsidR="00412B3B" w:rsidRDefault="00412B3B" w:rsidP="00412B3B"/>
    <w:p w14:paraId="59FDB971" w14:textId="77777777" w:rsidR="00131BD2" w:rsidRDefault="00131BD2" w:rsidP="00412B3B"/>
    <w:p w14:paraId="75C00BE6" w14:textId="77777777" w:rsidR="00131BD2" w:rsidRDefault="00131BD2" w:rsidP="00412B3B"/>
    <w:p w14:paraId="13E3AB14" w14:textId="77777777" w:rsidR="00412B3B" w:rsidRPr="0047686C" w:rsidRDefault="00412B3B" w:rsidP="00131BD2">
      <w:pPr>
        <w:pStyle w:val="ListParagraph"/>
        <w:numPr>
          <w:ilvl w:val="0"/>
          <w:numId w:val="1"/>
        </w:numPr>
        <w:ind w:left="426" w:hanging="66"/>
        <w:rPr>
          <w:b/>
        </w:rPr>
      </w:pPr>
      <w:r w:rsidRPr="0047686C">
        <w:rPr>
          <w:b/>
        </w:rPr>
        <w:t>(3 marks)</w:t>
      </w:r>
    </w:p>
    <w:p w14:paraId="2026DB2F" w14:textId="77777777" w:rsidR="00412B3B" w:rsidRDefault="00412B3B" w:rsidP="00131BD2">
      <w:pPr>
        <w:ind w:left="426"/>
      </w:pPr>
      <w:r>
        <w:t>The profit from a family business was shared by three brothers, Paul, Greg and John, in the ratio of 3:2:1 respectively. If the total profit was $48 000, what was each brothers share?</w:t>
      </w:r>
    </w:p>
    <w:p w14:paraId="0DB36767" w14:textId="77777777" w:rsidR="00412B3B" w:rsidRDefault="00412B3B" w:rsidP="00412B3B"/>
    <w:p w14:paraId="63956D50" w14:textId="77777777" w:rsidR="00131BD2" w:rsidRDefault="00131BD2" w:rsidP="00412B3B"/>
    <w:p w14:paraId="768F9284" w14:textId="77777777" w:rsidR="00131BD2" w:rsidRDefault="00131BD2" w:rsidP="00412B3B"/>
    <w:p w14:paraId="7CF4C6D6" w14:textId="77777777" w:rsidR="00131BD2" w:rsidRDefault="00131BD2" w:rsidP="00412B3B"/>
    <w:p w14:paraId="557D0DBB" w14:textId="77777777" w:rsidR="00131BD2" w:rsidRDefault="00131BD2" w:rsidP="00412B3B"/>
    <w:p w14:paraId="36929F47" w14:textId="77777777" w:rsidR="00412B3B" w:rsidRPr="000155A7" w:rsidRDefault="00412B3B" w:rsidP="00412B3B">
      <w:pPr>
        <w:pStyle w:val="ListParagraph"/>
        <w:numPr>
          <w:ilvl w:val="0"/>
          <w:numId w:val="1"/>
        </w:numPr>
        <w:rPr>
          <w:b/>
        </w:rPr>
      </w:pPr>
      <w:r w:rsidRPr="000155A7">
        <w:rPr>
          <w:b/>
        </w:rPr>
        <w:t>(2 marks: ½, ½, ½, ½)</w:t>
      </w:r>
    </w:p>
    <w:p w14:paraId="31F53DDC" w14:textId="77777777" w:rsidR="00412B3B" w:rsidRDefault="00412B3B" w:rsidP="00131BD2">
      <w:pPr>
        <w:ind w:firstLine="426"/>
      </w:pPr>
      <w:r>
        <w:t>Write typical units used for each of the following rates:</w:t>
      </w:r>
      <w:r>
        <w:tab/>
      </w:r>
    </w:p>
    <w:p w14:paraId="2852FD4F" w14:textId="77777777" w:rsidR="00412B3B" w:rsidRDefault="00412B3B" w:rsidP="00412B3B">
      <w:pPr>
        <w:pStyle w:val="ListParagraph"/>
        <w:numPr>
          <w:ilvl w:val="0"/>
          <w:numId w:val="6"/>
        </w:numPr>
      </w:pPr>
      <w:r>
        <w:t>price of sausages</w:t>
      </w:r>
    </w:p>
    <w:p w14:paraId="3984A0DE" w14:textId="77777777" w:rsidR="00131BD2" w:rsidRDefault="00131BD2" w:rsidP="00131BD2">
      <w:pPr>
        <w:pStyle w:val="ListParagraph"/>
      </w:pPr>
    </w:p>
    <w:p w14:paraId="1A4372B7" w14:textId="77777777" w:rsidR="00131BD2" w:rsidRDefault="00131BD2" w:rsidP="00131BD2">
      <w:pPr>
        <w:pStyle w:val="ListParagraph"/>
      </w:pPr>
    </w:p>
    <w:p w14:paraId="12CC981E" w14:textId="77777777" w:rsidR="00412B3B" w:rsidRDefault="00412B3B" w:rsidP="00412B3B">
      <w:pPr>
        <w:pStyle w:val="ListParagraph"/>
        <w:numPr>
          <w:ilvl w:val="0"/>
          <w:numId w:val="6"/>
        </w:numPr>
      </w:pPr>
      <w:r>
        <w:t>petrol cost</w:t>
      </w:r>
    </w:p>
    <w:p w14:paraId="43295A87" w14:textId="77777777" w:rsidR="00131BD2" w:rsidRDefault="00131BD2" w:rsidP="00131BD2">
      <w:pPr>
        <w:pStyle w:val="ListParagraph"/>
      </w:pPr>
    </w:p>
    <w:p w14:paraId="301C27A3" w14:textId="77777777" w:rsidR="00131BD2" w:rsidRDefault="00131BD2" w:rsidP="00131BD2">
      <w:pPr>
        <w:pStyle w:val="ListParagraph"/>
      </w:pPr>
    </w:p>
    <w:p w14:paraId="4DF47743" w14:textId="77777777" w:rsidR="00412B3B" w:rsidRDefault="00412B3B" w:rsidP="00412B3B">
      <w:pPr>
        <w:pStyle w:val="ListParagraph"/>
        <w:numPr>
          <w:ilvl w:val="0"/>
          <w:numId w:val="6"/>
        </w:numPr>
      </w:pPr>
      <w:r>
        <w:t>driving speed</w:t>
      </w:r>
    </w:p>
    <w:p w14:paraId="595CDB1D" w14:textId="77777777" w:rsidR="00131BD2" w:rsidRDefault="00131BD2" w:rsidP="00131BD2">
      <w:pPr>
        <w:pStyle w:val="ListParagraph"/>
      </w:pPr>
    </w:p>
    <w:p w14:paraId="5A4EC0B3" w14:textId="77777777" w:rsidR="00131BD2" w:rsidRDefault="00131BD2" w:rsidP="00131BD2">
      <w:pPr>
        <w:pStyle w:val="ListParagraph"/>
      </w:pPr>
    </w:p>
    <w:p w14:paraId="3690204E" w14:textId="77777777" w:rsidR="00412B3B" w:rsidRDefault="00412B3B" w:rsidP="00412B3B">
      <w:pPr>
        <w:pStyle w:val="ListParagraph"/>
        <w:numPr>
          <w:ilvl w:val="0"/>
          <w:numId w:val="6"/>
        </w:numPr>
      </w:pPr>
      <w:r>
        <w:t>water usage in the shower</w:t>
      </w:r>
    </w:p>
    <w:p w14:paraId="5AAF5948" w14:textId="77777777" w:rsidR="005F4CB1" w:rsidRDefault="005F4CB1" w:rsidP="00412B3B"/>
    <w:p w14:paraId="3374325A" w14:textId="77777777" w:rsidR="00412B3B" w:rsidRPr="00412B3B" w:rsidRDefault="00412B3B" w:rsidP="00412B3B">
      <w:pPr>
        <w:pStyle w:val="ListParagraph"/>
        <w:numPr>
          <w:ilvl w:val="0"/>
          <w:numId w:val="1"/>
        </w:numPr>
        <w:rPr>
          <w:b/>
        </w:rPr>
      </w:pPr>
      <w:r w:rsidRPr="00590F45">
        <w:rPr>
          <w:b/>
        </w:rPr>
        <w:t>(2 marks)</w:t>
      </w:r>
    </w:p>
    <w:p w14:paraId="0BBC7A8B" w14:textId="77777777" w:rsidR="00412B3B" w:rsidRDefault="00412B3B" w:rsidP="00131BD2">
      <w:pPr>
        <w:ind w:left="426"/>
      </w:pPr>
      <w:r>
        <w:t xml:space="preserve">What is the cost of paving a driveway that is 18m long and 4m wide, if the paving costs $35 per square metre? </w:t>
      </w:r>
    </w:p>
    <w:p w14:paraId="58B5E3C9" w14:textId="77777777" w:rsidR="00412B3B" w:rsidRDefault="00412B3B" w:rsidP="00412B3B"/>
    <w:p w14:paraId="2894883C" w14:textId="77777777" w:rsidR="00131BD2" w:rsidRDefault="00131BD2" w:rsidP="00412B3B"/>
    <w:p w14:paraId="653B30A6" w14:textId="77777777" w:rsidR="00131BD2" w:rsidRDefault="00131BD2" w:rsidP="00412B3B"/>
    <w:p w14:paraId="2AC63BC1" w14:textId="77777777" w:rsidR="00131BD2" w:rsidRDefault="00131BD2" w:rsidP="00412B3B"/>
    <w:p w14:paraId="11EF20BA" w14:textId="77777777" w:rsidR="00131BD2" w:rsidRDefault="00131BD2" w:rsidP="00412B3B"/>
    <w:p w14:paraId="54F08630" w14:textId="77777777" w:rsidR="00412B3B" w:rsidRDefault="00E818F4" w:rsidP="00412B3B">
      <w:pPr>
        <w:pStyle w:val="ListParagraph"/>
        <w:numPr>
          <w:ilvl w:val="0"/>
          <w:numId w:val="1"/>
        </w:numPr>
      </w:pPr>
      <w:r>
        <w:rPr>
          <w:b/>
        </w:rPr>
        <w:t>(3 marks: 2</w:t>
      </w:r>
      <w:r w:rsidR="00412B3B" w:rsidRPr="0047686C">
        <w:rPr>
          <w:b/>
        </w:rPr>
        <w:t>, 1)</w:t>
      </w:r>
    </w:p>
    <w:p w14:paraId="2A58B60E" w14:textId="77777777" w:rsidR="00412B3B" w:rsidRDefault="00412B3B" w:rsidP="00131BD2">
      <w:pPr>
        <w:ind w:firstLine="426"/>
      </w:pPr>
      <w:r>
        <w:t>Billy is trying to decide between two irrigation systems:</w:t>
      </w:r>
    </w:p>
    <w:p w14:paraId="284D1007" w14:textId="77777777" w:rsidR="00412B3B" w:rsidRDefault="00412B3B" w:rsidP="00412B3B">
      <w:pPr>
        <w:pStyle w:val="ListParagraph"/>
        <w:numPr>
          <w:ilvl w:val="0"/>
          <w:numId w:val="7"/>
        </w:numPr>
      </w:pPr>
      <w:r>
        <w:t>David Pump System: delivers 650L per hour</w:t>
      </w:r>
    </w:p>
    <w:p w14:paraId="2F6CA753" w14:textId="77777777" w:rsidR="00412B3B" w:rsidRDefault="00412B3B" w:rsidP="00412B3B">
      <w:pPr>
        <w:pStyle w:val="ListParagraph"/>
        <w:numPr>
          <w:ilvl w:val="0"/>
          <w:numId w:val="7"/>
        </w:numPr>
      </w:pPr>
      <w:proofErr w:type="spellStart"/>
      <w:r>
        <w:t>Aquasmart</w:t>
      </w:r>
      <w:proofErr w:type="spellEnd"/>
      <w:r>
        <w:t xml:space="preserve"> System: delivers 200 mL per second</w:t>
      </w:r>
    </w:p>
    <w:p w14:paraId="1DC7293C" w14:textId="77777777" w:rsidR="00131BD2" w:rsidRDefault="00131BD2" w:rsidP="00131BD2">
      <w:pPr>
        <w:pStyle w:val="ListParagraph"/>
        <w:ind w:left="1440"/>
      </w:pPr>
    </w:p>
    <w:p w14:paraId="765BD944" w14:textId="77777777" w:rsidR="00412B3B" w:rsidRDefault="00412B3B" w:rsidP="00412B3B">
      <w:pPr>
        <w:pStyle w:val="ListParagraph"/>
        <w:numPr>
          <w:ilvl w:val="0"/>
          <w:numId w:val="8"/>
        </w:numPr>
      </w:pPr>
      <w:r>
        <w:t xml:space="preserve">How many litres does the </w:t>
      </w:r>
      <w:proofErr w:type="spellStart"/>
      <w:r>
        <w:t>Aquasmart</w:t>
      </w:r>
      <w:proofErr w:type="spellEnd"/>
      <w:r>
        <w:t xml:space="preserve"> system deliver in an hour?</w:t>
      </w:r>
    </w:p>
    <w:p w14:paraId="7C8595F8" w14:textId="77777777" w:rsidR="00131BD2" w:rsidRDefault="00131BD2" w:rsidP="00131BD2">
      <w:pPr>
        <w:pStyle w:val="ListParagraph"/>
      </w:pPr>
    </w:p>
    <w:p w14:paraId="2BD74D9F" w14:textId="77777777" w:rsidR="00131BD2" w:rsidRDefault="00131BD2" w:rsidP="00131BD2">
      <w:pPr>
        <w:pStyle w:val="ListParagraph"/>
      </w:pPr>
    </w:p>
    <w:p w14:paraId="05A462C3" w14:textId="7079ACDB" w:rsidR="00412B3B" w:rsidRDefault="00412B3B" w:rsidP="00412B3B">
      <w:pPr>
        <w:pStyle w:val="ListParagraph"/>
        <w:numPr>
          <w:ilvl w:val="0"/>
          <w:numId w:val="8"/>
        </w:numPr>
      </w:pPr>
      <w:r>
        <w:t xml:space="preserve">Which system delivers the greater amount of water? </w:t>
      </w:r>
    </w:p>
    <w:p w14:paraId="41C44C2B" w14:textId="77777777" w:rsidR="0047475E" w:rsidRDefault="0047475E" w:rsidP="0047475E">
      <w:pPr>
        <w:pStyle w:val="ListParagraph"/>
      </w:pPr>
    </w:p>
    <w:p w14:paraId="7DC99045" w14:textId="77777777" w:rsidR="00131BD2" w:rsidRDefault="00131BD2" w:rsidP="0047475E">
      <w:pPr>
        <w:pStyle w:val="ListParagraph"/>
      </w:pPr>
    </w:p>
    <w:p w14:paraId="38B09A28" w14:textId="77777777" w:rsidR="00131BD2" w:rsidRDefault="00131BD2" w:rsidP="0047475E">
      <w:pPr>
        <w:pStyle w:val="ListParagraph"/>
      </w:pPr>
    </w:p>
    <w:p w14:paraId="6A16CA5E" w14:textId="77777777" w:rsidR="00131BD2" w:rsidRDefault="00131BD2" w:rsidP="0047475E">
      <w:pPr>
        <w:pStyle w:val="ListParagraph"/>
      </w:pPr>
    </w:p>
    <w:p w14:paraId="0E6D898A" w14:textId="77777777" w:rsidR="00412B3B" w:rsidRPr="0008655A" w:rsidRDefault="00412B3B" w:rsidP="00412B3B">
      <w:pPr>
        <w:pStyle w:val="ListParagraph"/>
        <w:numPr>
          <w:ilvl w:val="0"/>
          <w:numId w:val="1"/>
        </w:numPr>
        <w:rPr>
          <w:b/>
        </w:rPr>
      </w:pPr>
      <w:r w:rsidRPr="0008655A">
        <w:rPr>
          <w:b/>
        </w:rPr>
        <w:t>(2 marks)</w:t>
      </w:r>
    </w:p>
    <w:p w14:paraId="1B423D8A" w14:textId="77777777" w:rsidR="00412B3B" w:rsidRDefault="00412B3B" w:rsidP="00131BD2">
      <w:pPr>
        <w:ind w:left="426"/>
      </w:pPr>
      <w:r>
        <w:t>Tamara is paid at a fixed rate per hour. If she earns $136 for 5 hours work, how much will she earn for working 8 hours?</w:t>
      </w:r>
    </w:p>
    <w:p w14:paraId="573F98C5" w14:textId="77777777" w:rsidR="00412B3B" w:rsidRDefault="00412B3B" w:rsidP="00412B3B"/>
    <w:p w14:paraId="075E7030" w14:textId="77777777" w:rsidR="00131BD2" w:rsidRDefault="00131BD2" w:rsidP="00412B3B"/>
    <w:p w14:paraId="4D029477" w14:textId="77777777" w:rsidR="00131BD2" w:rsidRDefault="00131BD2" w:rsidP="00412B3B"/>
    <w:p w14:paraId="77066774" w14:textId="77777777" w:rsidR="00131BD2" w:rsidRDefault="00131BD2" w:rsidP="00412B3B"/>
    <w:p w14:paraId="3DD49BE7" w14:textId="77777777" w:rsidR="00412B3B" w:rsidRPr="0008655A" w:rsidRDefault="00412B3B" w:rsidP="00412B3B">
      <w:pPr>
        <w:pStyle w:val="ListParagraph"/>
        <w:numPr>
          <w:ilvl w:val="0"/>
          <w:numId w:val="1"/>
        </w:numPr>
        <w:rPr>
          <w:b/>
        </w:rPr>
      </w:pPr>
      <w:r w:rsidRPr="0008655A">
        <w:rPr>
          <w:b/>
        </w:rPr>
        <w:t>(2 marks)</w:t>
      </w:r>
    </w:p>
    <w:p w14:paraId="206DBAB2" w14:textId="77777777" w:rsidR="00412B3B" w:rsidRDefault="00412B3B" w:rsidP="00131BD2">
      <w:pPr>
        <w:ind w:left="426"/>
      </w:pPr>
      <w:r>
        <w:t xml:space="preserve">If Noah takes a group of friends to the movies for his birthday, it would cost $62.50 for five tickets, how much would it cost if there were 12 people (including Noah) in the group? </w:t>
      </w:r>
    </w:p>
    <w:p w14:paraId="2CA006F9" w14:textId="77777777" w:rsidR="00412B3B" w:rsidRDefault="00412B3B" w:rsidP="00412B3B"/>
    <w:p w14:paraId="6B088216" w14:textId="77777777" w:rsidR="00131BD2" w:rsidRDefault="00131BD2" w:rsidP="00412B3B"/>
    <w:p w14:paraId="40738260" w14:textId="77777777" w:rsidR="00131BD2" w:rsidRDefault="00131BD2" w:rsidP="00412B3B"/>
    <w:p w14:paraId="2A5D646F" w14:textId="77777777" w:rsidR="00131BD2" w:rsidRDefault="00131BD2" w:rsidP="00412B3B"/>
    <w:p w14:paraId="12383CCD" w14:textId="77777777" w:rsidR="00412B3B" w:rsidRPr="00053B20" w:rsidRDefault="00412B3B" w:rsidP="00412B3B">
      <w:pPr>
        <w:pStyle w:val="ListParagraph"/>
        <w:numPr>
          <w:ilvl w:val="0"/>
          <w:numId w:val="1"/>
        </w:numPr>
        <w:rPr>
          <w:b/>
        </w:rPr>
      </w:pPr>
      <w:r w:rsidRPr="00053B20">
        <w:rPr>
          <w:b/>
        </w:rPr>
        <w:t>(2 marks)</w:t>
      </w:r>
    </w:p>
    <w:p w14:paraId="12813CBF" w14:textId="77777777" w:rsidR="00412B3B" w:rsidRDefault="00412B3B" w:rsidP="00131BD2">
      <w:pPr>
        <w:ind w:left="426"/>
      </w:pPr>
      <w:r>
        <w:t xml:space="preserve">It is 30km from Margaret River to Karridale. How long will it take to drive from Karridale to Margaret River at an average speed of 75km/h? </w:t>
      </w:r>
    </w:p>
    <w:p w14:paraId="03042EAD" w14:textId="77777777" w:rsidR="00412B3B" w:rsidRDefault="00412B3B" w:rsidP="00412B3B"/>
    <w:p w14:paraId="4BBBBF42" w14:textId="77777777" w:rsidR="00131BD2" w:rsidRDefault="00131BD2" w:rsidP="00412B3B"/>
    <w:p w14:paraId="7CA51307" w14:textId="77777777" w:rsidR="00131BD2" w:rsidRDefault="00131BD2" w:rsidP="00412B3B"/>
    <w:p w14:paraId="63D7DB64" w14:textId="77777777" w:rsidR="00131BD2" w:rsidRDefault="00131BD2" w:rsidP="00412B3B"/>
    <w:p w14:paraId="527F5AAB" w14:textId="77777777" w:rsidR="00412B3B" w:rsidRPr="00053B20" w:rsidRDefault="00412B3B" w:rsidP="00412B3B">
      <w:pPr>
        <w:pStyle w:val="ListParagraph"/>
        <w:numPr>
          <w:ilvl w:val="0"/>
          <w:numId w:val="1"/>
        </w:numPr>
        <w:rPr>
          <w:b/>
        </w:rPr>
      </w:pPr>
      <w:r w:rsidRPr="00053B20">
        <w:rPr>
          <w:b/>
        </w:rPr>
        <w:t>(2 marks: 1, 1)</w:t>
      </w:r>
    </w:p>
    <w:p w14:paraId="7AC63853" w14:textId="06E946F2" w:rsidR="00412B3B" w:rsidRDefault="00412B3B" w:rsidP="00131BD2">
      <w:pPr>
        <w:ind w:firstLine="426"/>
      </w:pPr>
      <w:r>
        <w:t>Calculate the average speed</w:t>
      </w:r>
      <w:r w:rsidR="00D82A2C">
        <w:t>, in km/h,</w:t>
      </w:r>
      <w:r>
        <w:t xml:space="preserve"> of:</w:t>
      </w:r>
    </w:p>
    <w:p w14:paraId="216BAFB5" w14:textId="36F20F26" w:rsidR="00412B3B" w:rsidRDefault="00412B3B" w:rsidP="00412B3B">
      <w:pPr>
        <w:pStyle w:val="ListParagraph"/>
        <w:numPr>
          <w:ilvl w:val="0"/>
          <w:numId w:val="9"/>
        </w:numPr>
      </w:pPr>
      <w:r>
        <w:t>a sprinter running 200m in 20 seconds</w:t>
      </w:r>
      <w:r w:rsidR="005F4CB1">
        <w:t xml:space="preserve">  </w:t>
      </w:r>
    </w:p>
    <w:p w14:paraId="5A789510" w14:textId="77777777" w:rsidR="00131BD2" w:rsidRDefault="00131BD2" w:rsidP="00131BD2">
      <w:pPr>
        <w:pStyle w:val="ListParagraph"/>
      </w:pPr>
    </w:p>
    <w:p w14:paraId="5EFB7B53" w14:textId="77777777" w:rsidR="00131BD2" w:rsidRDefault="00131BD2" w:rsidP="00131BD2">
      <w:pPr>
        <w:pStyle w:val="ListParagraph"/>
      </w:pPr>
    </w:p>
    <w:p w14:paraId="3B40676E" w14:textId="77777777" w:rsidR="00412B3B" w:rsidRDefault="00412B3B" w:rsidP="00412B3B">
      <w:pPr>
        <w:pStyle w:val="ListParagraph"/>
        <w:numPr>
          <w:ilvl w:val="0"/>
          <w:numId w:val="9"/>
        </w:numPr>
      </w:pPr>
      <w:proofErr w:type="gramStart"/>
      <w:r>
        <w:t>a</w:t>
      </w:r>
      <w:proofErr w:type="gramEnd"/>
      <w:r>
        <w:t xml:space="preserve"> car travelling 180km in 3 hours.</w:t>
      </w:r>
    </w:p>
    <w:p w14:paraId="0548D5B5" w14:textId="77777777" w:rsidR="005F4CB1" w:rsidRDefault="005F4CB1" w:rsidP="00412B3B"/>
    <w:p w14:paraId="76D813B2" w14:textId="77777777" w:rsidR="00131BD2" w:rsidRDefault="00131BD2" w:rsidP="00412B3B"/>
    <w:p w14:paraId="3849FE73" w14:textId="77777777" w:rsidR="00412B3B" w:rsidRPr="0047686C" w:rsidRDefault="00412B3B" w:rsidP="00412B3B">
      <w:pPr>
        <w:pStyle w:val="ListParagraph"/>
        <w:numPr>
          <w:ilvl w:val="0"/>
          <w:numId w:val="1"/>
        </w:numPr>
        <w:rPr>
          <w:b/>
        </w:rPr>
      </w:pPr>
      <w:r w:rsidRPr="0047686C">
        <w:rPr>
          <w:b/>
        </w:rPr>
        <w:t>(3 marks: 1, 1, 1)</w:t>
      </w:r>
    </w:p>
    <w:p w14:paraId="09B35600" w14:textId="77777777" w:rsidR="00412B3B" w:rsidRDefault="00412B3B" w:rsidP="00131BD2">
      <w:pPr>
        <w:ind w:firstLine="426"/>
      </w:pPr>
      <w:r>
        <w:t>A magazine listed fuel consumption rates for the following small cars:</w:t>
      </w:r>
    </w:p>
    <w:p w14:paraId="3FF6F7C5" w14:textId="77777777" w:rsidR="00412B3B" w:rsidRDefault="00412B3B" w:rsidP="00412B3B"/>
    <w:tbl>
      <w:tblPr>
        <w:tblStyle w:val="TableGrid"/>
        <w:tblW w:w="0" w:type="auto"/>
        <w:jc w:val="center"/>
        <w:tblLook w:val="04A0" w:firstRow="1" w:lastRow="0" w:firstColumn="1" w:lastColumn="0" w:noHBand="0" w:noVBand="1"/>
      </w:tblPr>
      <w:tblGrid>
        <w:gridCol w:w="2755"/>
        <w:gridCol w:w="2755"/>
      </w:tblGrid>
      <w:tr w:rsidR="00412B3B" w14:paraId="573F9404" w14:textId="77777777" w:rsidTr="00223A29">
        <w:trPr>
          <w:trHeight w:val="291"/>
          <w:jc w:val="center"/>
        </w:trPr>
        <w:tc>
          <w:tcPr>
            <w:tcW w:w="2755" w:type="dxa"/>
            <w:vAlign w:val="center"/>
          </w:tcPr>
          <w:p w14:paraId="008C1C22" w14:textId="77777777" w:rsidR="00412B3B" w:rsidRPr="0047686C" w:rsidRDefault="00412B3B" w:rsidP="00223A29">
            <w:pPr>
              <w:jc w:val="center"/>
              <w:rPr>
                <w:b/>
              </w:rPr>
            </w:pPr>
            <w:r w:rsidRPr="0047686C">
              <w:rPr>
                <w:b/>
              </w:rPr>
              <w:t>Model</w:t>
            </w:r>
          </w:p>
        </w:tc>
        <w:tc>
          <w:tcPr>
            <w:tcW w:w="2755" w:type="dxa"/>
            <w:vAlign w:val="center"/>
          </w:tcPr>
          <w:p w14:paraId="1A1FF67B" w14:textId="77777777" w:rsidR="00412B3B" w:rsidRPr="0047686C" w:rsidRDefault="00412B3B" w:rsidP="00223A29">
            <w:pPr>
              <w:jc w:val="center"/>
              <w:rPr>
                <w:b/>
              </w:rPr>
            </w:pPr>
            <w:r w:rsidRPr="0047686C">
              <w:rPr>
                <w:b/>
              </w:rPr>
              <w:t>Fuel Consumption</w:t>
            </w:r>
          </w:p>
        </w:tc>
      </w:tr>
      <w:tr w:rsidR="00412B3B" w14:paraId="3D8EB849" w14:textId="77777777" w:rsidTr="00223A29">
        <w:trPr>
          <w:trHeight w:val="291"/>
          <w:jc w:val="center"/>
        </w:trPr>
        <w:tc>
          <w:tcPr>
            <w:tcW w:w="2755" w:type="dxa"/>
            <w:vAlign w:val="center"/>
          </w:tcPr>
          <w:p w14:paraId="3D1E3FCC" w14:textId="77777777" w:rsidR="00412B3B" w:rsidRDefault="00412B3B" w:rsidP="00223A29">
            <w:pPr>
              <w:jc w:val="center"/>
            </w:pPr>
            <w:r>
              <w:t>Car 1</w:t>
            </w:r>
          </w:p>
        </w:tc>
        <w:tc>
          <w:tcPr>
            <w:tcW w:w="2755" w:type="dxa"/>
            <w:vAlign w:val="center"/>
          </w:tcPr>
          <w:p w14:paraId="4C824B47" w14:textId="77777777" w:rsidR="00412B3B" w:rsidRDefault="00412B3B" w:rsidP="00223A29">
            <w:pPr>
              <w:jc w:val="center"/>
            </w:pPr>
            <w:r>
              <w:t>6.2L/ 100km</w:t>
            </w:r>
          </w:p>
        </w:tc>
      </w:tr>
      <w:tr w:rsidR="00412B3B" w14:paraId="5F914F01" w14:textId="77777777" w:rsidTr="00223A29">
        <w:trPr>
          <w:trHeight w:val="278"/>
          <w:jc w:val="center"/>
        </w:trPr>
        <w:tc>
          <w:tcPr>
            <w:tcW w:w="2755" w:type="dxa"/>
            <w:vAlign w:val="center"/>
          </w:tcPr>
          <w:p w14:paraId="2740AC07" w14:textId="77777777" w:rsidR="00412B3B" w:rsidRDefault="00412B3B" w:rsidP="00223A29">
            <w:pPr>
              <w:jc w:val="center"/>
            </w:pPr>
            <w:r>
              <w:t>Car 2</w:t>
            </w:r>
          </w:p>
        </w:tc>
        <w:tc>
          <w:tcPr>
            <w:tcW w:w="2755" w:type="dxa"/>
            <w:vAlign w:val="center"/>
          </w:tcPr>
          <w:p w14:paraId="77144468" w14:textId="77777777" w:rsidR="00412B3B" w:rsidRDefault="00412B3B" w:rsidP="00223A29">
            <w:pPr>
              <w:jc w:val="center"/>
            </w:pPr>
            <w:r>
              <w:t>6.6L/ 100km</w:t>
            </w:r>
          </w:p>
        </w:tc>
      </w:tr>
      <w:tr w:rsidR="00412B3B" w14:paraId="3A0A5EE4" w14:textId="77777777" w:rsidTr="00223A29">
        <w:trPr>
          <w:trHeight w:val="291"/>
          <w:jc w:val="center"/>
        </w:trPr>
        <w:tc>
          <w:tcPr>
            <w:tcW w:w="2755" w:type="dxa"/>
            <w:vAlign w:val="center"/>
          </w:tcPr>
          <w:p w14:paraId="6490B1B4" w14:textId="77777777" w:rsidR="00412B3B" w:rsidRDefault="00412B3B" w:rsidP="00223A29">
            <w:pPr>
              <w:jc w:val="center"/>
            </w:pPr>
            <w:r>
              <w:t>Car 3</w:t>
            </w:r>
          </w:p>
        </w:tc>
        <w:tc>
          <w:tcPr>
            <w:tcW w:w="2755" w:type="dxa"/>
            <w:vAlign w:val="center"/>
          </w:tcPr>
          <w:p w14:paraId="1DFE2627" w14:textId="77777777" w:rsidR="00412B3B" w:rsidRDefault="00412B3B" w:rsidP="00223A29">
            <w:pPr>
              <w:jc w:val="center"/>
            </w:pPr>
            <w:r>
              <w:t>5.7L/ 100km</w:t>
            </w:r>
          </w:p>
        </w:tc>
      </w:tr>
    </w:tbl>
    <w:p w14:paraId="3AE71790" w14:textId="77777777" w:rsidR="00412B3B" w:rsidRDefault="00412B3B" w:rsidP="00412B3B"/>
    <w:p w14:paraId="4E7FB4C5" w14:textId="77777777" w:rsidR="00412B3B" w:rsidRDefault="00412B3B" w:rsidP="00412B3B">
      <w:pPr>
        <w:pStyle w:val="ListParagraph"/>
        <w:numPr>
          <w:ilvl w:val="0"/>
          <w:numId w:val="10"/>
        </w:numPr>
      </w:pPr>
      <w:r>
        <w:t>How much fuel would Car 1 use travelling a distance of 200km?</w:t>
      </w:r>
    </w:p>
    <w:p w14:paraId="70B70A4C" w14:textId="77777777" w:rsidR="00131BD2" w:rsidRDefault="00131BD2" w:rsidP="00131BD2">
      <w:pPr>
        <w:pStyle w:val="ListParagraph"/>
      </w:pPr>
    </w:p>
    <w:p w14:paraId="3912FC12" w14:textId="77777777" w:rsidR="00131BD2" w:rsidRDefault="00131BD2" w:rsidP="00131BD2">
      <w:pPr>
        <w:pStyle w:val="ListParagraph"/>
      </w:pPr>
    </w:p>
    <w:p w14:paraId="1446D205" w14:textId="77777777" w:rsidR="00412B3B" w:rsidRDefault="00412B3B" w:rsidP="00412B3B">
      <w:pPr>
        <w:pStyle w:val="ListParagraph"/>
        <w:numPr>
          <w:ilvl w:val="0"/>
          <w:numId w:val="10"/>
        </w:numPr>
      </w:pPr>
      <w:r>
        <w:t xml:space="preserve">How much fuel would Car 2 use travelling a distance of 150km? </w:t>
      </w:r>
    </w:p>
    <w:p w14:paraId="285D1F20" w14:textId="77777777" w:rsidR="00131BD2" w:rsidRDefault="00131BD2" w:rsidP="00131BD2"/>
    <w:p w14:paraId="7C69C79E" w14:textId="77777777" w:rsidR="00131BD2" w:rsidRDefault="00131BD2" w:rsidP="00131BD2"/>
    <w:p w14:paraId="011BE772" w14:textId="77777777" w:rsidR="00131BD2" w:rsidRDefault="00131BD2" w:rsidP="00131BD2"/>
    <w:p w14:paraId="7BF3C53B" w14:textId="77777777" w:rsidR="00412B3B" w:rsidRDefault="00412B3B" w:rsidP="00412B3B">
      <w:pPr>
        <w:pStyle w:val="ListParagraph"/>
        <w:numPr>
          <w:ilvl w:val="0"/>
          <w:numId w:val="10"/>
        </w:numPr>
      </w:pPr>
      <w:r>
        <w:t xml:space="preserve">How much fuel would Car 3 use travelling a distance of 486km? </w:t>
      </w:r>
    </w:p>
    <w:p w14:paraId="51E26A35" w14:textId="77777777" w:rsidR="00412B3B" w:rsidRDefault="00412B3B" w:rsidP="00412B3B"/>
    <w:p w14:paraId="268ABB3C" w14:textId="77777777" w:rsidR="00131BD2" w:rsidRDefault="00131BD2" w:rsidP="00412B3B"/>
    <w:p w14:paraId="333DB6D4" w14:textId="77777777" w:rsidR="00131BD2" w:rsidRDefault="00131BD2" w:rsidP="00412B3B"/>
    <w:p w14:paraId="619BB3AD" w14:textId="77777777" w:rsidR="00131BD2" w:rsidRDefault="00131BD2" w:rsidP="00412B3B"/>
    <w:p w14:paraId="7611642B" w14:textId="77777777" w:rsidR="00412B3B" w:rsidRDefault="00E818F4" w:rsidP="00412B3B">
      <w:pPr>
        <w:pStyle w:val="ListParagraph"/>
        <w:numPr>
          <w:ilvl w:val="0"/>
          <w:numId w:val="1"/>
        </w:numPr>
        <w:rPr>
          <w:b/>
        </w:rPr>
      </w:pPr>
      <w:r>
        <w:rPr>
          <w:b/>
        </w:rPr>
        <w:t>(2</w:t>
      </w:r>
      <w:r w:rsidR="00412B3B" w:rsidRPr="0047686C">
        <w:rPr>
          <w:b/>
        </w:rPr>
        <w:t xml:space="preserve"> mark</w:t>
      </w:r>
      <w:r>
        <w:rPr>
          <w:b/>
        </w:rPr>
        <w:t>s</w:t>
      </w:r>
      <w:r w:rsidR="00412B3B" w:rsidRPr="0047686C">
        <w:rPr>
          <w:b/>
        </w:rPr>
        <w:t>)</w:t>
      </w:r>
    </w:p>
    <w:p w14:paraId="143CBB90" w14:textId="5C876CF0" w:rsidR="00412B3B" w:rsidRDefault="00412B3B" w:rsidP="00131BD2">
      <w:pPr>
        <w:ind w:left="426"/>
      </w:pPr>
      <w:r>
        <w:t xml:space="preserve">Brian has to be travel to an appointment 24km away. He </w:t>
      </w:r>
      <w:r w:rsidR="00D82A2C">
        <w:t>wants to be</w:t>
      </w:r>
      <w:r>
        <w:t xml:space="preserve"> there in 30 minutes. What average speed does </w:t>
      </w:r>
      <w:r w:rsidR="00D82A2C">
        <w:t>Brian</w:t>
      </w:r>
      <w:r>
        <w:t xml:space="preserve"> need to travel </w:t>
      </w:r>
      <w:r w:rsidR="00D82A2C">
        <w:t>24km in exactly 30 minutes</w:t>
      </w:r>
      <w:r>
        <w:t>?</w:t>
      </w:r>
    </w:p>
    <w:p w14:paraId="675B15D0" w14:textId="77777777" w:rsidR="005F4CB1" w:rsidRDefault="005F4CB1" w:rsidP="00412B3B"/>
    <w:p w14:paraId="2D48CF13" w14:textId="77777777" w:rsidR="00131BD2" w:rsidRDefault="00131BD2" w:rsidP="00412B3B"/>
    <w:p w14:paraId="5D3CD841" w14:textId="77777777" w:rsidR="00131BD2" w:rsidRDefault="00131BD2" w:rsidP="00412B3B"/>
    <w:p w14:paraId="024112FA" w14:textId="77777777" w:rsidR="00131BD2" w:rsidRPr="0047686C" w:rsidRDefault="00131BD2" w:rsidP="00412B3B"/>
    <w:p w14:paraId="4B5CBB43" w14:textId="77777777" w:rsidR="00412B3B" w:rsidRDefault="00E818F4" w:rsidP="00412B3B">
      <w:pPr>
        <w:pStyle w:val="ListParagraph"/>
        <w:numPr>
          <w:ilvl w:val="0"/>
          <w:numId w:val="1"/>
        </w:numPr>
        <w:rPr>
          <w:b/>
        </w:rPr>
      </w:pPr>
      <w:r>
        <w:rPr>
          <w:b/>
        </w:rPr>
        <w:t>(2</w:t>
      </w:r>
      <w:r w:rsidR="00412B3B" w:rsidRPr="0047686C">
        <w:rPr>
          <w:b/>
        </w:rPr>
        <w:t xml:space="preserve"> mark</w:t>
      </w:r>
      <w:r>
        <w:rPr>
          <w:b/>
        </w:rPr>
        <w:t>s</w:t>
      </w:r>
      <w:r w:rsidR="00412B3B" w:rsidRPr="0047686C">
        <w:rPr>
          <w:b/>
        </w:rPr>
        <w:t>)</w:t>
      </w:r>
    </w:p>
    <w:p w14:paraId="3F88D8E0" w14:textId="77777777" w:rsidR="00412B3B" w:rsidRDefault="00412B3B" w:rsidP="00131BD2">
      <w:pPr>
        <w:ind w:left="426"/>
      </w:pPr>
      <w:r w:rsidRPr="00CC70BA">
        <w:t>An ambulance</w:t>
      </w:r>
      <w:r>
        <w:t xml:space="preserve"> is</w:t>
      </w:r>
      <w:r w:rsidRPr="00CC70BA">
        <w:t xml:space="preserve"> travelling along the freeway to an accident at a speed of 120km/h. The accident is 15km from the ambulance station. How long will the ambulance take to travel from the station to the accident? </w:t>
      </w:r>
    </w:p>
    <w:p w14:paraId="7FF4D38D" w14:textId="77777777" w:rsidR="00412B3B" w:rsidRDefault="00412B3B" w:rsidP="00412B3B"/>
    <w:p w14:paraId="1581C0BD" w14:textId="77777777" w:rsidR="00131BD2" w:rsidRDefault="00131BD2" w:rsidP="00412B3B"/>
    <w:p w14:paraId="2DCBC3D1" w14:textId="77777777" w:rsidR="00131BD2" w:rsidRDefault="00131BD2" w:rsidP="00412B3B"/>
    <w:p w14:paraId="7D23F965" w14:textId="77777777" w:rsidR="00131BD2" w:rsidRDefault="00131BD2" w:rsidP="00412B3B"/>
    <w:p w14:paraId="6E64C1AE" w14:textId="77777777" w:rsidR="00412B3B" w:rsidRPr="00370251" w:rsidRDefault="00412B3B" w:rsidP="00412B3B">
      <w:pPr>
        <w:pStyle w:val="ListParagraph"/>
        <w:numPr>
          <w:ilvl w:val="0"/>
          <w:numId w:val="1"/>
        </w:numPr>
        <w:rPr>
          <w:b/>
        </w:rPr>
      </w:pPr>
      <w:r w:rsidRPr="00370251">
        <w:rPr>
          <w:b/>
        </w:rPr>
        <w:t>(5 marks</w:t>
      </w:r>
      <w:r>
        <w:rPr>
          <w:b/>
        </w:rPr>
        <w:t>: 1, 1, 1, 1, 1</w:t>
      </w:r>
      <w:r w:rsidRPr="00370251">
        <w:rPr>
          <w:b/>
        </w:rPr>
        <w:t>)</w:t>
      </w:r>
    </w:p>
    <w:p w14:paraId="2A671AFC" w14:textId="77777777" w:rsidR="00412B3B" w:rsidRDefault="00412B3B" w:rsidP="00131BD2">
      <w:pPr>
        <w:ind w:left="426"/>
      </w:pPr>
      <w:r>
        <w:t>Jade travels from her home to Fremantle to go to work. The graph shows the distance Jade was from Fremantle as she travelled to work on Friday. Jade left home at 9:00 am to drive to Fremantle. She stopped at a café for a quick breakfast with her friend Aden. After breakfast, Jade dropped Aden back at his house before she continued her journey to work.</w:t>
      </w:r>
    </w:p>
    <w:p w14:paraId="5083093E" w14:textId="77777777" w:rsidR="00412B3B" w:rsidRDefault="00412B3B" w:rsidP="00412B3B">
      <w:pPr>
        <w:pStyle w:val="ListParagraph"/>
      </w:pPr>
      <w:r>
        <w:rPr>
          <w:noProof/>
          <w:lang w:eastAsia="en-AU"/>
        </w:rPr>
        <w:lastRenderedPageBreak/>
        <w:drawing>
          <wp:inline distT="0" distB="0" distL="0" distR="0" wp14:anchorId="222127AD" wp14:editId="27B4118D">
            <wp:extent cx="4453255" cy="2201545"/>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3255" cy="2201545"/>
                    </a:xfrm>
                    <a:prstGeom prst="rect">
                      <a:avLst/>
                    </a:prstGeom>
                    <a:noFill/>
                    <a:ln>
                      <a:noFill/>
                    </a:ln>
                  </pic:spPr>
                </pic:pic>
              </a:graphicData>
            </a:graphic>
          </wp:inline>
        </w:drawing>
      </w:r>
    </w:p>
    <w:p w14:paraId="4E06653E" w14:textId="77777777" w:rsidR="00412B3B" w:rsidRDefault="00412B3B" w:rsidP="00412B3B"/>
    <w:p w14:paraId="6666CD91" w14:textId="77777777" w:rsidR="00412B3B" w:rsidRDefault="00412B3B" w:rsidP="00412B3B">
      <w:pPr>
        <w:pStyle w:val="ListParagraph"/>
        <w:numPr>
          <w:ilvl w:val="0"/>
          <w:numId w:val="11"/>
        </w:numPr>
      </w:pPr>
      <w:r>
        <w:t>What was Jade’s average speed on the way to the café in km/h?</w:t>
      </w:r>
    </w:p>
    <w:p w14:paraId="68239B0A" w14:textId="77777777" w:rsidR="00131BD2" w:rsidRDefault="00131BD2" w:rsidP="00131BD2">
      <w:pPr>
        <w:pStyle w:val="ListParagraph"/>
      </w:pPr>
    </w:p>
    <w:p w14:paraId="38FFB882" w14:textId="77777777" w:rsidR="00131BD2" w:rsidRDefault="00131BD2" w:rsidP="00131BD2">
      <w:pPr>
        <w:pStyle w:val="ListParagraph"/>
      </w:pPr>
    </w:p>
    <w:p w14:paraId="10E92FE9" w14:textId="77777777" w:rsidR="00412B3B" w:rsidRDefault="00412B3B" w:rsidP="00412B3B">
      <w:pPr>
        <w:pStyle w:val="ListParagraph"/>
        <w:numPr>
          <w:ilvl w:val="0"/>
          <w:numId w:val="11"/>
        </w:numPr>
      </w:pPr>
      <w:r>
        <w:t>How long did Jade and Aden take to have breakfast?</w:t>
      </w:r>
    </w:p>
    <w:p w14:paraId="45561FF4" w14:textId="77777777" w:rsidR="00131BD2" w:rsidRDefault="00131BD2" w:rsidP="00131BD2">
      <w:pPr>
        <w:pStyle w:val="ListParagraph"/>
      </w:pPr>
    </w:p>
    <w:p w14:paraId="1414AD7C" w14:textId="77777777" w:rsidR="00131BD2" w:rsidRDefault="00131BD2" w:rsidP="00131BD2">
      <w:pPr>
        <w:pStyle w:val="ListParagraph"/>
      </w:pPr>
    </w:p>
    <w:p w14:paraId="5CDFB743" w14:textId="77777777" w:rsidR="00412B3B" w:rsidRDefault="00412B3B" w:rsidP="00412B3B">
      <w:pPr>
        <w:pStyle w:val="ListParagraph"/>
        <w:numPr>
          <w:ilvl w:val="0"/>
          <w:numId w:val="11"/>
        </w:numPr>
      </w:pPr>
      <w:r>
        <w:t>At what time did they leave the café?</w:t>
      </w:r>
    </w:p>
    <w:p w14:paraId="7850195A" w14:textId="77777777" w:rsidR="00131BD2" w:rsidRDefault="00131BD2" w:rsidP="00131BD2">
      <w:pPr>
        <w:pStyle w:val="ListParagraph"/>
      </w:pPr>
    </w:p>
    <w:p w14:paraId="33E99173" w14:textId="77777777" w:rsidR="00131BD2" w:rsidRDefault="00131BD2" w:rsidP="00131BD2">
      <w:pPr>
        <w:pStyle w:val="ListParagraph"/>
      </w:pPr>
    </w:p>
    <w:p w14:paraId="0D867955" w14:textId="77777777" w:rsidR="00412B3B" w:rsidRDefault="00412B3B" w:rsidP="00412B3B">
      <w:pPr>
        <w:pStyle w:val="ListParagraph"/>
        <w:numPr>
          <w:ilvl w:val="0"/>
          <w:numId w:val="11"/>
        </w:numPr>
      </w:pPr>
      <w:r>
        <w:t>How far does Aden live from the café?</w:t>
      </w:r>
    </w:p>
    <w:p w14:paraId="227DB714" w14:textId="77777777" w:rsidR="00131BD2" w:rsidRDefault="00131BD2" w:rsidP="00131BD2">
      <w:pPr>
        <w:pStyle w:val="ListParagraph"/>
      </w:pPr>
    </w:p>
    <w:p w14:paraId="4BE54CFC" w14:textId="77777777" w:rsidR="00131BD2" w:rsidRDefault="00131BD2" w:rsidP="00131BD2">
      <w:pPr>
        <w:pStyle w:val="ListParagraph"/>
      </w:pPr>
    </w:p>
    <w:p w14:paraId="7AE96C3F" w14:textId="77777777" w:rsidR="00412B3B" w:rsidRDefault="00412B3B" w:rsidP="00412B3B">
      <w:pPr>
        <w:pStyle w:val="ListParagraph"/>
        <w:numPr>
          <w:ilvl w:val="0"/>
          <w:numId w:val="11"/>
        </w:numPr>
      </w:pPr>
      <w:r>
        <w:t>After dropping off Aden, what was Jade’s average speed on the way to Fremantle</w:t>
      </w:r>
      <w:r w:rsidRPr="006A1A6E">
        <w:t xml:space="preserve"> </w:t>
      </w:r>
      <w:r>
        <w:t>in km/h?</w:t>
      </w:r>
    </w:p>
    <w:p w14:paraId="67EA99D5" w14:textId="77777777" w:rsidR="00412B3B" w:rsidRDefault="00412B3B" w:rsidP="00412B3B"/>
    <w:p w14:paraId="36C74DC4" w14:textId="77777777" w:rsidR="00131BD2" w:rsidRDefault="00131BD2" w:rsidP="00412B3B"/>
    <w:p w14:paraId="16FF3976" w14:textId="77777777" w:rsidR="00131BD2" w:rsidRDefault="00131BD2" w:rsidP="00412B3B"/>
    <w:p w14:paraId="584C34DD" w14:textId="77777777" w:rsidR="00131BD2" w:rsidRDefault="00131BD2" w:rsidP="00412B3B"/>
    <w:p w14:paraId="2E1C5E6A" w14:textId="77777777" w:rsidR="00412B3B" w:rsidRPr="00370251" w:rsidRDefault="00412B3B" w:rsidP="00412B3B">
      <w:pPr>
        <w:pStyle w:val="ListParagraph"/>
        <w:numPr>
          <w:ilvl w:val="0"/>
          <w:numId w:val="1"/>
        </w:numPr>
        <w:rPr>
          <w:b/>
        </w:rPr>
      </w:pPr>
      <w:r>
        <w:rPr>
          <w:b/>
        </w:rPr>
        <w:t>(7</w:t>
      </w:r>
      <w:r w:rsidRPr="00370251">
        <w:rPr>
          <w:b/>
        </w:rPr>
        <w:t xml:space="preserve"> marks</w:t>
      </w:r>
      <w:r>
        <w:rPr>
          <w:b/>
        </w:rPr>
        <w:t>: 2, 2, 1, 2</w:t>
      </w:r>
      <w:r w:rsidRPr="00370251">
        <w:rPr>
          <w:b/>
        </w:rPr>
        <w:t>)</w:t>
      </w:r>
    </w:p>
    <w:p w14:paraId="115EE0C7" w14:textId="77777777" w:rsidR="00412B3B" w:rsidRDefault="00412B3B" w:rsidP="00131BD2">
      <w:pPr>
        <w:ind w:left="426"/>
      </w:pPr>
      <w:r>
        <w:t xml:space="preserve">The network below shows the road connections, in kilometres, of some South-West </w:t>
      </w:r>
      <w:bookmarkStart w:id="0" w:name="_GoBack"/>
      <w:bookmarkEnd w:id="0"/>
      <w:r>
        <w:t>towns.</w:t>
      </w:r>
    </w:p>
    <w:p w14:paraId="7FE1E4B7" w14:textId="77777777" w:rsidR="00412B3B" w:rsidRDefault="00412B3B" w:rsidP="00412B3B">
      <w:pPr>
        <w:ind w:firstLine="720"/>
      </w:pPr>
      <w:r>
        <w:object w:dxaOrig="11708" w:dyaOrig="5914" w14:anchorId="14F2E6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94pt" o:ole="">
            <v:imagedata r:id="rId9" o:title=""/>
          </v:shape>
          <o:OLEObject Type="Embed" ProgID="FXDraw200.Document" ShapeID="_x0000_i1025" DrawAspect="Content" ObjectID="_1503812188" r:id="rId10"/>
        </w:object>
      </w:r>
    </w:p>
    <w:p w14:paraId="18104A0D" w14:textId="77777777" w:rsidR="00412B3B" w:rsidRDefault="00412B3B" w:rsidP="00412B3B">
      <w:pPr>
        <w:pStyle w:val="ListParagraph"/>
        <w:numPr>
          <w:ilvl w:val="0"/>
          <w:numId w:val="12"/>
        </w:numPr>
      </w:pPr>
      <w:r>
        <w:lastRenderedPageBreak/>
        <w:t xml:space="preserve">After playing golf in Collie, Jack wants to travel to Katanning. What is the shortest road distance from Collie to Katanning?  </w:t>
      </w:r>
    </w:p>
    <w:p w14:paraId="43F59B15" w14:textId="1992709C" w:rsidR="00412B3B" w:rsidRDefault="00412B3B" w:rsidP="00412B3B">
      <w:pPr>
        <w:numPr>
          <w:ilvl w:val="0"/>
          <w:numId w:val="12"/>
        </w:numPr>
      </w:pPr>
      <w:r>
        <w:t>Which towns would he pass through</w:t>
      </w:r>
      <w:r w:rsidR="006175D3">
        <w:t xml:space="preserve"> </w:t>
      </w:r>
      <w:r w:rsidR="006175D3" w:rsidRPr="00D82A2C">
        <w:t>if he travels the shortest route</w:t>
      </w:r>
      <w:r>
        <w:t>?</w:t>
      </w:r>
    </w:p>
    <w:p w14:paraId="7E94E9AF" w14:textId="77777777" w:rsidR="00131BD2" w:rsidRDefault="00131BD2" w:rsidP="00131BD2">
      <w:pPr>
        <w:ind w:left="1080"/>
      </w:pPr>
    </w:p>
    <w:p w14:paraId="31D5D1E4" w14:textId="77777777" w:rsidR="00131BD2" w:rsidRDefault="00131BD2" w:rsidP="00131BD2">
      <w:pPr>
        <w:ind w:left="1080"/>
      </w:pPr>
    </w:p>
    <w:p w14:paraId="404B3D9C" w14:textId="2276BA30" w:rsidR="00412B3B" w:rsidRDefault="00BD4ED6" w:rsidP="00412B3B">
      <w:pPr>
        <w:numPr>
          <w:ilvl w:val="0"/>
          <w:numId w:val="12"/>
        </w:numPr>
      </w:pPr>
      <w:r>
        <w:t xml:space="preserve">If petrol </w:t>
      </w:r>
      <w:r w:rsidR="00412B3B">
        <w:t>costs Jack 14 cents per kilometre by car, calculate the cost of his petrol</w:t>
      </w:r>
      <w:r w:rsidR="006175D3">
        <w:t xml:space="preserve"> </w:t>
      </w:r>
      <w:r w:rsidR="006175D3" w:rsidRPr="00D82A2C">
        <w:t>for this shortest route</w:t>
      </w:r>
      <w:r w:rsidR="00412B3B" w:rsidRPr="00D82A2C">
        <w:t>.</w:t>
      </w:r>
    </w:p>
    <w:p w14:paraId="72E1E048" w14:textId="77777777" w:rsidR="00131BD2" w:rsidRDefault="00131BD2" w:rsidP="00131BD2">
      <w:pPr>
        <w:ind w:left="1080"/>
      </w:pPr>
    </w:p>
    <w:p w14:paraId="5E661CCC" w14:textId="77777777" w:rsidR="00131BD2" w:rsidRDefault="00131BD2" w:rsidP="00131BD2">
      <w:pPr>
        <w:ind w:left="1080"/>
      </w:pPr>
    </w:p>
    <w:p w14:paraId="0E6B9481" w14:textId="77777777" w:rsidR="00131BD2" w:rsidRPr="00D82A2C" w:rsidRDefault="00131BD2" w:rsidP="00131BD2">
      <w:pPr>
        <w:ind w:left="1080"/>
      </w:pPr>
    </w:p>
    <w:p w14:paraId="2187605E" w14:textId="010E018B" w:rsidR="00412B3B" w:rsidRPr="00D82A2C" w:rsidRDefault="00412B3B" w:rsidP="00412B3B">
      <w:pPr>
        <w:numPr>
          <w:ilvl w:val="0"/>
          <w:numId w:val="12"/>
        </w:numPr>
      </w:pPr>
      <w:r>
        <w:t xml:space="preserve">Jack has heard there is a good restaurant at Arthurs River and wants to stop there for a break. What is now the shortest path and distance </w:t>
      </w:r>
      <w:r w:rsidR="00D07410" w:rsidRPr="00D82A2C">
        <w:t xml:space="preserve">Jack </w:t>
      </w:r>
      <w:r w:rsidR="006175D3" w:rsidRPr="00D82A2C">
        <w:t>can travel</w:t>
      </w:r>
      <w:r w:rsidR="00D07410" w:rsidRPr="00D82A2C">
        <w:t xml:space="preserve"> from Collie to Katanning</w:t>
      </w:r>
      <w:r w:rsidRPr="00D82A2C">
        <w:t>?</w:t>
      </w:r>
    </w:p>
    <w:p w14:paraId="6188AFB1" w14:textId="77777777" w:rsidR="00412B3B" w:rsidRDefault="00412B3B" w:rsidP="00412B3B"/>
    <w:p w14:paraId="53C90652" w14:textId="77777777" w:rsidR="00412B3B" w:rsidRDefault="00412B3B" w:rsidP="00412B3B"/>
    <w:p w14:paraId="62045CA4" w14:textId="77777777" w:rsidR="00412B3B" w:rsidRDefault="00412B3B" w:rsidP="00412B3B"/>
    <w:p w14:paraId="5C62EC26" w14:textId="77777777" w:rsidR="00026AD5" w:rsidRDefault="00026AD5"/>
    <w:sectPr w:rsidR="00026AD5" w:rsidSect="00412B3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830F3"/>
    <w:multiLevelType w:val="hybridMultilevel"/>
    <w:tmpl w:val="E196F99A"/>
    <w:lvl w:ilvl="0" w:tplc="1DFCC8D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E566A3"/>
    <w:multiLevelType w:val="hybridMultilevel"/>
    <w:tmpl w:val="F724DBC4"/>
    <w:lvl w:ilvl="0" w:tplc="88547D0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474FAE"/>
    <w:multiLevelType w:val="multilevel"/>
    <w:tmpl w:val="F8EAD2BC"/>
    <w:lvl w:ilvl="0">
      <w:start w:val="2"/>
      <w:numFmt w:val="decimal"/>
      <w:lvlText w:val="%1"/>
      <w:lvlJc w:val="left"/>
      <w:pPr>
        <w:ind w:left="435" w:hanging="435"/>
      </w:pPr>
      <w:rPr>
        <w:rFonts w:hint="default"/>
      </w:rPr>
    </w:lvl>
    <w:lvl w:ilvl="1">
      <w:start w:val="3"/>
      <w:numFmt w:val="decimal"/>
      <w:lvlText w:val="%1.%2"/>
      <w:lvlJc w:val="left"/>
      <w:pPr>
        <w:ind w:left="789" w:hanging="43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3">
    <w:nsid w:val="20CB4112"/>
    <w:multiLevelType w:val="hybridMultilevel"/>
    <w:tmpl w:val="5A10B2F6"/>
    <w:lvl w:ilvl="0" w:tplc="010470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E76DB7"/>
    <w:multiLevelType w:val="hybridMultilevel"/>
    <w:tmpl w:val="9A30BC9C"/>
    <w:lvl w:ilvl="0" w:tplc="2BD03A1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540E17"/>
    <w:multiLevelType w:val="hybridMultilevel"/>
    <w:tmpl w:val="8D10036C"/>
    <w:lvl w:ilvl="0" w:tplc="91026D0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091DD9"/>
    <w:multiLevelType w:val="hybridMultilevel"/>
    <w:tmpl w:val="75C448EC"/>
    <w:lvl w:ilvl="0" w:tplc="D36EAE1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8D7272"/>
    <w:multiLevelType w:val="hybridMultilevel"/>
    <w:tmpl w:val="5A10B2F6"/>
    <w:lvl w:ilvl="0" w:tplc="010470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8360AE"/>
    <w:multiLevelType w:val="hybridMultilevel"/>
    <w:tmpl w:val="6AA81622"/>
    <w:lvl w:ilvl="0" w:tplc="16E6EBE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11A6EE4"/>
    <w:multiLevelType w:val="hybridMultilevel"/>
    <w:tmpl w:val="31061FA6"/>
    <w:lvl w:ilvl="0" w:tplc="657A7D4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5C73BF"/>
    <w:multiLevelType w:val="hybridMultilevel"/>
    <w:tmpl w:val="02605F16"/>
    <w:lvl w:ilvl="0" w:tplc="28AA5FB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521241"/>
    <w:multiLevelType w:val="hybridMultilevel"/>
    <w:tmpl w:val="9F88AA7A"/>
    <w:lvl w:ilvl="0" w:tplc="B4D25B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E51491"/>
    <w:multiLevelType w:val="hybridMultilevel"/>
    <w:tmpl w:val="529CC356"/>
    <w:lvl w:ilvl="0" w:tplc="6846B5A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0"/>
  </w:num>
  <w:num w:numId="4">
    <w:abstractNumId w:val="7"/>
  </w:num>
  <w:num w:numId="5">
    <w:abstractNumId w:val="6"/>
  </w:num>
  <w:num w:numId="6">
    <w:abstractNumId w:val="1"/>
  </w:num>
  <w:num w:numId="7">
    <w:abstractNumId w:val="8"/>
  </w:num>
  <w:num w:numId="8">
    <w:abstractNumId w:val="12"/>
  </w:num>
  <w:num w:numId="9">
    <w:abstractNumId w:val="4"/>
  </w:num>
  <w:num w:numId="10">
    <w:abstractNumId w:val="9"/>
  </w:num>
  <w:num w:numId="11">
    <w:abstractNumId w:val="11"/>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B3B"/>
    <w:rsid w:val="00026AD5"/>
    <w:rsid w:val="00074A6E"/>
    <w:rsid w:val="000B4A33"/>
    <w:rsid w:val="00131BD2"/>
    <w:rsid w:val="0019391B"/>
    <w:rsid w:val="001F75D9"/>
    <w:rsid w:val="00223A29"/>
    <w:rsid w:val="0025164F"/>
    <w:rsid w:val="00412B3B"/>
    <w:rsid w:val="0047475E"/>
    <w:rsid w:val="004B0091"/>
    <w:rsid w:val="005617F9"/>
    <w:rsid w:val="005B7AED"/>
    <w:rsid w:val="005E64DF"/>
    <w:rsid w:val="005F4CB1"/>
    <w:rsid w:val="006175D3"/>
    <w:rsid w:val="00710BFF"/>
    <w:rsid w:val="007D146D"/>
    <w:rsid w:val="00966E8A"/>
    <w:rsid w:val="009D5A0E"/>
    <w:rsid w:val="00BD0ADE"/>
    <w:rsid w:val="00BD4ED6"/>
    <w:rsid w:val="00D07410"/>
    <w:rsid w:val="00D82A2C"/>
    <w:rsid w:val="00E818F4"/>
    <w:rsid w:val="00F841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A85F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B3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12B3B"/>
    <w:pPr>
      <w:tabs>
        <w:tab w:val="center" w:pos="4153"/>
        <w:tab w:val="right" w:pos="8306"/>
      </w:tabs>
    </w:pPr>
  </w:style>
  <w:style w:type="character" w:customStyle="1" w:styleId="HeaderChar">
    <w:name w:val="Header Char"/>
    <w:basedOn w:val="DefaultParagraphFont"/>
    <w:link w:val="Header"/>
    <w:rsid w:val="00412B3B"/>
    <w:rPr>
      <w:rFonts w:ascii="Times New Roman" w:eastAsia="Times New Roman" w:hAnsi="Times New Roman" w:cs="Times New Roman"/>
    </w:rPr>
  </w:style>
  <w:style w:type="paragraph" w:styleId="ListParagraph">
    <w:name w:val="List Paragraph"/>
    <w:basedOn w:val="Normal"/>
    <w:link w:val="ListParagraphChar"/>
    <w:uiPriority w:val="34"/>
    <w:qFormat/>
    <w:rsid w:val="00412B3B"/>
    <w:pPr>
      <w:ind w:left="720"/>
      <w:contextualSpacing/>
    </w:pPr>
  </w:style>
  <w:style w:type="table" w:styleId="TableGrid">
    <w:name w:val="Table Grid"/>
    <w:basedOn w:val="TableNormal"/>
    <w:uiPriority w:val="59"/>
    <w:rsid w:val="00412B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12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B3B"/>
    <w:rPr>
      <w:rFonts w:ascii="Lucida Grande" w:eastAsia="Times New Roman" w:hAnsi="Lucida Grande" w:cs="Lucida Grande"/>
      <w:sz w:val="18"/>
      <w:szCs w:val="18"/>
    </w:rPr>
  </w:style>
  <w:style w:type="character" w:customStyle="1" w:styleId="ListParagraphChar">
    <w:name w:val="List Paragraph Char"/>
    <w:basedOn w:val="DefaultParagraphFont"/>
    <w:link w:val="ListParagraph"/>
    <w:uiPriority w:val="34"/>
    <w:rsid w:val="00074A6E"/>
    <w:rPr>
      <w:rFonts w:ascii="Times New Roman" w:eastAsia="Times New Roman" w:hAnsi="Times New Roman" w:cs="Times New Roman"/>
    </w:rPr>
  </w:style>
  <w:style w:type="character" w:styleId="PlaceholderText">
    <w:name w:val="Placeholder Text"/>
    <w:basedOn w:val="DefaultParagraphFont"/>
    <w:uiPriority w:val="99"/>
    <w:semiHidden/>
    <w:rsid w:val="0047475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B3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12B3B"/>
    <w:pPr>
      <w:tabs>
        <w:tab w:val="center" w:pos="4153"/>
        <w:tab w:val="right" w:pos="8306"/>
      </w:tabs>
    </w:pPr>
  </w:style>
  <w:style w:type="character" w:customStyle="1" w:styleId="HeaderChar">
    <w:name w:val="Header Char"/>
    <w:basedOn w:val="DefaultParagraphFont"/>
    <w:link w:val="Header"/>
    <w:rsid w:val="00412B3B"/>
    <w:rPr>
      <w:rFonts w:ascii="Times New Roman" w:eastAsia="Times New Roman" w:hAnsi="Times New Roman" w:cs="Times New Roman"/>
    </w:rPr>
  </w:style>
  <w:style w:type="paragraph" w:styleId="ListParagraph">
    <w:name w:val="List Paragraph"/>
    <w:basedOn w:val="Normal"/>
    <w:link w:val="ListParagraphChar"/>
    <w:uiPriority w:val="34"/>
    <w:qFormat/>
    <w:rsid w:val="00412B3B"/>
    <w:pPr>
      <w:ind w:left="720"/>
      <w:contextualSpacing/>
    </w:pPr>
  </w:style>
  <w:style w:type="table" w:styleId="TableGrid">
    <w:name w:val="Table Grid"/>
    <w:basedOn w:val="TableNormal"/>
    <w:uiPriority w:val="59"/>
    <w:rsid w:val="00412B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12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2B3B"/>
    <w:rPr>
      <w:rFonts w:ascii="Lucida Grande" w:eastAsia="Times New Roman" w:hAnsi="Lucida Grande" w:cs="Lucida Grande"/>
      <w:sz w:val="18"/>
      <w:szCs w:val="18"/>
    </w:rPr>
  </w:style>
  <w:style w:type="character" w:customStyle="1" w:styleId="ListParagraphChar">
    <w:name w:val="List Paragraph Char"/>
    <w:basedOn w:val="DefaultParagraphFont"/>
    <w:link w:val="ListParagraph"/>
    <w:uiPriority w:val="34"/>
    <w:rsid w:val="00074A6E"/>
    <w:rPr>
      <w:rFonts w:ascii="Times New Roman" w:eastAsia="Times New Roman" w:hAnsi="Times New Roman" w:cs="Times New Roman"/>
    </w:rPr>
  </w:style>
  <w:style w:type="character" w:styleId="PlaceholderText">
    <w:name w:val="Placeholder Text"/>
    <w:basedOn w:val="DefaultParagraphFont"/>
    <w:uiPriority w:val="99"/>
    <w:semiHidden/>
    <w:rsid w:val="004747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18916-3730-4895-88E4-D9B8FF31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D100EB17</Template>
  <TotalTime>1</TotalTime>
  <Pages>6</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Jacinta Loreta</dc:creator>
  <cp:lastModifiedBy>BILNEY Val</cp:lastModifiedBy>
  <cp:revision>2</cp:revision>
  <dcterms:created xsi:type="dcterms:W3CDTF">2015-09-15T00:44:00Z</dcterms:created>
  <dcterms:modified xsi:type="dcterms:W3CDTF">2015-09-15T00:44:00Z</dcterms:modified>
</cp:coreProperties>
</file>