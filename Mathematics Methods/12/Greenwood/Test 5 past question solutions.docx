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9F2" w:rsidRDefault="00E60BE4">
      <w:r>
        <w:rPr>
          <w:noProof/>
          <w:lang w:eastAsia="en-AU"/>
        </w:rPr>
        <w:drawing>
          <wp:inline distT="0" distB="0" distL="0" distR="0">
            <wp:extent cx="5274310" cy="76054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E4" w:rsidRDefault="00E60BE4"/>
    <w:p w:rsidR="00E60BE4" w:rsidRDefault="00E60BE4"/>
    <w:p w:rsidR="00E60BE4" w:rsidRDefault="00E60BE4"/>
    <w:p w:rsidR="00E60BE4" w:rsidRDefault="00E60BE4">
      <w:r>
        <w:rPr>
          <w:noProof/>
          <w:lang w:eastAsia="en-AU"/>
        </w:rPr>
        <w:lastRenderedPageBreak/>
        <w:drawing>
          <wp:inline distT="0" distB="0" distL="0" distR="0">
            <wp:extent cx="5274310" cy="78312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E4" w:rsidRDefault="00E60BE4"/>
    <w:p w:rsidR="00E60BE4" w:rsidRDefault="00E60BE4"/>
    <w:p w:rsidR="00E60BE4" w:rsidRDefault="00E60BE4">
      <w:r>
        <w:rPr>
          <w:noProof/>
          <w:lang w:eastAsia="en-AU"/>
        </w:rPr>
        <w:lastRenderedPageBreak/>
        <w:drawing>
          <wp:inline distT="0" distB="0" distL="0" distR="0">
            <wp:extent cx="5274310" cy="3883502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/>
    <w:p w:rsidR="00393DD1" w:rsidRDefault="00393DD1">
      <w:r>
        <w:rPr>
          <w:noProof/>
          <w:lang w:eastAsia="en-AU"/>
        </w:rPr>
        <w:lastRenderedPageBreak/>
        <w:drawing>
          <wp:inline distT="0" distB="0" distL="0" distR="0">
            <wp:extent cx="5274310" cy="736636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D1" w:rsidRDefault="00393DD1"/>
    <w:p w:rsidR="00393DD1" w:rsidRDefault="00393DD1">
      <w:r>
        <w:rPr>
          <w:noProof/>
          <w:lang w:eastAsia="en-AU"/>
        </w:rPr>
        <w:lastRenderedPageBreak/>
        <w:drawing>
          <wp:inline distT="0" distB="0" distL="0" distR="0">
            <wp:extent cx="5274310" cy="467813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D1" w:rsidRDefault="00393DD1">
      <w:r>
        <w:rPr>
          <w:noProof/>
          <w:lang w:eastAsia="en-AU"/>
        </w:rPr>
        <w:drawing>
          <wp:inline distT="0" distB="0" distL="0" distR="0">
            <wp:extent cx="5274310" cy="3312776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28" w:rsidRDefault="00AB0728"/>
    <w:p w:rsidR="00AB0728" w:rsidRDefault="00AB0728">
      <w:r>
        <w:rPr>
          <w:noProof/>
          <w:lang w:eastAsia="en-AU"/>
        </w:rPr>
        <w:lastRenderedPageBreak/>
        <w:drawing>
          <wp:inline distT="0" distB="0" distL="0" distR="0">
            <wp:extent cx="5274310" cy="759489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28" w:rsidRDefault="00AB0728">
      <w:r>
        <w:rPr>
          <w:noProof/>
          <w:lang w:eastAsia="en-AU"/>
        </w:rPr>
        <w:lastRenderedPageBreak/>
        <w:drawing>
          <wp:inline distT="0" distB="0" distL="0" distR="0">
            <wp:extent cx="5274310" cy="3127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/>
    <w:p w:rsidR="00AB0728" w:rsidRDefault="00AB0728">
      <w:pPr>
        <w:rPr>
          <w:noProof/>
          <w:lang w:eastAsia="en-AU"/>
        </w:rPr>
      </w:pPr>
    </w:p>
    <w:p w:rsidR="00AB0728" w:rsidRDefault="00AB0728">
      <w:pPr>
        <w:rPr>
          <w:noProof/>
          <w:lang w:eastAsia="en-AU"/>
        </w:rPr>
      </w:pPr>
    </w:p>
    <w:p w:rsidR="00AB0728" w:rsidRDefault="00AB0728">
      <w:pPr>
        <w:rPr>
          <w:noProof/>
          <w:lang w:eastAsia="en-AU"/>
        </w:rPr>
      </w:pPr>
    </w:p>
    <w:p w:rsidR="00AB0728" w:rsidRDefault="00AB0728">
      <w:r>
        <w:rPr>
          <w:noProof/>
          <w:lang w:eastAsia="en-AU"/>
        </w:rPr>
        <w:drawing>
          <wp:inline distT="0" distB="0" distL="0" distR="0">
            <wp:extent cx="5274310" cy="7197839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28" w:rsidRDefault="00AB0728"/>
    <w:p w:rsidR="00AB0728" w:rsidRDefault="00AB0728">
      <w:r>
        <w:rPr>
          <w:noProof/>
          <w:lang w:eastAsia="en-AU"/>
        </w:rPr>
        <w:lastRenderedPageBreak/>
        <w:drawing>
          <wp:inline distT="0" distB="0" distL="0" distR="0">
            <wp:extent cx="5274310" cy="5896190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28" w:rsidRDefault="00AB0728"/>
    <w:p w:rsidR="00AB0728" w:rsidRDefault="00AB0728">
      <w:r>
        <w:rPr>
          <w:noProof/>
          <w:lang w:eastAsia="en-AU"/>
        </w:rPr>
        <w:lastRenderedPageBreak/>
        <w:drawing>
          <wp:inline distT="0" distB="0" distL="0" distR="0">
            <wp:extent cx="5274310" cy="5896190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72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BE4"/>
    <w:rsid w:val="0014182F"/>
    <w:rsid w:val="001F2D66"/>
    <w:rsid w:val="00393DD1"/>
    <w:rsid w:val="00465DCC"/>
    <w:rsid w:val="00721357"/>
    <w:rsid w:val="00AB0728"/>
    <w:rsid w:val="00C659F2"/>
    <w:rsid w:val="00DF5EA4"/>
    <w:rsid w:val="00E60BE4"/>
    <w:rsid w:val="00F2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>
      <w:pPr>
        <w:spacing w:before="100" w:beforeAutospacing="1" w:line="300" w:lineRule="atLeast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60BE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60BE4"/>
    <w:rPr>
      <w:rFonts w:ascii="Tahom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>
      <w:pPr>
        <w:spacing w:before="100" w:beforeAutospacing="1" w:line="300" w:lineRule="atLeast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60BE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60BE4"/>
    <w:rPr>
      <w:rFonts w:ascii="Tahom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65AE5C96</Template>
  <TotalTime>12</TotalTime>
  <Pages>10</Pages>
  <Words>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David</dc:creator>
  <cp:lastModifiedBy>MARTIN David</cp:lastModifiedBy>
  <cp:revision>3</cp:revision>
  <dcterms:created xsi:type="dcterms:W3CDTF">2019-06-28T01:41:00Z</dcterms:created>
  <dcterms:modified xsi:type="dcterms:W3CDTF">2019-06-28T01:53:00Z</dcterms:modified>
</cp:coreProperties>
</file>