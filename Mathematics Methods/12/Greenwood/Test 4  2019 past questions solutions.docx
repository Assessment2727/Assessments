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572F" w:rsidRDefault="003B2BC9">
      <w:bookmarkStart w:id="0" w:name="_GoBack"/>
      <w:bookmarkEnd w:id="0"/>
      <w:r>
        <w:rPr>
          <w:noProof/>
          <w:lang w:eastAsia="en-AU"/>
        </w:rPr>
        <w:drawing>
          <wp:inline distT="0" distB="0" distL="0" distR="0">
            <wp:extent cx="5731510" cy="186193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2BC9" w:rsidRDefault="003B2BC9"/>
    <w:p w:rsidR="003B2BC9" w:rsidRDefault="003B2BC9">
      <w:r>
        <w:rPr>
          <w:noProof/>
          <w:lang w:eastAsia="en-AU"/>
        </w:rPr>
        <w:drawing>
          <wp:inline distT="0" distB="0" distL="0" distR="0">
            <wp:extent cx="5731510" cy="2695610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DD" w:rsidRDefault="00812542">
      <w:r>
        <w:rPr>
          <w:noProof/>
          <w:lang w:eastAsia="en-AU"/>
        </w:rPr>
        <w:lastRenderedPageBreak/>
        <w:drawing>
          <wp:inline distT="0" distB="0" distL="0" distR="0">
            <wp:extent cx="5731510" cy="4464692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64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DD" w:rsidRDefault="003301DD"/>
    <w:p w:rsidR="003301DD" w:rsidRDefault="003301DD"/>
    <w:p w:rsidR="003301DD" w:rsidRDefault="003301DD"/>
    <w:p w:rsidR="003301DD" w:rsidRDefault="003301DD"/>
    <w:p w:rsidR="003301DD" w:rsidRDefault="003301DD"/>
    <w:p w:rsidR="003301DD" w:rsidRDefault="003301DD"/>
    <w:p w:rsidR="003301DD" w:rsidRDefault="003301DD"/>
    <w:p w:rsidR="003301DD" w:rsidRDefault="003301DD"/>
    <w:p w:rsidR="003301DD" w:rsidRDefault="003301DD"/>
    <w:p w:rsidR="003301DD" w:rsidRDefault="003301DD"/>
    <w:p w:rsidR="003301DD" w:rsidRDefault="003301DD">
      <w:r>
        <w:rPr>
          <w:noProof/>
          <w:lang w:eastAsia="en-AU"/>
        </w:rPr>
        <w:lastRenderedPageBreak/>
        <w:drawing>
          <wp:inline distT="0" distB="0" distL="0" distR="0">
            <wp:extent cx="5731510" cy="5183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8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DD" w:rsidRDefault="003301DD">
      <w:r>
        <w:rPr>
          <w:noProof/>
          <w:lang w:eastAsia="en-AU"/>
        </w:rPr>
        <w:drawing>
          <wp:inline distT="0" distB="0" distL="0" distR="0">
            <wp:extent cx="5731510" cy="2873339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542" w:rsidRDefault="00812542"/>
    <w:p w:rsidR="00812542" w:rsidRDefault="00812542"/>
    <w:p w:rsidR="00812542" w:rsidRDefault="00812542">
      <w:r>
        <w:rPr>
          <w:noProof/>
          <w:lang w:eastAsia="en-AU"/>
        </w:rPr>
        <w:lastRenderedPageBreak/>
        <w:drawing>
          <wp:inline distT="0" distB="0" distL="0" distR="0">
            <wp:extent cx="5731510" cy="5458266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5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A0A" w:rsidRDefault="00592A0A">
      <w:r>
        <w:rPr>
          <w:noProof/>
          <w:lang w:eastAsia="en-AU"/>
        </w:rPr>
        <w:lastRenderedPageBreak/>
        <w:drawing>
          <wp:inline distT="0" distB="0" distL="0" distR="0">
            <wp:extent cx="5731510" cy="4734591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A0A" w:rsidRDefault="00592A0A">
      <w:r>
        <w:rPr>
          <w:noProof/>
          <w:lang w:eastAsia="en-AU"/>
        </w:rPr>
        <w:lastRenderedPageBreak/>
        <w:drawing>
          <wp:inline distT="0" distB="0" distL="0" distR="0">
            <wp:extent cx="5731510" cy="7301289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301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A0A" w:rsidRDefault="00592A0A"/>
    <w:p w:rsidR="00592A0A" w:rsidRDefault="00592A0A">
      <w:r>
        <w:rPr>
          <w:noProof/>
          <w:lang w:eastAsia="en-AU"/>
        </w:rPr>
        <w:lastRenderedPageBreak/>
        <w:drawing>
          <wp:inline distT="0" distB="0" distL="0" distR="0">
            <wp:extent cx="5731510" cy="7595836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9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92A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08CB"/>
    <w:rsid w:val="003301DD"/>
    <w:rsid w:val="003B2BC9"/>
    <w:rsid w:val="003C39F2"/>
    <w:rsid w:val="00592A0A"/>
    <w:rsid w:val="00812542"/>
    <w:rsid w:val="00E5572F"/>
    <w:rsid w:val="00F50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2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B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2B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BC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4806A24D</Template>
  <TotalTime>1</TotalTime>
  <Pages>7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Janet Martin</dc:creator>
  <cp:lastModifiedBy>MARTIN David</cp:lastModifiedBy>
  <cp:revision>2</cp:revision>
  <cp:lastPrinted>2019-05-15T00:01:00Z</cp:lastPrinted>
  <dcterms:created xsi:type="dcterms:W3CDTF">2019-05-15T00:04:00Z</dcterms:created>
  <dcterms:modified xsi:type="dcterms:W3CDTF">2019-05-15T00:04:00Z</dcterms:modified>
</cp:coreProperties>
</file>