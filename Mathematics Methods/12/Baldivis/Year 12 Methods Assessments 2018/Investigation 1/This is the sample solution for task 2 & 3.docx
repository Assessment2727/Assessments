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3C43" w:rsidRDefault="00D93C43">
      <w:pPr>
        <w:rPr>
          <w:noProof/>
          <w:lang w:eastAsia="en-AU"/>
        </w:rPr>
      </w:pPr>
      <w:r>
        <w:rPr>
          <w:noProof/>
          <w:lang w:eastAsia="en-AU"/>
        </w:rPr>
        <w:t>This is the sample solution for task 2. The final solution does have a rounding error and should be in cm</w:t>
      </w:r>
      <w:r>
        <w:rPr>
          <w:noProof/>
          <w:vertAlign w:val="superscript"/>
          <w:lang w:eastAsia="en-AU"/>
        </w:rPr>
        <w:t xml:space="preserve">2 </w:t>
      </w:r>
      <w:r>
        <w:rPr>
          <w:noProof/>
          <w:lang w:eastAsia="en-AU"/>
        </w:rPr>
        <w:t>which you will be penalised for in the Validation.</w:t>
      </w:r>
    </w:p>
    <w:p w:rsidR="00D93C43" w:rsidRDefault="00D93C43">
      <w:pPr>
        <w:rPr>
          <w:noProof/>
          <w:lang w:eastAsia="en-AU"/>
        </w:rPr>
      </w:pPr>
    </w:p>
    <w:p w:rsidR="00C56DDE" w:rsidRDefault="00D93C43">
      <w:r>
        <w:rPr>
          <w:noProof/>
          <w:lang w:eastAsia="en-AU"/>
        </w:rPr>
        <w:drawing>
          <wp:inline distT="0" distB="0" distL="0" distR="0" wp14:anchorId="5935ED20">
            <wp:extent cx="5722620" cy="76281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16" cy="76289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93C43" w:rsidRDefault="00D93C43"/>
    <w:p w:rsidR="00D93C43" w:rsidRDefault="00D93C43">
      <w:bookmarkStart w:id="0" w:name="_GoBack"/>
      <w:bookmarkEnd w:id="0"/>
      <w:r>
        <w:rPr>
          <w:noProof/>
          <w:lang w:eastAsia="en-AU"/>
        </w:rPr>
        <w:lastRenderedPageBreak/>
        <w:drawing>
          <wp:inline distT="0" distB="0" distL="0" distR="0" wp14:anchorId="7C2AD2F2">
            <wp:extent cx="6096635" cy="81267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8126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93C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3C43"/>
    <w:rsid w:val="0039375B"/>
    <w:rsid w:val="007A3735"/>
    <w:rsid w:val="00D93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3C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C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3C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C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BF023ACC</Template>
  <TotalTime>4</TotalTime>
  <Pages>2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MILLER Belinda</dc:creator>
  <cp:lastModifiedBy>MILLER Belinda</cp:lastModifiedBy>
  <cp:revision>1</cp:revision>
  <dcterms:created xsi:type="dcterms:W3CDTF">2018-02-26T09:52:00Z</dcterms:created>
  <dcterms:modified xsi:type="dcterms:W3CDTF">2018-02-26T09:57:00Z</dcterms:modified>
</cp:coreProperties>
</file>