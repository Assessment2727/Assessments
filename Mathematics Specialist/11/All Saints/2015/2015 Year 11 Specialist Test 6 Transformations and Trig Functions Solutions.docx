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300679" w:rsidRPr="005D79A0" w14:paraId="7B1810EB" w14:textId="77777777" w:rsidTr="00300679">
        <w:trPr>
          <w:trHeight w:val="1689"/>
        </w:trPr>
        <w:tc>
          <w:tcPr>
            <w:tcW w:w="7229" w:type="dxa"/>
          </w:tcPr>
          <w:p w14:paraId="7B1810E7" w14:textId="77777777" w:rsidR="00300679" w:rsidRPr="00677DF7" w:rsidRDefault="00300679" w:rsidP="00300679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14:paraId="7B1810E8" w14:textId="77777777" w:rsidR="00300679" w:rsidRDefault="00300679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</w:t>
            </w:r>
            <w:r w:rsidR="005E3319">
              <w:rPr>
                <w:b/>
                <w:sz w:val="36"/>
              </w:rPr>
              <w:t>6</w:t>
            </w:r>
            <w:r>
              <w:rPr>
                <w:b/>
                <w:sz w:val="36"/>
              </w:rPr>
              <w:t xml:space="preserve"> </w:t>
            </w:r>
          </w:p>
          <w:p w14:paraId="7B1810E9" w14:textId="77777777" w:rsidR="00717BBC" w:rsidRDefault="00717BBC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Resource Free </w:t>
            </w:r>
          </w:p>
          <w:p w14:paraId="7B1810EA" w14:textId="77777777" w:rsidR="00300679" w:rsidRPr="005D79A0" w:rsidRDefault="005E3319" w:rsidP="00300679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Transformations and Trigonometric Functions</w:t>
            </w:r>
          </w:p>
        </w:tc>
      </w:tr>
    </w:tbl>
    <w:p w14:paraId="7B1810EC" w14:textId="77777777"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14:paraId="7B1810ED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7B1810EE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7B1810EF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7B1810F0" w14:textId="77777777"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 wp14:anchorId="7B181226" wp14:editId="7B181227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810F1" w14:textId="77777777" w:rsidR="00B00351" w:rsidRDefault="00B00351" w:rsidP="00B068C5">
      <w:pPr>
        <w:rPr>
          <w:rFonts w:ascii="Arial" w:hAnsi="Arial" w:cs="Arial"/>
          <w:b/>
        </w:rPr>
      </w:pPr>
    </w:p>
    <w:p w14:paraId="7B1810F2" w14:textId="77777777"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</w:t>
      </w:r>
      <w:r w:rsidR="00CC2B14">
        <w:rPr>
          <w:rFonts w:ascii="Arial" w:hAnsi="Arial" w:cs="Arial"/>
          <w:b/>
          <w:color w:val="FF0000"/>
        </w:rPr>
        <w:t>Solutions</w:t>
      </w:r>
      <w:r w:rsidRPr="00AE5866">
        <w:rPr>
          <w:rFonts w:ascii="Arial" w:hAnsi="Arial" w:cs="Arial"/>
          <w:b/>
        </w:rPr>
        <w:t>_</w:t>
      </w:r>
      <w:r w:rsidR="003F6239"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 xml:space="preserve">_____________________    Teacher: </w:t>
      </w:r>
      <w:r w:rsidR="00300679">
        <w:rPr>
          <w:rFonts w:ascii="Arial" w:hAnsi="Arial" w:cs="Arial"/>
          <w:b/>
        </w:rPr>
        <w:t>DDA</w:t>
      </w:r>
    </w:p>
    <w:p w14:paraId="7B1810F3" w14:textId="77777777"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630796">
        <w:rPr>
          <w:rFonts w:ascii="Arial" w:hAnsi="Arial" w:cs="Arial"/>
          <w:b/>
        </w:rPr>
        <w:t>28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14:paraId="7B1810F4" w14:textId="77777777"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17BBC">
        <w:rPr>
          <w:rFonts w:ascii="Arial" w:hAnsi="Arial" w:cs="Arial"/>
          <w:b/>
        </w:rPr>
        <w:t>2</w:t>
      </w:r>
      <w:r w:rsidR="003F6239">
        <w:rPr>
          <w:rFonts w:ascii="Arial" w:hAnsi="Arial" w:cs="Arial"/>
          <w:b/>
        </w:rPr>
        <w:t>5</w:t>
      </w:r>
      <w:r w:rsidRPr="00AE5866">
        <w:rPr>
          <w:rFonts w:ascii="Arial" w:hAnsi="Arial" w:cs="Arial"/>
          <w:b/>
        </w:rPr>
        <w:t xml:space="preserve"> minutes</w:t>
      </w:r>
    </w:p>
    <w:p w14:paraId="7B1810F5" w14:textId="77777777" w:rsidR="00304DA9" w:rsidRPr="0010046A" w:rsidRDefault="00AE5866" w:rsidP="00AE5866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717BBC">
        <w:rPr>
          <w:rFonts w:ascii="Arial" w:hAnsi="Arial" w:cs="Arial"/>
        </w:rPr>
        <w:t>no</w:t>
      </w:r>
      <w:r w:rsidR="00003C2C">
        <w:rPr>
          <w:rFonts w:ascii="Arial" w:hAnsi="Arial" w:cs="Arial"/>
        </w:rPr>
        <w:t xml:space="preserve"> notes </w:t>
      </w:r>
      <w:r w:rsidR="00717BBC">
        <w:rPr>
          <w:rFonts w:ascii="Arial" w:hAnsi="Arial" w:cs="Arial"/>
        </w:rPr>
        <w:t>or</w:t>
      </w:r>
      <w:r w:rsidR="009C079F">
        <w:rPr>
          <w:rFonts w:ascii="Arial" w:hAnsi="Arial" w:cs="Arial"/>
        </w:rPr>
        <w:t xml:space="preserve"> </w:t>
      </w:r>
      <w:r w:rsidR="00003C2C">
        <w:rPr>
          <w:rFonts w:ascii="Arial" w:hAnsi="Arial" w:cs="Arial"/>
        </w:rPr>
        <w:t>calculator</w:t>
      </w:r>
      <w:r w:rsidR="00717BBC">
        <w:rPr>
          <w:rFonts w:ascii="Arial" w:hAnsi="Arial" w:cs="Arial"/>
        </w:rPr>
        <w:t>s</w:t>
      </w:r>
      <w:r w:rsidR="009C079F">
        <w:rPr>
          <w:rFonts w:ascii="Arial" w:hAnsi="Arial" w:cs="Arial"/>
        </w:rPr>
        <w:t>.</w:t>
      </w:r>
    </w:p>
    <w:p w14:paraId="7B1810F6" w14:textId="77777777"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14:paraId="7B1810F7" w14:textId="77777777" w:rsidR="005E3319" w:rsidRDefault="00630796" w:rsidP="005E3319">
      <w:pPr>
        <w:pStyle w:val="PARAcenter"/>
      </w:pPr>
      <w:r>
        <w:t>8</w:t>
      </w:r>
      <w:r w:rsidR="005E3319">
        <w:t xml:space="preserve">multiple-choice questions </w:t>
      </w:r>
    </w:p>
    <w:p w14:paraId="7B1810F8" w14:textId="77777777" w:rsidR="005E3319" w:rsidRDefault="005E3319" w:rsidP="005E3319">
      <w:pPr>
        <w:pStyle w:val="PARAcenter"/>
      </w:pPr>
      <w:r>
        <w:t xml:space="preserve">1 mark each: </w:t>
      </w:r>
      <w:r w:rsidR="00630796">
        <w:t>8</w:t>
      </w:r>
      <w:r>
        <w:t xml:space="preserve"> marks </w:t>
      </w:r>
    </w:p>
    <w:p w14:paraId="7B1810F9" w14:textId="77777777" w:rsidR="005E3319" w:rsidRDefault="005E3319" w:rsidP="005E3319">
      <w:pPr>
        <w:pStyle w:val="PARAcenter"/>
      </w:pPr>
      <w:r>
        <w:t>Circle the correct answer.</w:t>
      </w:r>
    </w:p>
    <w:p w14:paraId="7B1810FA" w14:textId="77777777" w:rsidR="005E3319" w:rsidRDefault="005E3319" w:rsidP="005E3319">
      <w:pPr>
        <w:pStyle w:val="NL"/>
        <w:spacing w:before="120"/>
      </w:pPr>
      <w:r w:rsidRPr="00DF4BF6">
        <w:rPr>
          <w:rStyle w:val="NLLLNUM"/>
        </w:rPr>
        <w:t>1</w:t>
      </w:r>
      <w:r>
        <w:tab/>
      </w:r>
      <w:r>
        <w:tab/>
        <w:t xml:space="preserve">What is the </w:t>
      </w:r>
      <w:r w:rsidR="00717BBC">
        <w:t>matrix</w:t>
      </w:r>
      <w:r>
        <w:t xml:space="preserve"> for the translation of </w:t>
      </w:r>
      <w:r>
        <w:rPr>
          <w:rStyle w:val="i-listitalic"/>
        </w:rPr>
        <w:t>A</w:t>
      </w:r>
      <w:r>
        <w:t xml:space="preserve">(2, 5) </w:t>
      </w:r>
      <w:r>
        <w:rPr>
          <w:rStyle w:val="i-listitalic"/>
        </w:rPr>
        <w:t>B</w:t>
      </w:r>
      <w:r>
        <w:t>(</w:t>
      </w:r>
      <w:r w:rsidRPr="001F23CB">
        <w:rPr>
          <w:rStyle w:val="Minonmath0"/>
        </w:rPr>
        <w:t>–</w:t>
      </w:r>
      <w:r>
        <w:t xml:space="preserve">3, 3) </w:t>
      </w:r>
      <w:r w:rsidRPr="00C801D5">
        <w:rPr>
          <w:noProof/>
          <w:lang w:eastAsia="en-AU"/>
        </w:rPr>
        <w:drawing>
          <wp:inline distT="0" distB="0" distL="0" distR="0" wp14:anchorId="7B181228" wp14:editId="7B181229">
            <wp:extent cx="151765" cy="86360"/>
            <wp:effectExtent l="0" t="0" r="63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(4, 3)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>(</w:t>
      </w:r>
      <w:r w:rsidRPr="001F23CB">
        <w:rPr>
          <w:rStyle w:val="Minonmath0"/>
        </w:rPr>
        <w:t>–</w:t>
      </w:r>
      <w:r>
        <w:t>1, 1)?</w:t>
      </w:r>
    </w:p>
    <w:p w14:paraId="7B1810FB" w14:textId="77777777"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A</w:t>
      </w:r>
      <w:r>
        <w:tab/>
      </w:r>
      <w:r w:rsidRPr="00C44DCB">
        <w:rPr>
          <w:position w:val="-28"/>
        </w:rPr>
        <w:object w:dxaOrig="680" w:dyaOrig="660" w14:anchorId="7B1812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2pt;height:33.2pt" o:ole="">
            <v:imagedata r:id="rId10" o:title=""/>
          </v:shape>
          <o:OLEObject Type="Embed" ProgID="Equation.DSMT4" ShapeID="_x0000_i1025" DrawAspect="Content" ObjectID="_1507554070" r:id="rId11"/>
        </w:object>
      </w:r>
    </w:p>
    <w:p w14:paraId="7B1810FC" w14:textId="77777777" w:rsidR="005E3319" w:rsidRPr="00CC2B14" w:rsidRDefault="00CC2B14" w:rsidP="005E3319">
      <w:pPr>
        <w:pStyle w:val="NLLL2COL"/>
        <w:spacing w:before="60"/>
        <w:ind w:left="669" w:hanging="289"/>
        <w:rPr>
          <w:color w:val="FF0000"/>
        </w:rPr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18122B" wp14:editId="7B18122C">
                <wp:simplePos x="0" y="0"/>
                <wp:positionH relativeFrom="column">
                  <wp:posOffset>120650</wp:posOffset>
                </wp:positionH>
                <wp:positionV relativeFrom="paragraph">
                  <wp:posOffset>52705</wp:posOffset>
                </wp:positionV>
                <wp:extent cx="330200" cy="346921"/>
                <wp:effectExtent l="0" t="0" r="12700" b="1524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469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0F35D" id="Oval 1" o:spid="_x0000_s1026" style="position:absolute;margin-left:9.5pt;margin-top:4.15pt;width:26pt;height:2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" filled="f" strokecolor="red" strokeweight="2pt"/>
            </w:pict>
          </mc:Fallback>
        </mc:AlternateContent>
      </w:r>
      <w:r w:rsidR="005E3319" w:rsidRPr="00CC2B14">
        <w:rPr>
          <w:rStyle w:val="NLLLNUM"/>
          <w:color w:val="FF0000"/>
        </w:rPr>
        <w:t>B</w:t>
      </w:r>
      <w:r w:rsidR="005E3319" w:rsidRPr="00CC2B14">
        <w:rPr>
          <w:color w:val="FF0000"/>
        </w:rPr>
        <w:tab/>
      </w:r>
      <w:r w:rsidR="005E3319" w:rsidRPr="00CC2B14">
        <w:rPr>
          <w:color w:val="FF0000"/>
          <w:position w:val="-28"/>
        </w:rPr>
        <w:object w:dxaOrig="680" w:dyaOrig="660" w14:anchorId="7B18122D">
          <v:shape id="_x0000_i1026" type="#_x0000_t75" style="width:33.2pt;height:33.2pt" o:ole="">
            <v:imagedata r:id="rId12" o:title=""/>
          </v:shape>
          <o:OLEObject Type="Embed" ProgID="Equation.3" ShapeID="_x0000_i1026" DrawAspect="Content" ObjectID="_1507554071" r:id="rId13"/>
        </w:object>
      </w:r>
    </w:p>
    <w:p w14:paraId="7B1810FD" w14:textId="77777777"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C</w:t>
      </w:r>
      <w:r>
        <w:tab/>
      </w:r>
      <w:r w:rsidRPr="00AF1449">
        <w:rPr>
          <w:position w:val="-28"/>
        </w:rPr>
        <w:object w:dxaOrig="540" w:dyaOrig="660" w14:anchorId="7B18122E">
          <v:shape id="_x0000_i1027" type="#_x0000_t75" style="width:27.15pt;height:33.2pt" o:ole="">
            <v:imagedata r:id="rId14" o:title=""/>
          </v:shape>
          <o:OLEObject Type="Embed" ProgID="Equation.3" ShapeID="_x0000_i1027" DrawAspect="Content" ObjectID="_1507554072" r:id="rId15"/>
        </w:object>
      </w:r>
    </w:p>
    <w:p w14:paraId="7B1810FE" w14:textId="77777777"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D</w:t>
      </w:r>
      <w:r>
        <w:tab/>
      </w:r>
      <w:r w:rsidRPr="00AF1449">
        <w:rPr>
          <w:position w:val="-28"/>
        </w:rPr>
        <w:object w:dxaOrig="680" w:dyaOrig="660" w14:anchorId="7B18122F">
          <v:shape id="_x0000_i1028" type="#_x0000_t75" style="width:33.2pt;height:33.2pt" o:ole="">
            <v:imagedata r:id="rId16" o:title=""/>
          </v:shape>
          <o:OLEObject Type="Embed" ProgID="Equation.3" ShapeID="_x0000_i1028" DrawAspect="Content" ObjectID="_1507554073" r:id="rId17"/>
        </w:object>
      </w:r>
    </w:p>
    <w:p w14:paraId="7B1810FF" w14:textId="77777777" w:rsidR="005E3319" w:rsidRDefault="005E3319" w:rsidP="005E3319">
      <w:pPr>
        <w:pStyle w:val="NLLL2COL"/>
        <w:spacing w:before="60"/>
        <w:ind w:left="669" w:hanging="289"/>
      </w:pPr>
      <w:r w:rsidRPr="00DF4BF6">
        <w:rPr>
          <w:rStyle w:val="NLLLNUM"/>
        </w:rPr>
        <w:t>E</w:t>
      </w:r>
      <w:r>
        <w:tab/>
      </w:r>
      <w:r w:rsidRPr="00AF1449">
        <w:rPr>
          <w:position w:val="-28"/>
        </w:rPr>
        <w:object w:dxaOrig="680" w:dyaOrig="660" w14:anchorId="7B181230">
          <v:shape id="_x0000_i1029" type="#_x0000_t75" style="width:33.2pt;height:33.2pt" o:ole="">
            <v:imagedata r:id="rId18" o:title=""/>
          </v:shape>
          <o:OLEObject Type="Embed" ProgID="Equation.3" ShapeID="_x0000_i1029" DrawAspect="Content" ObjectID="_1507554074" r:id="rId19"/>
        </w:object>
      </w:r>
    </w:p>
    <w:p w14:paraId="7B181100" w14:textId="77777777" w:rsidR="005E3319" w:rsidRDefault="005E3319" w:rsidP="005E3319">
      <w:pPr>
        <w:pStyle w:val="spaces0"/>
      </w:pPr>
    </w:p>
    <w:p w14:paraId="7B181101" w14:textId="77777777" w:rsidR="005E3319" w:rsidRPr="00DF4BF6" w:rsidRDefault="005E3319" w:rsidP="005E3319">
      <w:pPr>
        <w:pStyle w:val="NLLL2COL"/>
        <w:spacing w:before="60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14:paraId="7B181102" w14:textId="77777777" w:rsidR="005E3319" w:rsidRDefault="005E3319" w:rsidP="005E3319">
      <w:pPr>
        <w:pStyle w:val="NL"/>
        <w:spacing w:before="120"/>
      </w:pPr>
      <w:r w:rsidRPr="00DF4BF6">
        <w:rPr>
          <w:rStyle w:val="NLLLNUM"/>
        </w:rPr>
        <w:t>2</w:t>
      </w:r>
      <w:r>
        <w:tab/>
      </w:r>
      <w:r>
        <w:tab/>
        <w:t>What is the transformation for the matrix</w:t>
      </w:r>
      <w:r w:rsidRPr="00AF1449">
        <w:rPr>
          <w:position w:val="-28"/>
        </w:rPr>
        <w:object w:dxaOrig="1060" w:dyaOrig="660" w14:anchorId="7B181231">
          <v:shape id="_x0000_i1030" type="#_x0000_t75" style="width:53.45pt;height:33.2pt" o:ole="">
            <v:imagedata r:id="rId20" o:title=""/>
          </v:shape>
          <o:OLEObject Type="Embed" ProgID="Equation.3" ShapeID="_x0000_i1030" DrawAspect="Content" ObjectID="_1507554075" r:id="rId21"/>
        </w:object>
      </w:r>
      <w:r>
        <w:t>?</w:t>
      </w:r>
    </w:p>
    <w:p w14:paraId="7B181103" w14:textId="77777777" w:rsidR="005E3319" w:rsidRDefault="005E3319" w:rsidP="005E3319">
      <w:pPr>
        <w:pStyle w:val="NLLL2COL"/>
        <w:ind w:left="669" w:hanging="289"/>
      </w:pPr>
      <w:r w:rsidRPr="00DF4BF6">
        <w:rPr>
          <w:rStyle w:val="NLLLNUM"/>
        </w:rPr>
        <w:t>A</w:t>
      </w:r>
      <w:r>
        <w:tab/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 wp14:anchorId="7B181232" wp14:editId="7B181233">
            <wp:extent cx="151765" cy="86360"/>
            <wp:effectExtent l="0" t="0" r="635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</w:t>
      </w:r>
      <w:r>
        <w:rPr>
          <w:rStyle w:val="i-listitalic"/>
        </w:rPr>
        <w:t>y</w:t>
      </w:r>
      <w:r>
        <w:t xml:space="preserve"> </w:t>
      </w:r>
      <w:r w:rsidRPr="001F23CB">
        <w:rPr>
          <w:rStyle w:val="Minonmath0"/>
        </w:rPr>
        <w:t>–</w:t>
      </w:r>
      <w:r>
        <w:t xml:space="preserve"> 3</w:t>
      </w:r>
      <w:r>
        <w:rPr>
          <w:rStyle w:val="i-listitalic"/>
        </w:rPr>
        <w:t>x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14:paraId="7B181104" w14:textId="77777777" w:rsidR="005E3319" w:rsidRDefault="005E3319" w:rsidP="005E3319">
      <w:pPr>
        <w:pStyle w:val="NLLL2COL"/>
      </w:pPr>
      <w:r w:rsidRPr="00DF4BF6">
        <w:rPr>
          <w:rStyle w:val="NLLLNUM"/>
        </w:rPr>
        <w:t>B</w:t>
      </w:r>
      <w:r>
        <w:tab/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 wp14:anchorId="7B181234" wp14:editId="7B181235">
            <wp:extent cx="151765" cy="86360"/>
            <wp:effectExtent l="0" t="0" r="63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y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14:paraId="7B181105" w14:textId="77777777" w:rsidR="005E3319" w:rsidRDefault="004A0F7D" w:rsidP="005E3319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181236" wp14:editId="7B181237">
                <wp:simplePos x="0" y="0"/>
                <wp:positionH relativeFrom="column">
                  <wp:posOffset>104140</wp:posOffset>
                </wp:positionH>
                <wp:positionV relativeFrom="paragraph">
                  <wp:posOffset>193675</wp:posOffset>
                </wp:positionV>
                <wp:extent cx="346710" cy="295910"/>
                <wp:effectExtent l="0" t="0" r="15240" b="279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0AC88" id="Oval 3" o:spid="_x0000_s1026" style="position:absolute;margin-left:8.2pt;margin-top:15.25pt;width:27.3pt;height:23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" filled="f" strokecolor="red" strokeweight="2pt"/>
            </w:pict>
          </mc:Fallback>
        </mc:AlternateContent>
      </w:r>
      <w:r w:rsidR="005E3319" w:rsidRPr="00DF4BF6">
        <w:rPr>
          <w:rStyle w:val="NLLLNUM"/>
        </w:rPr>
        <w:t>C</w:t>
      </w:r>
      <w:r w:rsidR="005E3319">
        <w:tab/>
        <w:t>(</w:t>
      </w:r>
      <w:r w:rsidR="005E3319">
        <w:rPr>
          <w:rStyle w:val="i-listitalic"/>
        </w:rPr>
        <w:t>x</w:t>
      </w:r>
      <w:r w:rsidR="005E3319">
        <w:t xml:space="preserve">, </w:t>
      </w:r>
      <w:r w:rsidR="005E3319">
        <w:rPr>
          <w:rStyle w:val="i-listitalic"/>
        </w:rPr>
        <w:t>y</w:t>
      </w:r>
      <w:r w:rsidR="005E3319">
        <w:t xml:space="preserve">) </w:t>
      </w:r>
      <w:r w:rsidR="005E3319" w:rsidRPr="00380FCF">
        <w:rPr>
          <w:noProof/>
          <w:lang w:eastAsia="en-AU"/>
        </w:rPr>
        <w:drawing>
          <wp:inline distT="0" distB="0" distL="0" distR="0" wp14:anchorId="7B181238" wp14:editId="7B181239">
            <wp:extent cx="151765" cy="86360"/>
            <wp:effectExtent l="0" t="0" r="63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319">
        <w:t xml:space="preserve"> (2</w:t>
      </w:r>
      <w:r w:rsidR="005E3319">
        <w:rPr>
          <w:rStyle w:val="i-listitalic"/>
        </w:rPr>
        <w:t>y</w:t>
      </w:r>
      <w:r w:rsidR="005E3319">
        <w:t xml:space="preserve"> </w:t>
      </w:r>
      <w:r w:rsidR="005E3319" w:rsidRPr="001F23CB">
        <w:rPr>
          <w:rStyle w:val="Minonmath0"/>
        </w:rPr>
        <w:t>–</w:t>
      </w:r>
      <w:r w:rsidR="005E3319">
        <w:t xml:space="preserve"> 2</w:t>
      </w:r>
      <w:r w:rsidR="005E3319">
        <w:rPr>
          <w:rStyle w:val="i-listitalic"/>
        </w:rPr>
        <w:t>x</w:t>
      </w:r>
      <w:r w:rsidR="005E3319">
        <w:t>, 3</w:t>
      </w:r>
      <w:r w:rsidR="005E3319">
        <w:rPr>
          <w:rStyle w:val="i-listitalic"/>
        </w:rPr>
        <w:t>x</w:t>
      </w:r>
      <w:r w:rsidR="005E3319">
        <w:t xml:space="preserve"> </w:t>
      </w:r>
      <w:r w:rsidR="005E3319" w:rsidRPr="001F23CB">
        <w:rPr>
          <w:rStyle w:val="Minonmath0"/>
        </w:rPr>
        <w:t>–</w:t>
      </w:r>
      <w:r w:rsidR="005E3319">
        <w:t xml:space="preserve"> </w:t>
      </w:r>
      <w:r w:rsidR="005E3319">
        <w:rPr>
          <w:rStyle w:val="i-listitalic"/>
        </w:rPr>
        <w:t>y</w:t>
      </w:r>
      <w:r w:rsidR="005E3319">
        <w:t>)</w:t>
      </w:r>
    </w:p>
    <w:p w14:paraId="7B181106" w14:textId="77777777"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 w:rsidRPr="00DF4BF6">
        <w:rPr>
          <w:rStyle w:val="NLLLNUM"/>
        </w:rPr>
        <w:tab/>
      </w:r>
      <w:r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 wp14:anchorId="7B18123A" wp14:editId="7B18123B">
            <wp:extent cx="151765" cy="86360"/>
            <wp:effectExtent l="0" t="0" r="635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</w:t>
      </w:r>
      <w:r>
        <w:rPr>
          <w:rStyle w:val="i-listitalic"/>
        </w:rPr>
        <w:t>y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x</w:t>
      </w:r>
      <w:r>
        <w:t>, 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14:paraId="7B181107" w14:textId="77777777"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 w:rsidRPr="00DF4BF6">
        <w:rPr>
          <w:rStyle w:val="NLLLNUM"/>
        </w:rPr>
        <w:tab/>
      </w:r>
      <w:r>
        <w:t>(</w:t>
      </w:r>
      <w:r>
        <w:rPr>
          <w:rStyle w:val="i-listitalic"/>
        </w:rPr>
        <w:t>x</w:t>
      </w:r>
      <w:r>
        <w:t xml:space="preserve">, </w:t>
      </w:r>
      <w:r>
        <w:rPr>
          <w:rStyle w:val="i-listitalic"/>
        </w:rPr>
        <w:t>y</w:t>
      </w:r>
      <w:r>
        <w:t xml:space="preserve">) </w:t>
      </w:r>
      <w:r w:rsidRPr="00380FCF">
        <w:rPr>
          <w:noProof/>
          <w:lang w:eastAsia="en-AU"/>
        </w:rPr>
        <w:drawing>
          <wp:inline distT="0" distB="0" distL="0" distR="0" wp14:anchorId="7B18123C" wp14:editId="7B18123D">
            <wp:extent cx="151765" cy="86360"/>
            <wp:effectExtent l="0" t="0" r="63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2</w:t>
      </w:r>
      <w:r>
        <w:rPr>
          <w:rStyle w:val="i-listitalic"/>
        </w:rPr>
        <w:t>y</w:t>
      </w:r>
      <w:r>
        <w:t>, 3</w:t>
      </w:r>
      <w:r>
        <w:rPr>
          <w:rStyle w:val="i-listitalic"/>
        </w:rPr>
        <w:t>x</w:t>
      </w:r>
      <w:r>
        <w:t xml:space="preserve"> </w:t>
      </w:r>
      <w:r w:rsidRPr="001F23CB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y</w:t>
      </w:r>
      <w:r>
        <w:t>)</w:t>
      </w:r>
    </w:p>
    <w:p w14:paraId="7B181108" w14:textId="77777777" w:rsidR="005E3319" w:rsidRDefault="005E3319" w:rsidP="005E3319">
      <w:pPr>
        <w:pStyle w:val="spaces0"/>
        <w:spacing w:before="120"/>
      </w:pPr>
    </w:p>
    <w:p w14:paraId="7B181109" w14:textId="77777777" w:rsidR="005E3319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14:paraId="7B18110A" w14:textId="77777777" w:rsidR="00717BBC" w:rsidRDefault="00717BBC" w:rsidP="005E3319">
      <w:pPr>
        <w:pStyle w:val="NLLL2COL"/>
        <w:jc w:val="right"/>
        <w:rPr>
          <w:rStyle w:val="NLLLNUM"/>
        </w:rPr>
      </w:pPr>
    </w:p>
    <w:p w14:paraId="7B18110B" w14:textId="77777777" w:rsidR="00717BBC" w:rsidRPr="00DF4BF6" w:rsidRDefault="00717BBC" w:rsidP="005E3319">
      <w:pPr>
        <w:pStyle w:val="NLLL2COL"/>
        <w:jc w:val="right"/>
        <w:rPr>
          <w:rStyle w:val="NLLLNUM"/>
        </w:rPr>
      </w:pPr>
    </w:p>
    <w:p w14:paraId="7B18110C" w14:textId="77777777" w:rsidR="005E3319" w:rsidRDefault="005E3319" w:rsidP="005E3319">
      <w:pPr>
        <w:pStyle w:val="NL"/>
        <w:spacing w:before="120"/>
      </w:pPr>
      <w:r w:rsidRPr="00DF4BF6">
        <w:rPr>
          <w:rStyle w:val="NLLLNUM"/>
        </w:rPr>
        <w:lastRenderedPageBreak/>
        <w:t>3</w:t>
      </w:r>
      <w:r>
        <w:tab/>
      </w:r>
      <w:r>
        <w:tab/>
        <w:t xml:space="preserve">What is the image of the triangle </w:t>
      </w:r>
      <w:r>
        <w:rPr>
          <w:rStyle w:val="i-listitalic"/>
        </w:rPr>
        <w:t>A</w:t>
      </w:r>
      <w:r>
        <w:t xml:space="preserve">(6, 4) </w:t>
      </w:r>
      <w:r>
        <w:rPr>
          <w:rStyle w:val="i-listitalic"/>
        </w:rPr>
        <w:t>B</w:t>
      </w:r>
      <w:r>
        <w:t xml:space="preserve">(2, 6) </w:t>
      </w:r>
      <w:r>
        <w:rPr>
          <w:rStyle w:val="i-listitalic"/>
        </w:rPr>
        <w:t>C</w:t>
      </w:r>
      <w:r>
        <w:t xml:space="preserve">(8, 12) under the dilation with factor 0.5 in the </w:t>
      </w:r>
      <w:r>
        <w:rPr>
          <w:rStyle w:val="i-listitalic"/>
        </w:rPr>
        <w:t>x</w:t>
      </w:r>
      <w:r>
        <w:t xml:space="preserve">-direction and 2 in the </w:t>
      </w:r>
      <w:r>
        <w:rPr>
          <w:rStyle w:val="i-listitalic"/>
        </w:rPr>
        <w:t>y</w:t>
      </w:r>
      <w:r>
        <w:t>-direction?</w:t>
      </w:r>
    </w:p>
    <w:p w14:paraId="7B18110D" w14:textId="77777777" w:rsidR="005E3319" w:rsidRDefault="005E3319" w:rsidP="005E3319">
      <w:pPr>
        <w:pStyle w:val="NLLL2COL"/>
      </w:pPr>
      <w:r w:rsidRPr="00DF4BF6">
        <w:rPr>
          <w:rStyle w:val="NLLLNUM"/>
        </w:rPr>
        <w:t>A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(12, 8)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(16, 24)</w:t>
      </w:r>
    </w:p>
    <w:p w14:paraId="7B18110E" w14:textId="77777777" w:rsidR="005E3319" w:rsidRDefault="00CC2B14" w:rsidP="005E3319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8123E" wp14:editId="7B18123F">
                <wp:simplePos x="0" y="0"/>
                <wp:positionH relativeFrom="column">
                  <wp:posOffset>103293</wp:posOffset>
                </wp:positionH>
                <wp:positionV relativeFrom="paragraph">
                  <wp:posOffset>217593</wp:posOffset>
                </wp:positionV>
                <wp:extent cx="346710" cy="295910"/>
                <wp:effectExtent l="0" t="0" r="15240" b="279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86E76" id="Oval 2" o:spid="_x0000_s1026" style="position:absolute;margin-left:8.15pt;margin-top:17.15pt;width:27.3pt;height:2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" filled="f" strokecolor="red" strokeweight="2pt"/>
            </w:pict>
          </mc:Fallback>
        </mc:AlternateContent>
      </w:r>
      <w:r w:rsidR="005E3319" w:rsidRPr="00DF4BF6">
        <w:rPr>
          <w:rStyle w:val="NLLLNUM"/>
        </w:rPr>
        <w:t>B</w:t>
      </w:r>
      <w:r w:rsidR="005E3319">
        <w:tab/>
      </w:r>
      <w:r w:rsidR="005E3319">
        <w:rPr>
          <w:rStyle w:val="i-listitalic"/>
        </w:rPr>
        <w:t>A</w:t>
      </w:r>
      <w:r w:rsidR="005E3319">
        <w:rPr>
          <w:rStyle w:val="MATH-1"/>
          <w:rFonts w:ascii="MinionPro-Regular" w:hAnsi="MinionPro-Regular" w:cs="MinionPro-Regular"/>
        </w:rPr>
        <w:t>ʹ</w:t>
      </w:r>
      <w:r w:rsidR="005E3319">
        <w:t xml:space="preserve">(12, 2) </w:t>
      </w:r>
      <w:r w:rsidR="005E3319">
        <w:rPr>
          <w:rStyle w:val="i-listitalic"/>
        </w:rPr>
        <w:t>B</w:t>
      </w:r>
      <w:r w:rsidR="005E3319">
        <w:rPr>
          <w:rStyle w:val="MATH-1"/>
          <w:rFonts w:ascii="MinionPro-Regular" w:hAnsi="MinionPro-Regular" w:cs="MinionPro-Regular"/>
        </w:rPr>
        <w:t>ʹ</w:t>
      </w:r>
      <w:r w:rsidR="005E3319">
        <w:t xml:space="preserve">(4, 3) </w:t>
      </w:r>
      <w:r w:rsidR="005E3319">
        <w:rPr>
          <w:rStyle w:val="i-listitalic"/>
        </w:rPr>
        <w:t>C</w:t>
      </w:r>
      <w:r w:rsidR="005E3319">
        <w:rPr>
          <w:rStyle w:val="MATH-1"/>
          <w:rFonts w:ascii="MinionPro-Regular" w:hAnsi="MinionPro-Regular" w:cs="MinionPro-Regular"/>
        </w:rPr>
        <w:t>ʹ</w:t>
      </w:r>
      <w:r w:rsidR="005E3319">
        <w:t>(16, 6)</w:t>
      </w:r>
    </w:p>
    <w:p w14:paraId="7B18110F" w14:textId="77777777" w:rsidR="005E3319" w:rsidRDefault="005E3319" w:rsidP="005E3319">
      <w:pPr>
        <w:pStyle w:val="NLLL2COL"/>
      </w:pPr>
      <w:r w:rsidRPr="00DF4BF6">
        <w:rPr>
          <w:rStyle w:val="NLLLNUM"/>
        </w:rPr>
        <w:t>C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(4, 24)</w:t>
      </w:r>
    </w:p>
    <w:p w14:paraId="7B181110" w14:textId="77777777"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(3, 2)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(1, 3)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>(4, 6)</w:t>
      </w:r>
    </w:p>
    <w:p w14:paraId="7B181111" w14:textId="77777777"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>
        <w:tab/>
      </w:r>
      <w:r>
        <w:rPr>
          <w:rStyle w:val="i-listitalic"/>
        </w:rPr>
        <w:t>A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(3, </w:t>
      </w:r>
      <w:r w:rsidRPr="001F23CB">
        <w:rPr>
          <w:rStyle w:val="Minonmath0"/>
        </w:rPr>
        <w:t>–</w:t>
      </w:r>
      <w:r>
        <w:t xml:space="preserve">8) </w:t>
      </w:r>
      <w:r>
        <w:rPr>
          <w:rStyle w:val="i-listitalic"/>
        </w:rPr>
        <w:t>B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(1, </w:t>
      </w:r>
      <w:r w:rsidRPr="001F23CB">
        <w:rPr>
          <w:rStyle w:val="Minonmath0"/>
        </w:rPr>
        <w:t>–</w:t>
      </w:r>
      <w:r>
        <w:t xml:space="preserve">12) </w:t>
      </w:r>
      <w:r>
        <w:rPr>
          <w:rStyle w:val="i-listitalic"/>
        </w:rPr>
        <w:t>C</w:t>
      </w:r>
      <w:r>
        <w:rPr>
          <w:rStyle w:val="MATH-1"/>
          <w:rFonts w:ascii="MinionPro-Regular" w:hAnsi="MinionPro-Regular" w:cs="MinionPro-Regular"/>
        </w:rPr>
        <w:t>ʹ</w:t>
      </w:r>
      <w:r>
        <w:t xml:space="preserve">(4, </w:t>
      </w:r>
      <w:r w:rsidRPr="001F23CB">
        <w:rPr>
          <w:rStyle w:val="Minonmath0"/>
        </w:rPr>
        <w:t>–</w:t>
      </w:r>
      <w:r>
        <w:t>24)</w:t>
      </w:r>
    </w:p>
    <w:p w14:paraId="7B181112" w14:textId="77777777" w:rsidR="005E3319" w:rsidRDefault="005E3319" w:rsidP="005E3319">
      <w:pPr>
        <w:pStyle w:val="spaces0"/>
        <w:spacing w:before="120"/>
      </w:pPr>
    </w:p>
    <w:p w14:paraId="7B181113" w14:textId="77777777"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14:paraId="7B181114" w14:textId="77777777" w:rsidR="005E3319" w:rsidRDefault="005E3319" w:rsidP="005E3319">
      <w:pPr>
        <w:pStyle w:val="NL"/>
        <w:spacing w:before="120"/>
      </w:pPr>
      <w:r w:rsidRPr="00DF4BF6">
        <w:rPr>
          <w:rStyle w:val="NLLLNUM"/>
        </w:rPr>
        <w:t>4</w:t>
      </w:r>
      <w:r>
        <w:tab/>
      </w:r>
      <w:r>
        <w:tab/>
        <w:t xml:space="preserve">What is the matrix for a rotation of </w:t>
      </w:r>
      <w:r w:rsidRPr="00AF1449">
        <w:rPr>
          <w:position w:val="-22"/>
        </w:rPr>
        <w:object w:dxaOrig="320" w:dyaOrig="540" w14:anchorId="7B181240">
          <v:shape id="_x0000_i1031" type="#_x0000_t75" style="width:15.95pt;height:27.15pt" o:ole="">
            <v:imagedata r:id="rId23" o:title=""/>
          </v:shape>
          <o:OLEObject Type="Embed" ProgID="Equation.3" ShapeID="_x0000_i1031" DrawAspect="Content" ObjectID="_1507554076" r:id="rId24"/>
        </w:object>
      </w:r>
      <w:r>
        <w:t>?</w:t>
      </w:r>
    </w:p>
    <w:p w14:paraId="7B181115" w14:textId="77777777" w:rsidR="005E3319" w:rsidRDefault="005E3319" w:rsidP="005E3319">
      <w:pPr>
        <w:pStyle w:val="NLLL2COL"/>
      </w:pPr>
      <w:r w:rsidRPr="00DF4BF6">
        <w:rPr>
          <w:rStyle w:val="NLLLNUM"/>
        </w:rPr>
        <w:t>A</w:t>
      </w:r>
      <w:r>
        <w:tab/>
      </w:r>
      <w:r w:rsidRPr="00AF1449">
        <w:rPr>
          <w:position w:val="-60"/>
        </w:rPr>
        <w:object w:dxaOrig="1260" w:dyaOrig="1300" w14:anchorId="7B181241">
          <v:shape id="_x0000_i1032" type="#_x0000_t75" style="width:63.4pt;height:63.8pt" o:ole="">
            <v:imagedata r:id="rId25" o:title=""/>
          </v:shape>
          <o:OLEObject Type="Embed" ProgID="Equation.3" ShapeID="_x0000_i1032" DrawAspect="Content" ObjectID="_1507554077" r:id="rId26"/>
        </w:object>
      </w:r>
    </w:p>
    <w:p w14:paraId="7B181116" w14:textId="77777777" w:rsidR="005E3319" w:rsidRDefault="005E3319" w:rsidP="005E3319">
      <w:pPr>
        <w:pStyle w:val="NLLL2COL"/>
      </w:pPr>
      <w:r w:rsidRPr="00DF4BF6">
        <w:rPr>
          <w:rStyle w:val="NLLLNUM"/>
        </w:rPr>
        <w:t>B</w:t>
      </w:r>
      <w:r>
        <w:tab/>
      </w:r>
      <w:r w:rsidRPr="00AF1449">
        <w:rPr>
          <w:position w:val="-60"/>
        </w:rPr>
        <w:object w:dxaOrig="1260" w:dyaOrig="1300" w14:anchorId="7B181242">
          <v:shape id="_x0000_i1033" type="#_x0000_t75" style="width:63.4pt;height:63.8pt" o:ole="">
            <v:imagedata r:id="rId27" o:title=""/>
          </v:shape>
          <o:OLEObject Type="Embed" ProgID="Equation.3" ShapeID="_x0000_i1033" DrawAspect="Content" ObjectID="_1507554078" r:id="rId28"/>
        </w:object>
      </w:r>
    </w:p>
    <w:p w14:paraId="7B181117" w14:textId="77777777" w:rsidR="005E3319" w:rsidRDefault="00CC2B14" w:rsidP="005E3319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181243" wp14:editId="7B181244">
                <wp:simplePos x="0" y="0"/>
                <wp:positionH relativeFrom="column">
                  <wp:posOffset>146473</wp:posOffset>
                </wp:positionH>
                <wp:positionV relativeFrom="paragraph">
                  <wp:posOffset>289560</wp:posOffset>
                </wp:positionV>
                <wp:extent cx="347134" cy="296333"/>
                <wp:effectExtent l="0" t="0" r="15240" b="279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296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CF85F" id="Oval 5" o:spid="_x0000_s1026" style="position:absolute;margin-left:11.55pt;margin-top:22.8pt;width:27.35pt;height:23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" filled="f" strokecolor="red" strokeweight="2pt"/>
            </w:pict>
          </mc:Fallback>
        </mc:AlternateContent>
      </w:r>
      <w:r w:rsidR="005E3319" w:rsidRPr="00DF4BF6">
        <w:rPr>
          <w:rStyle w:val="NLLLNUM"/>
        </w:rPr>
        <w:t>C</w:t>
      </w:r>
      <w:r w:rsidR="005E3319">
        <w:tab/>
      </w:r>
      <w:r w:rsidR="005E3319" w:rsidRPr="00AF1449">
        <w:rPr>
          <w:position w:val="-60"/>
        </w:rPr>
        <w:object w:dxaOrig="1380" w:dyaOrig="1300" w14:anchorId="7B181245">
          <v:shape id="_x0000_i1034" type="#_x0000_t75" style="width:69.4pt;height:63.8pt" o:ole="">
            <v:imagedata r:id="rId29" o:title=""/>
          </v:shape>
          <o:OLEObject Type="Embed" ProgID="Equation.3" ShapeID="_x0000_i1034" DrawAspect="Content" ObjectID="_1507554079" r:id="rId30"/>
        </w:object>
      </w:r>
    </w:p>
    <w:p w14:paraId="7B181118" w14:textId="77777777" w:rsidR="005E3319" w:rsidRDefault="005E3319" w:rsidP="005E3319">
      <w:pPr>
        <w:pStyle w:val="NLLL2COL"/>
      </w:pPr>
      <w:r w:rsidRPr="00DF4BF6">
        <w:rPr>
          <w:rStyle w:val="NLLLNUM"/>
        </w:rPr>
        <w:t>D</w:t>
      </w:r>
      <w:r>
        <w:tab/>
      </w:r>
      <w:r w:rsidRPr="00AF1449">
        <w:rPr>
          <w:position w:val="-60"/>
        </w:rPr>
        <w:object w:dxaOrig="1260" w:dyaOrig="1300" w14:anchorId="7B181246">
          <v:shape id="_x0000_i1035" type="#_x0000_t75" style="width:63.4pt;height:63.8pt" o:ole="">
            <v:imagedata r:id="rId31" o:title=""/>
          </v:shape>
          <o:OLEObject Type="Embed" ProgID="Equation.3" ShapeID="_x0000_i1035" DrawAspect="Content" ObjectID="_1507554080" r:id="rId32"/>
        </w:object>
      </w:r>
    </w:p>
    <w:p w14:paraId="7B181119" w14:textId="77777777" w:rsidR="005E3319" w:rsidRDefault="005E3319" w:rsidP="005E3319">
      <w:pPr>
        <w:pStyle w:val="NLLL2COL"/>
      </w:pPr>
      <w:r w:rsidRPr="00DF4BF6">
        <w:rPr>
          <w:rStyle w:val="NLLLNUM"/>
        </w:rPr>
        <w:t>E</w:t>
      </w:r>
      <w:r>
        <w:tab/>
      </w:r>
      <w:r w:rsidRPr="00AF1449">
        <w:rPr>
          <w:position w:val="-60"/>
        </w:rPr>
        <w:object w:dxaOrig="1140" w:dyaOrig="1300" w14:anchorId="7B181247">
          <v:shape id="_x0000_i1036" type="#_x0000_t75" style="width:57.35pt;height:63.8pt" o:ole="">
            <v:imagedata r:id="rId33" o:title=""/>
          </v:shape>
          <o:OLEObject Type="Embed" ProgID="Equation.3" ShapeID="_x0000_i1036" DrawAspect="Content" ObjectID="_1507554081" r:id="rId34"/>
        </w:object>
      </w:r>
    </w:p>
    <w:p w14:paraId="7B18111A" w14:textId="77777777" w:rsidR="005E3319" w:rsidRDefault="005E3319" w:rsidP="005E3319">
      <w:pPr>
        <w:pStyle w:val="spaces0"/>
        <w:spacing w:before="120"/>
      </w:pPr>
    </w:p>
    <w:p w14:paraId="7B18111B" w14:textId="77777777"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[1 mark]</w:t>
      </w:r>
    </w:p>
    <w:p w14:paraId="7B18111C" w14:textId="77777777" w:rsidR="00630796" w:rsidRDefault="00630796" w:rsidP="00630796">
      <w:pPr>
        <w:pStyle w:val="NL"/>
        <w:spacing w:before="0"/>
        <w:rPr>
          <w:rStyle w:val="i-listbold"/>
        </w:rPr>
      </w:pPr>
      <w:r w:rsidRPr="002D23EA">
        <w:rPr>
          <w:rStyle w:val="NLLLNUM"/>
        </w:rPr>
        <w:t>5</w:t>
      </w:r>
      <w:r w:rsidRPr="002D23EA">
        <w:rPr>
          <w:rStyle w:val="NLLLNUM"/>
        </w:rPr>
        <w:tab/>
      </w:r>
      <w:r>
        <w:tab/>
        <w:t>The amplitude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</w:t>
      </w:r>
      <w:r w:rsidRPr="0018085A">
        <w:rPr>
          <w:rStyle w:val="Minonmath0"/>
        </w:rPr>
        <w:t>–</w:t>
      </w:r>
      <w:r>
        <w:t xml:space="preserve">3 sin </w:t>
      </w:r>
      <w:r>
        <w:rPr>
          <w:noProof/>
          <w:position w:val="-24"/>
          <w:lang w:eastAsia="en-AU"/>
        </w:rPr>
        <w:drawing>
          <wp:inline distT="0" distB="0" distL="0" distR="0" wp14:anchorId="7B181248" wp14:editId="7B181249">
            <wp:extent cx="247015" cy="3556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is:</w:t>
      </w:r>
      <w:r>
        <w:rPr>
          <w:rStyle w:val="i-listbold"/>
        </w:rPr>
        <w:t xml:space="preserve"> </w:t>
      </w:r>
    </w:p>
    <w:p w14:paraId="7B18111D" w14:textId="77777777"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>2</w:t>
      </w:r>
    </w:p>
    <w:p w14:paraId="7B18111E" w14:textId="77777777" w:rsidR="00630796" w:rsidRDefault="00CC2B14" w:rsidP="00630796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18124A" wp14:editId="7B18124B">
                <wp:simplePos x="0" y="0"/>
                <wp:positionH relativeFrom="column">
                  <wp:posOffset>95250</wp:posOffset>
                </wp:positionH>
                <wp:positionV relativeFrom="paragraph">
                  <wp:posOffset>234739</wp:posOffset>
                </wp:positionV>
                <wp:extent cx="347134" cy="296333"/>
                <wp:effectExtent l="0" t="0" r="15240" b="279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296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08BC9" id="Oval 6" o:spid="_x0000_s1026" style="position:absolute;margin-left:7.5pt;margin-top:18.5pt;width:27.35pt;height:23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" filled="f" strokecolor="red" strokeweight="2pt"/>
            </w:pict>
          </mc:Fallback>
        </mc:AlternateContent>
      </w:r>
      <w:r w:rsidR="00630796" w:rsidRPr="00E006BF">
        <w:rPr>
          <w:rStyle w:val="NLLLNUM"/>
        </w:rPr>
        <w:t>B</w:t>
      </w:r>
      <w:r w:rsidR="00630796">
        <w:tab/>
      </w:r>
      <w:r w:rsidR="00630796" w:rsidRPr="0018085A">
        <w:rPr>
          <w:rStyle w:val="Minonmath0"/>
        </w:rPr>
        <w:t>–</w:t>
      </w:r>
      <w:r w:rsidR="00630796">
        <w:t>2</w:t>
      </w:r>
    </w:p>
    <w:p w14:paraId="7B18111F" w14:textId="77777777"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  <w:t>3</w:t>
      </w:r>
    </w:p>
    <w:p w14:paraId="7B181120" w14:textId="77777777"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 w:rsidRPr="0018085A">
        <w:rPr>
          <w:rStyle w:val="Minonmath0"/>
        </w:rPr>
        <w:t>–</w:t>
      </w:r>
      <w:r>
        <w:t>3</w:t>
      </w:r>
    </w:p>
    <w:p w14:paraId="7B181121" w14:textId="77777777"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  <w:t>4</w:t>
      </w:r>
    </w:p>
    <w:p w14:paraId="7B181122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>[1 mark]</w:t>
      </w:r>
    </w:p>
    <w:p w14:paraId="7B181123" w14:textId="77777777" w:rsidR="00630796" w:rsidRDefault="00630796" w:rsidP="00630796">
      <w:pPr>
        <w:pStyle w:val="NLLL2COL"/>
      </w:pPr>
    </w:p>
    <w:p w14:paraId="7B181124" w14:textId="77777777" w:rsidR="00630796" w:rsidRDefault="00CC2B14" w:rsidP="00630796">
      <w:pPr>
        <w:pStyle w:val="N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18124C" wp14:editId="7B18124D">
                <wp:simplePos x="0" y="0"/>
                <wp:positionH relativeFrom="column">
                  <wp:posOffset>110066</wp:posOffset>
                </wp:positionH>
                <wp:positionV relativeFrom="paragraph">
                  <wp:posOffset>351790</wp:posOffset>
                </wp:positionV>
                <wp:extent cx="347134" cy="296333"/>
                <wp:effectExtent l="0" t="0" r="1524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296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61D13" id="Oval 7" o:spid="_x0000_s1026" style="position:absolute;margin-left:8.65pt;margin-top:27.7pt;width:27.35pt;height:23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" filled="f" strokecolor="red" strokeweight="2pt"/>
            </w:pict>
          </mc:Fallback>
        </mc:AlternateContent>
      </w:r>
      <w:r w:rsidR="00630796">
        <w:rPr>
          <w:rStyle w:val="NLLLNUM"/>
        </w:rPr>
        <w:t xml:space="preserve">6 </w:t>
      </w:r>
      <w:r w:rsidR="00630796">
        <w:tab/>
        <w:t>The period of the graph</w:t>
      </w:r>
      <w:r w:rsidR="00630796">
        <w:rPr>
          <w:rStyle w:val="i-listbold"/>
        </w:rPr>
        <w:t xml:space="preserve"> </w:t>
      </w:r>
      <w:r w:rsidR="00630796">
        <w:rPr>
          <w:rStyle w:val="i-listitalic"/>
        </w:rPr>
        <w:t>y</w:t>
      </w:r>
      <w:r w:rsidR="00630796">
        <w:t xml:space="preserve"> </w:t>
      </w:r>
      <w:r w:rsidR="00630796" w:rsidRPr="0018085A">
        <w:rPr>
          <w:rStyle w:val="Minonmath0"/>
        </w:rPr>
        <w:t>=</w:t>
      </w:r>
      <w:r w:rsidR="00630796">
        <w:t xml:space="preserve"> 5 sin </w:t>
      </w:r>
      <w:r w:rsidR="00630796" w:rsidRPr="00AF1449">
        <w:rPr>
          <w:position w:val="-24"/>
        </w:rPr>
        <w:object w:dxaOrig="1020" w:dyaOrig="580" w14:anchorId="7B18124E">
          <v:shape id="_x0000_i1037" type="#_x0000_t75" style="width:51.3pt;height:28.9pt" o:ole="">
            <v:imagedata r:id="rId36" o:title=""/>
          </v:shape>
          <o:OLEObject Type="Embed" ProgID="Equation.DSMT4" ShapeID="_x0000_i1037" DrawAspect="Content" ObjectID="_1507554082" r:id="rId37"/>
        </w:object>
      </w:r>
      <w:r w:rsidR="00630796">
        <w:t>is:</w:t>
      </w:r>
    </w:p>
    <w:p w14:paraId="7B181125" w14:textId="77777777"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</w:r>
      <w:r w:rsidRPr="00D32517">
        <w:rPr>
          <w:rStyle w:val="Minonmath0"/>
        </w:rPr>
        <w:t>π</w:t>
      </w:r>
    </w:p>
    <w:p w14:paraId="7B181126" w14:textId="77777777"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7B18124F" wp14:editId="7B181250">
            <wp:extent cx="142875" cy="329565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1127" w14:textId="77777777"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  <w:t>2</w:t>
      </w:r>
      <w:r w:rsidRPr="00D32517">
        <w:rPr>
          <w:rStyle w:val="Minonmath0"/>
        </w:rPr>
        <w:t>π</w:t>
      </w:r>
    </w:p>
    <w:p w14:paraId="7B181128" w14:textId="77777777"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 wp14:anchorId="7B181251" wp14:editId="7B181252">
            <wp:extent cx="203835" cy="34671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1129" w14:textId="77777777"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 wp14:anchorId="7B181253" wp14:editId="7B181254">
            <wp:extent cx="203835" cy="34671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112A" w14:textId="77777777" w:rsidR="00630796" w:rsidRDefault="00630796" w:rsidP="00630796">
      <w:pPr>
        <w:pStyle w:val="spaces0"/>
        <w:spacing w:before="240"/>
      </w:pPr>
    </w:p>
    <w:p w14:paraId="7B18112B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 xml:space="preserve"> [1 mark]</w:t>
      </w:r>
    </w:p>
    <w:p w14:paraId="7B18112C" w14:textId="77777777" w:rsidR="00630796" w:rsidRDefault="00630796" w:rsidP="00630796">
      <w:pPr>
        <w:pStyle w:val="NL"/>
        <w:rPr>
          <w:rStyle w:val="i-listbold"/>
        </w:rPr>
      </w:pPr>
      <w:r w:rsidRPr="002D23EA">
        <w:rPr>
          <w:rStyle w:val="NLLLNUM"/>
        </w:rPr>
        <w:t>7</w:t>
      </w:r>
      <w:r>
        <w:tab/>
      </w:r>
      <w:r>
        <w:tab/>
        <w:t>The amplitude, period and phase shift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2 sin </w:t>
      </w:r>
      <w:r>
        <w:rPr>
          <w:noProof/>
          <w:position w:val="-24"/>
          <w:lang w:eastAsia="en-AU"/>
        </w:rPr>
        <w:drawing>
          <wp:inline distT="0" distB="0" distL="0" distR="0" wp14:anchorId="7B181255" wp14:editId="7B181256">
            <wp:extent cx="481330" cy="3556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are respectively:</w:t>
      </w:r>
      <w:r>
        <w:rPr>
          <w:rStyle w:val="i-listbold"/>
        </w:rPr>
        <w:t xml:space="preserve"> </w:t>
      </w:r>
    </w:p>
    <w:p w14:paraId="7B18112D" w14:textId="77777777"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 xml:space="preserve">2, </w:t>
      </w:r>
      <w:r w:rsidRPr="00D32517">
        <w:rPr>
          <w:rStyle w:val="Minonmath0"/>
        </w:rPr>
        <w:t>π</w:t>
      </w:r>
      <w:r>
        <w:t xml:space="preserve">, </w:t>
      </w:r>
      <w:r w:rsidRPr="00AF1449">
        <w:rPr>
          <w:position w:val="-20"/>
        </w:rPr>
        <w:object w:dxaOrig="220" w:dyaOrig="520" w14:anchorId="7B181257">
          <v:shape id="_x0000_i1038" type="#_x0000_t75" style="width:11.65pt;height:26.75pt" o:ole="">
            <v:imagedata r:id="rId42" o:title=""/>
          </v:shape>
          <o:OLEObject Type="Embed" ProgID="Equation.DSMT4" ShapeID="_x0000_i1038" DrawAspect="Content" ObjectID="_1507554083" r:id="rId43"/>
        </w:object>
      </w:r>
      <w:r>
        <w:t xml:space="preserve"> horizontally to the left</w:t>
      </w:r>
    </w:p>
    <w:p w14:paraId="7B18112E" w14:textId="77777777" w:rsidR="00630796" w:rsidRDefault="00630796" w:rsidP="00630796">
      <w:pPr>
        <w:pStyle w:val="NLLL2COL"/>
      </w:pPr>
      <w:r w:rsidRPr="00E006BF">
        <w:rPr>
          <w:rStyle w:val="NLLLNUM"/>
        </w:rPr>
        <w:t>B</w:t>
      </w:r>
      <w:r>
        <w:tab/>
      </w:r>
      <w:r w:rsidRPr="0018085A">
        <w:rPr>
          <w:rStyle w:val="Minonmath0"/>
        </w:rPr>
        <w:t>–</w:t>
      </w:r>
      <w:r>
        <w:t xml:space="preserve">2, </w:t>
      </w:r>
      <w:r w:rsidRPr="00D32517">
        <w:rPr>
          <w:rStyle w:val="Minonmath0"/>
        </w:rPr>
        <w:t>π</w:t>
      </w:r>
      <w:r>
        <w:t xml:space="preserve">, </w:t>
      </w:r>
      <w:r>
        <w:rPr>
          <w:noProof/>
          <w:position w:val="-20"/>
          <w:lang w:eastAsia="en-AU"/>
        </w:rPr>
        <w:drawing>
          <wp:inline distT="0" distB="0" distL="0" distR="0" wp14:anchorId="7B181258" wp14:editId="7B181259">
            <wp:extent cx="142875" cy="32956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horizontally to the right</w:t>
      </w:r>
    </w:p>
    <w:p w14:paraId="7B18112F" w14:textId="77777777"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</w:r>
      <w:r w:rsidRPr="00D32517">
        <w:rPr>
          <w:rStyle w:val="Minonmath0"/>
        </w:rPr>
        <w:t>π</w:t>
      </w:r>
      <w:r>
        <w:t xml:space="preserve">, 2, </w:t>
      </w:r>
      <w:r w:rsidRPr="00AF1449">
        <w:rPr>
          <w:position w:val="-20"/>
        </w:rPr>
        <w:object w:dxaOrig="220" w:dyaOrig="520" w14:anchorId="7B18125A">
          <v:shape id="_x0000_i1039" type="#_x0000_t75" style="width:11.65pt;height:26.75pt" o:ole="">
            <v:imagedata r:id="rId45" o:title=""/>
          </v:shape>
          <o:OLEObject Type="Embed" ProgID="Equation.DSMT4" ShapeID="_x0000_i1039" DrawAspect="Content" ObjectID="_1507554084" r:id="rId46"/>
        </w:object>
      </w:r>
      <w:r>
        <w:t xml:space="preserve"> horizontally to the left</w:t>
      </w:r>
    </w:p>
    <w:p w14:paraId="7B181130" w14:textId="77777777" w:rsidR="00630796" w:rsidRDefault="00CC2B14" w:rsidP="00630796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18125B" wp14:editId="7B18125C">
                <wp:simplePos x="0" y="0"/>
                <wp:positionH relativeFrom="column">
                  <wp:posOffset>143934</wp:posOffset>
                </wp:positionH>
                <wp:positionV relativeFrom="paragraph">
                  <wp:posOffset>71120</wp:posOffset>
                </wp:positionV>
                <wp:extent cx="347134" cy="296333"/>
                <wp:effectExtent l="0" t="0" r="15240" b="279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296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30134" id="Oval 8" o:spid="_x0000_s1026" style="position:absolute;margin-left:11.35pt;margin-top:5.6pt;width:27.35pt;height:23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" filled="f" strokecolor="red" strokeweight="2pt"/>
            </w:pict>
          </mc:Fallback>
        </mc:AlternateContent>
      </w:r>
      <w:r w:rsidR="00630796" w:rsidRPr="00E006BF">
        <w:rPr>
          <w:rStyle w:val="NLLLNUM"/>
        </w:rPr>
        <w:t>D</w:t>
      </w:r>
      <w:r w:rsidR="00630796">
        <w:tab/>
        <w:t>2, 2</w:t>
      </w:r>
      <w:r w:rsidR="00630796" w:rsidRPr="00D32517">
        <w:rPr>
          <w:rStyle w:val="Minonmath0"/>
        </w:rPr>
        <w:t>π</w:t>
      </w:r>
      <w:r w:rsidR="00630796">
        <w:t xml:space="preserve">, </w:t>
      </w:r>
      <w:r w:rsidR="00630796">
        <w:rPr>
          <w:noProof/>
          <w:position w:val="-20"/>
          <w:lang w:eastAsia="en-AU"/>
        </w:rPr>
        <w:drawing>
          <wp:inline distT="0" distB="0" distL="0" distR="0" wp14:anchorId="7B18125D" wp14:editId="7B18125E">
            <wp:extent cx="142875" cy="32956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796">
        <w:t xml:space="preserve"> horizontally to the left</w:t>
      </w:r>
    </w:p>
    <w:p w14:paraId="7B181131" w14:textId="77777777"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  <w:t>2, 2</w:t>
      </w:r>
      <w:r w:rsidRPr="00D32517">
        <w:rPr>
          <w:rStyle w:val="Minonmath0"/>
        </w:rPr>
        <w:t>π</w:t>
      </w:r>
      <w:r>
        <w:t xml:space="preserve">, </w:t>
      </w:r>
      <w:r>
        <w:rPr>
          <w:noProof/>
          <w:position w:val="-20"/>
          <w:lang w:eastAsia="en-AU"/>
        </w:rPr>
        <w:drawing>
          <wp:inline distT="0" distB="0" distL="0" distR="0" wp14:anchorId="7B18125F" wp14:editId="7B181260">
            <wp:extent cx="142875" cy="329565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horizontally to the right</w:t>
      </w:r>
    </w:p>
    <w:p w14:paraId="7B181132" w14:textId="77777777" w:rsidR="00630796" w:rsidRDefault="00630796" w:rsidP="00630796">
      <w:pPr>
        <w:pStyle w:val="spaces0"/>
        <w:spacing w:before="240"/>
      </w:pPr>
    </w:p>
    <w:p w14:paraId="7B181133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E006BF">
        <w:rPr>
          <w:rStyle w:val="NLLLNUM"/>
        </w:rPr>
        <w:t>[1 mark]</w:t>
      </w:r>
    </w:p>
    <w:p w14:paraId="7B181134" w14:textId="77777777" w:rsidR="00630796" w:rsidRDefault="00630796" w:rsidP="00630796">
      <w:pPr>
        <w:pStyle w:val="NL"/>
        <w:rPr>
          <w:rStyle w:val="i-listbold"/>
        </w:rPr>
      </w:pPr>
      <w:r>
        <w:rPr>
          <w:rStyle w:val="NLLLNUM"/>
        </w:rPr>
        <w:t xml:space="preserve">8 </w:t>
      </w:r>
      <w:r>
        <w:tab/>
        <w:t>The period and phase shift of the graph</w:t>
      </w:r>
      <w:r>
        <w:rPr>
          <w:rStyle w:val="i-listbold"/>
        </w:rPr>
        <w:t xml:space="preserve"> </w:t>
      </w:r>
      <w:r>
        <w:rPr>
          <w:rStyle w:val="i-listitalic"/>
        </w:rPr>
        <w:t>y</w:t>
      </w:r>
      <w:r>
        <w:t xml:space="preserve"> </w:t>
      </w:r>
      <w:r w:rsidRPr="0018085A">
        <w:rPr>
          <w:rStyle w:val="Minonmath0"/>
        </w:rPr>
        <w:t>=</w:t>
      </w:r>
      <w:r>
        <w:t xml:space="preserve"> 2 cos (4</w:t>
      </w:r>
      <w:r>
        <w:rPr>
          <w:rStyle w:val="i-listitalic"/>
        </w:rPr>
        <w:t>x</w:t>
      </w:r>
      <w:r>
        <w:t xml:space="preserve"> </w:t>
      </w:r>
      <w:r w:rsidRPr="0018085A">
        <w:rPr>
          <w:rStyle w:val="Minonmath0"/>
        </w:rPr>
        <w:t>–</w:t>
      </w:r>
      <w:r>
        <w:t xml:space="preserve"> </w:t>
      </w:r>
      <w:r w:rsidRPr="00D32517">
        <w:rPr>
          <w:rStyle w:val="Minonmath0"/>
        </w:rPr>
        <w:t>π</w:t>
      </w:r>
      <w:r>
        <w:t>) are respectively:</w:t>
      </w:r>
      <w:r>
        <w:rPr>
          <w:rStyle w:val="i-listbold"/>
        </w:rPr>
        <w:t xml:space="preserve"> </w:t>
      </w:r>
    </w:p>
    <w:p w14:paraId="7B181135" w14:textId="77777777" w:rsidR="00630796" w:rsidRDefault="00630796" w:rsidP="00630796">
      <w:pPr>
        <w:pStyle w:val="NLLL2COL"/>
      </w:pPr>
      <w:r w:rsidRPr="00E006BF">
        <w:rPr>
          <w:rStyle w:val="NLLLNUM"/>
        </w:rPr>
        <w:t>A</w:t>
      </w:r>
      <w:r>
        <w:tab/>
        <w:t>4</w:t>
      </w:r>
      <w:r w:rsidRPr="00D32517">
        <w:rPr>
          <w:rStyle w:val="Minonmath0"/>
        </w:rPr>
        <w:t>π</w:t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left</w:t>
      </w:r>
    </w:p>
    <w:p w14:paraId="7B181136" w14:textId="77777777" w:rsidR="00630796" w:rsidRDefault="00CC2B14" w:rsidP="00630796">
      <w:pPr>
        <w:pStyle w:val="NLLL2COL"/>
      </w:pPr>
      <w:r>
        <w:rPr>
          <w:rFonts w:ascii="HelveticaNeueLT Std" w:hAnsi="HelveticaNeueLT Std"/>
          <w:b/>
          <w:noProof/>
          <w:color w:val="FF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181261" wp14:editId="7B181262">
                <wp:simplePos x="0" y="0"/>
                <wp:positionH relativeFrom="column">
                  <wp:posOffset>110067</wp:posOffset>
                </wp:positionH>
                <wp:positionV relativeFrom="paragraph">
                  <wp:posOffset>84031</wp:posOffset>
                </wp:positionV>
                <wp:extent cx="347134" cy="296333"/>
                <wp:effectExtent l="0" t="0" r="15240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4" cy="296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1D4D9" id="Oval 9" o:spid="_x0000_s1026" style="position:absolute;margin-left:8.65pt;margin-top:6.6pt;width:27.35pt;height:23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" filled="f" strokecolor="red" strokeweight="2pt"/>
            </w:pict>
          </mc:Fallback>
        </mc:AlternateContent>
      </w:r>
      <w:r w:rsidR="00630796" w:rsidRPr="00E006BF">
        <w:rPr>
          <w:rStyle w:val="NLLLNUM"/>
        </w:rPr>
        <w:t>B</w:t>
      </w:r>
      <w:r w:rsidR="00630796">
        <w:tab/>
      </w:r>
      <w:r w:rsidR="00630796">
        <w:rPr>
          <w:noProof/>
          <w:position w:val="-20"/>
          <w:lang w:eastAsia="en-AU"/>
        </w:rPr>
        <w:drawing>
          <wp:inline distT="0" distB="0" distL="0" distR="0" wp14:anchorId="7B181263" wp14:editId="7B181264">
            <wp:extent cx="142875" cy="32956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796">
        <w:t xml:space="preserve">, </w:t>
      </w:r>
      <w:r w:rsidR="00630796" w:rsidRPr="00AF1449">
        <w:rPr>
          <w:position w:val="-20"/>
        </w:rPr>
        <w:object w:dxaOrig="220" w:dyaOrig="520" w14:anchorId="7B181265">
          <v:shape id="_x0000_i1040" type="#_x0000_t75" style="width:11.65pt;height:26.75pt" o:ole="">
            <v:imagedata r:id="rId50" o:title=""/>
          </v:shape>
          <o:OLEObject Type="Embed" ProgID="Equation.DSMT4" ShapeID="_x0000_i1040" DrawAspect="Content" ObjectID="_1507554085" r:id="rId51"/>
        </w:object>
      </w:r>
      <w:r w:rsidR="00630796">
        <w:t xml:space="preserve"> horizontally to the right</w:t>
      </w:r>
    </w:p>
    <w:p w14:paraId="7B181137" w14:textId="77777777" w:rsidR="00630796" w:rsidRDefault="00630796" w:rsidP="00630796">
      <w:pPr>
        <w:pStyle w:val="NLLL2COL"/>
      </w:pPr>
      <w:r w:rsidRPr="00E006BF">
        <w:rPr>
          <w:rStyle w:val="NLLLNUM"/>
        </w:rPr>
        <w:t>C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7B181266" wp14:editId="7B181267">
            <wp:extent cx="142875" cy="329565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AF1449">
        <w:rPr>
          <w:position w:val="-20"/>
        </w:rPr>
        <w:object w:dxaOrig="220" w:dyaOrig="520" w14:anchorId="7B181268">
          <v:shape id="_x0000_i1041" type="#_x0000_t75" style="width:11.65pt;height:26.75pt" o:ole="">
            <v:imagedata r:id="rId53" o:title=""/>
          </v:shape>
          <o:OLEObject Type="Embed" ProgID="Equation.DSMT4" ShapeID="_x0000_i1041" DrawAspect="Content" ObjectID="_1507554086" r:id="rId54"/>
        </w:object>
      </w:r>
      <w:r>
        <w:t xml:space="preserve"> horizontally to the left</w:t>
      </w:r>
    </w:p>
    <w:p w14:paraId="7B181138" w14:textId="77777777" w:rsidR="00630796" w:rsidRDefault="00630796" w:rsidP="00630796">
      <w:pPr>
        <w:pStyle w:val="NLLL2COL"/>
      </w:pPr>
      <w:r w:rsidRPr="00E006BF">
        <w:rPr>
          <w:rStyle w:val="NLLLNUM"/>
        </w:rPr>
        <w:t>D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7B181269" wp14:editId="7B18126A">
            <wp:extent cx="142875" cy="329565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right</w:t>
      </w:r>
    </w:p>
    <w:p w14:paraId="7B181139" w14:textId="77777777" w:rsidR="00630796" w:rsidRDefault="00630796" w:rsidP="00630796">
      <w:pPr>
        <w:pStyle w:val="NLLL2COL"/>
      </w:pPr>
      <w:r w:rsidRPr="00E006BF">
        <w:rPr>
          <w:rStyle w:val="NLLLNUM"/>
        </w:rPr>
        <w:t>E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7B18126B" wp14:editId="7B18126C">
            <wp:extent cx="142875" cy="32956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</w:t>
      </w:r>
      <w:r w:rsidRPr="00D32517">
        <w:rPr>
          <w:rStyle w:val="Minonmath0"/>
        </w:rPr>
        <w:t>π</w:t>
      </w:r>
      <w:r>
        <w:t xml:space="preserve"> horizontally to the left</w:t>
      </w:r>
    </w:p>
    <w:p w14:paraId="7B18113A" w14:textId="77777777" w:rsidR="00630796" w:rsidRDefault="00630796" w:rsidP="00630796">
      <w:pPr>
        <w:pStyle w:val="spaces0"/>
        <w:spacing w:before="180"/>
      </w:pPr>
    </w:p>
    <w:p w14:paraId="7B18113B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E006BF">
        <w:rPr>
          <w:rStyle w:val="NLLLNUM"/>
        </w:rPr>
        <w:t>[1 mark]</w:t>
      </w:r>
    </w:p>
    <w:p w14:paraId="7B18113C" w14:textId="77777777" w:rsidR="005E3319" w:rsidRDefault="005E3319" w:rsidP="005E3319">
      <w:pPr>
        <w:pStyle w:val="NL"/>
        <w:rPr>
          <w:rStyle w:val="NLLLNUM"/>
        </w:rPr>
      </w:pPr>
    </w:p>
    <w:p w14:paraId="7B18113D" w14:textId="77777777" w:rsidR="005E3319" w:rsidRDefault="005E3319" w:rsidP="005E3319">
      <w:pPr>
        <w:pStyle w:val="H2"/>
      </w:pPr>
    </w:p>
    <w:p w14:paraId="7B18113E" w14:textId="77777777" w:rsidR="005E3319" w:rsidRDefault="00481CBE" w:rsidP="005E3319">
      <w:pPr>
        <w:pStyle w:val="i-bodytextcentred"/>
      </w:pPr>
      <w:r>
        <w:lastRenderedPageBreak/>
        <w:t>4</w:t>
      </w:r>
      <w:r w:rsidR="005E3319">
        <w:t xml:space="preserve"> short answer questions </w:t>
      </w:r>
    </w:p>
    <w:p w14:paraId="7B18113F" w14:textId="77777777" w:rsidR="005E3319" w:rsidRDefault="00630796" w:rsidP="005E3319">
      <w:pPr>
        <w:pStyle w:val="i-bodytextcentred"/>
      </w:pPr>
      <w:r>
        <w:t>20</w:t>
      </w:r>
      <w:r w:rsidR="005E3319">
        <w:t xml:space="preserve"> marks</w:t>
      </w:r>
    </w:p>
    <w:p w14:paraId="7B181140" w14:textId="77777777" w:rsidR="005E3319" w:rsidRDefault="005E3319" w:rsidP="005E3319">
      <w:pPr>
        <w:pStyle w:val="i-bodytextcentred"/>
      </w:pPr>
      <w:r>
        <w:t>Show your working where appropriate.</w:t>
      </w:r>
    </w:p>
    <w:p w14:paraId="7B181141" w14:textId="77777777" w:rsidR="005E3319" w:rsidRDefault="002D23EA" w:rsidP="005E3319">
      <w:pPr>
        <w:pStyle w:val="NL"/>
      </w:pPr>
      <w:r>
        <w:rPr>
          <w:rStyle w:val="NLLLNUM"/>
        </w:rPr>
        <w:t xml:space="preserve">9 </w:t>
      </w:r>
      <w:r w:rsidR="005E3319">
        <w:rPr>
          <w:rStyle w:val="NLLLNUM"/>
        </w:rPr>
        <w:tab/>
      </w:r>
      <w:r w:rsidR="005E3319">
        <w:rPr>
          <w:rStyle w:val="i-listbold"/>
        </w:rPr>
        <w:t>T</w:t>
      </w:r>
      <w:r w:rsidR="005E3319">
        <w:rPr>
          <w:rStyle w:val="i-listsubscript"/>
        </w:rPr>
        <w:t>1</w:t>
      </w:r>
      <w:r w:rsidR="005E3319">
        <w:t xml:space="preserve"> is a reflection in the line through the origin with inclination </w:t>
      </w:r>
      <w:r w:rsidR="005E3319" w:rsidRPr="00AF1449">
        <w:rPr>
          <w:position w:val="-22"/>
        </w:rPr>
        <w:object w:dxaOrig="220" w:dyaOrig="540" w14:anchorId="7B18126D">
          <v:shape id="_x0000_i1042" type="#_x0000_t75" style="width:11.65pt;height:27.15pt" o:ole="">
            <v:imagedata r:id="rId57" o:title=""/>
          </v:shape>
          <o:OLEObject Type="Embed" ProgID="Equation.3" ShapeID="_x0000_i1042" DrawAspect="Content" ObjectID="_1507554087" r:id="rId58"/>
        </w:object>
      </w:r>
      <w:r w:rsidR="005E3319">
        <w:t>.</w:t>
      </w:r>
    </w:p>
    <w:p w14:paraId="7B181142" w14:textId="77777777" w:rsidR="005E3319" w:rsidRDefault="005E3319" w:rsidP="005E3319">
      <w:pPr>
        <w:pStyle w:val="NL"/>
        <w:spacing w:before="0"/>
      </w:pPr>
      <w:r>
        <w:tab/>
      </w:r>
      <w:r>
        <w:tab/>
      </w:r>
      <w:r>
        <w:rPr>
          <w:rStyle w:val="i-listbold"/>
        </w:rPr>
        <w:t>T</w:t>
      </w:r>
      <w:r>
        <w:rPr>
          <w:rStyle w:val="i-listsubscript"/>
        </w:rPr>
        <w:t>2</w:t>
      </w:r>
      <w:r>
        <w:t xml:space="preserve"> is a reflection in the line through the origin with inclination </w:t>
      </w:r>
      <w:r w:rsidRPr="00AF1449">
        <w:rPr>
          <w:position w:val="-22"/>
        </w:rPr>
        <w:object w:dxaOrig="220" w:dyaOrig="540" w14:anchorId="7B18126E">
          <v:shape id="_x0000_i1043" type="#_x0000_t75" style="width:11.65pt;height:27.15pt" o:ole="">
            <v:imagedata r:id="rId59" o:title=""/>
          </v:shape>
          <o:OLEObject Type="Embed" ProgID="Equation.3" ShapeID="_x0000_i1043" DrawAspect="Content" ObjectID="_1507554088" r:id="rId60"/>
        </w:object>
      </w:r>
      <w:r>
        <w:t>.</w:t>
      </w:r>
    </w:p>
    <w:p w14:paraId="7B181143" w14:textId="77777777" w:rsidR="00EA3A23" w:rsidRDefault="005E0C3B" w:rsidP="005E3319">
      <w:pPr>
        <w:pStyle w:val="NLLL2COL"/>
      </w:pP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10464" behindDoc="0" locked="0" layoutInCell="1" allowOverlap="1" wp14:anchorId="7B18126F" wp14:editId="7B181270">
            <wp:simplePos x="0" y="0"/>
            <wp:positionH relativeFrom="column">
              <wp:posOffset>1365462</wp:posOffset>
            </wp:positionH>
            <wp:positionV relativeFrom="paragraph">
              <wp:posOffset>243417</wp:posOffset>
            </wp:positionV>
            <wp:extent cx="160772" cy="147955"/>
            <wp:effectExtent l="0" t="0" r="0" b="444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08416" behindDoc="0" locked="0" layoutInCell="1" allowOverlap="1" wp14:anchorId="7B181271" wp14:editId="7B181272">
            <wp:simplePos x="0" y="0"/>
            <wp:positionH relativeFrom="column">
              <wp:posOffset>2324100</wp:posOffset>
            </wp:positionH>
            <wp:positionV relativeFrom="paragraph">
              <wp:posOffset>206272</wp:posOffset>
            </wp:positionV>
            <wp:extent cx="160772" cy="147955"/>
            <wp:effectExtent l="0" t="0" r="0" b="444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319" w:rsidRPr="00DF4BF6">
        <w:rPr>
          <w:rStyle w:val="NLLLNUM"/>
        </w:rPr>
        <w:t>a</w:t>
      </w:r>
      <w:r w:rsidR="005E3319">
        <w:tab/>
      </w:r>
      <w:r w:rsidR="00EA3A23">
        <w:t xml:space="preserve">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A23" w:rsidRPr="001935D0" w14:paraId="7B181145" w14:textId="77777777" w:rsidTr="005E0C3B">
        <w:trPr>
          <w:trHeight w:val="302"/>
        </w:trPr>
        <w:tc>
          <w:tcPr>
            <w:tcW w:w="9354" w:type="dxa"/>
          </w:tcPr>
          <w:p w14:paraId="7B181144" w14:textId="77777777" w:rsidR="00EA3A23" w:rsidRPr="001935D0" w:rsidRDefault="00BE4AE5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B181273" wp14:editId="7B181274">
                  <wp:extent cx="2294467" cy="80429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095" cy="81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81146" w14:textId="77777777" w:rsidR="00EA3A23" w:rsidRDefault="00EA3A23" w:rsidP="005E3319">
      <w:pPr>
        <w:pStyle w:val="NLLL2COL"/>
      </w:pPr>
    </w:p>
    <w:p w14:paraId="7B181147" w14:textId="77777777" w:rsidR="00EA3A23" w:rsidRDefault="005E0C3B" w:rsidP="00EA3A23">
      <w:pPr>
        <w:pStyle w:val="NLLL2COL"/>
      </w:pP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14560" behindDoc="0" locked="0" layoutInCell="1" allowOverlap="1" wp14:anchorId="7B181275" wp14:editId="7B181276">
            <wp:simplePos x="0" y="0"/>
            <wp:positionH relativeFrom="column">
              <wp:posOffset>2347807</wp:posOffset>
            </wp:positionH>
            <wp:positionV relativeFrom="paragraph">
              <wp:posOffset>192405</wp:posOffset>
            </wp:positionV>
            <wp:extent cx="160772" cy="147955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12512" behindDoc="0" locked="0" layoutInCell="1" allowOverlap="1" wp14:anchorId="7B181277" wp14:editId="7B181278">
            <wp:simplePos x="0" y="0"/>
            <wp:positionH relativeFrom="column">
              <wp:posOffset>1272117</wp:posOffset>
            </wp:positionH>
            <wp:positionV relativeFrom="paragraph">
              <wp:posOffset>192828</wp:posOffset>
            </wp:positionV>
            <wp:extent cx="160772" cy="147955"/>
            <wp:effectExtent l="0" t="0" r="0" b="444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A23">
        <w:rPr>
          <w:rStyle w:val="NLLLNUM"/>
        </w:rPr>
        <w:t>b</w:t>
      </w:r>
      <w:r w:rsidR="00EA3A23">
        <w:tab/>
        <w:t xml:space="preserve">Find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A23" w:rsidRPr="001935D0" w14:paraId="7B181149" w14:textId="77777777" w:rsidTr="005E0C3B">
        <w:trPr>
          <w:trHeight w:val="302"/>
        </w:trPr>
        <w:tc>
          <w:tcPr>
            <w:tcW w:w="9354" w:type="dxa"/>
          </w:tcPr>
          <w:p w14:paraId="7B181148" w14:textId="77777777" w:rsidR="00EA3A23" w:rsidRPr="001935D0" w:rsidRDefault="00BE4AE5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B181279" wp14:editId="7B18127A">
                  <wp:extent cx="2294255" cy="795139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173" cy="80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8114A" w14:textId="77777777" w:rsidR="00EA3A23" w:rsidRDefault="00EA3A23" w:rsidP="005E3319">
      <w:pPr>
        <w:pStyle w:val="NLLL2COL"/>
      </w:pPr>
    </w:p>
    <w:p w14:paraId="7B18114B" w14:textId="77777777" w:rsidR="005E3319" w:rsidRDefault="00EA3A23" w:rsidP="005E3319">
      <w:pPr>
        <w:pStyle w:val="NLLL2COL"/>
      </w:pPr>
      <w:r>
        <w:rPr>
          <w:rStyle w:val="NLLLNUM"/>
        </w:rPr>
        <w:t>c</w:t>
      </w:r>
      <w:r>
        <w:t xml:space="preserve">    </w:t>
      </w:r>
      <w:r w:rsidR="005E3319">
        <w:t xml:space="preserve">Express the transformation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 xml:space="preserve">1 </w:t>
      </w:r>
      <w:r w:rsidR="005E3319" w:rsidRPr="00F418C7">
        <w:rPr>
          <w:rStyle w:val="Minonmath0"/>
          <w:sz w:val="14"/>
          <w:szCs w:val="14"/>
        </w:rPr>
        <w:object w:dxaOrig="160" w:dyaOrig="180" w14:anchorId="7B18127B">
          <v:shape id="_x0000_i1044" type="#_x0000_t75" style="width:8.2pt;height:8.6pt" o:ole="">
            <v:imagedata r:id="rId64" o:title=""/>
          </v:shape>
          <o:OLEObject Type="Embed" ProgID="Equation.DSMT4" ShapeID="_x0000_i1044" DrawAspect="Content" ObjectID="_1507554089" r:id="rId65"/>
        </w:object>
      </w:r>
      <w:r w:rsidR="005E3319">
        <w:rPr>
          <w:rStyle w:val="i-listsubscript"/>
        </w:rPr>
        <w:t xml:space="preserve">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2</w:t>
      </w:r>
      <w:r w:rsidR="005E3319">
        <w:t xml:space="preserve"> as a matrix.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F47F1" w:rsidRPr="001935D0" w14:paraId="7B18114D" w14:textId="77777777" w:rsidTr="00D07B1D">
        <w:trPr>
          <w:trHeight w:val="302"/>
        </w:trPr>
        <w:tc>
          <w:tcPr>
            <w:tcW w:w="9354" w:type="dxa"/>
          </w:tcPr>
          <w:p w14:paraId="7B18114C" w14:textId="77777777" w:rsidR="00DF47F1" w:rsidRPr="001935D0" w:rsidRDefault="004D13C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B18127C" wp14:editId="7B18127D">
                  <wp:simplePos x="0" y="0"/>
                  <wp:positionH relativeFrom="column">
                    <wp:posOffset>3690832</wp:posOffset>
                  </wp:positionH>
                  <wp:positionV relativeFrom="paragraph">
                    <wp:posOffset>294217</wp:posOffset>
                  </wp:positionV>
                  <wp:extent cx="160772" cy="147955"/>
                  <wp:effectExtent l="0" t="0" r="0" b="4445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7B1D">
              <w:rPr>
                <w:noProof/>
              </w:rPr>
              <w:drawing>
                <wp:inline distT="0" distB="0" distL="0" distR="0" wp14:anchorId="7B18127E" wp14:editId="7B18127F">
                  <wp:extent cx="2692770" cy="8043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95" cy="81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7F1" w:rsidRPr="001935D0" w14:paraId="7B18114F" w14:textId="77777777" w:rsidTr="00D07B1D">
        <w:trPr>
          <w:trHeight w:val="302"/>
        </w:trPr>
        <w:tc>
          <w:tcPr>
            <w:tcW w:w="9354" w:type="dxa"/>
          </w:tcPr>
          <w:p w14:paraId="7B18114E" w14:textId="77777777" w:rsidR="00DF47F1" w:rsidRPr="001935D0" w:rsidRDefault="0042663C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7B181280" wp14:editId="7B181281">
                  <wp:simplePos x="0" y="0"/>
                  <wp:positionH relativeFrom="column">
                    <wp:posOffset>4208194</wp:posOffset>
                  </wp:positionH>
                  <wp:positionV relativeFrom="paragraph">
                    <wp:posOffset>698682</wp:posOffset>
                  </wp:positionV>
                  <wp:extent cx="160772" cy="147955"/>
                  <wp:effectExtent l="0" t="0" r="0" b="4445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47F1" w:rsidRPr="001935D0" w14:paraId="7B181151" w14:textId="77777777" w:rsidTr="00D07B1D">
        <w:trPr>
          <w:trHeight w:val="302"/>
        </w:trPr>
        <w:tc>
          <w:tcPr>
            <w:tcW w:w="9354" w:type="dxa"/>
          </w:tcPr>
          <w:p w14:paraId="7B181150" w14:textId="77777777" w:rsidR="00DF47F1" w:rsidRPr="001935D0" w:rsidRDefault="008A55D1" w:rsidP="0042663C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3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Cs w:val="36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Cs w:val="36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Cs w:val="36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3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Cs w:val="36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Cs w:val="3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3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36"/>
                                </w:rPr>
                                <m:t>4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</w:tr>
      <w:tr w:rsidR="00DF47F1" w:rsidRPr="001935D0" w14:paraId="7B181153" w14:textId="77777777" w:rsidTr="00D07B1D">
        <w:trPr>
          <w:trHeight w:val="302"/>
        </w:trPr>
        <w:tc>
          <w:tcPr>
            <w:tcW w:w="9354" w:type="dxa"/>
          </w:tcPr>
          <w:p w14:paraId="7B181152" w14:textId="77777777" w:rsidR="00DF47F1" w:rsidRPr="001935D0" w:rsidRDefault="00DF47F1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54" w14:textId="77777777"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14:paraId="7B181155" w14:textId="77777777" w:rsidR="005E3319" w:rsidRDefault="00EA3A23" w:rsidP="005E3319">
      <w:pPr>
        <w:pStyle w:val="NLLL2COL"/>
      </w:pPr>
      <w:r>
        <w:rPr>
          <w:rStyle w:val="NLLLNUM"/>
        </w:rPr>
        <w:t>d</w:t>
      </w:r>
      <w:r w:rsidR="005E3319" w:rsidRPr="00DF4BF6">
        <w:rPr>
          <w:rStyle w:val="NLLLNUM"/>
        </w:rPr>
        <w:tab/>
      </w:r>
      <w:r w:rsidR="005E3319">
        <w:t xml:space="preserve">What kind of transformation is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1</w:t>
      </w:r>
      <w:r w:rsidR="005E3319" w:rsidRPr="00E56E0A">
        <w:rPr>
          <w:rStyle w:val="i-listsubscript"/>
          <w:position w:val="6"/>
          <w:sz w:val="14"/>
          <w:szCs w:val="14"/>
        </w:rPr>
        <w:t xml:space="preserve"> </w:t>
      </w:r>
      <w:r w:rsidR="005E3319" w:rsidRPr="00F418C7">
        <w:rPr>
          <w:rStyle w:val="Minonmath0"/>
          <w:sz w:val="14"/>
          <w:szCs w:val="14"/>
        </w:rPr>
        <w:object w:dxaOrig="160" w:dyaOrig="180" w14:anchorId="7B181282">
          <v:shape id="_x0000_i1045" type="#_x0000_t75" style="width:8.2pt;height:8.6pt" o:ole="">
            <v:imagedata r:id="rId67" o:title=""/>
          </v:shape>
          <o:OLEObject Type="Embed" ProgID="Equation.DSMT4" ShapeID="_x0000_i1045" DrawAspect="Content" ObjectID="_1507554090" r:id="rId68"/>
        </w:object>
      </w:r>
      <w:r w:rsidR="005E3319">
        <w:rPr>
          <w:rStyle w:val="i-listsubscript"/>
        </w:rPr>
        <w:t xml:space="preserve"> </w:t>
      </w:r>
      <w:r w:rsidR="005E3319">
        <w:rPr>
          <w:rStyle w:val="i-listbold"/>
        </w:rPr>
        <w:t>T</w:t>
      </w:r>
      <w:r w:rsidR="005E3319">
        <w:rPr>
          <w:rStyle w:val="i-listsubscript"/>
        </w:rPr>
        <w:t>2</w:t>
      </w:r>
      <w:r w:rsidR="005E3319">
        <w:t xml:space="preserve">?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949CD" w:rsidRPr="001935D0" w14:paraId="7B181157" w14:textId="77777777" w:rsidTr="001949CD">
        <w:trPr>
          <w:trHeight w:val="302"/>
        </w:trPr>
        <w:tc>
          <w:tcPr>
            <w:tcW w:w="9354" w:type="dxa"/>
          </w:tcPr>
          <w:p w14:paraId="7B181156" w14:textId="77777777" w:rsidR="001949CD" w:rsidRPr="001935D0" w:rsidRDefault="002A0C4C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7B181283" wp14:editId="7B181284">
                  <wp:simplePos x="0" y="0"/>
                  <wp:positionH relativeFrom="column">
                    <wp:posOffset>2076463</wp:posOffset>
                  </wp:positionH>
                  <wp:positionV relativeFrom="paragraph">
                    <wp:posOffset>273925</wp:posOffset>
                  </wp:positionV>
                  <wp:extent cx="160772" cy="147955"/>
                  <wp:effectExtent l="0" t="0" r="0" b="4445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95456" behindDoc="0" locked="0" layoutInCell="1" allowOverlap="1" wp14:anchorId="7B181285" wp14:editId="7B181286">
                  <wp:simplePos x="0" y="0"/>
                  <wp:positionH relativeFrom="column">
                    <wp:posOffset>939343</wp:posOffset>
                  </wp:positionH>
                  <wp:positionV relativeFrom="paragraph">
                    <wp:posOffset>245528</wp:posOffset>
                  </wp:positionV>
                  <wp:extent cx="160772" cy="147955"/>
                  <wp:effectExtent l="0" t="0" r="0" b="444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07B1D">
              <w:rPr>
                <w:noProof/>
              </w:rPr>
              <w:drawing>
                <wp:inline distT="0" distB="0" distL="0" distR="0" wp14:anchorId="7B181287" wp14:editId="7B181288">
                  <wp:extent cx="2163989" cy="33020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722" cy="33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9CD" w:rsidRPr="001935D0" w14:paraId="7B181159" w14:textId="77777777" w:rsidTr="001949CD">
        <w:trPr>
          <w:trHeight w:val="302"/>
        </w:trPr>
        <w:tc>
          <w:tcPr>
            <w:tcW w:w="9354" w:type="dxa"/>
          </w:tcPr>
          <w:p w14:paraId="7B181158" w14:textId="77777777" w:rsidR="001949CD" w:rsidRPr="001935D0" w:rsidRDefault="001949CD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5A" w14:textId="77777777"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14:paraId="7B18115B" w14:textId="77777777" w:rsidR="005E3319" w:rsidRPr="005E3319" w:rsidRDefault="005E3319" w:rsidP="005E3319">
      <w:pPr>
        <w:pStyle w:val="spaces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14:paraId="7B18115C" w14:textId="77777777" w:rsidR="005E3319" w:rsidRPr="00DF4BF6" w:rsidRDefault="005E3319" w:rsidP="005E3319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EA3A23">
        <w:rPr>
          <w:rStyle w:val="NLLLNUM"/>
        </w:rPr>
        <w:t xml:space="preserve">2,2,2,2:  </w:t>
      </w:r>
      <w:r w:rsidRPr="00DF4BF6">
        <w:rPr>
          <w:rStyle w:val="NLLLNUM"/>
        </w:rPr>
        <w:t>8 marks]</w:t>
      </w:r>
    </w:p>
    <w:p w14:paraId="7B18115D" w14:textId="77777777" w:rsidR="005E3319" w:rsidRDefault="005E3319" w:rsidP="005E3319">
      <w:pPr>
        <w:pStyle w:val="i-bodytextcentred"/>
      </w:pPr>
    </w:p>
    <w:p w14:paraId="7B18115E" w14:textId="77777777" w:rsidR="005E3319" w:rsidRDefault="005E3319" w:rsidP="00014455">
      <w:pPr>
        <w:pStyle w:val="H2"/>
      </w:pPr>
      <w:r>
        <w:br w:type="page"/>
      </w:r>
    </w:p>
    <w:p w14:paraId="7B18115F" w14:textId="77777777" w:rsidR="005E3319" w:rsidRDefault="005E3319" w:rsidP="005E3319">
      <w:pPr>
        <w:pStyle w:val="i-bodytextcentred"/>
        <w:spacing w:after="120"/>
      </w:pPr>
    </w:p>
    <w:p w14:paraId="7B181160" w14:textId="77777777" w:rsidR="00E43E56" w:rsidRDefault="002D23EA" w:rsidP="005E3319">
      <w:pPr>
        <w:pStyle w:val="NL"/>
      </w:pPr>
      <w:r>
        <w:rPr>
          <w:rStyle w:val="NLLLNUM"/>
        </w:rPr>
        <w:t>10</w:t>
      </w:r>
      <w:r w:rsidR="00014455">
        <w:rPr>
          <w:rStyle w:val="NLLLNUM"/>
        </w:rPr>
        <w:t xml:space="preserve">    </w:t>
      </w:r>
      <w:r w:rsidR="00E43E56">
        <w:t>The transformation T is represented by the matrix</w:t>
      </w:r>
      <w:r w:rsidR="00014455"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</w:p>
    <w:p w14:paraId="7B181161" w14:textId="77777777" w:rsidR="00014455" w:rsidRDefault="00E43E56" w:rsidP="00E43E56">
      <w:pPr>
        <w:pStyle w:val="NL"/>
        <w:numPr>
          <w:ilvl w:val="0"/>
          <w:numId w:val="40"/>
        </w:numPr>
      </w:pPr>
      <w:r>
        <w:t>Describe in words the transformation T.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14:paraId="7B181163" w14:textId="77777777" w:rsidTr="005E0C3B">
        <w:trPr>
          <w:trHeight w:val="302"/>
        </w:trPr>
        <w:tc>
          <w:tcPr>
            <w:tcW w:w="9354" w:type="dxa"/>
          </w:tcPr>
          <w:p w14:paraId="7B181162" w14:textId="77777777" w:rsidR="00E43E56" w:rsidRPr="001935D0" w:rsidRDefault="004D13C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7B181289" wp14:editId="7B18128A">
                  <wp:simplePos x="0" y="0"/>
                  <wp:positionH relativeFrom="column">
                    <wp:posOffset>2818765</wp:posOffset>
                  </wp:positionH>
                  <wp:positionV relativeFrom="paragraph">
                    <wp:posOffset>56515</wp:posOffset>
                  </wp:positionV>
                  <wp:extent cx="160772" cy="147955"/>
                  <wp:effectExtent l="0" t="0" r="0" b="4445"/>
                  <wp:wrapNone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692C" w:rsidRPr="00A5692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Reflection across the x-axis</w:t>
            </w:r>
          </w:p>
        </w:tc>
      </w:tr>
      <w:tr w:rsidR="00E43E56" w:rsidRPr="001935D0" w14:paraId="7B181165" w14:textId="77777777" w:rsidTr="005E0C3B">
        <w:trPr>
          <w:trHeight w:val="302"/>
        </w:trPr>
        <w:tc>
          <w:tcPr>
            <w:tcW w:w="9354" w:type="dxa"/>
          </w:tcPr>
          <w:p w14:paraId="7B181164" w14:textId="77777777" w:rsidR="00E43E56" w:rsidRPr="001935D0" w:rsidRDefault="00E43E56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66" w14:textId="77777777" w:rsidR="00014455" w:rsidRDefault="00E43E56" w:rsidP="00E43E56">
      <w:pPr>
        <w:pStyle w:val="NL"/>
        <w:numPr>
          <w:ilvl w:val="0"/>
          <w:numId w:val="40"/>
        </w:numPr>
      </w:pPr>
      <w:r>
        <w:t>The transformation T is applied to the line with equation</w:t>
      </w:r>
      <w:r w:rsidR="008C7A1F">
        <w:t xml:space="preserve"> </w:t>
      </w:r>
      <w:r>
        <w:t xml:space="preserve"> </w:t>
      </w:r>
      <m:oMath>
        <m:r>
          <w:rPr>
            <w:rFonts w:ascii="Cambria Math" w:hAnsi="Cambria Math"/>
          </w:rPr>
          <m:t>y=x</m:t>
        </m:r>
      </m:oMath>
      <w:r>
        <w:t>.  Find the equation of the resulting line.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14:paraId="7B181168" w14:textId="77777777" w:rsidTr="005E0C3B">
        <w:trPr>
          <w:trHeight w:val="302"/>
        </w:trPr>
        <w:tc>
          <w:tcPr>
            <w:tcW w:w="9354" w:type="dxa"/>
          </w:tcPr>
          <w:p w14:paraId="7B181167" w14:textId="77777777" w:rsidR="00E43E56" w:rsidRPr="00A5692C" w:rsidRDefault="004D13CF" w:rsidP="005E0C3B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B18128B" wp14:editId="7B18128C">
                  <wp:simplePos x="0" y="0"/>
                  <wp:positionH relativeFrom="column">
                    <wp:posOffset>1387051</wp:posOffset>
                  </wp:positionH>
                  <wp:positionV relativeFrom="paragraph">
                    <wp:posOffset>81915</wp:posOffset>
                  </wp:positionV>
                  <wp:extent cx="160655" cy="147955"/>
                  <wp:effectExtent l="0" t="0" r="0" b="4445"/>
                  <wp:wrapNone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692C" w:rsidRPr="00A5692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y = - x</w:t>
            </w:r>
          </w:p>
        </w:tc>
      </w:tr>
      <w:tr w:rsidR="00E43E56" w:rsidRPr="001935D0" w14:paraId="7B18116A" w14:textId="77777777" w:rsidTr="005E0C3B">
        <w:trPr>
          <w:trHeight w:val="302"/>
        </w:trPr>
        <w:tc>
          <w:tcPr>
            <w:tcW w:w="9354" w:type="dxa"/>
          </w:tcPr>
          <w:p w14:paraId="7B181169" w14:textId="77777777" w:rsidR="00E43E56" w:rsidRPr="001935D0" w:rsidRDefault="00E43E56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6B" w14:textId="77777777" w:rsidR="00014455" w:rsidRDefault="00E43E56" w:rsidP="00E43E56">
      <w:pPr>
        <w:pStyle w:val="NL"/>
        <w:numPr>
          <w:ilvl w:val="0"/>
          <w:numId w:val="40"/>
        </w:numPr>
      </w:pPr>
      <w:r>
        <w:t xml:space="preserve">The point A is mapped to the point with coordinates (k, k + 1) under transformation T.  Find the coordinates of the point A. 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3E56" w:rsidRPr="001935D0" w14:paraId="7B18116D" w14:textId="77777777" w:rsidTr="005E0C3B">
        <w:trPr>
          <w:trHeight w:val="302"/>
        </w:trPr>
        <w:tc>
          <w:tcPr>
            <w:tcW w:w="9354" w:type="dxa"/>
          </w:tcPr>
          <w:p w14:paraId="7B18116C" w14:textId="77777777" w:rsidR="00E43E56" w:rsidRPr="00A5692C" w:rsidRDefault="004D13CF" w:rsidP="005E0C3B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7B18128D" wp14:editId="7B18128E">
                  <wp:simplePos x="0" y="0"/>
                  <wp:positionH relativeFrom="column">
                    <wp:posOffset>1616499</wp:posOffset>
                  </wp:positionH>
                  <wp:positionV relativeFrom="paragraph">
                    <wp:posOffset>73448</wp:posOffset>
                  </wp:positionV>
                  <wp:extent cx="160772" cy="147955"/>
                  <wp:effectExtent l="0" t="0" r="0" b="4445"/>
                  <wp:wrapNone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692C" w:rsidRPr="00A5692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(k, -k-1)</w:t>
            </w:r>
          </w:p>
        </w:tc>
      </w:tr>
      <w:tr w:rsidR="00E43E56" w:rsidRPr="001935D0" w14:paraId="7B18116F" w14:textId="77777777" w:rsidTr="005E0C3B">
        <w:trPr>
          <w:trHeight w:val="302"/>
        </w:trPr>
        <w:tc>
          <w:tcPr>
            <w:tcW w:w="9354" w:type="dxa"/>
          </w:tcPr>
          <w:p w14:paraId="7B18116E" w14:textId="77777777" w:rsidR="00E43E56" w:rsidRPr="001935D0" w:rsidRDefault="00E43E56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70" w14:textId="77777777" w:rsidR="002D23EA" w:rsidRDefault="002D23EA" w:rsidP="002D23EA">
      <w:pPr>
        <w:pStyle w:val="NL"/>
        <w:numPr>
          <w:ilvl w:val="0"/>
          <w:numId w:val="40"/>
        </w:numPr>
      </w:pPr>
      <w:r>
        <w:t>What is the transformation matrix for dilation of factor 3 in the x-direction?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2D23EA" w:rsidRPr="001935D0" w14:paraId="7B181172" w14:textId="77777777" w:rsidTr="005E0C3B">
        <w:trPr>
          <w:trHeight w:val="302"/>
        </w:trPr>
        <w:tc>
          <w:tcPr>
            <w:tcW w:w="9354" w:type="dxa"/>
          </w:tcPr>
          <w:p w14:paraId="7B181171" w14:textId="77777777" w:rsidR="002D23EA" w:rsidRPr="001935D0" w:rsidRDefault="004D13CF" w:rsidP="00A5692C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32992" behindDoc="0" locked="0" layoutInCell="1" allowOverlap="1" wp14:anchorId="7B18128F" wp14:editId="7B181290">
                  <wp:simplePos x="0" y="0"/>
                  <wp:positionH relativeFrom="column">
                    <wp:posOffset>1946698</wp:posOffset>
                  </wp:positionH>
                  <wp:positionV relativeFrom="paragraph">
                    <wp:posOffset>73449</wp:posOffset>
                  </wp:positionV>
                  <wp:extent cx="160772" cy="147955"/>
                  <wp:effectExtent l="0" t="0" r="0" b="4445"/>
                  <wp:wrapNone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5692C" w:rsidRPr="00A5692C">
              <w:rPr>
                <w:color w:val="FF0000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</w:tr>
      <w:tr w:rsidR="002D23EA" w:rsidRPr="001935D0" w14:paraId="7B181174" w14:textId="77777777" w:rsidTr="005E0C3B">
        <w:trPr>
          <w:trHeight w:val="302"/>
        </w:trPr>
        <w:tc>
          <w:tcPr>
            <w:tcW w:w="9354" w:type="dxa"/>
          </w:tcPr>
          <w:p w14:paraId="7B181173" w14:textId="77777777" w:rsidR="002D23EA" w:rsidRPr="001935D0" w:rsidRDefault="002D23EA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75" w14:textId="77777777" w:rsidR="002D23EA" w:rsidRDefault="002D23EA" w:rsidP="002D23EA">
      <w:pPr>
        <w:pStyle w:val="NL"/>
        <w:ind w:left="768" w:firstLine="0"/>
      </w:pPr>
    </w:p>
    <w:p w14:paraId="7B181176" w14:textId="77777777" w:rsidR="00014455" w:rsidRPr="00DF4BF6" w:rsidRDefault="00014455" w:rsidP="00014455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2D23EA">
        <w:rPr>
          <w:rStyle w:val="NLLLNUM"/>
        </w:rPr>
        <w:t>4</w:t>
      </w:r>
      <w:r w:rsidR="00630796">
        <w:rPr>
          <w:rStyle w:val="NLLLNUM"/>
        </w:rPr>
        <w:t xml:space="preserve"> </w:t>
      </w:r>
      <w:r w:rsidRPr="00DF4BF6">
        <w:rPr>
          <w:rStyle w:val="NLLLNUM"/>
        </w:rPr>
        <w:t>marks]</w:t>
      </w:r>
    </w:p>
    <w:p w14:paraId="7B181177" w14:textId="77777777" w:rsidR="005E3319" w:rsidRDefault="002D23EA" w:rsidP="005E3319">
      <w:pPr>
        <w:pStyle w:val="NL"/>
      </w:pPr>
      <w:r>
        <w:rPr>
          <w:rStyle w:val="NLLLNUM"/>
        </w:rPr>
        <w:t>11</w:t>
      </w:r>
      <w:r w:rsidR="00014455">
        <w:rPr>
          <w:rStyle w:val="NLLLNUM"/>
        </w:rPr>
        <w:t xml:space="preserve"> </w:t>
      </w:r>
      <w:r w:rsidR="005E3319" w:rsidRPr="00E006BF">
        <w:rPr>
          <w:rStyle w:val="NLLLNUM"/>
        </w:rPr>
        <w:tab/>
      </w:r>
      <w:r w:rsidR="005E3319">
        <w:t xml:space="preserve">For </w:t>
      </w:r>
      <w:r>
        <w:t>the</w:t>
      </w:r>
      <w:r w:rsidR="005E3319">
        <w:t xml:space="preserve"> function below, answer the following questions for 0 </w:t>
      </w:r>
      <w:r w:rsidR="005E3319" w:rsidRPr="007D1D02">
        <w:rPr>
          <w:rStyle w:val="Minonmath0"/>
        </w:rPr>
        <w:t>≤</w:t>
      </w:r>
      <w:r w:rsidR="005E3319">
        <w:t xml:space="preserve"> </w:t>
      </w:r>
      <w:r w:rsidR="005E3319" w:rsidRPr="00295B76">
        <w:rPr>
          <w:rStyle w:val="i-listitalic"/>
        </w:rPr>
        <w:t>x</w:t>
      </w:r>
      <w:r w:rsidR="005E3319">
        <w:t xml:space="preserve"> </w:t>
      </w:r>
      <w:r w:rsidR="005E3319" w:rsidRPr="007D1D02">
        <w:rPr>
          <w:rStyle w:val="Minonmath0"/>
        </w:rPr>
        <w:t>≤</w:t>
      </w:r>
      <w:r w:rsidR="005E3319">
        <w:t xml:space="preserve"> 2</w:t>
      </w:r>
      <w:r w:rsidR="005E3319" w:rsidRPr="00012448">
        <w:rPr>
          <w:rStyle w:val="Minonmath0"/>
        </w:rPr>
        <w:t xml:space="preserve"> </w:t>
      </w:r>
      <w:r w:rsidR="005E3319" w:rsidRPr="00D32517">
        <w:rPr>
          <w:rStyle w:val="Minonmath0"/>
        </w:rPr>
        <w:t>π</w:t>
      </w:r>
      <w:r w:rsidR="005E3319"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921"/>
        <w:gridCol w:w="1752"/>
        <w:gridCol w:w="1752"/>
        <w:gridCol w:w="1749"/>
        <w:gridCol w:w="1749"/>
      </w:tblGrid>
      <w:tr w:rsidR="001949CD" w14:paraId="7B18117D" w14:textId="77777777" w:rsidTr="001949CD">
        <w:tc>
          <w:tcPr>
            <w:tcW w:w="1921" w:type="dxa"/>
          </w:tcPr>
          <w:p w14:paraId="7B181178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</w:p>
        </w:tc>
        <w:tc>
          <w:tcPr>
            <w:tcW w:w="1752" w:type="dxa"/>
          </w:tcPr>
          <w:p w14:paraId="7B181179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>What is the maximum value?</w:t>
            </w:r>
          </w:p>
        </w:tc>
        <w:tc>
          <w:tcPr>
            <w:tcW w:w="1752" w:type="dxa"/>
          </w:tcPr>
          <w:p w14:paraId="7B18117A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 xml:space="preserve">For what value(s) of </w:t>
            </w:r>
            <w:r>
              <w:rPr>
                <w:rStyle w:val="i-listitalic"/>
              </w:rPr>
              <w:t>x</w:t>
            </w:r>
            <w:r>
              <w:t xml:space="preserve"> does the maximum occur?</w:t>
            </w:r>
          </w:p>
        </w:tc>
        <w:tc>
          <w:tcPr>
            <w:tcW w:w="1749" w:type="dxa"/>
          </w:tcPr>
          <w:p w14:paraId="7B18117B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>What is the minimum value?</w:t>
            </w:r>
          </w:p>
        </w:tc>
        <w:tc>
          <w:tcPr>
            <w:tcW w:w="1749" w:type="dxa"/>
          </w:tcPr>
          <w:p w14:paraId="7B18117C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t xml:space="preserve">For what value(s) of </w:t>
            </w:r>
            <w:r>
              <w:rPr>
                <w:rStyle w:val="i-listitalic"/>
              </w:rPr>
              <w:t>x</w:t>
            </w:r>
            <w:r>
              <w:t xml:space="preserve"> does the minimum occur?</w:t>
            </w:r>
          </w:p>
        </w:tc>
      </w:tr>
      <w:tr w:rsidR="001949CD" w14:paraId="7B181183" w14:textId="77777777" w:rsidTr="00A5692C">
        <w:trPr>
          <w:trHeight w:val="238"/>
        </w:trPr>
        <w:tc>
          <w:tcPr>
            <w:tcW w:w="1921" w:type="dxa"/>
            <w:tcBorders>
              <w:bottom w:val="single" w:sz="4" w:space="0" w:color="auto"/>
            </w:tcBorders>
          </w:tcPr>
          <w:p w14:paraId="7B18117E" w14:textId="77777777" w:rsidR="001949CD" w:rsidRDefault="001949CD" w:rsidP="005E3319">
            <w:pPr>
              <w:pStyle w:val="NLLL2COL"/>
              <w:ind w:left="0" w:firstLine="0"/>
              <w:rPr>
                <w:rStyle w:val="NLLLNUM"/>
              </w:rPr>
            </w:pPr>
            <w:r>
              <w:rPr>
                <w:rStyle w:val="i-listitalic"/>
              </w:rPr>
              <w:t>y</w:t>
            </w:r>
            <w:r>
              <w:t xml:space="preserve"> </w:t>
            </w:r>
            <w:r w:rsidRPr="0018085A">
              <w:rPr>
                <w:rStyle w:val="Minonmath0"/>
              </w:rPr>
              <w:t>=</w:t>
            </w:r>
            <w:r>
              <w:rPr>
                <w:rStyle w:val="MATH-1"/>
              </w:rPr>
              <w:t xml:space="preserve"> </w:t>
            </w:r>
            <w:r w:rsidRPr="0018085A">
              <w:rPr>
                <w:rStyle w:val="Minonmath0"/>
              </w:rPr>
              <w:t>–</w:t>
            </w:r>
            <w:r>
              <w:t xml:space="preserve">1 </w:t>
            </w:r>
            <w:r w:rsidRPr="0018085A">
              <w:rPr>
                <w:rStyle w:val="Minonmath0"/>
              </w:rPr>
              <w:t>–</w:t>
            </w:r>
            <w:r>
              <w:t xml:space="preserve"> 4 cos (</w:t>
            </w:r>
            <w:r>
              <w:rPr>
                <w:rStyle w:val="i-listitalic"/>
              </w:rPr>
              <w:t>x</w:t>
            </w:r>
            <w:r>
              <w:t xml:space="preserve"> </w:t>
            </w:r>
            <w:r w:rsidRPr="0018085A">
              <w:rPr>
                <w:rStyle w:val="Minonmath0"/>
              </w:rPr>
              <w:t>–</w:t>
            </w:r>
            <w:r>
              <w:t xml:space="preserve"> </w:t>
            </w:r>
            <w:r w:rsidRPr="00D32517">
              <w:rPr>
                <w:rStyle w:val="Minonmath0"/>
              </w:rPr>
              <w:t>π</w:t>
            </w:r>
            <w:r>
              <w:t>)</w:t>
            </w:r>
          </w:p>
        </w:tc>
        <w:tc>
          <w:tcPr>
            <w:tcW w:w="1752" w:type="dxa"/>
            <w:tcBorders>
              <w:bottom w:val="single" w:sz="4" w:space="0" w:color="auto"/>
            </w:tcBorders>
          </w:tcPr>
          <w:p w14:paraId="7B18117F" w14:textId="77777777" w:rsidR="001949CD" w:rsidRPr="00A5692C" w:rsidRDefault="00A5692C" w:rsidP="00A5692C">
            <w:pPr>
              <w:pStyle w:val="NLLL2COL"/>
              <w:ind w:left="0" w:firstLine="0"/>
              <w:jc w:val="center"/>
              <w:rPr>
                <w:rStyle w:val="NLLLNUM"/>
                <w:b w:val="0"/>
                <w:color w:val="FF0000"/>
              </w:rPr>
            </w:pPr>
            <w:r w:rsidRPr="00A5692C">
              <w:rPr>
                <w:rStyle w:val="NLLLNUM"/>
                <w:b w:val="0"/>
                <w:color w:val="FF0000"/>
              </w:rPr>
              <w:t>3</w:t>
            </w:r>
          </w:p>
        </w:tc>
        <w:tc>
          <w:tcPr>
            <w:tcW w:w="1752" w:type="dxa"/>
            <w:tcBorders>
              <w:bottom w:val="single" w:sz="4" w:space="0" w:color="auto"/>
            </w:tcBorders>
          </w:tcPr>
          <w:p w14:paraId="7B181180" w14:textId="77777777" w:rsidR="001949CD" w:rsidRPr="00A5692C" w:rsidRDefault="00A5692C" w:rsidP="00A5692C">
            <w:pPr>
              <w:pStyle w:val="NLLL2COL"/>
              <w:ind w:left="0" w:firstLine="0"/>
              <w:jc w:val="center"/>
              <w:rPr>
                <w:rStyle w:val="NLLLNUM"/>
                <w:b w:val="0"/>
                <w:color w:val="FF0000"/>
              </w:rPr>
            </w:pPr>
            <w:r w:rsidRPr="00A5692C">
              <w:rPr>
                <w:rStyle w:val="NLLLNUM"/>
                <w:b w:val="0"/>
                <w:color w:val="FF0000"/>
              </w:rPr>
              <w:t>0, 2</w:t>
            </w:r>
            <m:oMath>
              <m:r>
                <w:rPr>
                  <w:rStyle w:val="NLLLNUM"/>
                  <w:rFonts w:ascii="Cambria Math" w:hAnsi="Cambria Math"/>
                  <w:color w:val="FF0000"/>
                </w:rPr>
                <m:t>π</m:t>
              </m:r>
            </m:oMath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7B181181" w14:textId="77777777" w:rsidR="001949CD" w:rsidRPr="00A5692C" w:rsidRDefault="00A5692C" w:rsidP="00A5692C">
            <w:pPr>
              <w:pStyle w:val="NLLL2COL"/>
              <w:ind w:left="0" w:firstLine="0"/>
              <w:jc w:val="center"/>
              <w:rPr>
                <w:rStyle w:val="NLLLNUM"/>
                <w:b w:val="0"/>
                <w:color w:val="FF0000"/>
              </w:rPr>
            </w:pPr>
            <w:r w:rsidRPr="00A5692C">
              <w:rPr>
                <w:rStyle w:val="NLLLNUM"/>
                <w:b w:val="0"/>
                <w:color w:val="FF0000"/>
              </w:rPr>
              <w:t>-5</w:t>
            </w:r>
          </w:p>
        </w:tc>
        <w:tc>
          <w:tcPr>
            <w:tcW w:w="1749" w:type="dxa"/>
            <w:tcBorders>
              <w:bottom w:val="single" w:sz="4" w:space="0" w:color="auto"/>
            </w:tcBorders>
          </w:tcPr>
          <w:p w14:paraId="7B181182" w14:textId="77777777" w:rsidR="001949CD" w:rsidRPr="00A5692C" w:rsidRDefault="00A5692C" w:rsidP="00A5692C">
            <w:pPr>
              <w:pStyle w:val="NLLL2COL"/>
              <w:ind w:left="0" w:firstLine="0"/>
              <w:jc w:val="center"/>
              <w:rPr>
                <w:rStyle w:val="NLLLNUM"/>
                <w:b w:val="0"/>
                <w:color w:val="FF0000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color w:val="FF0000"/>
                  </w:rPr>
                  <m:t>π</m:t>
                </m:r>
              </m:oMath>
            </m:oMathPara>
          </w:p>
        </w:tc>
      </w:tr>
    </w:tbl>
    <w:p w14:paraId="7B181184" w14:textId="77777777" w:rsidR="001949CD" w:rsidRDefault="004D13CF" w:rsidP="005E3319">
      <w:pPr>
        <w:pStyle w:val="NLLL2COL"/>
        <w:rPr>
          <w:rStyle w:val="NLLLNUM"/>
        </w:rPr>
      </w:pP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41184" behindDoc="0" locked="0" layoutInCell="1" allowOverlap="1" wp14:anchorId="7B181291" wp14:editId="7B181292">
            <wp:simplePos x="0" y="0"/>
            <wp:positionH relativeFrom="column">
              <wp:posOffset>5403850</wp:posOffset>
            </wp:positionH>
            <wp:positionV relativeFrom="paragraph">
              <wp:posOffset>121496</wp:posOffset>
            </wp:positionV>
            <wp:extent cx="160772" cy="147955"/>
            <wp:effectExtent l="0" t="0" r="0" b="4445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39136" behindDoc="0" locked="0" layoutInCell="1" allowOverlap="1" wp14:anchorId="7B181293" wp14:editId="7B181294">
            <wp:simplePos x="0" y="0"/>
            <wp:positionH relativeFrom="column">
              <wp:posOffset>4235662</wp:posOffset>
            </wp:positionH>
            <wp:positionV relativeFrom="paragraph">
              <wp:posOffset>87207</wp:posOffset>
            </wp:positionV>
            <wp:extent cx="160772" cy="147955"/>
            <wp:effectExtent l="0" t="0" r="0" b="4445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37088" behindDoc="0" locked="0" layoutInCell="1" allowOverlap="1" wp14:anchorId="7B181295" wp14:editId="7B181296">
            <wp:simplePos x="0" y="0"/>
            <wp:positionH relativeFrom="column">
              <wp:posOffset>3208867</wp:posOffset>
            </wp:positionH>
            <wp:positionV relativeFrom="paragraph">
              <wp:posOffset>76623</wp:posOffset>
            </wp:positionV>
            <wp:extent cx="160772" cy="147955"/>
            <wp:effectExtent l="0" t="0" r="0" b="444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35040" behindDoc="0" locked="0" layoutInCell="1" allowOverlap="1" wp14:anchorId="7B181297" wp14:editId="7B181298">
            <wp:simplePos x="0" y="0"/>
            <wp:positionH relativeFrom="column">
              <wp:posOffset>2108200</wp:posOffset>
            </wp:positionH>
            <wp:positionV relativeFrom="paragraph">
              <wp:posOffset>84666</wp:posOffset>
            </wp:positionV>
            <wp:extent cx="160772" cy="147955"/>
            <wp:effectExtent l="0" t="0" r="0" b="444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81185" w14:textId="77777777" w:rsidR="005E3319" w:rsidRDefault="008A55D1" w:rsidP="005E3319">
      <w:pPr>
        <w:pStyle w:val="i-numberedlist3"/>
        <w:tabs>
          <w:tab w:val="left" w:pos="2880"/>
          <w:tab w:val="left" w:pos="3200"/>
        </w:tabs>
      </w:pPr>
      <w:r>
        <w:rPr>
          <w:noProof/>
          <w:lang w:eastAsia="en-AU"/>
        </w:rPr>
        <w:object w:dxaOrig="1440" w:dyaOrig="1440" w14:anchorId="7B181299">
          <v:shape id="_x0000_s1075" type="#_x0000_t75" style="position:absolute;left:0;text-align:left;margin-left:58pt;margin-top:9.8pt;width:301.65pt;height:150.2pt;z-index:251683840;mso-position-horizontal-relative:text;mso-position-vertical-relative:text">
            <v:imagedata r:id="rId70" o:title=""/>
          </v:shape>
          <o:OLEObject Type="Embed" ProgID="FXDraw.Graphic" ShapeID="_x0000_s1075" DrawAspect="Content" ObjectID="_1507554091" r:id="rId71"/>
        </w:object>
      </w:r>
      <w:r w:rsidR="005E3319">
        <w:rPr>
          <w:rStyle w:val="NLLLNUM"/>
        </w:rPr>
        <w:tab/>
      </w:r>
      <w:r w:rsidR="005E3319">
        <w:tab/>
      </w:r>
    </w:p>
    <w:p w14:paraId="7B181186" w14:textId="77777777" w:rsidR="005E3319" w:rsidRDefault="005E3319" w:rsidP="005E3319">
      <w:pPr>
        <w:pStyle w:val="spaces0"/>
      </w:pPr>
    </w:p>
    <w:p w14:paraId="7B181187" w14:textId="77777777" w:rsidR="008C7A1F" w:rsidRDefault="008C7A1F" w:rsidP="005E3319">
      <w:pPr>
        <w:pStyle w:val="spaces0"/>
      </w:pPr>
    </w:p>
    <w:p w14:paraId="7B181188" w14:textId="77777777" w:rsidR="008C7A1F" w:rsidRDefault="008C7A1F" w:rsidP="005E3319">
      <w:pPr>
        <w:pStyle w:val="spaces0"/>
      </w:pPr>
    </w:p>
    <w:p w14:paraId="7B181189" w14:textId="77777777" w:rsidR="008C7A1F" w:rsidRDefault="008C7A1F" w:rsidP="005E3319">
      <w:pPr>
        <w:pStyle w:val="spaces0"/>
      </w:pPr>
    </w:p>
    <w:p w14:paraId="7B18118A" w14:textId="77777777" w:rsidR="008C7A1F" w:rsidRDefault="008C7A1F" w:rsidP="005E3319">
      <w:pPr>
        <w:pStyle w:val="spaces0"/>
      </w:pPr>
    </w:p>
    <w:p w14:paraId="7B18118B" w14:textId="77777777" w:rsidR="008C7A1F" w:rsidRDefault="008C7A1F" w:rsidP="005E3319">
      <w:pPr>
        <w:pStyle w:val="spaces0"/>
      </w:pPr>
    </w:p>
    <w:p w14:paraId="7B18118C" w14:textId="77777777" w:rsidR="005E3319" w:rsidRDefault="005E3319" w:rsidP="005E3319">
      <w:pPr>
        <w:pStyle w:val="spaces0"/>
      </w:pPr>
    </w:p>
    <w:p w14:paraId="7B18118D" w14:textId="77777777" w:rsidR="002D23EA" w:rsidRDefault="005E3319" w:rsidP="008C7A1F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 w:rsidR="002D23EA">
        <w:rPr>
          <w:rStyle w:val="NLLLNUM"/>
        </w:rPr>
        <w:t xml:space="preserve">4 </w:t>
      </w:r>
      <w:r w:rsidRPr="00E006BF">
        <w:rPr>
          <w:rStyle w:val="NLLLNUM"/>
        </w:rPr>
        <w:t>marks]</w:t>
      </w:r>
    </w:p>
    <w:p w14:paraId="7B18118E" w14:textId="77777777" w:rsidR="002D23EA" w:rsidRDefault="002D23EA">
      <w:pPr>
        <w:rPr>
          <w:rStyle w:val="NLLLNUM"/>
          <w:rFonts w:eastAsia="Times New Roman" w:cs="Times New Roman"/>
          <w:lang w:eastAsia="en-US"/>
        </w:rPr>
      </w:pPr>
      <w:r>
        <w:rPr>
          <w:rStyle w:val="NLLLNUM"/>
        </w:rPr>
        <w:br w:type="page"/>
      </w:r>
    </w:p>
    <w:p w14:paraId="7B18118F" w14:textId="77777777" w:rsidR="002D23EA" w:rsidRDefault="00E949E5" w:rsidP="002D23EA">
      <w:pPr>
        <w:pStyle w:val="NLLL2COL"/>
        <w:rPr>
          <w:rStyle w:val="NLLLNUM"/>
          <w:b w:val="0"/>
          <w:bCs/>
        </w:rPr>
      </w:pPr>
      <w:r w:rsidRPr="00BA2F83">
        <w:rPr>
          <w:rFonts w:cs="Arial"/>
          <w:noProof/>
          <w:szCs w:val="24"/>
          <w:lang w:eastAsia="en-AU"/>
        </w:rPr>
        <w:lastRenderedPageBreak/>
        <w:drawing>
          <wp:anchor distT="0" distB="0" distL="114300" distR="114300" simplePos="0" relativeHeight="251743232" behindDoc="0" locked="0" layoutInCell="1" allowOverlap="1" wp14:anchorId="7B18129A" wp14:editId="7B18129B">
            <wp:simplePos x="0" y="0"/>
            <wp:positionH relativeFrom="column">
              <wp:posOffset>3801534</wp:posOffset>
            </wp:positionH>
            <wp:positionV relativeFrom="paragraph">
              <wp:posOffset>270933</wp:posOffset>
            </wp:positionV>
            <wp:extent cx="160772" cy="147955"/>
            <wp:effectExtent l="0" t="0" r="0" b="4445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45280" behindDoc="0" locked="0" layoutInCell="1" allowOverlap="1" wp14:anchorId="7B18129C" wp14:editId="7B18129D">
            <wp:simplePos x="0" y="0"/>
            <wp:positionH relativeFrom="column">
              <wp:posOffset>3389206</wp:posOffset>
            </wp:positionH>
            <wp:positionV relativeFrom="paragraph">
              <wp:posOffset>63076</wp:posOffset>
            </wp:positionV>
            <wp:extent cx="160772" cy="147955"/>
            <wp:effectExtent l="0" t="0" r="0" b="444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3EA">
        <w:rPr>
          <w:rStyle w:val="NLLLNUM"/>
        </w:rPr>
        <w:t xml:space="preserve">12   </w:t>
      </w:r>
      <w:r w:rsidR="002D23EA" w:rsidRPr="002D23EA">
        <w:t>Solve for all values of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Style w:val="NLLLNUM"/>
            <w:rFonts w:ascii="Cambria Math" w:hAnsi="Cambria Math"/>
          </w:rPr>
          <m:t xml:space="preserve">θ:    tan </m:t>
        </m:r>
        <m:d>
          <m:dPr>
            <m:ctrlPr>
              <w:rPr>
                <w:rStyle w:val="NLLLNUM"/>
                <w:rFonts w:ascii="Cambria Math" w:hAnsi="Cambria Math"/>
                <w:b w:val="0"/>
                <w:bCs/>
                <w:i/>
              </w:rPr>
            </m:ctrlPr>
          </m:dPr>
          <m:e>
            <m:r>
              <w:rPr>
                <w:rStyle w:val="NLLLNUM"/>
                <w:rFonts w:ascii="Cambria Math" w:hAnsi="Cambria Math"/>
              </w:rPr>
              <m:t>2θ+</m:t>
            </m:r>
            <m:f>
              <m:fPr>
                <m:ctrlPr>
                  <w:rPr>
                    <w:rStyle w:val="NLLLNUM"/>
                    <w:rFonts w:ascii="Cambria Math" w:hAnsi="Cambria Math"/>
                    <w:b w:val="0"/>
                    <w:bCs/>
                    <w:i/>
                  </w:rPr>
                </m:ctrlPr>
              </m:fPr>
              <m:num>
                <m:r>
                  <w:rPr>
                    <w:rStyle w:val="NLLLNUM"/>
                    <w:rFonts w:ascii="Cambria Math" w:hAnsi="Cambria Math"/>
                  </w:rPr>
                  <m:t>π</m:t>
                </m:r>
              </m:num>
              <m:den>
                <m:r>
                  <w:rPr>
                    <w:rStyle w:val="NLLLNUM"/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Style w:val="NLLLNUM"/>
            <w:rFonts w:ascii="Cambria Math" w:hAnsi="Cambria Math"/>
          </w:rPr>
          <m:t>=-1</m:t>
        </m:r>
      </m:oMath>
      <w:r w:rsidR="002D23EA">
        <w:rPr>
          <w:rStyle w:val="NLLLNUM"/>
          <w:b w:val="0"/>
          <w:bCs/>
        </w:rPr>
        <w:t>.</w:t>
      </w:r>
      <w:r w:rsidRPr="00E949E5">
        <w:rPr>
          <w:rFonts w:cs="Arial"/>
          <w:noProof/>
          <w:szCs w:val="24"/>
        </w:rPr>
        <w:t xml:space="preserve">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2D23EA" w:rsidRPr="001935D0" w14:paraId="7B181191" w14:textId="77777777" w:rsidTr="00135980">
        <w:trPr>
          <w:trHeight w:val="302"/>
        </w:trPr>
        <w:tc>
          <w:tcPr>
            <w:tcW w:w="9354" w:type="dxa"/>
          </w:tcPr>
          <w:p w14:paraId="7B181190" w14:textId="77777777" w:rsidR="002D23EA" w:rsidRPr="00135980" w:rsidRDefault="00135980" w:rsidP="00135980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color w:val="FF0000"/>
                  </w:rPr>
                  <m:t>2θ+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6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=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3π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4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±nπ</m:t>
                </m:r>
              </m:oMath>
            </m:oMathPara>
          </w:p>
        </w:tc>
      </w:tr>
      <w:tr w:rsidR="002D23EA" w:rsidRPr="001935D0" w14:paraId="7B181193" w14:textId="77777777" w:rsidTr="00135980">
        <w:trPr>
          <w:trHeight w:val="302"/>
        </w:trPr>
        <w:tc>
          <w:tcPr>
            <w:tcW w:w="9354" w:type="dxa"/>
          </w:tcPr>
          <w:p w14:paraId="7B181192" w14:textId="77777777" w:rsidR="002D23EA" w:rsidRPr="00135980" w:rsidRDefault="002D23EA" w:rsidP="005E0C3B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</w:p>
        </w:tc>
      </w:tr>
      <w:tr w:rsidR="002D23EA" w:rsidRPr="001935D0" w14:paraId="7B181195" w14:textId="77777777" w:rsidTr="00135980">
        <w:trPr>
          <w:trHeight w:val="302"/>
        </w:trPr>
        <w:tc>
          <w:tcPr>
            <w:tcW w:w="9354" w:type="dxa"/>
          </w:tcPr>
          <w:p w14:paraId="7B181194" w14:textId="77777777" w:rsidR="002D23EA" w:rsidRPr="00135980" w:rsidRDefault="00135980" w:rsidP="00135980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color w:val="FF0000"/>
                  </w:rPr>
                  <m:t>2θ=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3π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4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-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6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±nπ</m:t>
                </m:r>
              </m:oMath>
            </m:oMathPara>
          </w:p>
        </w:tc>
      </w:tr>
      <w:tr w:rsidR="002D23EA" w:rsidRPr="001935D0" w14:paraId="7B181197" w14:textId="77777777" w:rsidTr="00135980">
        <w:trPr>
          <w:trHeight w:val="302"/>
        </w:trPr>
        <w:tc>
          <w:tcPr>
            <w:tcW w:w="9354" w:type="dxa"/>
          </w:tcPr>
          <w:p w14:paraId="7B181196" w14:textId="77777777" w:rsidR="002D23EA" w:rsidRPr="00135980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47328" behindDoc="0" locked="0" layoutInCell="1" allowOverlap="1" wp14:anchorId="7B18129E" wp14:editId="7B18129F">
                  <wp:simplePos x="0" y="0"/>
                  <wp:positionH relativeFrom="column">
                    <wp:posOffset>4249632</wp:posOffset>
                  </wp:positionH>
                  <wp:positionV relativeFrom="paragraph">
                    <wp:posOffset>430741</wp:posOffset>
                  </wp:positionV>
                  <wp:extent cx="160772" cy="147955"/>
                  <wp:effectExtent l="0" t="0" r="0" b="4445"/>
                  <wp:wrapNone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D23EA" w:rsidRPr="001935D0" w14:paraId="7B181199" w14:textId="77777777" w:rsidTr="00135980">
        <w:trPr>
          <w:trHeight w:val="302"/>
        </w:trPr>
        <w:tc>
          <w:tcPr>
            <w:tcW w:w="9354" w:type="dxa"/>
          </w:tcPr>
          <w:p w14:paraId="7B181198" w14:textId="77777777" w:rsidR="002D23EA" w:rsidRPr="00135980" w:rsidRDefault="00135980" w:rsidP="00135980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color w:val="FF0000"/>
                  </w:rPr>
                  <m:t>2θ=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7π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12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±nπ</m:t>
                </m:r>
              </m:oMath>
            </m:oMathPara>
          </w:p>
        </w:tc>
      </w:tr>
      <w:tr w:rsidR="002D23EA" w:rsidRPr="001935D0" w14:paraId="7B18119B" w14:textId="77777777" w:rsidTr="00135980">
        <w:trPr>
          <w:trHeight w:val="302"/>
        </w:trPr>
        <w:tc>
          <w:tcPr>
            <w:tcW w:w="9354" w:type="dxa"/>
          </w:tcPr>
          <w:p w14:paraId="7B18119A" w14:textId="77777777" w:rsidR="002D23EA" w:rsidRPr="00135980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49376" behindDoc="0" locked="0" layoutInCell="1" allowOverlap="1" wp14:anchorId="7B1812A0" wp14:editId="7B1812A1">
                  <wp:simplePos x="0" y="0"/>
                  <wp:positionH relativeFrom="column">
                    <wp:posOffset>4101465</wp:posOffset>
                  </wp:positionH>
                  <wp:positionV relativeFrom="paragraph">
                    <wp:posOffset>336127</wp:posOffset>
                  </wp:positionV>
                  <wp:extent cx="160772" cy="147955"/>
                  <wp:effectExtent l="0" t="0" r="0" b="4445"/>
                  <wp:wrapNone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D23EA" w:rsidRPr="001935D0" w14:paraId="7B18119D" w14:textId="77777777" w:rsidTr="00135980">
        <w:trPr>
          <w:trHeight w:val="302"/>
        </w:trPr>
        <w:tc>
          <w:tcPr>
            <w:tcW w:w="9354" w:type="dxa"/>
          </w:tcPr>
          <w:p w14:paraId="7B18119C" w14:textId="77777777" w:rsidR="002D23EA" w:rsidRPr="00135980" w:rsidRDefault="00135980" w:rsidP="00135980">
            <w:pPr>
              <w:pStyle w:val="List2"/>
              <w:rPr>
                <w:rFonts w:asciiTheme="minorHAnsi" w:hAnsiTheme="minorHAnsi" w:cstheme="minorHAnsi"/>
                <w:color w:val="FF0000"/>
                <w:sz w:val="36"/>
                <w:szCs w:val="36"/>
              </w:rPr>
            </w:pPr>
            <m:oMathPara>
              <m:oMath>
                <m:r>
                  <w:rPr>
                    <w:rStyle w:val="NLLLNUM"/>
                    <w:rFonts w:ascii="Cambria Math" w:hAnsi="Cambria Math"/>
                    <w:color w:val="FF0000"/>
                  </w:rPr>
                  <m:t>θ=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7π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24</m:t>
                    </m:r>
                  </m:den>
                </m:f>
                <m:r>
                  <w:rPr>
                    <w:rStyle w:val="NLLLNUM"/>
                    <w:rFonts w:ascii="Cambria Math" w:hAnsi="Cambria Math"/>
                    <w:color w:val="FF0000"/>
                  </w:rPr>
                  <m:t>±</m:t>
                </m:r>
                <m:f>
                  <m:fPr>
                    <m:ctrlPr>
                      <w:rPr>
                        <w:rStyle w:val="NLLLNUM"/>
                        <w:rFonts w:ascii="Cambria Math" w:hAnsi="Cambria Math"/>
                        <w:b w:val="0"/>
                        <w:bCs/>
                        <w:i/>
                        <w:color w:val="FF0000"/>
                      </w:rPr>
                    </m:ctrlPr>
                  </m:fPr>
                  <m:num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nπ</m:t>
                    </m:r>
                  </m:num>
                  <m:den>
                    <m:r>
                      <w:rPr>
                        <w:rStyle w:val="NLLLNUM"/>
                        <w:rFonts w:ascii="Cambria Math" w:hAnsi="Cambria Math"/>
                        <w:color w:val="FF0000"/>
                      </w:rPr>
                      <m:t>2</m:t>
                    </m:r>
                  </m:den>
                </m:f>
              </m:oMath>
            </m:oMathPara>
          </w:p>
        </w:tc>
      </w:tr>
      <w:tr w:rsidR="002D23EA" w:rsidRPr="001935D0" w14:paraId="7B18119F" w14:textId="77777777" w:rsidTr="00135980">
        <w:trPr>
          <w:trHeight w:val="302"/>
        </w:trPr>
        <w:tc>
          <w:tcPr>
            <w:tcW w:w="9354" w:type="dxa"/>
          </w:tcPr>
          <w:p w14:paraId="7B18119E" w14:textId="77777777" w:rsidR="002D23EA" w:rsidRPr="001935D0" w:rsidRDefault="002D23EA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A0" w14:textId="77777777" w:rsidR="002D23EA" w:rsidRDefault="002D23EA" w:rsidP="002D23EA">
      <w:pPr>
        <w:pStyle w:val="NLLL2COL"/>
        <w:rPr>
          <w:rStyle w:val="NLLLNUM"/>
        </w:rPr>
      </w:pPr>
    </w:p>
    <w:p w14:paraId="7B1811A1" w14:textId="77777777" w:rsidR="002D23EA" w:rsidRDefault="002D23EA" w:rsidP="002D23EA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>
        <w:rPr>
          <w:rStyle w:val="NLLLNUM"/>
        </w:rPr>
        <w:t xml:space="preserve">4 </w:t>
      </w:r>
      <w:r w:rsidRPr="00E006BF">
        <w:rPr>
          <w:rStyle w:val="NLLLNUM"/>
        </w:rPr>
        <w:t>marks]</w:t>
      </w:r>
    </w:p>
    <w:p w14:paraId="7B1811A2" w14:textId="77777777" w:rsidR="005E3319" w:rsidRDefault="00E43E56" w:rsidP="002D23EA">
      <w:pPr>
        <w:pStyle w:val="NLLL2COL"/>
      </w:pPr>
      <w:r>
        <w:rPr>
          <w:rStyle w:val="NLLLNUM"/>
        </w:rPr>
        <w:br w:type="page"/>
      </w:r>
    </w:p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717BBC" w:rsidRPr="005D79A0" w14:paraId="7B1811A7" w14:textId="77777777" w:rsidTr="005E0C3B">
        <w:trPr>
          <w:trHeight w:val="1689"/>
        </w:trPr>
        <w:tc>
          <w:tcPr>
            <w:tcW w:w="7229" w:type="dxa"/>
          </w:tcPr>
          <w:p w14:paraId="7B1811A3" w14:textId="77777777" w:rsidR="00717BBC" w:rsidRPr="00677DF7" w:rsidRDefault="00717BBC" w:rsidP="005E0C3B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lastRenderedPageBreak/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14:paraId="7B1811A4" w14:textId="77777777" w:rsidR="00717BBC" w:rsidRDefault="00717BBC" w:rsidP="005E0C3B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6 </w:t>
            </w:r>
          </w:p>
          <w:p w14:paraId="7B1811A5" w14:textId="77777777" w:rsidR="00717BBC" w:rsidRDefault="00717BBC" w:rsidP="005E0C3B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Resource Rich </w:t>
            </w:r>
          </w:p>
          <w:p w14:paraId="7B1811A6" w14:textId="77777777" w:rsidR="00717BBC" w:rsidRPr="005D79A0" w:rsidRDefault="00717BBC" w:rsidP="005E0C3B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Transformations and Trigonometric Functions</w:t>
            </w:r>
          </w:p>
        </w:tc>
      </w:tr>
    </w:tbl>
    <w:p w14:paraId="7B1811A8" w14:textId="77777777"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14:paraId="7B1811A9" w14:textId="77777777"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14:paraId="7B1811AA" w14:textId="77777777"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14:paraId="7B1811AB" w14:textId="77777777" w:rsidR="00717BBC" w:rsidRDefault="00717BBC" w:rsidP="00717BBC">
      <w:pPr>
        <w:rPr>
          <w:rFonts w:ascii="Times New Roman" w:hAnsi="Times New Roman" w:cs="Times New Roman"/>
          <w:sz w:val="24"/>
          <w:szCs w:val="24"/>
        </w:rPr>
      </w:pPr>
    </w:p>
    <w:p w14:paraId="7B1811AC" w14:textId="77777777" w:rsidR="00717BBC" w:rsidRPr="005D79A0" w:rsidRDefault="00717BBC" w:rsidP="00717BBC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6432" behindDoc="0" locked="1" layoutInCell="0" allowOverlap="0" wp14:anchorId="7B1812A2" wp14:editId="7B1812A3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4" name="Picture 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811AD" w14:textId="77777777" w:rsidR="00D25410" w:rsidRDefault="00D25410" w:rsidP="00717BBC">
      <w:pPr>
        <w:rPr>
          <w:rFonts w:ascii="Arial" w:hAnsi="Arial" w:cs="Arial"/>
          <w:b/>
        </w:rPr>
      </w:pPr>
    </w:p>
    <w:p w14:paraId="7B1811AE" w14:textId="77777777" w:rsidR="00717BBC" w:rsidRPr="00AE5866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</w:t>
      </w:r>
      <w:r w:rsidR="00194ED9">
        <w:rPr>
          <w:rFonts w:ascii="Arial" w:hAnsi="Arial" w:cs="Arial"/>
          <w:b/>
          <w:color w:val="FF0000"/>
        </w:rPr>
        <w:t>Solutions</w:t>
      </w:r>
      <w:r w:rsidRPr="00AE5866">
        <w:rPr>
          <w:rFonts w:ascii="Arial" w:hAnsi="Arial" w:cs="Arial"/>
          <w:b/>
        </w:rPr>
        <w:t>_</w:t>
      </w:r>
      <w:r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 xml:space="preserve">_____________________    Teacher: </w:t>
      </w:r>
      <w:r>
        <w:rPr>
          <w:rFonts w:ascii="Arial" w:hAnsi="Arial" w:cs="Arial"/>
          <w:b/>
        </w:rPr>
        <w:t>DDA</w:t>
      </w:r>
    </w:p>
    <w:p w14:paraId="7B1811AF" w14:textId="77777777" w:rsidR="00717BBC" w:rsidRPr="00AE5866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>
        <w:rPr>
          <w:rFonts w:ascii="Arial" w:hAnsi="Arial" w:cs="Arial"/>
          <w:b/>
        </w:rPr>
        <w:t xml:space="preserve">                     </w:t>
      </w:r>
      <w:r>
        <w:rPr>
          <w:rFonts w:ascii="Arial" w:hAnsi="Arial" w:cs="Arial"/>
          <w:b/>
        </w:rPr>
        <w:tab/>
        <w:t>2</w:t>
      </w:r>
      <w:r w:rsidR="003D007D">
        <w:rPr>
          <w:rFonts w:ascii="Arial" w:hAnsi="Arial" w:cs="Arial"/>
          <w:b/>
        </w:rPr>
        <w:t>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14:paraId="7B1811B0" w14:textId="77777777" w:rsidR="00717BBC" w:rsidRDefault="00717BBC" w:rsidP="00717BBC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  <w:t>20</w:t>
      </w:r>
      <w:r w:rsidRPr="00AE5866">
        <w:rPr>
          <w:rFonts w:ascii="Arial" w:hAnsi="Arial" w:cs="Arial"/>
          <w:b/>
        </w:rPr>
        <w:t xml:space="preserve"> minutes</w:t>
      </w:r>
    </w:p>
    <w:p w14:paraId="7B1811B1" w14:textId="77777777" w:rsidR="00717BBC" w:rsidRPr="0010046A" w:rsidRDefault="00717BBC" w:rsidP="00717BBC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E5866">
        <w:rPr>
          <w:rFonts w:ascii="Arial" w:hAnsi="Arial" w:cs="Arial"/>
        </w:rPr>
        <w:t xml:space="preserve">You </w:t>
      </w:r>
      <w:r w:rsidRPr="009C079F">
        <w:rPr>
          <w:rFonts w:ascii="Arial" w:hAnsi="Arial" w:cs="Arial"/>
        </w:rPr>
        <w:t>are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permitted 1 A4 page of notes and your calculators.</w:t>
      </w:r>
      <w:r w:rsidR="00A81142">
        <w:rPr>
          <w:rFonts w:ascii="Arial" w:hAnsi="Arial" w:cs="Arial"/>
        </w:rPr>
        <w:t xml:space="preserve">  Show your working where appropriate.</w:t>
      </w:r>
    </w:p>
    <w:p w14:paraId="7B1811B2" w14:textId="77777777" w:rsidR="00717BBC" w:rsidRDefault="00717BBC" w:rsidP="00717BBC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Pr="00AE5866">
        <w:rPr>
          <w:rFonts w:ascii="Arial" w:hAnsi="Arial" w:cs="Arial"/>
        </w:rPr>
        <w:t xml:space="preserve"> </w:t>
      </w:r>
    </w:p>
    <w:p w14:paraId="7B1811B3" w14:textId="77777777" w:rsidR="00717BBC" w:rsidRDefault="00A81142" w:rsidP="00717BBC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3</w:t>
      </w:r>
      <w:r w:rsidR="00D25410">
        <w:rPr>
          <w:rStyle w:val="NLLLNUM"/>
        </w:rPr>
        <w:t xml:space="preserve"> </w:t>
      </w:r>
      <w:r w:rsidR="00717BBC">
        <w:tab/>
        <w:t>Using a calculator, solve the equation</w:t>
      </w:r>
      <w:r w:rsidR="00717BBC">
        <w:rPr>
          <w:rStyle w:val="i-listbold"/>
        </w:rPr>
        <w:t xml:space="preserve"> </w:t>
      </w:r>
      <w:r w:rsidR="00717BBC">
        <w:rPr>
          <w:noProof/>
          <w:position w:val="-24"/>
          <w:lang w:eastAsia="en-AU"/>
        </w:rPr>
        <w:drawing>
          <wp:inline distT="0" distB="0" distL="0" distR="0" wp14:anchorId="7B1812A4" wp14:editId="7B1812A5">
            <wp:extent cx="905510" cy="355600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BBC">
        <w:t xml:space="preserve"> </w:t>
      </w:r>
      <w:r w:rsidR="00717BBC" w:rsidRPr="0018085A">
        <w:rPr>
          <w:rStyle w:val="Minonmath0"/>
        </w:rPr>
        <w:t>=</w:t>
      </w:r>
      <w:r w:rsidR="00717BBC">
        <w:t xml:space="preserve"> 1 for 0 </w:t>
      </w:r>
      <w:r w:rsidR="00717BBC" w:rsidRPr="007D1D02">
        <w:rPr>
          <w:rStyle w:val="Minonmath0"/>
        </w:rPr>
        <w:t>≤</w:t>
      </w:r>
      <w:r w:rsidR="00717BBC">
        <w:t xml:space="preserve"> </w:t>
      </w:r>
      <w:r w:rsidR="00717BBC">
        <w:rPr>
          <w:rStyle w:val="i-listitalic"/>
        </w:rPr>
        <w:t>x</w:t>
      </w:r>
      <w:r w:rsidR="00717BBC">
        <w:t xml:space="preserve"> </w:t>
      </w:r>
      <w:r w:rsidR="00717BBC" w:rsidRPr="007D1D02">
        <w:rPr>
          <w:rStyle w:val="Minonmath0"/>
        </w:rPr>
        <w:t>≤</w:t>
      </w:r>
      <w:r w:rsidR="00717BBC">
        <w:t xml:space="preserve"> </w:t>
      </w:r>
      <w:r w:rsidR="00717BBC" w:rsidRPr="00D32517">
        <w:rPr>
          <w:rStyle w:val="Minonmath0"/>
        </w:rPr>
        <w:t>π</w:t>
      </w:r>
      <w:r w:rsidR="00717BBC">
        <w:t xml:space="preserve">.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B5" w14:textId="77777777" w:rsidTr="005E0C3B">
        <w:trPr>
          <w:trHeight w:val="302"/>
        </w:trPr>
        <w:tc>
          <w:tcPr>
            <w:tcW w:w="9354" w:type="dxa"/>
          </w:tcPr>
          <w:p w14:paraId="7B1811B4" w14:textId="77777777" w:rsidR="008C7A1F" w:rsidRPr="001935D0" w:rsidRDefault="00E949E5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51424" behindDoc="0" locked="0" layoutInCell="1" allowOverlap="1" wp14:anchorId="7B1812A6" wp14:editId="7B1812A7">
                  <wp:simplePos x="0" y="0"/>
                  <wp:positionH relativeFrom="column">
                    <wp:posOffset>1633432</wp:posOffset>
                  </wp:positionH>
                  <wp:positionV relativeFrom="paragraph">
                    <wp:posOffset>103401</wp:posOffset>
                  </wp:positionV>
                  <wp:extent cx="160772" cy="147955"/>
                  <wp:effectExtent l="0" t="0" r="0" b="4445"/>
                  <wp:wrapNone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4ED9">
              <w:rPr>
                <w:noProof/>
              </w:rPr>
              <w:drawing>
                <wp:inline distT="0" distB="0" distL="0" distR="0" wp14:anchorId="7B1812A8" wp14:editId="7B1812A9">
                  <wp:extent cx="762000" cy="2381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A1F" w:rsidRPr="001935D0" w14:paraId="7B1811B7" w14:textId="77777777" w:rsidTr="005E0C3B">
        <w:trPr>
          <w:trHeight w:val="302"/>
        </w:trPr>
        <w:tc>
          <w:tcPr>
            <w:tcW w:w="9354" w:type="dxa"/>
          </w:tcPr>
          <w:p w14:paraId="7B1811B6" w14:textId="77777777" w:rsidR="008C7A1F" w:rsidRPr="001935D0" w:rsidRDefault="00EF1277" w:rsidP="00EF1277">
            <w:pPr>
              <w:pStyle w:val="List2"/>
              <w:jc w:val="right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B1812AA" wp14:editId="7B1812AB">
                  <wp:extent cx="2201334" cy="523394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556" cy="52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811B8" w14:textId="77777777" w:rsidR="00717BBC" w:rsidRPr="00E006BF" w:rsidRDefault="00717BBC" w:rsidP="00717BBC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E006BF">
        <w:rPr>
          <w:rStyle w:val="NLLLNUM"/>
        </w:rPr>
        <w:t>[1 mark]</w:t>
      </w:r>
    </w:p>
    <w:p w14:paraId="7B1811B9" w14:textId="77777777" w:rsidR="00630796" w:rsidRDefault="00A81142" w:rsidP="00630796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4</w:t>
      </w:r>
      <w:r w:rsidR="00630796">
        <w:t xml:space="preserve">     Given transformation matrix  </w:t>
      </w:r>
      <w:r w:rsidR="00630796">
        <w:rPr>
          <w:rStyle w:val="i-listbold"/>
        </w:rPr>
        <w:t>T</w:t>
      </w:r>
      <w:r w:rsidR="00630796"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</m:oMath>
    </w:p>
    <w:p w14:paraId="7B1811BA" w14:textId="77777777" w:rsidR="00630796" w:rsidRDefault="00EF1277" w:rsidP="00630796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684864" behindDoc="0" locked="0" layoutInCell="1" allowOverlap="1" wp14:anchorId="7B1812AC" wp14:editId="7B1812AD">
            <wp:simplePos x="0" y="0"/>
            <wp:positionH relativeFrom="column">
              <wp:posOffset>2499995</wp:posOffset>
            </wp:positionH>
            <wp:positionV relativeFrom="paragraph">
              <wp:posOffset>357081</wp:posOffset>
            </wp:positionV>
            <wp:extent cx="2071790" cy="2840567"/>
            <wp:effectExtent l="0" t="0" r="508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790" cy="284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796">
        <w:rPr>
          <w:rStyle w:val="NLLLNUM"/>
        </w:rPr>
        <w:t>a</w:t>
      </w:r>
      <w:r w:rsidR="00630796">
        <w:tab/>
        <w:t xml:space="preserve">Find the image of the trapezium </w:t>
      </w:r>
      <w:r w:rsidR="00630796">
        <w:rPr>
          <w:rStyle w:val="i-listitalic"/>
        </w:rPr>
        <w:t>A</w:t>
      </w:r>
      <w:r w:rsidR="00630796">
        <w:t xml:space="preserve">(3, </w:t>
      </w:r>
      <w:r w:rsidR="00630796" w:rsidRPr="001F23CB">
        <w:rPr>
          <w:rStyle w:val="Minonmath0"/>
        </w:rPr>
        <w:t>–</w:t>
      </w:r>
      <w:r w:rsidR="00630796">
        <w:t xml:space="preserve">2) </w:t>
      </w:r>
      <w:r w:rsidR="00630796">
        <w:rPr>
          <w:rStyle w:val="i-listitalic"/>
        </w:rPr>
        <w:t>B</w:t>
      </w:r>
      <w:r w:rsidR="00630796">
        <w:t xml:space="preserve">(5, 3) </w:t>
      </w:r>
      <w:r w:rsidR="00630796">
        <w:rPr>
          <w:rStyle w:val="i-listitalic"/>
        </w:rPr>
        <w:t>C</w:t>
      </w:r>
      <w:r w:rsidR="00630796">
        <w:t xml:space="preserve">(1, 6) </w:t>
      </w:r>
      <w:r w:rsidR="00630796">
        <w:rPr>
          <w:rStyle w:val="i-listitalic"/>
        </w:rPr>
        <w:t>D</w:t>
      </w:r>
      <w:r w:rsidR="00630796">
        <w:t>(</w:t>
      </w:r>
      <w:r w:rsidR="00630796" w:rsidRPr="001F23CB">
        <w:rPr>
          <w:rStyle w:val="Minonmath0"/>
        </w:rPr>
        <w:t>–</w:t>
      </w:r>
      <w:r w:rsidR="00630796">
        <w:t xml:space="preserve">3, </w:t>
      </w:r>
      <w:r w:rsidR="00630796" w:rsidRPr="001F23CB">
        <w:rPr>
          <w:rStyle w:val="Minonmath0"/>
        </w:rPr>
        <w:t>–</w:t>
      </w:r>
      <w:r w:rsidR="00630796">
        <w:t xml:space="preserve">4) under the transformation </w:t>
      </w:r>
      <w:r w:rsidR="00630796">
        <w:rPr>
          <w:rStyle w:val="i-listbold"/>
        </w:rPr>
        <w:t>T</w:t>
      </w:r>
      <w:r w:rsidR="00630796">
        <w:t>.</w:t>
      </w:r>
      <w:r w:rsidRPr="00EF1277">
        <w:rPr>
          <w:noProof/>
          <w:lang w:eastAsia="en-AU"/>
        </w:rPr>
        <w:t xml:space="preserve"> 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BC" w14:textId="77777777" w:rsidTr="005E0C3B">
        <w:trPr>
          <w:trHeight w:val="302"/>
        </w:trPr>
        <w:tc>
          <w:tcPr>
            <w:tcW w:w="9354" w:type="dxa"/>
          </w:tcPr>
          <w:p w14:paraId="7B1811BB" w14:textId="77777777" w:rsidR="008C7A1F" w:rsidRPr="00EF1277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2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55520" behindDoc="0" locked="0" layoutInCell="1" allowOverlap="1" wp14:anchorId="7B1812AE" wp14:editId="7B1812AF">
                  <wp:simplePos x="0" y="0"/>
                  <wp:positionH relativeFrom="column">
                    <wp:posOffset>1633431</wp:posOffset>
                  </wp:positionH>
                  <wp:positionV relativeFrom="paragraph">
                    <wp:posOffset>31115</wp:posOffset>
                  </wp:positionV>
                  <wp:extent cx="160772" cy="147955"/>
                  <wp:effectExtent l="0" t="0" r="0" b="4445"/>
                  <wp:wrapNone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351B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>A’=</w:t>
            </w:r>
            <w:r w:rsidR="00EF1277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 xml:space="preserve"> (18,-7)</w:t>
            </w:r>
          </w:p>
        </w:tc>
      </w:tr>
      <w:tr w:rsidR="008C7A1F" w:rsidRPr="001935D0" w14:paraId="7B1811BE" w14:textId="77777777" w:rsidTr="005E0C3B">
        <w:trPr>
          <w:trHeight w:val="302"/>
        </w:trPr>
        <w:tc>
          <w:tcPr>
            <w:tcW w:w="9354" w:type="dxa"/>
          </w:tcPr>
          <w:p w14:paraId="7B1811BD" w14:textId="77777777" w:rsidR="008C7A1F" w:rsidRPr="00EF1277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2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57568" behindDoc="0" locked="0" layoutInCell="1" allowOverlap="1" wp14:anchorId="7B1812B0" wp14:editId="7B1812B1">
                  <wp:simplePos x="0" y="0"/>
                  <wp:positionH relativeFrom="column">
                    <wp:posOffset>1658831</wp:posOffset>
                  </wp:positionH>
                  <wp:positionV relativeFrom="paragraph">
                    <wp:posOffset>90381</wp:posOffset>
                  </wp:positionV>
                  <wp:extent cx="160772" cy="147955"/>
                  <wp:effectExtent l="0" t="0" r="0" b="4445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351B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>B’=</w:t>
            </w:r>
            <w:r w:rsidR="00EF1277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 xml:space="preserve"> (11,20)</w:t>
            </w:r>
          </w:p>
        </w:tc>
      </w:tr>
      <w:tr w:rsidR="008C7A1F" w:rsidRPr="001935D0" w14:paraId="7B1811C0" w14:textId="77777777" w:rsidTr="005E0C3B">
        <w:trPr>
          <w:trHeight w:val="302"/>
        </w:trPr>
        <w:tc>
          <w:tcPr>
            <w:tcW w:w="9354" w:type="dxa"/>
          </w:tcPr>
          <w:p w14:paraId="7B1811BF" w14:textId="77777777" w:rsidR="008C7A1F" w:rsidRPr="00EF1277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2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59616" behindDoc="0" locked="0" layoutInCell="1" allowOverlap="1" wp14:anchorId="7B1812B2" wp14:editId="7B1812B3">
                  <wp:simplePos x="0" y="0"/>
                  <wp:positionH relativeFrom="column">
                    <wp:posOffset>1701165</wp:posOffset>
                  </wp:positionH>
                  <wp:positionV relativeFrom="paragraph">
                    <wp:posOffset>89747</wp:posOffset>
                  </wp:positionV>
                  <wp:extent cx="160772" cy="147955"/>
                  <wp:effectExtent l="0" t="0" r="0" b="4445"/>
                  <wp:wrapNone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F1277" w:rsidRPr="00EF1277">
              <w:rPr>
                <w:noProof/>
                <w:color w:val="FF0000"/>
                <w:sz w:val="32"/>
              </w:rPr>
              <w:drawing>
                <wp:anchor distT="0" distB="0" distL="114300" distR="114300" simplePos="0" relativeHeight="251685888" behindDoc="0" locked="0" layoutInCell="1" allowOverlap="1" wp14:anchorId="7B1812B4" wp14:editId="7B1812B5">
                  <wp:simplePos x="0" y="0"/>
                  <wp:positionH relativeFrom="column">
                    <wp:posOffset>4662805</wp:posOffset>
                  </wp:positionH>
                  <wp:positionV relativeFrom="paragraph">
                    <wp:posOffset>-150707</wp:posOffset>
                  </wp:positionV>
                  <wp:extent cx="1439993" cy="1933575"/>
                  <wp:effectExtent l="0" t="0" r="8255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993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351B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>C’=</w:t>
            </w:r>
            <w:r w:rsidR="00EF1277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 xml:space="preserve"> (-14, 31)</w:t>
            </w:r>
          </w:p>
        </w:tc>
      </w:tr>
      <w:tr w:rsidR="008C7A1F" w:rsidRPr="001935D0" w14:paraId="7B1811C2" w14:textId="77777777" w:rsidTr="005E0C3B">
        <w:trPr>
          <w:trHeight w:val="302"/>
        </w:trPr>
        <w:tc>
          <w:tcPr>
            <w:tcW w:w="9354" w:type="dxa"/>
          </w:tcPr>
          <w:p w14:paraId="7B1811C1" w14:textId="77777777" w:rsidR="008C7A1F" w:rsidRPr="00EF1277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32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61664" behindDoc="0" locked="0" layoutInCell="1" allowOverlap="1" wp14:anchorId="7B1812B6" wp14:editId="7B1812B7">
                  <wp:simplePos x="0" y="0"/>
                  <wp:positionH relativeFrom="column">
                    <wp:posOffset>1641899</wp:posOffset>
                  </wp:positionH>
                  <wp:positionV relativeFrom="paragraph">
                    <wp:posOffset>80645</wp:posOffset>
                  </wp:positionV>
                  <wp:extent cx="160772" cy="147955"/>
                  <wp:effectExtent l="0" t="0" r="0" b="4445"/>
                  <wp:wrapNone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351B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>D’=</w:t>
            </w:r>
            <w:r w:rsidR="00EF1277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 xml:space="preserve"> (0, -23)</w:t>
            </w:r>
          </w:p>
        </w:tc>
      </w:tr>
      <w:tr w:rsidR="008C7A1F" w:rsidRPr="001935D0" w14:paraId="7B1811C4" w14:textId="77777777" w:rsidTr="005E0C3B">
        <w:trPr>
          <w:trHeight w:val="302"/>
        </w:trPr>
        <w:tc>
          <w:tcPr>
            <w:tcW w:w="9354" w:type="dxa"/>
          </w:tcPr>
          <w:p w14:paraId="7B1811C3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14:paraId="7B1811C6" w14:textId="77777777" w:rsidTr="005E0C3B">
        <w:trPr>
          <w:trHeight w:val="302"/>
        </w:trPr>
        <w:tc>
          <w:tcPr>
            <w:tcW w:w="9354" w:type="dxa"/>
          </w:tcPr>
          <w:p w14:paraId="7B1811C5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C7" w14:textId="77777777" w:rsidR="00630796" w:rsidRDefault="00630796" w:rsidP="00630796">
      <w:pPr>
        <w:pStyle w:val="NLLL2COL"/>
      </w:pPr>
      <w:r w:rsidRPr="00DF4BF6">
        <w:rPr>
          <w:rStyle w:val="NLLLNUM"/>
        </w:rPr>
        <w:t>c</w:t>
      </w:r>
      <w:r>
        <w:tab/>
        <w:t>What shape is the image?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C9" w14:textId="77777777" w:rsidTr="005E0C3B">
        <w:trPr>
          <w:trHeight w:val="302"/>
        </w:trPr>
        <w:tc>
          <w:tcPr>
            <w:tcW w:w="9354" w:type="dxa"/>
          </w:tcPr>
          <w:p w14:paraId="7B1811C8" w14:textId="77777777" w:rsidR="008C7A1F" w:rsidRPr="001935D0" w:rsidRDefault="00E949E5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63712" behindDoc="0" locked="0" layoutInCell="1" allowOverlap="1" wp14:anchorId="7B1812B8" wp14:editId="7B1812B9">
                  <wp:simplePos x="0" y="0"/>
                  <wp:positionH relativeFrom="column">
                    <wp:posOffset>1751965</wp:posOffset>
                  </wp:positionH>
                  <wp:positionV relativeFrom="paragraph">
                    <wp:posOffset>124883</wp:posOffset>
                  </wp:positionV>
                  <wp:extent cx="160772" cy="147955"/>
                  <wp:effectExtent l="0" t="0" r="0" b="4445"/>
                  <wp:wrapNone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F1277" w:rsidRPr="00EF1277">
              <w:rPr>
                <w:rFonts w:asciiTheme="minorHAnsi" w:hAnsiTheme="minorHAnsi" w:cstheme="minorHAnsi"/>
                <w:color w:val="FF0000"/>
                <w:sz w:val="32"/>
                <w:szCs w:val="36"/>
              </w:rPr>
              <w:t>A trapezium</w:t>
            </w:r>
          </w:p>
        </w:tc>
      </w:tr>
      <w:tr w:rsidR="008C7A1F" w:rsidRPr="001935D0" w14:paraId="7B1811CB" w14:textId="77777777" w:rsidTr="005E0C3B">
        <w:trPr>
          <w:trHeight w:val="302"/>
        </w:trPr>
        <w:tc>
          <w:tcPr>
            <w:tcW w:w="9354" w:type="dxa"/>
          </w:tcPr>
          <w:p w14:paraId="7B1811CA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CC" w14:textId="77777777" w:rsidR="00630796" w:rsidRPr="005E3319" w:rsidRDefault="00630796" w:rsidP="00630796">
      <w:pPr>
        <w:pStyle w:val="spaces0"/>
        <w:spacing w:before="100" w:after="100"/>
        <w:rPr>
          <w:rStyle w:val="i-notetoDTOcharacter"/>
          <w:rFonts w:ascii="MinionPro-Regular" w:hAnsi="MinionPro-Regular" w:cs="MinionPro-Regular"/>
          <w:b w:val="0"/>
          <w:bCs w:val="0"/>
        </w:rPr>
      </w:pPr>
    </w:p>
    <w:p w14:paraId="7B1811CD" w14:textId="77777777" w:rsidR="00630796" w:rsidRPr="00DF4BF6" w:rsidRDefault="00630796" w:rsidP="00630796">
      <w:pPr>
        <w:pStyle w:val="NLLL2COL"/>
        <w:jc w:val="right"/>
        <w:rPr>
          <w:rStyle w:val="NLLLNUM"/>
        </w:rPr>
      </w:pPr>
      <w:r>
        <w:tab/>
      </w:r>
      <w:r w:rsidRPr="00DF4BF6">
        <w:rPr>
          <w:rStyle w:val="NLLLNUM"/>
        </w:rPr>
        <w:t>[</w:t>
      </w:r>
      <w:r w:rsidR="00FC351B">
        <w:rPr>
          <w:rStyle w:val="NLLLNUM"/>
        </w:rPr>
        <w:t xml:space="preserve">4,1:  </w:t>
      </w:r>
      <w:r>
        <w:rPr>
          <w:rStyle w:val="NLLLNUM"/>
        </w:rPr>
        <w:t>5</w:t>
      </w:r>
      <w:r w:rsidRPr="00DF4BF6">
        <w:rPr>
          <w:rStyle w:val="NLLLNUM"/>
        </w:rPr>
        <w:t xml:space="preserve"> marks]</w:t>
      </w:r>
    </w:p>
    <w:p w14:paraId="7B1811CE" w14:textId="77777777" w:rsidR="00630796" w:rsidRDefault="00717BBC" w:rsidP="00717BBC">
      <w:pPr>
        <w:pStyle w:val="NL"/>
      </w:pPr>
      <w:r>
        <w:tab/>
      </w:r>
    </w:p>
    <w:p w14:paraId="7B1811CF" w14:textId="77777777" w:rsidR="00630796" w:rsidRDefault="00A81142" w:rsidP="00630796">
      <w:pPr>
        <w:pStyle w:val="NL"/>
      </w:pPr>
      <w:r>
        <w:rPr>
          <w:rStyle w:val="NLLLNUM"/>
        </w:rPr>
        <w:lastRenderedPageBreak/>
        <w:t>1</w:t>
      </w:r>
      <w:r w:rsidR="00481CBE">
        <w:rPr>
          <w:rStyle w:val="NLLLNUM"/>
        </w:rPr>
        <w:t>5</w:t>
      </w:r>
      <w:r w:rsidR="00630796">
        <w:rPr>
          <w:rStyle w:val="NLLLNUM"/>
        </w:rPr>
        <w:t xml:space="preserve"> </w:t>
      </w:r>
      <w:r w:rsidR="00630796">
        <w:tab/>
      </w:r>
      <w:r w:rsidR="005F5D42">
        <w:t xml:space="preserve">The area of the triangle ABC is 27.5 </w:t>
      </w:r>
      <w:r w:rsidR="005F5D42" w:rsidRPr="005F5D42">
        <w:t>cm</w:t>
      </w:r>
      <w:r w:rsidR="005F5D42">
        <w:rPr>
          <w:vertAlign w:val="superscript"/>
        </w:rPr>
        <w:t>2</w:t>
      </w:r>
      <w:r w:rsidR="005F5D42">
        <w:t xml:space="preserve">.  </w:t>
      </w:r>
      <w:r w:rsidR="00630796" w:rsidRPr="005F5D42">
        <w:t>Find</w:t>
      </w:r>
      <w:r w:rsidR="00630796">
        <w:t xml:space="preserve"> the area of the image of the triangle </w:t>
      </w:r>
      <w:r w:rsidR="00630796">
        <w:rPr>
          <w:rStyle w:val="i-listitalic"/>
        </w:rPr>
        <w:t>ABC</w:t>
      </w:r>
      <w:r w:rsidR="005F5D42">
        <w:t xml:space="preserve"> </w:t>
      </w:r>
      <w:r w:rsidR="00630796">
        <w:t xml:space="preserve">after the transformation </w:t>
      </w:r>
      <w:r w:rsidR="00630796">
        <w:rPr>
          <w:rStyle w:val="i-listbold"/>
        </w:rPr>
        <w:t>T</w:t>
      </w:r>
      <w:r w:rsidR="00630796">
        <w:t>: (</w:t>
      </w:r>
      <w:r w:rsidR="00630796">
        <w:rPr>
          <w:rStyle w:val="i-listitalic"/>
        </w:rPr>
        <w:t>x</w:t>
      </w:r>
      <w:r w:rsidR="00630796">
        <w:t xml:space="preserve">, </w:t>
      </w:r>
      <w:r w:rsidR="00630796">
        <w:rPr>
          <w:rStyle w:val="i-listitalic"/>
        </w:rPr>
        <w:t>y</w:t>
      </w:r>
      <w:r w:rsidR="00630796">
        <w:t>)</w:t>
      </w:r>
      <w:r w:rsidR="005F5D42">
        <w:t xml:space="preserve"> </w:t>
      </w:r>
      <m:oMath>
        <m:r>
          <w:rPr>
            <w:rFonts w:ascii="Cambria Math" w:hAnsi="Cambria Math"/>
          </w:rPr>
          <m:t>→</m:t>
        </m:r>
      </m:oMath>
      <w:r w:rsidR="005F5D42">
        <w:t xml:space="preserve"> </w:t>
      </w:r>
      <w:r w:rsidR="00630796">
        <w:t>(4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1F23CB">
        <w:rPr>
          <w:rStyle w:val="Minonmath0"/>
        </w:rPr>
        <w:t>–</w:t>
      </w:r>
      <w:r w:rsidR="00630796">
        <w:t xml:space="preserve"> </w:t>
      </w:r>
      <w:r w:rsidR="00630796">
        <w:rPr>
          <w:rStyle w:val="i-listitalic"/>
        </w:rPr>
        <w:t>y</w:t>
      </w:r>
      <w:r w:rsidR="00630796">
        <w:t>, 2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8D424A">
        <w:rPr>
          <w:rStyle w:val="Minonmath0"/>
        </w:rPr>
        <w:t>+</w:t>
      </w:r>
      <w:r w:rsidR="00630796">
        <w:t xml:space="preserve"> 5</w:t>
      </w:r>
      <w:r w:rsidR="00630796">
        <w:rPr>
          <w:rStyle w:val="i-listitalic"/>
        </w:rPr>
        <w:t>y</w:t>
      </w:r>
      <w:r w:rsidR="00630796">
        <w:t>).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D1" w14:textId="77777777" w:rsidTr="005E0C3B">
        <w:trPr>
          <w:trHeight w:val="302"/>
        </w:trPr>
        <w:tc>
          <w:tcPr>
            <w:tcW w:w="9354" w:type="dxa"/>
          </w:tcPr>
          <w:p w14:paraId="7B1811D0" w14:textId="77777777" w:rsidR="008C7A1F" w:rsidRPr="00406A10" w:rsidRDefault="00E949E5" w:rsidP="005F6FC4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65760" behindDoc="0" locked="0" layoutInCell="1" allowOverlap="1" wp14:anchorId="7B1812BA" wp14:editId="7B1812BB">
                  <wp:simplePos x="0" y="0"/>
                  <wp:positionH relativeFrom="column">
                    <wp:posOffset>3826299</wp:posOffset>
                  </wp:positionH>
                  <wp:positionV relativeFrom="paragraph">
                    <wp:posOffset>115781</wp:posOffset>
                  </wp:positionV>
                  <wp:extent cx="160772" cy="147955"/>
                  <wp:effectExtent l="0" t="0" r="0" b="4445"/>
                  <wp:wrapNone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6FC4" w:rsidRP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Area (Image) = |det| x Area (Original)</w:t>
            </w:r>
          </w:p>
        </w:tc>
      </w:tr>
      <w:tr w:rsidR="008C7A1F" w:rsidRPr="001935D0" w14:paraId="7B1811D3" w14:textId="77777777" w:rsidTr="005E0C3B">
        <w:trPr>
          <w:trHeight w:val="302"/>
        </w:trPr>
        <w:tc>
          <w:tcPr>
            <w:tcW w:w="9354" w:type="dxa"/>
          </w:tcPr>
          <w:p w14:paraId="7B1811D2" w14:textId="77777777" w:rsidR="008C7A1F" w:rsidRPr="00406A10" w:rsidRDefault="008C7A1F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</w:p>
        </w:tc>
      </w:tr>
      <w:tr w:rsidR="008C7A1F" w:rsidRPr="001935D0" w14:paraId="7B1811D5" w14:textId="77777777" w:rsidTr="005E0C3B">
        <w:trPr>
          <w:trHeight w:val="302"/>
        </w:trPr>
        <w:tc>
          <w:tcPr>
            <w:tcW w:w="9354" w:type="dxa"/>
          </w:tcPr>
          <w:p w14:paraId="7B1811D4" w14:textId="77777777" w:rsidR="008C7A1F" w:rsidRPr="00406A10" w:rsidRDefault="00E949E5" w:rsidP="00406A10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67808" behindDoc="0" locked="0" layoutInCell="1" allowOverlap="1" wp14:anchorId="7B1812BC" wp14:editId="7B1812BD">
                  <wp:simplePos x="0" y="0"/>
                  <wp:positionH relativeFrom="column">
                    <wp:posOffset>3411431</wp:posOffset>
                  </wp:positionH>
                  <wp:positionV relativeFrom="paragraph">
                    <wp:posOffset>211455</wp:posOffset>
                  </wp:positionV>
                  <wp:extent cx="160772" cy="147955"/>
                  <wp:effectExtent l="0" t="0" r="0" b="4445"/>
                  <wp:wrapNone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06A10" w:rsidRP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|det T| = |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color w:val="FF0000"/>
                      <w:sz w:val="28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HAnsi"/>
                          <w:i/>
                          <w:color w:val="FF0000"/>
                          <w:sz w:val="28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 w:val="28"/>
                            <w:szCs w:val="36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 w:val="28"/>
                            <w:szCs w:val="36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 w:val="28"/>
                            <w:szCs w:val="3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 w:val="28"/>
                            <w:szCs w:val="36"/>
                          </w:rPr>
                          <m:t>5</m:t>
                        </m:r>
                      </m:e>
                    </m:mr>
                  </m:m>
                </m:e>
              </m:d>
            </m:oMath>
            <w:r w:rsidR="00406A10" w:rsidRP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| = 20 - -2 = 22</w:t>
            </w:r>
          </w:p>
        </w:tc>
      </w:tr>
      <w:tr w:rsidR="008C7A1F" w:rsidRPr="001935D0" w14:paraId="7B1811D7" w14:textId="77777777" w:rsidTr="005E0C3B">
        <w:trPr>
          <w:trHeight w:val="302"/>
        </w:trPr>
        <w:tc>
          <w:tcPr>
            <w:tcW w:w="9354" w:type="dxa"/>
          </w:tcPr>
          <w:p w14:paraId="7B1811D6" w14:textId="77777777" w:rsidR="008C7A1F" w:rsidRPr="00406A10" w:rsidRDefault="008C7A1F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</w:p>
        </w:tc>
      </w:tr>
      <w:tr w:rsidR="008C7A1F" w:rsidRPr="001935D0" w14:paraId="7B1811D9" w14:textId="77777777" w:rsidTr="005E0C3B">
        <w:trPr>
          <w:trHeight w:val="302"/>
        </w:trPr>
        <w:tc>
          <w:tcPr>
            <w:tcW w:w="9354" w:type="dxa"/>
          </w:tcPr>
          <w:p w14:paraId="7B1811D8" w14:textId="77777777" w:rsidR="008C7A1F" w:rsidRPr="00406A10" w:rsidRDefault="00406A10" w:rsidP="00406A10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Area (Image) = 22 x 27.5</w:t>
            </w:r>
          </w:p>
        </w:tc>
      </w:tr>
      <w:tr w:rsidR="008C7A1F" w:rsidRPr="001935D0" w14:paraId="7B1811DB" w14:textId="77777777" w:rsidTr="005E0C3B">
        <w:trPr>
          <w:trHeight w:val="302"/>
        </w:trPr>
        <w:tc>
          <w:tcPr>
            <w:tcW w:w="9354" w:type="dxa"/>
          </w:tcPr>
          <w:p w14:paraId="7B1811DA" w14:textId="77777777" w:rsidR="008C7A1F" w:rsidRPr="00406A10" w:rsidRDefault="00E949E5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  <w:vertAlign w:val="superscript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69856" behindDoc="0" locked="0" layoutInCell="1" allowOverlap="1" wp14:anchorId="7B1812BE" wp14:editId="7B1812BF">
                  <wp:simplePos x="0" y="0"/>
                  <wp:positionH relativeFrom="column">
                    <wp:posOffset>2683298</wp:posOffset>
                  </wp:positionH>
                  <wp:positionV relativeFrom="paragraph">
                    <wp:posOffset>28575</wp:posOffset>
                  </wp:positionV>
                  <wp:extent cx="160772" cy="147955"/>
                  <wp:effectExtent l="0" t="0" r="0" b="4445"/>
                  <wp:wrapNone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 xml:space="preserve">                       </w:t>
            </w:r>
            <w:r w:rsidR="00406A10" w:rsidRPr="00406A10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= 605 cm</w:t>
            </w:r>
            <w:r w:rsidR="00406A10" w:rsidRPr="00406A10">
              <w:rPr>
                <w:rFonts w:asciiTheme="minorHAnsi" w:hAnsiTheme="minorHAnsi" w:cstheme="minorHAnsi"/>
                <w:color w:val="FF0000"/>
                <w:sz w:val="28"/>
                <w:szCs w:val="36"/>
                <w:vertAlign w:val="superscript"/>
              </w:rPr>
              <w:t>2</w:t>
            </w:r>
          </w:p>
        </w:tc>
      </w:tr>
      <w:tr w:rsidR="008C7A1F" w:rsidRPr="001935D0" w14:paraId="7B1811DD" w14:textId="77777777" w:rsidTr="005E0C3B">
        <w:trPr>
          <w:trHeight w:val="302"/>
        </w:trPr>
        <w:tc>
          <w:tcPr>
            <w:tcW w:w="9354" w:type="dxa"/>
          </w:tcPr>
          <w:p w14:paraId="7B1811DC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14:paraId="7B1811DF" w14:textId="77777777" w:rsidTr="005E0C3B">
        <w:trPr>
          <w:trHeight w:val="302"/>
        </w:trPr>
        <w:tc>
          <w:tcPr>
            <w:tcW w:w="9354" w:type="dxa"/>
          </w:tcPr>
          <w:p w14:paraId="7B1811DE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8C7A1F" w:rsidRPr="001935D0" w14:paraId="7B1811E1" w14:textId="77777777" w:rsidTr="005E0C3B">
        <w:trPr>
          <w:trHeight w:val="302"/>
        </w:trPr>
        <w:tc>
          <w:tcPr>
            <w:tcW w:w="9354" w:type="dxa"/>
          </w:tcPr>
          <w:p w14:paraId="7B1811E0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E2" w14:textId="77777777" w:rsidR="00630796" w:rsidRPr="00A007E3" w:rsidRDefault="00630796" w:rsidP="00630796">
      <w:pPr>
        <w:pStyle w:val="NL"/>
        <w:jc w:val="right"/>
        <w:rPr>
          <w:rFonts w:ascii="HelveticaNeueLT Std" w:hAnsi="HelveticaNeueLT Std"/>
          <w:b/>
          <w:szCs w:val="24"/>
        </w:rPr>
      </w:pPr>
      <w:r>
        <w:tab/>
      </w:r>
      <w:r w:rsidRPr="00DF4BF6">
        <w:rPr>
          <w:rStyle w:val="NLLLNUM"/>
        </w:rPr>
        <w:t>[</w:t>
      </w:r>
      <w:r w:rsidR="005F5D42">
        <w:rPr>
          <w:rStyle w:val="NLLLNUM"/>
        </w:rPr>
        <w:t>3</w:t>
      </w:r>
      <w:r w:rsidRPr="00DF4BF6">
        <w:rPr>
          <w:rStyle w:val="NLLLNUM"/>
        </w:rPr>
        <w:t xml:space="preserve"> marks]</w:t>
      </w:r>
    </w:p>
    <w:p w14:paraId="7B1811E3" w14:textId="77777777" w:rsidR="00630796" w:rsidRDefault="00A81142" w:rsidP="00630796">
      <w:pPr>
        <w:pStyle w:val="NL"/>
      </w:pPr>
      <w:r>
        <w:rPr>
          <w:rStyle w:val="NLLLNUM"/>
        </w:rPr>
        <w:t>1</w:t>
      </w:r>
      <w:r w:rsidR="00481CBE">
        <w:rPr>
          <w:rStyle w:val="NLLLNUM"/>
        </w:rPr>
        <w:t>6</w:t>
      </w:r>
      <w:r w:rsidR="00630796">
        <w:tab/>
        <w:t xml:space="preserve">The displacement of a particle is given by </w:t>
      </w:r>
      <w:r w:rsidR="00630796">
        <w:rPr>
          <w:rStyle w:val="i-listitalic"/>
        </w:rPr>
        <w:t>x</w:t>
      </w:r>
      <w:r w:rsidR="00630796">
        <w:t xml:space="preserve"> </w:t>
      </w:r>
      <w:r w:rsidR="00630796" w:rsidRPr="0018085A">
        <w:rPr>
          <w:rStyle w:val="Minonmath0"/>
        </w:rPr>
        <w:t>=</w:t>
      </w:r>
      <w:r w:rsidR="00630796">
        <w:t xml:space="preserve"> 3 sin (2</w:t>
      </w:r>
      <w:r w:rsidR="00630796">
        <w:rPr>
          <w:rStyle w:val="i-listitalic"/>
        </w:rPr>
        <w:t>t</w:t>
      </w:r>
      <w:r w:rsidR="00630796">
        <w:t xml:space="preserve">) </w:t>
      </w:r>
      <w:r w:rsidR="00630796" w:rsidRPr="0018085A">
        <w:rPr>
          <w:rStyle w:val="Minonmath0"/>
        </w:rPr>
        <w:t>+</w:t>
      </w:r>
      <w:r w:rsidR="00630796">
        <w:t xml:space="preserve"> cos (2</w:t>
      </w:r>
      <w:r w:rsidR="00630796">
        <w:rPr>
          <w:rStyle w:val="i-listitalic"/>
        </w:rPr>
        <w:t>t</w:t>
      </w:r>
      <w:r w:rsidR="00630796">
        <w:t>).</w:t>
      </w:r>
    </w:p>
    <w:p w14:paraId="7B1811E4" w14:textId="77777777" w:rsidR="00630796" w:rsidRDefault="00630796" w:rsidP="00630796">
      <w:pPr>
        <w:pStyle w:val="NL"/>
      </w:pPr>
      <w:r>
        <w:rPr>
          <w:rStyle w:val="NLLLNUM"/>
        </w:rPr>
        <w:tab/>
      </w:r>
      <w:r>
        <w:rPr>
          <w:rStyle w:val="NLLLNUM"/>
        </w:rPr>
        <w:tab/>
      </w:r>
      <w:r w:rsidRPr="00E006BF">
        <w:rPr>
          <w:rStyle w:val="NLLLNUM"/>
        </w:rPr>
        <w:t>a</w:t>
      </w:r>
      <w:r>
        <w:rPr>
          <w:rStyle w:val="NLLLNUM"/>
        </w:rPr>
        <w:t xml:space="preserve">   </w:t>
      </w:r>
      <w:r w:rsidRPr="0018313F">
        <w:t xml:space="preserve">Express the displacement in the form x = r sin (2t + </w:t>
      </w:r>
      <m:oMath>
        <m:r>
          <w:rPr>
            <w:rFonts w:ascii="Cambria Math" w:hAnsi="Cambria Math"/>
          </w:rPr>
          <m:t>α</m:t>
        </m:r>
      </m:oMath>
      <w:r w:rsidRPr="0018313F">
        <w:t>)</w:t>
      </w:r>
      <w:r>
        <w:tab/>
      </w:r>
      <w:r w:rsidR="00865E0C">
        <w:t xml:space="preserve"> </w:t>
      </w:r>
      <w:r w:rsidR="00680A16">
        <w:t>giving</w:t>
      </w:r>
      <w:r w:rsidR="00865E0C">
        <w:t xml:space="preserve"> r in exact form and </w:t>
      </w:r>
      <m:oMath>
        <m:r>
          <w:rPr>
            <w:rFonts w:ascii="Cambria Math" w:hAnsi="Cambria Math"/>
          </w:rPr>
          <m:t>α</m:t>
        </m:r>
      </m:oMath>
      <w:r w:rsidR="00865E0C">
        <w:t xml:space="preserve"> to 2 decimal places</w:t>
      </w:r>
      <w:r w:rsidR="00680A16">
        <w:t xml:space="preserve"> and in radians.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E6" w14:textId="77777777" w:rsidTr="005E0C3B">
        <w:trPr>
          <w:trHeight w:val="302"/>
        </w:trPr>
        <w:tc>
          <w:tcPr>
            <w:tcW w:w="9354" w:type="dxa"/>
          </w:tcPr>
          <w:p w14:paraId="7B1811E5" w14:textId="77777777" w:rsidR="008C7A1F" w:rsidRPr="00F869B6" w:rsidRDefault="00406A10" w:rsidP="00406A10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3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=rsin (2t+α)</m:t>
                </m:r>
              </m:oMath>
            </m:oMathPara>
          </w:p>
        </w:tc>
      </w:tr>
      <w:tr w:rsidR="008C7A1F" w:rsidRPr="001935D0" w14:paraId="7B1811E8" w14:textId="77777777" w:rsidTr="005E0C3B">
        <w:trPr>
          <w:trHeight w:val="302"/>
        </w:trPr>
        <w:tc>
          <w:tcPr>
            <w:tcW w:w="9354" w:type="dxa"/>
          </w:tcPr>
          <w:p w14:paraId="7B1811E7" w14:textId="77777777" w:rsidR="008C7A1F" w:rsidRPr="00F869B6" w:rsidRDefault="00E949E5" w:rsidP="005E0C3B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71904" behindDoc="0" locked="0" layoutInCell="1" allowOverlap="1" wp14:anchorId="7B1812C0" wp14:editId="7B1812C1">
                  <wp:simplePos x="0" y="0"/>
                  <wp:positionH relativeFrom="column">
                    <wp:posOffset>5655098</wp:posOffset>
                  </wp:positionH>
                  <wp:positionV relativeFrom="paragraph">
                    <wp:posOffset>324273</wp:posOffset>
                  </wp:positionV>
                  <wp:extent cx="160772" cy="147955"/>
                  <wp:effectExtent l="0" t="0" r="0" b="4445"/>
                  <wp:wrapNone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C7A1F" w:rsidRPr="001935D0" w14:paraId="7B1811EA" w14:textId="77777777" w:rsidTr="005E0C3B">
        <w:trPr>
          <w:trHeight w:val="302"/>
        </w:trPr>
        <w:tc>
          <w:tcPr>
            <w:tcW w:w="9354" w:type="dxa"/>
          </w:tcPr>
          <w:p w14:paraId="7B1811E9" w14:textId="77777777" w:rsidR="008C7A1F" w:rsidRPr="00F869B6" w:rsidRDefault="00406A10" w:rsidP="00406A10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∴3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color w:val="FF0000"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color w:val="00B0F0"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B0F0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color w:val="00B0F0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=r</m:t>
                </m:r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sin 2t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α+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color w:val="00B0F0"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B0F0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color w:val="00B0F0"/>
                        <w:sz w:val="28"/>
                        <w:szCs w:val="36"/>
                      </w:rPr>
                      <m:t>2t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α</m:t>
                    </m:r>
                  </m:e>
                </m:func>
              </m:oMath>
            </m:oMathPara>
          </w:p>
        </w:tc>
      </w:tr>
      <w:tr w:rsidR="006D1EBC" w:rsidRPr="001935D0" w14:paraId="7B1811EC" w14:textId="77777777" w:rsidTr="005E0C3B">
        <w:trPr>
          <w:trHeight w:val="302"/>
        </w:trPr>
        <w:tc>
          <w:tcPr>
            <w:tcW w:w="9354" w:type="dxa"/>
          </w:tcPr>
          <w:p w14:paraId="7B1811EB" w14:textId="77777777" w:rsidR="006D1EBC" w:rsidRPr="00F869B6" w:rsidRDefault="00E949E5" w:rsidP="005E0C3B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73952" behindDoc="0" locked="0" layoutInCell="1" allowOverlap="1" wp14:anchorId="7B1812C2" wp14:editId="7B1812C3">
                  <wp:simplePos x="0" y="0"/>
                  <wp:positionH relativeFrom="column">
                    <wp:posOffset>5020098</wp:posOffset>
                  </wp:positionH>
                  <wp:positionV relativeFrom="paragraph">
                    <wp:posOffset>263633</wp:posOffset>
                  </wp:positionV>
                  <wp:extent cx="160772" cy="147955"/>
                  <wp:effectExtent l="0" t="0" r="0" b="4445"/>
                  <wp:wrapNone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06A10" w:rsidRPr="00F869B6">
              <w:rPr>
                <w:rFonts w:asciiTheme="minorHAnsi" w:hAnsiTheme="minorHAnsi" w:cstheme="minorHAnsi"/>
                <w:noProof/>
                <w:sz w:val="28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B1812C4" wp14:editId="7B1812C5">
                      <wp:simplePos x="0" y="0"/>
                      <wp:positionH relativeFrom="column">
                        <wp:posOffset>107738</wp:posOffset>
                      </wp:positionH>
                      <wp:positionV relativeFrom="paragraph">
                        <wp:posOffset>320040</wp:posOffset>
                      </wp:positionV>
                      <wp:extent cx="762000" cy="600710"/>
                      <wp:effectExtent l="0" t="0" r="19050" b="27940"/>
                      <wp:wrapNone/>
                      <wp:docPr id="22" name="Isosceles Tri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600710"/>
                              </a:xfrm>
                              <a:prstGeom prst="triangle">
                                <a:avLst>
                                  <a:gd name="adj" fmla="val 0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A41F3ED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22" o:spid="_x0000_s1026" type="#_x0000_t5" style="position:absolute;margin-left:8.5pt;margin-top:25.2pt;width:60pt;height:47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" adj="0" filled="f" strokecolor="#243f60 [1604]" strokeweight="2pt"/>
                  </w:pict>
                </mc:Fallback>
              </mc:AlternateContent>
            </w:r>
          </w:p>
        </w:tc>
      </w:tr>
      <w:tr w:rsidR="00332136" w:rsidRPr="001935D0" w14:paraId="7B1811EE" w14:textId="77777777" w:rsidTr="005E0C3B">
        <w:trPr>
          <w:trHeight w:val="302"/>
        </w:trPr>
        <w:tc>
          <w:tcPr>
            <w:tcW w:w="9354" w:type="dxa"/>
          </w:tcPr>
          <w:p w14:paraId="7B1811ED" w14:textId="77777777" w:rsidR="00332136" w:rsidRPr="00F869B6" w:rsidRDefault="00406A10" w:rsidP="00406A10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>∴3=r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α</m:t>
                    </m:r>
                  </m:e>
                </m:func>
                <m:r>
                  <w:rPr>
                    <w:rFonts w:ascii="Cambria Math" w:hAnsi="Cambria Math" w:cstheme="minorHAnsi"/>
                    <w:sz w:val="28"/>
                    <w:szCs w:val="36"/>
                  </w:rPr>
                  <m:t xml:space="preserve">       1=r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sz w:val="28"/>
                        <w:szCs w:val="36"/>
                      </w:rPr>
                      <m:t>α</m:t>
                    </m:r>
                  </m:e>
                </m:func>
              </m:oMath>
            </m:oMathPara>
          </w:p>
        </w:tc>
      </w:tr>
      <w:tr w:rsidR="00332136" w:rsidRPr="001935D0" w14:paraId="7B1811F0" w14:textId="77777777" w:rsidTr="005E0C3B">
        <w:trPr>
          <w:trHeight w:val="302"/>
        </w:trPr>
        <w:tc>
          <w:tcPr>
            <w:tcW w:w="9354" w:type="dxa"/>
          </w:tcPr>
          <w:p w14:paraId="7B1811EF" w14:textId="77777777" w:rsidR="00332136" w:rsidRPr="00F869B6" w:rsidRDefault="00406A10" w:rsidP="005E0C3B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w:r w:rsidRPr="00F869B6">
              <w:rPr>
                <w:rFonts w:asciiTheme="minorHAnsi" w:hAnsiTheme="minorHAnsi" w:cstheme="minorHAnsi"/>
                <w:noProof/>
                <w:sz w:val="28"/>
                <w:szCs w:val="36"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7B1812C6" wp14:editId="7B1812C7">
                      <wp:simplePos x="0" y="0"/>
                      <wp:positionH relativeFrom="column">
                        <wp:posOffset>-335068</wp:posOffset>
                      </wp:positionH>
                      <wp:positionV relativeFrom="paragraph">
                        <wp:posOffset>-128270</wp:posOffset>
                      </wp:positionV>
                      <wp:extent cx="694267" cy="381000"/>
                      <wp:effectExtent l="0" t="0" r="0" b="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267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1812F5" w14:textId="77777777" w:rsidR="005E0C3B" w:rsidRDefault="005E0C3B" w:rsidP="00406A1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1812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6.4pt;margin-top:-10.1pt;width:54.65pt;height:3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" filled="f" stroked="f">
                      <v:textbox>
                        <w:txbxContent>
                          <w:p w14:paraId="7B1812F5" w14:textId="77777777" w:rsidR="005E0C3B" w:rsidRDefault="005E0C3B" w:rsidP="00406A1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D1EBC" w:rsidRPr="001935D0" w14:paraId="7B1811F2" w14:textId="77777777" w:rsidTr="005E0C3B">
        <w:trPr>
          <w:trHeight w:val="302"/>
        </w:trPr>
        <w:tc>
          <w:tcPr>
            <w:tcW w:w="9354" w:type="dxa"/>
          </w:tcPr>
          <w:p w14:paraId="7B1811F1" w14:textId="77777777" w:rsidR="00406A10" w:rsidRPr="00F869B6" w:rsidRDefault="00E949E5" w:rsidP="00406A10">
            <w:pPr>
              <w:pStyle w:val="List2"/>
              <w:jc w:val="center"/>
              <w:rPr>
                <w:rFonts w:asciiTheme="minorHAnsi" w:hAnsiTheme="minorHAnsi" w:cstheme="minorHAnsi"/>
                <w:noProof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78048" behindDoc="0" locked="0" layoutInCell="1" allowOverlap="1" wp14:anchorId="7B1812C8" wp14:editId="7B1812C9">
                  <wp:simplePos x="0" y="0"/>
                  <wp:positionH relativeFrom="column">
                    <wp:posOffset>4562899</wp:posOffset>
                  </wp:positionH>
                  <wp:positionV relativeFrom="paragraph">
                    <wp:posOffset>118006</wp:posOffset>
                  </wp:positionV>
                  <wp:extent cx="160772" cy="147955"/>
                  <wp:effectExtent l="0" t="0" r="0" b="4445"/>
                  <wp:wrapNone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26E3" w:rsidRPr="00F869B6">
              <w:rPr>
                <w:rFonts w:asciiTheme="minorHAnsi" w:hAnsiTheme="minorHAnsi" w:cstheme="minorHAnsi"/>
                <w:noProof/>
                <w:sz w:val="28"/>
                <w:szCs w:val="36"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7B1812CA" wp14:editId="7B1812CB">
                      <wp:simplePos x="0" y="0"/>
                      <wp:positionH relativeFrom="column">
                        <wp:posOffset>28152</wp:posOffset>
                      </wp:positionH>
                      <wp:positionV relativeFrom="paragraph">
                        <wp:posOffset>212937</wp:posOffset>
                      </wp:positionV>
                      <wp:extent cx="694267" cy="381000"/>
                      <wp:effectExtent l="0" t="0" r="0" b="0"/>
                      <wp:wrapNone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267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1812F6" w14:textId="77777777" w:rsidR="005E0C3B" w:rsidRDefault="005E0C3B" w:rsidP="00406A1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812CA" id="_x0000_s1027" type="#_x0000_t202" style="position:absolute;left:0;text-align:left;margin-left:2.2pt;margin-top:16.75pt;width:54.65pt;height:30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" filled="f" stroked="f">
                      <v:textbox>
                        <w:txbxContent>
                          <w:p w14:paraId="7B1812F6" w14:textId="77777777" w:rsidR="005E0C3B" w:rsidRDefault="005E0C3B" w:rsidP="00406A1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26E3" w:rsidRPr="00F869B6">
              <w:rPr>
                <w:rFonts w:asciiTheme="minorHAnsi" w:hAnsiTheme="minorHAnsi" w:cstheme="minorHAnsi"/>
                <w:noProof/>
                <w:sz w:val="28"/>
                <w:szCs w:val="36"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7B1812CC" wp14:editId="7B1812CD">
                      <wp:simplePos x="0" y="0"/>
                      <wp:positionH relativeFrom="column">
                        <wp:posOffset>213783</wp:posOffset>
                      </wp:positionH>
                      <wp:positionV relativeFrom="paragraph">
                        <wp:posOffset>-255905</wp:posOffset>
                      </wp:positionV>
                      <wp:extent cx="694055" cy="3810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05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1812F7" w14:textId="77777777" w:rsidR="005E0C3B" w:rsidRDefault="005E0C3B" w:rsidP="00406A1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812CC" id="_x0000_s1028" type="#_x0000_t202" style="position:absolute;left:0;text-align:left;margin-left:16.85pt;margin-top:-20.15pt;width:54.65pt;height:3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" filled="f" stroked="f">
                      <v:textbox>
                        <w:txbxContent>
                          <w:p w14:paraId="7B1812F7" w14:textId="77777777" w:rsidR="005E0C3B" w:rsidRDefault="005E0C3B" w:rsidP="00406A1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26E3" w:rsidRPr="00F869B6">
              <w:rPr>
                <w:rFonts w:asciiTheme="minorHAnsi" w:hAnsiTheme="minorHAnsi" w:cstheme="minorHAnsi"/>
                <w:noProof/>
                <w:sz w:val="28"/>
                <w:szCs w:val="36"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7B1812CE" wp14:editId="7B1812CF">
                      <wp:simplePos x="0" y="0"/>
                      <wp:positionH relativeFrom="column">
                        <wp:posOffset>286597</wp:posOffset>
                      </wp:positionH>
                      <wp:positionV relativeFrom="paragraph">
                        <wp:posOffset>49318</wp:posOffset>
                      </wp:positionV>
                      <wp:extent cx="694267" cy="38100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267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1812F8" w14:textId="77777777" w:rsidR="005E0C3B" w:rsidRDefault="005E0C3B" w:rsidP="00406A1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812CE" id="_x0000_s1029" type="#_x0000_t202" style="position:absolute;left:0;text-align:left;margin-left:22.55pt;margin-top:3.9pt;width:54.65pt;height:30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" filled="f" stroked="f">
                      <v:textbox>
                        <w:txbxContent>
                          <w:p w14:paraId="7B1812F8" w14:textId="77777777" w:rsidR="005E0C3B" w:rsidRDefault="005E0C3B" w:rsidP="00406A1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m:oMath>
              <m:r>
                <w:rPr>
                  <w:rFonts w:ascii="Cambria Math" w:hAnsi="Cambria Math" w:cstheme="minorHAnsi"/>
                  <w:sz w:val="28"/>
                  <w:szCs w:val="36"/>
                </w:rPr>
                <m:t>∴r=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8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8"/>
                      <w:szCs w:val="36"/>
                    </w:rPr>
                    <m:t>10</m:t>
                  </m:r>
                </m:e>
              </m:rad>
              <m:r>
                <w:rPr>
                  <w:rFonts w:ascii="Cambria Math" w:hAnsi="Cambria Math" w:cstheme="minorHAnsi"/>
                  <w:sz w:val="28"/>
                  <w:szCs w:val="36"/>
                </w:rPr>
                <m:t xml:space="preserve">      α=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8"/>
                      <w:szCs w:val="36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3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36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36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3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3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36"/>
                            </w:rPr>
                            <m:t>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36"/>
                    </w:rPr>
                    <m:t>≈0.32</m:t>
                  </m:r>
                </m:e>
              </m:func>
            </m:oMath>
          </w:p>
        </w:tc>
      </w:tr>
      <w:tr w:rsidR="006D1EBC" w:rsidRPr="001935D0" w14:paraId="7B1811F4" w14:textId="77777777" w:rsidTr="005E0C3B">
        <w:trPr>
          <w:trHeight w:val="302"/>
        </w:trPr>
        <w:tc>
          <w:tcPr>
            <w:tcW w:w="9354" w:type="dxa"/>
          </w:tcPr>
          <w:p w14:paraId="7B1811F3" w14:textId="77777777" w:rsidR="006D1EBC" w:rsidRPr="00F869B6" w:rsidRDefault="00E949E5" w:rsidP="005E0C3B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80096" behindDoc="0" locked="0" layoutInCell="1" allowOverlap="1" wp14:anchorId="7B1812D0" wp14:editId="7B1812D1">
                  <wp:simplePos x="0" y="0"/>
                  <wp:positionH relativeFrom="column">
                    <wp:posOffset>5468832</wp:posOffset>
                  </wp:positionH>
                  <wp:positionV relativeFrom="paragraph">
                    <wp:posOffset>244899</wp:posOffset>
                  </wp:positionV>
                  <wp:extent cx="160772" cy="147955"/>
                  <wp:effectExtent l="0" t="0" r="0" b="4445"/>
                  <wp:wrapNone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76000" behindDoc="0" locked="0" layoutInCell="1" allowOverlap="1" wp14:anchorId="7B1812D2" wp14:editId="7B1812D3">
                  <wp:simplePos x="0" y="0"/>
                  <wp:positionH relativeFrom="column">
                    <wp:posOffset>2497031</wp:posOffset>
                  </wp:positionH>
                  <wp:positionV relativeFrom="paragraph">
                    <wp:posOffset>-37992</wp:posOffset>
                  </wp:positionV>
                  <wp:extent cx="160772" cy="147955"/>
                  <wp:effectExtent l="0" t="0" r="0" b="4445"/>
                  <wp:wrapNone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D1EBC" w:rsidRPr="001935D0" w14:paraId="7B1811F6" w14:textId="77777777" w:rsidTr="005E0C3B">
        <w:trPr>
          <w:trHeight w:val="302"/>
        </w:trPr>
        <w:tc>
          <w:tcPr>
            <w:tcW w:w="9354" w:type="dxa"/>
          </w:tcPr>
          <w:p w14:paraId="7B1811F5" w14:textId="77777777" w:rsidR="006D1EBC" w:rsidRPr="00F869B6" w:rsidRDefault="00406A10" w:rsidP="00406A10">
            <w:pPr>
              <w:pStyle w:val="List2"/>
              <w:rPr>
                <w:rFonts w:asciiTheme="minorHAnsi" w:hAnsiTheme="minorHAnsi" w:cstheme="minorHAnsi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∴3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color w:val="FF0000"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color w:val="FF0000"/>
                        <w:sz w:val="28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2t</m:t>
                    </m:r>
                  </m:e>
                </m:func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≈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color w:val="FF0000"/>
                        <w:sz w:val="28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10</m:t>
                    </m:r>
                  </m:e>
                </m:rad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sin (2t+0.32)</m:t>
                </m:r>
              </m:oMath>
            </m:oMathPara>
          </w:p>
        </w:tc>
      </w:tr>
      <w:tr w:rsidR="008C7A1F" w:rsidRPr="001935D0" w14:paraId="7B1811F8" w14:textId="77777777" w:rsidTr="005E0C3B">
        <w:trPr>
          <w:trHeight w:val="302"/>
        </w:trPr>
        <w:tc>
          <w:tcPr>
            <w:tcW w:w="9354" w:type="dxa"/>
          </w:tcPr>
          <w:p w14:paraId="7B1811F7" w14:textId="77777777" w:rsidR="008C7A1F" w:rsidRPr="001935D0" w:rsidRDefault="008C7A1F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14:paraId="7B1811F9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 w:rsidR="00332136">
        <w:rPr>
          <w:rStyle w:val="NLLLNUM"/>
        </w:rPr>
        <w:t>5</w:t>
      </w:r>
      <w:r w:rsidRPr="00E006BF">
        <w:rPr>
          <w:rStyle w:val="NLLLNUM"/>
        </w:rPr>
        <w:t xml:space="preserve"> marks]</w:t>
      </w:r>
    </w:p>
    <w:p w14:paraId="7B1811FA" w14:textId="77777777" w:rsidR="00630796" w:rsidRPr="00E006BF" w:rsidRDefault="00630796" w:rsidP="00332136">
      <w:pPr>
        <w:pStyle w:val="NLLL2COL"/>
        <w:ind w:left="0" w:firstLine="0"/>
        <w:rPr>
          <w:rStyle w:val="NLLLNUM"/>
        </w:rPr>
      </w:pPr>
    </w:p>
    <w:p w14:paraId="7B1811FB" w14:textId="77777777" w:rsidR="00630796" w:rsidRDefault="00E949E5" w:rsidP="00630796">
      <w:pPr>
        <w:pStyle w:val="NLLL2COL"/>
      </w:pPr>
      <w:r w:rsidRPr="00BA2F83">
        <w:rPr>
          <w:rFonts w:cs="Arial"/>
          <w:noProof/>
          <w:szCs w:val="24"/>
          <w:lang w:eastAsia="en-AU"/>
        </w:rPr>
        <w:drawing>
          <wp:anchor distT="0" distB="0" distL="114300" distR="114300" simplePos="0" relativeHeight="251782144" behindDoc="0" locked="0" layoutInCell="1" allowOverlap="1" wp14:anchorId="7B1812D4" wp14:editId="7B1812D5">
            <wp:simplePos x="0" y="0"/>
            <wp:positionH relativeFrom="column">
              <wp:posOffset>4246033</wp:posOffset>
            </wp:positionH>
            <wp:positionV relativeFrom="paragraph">
              <wp:posOffset>438785</wp:posOffset>
            </wp:positionV>
            <wp:extent cx="160772" cy="147955"/>
            <wp:effectExtent l="0" t="0" r="0" b="444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900434665[1].WMF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136">
        <w:rPr>
          <w:rStyle w:val="NLLLNUM"/>
        </w:rPr>
        <w:t>b</w:t>
      </w:r>
      <w:r w:rsidR="00630796">
        <w:tab/>
      </w:r>
      <w:r w:rsidR="00332136">
        <w:t>Hence find</w:t>
      </w:r>
      <w:r w:rsidR="00630796">
        <w:t xml:space="preserve"> the greatest distance that this motion reaches from the mean point.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C7A1F" w:rsidRPr="001935D0" w14:paraId="7B1811FD" w14:textId="77777777" w:rsidTr="005E0C3B">
        <w:trPr>
          <w:trHeight w:val="302"/>
        </w:trPr>
        <w:tc>
          <w:tcPr>
            <w:tcW w:w="9354" w:type="dxa"/>
          </w:tcPr>
          <w:p w14:paraId="7B1811FC" w14:textId="77777777" w:rsidR="008C7A1F" w:rsidRPr="001935D0" w:rsidRDefault="008A55D1" w:rsidP="005E0C3B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/>
                        <w:color w:val="FF0000"/>
                        <w:sz w:val="28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HAnsi"/>
                        <w:color w:val="FF0000"/>
                        <w:sz w:val="28"/>
                        <w:szCs w:val="36"/>
                      </w:rPr>
                      <m:t>10</m:t>
                    </m:r>
                  </m:e>
                </m:rad>
              </m:oMath>
            </m:oMathPara>
          </w:p>
        </w:tc>
      </w:tr>
    </w:tbl>
    <w:p w14:paraId="7B1811FE" w14:textId="77777777" w:rsidR="00630796" w:rsidRDefault="00630796" w:rsidP="00630796">
      <w:pPr>
        <w:pStyle w:val="spaces0"/>
      </w:pPr>
    </w:p>
    <w:p w14:paraId="7B1811FF" w14:textId="77777777" w:rsidR="00630796" w:rsidRDefault="00630796" w:rsidP="00630796">
      <w:pPr>
        <w:pStyle w:val="spaces0"/>
      </w:pPr>
    </w:p>
    <w:p w14:paraId="7B181200" w14:textId="77777777" w:rsidR="00630796" w:rsidRPr="00E006BF" w:rsidRDefault="00630796" w:rsidP="00630796">
      <w:pPr>
        <w:pStyle w:val="NLLL2COL"/>
        <w:jc w:val="right"/>
        <w:rPr>
          <w:rStyle w:val="NLLLNUM"/>
        </w:rPr>
      </w:pPr>
      <w:r w:rsidRPr="00E006BF">
        <w:rPr>
          <w:rStyle w:val="NLLLNUM"/>
        </w:rPr>
        <w:tab/>
        <w:t>[1 mark]</w:t>
      </w:r>
    </w:p>
    <w:p w14:paraId="7B181201" w14:textId="77777777" w:rsidR="00717BBC" w:rsidRDefault="00717BBC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14:paraId="7B181202" w14:textId="77777777" w:rsidR="001773B0" w:rsidRDefault="001773B0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14:paraId="7B181203" w14:textId="77777777" w:rsidR="002F4CA0" w:rsidRDefault="002F4CA0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14:paraId="7B181204" w14:textId="77777777" w:rsidR="002F4CA0" w:rsidRDefault="002F4CA0" w:rsidP="001773B0">
      <w:pPr>
        <w:pStyle w:val="spaces0"/>
        <w:ind w:left="0"/>
        <w:rPr>
          <w:rFonts w:ascii="Minion Pro" w:hAnsi="Minion Pro" w:cs="Times New Roman"/>
          <w:outline w:val="0"/>
          <w:color w:val="auto"/>
          <w:sz w:val="20"/>
          <w:szCs w:val="20"/>
          <w:u w:val="none"/>
          <w:lang w:val="en-AU"/>
        </w:rPr>
      </w:pPr>
    </w:p>
    <w:p w14:paraId="7B181205" w14:textId="77777777" w:rsidR="00982F46" w:rsidRDefault="00717BBC" w:rsidP="00982F46">
      <w:pPr>
        <w:pStyle w:val="NL"/>
      </w:pPr>
      <w:r w:rsidRPr="00E006BF">
        <w:rPr>
          <w:rStyle w:val="NLLLNUM"/>
        </w:rPr>
        <w:lastRenderedPageBreak/>
        <w:t>1</w:t>
      </w:r>
      <w:r w:rsidR="0071293D">
        <w:rPr>
          <w:rStyle w:val="NLLLNUM"/>
        </w:rPr>
        <w:t>7</w:t>
      </w:r>
      <w:r>
        <w:tab/>
        <w:t xml:space="preserve">The time between successive high tides at a pier is 12 h </w:t>
      </w:r>
      <w:r w:rsidR="003D007D">
        <w:t>34</w:t>
      </w:r>
      <w:r>
        <w:t xml:space="preserve"> min. The average depth of water is 4 m, but at low tide it is 3.1 m. </w:t>
      </w:r>
      <w:r w:rsidR="00982F46">
        <w:t xml:space="preserve"> The tide can be modelled by </w:t>
      </w:r>
      <m:oMath>
        <m:r>
          <w:rPr>
            <w:rFonts w:ascii="Cambria Math" w:hAnsi="Cambria Math"/>
          </w:rPr>
          <m:t>y=a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+b</m:t>
            </m:r>
          </m:e>
        </m:func>
      </m:oMath>
    </w:p>
    <w:p w14:paraId="7B181206" w14:textId="77777777" w:rsidR="00982F46" w:rsidRDefault="008A55D1" w:rsidP="00982F46">
      <w:pPr>
        <w:pStyle w:val="NL"/>
      </w:pPr>
      <w:r>
        <w:rPr>
          <w:noProof/>
          <w:lang w:eastAsia="en-AU"/>
        </w:rPr>
        <w:object w:dxaOrig="1440" w:dyaOrig="1440" w14:anchorId="7B1812D6">
          <v:shape id="_x0000_s1053" type="#_x0000_t75" style="position:absolute;left:0;text-align:left;margin-left:0;margin-top:0;width:327.55pt;height:178.65pt;z-index:251667456;mso-position-horizontal-relative:text;mso-position-vertical-relative:text">
            <v:imagedata r:id="rId77" o:title=""/>
          </v:shape>
          <o:OLEObject Type="Embed" ProgID="FXDraw.Graphic" ShapeID="_x0000_s1053" DrawAspect="Content" ObjectID="_1507554092" r:id="rId78"/>
        </w:object>
      </w:r>
    </w:p>
    <w:p w14:paraId="7B181207" w14:textId="77777777" w:rsidR="00982F46" w:rsidRDefault="009E234C" w:rsidP="00717BBC">
      <w:pPr>
        <w:pStyle w:val="NL"/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B1812D7" wp14:editId="7B1812D8">
                <wp:simplePos x="0" y="0"/>
                <wp:positionH relativeFrom="column">
                  <wp:posOffset>2755607</wp:posOffset>
                </wp:positionH>
                <wp:positionV relativeFrom="paragraph">
                  <wp:posOffset>434120</wp:posOffset>
                </wp:positionV>
                <wp:extent cx="12240" cy="9720"/>
                <wp:effectExtent l="57150" t="57150" r="4508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9BE7" id="Ink 64" o:spid="_x0000_s1026" type="#_x0000_t75" style="position:absolute;margin-left:215.85pt;margin-top:33.05pt;width:2.65pt;height: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">
                <v:imagedata r:id="rId80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B1812D9" wp14:editId="7B1812DA">
                <wp:simplePos x="0" y="0"/>
                <wp:positionH relativeFrom="column">
                  <wp:posOffset>913127</wp:posOffset>
                </wp:positionH>
                <wp:positionV relativeFrom="paragraph">
                  <wp:posOffset>399200</wp:posOffset>
                </wp:positionV>
                <wp:extent cx="15840" cy="26280"/>
                <wp:effectExtent l="38100" t="38100" r="41910" b="501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AD3A" id="Ink 28" o:spid="_x0000_s1026" type="#_x0000_t75" style="position:absolute;margin-left:71.4pt;margin-top:31.15pt;width:2.5pt;height:2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">
                <v:imagedata r:id="rId82" o:title=""/>
              </v:shape>
            </w:pict>
          </mc:Fallback>
        </mc:AlternateContent>
      </w:r>
    </w:p>
    <w:p w14:paraId="7B181208" w14:textId="77777777" w:rsidR="00982F46" w:rsidRDefault="009E234C" w:rsidP="00717BBC">
      <w:pPr>
        <w:pStyle w:val="NL"/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1812DB" wp14:editId="7B1812DC">
                <wp:simplePos x="0" y="0"/>
                <wp:positionH relativeFrom="column">
                  <wp:posOffset>2370407</wp:posOffset>
                </wp:positionH>
                <wp:positionV relativeFrom="paragraph">
                  <wp:posOffset>-34370</wp:posOffset>
                </wp:positionV>
                <wp:extent cx="451800" cy="415440"/>
                <wp:effectExtent l="38100" t="38100" r="43815" b="419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5180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B34F" id="Ink 65" o:spid="_x0000_s1026" type="#_x0000_t75" style="position:absolute;margin-left:186.2pt;margin-top:-3.4pt;width:36.75pt;height:33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">
                <v:imagedata r:id="rId84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B1812DD" wp14:editId="7B1812DE">
                <wp:simplePos x="0" y="0"/>
                <wp:positionH relativeFrom="column">
                  <wp:posOffset>2333327</wp:posOffset>
                </wp:positionH>
                <wp:positionV relativeFrom="paragraph">
                  <wp:posOffset>408790</wp:posOffset>
                </wp:positionV>
                <wp:extent cx="7920" cy="15480"/>
                <wp:effectExtent l="57150" t="38100" r="4953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A2B0" id="Ink 31" o:spid="_x0000_s1026" type="#_x0000_t75" style="position:absolute;margin-left:182.8pt;margin-top:31.95pt;width:2.05pt;height:2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">
                <v:imagedata r:id="rId86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1812DF" wp14:editId="7B1812E0">
                <wp:simplePos x="0" y="0"/>
                <wp:positionH relativeFrom="column">
                  <wp:posOffset>955607</wp:posOffset>
                </wp:positionH>
                <wp:positionV relativeFrom="paragraph">
                  <wp:posOffset>12790</wp:posOffset>
                </wp:positionV>
                <wp:extent cx="399960" cy="423000"/>
                <wp:effectExtent l="38100" t="57150" r="57785" b="533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9996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E99A" id="Ink 30" o:spid="_x0000_s1026" type="#_x0000_t75" style="position:absolute;margin-left:74.35pt;margin-top:.1pt;width:33.2pt;height: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">
                <v:imagedata r:id="rId88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B1812E1" wp14:editId="7B1812E2">
                <wp:simplePos x="0" y="0"/>
                <wp:positionH relativeFrom="column">
                  <wp:posOffset>1332527</wp:posOffset>
                </wp:positionH>
                <wp:positionV relativeFrom="paragraph">
                  <wp:posOffset>383230</wp:posOffset>
                </wp:positionV>
                <wp:extent cx="16200" cy="35280"/>
                <wp:effectExtent l="38100" t="38100" r="41275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35D0" id="Ink 29" o:spid="_x0000_s1026" type="#_x0000_t75" style="position:absolute;margin-left:104.7pt;margin-top:30pt;width:2.2pt;height: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">
                <v:imagedata r:id="rId90" o:title=""/>
              </v:shape>
            </w:pict>
          </mc:Fallback>
        </mc:AlternateContent>
      </w:r>
    </w:p>
    <w:p w14:paraId="7B181209" w14:textId="77777777" w:rsidR="00982F46" w:rsidRDefault="00982F46" w:rsidP="00717BBC">
      <w:pPr>
        <w:pStyle w:val="NL"/>
      </w:pPr>
    </w:p>
    <w:p w14:paraId="7B18120A" w14:textId="77777777" w:rsidR="00982F46" w:rsidRDefault="00982F46" w:rsidP="00717BBC">
      <w:pPr>
        <w:pStyle w:val="NL"/>
      </w:pPr>
    </w:p>
    <w:p w14:paraId="7B18120B" w14:textId="77777777" w:rsidR="004C72FD" w:rsidRDefault="009E234C" w:rsidP="004C72FD">
      <w:pPr>
        <w:pStyle w:val="NL"/>
        <w:numPr>
          <w:ilvl w:val="0"/>
          <w:numId w:val="39"/>
        </w:num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B1812E3" wp14:editId="7B1812E4">
                <wp:simplePos x="0" y="0"/>
                <wp:positionH relativeFrom="column">
                  <wp:posOffset>5919287</wp:posOffset>
                </wp:positionH>
                <wp:positionV relativeFrom="paragraph">
                  <wp:posOffset>584440</wp:posOffset>
                </wp:positionV>
                <wp:extent cx="206640" cy="360"/>
                <wp:effectExtent l="38100" t="57150" r="60325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0E35" id="Ink 27" o:spid="_x0000_s1026" type="#_x0000_t75" style="position:absolute;margin-left:465.3pt;margin-top:45.2pt;width:17.9pt;height:1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">
                <v:imagedata r:id="rId92" o:title=""/>
              </v:shape>
            </w:pict>
          </mc:Fallback>
        </mc:AlternateContent>
      </w:r>
      <w:r w:rsidR="00982F46">
        <w:t xml:space="preserve"> Determine the values of </w:t>
      </w:r>
      <m:oMath>
        <m:r>
          <w:rPr>
            <w:rFonts w:ascii="Cambria Math" w:hAnsi="Cambria Math"/>
          </w:rPr>
          <m:t>a</m:t>
        </m:r>
      </m:oMath>
      <w:r w:rsidR="00982F46">
        <w:t xml:space="preserve"> and </w:t>
      </w:r>
      <m:oMath>
        <m:r>
          <w:rPr>
            <w:rFonts w:ascii="Cambria Math" w:hAnsi="Cambria Math"/>
          </w:rPr>
          <m:t>b</m:t>
        </m:r>
      </m:oMath>
      <w:r w:rsidR="00982F46">
        <w:t xml:space="preserve"> in the equation.</w:t>
      </w:r>
    </w:p>
    <w:p w14:paraId="7B18120C" w14:textId="77777777" w:rsidR="004C72FD" w:rsidRDefault="00A24C5D" w:rsidP="004C72FD">
      <w:pPr>
        <w:pStyle w:val="NL"/>
        <w:spacing w:before="0"/>
        <w:ind w:left="0" w:firstLine="0"/>
      </w:pPr>
      <m:oMathPara>
        <m:oMath>
          <m:r>
            <w:rPr>
              <w:rFonts w:ascii="Cambria Math" w:hAnsi="Cambria Math"/>
            </w:rPr>
            <m:t>y=0.9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  <m:r>
                <w:rPr>
                  <w:rFonts w:ascii="Cambria Math" w:hAnsi="Cambria Math"/>
                </w:rPr>
                <m:t>+4</m:t>
              </m:r>
            </m:e>
          </m:func>
        </m:oMath>
      </m:oMathPara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C72FD" w:rsidRPr="001935D0" w14:paraId="7B18120E" w14:textId="77777777" w:rsidTr="005E0C3B">
        <w:trPr>
          <w:trHeight w:val="302"/>
        </w:trPr>
        <w:tc>
          <w:tcPr>
            <w:tcW w:w="9354" w:type="dxa"/>
          </w:tcPr>
          <w:p w14:paraId="7B18120D" w14:textId="77777777" w:rsidR="004C72FD" w:rsidRPr="00A24C5D" w:rsidRDefault="007E62E9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84192" behindDoc="0" locked="0" layoutInCell="1" allowOverlap="1" wp14:anchorId="7B1812E5" wp14:editId="7B1812E6">
                  <wp:simplePos x="0" y="0"/>
                  <wp:positionH relativeFrom="column">
                    <wp:posOffset>1370965</wp:posOffset>
                  </wp:positionH>
                  <wp:positionV relativeFrom="paragraph">
                    <wp:posOffset>48683</wp:posOffset>
                  </wp:positionV>
                  <wp:extent cx="160772" cy="147955"/>
                  <wp:effectExtent l="0" t="0" r="0" b="4445"/>
                  <wp:wrapNone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4C5D" w:rsidRPr="00A24C5D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a = 0.9</w:t>
            </w:r>
          </w:p>
        </w:tc>
      </w:tr>
      <w:tr w:rsidR="004C72FD" w:rsidRPr="001935D0" w14:paraId="7B181210" w14:textId="77777777" w:rsidTr="005E0C3B">
        <w:trPr>
          <w:trHeight w:val="302"/>
        </w:trPr>
        <w:tc>
          <w:tcPr>
            <w:tcW w:w="9354" w:type="dxa"/>
          </w:tcPr>
          <w:p w14:paraId="7B18120F" w14:textId="77777777" w:rsidR="004C72FD" w:rsidRPr="00A24C5D" w:rsidRDefault="007E62E9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86240" behindDoc="0" locked="0" layoutInCell="1" allowOverlap="1" wp14:anchorId="7B1812E7" wp14:editId="7B1812E8">
                  <wp:simplePos x="0" y="0"/>
                  <wp:positionH relativeFrom="column">
                    <wp:posOffset>1379432</wp:posOffset>
                  </wp:positionH>
                  <wp:positionV relativeFrom="paragraph">
                    <wp:posOffset>70909</wp:posOffset>
                  </wp:positionV>
                  <wp:extent cx="160772" cy="147955"/>
                  <wp:effectExtent l="0" t="0" r="0" b="4445"/>
                  <wp:wrapNone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4C5D" w:rsidRPr="00A24C5D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b = 4</w:t>
            </w:r>
          </w:p>
        </w:tc>
      </w:tr>
    </w:tbl>
    <w:p w14:paraId="7B181211" w14:textId="77777777" w:rsidR="00717BBC" w:rsidRDefault="00637280" w:rsidP="00637280">
      <w:pPr>
        <w:pStyle w:val="NL"/>
        <w:numPr>
          <w:ilvl w:val="0"/>
          <w:numId w:val="39"/>
        </w:numPr>
      </w:pPr>
      <w:r>
        <w:t xml:space="preserve">  F</w:t>
      </w:r>
      <w:r w:rsidR="00717BBC">
        <w:t xml:space="preserve">ind the length of time that a boat </w:t>
      </w:r>
      <w:r>
        <w:t>can use the pier if it is only able to dock when the tide is between 3.5 and 4.5 metres.</w:t>
      </w:r>
    </w:p>
    <w:p w14:paraId="7B181212" w14:textId="77777777" w:rsidR="00717BBC" w:rsidRDefault="00717BBC" w:rsidP="00717BBC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C72FD" w:rsidRPr="001935D0" w14:paraId="7B181214" w14:textId="77777777" w:rsidTr="005E0C3B">
        <w:trPr>
          <w:trHeight w:val="302"/>
        </w:trPr>
        <w:tc>
          <w:tcPr>
            <w:tcW w:w="9354" w:type="dxa"/>
          </w:tcPr>
          <w:p w14:paraId="7B181213" w14:textId="77777777" w:rsidR="004C72FD" w:rsidRPr="009E234C" w:rsidRDefault="007E62E9" w:rsidP="007E62E9">
            <w:pPr>
              <w:pStyle w:val="List2"/>
              <w:jc w:val="center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>
              <w:rPr>
                <w:rFonts w:cs="Arial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7B1812E9" wp14:editId="7B1812EA">
                      <wp:simplePos x="0" y="0"/>
                      <wp:positionH relativeFrom="column">
                        <wp:posOffset>4764405</wp:posOffset>
                      </wp:positionH>
                      <wp:positionV relativeFrom="paragraph">
                        <wp:posOffset>1482</wp:posOffset>
                      </wp:positionV>
                      <wp:extent cx="287867" cy="601133"/>
                      <wp:effectExtent l="0" t="0" r="17145" b="27940"/>
                      <wp:wrapNone/>
                      <wp:docPr id="227" name="Right Brace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867" cy="601133"/>
                              </a:xfrm>
                              <a:prstGeom prst="rightBrac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15E0B3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Right Brace 227" o:spid="_x0000_s1026" type="#_x0000_t88" style="position:absolute;margin-left:375.15pt;margin-top:.1pt;width:22.65pt;height:47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" adj="862" strokecolor="red"/>
                  </w:pict>
                </mc:Fallback>
              </mc:AlternateContent>
            </w: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88288" behindDoc="0" locked="0" layoutInCell="1" allowOverlap="1" wp14:anchorId="7B1812EB" wp14:editId="7B1812EC">
                  <wp:simplePos x="0" y="0"/>
                  <wp:positionH relativeFrom="column">
                    <wp:posOffset>5375698</wp:posOffset>
                  </wp:positionH>
                  <wp:positionV relativeFrom="paragraph">
                    <wp:posOffset>166582</wp:posOffset>
                  </wp:positionV>
                  <wp:extent cx="160772" cy="147955"/>
                  <wp:effectExtent l="0" t="0" r="0" b="4445"/>
                  <wp:wrapNone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m:oMath>
              <m:r>
                <w:rPr>
                  <w:rFonts w:ascii="Cambria Math" w:hAnsi="Cambria Math" w:cstheme="minorHAnsi"/>
                  <w:color w:val="FF0000"/>
                  <w:sz w:val="28"/>
                  <w:szCs w:val="36"/>
                </w:rPr>
                <m:t>y=3.5,   x=3.1598273…</m:t>
              </m:r>
            </m:oMath>
          </w:p>
        </w:tc>
      </w:tr>
      <w:tr w:rsidR="004C72FD" w:rsidRPr="001935D0" w14:paraId="7B181216" w14:textId="77777777" w:rsidTr="005E0C3B">
        <w:trPr>
          <w:trHeight w:val="302"/>
        </w:trPr>
        <w:tc>
          <w:tcPr>
            <w:tcW w:w="9354" w:type="dxa"/>
          </w:tcPr>
          <w:p w14:paraId="7B181215" w14:textId="77777777" w:rsidR="004C72FD" w:rsidRPr="009E234C" w:rsidRDefault="00424DEF" w:rsidP="009E234C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y=4.5,   x=1.9817654…</m:t>
                </m:r>
              </m:oMath>
            </m:oMathPara>
          </w:p>
        </w:tc>
      </w:tr>
      <w:tr w:rsidR="004C72FD" w:rsidRPr="001935D0" w14:paraId="7B181218" w14:textId="77777777" w:rsidTr="005E0C3B">
        <w:trPr>
          <w:trHeight w:val="302"/>
        </w:trPr>
        <w:tc>
          <w:tcPr>
            <w:tcW w:w="9354" w:type="dxa"/>
          </w:tcPr>
          <w:p w14:paraId="7B181217" w14:textId="77777777" w:rsidR="004C72FD" w:rsidRPr="009E234C" w:rsidRDefault="00424DEF" w:rsidP="009E234C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FF0000"/>
                    <w:sz w:val="28"/>
                    <w:szCs w:val="36"/>
                  </w:rPr>
                  <m:t>∴∆x≈1.178</m:t>
                </m:r>
              </m:oMath>
            </m:oMathPara>
          </w:p>
        </w:tc>
      </w:tr>
      <w:tr w:rsidR="004C72FD" w:rsidRPr="001935D0" w14:paraId="7B18121A" w14:textId="77777777" w:rsidTr="005E0C3B">
        <w:trPr>
          <w:trHeight w:val="302"/>
        </w:trPr>
        <w:tc>
          <w:tcPr>
            <w:tcW w:w="9354" w:type="dxa"/>
          </w:tcPr>
          <w:p w14:paraId="7B181219" w14:textId="77777777" w:rsidR="004C72FD" w:rsidRPr="009E234C" w:rsidRDefault="009E234C" w:rsidP="009E234C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9E234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Once cycle is 2</w:t>
            </w:r>
            <m:oMath>
              <m:r>
                <w:rPr>
                  <w:rFonts w:ascii="Cambria Math" w:hAnsi="Cambria Math" w:cstheme="minorHAnsi"/>
                  <w:color w:val="FF0000"/>
                  <w:sz w:val="28"/>
                  <w:szCs w:val="36"/>
                </w:rPr>
                <m:t>π≈6.283</m:t>
              </m:r>
            </m:oMath>
          </w:p>
        </w:tc>
      </w:tr>
      <w:tr w:rsidR="004C72FD" w:rsidRPr="001935D0" w14:paraId="7B18121C" w14:textId="77777777" w:rsidTr="005E0C3B">
        <w:trPr>
          <w:trHeight w:val="302"/>
        </w:trPr>
        <w:tc>
          <w:tcPr>
            <w:tcW w:w="9354" w:type="dxa"/>
          </w:tcPr>
          <w:p w14:paraId="7B18121B" w14:textId="77777777" w:rsidR="004C72FD" w:rsidRPr="009E234C" w:rsidRDefault="007E62E9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90336" behindDoc="0" locked="0" layoutInCell="1" allowOverlap="1" wp14:anchorId="7B1812ED" wp14:editId="7B1812EE">
                  <wp:simplePos x="0" y="0"/>
                  <wp:positionH relativeFrom="column">
                    <wp:posOffset>5333365</wp:posOffset>
                  </wp:positionH>
                  <wp:positionV relativeFrom="paragraph">
                    <wp:posOffset>120438</wp:posOffset>
                  </wp:positionV>
                  <wp:extent cx="160772" cy="147955"/>
                  <wp:effectExtent l="0" t="0" r="0" b="4445"/>
                  <wp:wrapNone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234C" w:rsidRPr="009E234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 xml:space="preserve">Proportion of cycle where boat can dock is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color w:val="FF0000"/>
                      <w:sz w:val="28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FF0000"/>
                      <w:sz w:val="28"/>
                      <w:szCs w:val="36"/>
                    </w:rPr>
                    <m:t>2×1.178</m:t>
                  </m:r>
                </m:num>
                <m:den>
                  <m:r>
                    <w:rPr>
                      <w:rFonts w:ascii="Cambria Math" w:hAnsi="Cambria Math" w:cstheme="minorHAnsi"/>
                      <w:color w:val="FF0000"/>
                      <w:sz w:val="28"/>
                      <w:szCs w:val="36"/>
                    </w:rPr>
                    <m:t>6.283</m:t>
                  </m:r>
                </m:den>
              </m:f>
              <m:r>
                <w:rPr>
                  <w:rFonts w:ascii="Cambria Math" w:hAnsi="Cambria Math" w:cstheme="minorHAnsi"/>
                  <w:color w:val="FF0000"/>
                  <w:sz w:val="28"/>
                  <w:szCs w:val="36"/>
                </w:rPr>
                <m:t>≈0.375</m:t>
              </m:r>
            </m:oMath>
          </w:p>
        </w:tc>
      </w:tr>
      <w:tr w:rsidR="009E234C" w:rsidRPr="001935D0" w14:paraId="7B18121E" w14:textId="77777777" w:rsidTr="005E0C3B">
        <w:trPr>
          <w:trHeight w:val="302"/>
        </w:trPr>
        <w:tc>
          <w:tcPr>
            <w:tcW w:w="9354" w:type="dxa"/>
          </w:tcPr>
          <w:p w14:paraId="7B18121D" w14:textId="77777777" w:rsidR="009E234C" w:rsidRPr="009E234C" w:rsidRDefault="009E234C" w:rsidP="005E0C3B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</w:p>
        </w:tc>
      </w:tr>
      <w:tr w:rsidR="004C72FD" w:rsidRPr="001935D0" w14:paraId="7B181220" w14:textId="77777777" w:rsidTr="005E0C3B">
        <w:trPr>
          <w:trHeight w:val="302"/>
        </w:trPr>
        <w:tc>
          <w:tcPr>
            <w:tcW w:w="9354" w:type="dxa"/>
          </w:tcPr>
          <w:p w14:paraId="7B18121F" w14:textId="77777777" w:rsidR="004C72FD" w:rsidRPr="009E234C" w:rsidRDefault="009E234C" w:rsidP="009E234C">
            <w:pPr>
              <w:pStyle w:val="List2"/>
              <w:rPr>
                <w:rFonts w:asciiTheme="minorHAnsi" w:hAnsiTheme="minorHAnsi" w:cstheme="minorHAnsi"/>
                <w:color w:val="FF0000"/>
                <w:sz w:val="28"/>
                <w:szCs w:val="36"/>
              </w:rPr>
            </w:pPr>
            <m:oMath>
              <m:r>
                <w:rPr>
                  <w:rFonts w:ascii="Cambria Math" w:hAnsi="Cambria Math" w:cstheme="minorHAnsi"/>
                  <w:color w:val="FF0000"/>
                  <w:sz w:val="28"/>
                  <w:szCs w:val="36"/>
                </w:rPr>
                <m:t>∴</m:t>
              </m:r>
            </m:oMath>
            <w:r w:rsidRPr="009E234C">
              <w:rPr>
                <w:rFonts w:asciiTheme="minorHAnsi" w:hAnsiTheme="minorHAnsi" w:cstheme="minorHAnsi"/>
                <w:color w:val="FF0000"/>
                <w:sz w:val="28"/>
                <w:szCs w:val="36"/>
              </w:rPr>
              <w:t>Boat can dock for 0.375 x 12 hrs 34 mins = 0.375 x 12.5</w:t>
            </w:r>
            <m:oMath>
              <m:acc>
                <m:accPr>
                  <m:chr m:val="̇"/>
                  <m:ctrlPr>
                    <w:rPr>
                      <w:rFonts w:ascii="Cambria Math" w:hAnsi="Cambria Math" w:cstheme="minorHAnsi"/>
                      <w:i/>
                      <w:color w:val="FF0000"/>
                      <w:sz w:val="28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color w:val="FF0000"/>
                      <w:sz w:val="28"/>
                      <w:szCs w:val="36"/>
                    </w:rPr>
                    <m:t>6</m:t>
                  </m:r>
                </m:e>
              </m:acc>
            </m:oMath>
          </w:p>
        </w:tc>
      </w:tr>
      <w:tr w:rsidR="009E234C" w:rsidRPr="001935D0" w14:paraId="7B181222" w14:textId="77777777" w:rsidTr="005E0C3B">
        <w:trPr>
          <w:trHeight w:val="302"/>
        </w:trPr>
        <w:tc>
          <w:tcPr>
            <w:tcW w:w="9354" w:type="dxa"/>
          </w:tcPr>
          <w:p w14:paraId="7B181221" w14:textId="77777777" w:rsidR="009E234C" w:rsidRPr="009E234C" w:rsidRDefault="007E62E9" w:rsidP="009E234C">
            <w:pPr>
              <w:pStyle w:val="List2"/>
              <w:rPr>
                <w:rFonts w:ascii="Calibri" w:eastAsia="MS Mincho" w:hAnsi="Calibri"/>
                <w:color w:val="FF0000"/>
                <w:sz w:val="28"/>
                <w:szCs w:val="36"/>
              </w:rPr>
            </w:pPr>
            <w:r w:rsidRPr="00BA2F83">
              <w:rPr>
                <w:rFonts w:cs="Arial"/>
                <w:noProof/>
                <w:szCs w:val="24"/>
              </w:rPr>
              <w:drawing>
                <wp:anchor distT="0" distB="0" distL="114300" distR="114300" simplePos="0" relativeHeight="251792384" behindDoc="0" locked="0" layoutInCell="1" allowOverlap="1" wp14:anchorId="7B1812EF" wp14:editId="7B1812F0">
                  <wp:simplePos x="0" y="0"/>
                  <wp:positionH relativeFrom="column">
                    <wp:posOffset>3885565</wp:posOffset>
                  </wp:positionH>
                  <wp:positionV relativeFrom="paragraph">
                    <wp:posOffset>55880</wp:posOffset>
                  </wp:positionV>
                  <wp:extent cx="160772" cy="147955"/>
                  <wp:effectExtent l="0" t="0" r="0" b="4445"/>
                  <wp:wrapNone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C900434665[1]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72" cy="1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234C" w:rsidRPr="009E234C">
              <w:rPr>
                <w:rFonts w:ascii="Calibri" w:eastAsia="MS Mincho" w:hAnsi="Calibri"/>
                <w:color w:val="FF0000"/>
                <w:sz w:val="28"/>
                <w:szCs w:val="36"/>
              </w:rPr>
              <w:t>= 4.7125 hours = 4 hours 43 minutes</w:t>
            </w:r>
          </w:p>
        </w:tc>
      </w:tr>
    </w:tbl>
    <w:p w14:paraId="7B181223" w14:textId="77777777" w:rsidR="00717BBC" w:rsidRDefault="00717BBC" w:rsidP="00717BBC">
      <w:pPr>
        <w:pStyle w:val="spaces0"/>
      </w:pPr>
    </w:p>
    <w:p w14:paraId="7B181224" w14:textId="77777777" w:rsidR="00717BBC" w:rsidRDefault="00717BBC" w:rsidP="00717BBC">
      <w:pPr>
        <w:pStyle w:val="bodytextfo"/>
        <w:jc w:val="right"/>
        <w:rPr>
          <w:rStyle w:val="NLLLNUM"/>
        </w:rPr>
      </w:pPr>
      <w:r w:rsidRPr="00E006BF">
        <w:rPr>
          <w:rStyle w:val="NLLLNUM"/>
        </w:rPr>
        <w:tab/>
        <w:t>[</w:t>
      </w:r>
      <w:r w:rsidR="009E234C">
        <w:rPr>
          <w:rStyle w:val="NLLLNUM"/>
        </w:rPr>
        <w:t xml:space="preserve">2,3: </w:t>
      </w:r>
      <w:r w:rsidR="003D007D">
        <w:rPr>
          <w:rStyle w:val="NLLLNUM"/>
        </w:rPr>
        <w:t>5</w:t>
      </w:r>
      <w:r w:rsidRPr="00E006BF">
        <w:rPr>
          <w:rStyle w:val="NLLLNUM"/>
        </w:rPr>
        <w:t xml:space="preserve"> marks]</w:t>
      </w:r>
    </w:p>
    <w:p w14:paraId="68AF1D4C" w14:textId="77777777" w:rsidR="008A55D1" w:rsidRDefault="008A55D1" w:rsidP="008A55D1">
      <w:pPr>
        <w:pStyle w:val="bodytextfo"/>
        <w:rPr>
          <w:rStyle w:val="NLLLNUM"/>
        </w:rPr>
      </w:pPr>
      <w:r>
        <w:rPr>
          <w:rStyle w:val="NLLLNUM"/>
        </w:rPr>
        <w:t>Or</w:t>
      </w:r>
    </w:p>
    <w:p w14:paraId="2103CDB8" w14:textId="77777777" w:rsidR="008A55D1" w:rsidRDefault="008A55D1" w:rsidP="008A55D1">
      <w:pPr>
        <w:pStyle w:val="bodytextfo"/>
        <w:rPr>
          <w:rStyle w:val="NLLLNUM"/>
          <w:bCs/>
        </w:rPr>
      </w:pPr>
      <w:r>
        <w:rPr>
          <w:rStyle w:val="NLLLNUM"/>
        </w:rPr>
        <w:t>Each cycle is 12.56 hr which is 2 x 2</w:t>
      </w:r>
      <m:oMath>
        <m:r>
          <m:rPr>
            <m:sty m:val="bi"/>
          </m:rPr>
          <w:rPr>
            <w:rStyle w:val="NLLLNUM"/>
            <w:rFonts w:ascii="Cambria Math" w:hAnsi="Cambria Math"/>
          </w:rPr>
          <m:t>π</m:t>
        </m:r>
      </m:oMath>
    </w:p>
    <w:p w14:paraId="29F7CEE8" w14:textId="77777777" w:rsidR="008A55D1" w:rsidRDefault="008A55D1" w:rsidP="008A55D1">
      <w:pPr>
        <w:pStyle w:val="bodytextfo"/>
        <w:rPr>
          <w:rStyle w:val="NLLLNUM"/>
          <w:bCs/>
        </w:rPr>
      </w:pPr>
    </w:p>
    <w:p w14:paraId="22C96390" w14:textId="77777777" w:rsidR="008A55D1" w:rsidRDefault="008A55D1" w:rsidP="008A55D1">
      <w:pPr>
        <w:pStyle w:val="bodytextfo"/>
        <w:rPr>
          <w:rStyle w:val="NLLLNUM"/>
          <w:bCs/>
        </w:rPr>
      </w:pPr>
      <w:r>
        <w:rPr>
          <w:rStyle w:val="NLLLNUM"/>
          <w:bCs/>
        </w:rPr>
        <w:t>So Double the portion of the cycle to convert to time</w:t>
      </w:r>
    </w:p>
    <w:p w14:paraId="22FD5784" w14:textId="77777777" w:rsidR="008A55D1" w:rsidRDefault="008A55D1" w:rsidP="008A55D1">
      <w:pPr>
        <w:pStyle w:val="bodytextfo"/>
        <w:rPr>
          <w:rStyle w:val="NLLLNUM"/>
          <w:bCs/>
        </w:rPr>
      </w:pPr>
      <w:r>
        <w:rPr>
          <w:rStyle w:val="NLLLNUM"/>
          <w:bCs/>
        </w:rPr>
        <w:t>1.178 x 2 = 2.356 hours</w:t>
      </w:r>
    </w:p>
    <w:p w14:paraId="6C133260" w14:textId="77777777" w:rsidR="008A55D1" w:rsidRDefault="008A55D1" w:rsidP="008A55D1">
      <w:pPr>
        <w:pStyle w:val="bodytextfo"/>
        <w:rPr>
          <w:rStyle w:val="NLLLNUM"/>
          <w:bCs/>
        </w:rPr>
      </w:pPr>
    </w:p>
    <w:p w14:paraId="37807B65" w14:textId="77777777" w:rsidR="008A55D1" w:rsidRDefault="008A55D1" w:rsidP="008A55D1">
      <w:pPr>
        <w:pStyle w:val="bodytextfo"/>
        <w:rPr>
          <w:rStyle w:val="NLLLNUM"/>
          <w:bCs/>
        </w:rPr>
      </w:pPr>
      <w:r>
        <w:rPr>
          <w:rStyle w:val="NLLLNUM"/>
          <w:bCs/>
        </w:rPr>
        <w:t>Double for the two sections of the cycle which fit the time frame</w:t>
      </w:r>
    </w:p>
    <w:p w14:paraId="570AA888" w14:textId="77777777" w:rsidR="008A55D1" w:rsidRDefault="008A55D1" w:rsidP="008A55D1">
      <w:pPr>
        <w:pStyle w:val="bodytextfo"/>
        <w:rPr>
          <w:rStyle w:val="NLLLNUM"/>
          <w:bCs/>
        </w:rPr>
      </w:pPr>
    </w:p>
    <w:p w14:paraId="4EF05740" w14:textId="77777777" w:rsidR="008A55D1" w:rsidRPr="003E4E56" w:rsidRDefault="008A55D1" w:rsidP="008A55D1">
      <w:pPr>
        <w:pStyle w:val="bodytextfo"/>
        <w:numPr>
          <w:ilvl w:val="0"/>
          <w:numId w:val="41"/>
        </w:numPr>
        <w:rPr>
          <w:rStyle w:val="NLLLNUM"/>
        </w:rPr>
      </w:pPr>
      <w:r>
        <w:rPr>
          <w:rStyle w:val="NLLLNUM"/>
          <w:bCs/>
        </w:rPr>
        <w:t xml:space="preserve">4.712 hours  </w:t>
      </w:r>
    </w:p>
    <w:p w14:paraId="75501707" w14:textId="77777777" w:rsidR="008A55D1" w:rsidRPr="00E006BF" w:rsidRDefault="008A55D1" w:rsidP="008A55D1">
      <w:pPr>
        <w:pStyle w:val="bodytextfo"/>
        <w:numPr>
          <w:ilvl w:val="0"/>
          <w:numId w:val="41"/>
        </w:numPr>
        <w:rPr>
          <w:rStyle w:val="NLLLNUM"/>
        </w:rPr>
      </w:pPr>
      <w:r>
        <w:rPr>
          <w:rStyle w:val="NLLLNUM"/>
          <w:bCs/>
        </w:rPr>
        <w:t>4 hours 43 minutes</w:t>
      </w:r>
    </w:p>
    <w:p w14:paraId="3B1A9F96" w14:textId="77777777" w:rsidR="008A55D1" w:rsidRPr="00E006BF" w:rsidRDefault="008A55D1" w:rsidP="00717BBC">
      <w:pPr>
        <w:pStyle w:val="bodytextfo"/>
        <w:jc w:val="right"/>
        <w:rPr>
          <w:rStyle w:val="NLLLNUM"/>
        </w:rPr>
      </w:pPr>
      <w:bookmarkStart w:id="0" w:name="_GoBack"/>
      <w:bookmarkEnd w:id="0"/>
    </w:p>
    <w:p w14:paraId="7B181225" w14:textId="77777777" w:rsidR="005E3319" w:rsidRDefault="00717BBC" w:rsidP="00805EB8">
      <w:pPr>
        <w:pStyle w:val="bodytextfo"/>
        <w:jc w:val="right"/>
      </w:pPr>
      <w:r w:rsidRPr="00E006BF">
        <w:rPr>
          <w:rStyle w:val="NLLLNUM"/>
        </w:rPr>
        <w:tab/>
      </w:r>
    </w:p>
    <w:sectPr w:rsidR="005E3319" w:rsidSect="00300679">
      <w:pgSz w:w="11900" w:h="16840"/>
      <w:pgMar w:top="567" w:right="1270" w:bottom="737" w:left="1276" w:header="170" w:footer="170" w:gutter="0"/>
      <w:cols w:space="48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1812F3" w14:textId="77777777" w:rsidR="00FE195C" w:rsidRDefault="00FE195C" w:rsidP="00A55EAD">
      <w:pPr>
        <w:spacing w:after="0" w:line="240" w:lineRule="auto"/>
      </w:pPr>
      <w:r>
        <w:separator/>
      </w:r>
    </w:p>
  </w:endnote>
  <w:endnote w:type="continuationSeparator" w:id="0">
    <w:p w14:paraId="7B1812F4" w14:textId="77777777" w:rsidR="00FE195C" w:rsidRDefault="00FE195C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1812F1" w14:textId="77777777" w:rsidR="00FE195C" w:rsidRDefault="00FE195C" w:rsidP="00A55EAD">
      <w:pPr>
        <w:spacing w:after="0" w:line="240" w:lineRule="auto"/>
      </w:pPr>
      <w:r>
        <w:separator/>
      </w:r>
    </w:p>
  </w:footnote>
  <w:footnote w:type="continuationSeparator" w:id="0">
    <w:p w14:paraId="7B1812F2" w14:textId="77777777" w:rsidR="00FE195C" w:rsidRDefault="00FE195C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82E62C0"/>
    <w:multiLevelType w:val="hybridMultilevel"/>
    <w:tmpl w:val="B82299E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8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3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7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F22F13"/>
    <w:multiLevelType w:val="hybridMultilevel"/>
    <w:tmpl w:val="48A8D0EC"/>
    <w:lvl w:ilvl="0" w:tplc="5E345ED4">
      <w:start w:val="1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5" w15:restartNumberingAfterBreak="0">
    <w:nsid w:val="72EB6700"/>
    <w:multiLevelType w:val="hybridMultilevel"/>
    <w:tmpl w:val="620821E2"/>
    <w:lvl w:ilvl="0" w:tplc="0C09001B">
      <w:start w:val="1"/>
      <w:numFmt w:val="lowerRoman"/>
      <w:lvlText w:val="%1."/>
      <w:lvlJc w:val="right"/>
      <w:pPr>
        <w:ind w:left="768" w:hanging="360"/>
      </w:pPr>
    </w:lvl>
    <w:lvl w:ilvl="1" w:tplc="0C090019" w:tentative="1">
      <w:start w:val="1"/>
      <w:numFmt w:val="lowerLetter"/>
      <w:lvlText w:val="%2."/>
      <w:lvlJc w:val="left"/>
      <w:pPr>
        <w:ind w:left="1488" w:hanging="360"/>
      </w:pPr>
    </w:lvl>
    <w:lvl w:ilvl="2" w:tplc="0C09001B" w:tentative="1">
      <w:start w:val="1"/>
      <w:numFmt w:val="lowerRoman"/>
      <w:lvlText w:val="%3."/>
      <w:lvlJc w:val="right"/>
      <w:pPr>
        <w:ind w:left="2208" w:hanging="180"/>
      </w:pPr>
    </w:lvl>
    <w:lvl w:ilvl="3" w:tplc="0C09000F" w:tentative="1">
      <w:start w:val="1"/>
      <w:numFmt w:val="decimal"/>
      <w:lvlText w:val="%4."/>
      <w:lvlJc w:val="left"/>
      <w:pPr>
        <w:ind w:left="2928" w:hanging="360"/>
      </w:pPr>
    </w:lvl>
    <w:lvl w:ilvl="4" w:tplc="0C090019" w:tentative="1">
      <w:start w:val="1"/>
      <w:numFmt w:val="lowerLetter"/>
      <w:lvlText w:val="%5."/>
      <w:lvlJc w:val="left"/>
      <w:pPr>
        <w:ind w:left="3648" w:hanging="360"/>
      </w:pPr>
    </w:lvl>
    <w:lvl w:ilvl="5" w:tplc="0C09001B" w:tentative="1">
      <w:start w:val="1"/>
      <w:numFmt w:val="lowerRoman"/>
      <w:lvlText w:val="%6."/>
      <w:lvlJc w:val="right"/>
      <w:pPr>
        <w:ind w:left="4368" w:hanging="180"/>
      </w:pPr>
    </w:lvl>
    <w:lvl w:ilvl="6" w:tplc="0C09000F" w:tentative="1">
      <w:start w:val="1"/>
      <w:numFmt w:val="decimal"/>
      <w:lvlText w:val="%7."/>
      <w:lvlJc w:val="left"/>
      <w:pPr>
        <w:ind w:left="5088" w:hanging="360"/>
      </w:pPr>
    </w:lvl>
    <w:lvl w:ilvl="7" w:tplc="0C090019" w:tentative="1">
      <w:start w:val="1"/>
      <w:numFmt w:val="lowerLetter"/>
      <w:lvlText w:val="%8."/>
      <w:lvlJc w:val="left"/>
      <w:pPr>
        <w:ind w:left="5808" w:hanging="360"/>
      </w:pPr>
    </w:lvl>
    <w:lvl w:ilvl="8" w:tplc="0C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6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8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8"/>
  </w:num>
  <w:num w:numId="3">
    <w:abstractNumId w:val="31"/>
  </w:num>
  <w:num w:numId="4">
    <w:abstractNumId w:val="3"/>
  </w:num>
  <w:num w:numId="5">
    <w:abstractNumId w:val="2"/>
  </w:num>
  <w:num w:numId="6">
    <w:abstractNumId w:val="10"/>
  </w:num>
  <w:num w:numId="7">
    <w:abstractNumId w:val="24"/>
  </w:num>
  <w:num w:numId="8">
    <w:abstractNumId w:val="15"/>
  </w:num>
  <w:num w:numId="9">
    <w:abstractNumId w:val="17"/>
  </w:num>
  <w:num w:numId="10">
    <w:abstractNumId w:val="19"/>
  </w:num>
  <w:num w:numId="11">
    <w:abstractNumId w:val="11"/>
  </w:num>
  <w:num w:numId="12">
    <w:abstractNumId w:val="27"/>
  </w:num>
  <w:num w:numId="13">
    <w:abstractNumId w:val="2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4"/>
    <w:lvlOverride w:ilvl="0">
      <w:startOverride w:val="1"/>
    </w:lvlOverride>
  </w:num>
  <w:num w:numId="17">
    <w:abstractNumId w:val="29"/>
  </w:num>
  <w:num w:numId="18">
    <w:abstractNumId w:val="26"/>
    <w:lvlOverride w:ilvl="0">
      <w:startOverride w:val="1"/>
    </w:lvlOverride>
  </w:num>
  <w:num w:numId="1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39"/>
  </w:num>
  <w:num w:numId="22">
    <w:abstractNumId w:val="13"/>
  </w:num>
  <w:num w:numId="23">
    <w:abstractNumId w:val="0"/>
  </w:num>
  <w:num w:numId="24">
    <w:abstractNumId w:val="8"/>
  </w:num>
  <w:num w:numId="25">
    <w:abstractNumId w:val="30"/>
  </w:num>
  <w:num w:numId="26">
    <w:abstractNumId w:val="18"/>
  </w:num>
  <w:num w:numId="27">
    <w:abstractNumId w:val="36"/>
  </w:num>
  <w:num w:numId="28">
    <w:abstractNumId w:val="23"/>
  </w:num>
  <w:num w:numId="29">
    <w:abstractNumId w:val="20"/>
  </w:num>
  <w:num w:numId="30">
    <w:abstractNumId w:val="14"/>
  </w:num>
  <w:num w:numId="31">
    <w:abstractNumId w:val="33"/>
  </w:num>
  <w:num w:numId="32">
    <w:abstractNumId w:val="22"/>
  </w:num>
  <w:num w:numId="33">
    <w:abstractNumId w:val="16"/>
  </w:num>
  <w:num w:numId="34">
    <w:abstractNumId w:val="5"/>
  </w:num>
  <w:num w:numId="35">
    <w:abstractNumId w:val="12"/>
  </w:num>
  <w:num w:numId="36">
    <w:abstractNumId w:val="28"/>
  </w:num>
  <w:num w:numId="37">
    <w:abstractNumId w:val="1"/>
  </w:num>
  <w:num w:numId="38">
    <w:abstractNumId w:val="21"/>
  </w:num>
  <w:num w:numId="39">
    <w:abstractNumId w:val="6"/>
  </w:num>
  <w:num w:numId="40">
    <w:abstractNumId w:val="35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3C2C"/>
    <w:rsid w:val="00004E8A"/>
    <w:rsid w:val="000130AD"/>
    <w:rsid w:val="00014455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35980"/>
    <w:rsid w:val="00144002"/>
    <w:rsid w:val="00145C10"/>
    <w:rsid w:val="00162354"/>
    <w:rsid w:val="00172414"/>
    <w:rsid w:val="001765DF"/>
    <w:rsid w:val="001767F5"/>
    <w:rsid w:val="001773B0"/>
    <w:rsid w:val="001808BB"/>
    <w:rsid w:val="0018313F"/>
    <w:rsid w:val="001949CD"/>
    <w:rsid w:val="00194ED9"/>
    <w:rsid w:val="00195CD5"/>
    <w:rsid w:val="001A3481"/>
    <w:rsid w:val="001B452F"/>
    <w:rsid w:val="001C0E89"/>
    <w:rsid w:val="001D4ACE"/>
    <w:rsid w:val="001D5207"/>
    <w:rsid w:val="001E6A42"/>
    <w:rsid w:val="001F3533"/>
    <w:rsid w:val="001F5452"/>
    <w:rsid w:val="002012F6"/>
    <w:rsid w:val="00211079"/>
    <w:rsid w:val="002162CD"/>
    <w:rsid w:val="002203EA"/>
    <w:rsid w:val="00223DC2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A0C4C"/>
    <w:rsid w:val="002B4565"/>
    <w:rsid w:val="002D23EA"/>
    <w:rsid w:val="002D29C7"/>
    <w:rsid w:val="002D4711"/>
    <w:rsid w:val="002E4EAE"/>
    <w:rsid w:val="002F13AA"/>
    <w:rsid w:val="002F4CA0"/>
    <w:rsid w:val="00300679"/>
    <w:rsid w:val="00301BE9"/>
    <w:rsid w:val="00304DA9"/>
    <w:rsid w:val="00327B12"/>
    <w:rsid w:val="00332136"/>
    <w:rsid w:val="00342ACB"/>
    <w:rsid w:val="0036128E"/>
    <w:rsid w:val="00395B16"/>
    <w:rsid w:val="003A72DC"/>
    <w:rsid w:val="003D007D"/>
    <w:rsid w:val="003D0225"/>
    <w:rsid w:val="003D26E3"/>
    <w:rsid w:val="003D3760"/>
    <w:rsid w:val="003E01D8"/>
    <w:rsid w:val="003E15C3"/>
    <w:rsid w:val="003F6239"/>
    <w:rsid w:val="00406A10"/>
    <w:rsid w:val="00411866"/>
    <w:rsid w:val="00424C96"/>
    <w:rsid w:val="00424DEF"/>
    <w:rsid w:val="004258B2"/>
    <w:rsid w:val="0042663C"/>
    <w:rsid w:val="00434AED"/>
    <w:rsid w:val="0043545D"/>
    <w:rsid w:val="004356B1"/>
    <w:rsid w:val="00453361"/>
    <w:rsid w:val="0046185B"/>
    <w:rsid w:val="004763DE"/>
    <w:rsid w:val="0047716E"/>
    <w:rsid w:val="00480244"/>
    <w:rsid w:val="004805B1"/>
    <w:rsid w:val="00481CBE"/>
    <w:rsid w:val="0048681C"/>
    <w:rsid w:val="0049090F"/>
    <w:rsid w:val="00493530"/>
    <w:rsid w:val="004A0F7D"/>
    <w:rsid w:val="004A3990"/>
    <w:rsid w:val="004B6E82"/>
    <w:rsid w:val="004C72FD"/>
    <w:rsid w:val="004D13CF"/>
    <w:rsid w:val="004D712F"/>
    <w:rsid w:val="00501E0B"/>
    <w:rsid w:val="00537A09"/>
    <w:rsid w:val="00580EEF"/>
    <w:rsid w:val="00583D67"/>
    <w:rsid w:val="00584646"/>
    <w:rsid w:val="00584B14"/>
    <w:rsid w:val="005952ED"/>
    <w:rsid w:val="005957A6"/>
    <w:rsid w:val="005A21A6"/>
    <w:rsid w:val="005B0F58"/>
    <w:rsid w:val="005B700D"/>
    <w:rsid w:val="005C18C8"/>
    <w:rsid w:val="005C4577"/>
    <w:rsid w:val="005D21D8"/>
    <w:rsid w:val="005D5563"/>
    <w:rsid w:val="005E0C3B"/>
    <w:rsid w:val="005E3319"/>
    <w:rsid w:val="005F13AA"/>
    <w:rsid w:val="005F5D42"/>
    <w:rsid w:val="005F6FC4"/>
    <w:rsid w:val="00601019"/>
    <w:rsid w:val="00602AC9"/>
    <w:rsid w:val="00605926"/>
    <w:rsid w:val="00612BCF"/>
    <w:rsid w:val="00617138"/>
    <w:rsid w:val="00617C46"/>
    <w:rsid w:val="00630796"/>
    <w:rsid w:val="00630A21"/>
    <w:rsid w:val="00630E1A"/>
    <w:rsid w:val="006325EE"/>
    <w:rsid w:val="00637280"/>
    <w:rsid w:val="00641B80"/>
    <w:rsid w:val="006474DF"/>
    <w:rsid w:val="006521D6"/>
    <w:rsid w:val="00663625"/>
    <w:rsid w:val="00665A60"/>
    <w:rsid w:val="00673273"/>
    <w:rsid w:val="00677DF7"/>
    <w:rsid w:val="0068084D"/>
    <w:rsid w:val="00680A16"/>
    <w:rsid w:val="006B6366"/>
    <w:rsid w:val="006D1EBC"/>
    <w:rsid w:val="006D703B"/>
    <w:rsid w:val="0070769F"/>
    <w:rsid w:val="0071293D"/>
    <w:rsid w:val="00714969"/>
    <w:rsid w:val="00717BBC"/>
    <w:rsid w:val="00737D96"/>
    <w:rsid w:val="007479D0"/>
    <w:rsid w:val="00762C64"/>
    <w:rsid w:val="00773DF7"/>
    <w:rsid w:val="00794E74"/>
    <w:rsid w:val="0079753A"/>
    <w:rsid w:val="007B0A7F"/>
    <w:rsid w:val="007B0B6F"/>
    <w:rsid w:val="007B4E3B"/>
    <w:rsid w:val="007C3C73"/>
    <w:rsid w:val="007E62E9"/>
    <w:rsid w:val="007E7E6A"/>
    <w:rsid w:val="007F05E3"/>
    <w:rsid w:val="007F3056"/>
    <w:rsid w:val="00804236"/>
    <w:rsid w:val="00805EB8"/>
    <w:rsid w:val="0081617B"/>
    <w:rsid w:val="00826D7F"/>
    <w:rsid w:val="008368EF"/>
    <w:rsid w:val="008441F6"/>
    <w:rsid w:val="0084557C"/>
    <w:rsid w:val="00856FE0"/>
    <w:rsid w:val="008614C4"/>
    <w:rsid w:val="00864342"/>
    <w:rsid w:val="00865E0C"/>
    <w:rsid w:val="00870412"/>
    <w:rsid w:val="008A55D1"/>
    <w:rsid w:val="008B3D78"/>
    <w:rsid w:val="008C1F76"/>
    <w:rsid w:val="008C727B"/>
    <w:rsid w:val="008C7A1F"/>
    <w:rsid w:val="0091265F"/>
    <w:rsid w:val="00912A34"/>
    <w:rsid w:val="00936996"/>
    <w:rsid w:val="00951162"/>
    <w:rsid w:val="00955BD4"/>
    <w:rsid w:val="009740CD"/>
    <w:rsid w:val="009815F2"/>
    <w:rsid w:val="00982F46"/>
    <w:rsid w:val="0099127C"/>
    <w:rsid w:val="009A42BE"/>
    <w:rsid w:val="009A4597"/>
    <w:rsid w:val="009A4FCD"/>
    <w:rsid w:val="009A7574"/>
    <w:rsid w:val="009B315D"/>
    <w:rsid w:val="009C079F"/>
    <w:rsid w:val="009D7C27"/>
    <w:rsid w:val="009D7E58"/>
    <w:rsid w:val="009E234C"/>
    <w:rsid w:val="009F29B4"/>
    <w:rsid w:val="009F3D90"/>
    <w:rsid w:val="00A04DDC"/>
    <w:rsid w:val="00A05373"/>
    <w:rsid w:val="00A1274B"/>
    <w:rsid w:val="00A17F55"/>
    <w:rsid w:val="00A21C5E"/>
    <w:rsid w:val="00A24C5D"/>
    <w:rsid w:val="00A52DCB"/>
    <w:rsid w:val="00A55EAD"/>
    <w:rsid w:val="00A5692C"/>
    <w:rsid w:val="00A569B3"/>
    <w:rsid w:val="00A5740A"/>
    <w:rsid w:val="00A63EAC"/>
    <w:rsid w:val="00A81142"/>
    <w:rsid w:val="00A92888"/>
    <w:rsid w:val="00A93252"/>
    <w:rsid w:val="00A960BD"/>
    <w:rsid w:val="00AA3F5A"/>
    <w:rsid w:val="00AA45E2"/>
    <w:rsid w:val="00AB0539"/>
    <w:rsid w:val="00AB6FEA"/>
    <w:rsid w:val="00AC7A25"/>
    <w:rsid w:val="00AD08F0"/>
    <w:rsid w:val="00AE00AA"/>
    <w:rsid w:val="00AE5866"/>
    <w:rsid w:val="00AE58F7"/>
    <w:rsid w:val="00AF562E"/>
    <w:rsid w:val="00B00351"/>
    <w:rsid w:val="00B006C0"/>
    <w:rsid w:val="00B068C5"/>
    <w:rsid w:val="00B07264"/>
    <w:rsid w:val="00B441A7"/>
    <w:rsid w:val="00BC4C57"/>
    <w:rsid w:val="00BC4DF0"/>
    <w:rsid w:val="00BD36E9"/>
    <w:rsid w:val="00BE4AE5"/>
    <w:rsid w:val="00BF07C4"/>
    <w:rsid w:val="00C01B0E"/>
    <w:rsid w:val="00C211CE"/>
    <w:rsid w:val="00C2189A"/>
    <w:rsid w:val="00C37728"/>
    <w:rsid w:val="00C43847"/>
    <w:rsid w:val="00C71529"/>
    <w:rsid w:val="00C72364"/>
    <w:rsid w:val="00C93E99"/>
    <w:rsid w:val="00C93EAD"/>
    <w:rsid w:val="00C9464C"/>
    <w:rsid w:val="00C953E6"/>
    <w:rsid w:val="00CB00F1"/>
    <w:rsid w:val="00CB7087"/>
    <w:rsid w:val="00CC2B14"/>
    <w:rsid w:val="00CC3CC9"/>
    <w:rsid w:val="00CD2C38"/>
    <w:rsid w:val="00CD7505"/>
    <w:rsid w:val="00CE30E8"/>
    <w:rsid w:val="00CE6B7A"/>
    <w:rsid w:val="00CF149C"/>
    <w:rsid w:val="00D021E2"/>
    <w:rsid w:val="00D07B1D"/>
    <w:rsid w:val="00D25410"/>
    <w:rsid w:val="00D37D87"/>
    <w:rsid w:val="00D41D10"/>
    <w:rsid w:val="00D425E4"/>
    <w:rsid w:val="00D63321"/>
    <w:rsid w:val="00D63FD5"/>
    <w:rsid w:val="00D664A1"/>
    <w:rsid w:val="00D71276"/>
    <w:rsid w:val="00D81445"/>
    <w:rsid w:val="00D83C0E"/>
    <w:rsid w:val="00D85F0B"/>
    <w:rsid w:val="00D9317D"/>
    <w:rsid w:val="00D93527"/>
    <w:rsid w:val="00DA3801"/>
    <w:rsid w:val="00DC0954"/>
    <w:rsid w:val="00DD295F"/>
    <w:rsid w:val="00DF47F1"/>
    <w:rsid w:val="00E012CE"/>
    <w:rsid w:val="00E05D96"/>
    <w:rsid w:val="00E10097"/>
    <w:rsid w:val="00E117AE"/>
    <w:rsid w:val="00E13465"/>
    <w:rsid w:val="00E150FD"/>
    <w:rsid w:val="00E31E8F"/>
    <w:rsid w:val="00E3377E"/>
    <w:rsid w:val="00E34D2F"/>
    <w:rsid w:val="00E43E56"/>
    <w:rsid w:val="00E478CD"/>
    <w:rsid w:val="00E61405"/>
    <w:rsid w:val="00E64F40"/>
    <w:rsid w:val="00E949E5"/>
    <w:rsid w:val="00EA33A4"/>
    <w:rsid w:val="00EA3A23"/>
    <w:rsid w:val="00EB7AE8"/>
    <w:rsid w:val="00ED5068"/>
    <w:rsid w:val="00EF1277"/>
    <w:rsid w:val="00EF28D3"/>
    <w:rsid w:val="00F040CA"/>
    <w:rsid w:val="00F07245"/>
    <w:rsid w:val="00F07CE7"/>
    <w:rsid w:val="00F218E4"/>
    <w:rsid w:val="00F335A4"/>
    <w:rsid w:val="00F65860"/>
    <w:rsid w:val="00F76561"/>
    <w:rsid w:val="00F7760C"/>
    <w:rsid w:val="00F859B9"/>
    <w:rsid w:val="00F869B6"/>
    <w:rsid w:val="00FA7ED8"/>
    <w:rsid w:val="00FC351B"/>
    <w:rsid w:val="00FC7D79"/>
    <w:rsid w:val="00FD25B1"/>
    <w:rsid w:val="00FD7A59"/>
    <w:rsid w:val="00FE195C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1810E7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  <w:style w:type="character" w:customStyle="1" w:styleId="i-listsuperscriptitalic">
    <w:name w:val="i - list superscript italic"/>
    <w:uiPriority w:val="99"/>
    <w:rsid w:val="0049090F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i-answersacross">
    <w:name w:val="i-answers across"/>
    <w:basedOn w:val="NLLL2COL"/>
    <w:rsid w:val="0049090F"/>
    <w:rPr>
      <w:rFonts w:ascii="HelveticaNeueLT Std" w:hAnsi="HelveticaNeueLT Std"/>
      <w:b/>
      <w:sz w:val="24"/>
    </w:rPr>
  </w:style>
  <w:style w:type="paragraph" w:customStyle="1" w:styleId="i-bodytextcentred">
    <w:name w:val="i - body text centred"/>
    <w:link w:val="i-bodytextcentredChar"/>
    <w:uiPriority w:val="99"/>
    <w:rsid w:val="00300679"/>
    <w:pPr>
      <w:spacing w:after="0" w:line="240" w:lineRule="auto"/>
      <w:jc w:val="center"/>
    </w:pPr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bodytextcentredChar">
    <w:name w:val="i - body text centred Char"/>
    <w:link w:val="i-bodytextcentred"/>
    <w:uiPriority w:val="99"/>
    <w:rsid w:val="00300679"/>
    <w:rPr>
      <w:rFonts w:ascii="Minion Pro" w:eastAsia="Times New Roman" w:hAnsi="Minion Pro" w:cs="Times New Roman"/>
      <w:sz w:val="20"/>
      <w:szCs w:val="24"/>
      <w:lang w:eastAsia="en-AU"/>
    </w:rPr>
  </w:style>
  <w:style w:type="paragraph" w:customStyle="1" w:styleId="i-bhead">
    <w:name w:val="i - b head"/>
    <w:basedOn w:val="Normal"/>
    <w:next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character" w:customStyle="1" w:styleId="Minonmath0">
    <w:name w:val="Minon math"/>
    <w:uiPriority w:val="1"/>
    <w:qFormat/>
    <w:rsid w:val="00300679"/>
    <w:rPr>
      <w:rFonts w:ascii="Minion Pro" w:hAnsi="Minion Pro"/>
      <w:sz w:val="20"/>
    </w:rPr>
  </w:style>
  <w:style w:type="paragraph" w:customStyle="1" w:styleId="spaces0">
    <w:name w:val="spaces"/>
    <w:basedOn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 w:eastAsia="en-US"/>
    </w:rPr>
  </w:style>
  <w:style w:type="character" w:styleId="CommentReference">
    <w:name w:val="annotation reference"/>
    <w:uiPriority w:val="99"/>
    <w:rsid w:val="00300679"/>
    <w:rPr>
      <w:w w:val="100"/>
      <w:sz w:val="16"/>
      <w:szCs w:val="16"/>
    </w:rPr>
  </w:style>
  <w:style w:type="paragraph" w:customStyle="1" w:styleId="BLLAST">
    <w:name w:val="BL_LAST"/>
    <w:rsid w:val="00300679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i-notetoDTO">
    <w:name w:val="&lt;i - note to DTO&gt;"/>
    <w:basedOn w:val="Normal"/>
    <w:uiPriority w:val="99"/>
    <w:rsid w:val="00300679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answersahead">
    <w:name w:val="i - answers a head"/>
    <w:basedOn w:val="Normal"/>
    <w:uiPriority w:val="99"/>
    <w:rsid w:val="005E331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paragraph" w:customStyle="1" w:styleId="bodytextfo">
    <w:name w:val="body text f/o"/>
    <w:basedOn w:val="Normal"/>
    <w:rsid w:val="005E3319"/>
    <w:pPr>
      <w:tabs>
        <w:tab w:val="left" w:pos="1920"/>
      </w:tabs>
      <w:spacing w:after="0" w:line="240" w:lineRule="auto"/>
    </w:pPr>
    <w:rPr>
      <w:rFonts w:ascii="Minion Pro" w:eastAsia="MS Mincho" w:hAnsi="Minion Pro" w:cs="Times New Roman"/>
      <w:sz w:val="20"/>
      <w:szCs w:val="24"/>
      <w:lang w:val="en-US" w:eastAsia="en-US"/>
    </w:rPr>
  </w:style>
  <w:style w:type="paragraph" w:customStyle="1" w:styleId="i-numberedlist3">
    <w:name w:val="i - numbered list 3"/>
    <w:basedOn w:val="i-numberedlist2"/>
    <w:uiPriority w:val="99"/>
    <w:rsid w:val="005E3319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oleObject" Target="embeddings/oleObject8.bin"/><Relationship Id="rId39" Type="http://schemas.openxmlformats.org/officeDocument/2006/relationships/image" Target="media/image19.e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2.emf"/><Relationship Id="rId47" Type="http://schemas.openxmlformats.org/officeDocument/2006/relationships/image" Target="media/image25.emf"/><Relationship Id="rId50" Type="http://schemas.openxmlformats.org/officeDocument/2006/relationships/image" Target="media/image28.emf"/><Relationship Id="rId55" Type="http://schemas.openxmlformats.org/officeDocument/2006/relationships/image" Target="media/image31.emf"/><Relationship Id="rId63" Type="http://schemas.openxmlformats.org/officeDocument/2006/relationships/image" Target="media/image37.png"/><Relationship Id="rId68" Type="http://schemas.openxmlformats.org/officeDocument/2006/relationships/oleObject" Target="embeddings/oleObject21.bin"/><Relationship Id="rId76" Type="http://schemas.openxmlformats.org/officeDocument/2006/relationships/image" Target="media/image47.png"/><Relationship Id="rId84" Type="http://schemas.openxmlformats.org/officeDocument/2006/relationships/image" Target="media/image51.emf"/><Relationship Id="rId89" Type="http://schemas.openxmlformats.org/officeDocument/2006/relationships/customXml" Target="ink/ink6.xml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5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3.e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0.emf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oleObject" Target="embeddings/oleObject18.bin"/><Relationship Id="rId66" Type="http://schemas.openxmlformats.org/officeDocument/2006/relationships/image" Target="media/image39.png"/><Relationship Id="rId74" Type="http://schemas.openxmlformats.org/officeDocument/2006/relationships/image" Target="media/image45.png"/><Relationship Id="rId79" Type="http://schemas.openxmlformats.org/officeDocument/2006/relationships/customXml" Target="ink/ink1.xml"/><Relationship Id="rId87" Type="http://schemas.openxmlformats.org/officeDocument/2006/relationships/customXml" Target="ink/ink5.xml"/><Relationship Id="rId5" Type="http://schemas.openxmlformats.org/officeDocument/2006/relationships/webSettings" Target="webSettings.xml"/><Relationship Id="rId61" Type="http://schemas.openxmlformats.org/officeDocument/2006/relationships/image" Target="media/image35.WMF"/><Relationship Id="rId82" Type="http://schemas.openxmlformats.org/officeDocument/2006/relationships/image" Target="media/image50.emf"/><Relationship Id="rId90" Type="http://schemas.openxmlformats.org/officeDocument/2006/relationships/image" Target="media/image54.emf"/><Relationship Id="rId19" Type="http://schemas.openxmlformats.org/officeDocument/2006/relationships/oleObject" Target="embeddings/oleObject5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emf"/><Relationship Id="rId43" Type="http://schemas.openxmlformats.org/officeDocument/2006/relationships/oleObject" Target="embeddings/oleObject14.bin"/><Relationship Id="rId48" Type="http://schemas.openxmlformats.org/officeDocument/2006/relationships/image" Target="media/image26.emf"/><Relationship Id="rId56" Type="http://schemas.openxmlformats.org/officeDocument/2006/relationships/image" Target="media/image32.emf"/><Relationship Id="rId64" Type="http://schemas.openxmlformats.org/officeDocument/2006/relationships/image" Target="media/image38.wmf"/><Relationship Id="rId69" Type="http://schemas.openxmlformats.org/officeDocument/2006/relationships/image" Target="media/image41.png"/><Relationship Id="rId77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oleObject" Target="embeddings/oleObject16.bin"/><Relationship Id="rId72" Type="http://schemas.openxmlformats.org/officeDocument/2006/relationships/image" Target="media/image43.emf"/><Relationship Id="rId80" Type="http://schemas.openxmlformats.org/officeDocument/2006/relationships/image" Target="media/image49.emf"/><Relationship Id="rId85" Type="http://schemas.openxmlformats.org/officeDocument/2006/relationships/customXml" Target="ink/ink4.xm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46" Type="http://schemas.openxmlformats.org/officeDocument/2006/relationships/oleObject" Target="embeddings/oleObject15.bin"/><Relationship Id="rId59" Type="http://schemas.openxmlformats.org/officeDocument/2006/relationships/image" Target="media/image34.emf"/><Relationship Id="rId67" Type="http://schemas.openxmlformats.org/officeDocument/2006/relationships/image" Target="media/image40.wmf"/><Relationship Id="rId20" Type="http://schemas.openxmlformats.org/officeDocument/2006/relationships/image" Target="media/image8.emf"/><Relationship Id="rId41" Type="http://schemas.openxmlformats.org/officeDocument/2006/relationships/image" Target="media/image21.emf"/><Relationship Id="rId54" Type="http://schemas.openxmlformats.org/officeDocument/2006/relationships/oleObject" Target="embeddings/oleObject17.bin"/><Relationship Id="rId62" Type="http://schemas.openxmlformats.org/officeDocument/2006/relationships/image" Target="media/image36.png"/><Relationship Id="rId70" Type="http://schemas.openxmlformats.org/officeDocument/2006/relationships/image" Target="media/image42.png"/><Relationship Id="rId75" Type="http://schemas.openxmlformats.org/officeDocument/2006/relationships/image" Target="media/image46.png"/><Relationship Id="rId83" Type="http://schemas.openxmlformats.org/officeDocument/2006/relationships/customXml" Target="ink/ink3.xml"/><Relationship Id="rId88" Type="http://schemas.openxmlformats.org/officeDocument/2006/relationships/image" Target="media/image53.emf"/><Relationship Id="rId91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emf"/><Relationship Id="rId28" Type="http://schemas.openxmlformats.org/officeDocument/2006/relationships/oleObject" Target="embeddings/oleObject9.bin"/><Relationship Id="rId36" Type="http://schemas.openxmlformats.org/officeDocument/2006/relationships/image" Target="media/image17.emf"/><Relationship Id="rId49" Type="http://schemas.openxmlformats.org/officeDocument/2006/relationships/image" Target="media/image27.emf"/><Relationship Id="rId57" Type="http://schemas.openxmlformats.org/officeDocument/2006/relationships/image" Target="media/image33.emf"/><Relationship Id="rId10" Type="http://schemas.openxmlformats.org/officeDocument/2006/relationships/image" Target="media/image3.emf"/><Relationship Id="rId31" Type="http://schemas.openxmlformats.org/officeDocument/2006/relationships/image" Target="media/image14.emf"/><Relationship Id="rId44" Type="http://schemas.openxmlformats.org/officeDocument/2006/relationships/image" Target="media/image23.emf"/><Relationship Id="rId52" Type="http://schemas.openxmlformats.org/officeDocument/2006/relationships/image" Target="media/image29.emf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0.bin"/><Relationship Id="rId73" Type="http://schemas.openxmlformats.org/officeDocument/2006/relationships/image" Target="media/image44.png"/><Relationship Id="rId78" Type="http://schemas.openxmlformats.org/officeDocument/2006/relationships/oleObject" Target="embeddings/oleObject23.bin"/><Relationship Id="rId81" Type="http://schemas.openxmlformats.org/officeDocument/2006/relationships/customXml" Target="ink/ink2.xml"/><Relationship Id="rId86" Type="http://schemas.openxmlformats.org/officeDocument/2006/relationships/image" Target="media/image52.emf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56.6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33 35 105 0,'0'0'162'15,"-24"-11"6"-15,24 11-105 0,0 0-6 16,0 0-7-16,0 0-12 0,0 0-6 0,0 0-3 16,0 0-2-16,0 0-7 0,0 0 0 15,0 0-3-15,0 0-3 0,0 0-5 16,0 0 0-16,0 0-7 0,0 0-16 16,-9-24-27-16,9 24-103 0,0 0-45 15,0 0-2-15,0 0-1 0,0 0 142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47.97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45 0 62 0,'-21'11'22'0,"21"-11"-4"15,0 0-5-15,0 0-5 0,0 0-1 16,0 0-2-16,0 0 0 0,-19 24-2 0,19-24 0 15,0 0-1-15,0 0-1 0,-5 24 0 16,5-24 0-16,0 0 2 0,0 0-2 16,0 0 0-16,0 0 0 0,0 0-1 15,0 0 2-15,0 0-1 0,0 0 1 16,0 0-3-16,22 12 3 0,-22-12-1 0,0 0 2 16,0 0 1-16,0 0-1 0,0 0 0 15,0 0 0-15,23-20 0 0,-23 20 2 16,0 0 8-16,0 0 10 0,0 0 2 15,0 0 3-15,0 0-1 0,0 0 0 16,0 0 1-16,0 0-3 0,0 0-7 16,0 0-10-16,0 0-5 0,0 0-2 15,0 0-1-15,0 0 1 0,-23-7-1 16,23 7 0-16,0 0 1 0,0 0-2 16,0 0 1-16,0 0 0 0,0 0 1 0,-13 22-2 15,13-22 1-15,0 0 0 0,0 0 0 16,0 0 1-16,0 0-1 0,0 0-1 15,0 0 0-15,0 0 1 0,25-2-1 16,-25 2 1-16,0 0 0 0,0 0-1 16,0 0 2-16,0 0-1 0,15-22 0 15,-15 22 1-15,0 0-5 0,0 0-25 16,0 0-58-16,-27-4-42 0,27 4-10 16,0 0 114-16,0 0 25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58.1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1153 50 0,'0'0'99'0,"0"0"-50"15,21-23-10-15,-21 23 0 16,0 0-6-16,0 0-6 0,21-28-8 16,-21 28-2-16,0 0-5 0,21-27 1 15,-21 27 0-15,20-22-4 0,-20 22-1 0,24-32-1 16,-24 32-6-16,28-40 3 0,-10 17-7 16,3 0 3-16,-2-1-4 0,3-4 2 15,0 0 0-15,3-4 0 0,1 4 5 16,1-7-4-16,-1 5 5 0,-3-3-4 15,7 1 2-15,-6 1-2 0,6 5 1 0,-7-2-1 16,5 0 1-16,-3 3-1 0,1 1 1 16,-3 1-2-16,0 0 2 0,-23 23-1 15,38-37-1-15,-38 37 1 16,34-33 1-16,-34 33-1 0,28-26 0 0,-28 26-1 16,23-21 2-16,-23 21-2 0,24-20 4 15,-24 20-4-15,0 0 0 0,32-19 1 16,-32 19 1-16,0 0-1 0,31-21 0 15,-31 21 0-15,23-12 1 0,-23 12-1 16,27-12 1-16,-27 12-2 0,31-14 2 0,-31 14 3 16,35-18-4-16,-35 18 5 0,35-23-4 15,-35 23 3-15,37-24-4 0,-37 24 5 16,35-27-4-16,-35 27-2 0,32-21-1 16,-32 21-1-16,32-26 2 0,-32 26-2 15,33-24 3-15,-33 24-4 0,35-28 3 16,-35 28-2-16,35-23 3 0,-35 23-1 15,30-16-4-15,-30 16-1 0,0 0-4 16,28-12 1-16,-28 12 0 0,0 0 1 16,0 0-1-16,0 0 1 0,0 0 3 0,0 0 2 15,0 0 4-15,0 0-1 0,0 0 0 16,0 0 0-16,0 0 1 0,0 0-1 16,0 0 0-16,0 0 2 0,0 0-2 15,0 0 1-15,0 0 2 0,-19 23-2 16,19-23 0-16,0 0 0 0,-30 22-2 15,30-22 2-15,-28 18-1 0,28-18 1 16,-30 21-4-16,30-21 4 0,-26 19-1 16,26-19 0-16,-27 21 1 0,27-21 0 15,-24 21-2-15,24-21-4 0,-27 26 5 0,27-26-3 16,-33 35 3-16,33-35-4 0,-39 39 4 16,39-39-5-16,-43 42 5 0,18-17 2 15,-1 1-2-15,-4-3 1 0,3 6 0 16,-8-2 4-16,5 4-2 0,-3-1 3 15,1 2-1-15,-1-1 3 0,0 2-2 0,1-1 4 16,1-1-4-16,4 1 2 16,-4-6-3-16,8 6 1 0,-4-9-1 15,6 3 2-15,-2-7 0 0,6 4-2 16,17-23 0-16,-33 38 1 0,33-38-1 0,-30 35 3 16,30-35 5-16,-27 36-4 0,27-36 2 15,-24 33-2-15,24-33 3 0,-21 28-4 16,21-28 2-16,-20 23-5 0,20-23-2 15,0 0-1-15,-24 22-2 0,24-22 1 16,0 0-1-16,-27 21 1 0,27-21-2 0,0 0 2 16,-17 23-2-16,17-23 2 0,0 0 2 15,-16 23-2-15,16-23-2 0,0 0 1 16,0 0-6-16,0 0-15 16,0 0-32-16,7 24-102 0,-7-24-5 0,0 0 2 15,5-31 142-15,-5 31 16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55.30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 35 166 0,'0'0'53'0,"-23"16"-5"0,23-16 0 16,0 0-10-16,0 0-5 0,0 0-5 16,0 0 1-16,0 0-2 0,0 0 3 15,0 0-2-15,0 0-2 0,0 0-6 16,2-23-4-16,-2 23 0 0,0 0-4 15,0 0-1-15,0 0-5 0,0 0-4 16,0 0 0-16,0 0-8 0,0 0-27 16,0 0-61-16,0 0-75 0,0 0 8 15,8-28-10-15,-8 28 167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52.63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38 11 45 0,'0'0'31'0,"0"0"2"0,0 0-4 16,0 0-2-16,0 0-1 0,0 0 3 15,0 0-3-15,0 0 3 0,0 0-9 16,0 0-4-16,0 0-6 0,0 0-1 16,0 0-4-16,0 0 0 0,0 0-3 0,0 0-1 15,0 0-1-15,0 0 0 0,0 0 0 16,0 0 1-16,0 0 0 15,0 0 2-15,0 0 3 0,0 0 3 16,25 17 1-16,-25-17 1 0,0 0 0 0,0 0 1 16,25 23-1-16,-25-23-2 0,0 0-2 15,24 33-4-15,-24-33 1 0,19 25-2 16,-19-25-1-16,23 23 0 0,-23-23-1 16,23 19 0-16,-23-19 1 0,24 17-1 15,-24-17 0-15,27 21 0 0,-27-21 1 0,24 18 0 16,-24-18 0-16,23 14-2 0,-23-14 2 15,0 0 0-15,28 28 1 0,-28-28-2 16,0 0 1-16,25 33-1 16,-25-33 1-16,17 26-1 0,-17-26 1 0,20 30-2 15,-20-30 0-15,26 30 0 0,-26-30 2 16,35 32-2-16,-35-32 1 0,38 31-1 16,-38-31 1-16,44 21-1 0,-44-21 2 15,42 23-2-15,-42-23 1 0,39 16 1 16,-39-16 0-16,30 17-2 0,-30-17 3 0,24 18-2 15,-24-18 1-15,0 0 0 0,27 26-1 16,-27-26 0-16,0 0 1 0,21 23-1 16,-21-23 1-16,17 23 0 0,-17-23-1 15,25 31 4-15,-25-31-2 0,29 33 4 16,-29-33-5-16,36 37 3 0,-36-37-2 16,35 35 0-16,-35-35 0 0,28 30-1 15,-28-30-1-15,22 26-2 0,-22-26 3 16,20 23-1-16,-20-23 0 0,0 0 0 15,19 30 2-15,-19-30-3 0,0 0 1 0,16 28 0 16,-16-28 1-16,0 0 0 0,19 37-6 16,-19-37 6-16,14 24-6 0,-14-24 5 15,14 25-4-15,-14-25 4 0,12 26-5 16,-12-26 7-16,0 0-2 0,13 26 0 16,-13-26 0-16,0 0 0 0,12 23-1 15,-12-23 1-15,0 0 0 0,0 0-3 16,0 0 4-16,14 23-1 0,-14-23 0 15,0 0-1-15,0 0 1 0,10 23 0 16,-10-23 2-16,0 0-2 0,11 31 0 0,-11-31-1 16,0 0 2-16,16 32 0 0,-16-32 0 15,0 0-1-15,12 22 1 0,-12-22-1 16,0 0-1-16,0 0 2 0,0 0-2 16,0 0 0-16,0 0 1 0,0 0 1 15,0 0-2-15,0 0-1 0,0 0 1 0,0 0-1 16,0 0 0-16,23 11 1 0,-23-11-1 15,0 0 0-15,0 0 1 0,0 0 3 16,0 0-2-16,0 0 3 16,10-23-2-16,-10 23 2 0,0 0-1 0,0 0-1 15,-5-23 1-15,5 23-2 0,0 0 2 16,-16-31 0-16,16 31-1 0,-17-30 0 16,17 30-1-16,-21-31 2 0,21 31-3 15,-34-37 2-15,34 37 4 0,-38-42-4 16,15 21 5-16,23 21-6 0,-44-41 5 0,21 24-3 15,1-4 3-15,22 21-3 0,-41-30-1 16,41 30 1-16,-38-24-2 0,38 24 4 16,-39-27-1-16,39 27 3 0,-40-23 0 15,40 23-4-15,-40-28 2 0,17 13 0 16,23 15 3-16,-46-28-4 0,46 28 3 16,-42-28-5-16,42 28 1 0,-40-32 3 15,40 32-2-15,-37-37-1 0,37 37-1 16,-30-33 0-16,30 33-1 0,-24-35 0 15,24 35 0-15,-21-33 0 0,21 33-1 0,-18-34 2 16,18 34-2-16,-21-33 2 0,21 33-2 16,-23-31 2-16,23 31-2 0,-28-35 2 15,28 35-1-15,-31-25 1 0,31 25-1 16,-32-30 1-16,32 30-2 0,-30-30 3 16,30 30-3-16,-24-26 2 0,24 26-1 15,-20-26 0-15,20 26 0 0,0 0 1 16,-24-30-1-16,24 30 0 0,0 0 0 15,-14-23 1-15,14 23-1 0,0 0 1 16,0 0 0-16,-21-22-1 0,21 22 0 0,0 0 2 16,0 0-3-16,-30-30 0 0,30 30 1 15,-17-25 0-15,17 25 0 0,0 0 1 16,-34-33-3-16,34 33 3 0,-23-26-2 16,23 26 4-16,0 0-5 0,-24-25 1 15,24 25 0-15,0 0 2 0,0 0-2 0,0 0 0 16,0 0 1-16,0 0 1 0,0 0 0 15,0 0 0-15,0 0-1 0,0 0 0 16,0 0 1-16,0 0 1 16,0 0-2-16,0 0 0 0,0 0 0 0,0 0-1 15,0 0 1-15,0 0 0 0,0 0-1 16,0 0-1-16,0 0 1 0,0 0 0 16,0 0 1-16,0 0 0 0,0 0 0 15,24 14-1-15,-24-14 3 0,23 26-1 16,-23-26 1-16,30 35-2 0,-30-35 0 0,35 36 1 15,-35-36-1-15,42 42 0 0,-19-25 1 16,0 6-2-16,1-2 3 0,1 2-3 16,1 1 3-16,0 1-4 0,-1-1 4 15,5 3-4-15,-6 2 4 0,6-2-3 16,-4 2 1-16,2-1-1 0,-5 2 3 16,4-4-2-16,-3 2 2 0,1-1-4 15,-3-1 3-15,-1-1-2 0,2 3 3 16,-2-2 3-16,2-3-3 0,-4-1 3 15,-19-22-1-15,39 42 1 0,-39-42-3 0,35 37 4 16,-35-37-4-16,35 30-4 0,-35-30-4 16,35 35 6-16,-35-35-8 0,40 32 6 15,-40-32-4-15,44 40 5 0,-19-21-5 16,-2 2 5-16,-23-21 0 0,43 39-6 16,-43-39 2-16,37 42-7 0,-37-42-7 0,28 42-22 15,-28-42-35-15,0 23-82 16,20 6 3-16,-20-29 52 0,5 30 103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10-22T02:16:50.3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 84 81 0,'0'0'27'16,"0"0"0"-16,0 0-7 0,0 0-1 15,0 0-3-15,0 0 0 0,0 0 1 0,0 0 2 16,0 0-1-16,0 0 2 0,0 0-3 15,0 0-4-15,0 0-3 0,0 0-4 16,0 0-1-16,0 0-1 0,0 0 0 16,0 0-3-16,0 0 0 0,0 0 3 15,4 22-3-15,-4-22 4 0,0 0-2 16,0 0 1-16,0 0 1 0,0 0 4 16,0 0-1-16,0 0 2 0,0 0-3 15,-7-26 0-15,7 26-7 0,0 0-17 16,0 0-29-16,-18-40-73 0,18 40-15 0,0 0 47 15,0 0 87-15,-22-40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5-10-22T02:16:42.72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573 0 0,'0'0'15,"0"0"-15,0 0 16,0 0-16,0 0 15,0 0-15,0 0 16,0 0-16,0 0 16,-265 0-16,232 0 15,-22 0-15,-33 0 16,22 0 0,0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524D0-A2CC-49CF-B44A-86FFE1EA1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110</TotalTime>
  <Pages>9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6381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24</cp:revision>
  <cp:lastPrinted>2015-10-21T02:36:00Z</cp:lastPrinted>
  <dcterms:created xsi:type="dcterms:W3CDTF">2015-10-22T01:01:00Z</dcterms:created>
  <dcterms:modified xsi:type="dcterms:W3CDTF">2015-10-28T08:14:00Z</dcterms:modified>
</cp:coreProperties>
</file>