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XSpec="right" w:tblpY="827"/>
        <w:tblW w:w="722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7229"/>
      </w:tblGrid>
      <w:tr w:rsidR="00300679" w:rsidRPr="005D79A0" w:rsidTr="00300679">
        <w:trPr>
          <w:trHeight w:val="1689"/>
        </w:trPr>
        <w:tc>
          <w:tcPr>
            <w:tcW w:w="7229" w:type="dxa"/>
          </w:tcPr>
          <w:p w:rsidR="00300679" w:rsidRPr="00677DF7" w:rsidRDefault="00300679" w:rsidP="00300679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>MATHEMATICS DEPARTMENT</w:t>
            </w:r>
            <w:r>
              <w:rPr>
                <w:b/>
                <w:sz w:val="28"/>
                <w:u w:val="single"/>
              </w:rPr>
              <w:t xml:space="preserve"> 2015</w:t>
            </w:r>
            <w:r w:rsidRPr="00677DF7">
              <w:rPr>
                <w:b/>
                <w:sz w:val="28"/>
                <w:u w:val="single"/>
              </w:rPr>
              <w:t xml:space="preserve"> </w:t>
            </w:r>
          </w:p>
          <w:p w:rsidR="00300679" w:rsidRDefault="00300679" w:rsidP="00300679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Year 11 Specialist - Test Number 5 </w:t>
            </w:r>
          </w:p>
          <w:p w:rsidR="00300679" w:rsidRPr="005D79A0" w:rsidRDefault="00300679" w:rsidP="00300679">
            <w:pPr>
              <w:spacing w:after="0"/>
              <w:ind w:left="567" w:hanging="567"/>
              <w:jc w:val="center"/>
            </w:pPr>
            <w:r>
              <w:rPr>
                <w:sz w:val="36"/>
              </w:rPr>
              <w:t>Trigonometric Identities and Complex Numbers</w:t>
            </w:r>
          </w:p>
        </w:tc>
      </w:tr>
    </w:tbl>
    <w:p w:rsidR="00AE5866" w:rsidRDefault="00AE5866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 wp14:anchorId="4AC70BE4" wp14:editId="511FFB80">
            <wp:simplePos x="0" y="0"/>
            <wp:positionH relativeFrom="column">
              <wp:posOffset>102235</wp:posOffset>
            </wp:positionH>
            <wp:positionV relativeFrom="margin">
              <wp:posOffset>52705</wp:posOffset>
            </wp:positionV>
            <wp:extent cx="1191260" cy="1276985"/>
            <wp:effectExtent l="0" t="0" r="889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127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Name: ____</w:t>
      </w:r>
      <w:r w:rsidR="001F6F42" w:rsidRPr="001F6F42">
        <w:rPr>
          <w:rFonts w:ascii="Arial" w:hAnsi="Arial" w:cs="Arial"/>
          <w:b/>
          <w:u w:val="single"/>
        </w:rPr>
        <w:t>SOLUTIONS</w:t>
      </w:r>
      <w:r w:rsidR="003F6239">
        <w:rPr>
          <w:rFonts w:ascii="Arial" w:hAnsi="Arial" w:cs="Arial"/>
          <w:b/>
        </w:rPr>
        <w:t>__</w:t>
      </w:r>
      <w:r w:rsidRPr="00AE5866">
        <w:rPr>
          <w:rFonts w:ascii="Arial" w:hAnsi="Arial" w:cs="Arial"/>
          <w:b/>
        </w:rPr>
        <w:t xml:space="preserve">_____________________    Teacher: </w:t>
      </w:r>
      <w:r w:rsidR="00300679">
        <w:rPr>
          <w:rFonts w:ascii="Arial" w:hAnsi="Arial" w:cs="Arial"/>
          <w:b/>
        </w:rPr>
        <w:t>DDA</w:t>
      </w:r>
    </w:p>
    <w:p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D41D10">
        <w:rPr>
          <w:rFonts w:ascii="Arial" w:hAnsi="Arial" w:cs="Arial"/>
          <w:b/>
        </w:rPr>
        <w:t>50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3F6239">
        <w:rPr>
          <w:rFonts w:ascii="Arial" w:hAnsi="Arial" w:cs="Arial"/>
          <w:b/>
        </w:rPr>
        <w:t>45</w:t>
      </w:r>
      <w:r w:rsidRPr="00AE5866">
        <w:rPr>
          <w:rFonts w:ascii="Arial" w:hAnsi="Arial" w:cs="Arial"/>
          <w:b/>
        </w:rPr>
        <w:t xml:space="preserve"> minutes</w:t>
      </w:r>
    </w:p>
    <w:p w:rsidR="00304DA9" w:rsidRPr="0010046A" w:rsidRDefault="00AE5866" w:rsidP="00AE5866">
      <w:pPr>
        <w:rPr>
          <w:rFonts w:ascii="Arial" w:hAnsi="Arial" w:cs="Arial"/>
        </w:rPr>
      </w:pPr>
      <w:r w:rsidRPr="00AE5866">
        <w:rPr>
          <w:rFonts w:ascii="Arial" w:hAnsi="Arial" w:cs="Arial"/>
          <w:b/>
          <w:u w:val="single"/>
        </w:rPr>
        <w:t>Instructions:</w:t>
      </w:r>
      <w:r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116C33" w:rsidRPr="00AE5866">
        <w:rPr>
          <w:rFonts w:ascii="Arial" w:hAnsi="Arial" w:cs="Arial"/>
        </w:rPr>
        <w:t xml:space="preserve">You </w:t>
      </w:r>
      <w:r w:rsidR="003F6239" w:rsidRPr="009C079F">
        <w:rPr>
          <w:rFonts w:ascii="Arial" w:hAnsi="Arial" w:cs="Arial"/>
        </w:rPr>
        <w:t>are</w:t>
      </w:r>
      <w:r w:rsidR="0010046A">
        <w:rPr>
          <w:rFonts w:ascii="Arial" w:hAnsi="Arial" w:cs="Arial"/>
          <w:b/>
        </w:rPr>
        <w:t xml:space="preserve"> </w:t>
      </w:r>
      <w:r w:rsidR="0010046A">
        <w:rPr>
          <w:rFonts w:ascii="Arial" w:hAnsi="Arial" w:cs="Arial"/>
        </w:rPr>
        <w:t xml:space="preserve">permitted </w:t>
      </w:r>
      <w:r w:rsidR="00003C2C">
        <w:rPr>
          <w:rFonts w:ascii="Arial" w:hAnsi="Arial" w:cs="Arial"/>
        </w:rPr>
        <w:t>1 page notes but</w:t>
      </w:r>
      <w:r w:rsidR="009C079F">
        <w:rPr>
          <w:rFonts w:ascii="Arial" w:hAnsi="Arial" w:cs="Arial"/>
        </w:rPr>
        <w:t xml:space="preserve"> no </w:t>
      </w:r>
      <w:r w:rsidR="00003C2C">
        <w:rPr>
          <w:rFonts w:ascii="Arial" w:hAnsi="Arial" w:cs="Arial"/>
        </w:rPr>
        <w:t>calculator</w:t>
      </w:r>
      <w:r w:rsidR="009C079F">
        <w:rPr>
          <w:rFonts w:ascii="Arial" w:hAnsi="Arial" w:cs="Arial"/>
        </w:rPr>
        <w:t>.</w:t>
      </w:r>
      <w:bookmarkStart w:id="0" w:name="_GoBack"/>
      <w:bookmarkEnd w:id="0"/>
    </w:p>
    <w:p w:rsidR="00864342" w:rsidRDefault="00304DA9" w:rsidP="00864342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:rsidR="00300679" w:rsidRPr="00B43988" w:rsidRDefault="00300679" w:rsidP="00300679">
      <w:pPr>
        <w:pStyle w:val="H2"/>
        <w:spacing w:before="120" w:after="0"/>
        <w:jc w:val="center"/>
        <w:rPr>
          <w:b/>
          <w:szCs w:val="40"/>
        </w:rPr>
      </w:pPr>
      <w:r w:rsidRPr="00B43988">
        <w:rPr>
          <w:b/>
          <w:szCs w:val="40"/>
        </w:rPr>
        <w:t>Part A</w:t>
      </w:r>
    </w:p>
    <w:p w:rsidR="00300679" w:rsidRDefault="00D63321" w:rsidP="00300679">
      <w:pPr>
        <w:pStyle w:val="PARAcenter"/>
      </w:pPr>
      <w:r>
        <w:t>8</w:t>
      </w:r>
      <w:r w:rsidR="00300679">
        <w:t xml:space="preserve"> multiple-choice questions </w:t>
      </w:r>
    </w:p>
    <w:p w:rsidR="00300679" w:rsidRDefault="00300679" w:rsidP="00300679">
      <w:pPr>
        <w:pStyle w:val="PARAcenter"/>
      </w:pPr>
      <w:r>
        <w:t xml:space="preserve">1 mark each: </w:t>
      </w:r>
      <w:r w:rsidR="00D63321">
        <w:t>8</w:t>
      </w:r>
      <w:r>
        <w:t xml:space="preserve"> marks </w:t>
      </w:r>
    </w:p>
    <w:p w:rsidR="00300679" w:rsidRDefault="00300679" w:rsidP="00300679">
      <w:pPr>
        <w:pStyle w:val="PARAcenter"/>
      </w:pPr>
      <w:r>
        <w:t>Circle the correct answer.</w:t>
      </w:r>
    </w:p>
    <w:p w:rsidR="00300679" w:rsidRDefault="009B55E7" w:rsidP="00300679">
      <w:pPr>
        <w:pStyle w:val="NL"/>
      </w:pPr>
      <w:r>
        <w:rPr>
          <w:noProof/>
          <w:lang w:eastAsia="en-AU"/>
        </w:rPr>
        <w:drawing>
          <wp:anchor distT="0" distB="0" distL="114300" distR="114300" simplePos="0" relativeHeight="251669504" behindDoc="0" locked="0" layoutInCell="1" allowOverlap="1" wp14:anchorId="192342BD" wp14:editId="78C41C75">
            <wp:simplePos x="0" y="0"/>
            <wp:positionH relativeFrom="column">
              <wp:posOffset>1551478</wp:posOffset>
            </wp:positionH>
            <wp:positionV relativeFrom="paragraph">
              <wp:posOffset>200025</wp:posOffset>
            </wp:positionV>
            <wp:extent cx="1253836" cy="552433"/>
            <wp:effectExtent l="0" t="0" r="381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836" cy="55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679" w:rsidRPr="00AB382C">
        <w:rPr>
          <w:rStyle w:val="NLLLNUM"/>
          <w:rFonts w:eastAsiaTheme="majorEastAsia"/>
        </w:rPr>
        <w:t>1</w:t>
      </w:r>
      <w:r w:rsidR="00300679">
        <w:rPr>
          <w:rStyle w:val="NLLLNUM"/>
          <w:rFonts w:eastAsiaTheme="majorEastAsia"/>
        </w:rPr>
        <w:tab/>
      </w:r>
      <w:r w:rsidR="00300679">
        <w:tab/>
        <w:t>sec (60</w:t>
      </w:r>
      <w:r w:rsidR="00300679" w:rsidRPr="00381B38">
        <w:rPr>
          <w:rStyle w:val="Minonmath0"/>
        </w:rPr>
        <w:t>°</w:t>
      </w:r>
      <w:r w:rsidR="00300679">
        <w:t xml:space="preserve">) </w:t>
      </w:r>
      <w:r w:rsidR="00300679" w:rsidRPr="00381B38">
        <w:rPr>
          <w:rStyle w:val="Minonmath0"/>
        </w:rPr>
        <w:t>=</w:t>
      </w:r>
      <w:r w:rsidR="00300679">
        <w:t xml:space="preserve"> </w:t>
      </w:r>
    </w:p>
    <w:p w:rsidR="00300679" w:rsidRDefault="009B55E7" w:rsidP="00300679">
      <w:pPr>
        <w:pStyle w:val="NLLL2COL"/>
      </w:pP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6849F81" wp14:editId="78E7DA06">
                <wp:simplePos x="0" y="0"/>
                <wp:positionH relativeFrom="column">
                  <wp:posOffset>139933</wp:posOffset>
                </wp:positionH>
                <wp:positionV relativeFrom="paragraph">
                  <wp:posOffset>-1932</wp:posOffset>
                </wp:positionV>
                <wp:extent cx="320400" cy="295200"/>
                <wp:effectExtent l="38100" t="57150" r="41910" b="673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040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B7E1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2" o:spid="_x0000_s1026" type="#_x0000_t75" style="position:absolute;margin-left:9.95pt;margin-top:-1.5pt;width:27.6pt;height:25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">
                <v:imagedata r:id="rId11" o:title=""/>
              </v:shape>
            </w:pict>
          </mc:Fallback>
        </mc:AlternateContent>
      </w:r>
      <w:r w:rsidR="00300679" w:rsidRPr="00AB382C">
        <w:rPr>
          <w:rStyle w:val="NLLLNUM"/>
          <w:rFonts w:eastAsiaTheme="majorEastAsia"/>
        </w:rPr>
        <w:t>A</w:t>
      </w:r>
      <w:r w:rsidR="00300679">
        <w:tab/>
        <w:t>2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B</w:t>
      </w:r>
      <w:r>
        <w:tab/>
      </w:r>
      <w:r w:rsidRPr="00CD5508">
        <w:rPr>
          <w:position w:val="-22"/>
        </w:rPr>
        <w:object w:dxaOrig="340" w:dyaOrig="540">
          <v:shape id="_x0000_i1031" type="#_x0000_t75" style="width:16.9pt;height:27.25pt" o:ole="">
            <v:imagedata r:id="rId12" o:title=""/>
          </v:shape>
          <o:OLEObject Type="Embed" ProgID="Equation.DSMT4" ShapeID="_x0000_i1031" DrawAspect="Content" ObjectID="_1502884685" r:id="rId13"/>
        </w:objec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C</w:t>
      </w:r>
      <w:r>
        <w:tab/>
      </w:r>
      <w:r>
        <w:rPr>
          <w:noProof/>
          <w:position w:val="-20"/>
          <w:lang w:eastAsia="en-AU"/>
        </w:rPr>
        <w:drawing>
          <wp:inline distT="0" distB="0" distL="0" distR="0" wp14:anchorId="561AAB9E" wp14:editId="5836B3CC">
            <wp:extent cx="213360" cy="3556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D</w:t>
      </w:r>
      <w:r>
        <w:tab/>
      </w:r>
      <w:r w:rsidRPr="00CD5508">
        <w:rPr>
          <w:position w:val="-22"/>
        </w:rPr>
        <w:object w:dxaOrig="340" w:dyaOrig="540">
          <v:shape id="_x0000_i1033" type="#_x0000_t75" style="width:16.9pt;height:27.25pt" o:ole="">
            <v:imagedata r:id="rId15" o:title=""/>
          </v:shape>
          <o:OLEObject Type="Embed" ProgID="Equation.DSMT4" ShapeID="_x0000_i1033" DrawAspect="Content" ObjectID="_1502884686" r:id="rId16"/>
        </w:object>
      </w:r>
    </w:p>
    <w:p w:rsidR="00300679" w:rsidRDefault="00300679" w:rsidP="006B6366">
      <w:pPr>
        <w:pStyle w:val="NLLL2COL"/>
      </w:pPr>
      <w:r w:rsidRPr="00AB382C">
        <w:rPr>
          <w:rStyle w:val="NLLLNUM"/>
          <w:rFonts w:eastAsiaTheme="majorEastAsia"/>
        </w:rPr>
        <w:t>E</w:t>
      </w:r>
      <w:r w:rsidRPr="00AB382C">
        <w:rPr>
          <w:rStyle w:val="NLLLNUM"/>
          <w:rFonts w:eastAsiaTheme="majorEastAsia"/>
        </w:rPr>
        <w:tab/>
      </w:r>
      <w:r>
        <w:rPr>
          <w:rStyle w:val="NLLLNUM"/>
          <w:rFonts w:eastAsiaTheme="majorEastAsia"/>
          <w:noProof/>
          <w:position w:val="-20"/>
          <w:lang w:eastAsia="en-AU"/>
        </w:rPr>
        <w:drawing>
          <wp:inline distT="0" distB="0" distL="0" distR="0" wp14:anchorId="6139C65B" wp14:editId="007B68BB">
            <wp:extent cx="127000" cy="330200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79" w:rsidRPr="00AB382C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AB382C">
        <w:rPr>
          <w:rStyle w:val="NLLLNUM"/>
          <w:rFonts w:eastAsiaTheme="majorEastAsia"/>
        </w:rPr>
        <w:t>[1 mark]</w:t>
      </w:r>
    </w:p>
    <w:p w:rsidR="00300679" w:rsidRDefault="009B55E7" w:rsidP="00300679">
      <w:pPr>
        <w:pStyle w:val="NL"/>
      </w:pPr>
      <w:r>
        <w:rPr>
          <w:noProof/>
          <w:lang w:eastAsia="en-AU"/>
        </w:rPr>
        <w:drawing>
          <wp:anchor distT="0" distB="0" distL="114300" distR="114300" simplePos="0" relativeHeight="251672576" behindDoc="0" locked="0" layoutInCell="1" allowOverlap="1" wp14:anchorId="0CAF2682" wp14:editId="36650565">
            <wp:simplePos x="0" y="0"/>
            <wp:positionH relativeFrom="column">
              <wp:posOffset>1641649</wp:posOffset>
            </wp:positionH>
            <wp:positionV relativeFrom="paragraph">
              <wp:posOffset>283845</wp:posOffset>
            </wp:positionV>
            <wp:extent cx="457200" cy="412955"/>
            <wp:effectExtent l="0" t="0" r="0" b="635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1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679" w:rsidRPr="00AB382C">
        <w:rPr>
          <w:rStyle w:val="NLLLNUM"/>
          <w:rFonts w:eastAsiaTheme="majorEastAsia"/>
        </w:rPr>
        <w:t>2</w:t>
      </w:r>
      <w:r w:rsidR="00300679" w:rsidRPr="00AB382C">
        <w:rPr>
          <w:rStyle w:val="NLLLNUM"/>
          <w:rFonts w:eastAsiaTheme="majorEastAsia"/>
        </w:rPr>
        <w:tab/>
      </w:r>
      <w:r w:rsidR="00300679">
        <w:rPr>
          <w:rStyle w:val="NLLLNUM"/>
          <w:rFonts w:eastAsiaTheme="majorEastAsia"/>
        </w:rPr>
        <w:tab/>
      </w:r>
      <w:r w:rsidR="00300679">
        <w:t xml:space="preserve">sin </w:t>
      </w:r>
      <w:r w:rsidR="00300679">
        <w:rPr>
          <w:rStyle w:val="NLLLNUM"/>
          <w:rFonts w:eastAsiaTheme="majorEastAsia"/>
          <w:noProof/>
          <w:position w:val="-22"/>
          <w:lang w:eastAsia="en-AU"/>
        </w:rPr>
        <w:drawing>
          <wp:inline distT="0" distB="0" distL="0" distR="0" wp14:anchorId="5C8CC80F" wp14:editId="1FE3D585">
            <wp:extent cx="345440" cy="3556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679">
        <w:t xml:space="preserve"> </w:t>
      </w:r>
      <w:r w:rsidR="00300679" w:rsidRPr="00381B38">
        <w:rPr>
          <w:rStyle w:val="Minonmath0"/>
        </w:rPr>
        <w:t>=</w:t>
      </w:r>
      <w:r>
        <w:rPr>
          <w:noProof/>
          <w:lang w:eastAsia="en-AU"/>
        </w:rPr>
        <w:drawing>
          <wp:anchor distT="0" distB="0" distL="114300" distR="114300" simplePos="0" relativeHeight="251671552" behindDoc="0" locked="0" layoutInCell="1" allowOverlap="1" wp14:anchorId="028322A4" wp14:editId="7BD4A073">
            <wp:simplePos x="0" y="0"/>
            <wp:positionH relativeFrom="column">
              <wp:posOffset>866140</wp:posOffset>
            </wp:positionH>
            <wp:positionV relativeFrom="paragraph">
              <wp:posOffset>277495</wp:posOffset>
            </wp:positionV>
            <wp:extent cx="711200" cy="40132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A</w:t>
      </w:r>
      <w:r>
        <w:tab/>
      </w:r>
      <w:r w:rsidRPr="00381B38">
        <w:rPr>
          <w:rStyle w:val="Minonmath0"/>
        </w:rPr>
        <w:t>−</w:t>
      </w:r>
      <w:r>
        <w:t>2</w:t>
      </w:r>
    </w:p>
    <w:p w:rsidR="00300679" w:rsidRDefault="009B55E7" w:rsidP="00300679">
      <w:pPr>
        <w:pStyle w:val="NLLL2COL"/>
      </w:pPr>
      <w:r>
        <w:rPr>
          <w:noProof/>
          <w:lang w:eastAsia="en-AU"/>
        </w:rPr>
        <w:drawing>
          <wp:anchor distT="0" distB="0" distL="114300" distR="114300" simplePos="0" relativeHeight="251706368" behindDoc="0" locked="0" layoutInCell="1" allowOverlap="1" wp14:anchorId="66FFA0B9" wp14:editId="77C5B7D7">
            <wp:simplePos x="0" y="0"/>
            <wp:positionH relativeFrom="column">
              <wp:posOffset>2916555</wp:posOffset>
            </wp:positionH>
            <wp:positionV relativeFrom="paragraph">
              <wp:posOffset>117937</wp:posOffset>
            </wp:positionV>
            <wp:extent cx="1620453" cy="1268845"/>
            <wp:effectExtent l="0" t="0" r="0" b="762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453" cy="126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679" w:rsidRPr="00AB382C">
        <w:rPr>
          <w:rStyle w:val="NLLLNUM"/>
          <w:rFonts w:eastAsiaTheme="majorEastAsia"/>
        </w:rPr>
        <w:t>B</w:t>
      </w:r>
      <w:r w:rsidR="00300679">
        <w:tab/>
      </w:r>
      <w:r w:rsidR="00300679" w:rsidRPr="00AB3492">
        <w:rPr>
          <w:position w:val="-20"/>
        </w:rPr>
        <w:object w:dxaOrig="480" w:dyaOrig="560">
          <v:shape id="_x0000_i1041" type="#_x0000_t75" style="width:24pt;height:27.8pt" o:ole="">
            <v:imagedata r:id="rId22" o:title=""/>
          </v:shape>
          <o:OLEObject Type="Embed" ProgID="Equation.DSMT4" ShapeID="_x0000_i1041" DrawAspect="Content" ObjectID="_1502884687" r:id="rId23"/>
        </w:objec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C</w:t>
      </w:r>
      <w:r w:rsidRPr="00AB382C">
        <w:rPr>
          <w:rStyle w:val="NLLLNUM"/>
          <w:rFonts w:eastAsiaTheme="majorEastAsia"/>
        </w:rPr>
        <w:tab/>
      </w:r>
      <w:r>
        <w:rPr>
          <w:noProof/>
          <w:position w:val="-20"/>
          <w:lang w:eastAsia="en-AU"/>
        </w:rPr>
        <w:drawing>
          <wp:inline distT="0" distB="0" distL="0" distR="0">
            <wp:extent cx="213360" cy="3556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D</w:t>
      </w:r>
      <w:r>
        <w:tab/>
      </w:r>
      <w:r>
        <w:rPr>
          <w:noProof/>
          <w:position w:val="-22"/>
          <w:lang w:eastAsia="en-AU"/>
        </w:rPr>
        <w:drawing>
          <wp:inline distT="0" distB="0" distL="0" distR="0">
            <wp:extent cx="228600" cy="3454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79" w:rsidRDefault="009B55E7" w:rsidP="00300679">
      <w:pPr>
        <w:pStyle w:val="NLLL2COL"/>
      </w:pP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108351</wp:posOffset>
                </wp:positionH>
                <wp:positionV relativeFrom="paragraph">
                  <wp:posOffset>69166</wp:posOffset>
                </wp:positionV>
                <wp:extent cx="312480" cy="311760"/>
                <wp:effectExtent l="38100" t="57150" r="49530" b="5080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1248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0970C" id="Ink 76" o:spid="_x0000_s1026" type="#_x0000_t75" style="position:absolute;margin-left:7.4pt;margin-top:4.3pt;width:26.9pt;height:26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">
                <v:imagedata r:id="rId26" o:title=""/>
              </v:shape>
            </w:pict>
          </mc:Fallback>
        </mc:AlternateContent>
      </w:r>
      <w:r w:rsidR="00300679" w:rsidRPr="00AB382C">
        <w:rPr>
          <w:rStyle w:val="NLLLNUM"/>
          <w:rFonts w:eastAsiaTheme="majorEastAsia"/>
        </w:rPr>
        <w:t>E</w:t>
      </w:r>
      <w:r w:rsidR="00300679">
        <w:tab/>
      </w:r>
      <w:r w:rsidR="00300679" w:rsidRPr="00AB3492">
        <w:rPr>
          <w:position w:val="-16"/>
        </w:rPr>
        <w:object w:dxaOrig="340" w:dyaOrig="520">
          <v:shape id="_x0000_i1044" type="#_x0000_t75" style="width:16.9pt;height:26.2pt" o:ole="">
            <v:imagedata r:id="rId27" o:title=""/>
          </v:shape>
          <o:OLEObject Type="Embed" ProgID="Equation.DSMT4" ShapeID="_x0000_i1044" DrawAspect="Content" ObjectID="_1502884688" r:id="rId28"/>
        </w:object>
      </w:r>
    </w:p>
    <w:p w:rsidR="00300679" w:rsidRDefault="00300679" w:rsidP="00300679">
      <w:pPr>
        <w:pStyle w:val="spaces0"/>
        <w:spacing w:before="120"/>
      </w:pPr>
    </w:p>
    <w:p w:rsidR="00300679" w:rsidRPr="00AB382C" w:rsidRDefault="00300679" w:rsidP="004356B1">
      <w:pPr>
        <w:pStyle w:val="NLLL2COL"/>
        <w:spacing w:line="240" w:lineRule="auto"/>
        <w:ind w:left="669" w:hanging="289"/>
        <w:jc w:val="right"/>
        <w:rPr>
          <w:rStyle w:val="NLLLNUM"/>
          <w:rFonts w:eastAsiaTheme="majorEastAsia"/>
        </w:rPr>
      </w:pPr>
      <w:r>
        <w:tab/>
      </w:r>
      <w:r w:rsidRPr="00AB382C">
        <w:rPr>
          <w:rStyle w:val="NLLLNUM"/>
          <w:rFonts w:eastAsiaTheme="majorEastAsia"/>
        </w:rPr>
        <w:t>[1 mark]</w:t>
      </w:r>
    </w:p>
    <w:p w:rsidR="00300679" w:rsidRDefault="009B55E7" w:rsidP="00D63321">
      <w:pPr>
        <w:pStyle w:val="NL"/>
      </w:pPr>
      <w:r>
        <w:rPr>
          <w:noProof/>
          <w:lang w:eastAsia="en-AU"/>
        </w:rPr>
        <w:drawing>
          <wp:anchor distT="0" distB="0" distL="114300" distR="114300" simplePos="0" relativeHeight="251707392" behindDoc="0" locked="0" layoutInCell="1" allowOverlap="1" wp14:anchorId="0893DFDD" wp14:editId="2BFFE386">
            <wp:simplePos x="0" y="0"/>
            <wp:positionH relativeFrom="column">
              <wp:posOffset>2285654</wp:posOffset>
            </wp:positionH>
            <wp:positionV relativeFrom="paragraph">
              <wp:posOffset>138199</wp:posOffset>
            </wp:positionV>
            <wp:extent cx="1717964" cy="1436573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964" cy="1436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321">
        <w:rPr>
          <w:rStyle w:val="NLLLNUM"/>
          <w:rFonts w:eastAsiaTheme="majorEastAsia"/>
        </w:rPr>
        <w:t>3</w:t>
      </w:r>
      <w:r w:rsidR="00300679">
        <w:tab/>
      </w:r>
      <w:r w:rsidR="00300679">
        <w:tab/>
        <w:t>sin (90</w:t>
      </w:r>
      <w:r w:rsidR="00300679" w:rsidRPr="00381B38">
        <w:rPr>
          <w:rStyle w:val="Minonmath0"/>
        </w:rPr>
        <w:t>°</w:t>
      </w:r>
      <w:r w:rsidR="00300679">
        <w:t xml:space="preserve"> </w:t>
      </w:r>
      <w:r w:rsidR="00300679" w:rsidRPr="00381B38">
        <w:rPr>
          <w:rStyle w:val="Minonmath0"/>
        </w:rPr>
        <w:t>+</w:t>
      </w:r>
      <w:r w:rsidR="00300679">
        <w:t xml:space="preserve"> </w:t>
      </w:r>
      <w:r w:rsidR="00300679" w:rsidRPr="00DF20E1">
        <w:rPr>
          <w:rStyle w:val="Minonmath0"/>
        </w:rPr>
        <w:t>α</w:t>
      </w:r>
      <w:r w:rsidR="00300679">
        <w:t xml:space="preserve">) </w:t>
      </w:r>
      <w:r w:rsidR="00300679" w:rsidRPr="00381B38">
        <w:rPr>
          <w:rStyle w:val="Minonmath0"/>
        </w:rPr>
        <w:t>=</w:t>
      </w:r>
      <w:r w:rsidR="00300679">
        <w:t xml:space="preserve"> 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A</w:t>
      </w:r>
      <w:r w:rsidRPr="00AB382C">
        <w:rPr>
          <w:rStyle w:val="NLLLNUM"/>
          <w:rFonts w:eastAsiaTheme="majorEastAsia"/>
        </w:rPr>
        <w:tab/>
      </w:r>
      <w:r>
        <w:t>sin (</w:t>
      </w:r>
      <w:r w:rsidRPr="00DF20E1">
        <w:rPr>
          <w:rStyle w:val="Minonmath0"/>
        </w:rPr>
        <w:t>α</w:t>
      </w:r>
      <w:r>
        <w:t>)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B</w:t>
      </w:r>
      <w:r>
        <w:tab/>
      </w:r>
      <w:r w:rsidRPr="00381B38">
        <w:rPr>
          <w:rStyle w:val="Minonmath0"/>
        </w:rPr>
        <w:t>−</w:t>
      </w:r>
      <w:r>
        <w:t>sin (</w:t>
      </w:r>
      <w:r w:rsidRPr="00DF20E1">
        <w:rPr>
          <w:rStyle w:val="Minonmath0"/>
        </w:rPr>
        <w:t>α</w:t>
      </w:r>
      <w:r>
        <w:t>)</w:t>
      </w:r>
    </w:p>
    <w:p w:rsidR="00300679" w:rsidRDefault="009B55E7" w:rsidP="00300679">
      <w:pPr>
        <w:pStyle w:val="NLLL2COL"/>
      </w:pP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F01B0B5" wp14:editId="2EE50D43">
                <wp:simplePos x="0" y="0"/>
                <wp:positionH relativeFrom="column">
                  <wp:posOffset>109704</wp:posOffset>
                </wp:positionH>
                <wp:positionV relativeFrom="paragraph">
                  <wp:posOffset>30527</wp:posOffset>
                </wp:positionV>
                <wp:extent cx="300240" cy="275760"/>
                <wp:effectExtent l="57150" t="38100" r="5080" b="6731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0024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80402" id="Ink 107" o:spid="_x0000_s1026" type="#_x0000_t75" style="position:absolute;margin-left:7.5pt;margin-top:1.4pt;width:26pt;height:23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">
                <v:imagedata r:id="rId31" o:title=""/>
              </v:shape>
            </w:pict>
          </mc:Fallback>
        </mc:AlternateContent>
      </w:r>
      <w:r w:rsidR="00300679" w:rsidRPr="00AB382C">
        <w:rPr>
          <w:rStyle w:val="NLLLNUM"/>
          <w:rFonts w:eastAsiaTheme="majorEastAsia"/>
        </w:rPr>
        <w:t>C</w:t>
      </w:r>
      <w:r w:rsidR="00300679" w:rsidRPr="00AB382C">
        <w:rPr>
          <w:rStyle w:val="NLLLNUM"/>
          <w:rFonts w:eastAsiaTheme="majorEastAsia"/>
        </w:rPr>
        <w:tab/>
      </w:r>
      <w:r w:rsidR="00300679">
        <w:t>cos (</w:t>
      </w:r>
      <w:r w:rsidR="00300679" w:rsidRPr="00DF20E1">
        <w:rPr>
          <w:rStyle w:val="Minonmath0"/>
        </w:rPr>
        <w:t>α</w:t>
      </w:r>
      <w:r w:rsidR="00300679">
        <w:t>)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D</w:t>
      </w:r>
      <w:r>
        <w:tab/>
      </w:r>
      <w:r w:rsidRPr="00381B38">
        <w:rPr>
          <w:rStyle w:val="Minonmath0"/>
        </w:rPr>
        <w:t>−</w:t>
      </w:r>
      <w:r>
        <w:t>cos (</w:t>
      </w:r>
      <w:r w:rsidRPr="00DF20E1">
        <w:rPr>
          <w:rStyle w:val="Minonmath0"/>
        </w:rPr>
        <w:t>α</w:t>
      </w:r>
      <w:r>
        <w:t>)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E</w:t>
      </w:r>
      <w:r>
        <w:tab/>
        <w:t>sin (90</w:t>
      </w:r>
      <w:r w:rsidRPr="00381B38">
        <w:rPr>
          <w:rStyle w:val="Minonmath0"/>
        </w:rPr>
        <w:t>°</w:t>
      </w:r>
      <w:r>
        <w:t>)</w:t>
      </w:r>
    </w:p>
    <w:p w:rsidR="00300679" w:rsidRDefault="009B55E7" w:rsidP="00300679">
      <w:pPr>
        <w:pStyle w:val="spaces0"/>
        <w:spacing w:before="120"/>
      </w:pP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2949384</wp:posOffset>
                </wp:positionH>
                <wp:positionV relativeFrom="paragraph">
                  <wp:posOffset>213857</wp:posOffset>
                </wp:positionV>
                <wp:extent cx="360" cy="360"/>
                <wp:effectExtent l="57150" t="57150" r="57150" b="571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8A616" id="Ink 106" o:spid="_x0000_s1026" type="#_x0000_t75" style="position:absolute;margin-left:231.45pt;margin-top:16.05pt;width:1.7pt;height:1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">
                <v:imagedata r:id="rId33" o:title=""/>
              </v:shape>
            </w:pict>
          </mc:Fallback>
        </mc:AlternateContent>
      </w:r>
    </w:p>
    <w:p w:rsidR="00300679" w:rsidRPr="00AB382C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AB382C">
        <w:rPr>
          <w:rStyle w:val="NLLLNUM"/>
          <w:rFonts w:eastAsiaTheme="majorEastAsia"/>
        </w:rPr>
        <w:t>[1 mark]</w:t>
      </w:r>
    </w:p>
    <w:p w:rsidR="00300679" w:rsidRDefault="00D63321" w:rsidP="00300679">
      <w:pPr>
        <w:pStyle w:val="NL"/>
      </w:pPr>
      <w:r>
        <w:rPr>
          <w:rStyle w:val="NLLLNUM"/>
          <w:rFonts w:eastAsiaTheme="majorEastAsia"/>
        </w:rPr>
        <w:t xml:space="preserve">4 </w:t>
      </w:r>
      <w:r w:rsidR="00300679">
        <w:rPr>
          <w:rStyle w:val="NLLLNUM"/>
          <w:rFonts w:eastAsiaTheme="majorEastAsia"/>
        </w:rPr>
        <w:tab/>
      </w:r>
      <w:r w:rsidR="00300679">
        <w:t>The graph shown below could have the equation:</w:t>
      </w:r>
    </w:p>
    <w:p w:rsidR="00300679" w:rsidRDefault="00300679" w:rsidP="00300679">
      <w:pPr>
        <w:pStyle w:val="NL"/>
      </w:pPr>
      <w:r>
        <w:tab/>
      </w:r>
      <w:r>
        <w:tab/>
      </w:r>
      <w:r>
        <w:rPr>
          <w:noProof/>
          <w:lang w:eastAsia="en-AU"/>
        </w:rPr>
        <w:drawing>
          <wp:inline distT="0" distB="0" distL="0" distR="0">
            <wp:extent cx="3520440" cy="1503680"/>
            <wp:effectExtent l="0" t="0" r="3810" b="1270"/>
            <wp:docPr id="20" name="Picture 20" descr="MATHS11TT20097_U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THS11TT20097_UN0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79" w:rsidRDefault="00A829C5" w:rsidP="00300679">
      <w:pPr>
        <w:pStyle w:val="NLLL2COL"/>
      </w:pP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186962</wp:posOffset>
                </wp:positionH>
                <wp:positionV relativeFrom="paragraph">
                  <wp:posOffset>-20108</wp:posOffset>
                </wp:positionV>
                <wp:extent cx="255240" cy="257040"/>
                <wp:effectExtent l="57150" t="38100" r="0" b="482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552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586C5" id="Ink 110" o:spid="_x0000_s1026" type="#_x0000_t75" style="position:absolute;margin-left:13.4pt;margin-top:-2.35pt;width:22.65pt;height:22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">
                <v:imagedata r:id="rId36" o:title=""/>
              </v:shape>
            </w:pict>
          </mc:Fallback>
        </mc:AlternateContent>
      </w:r>
      <w:r w:rsidR="00300679" w:rsidRPr="00AB382C">
        <w:rPr>
          <w:rStyle w:val="NLLLNUM"/>
          <w:rFonts w:eastAsiaTheme="majorEastAsia"/>
        </w:rPr>
        <w:t>A</w:t>
      </w:r>
      <w:r w:rsidR="00300679">
        <w:tab/>
      </w:r>
      <w:r w:rsidR="00300679">
        <w:rPr>
          <w:rStyle w:val="i-listitalic"/>
        </w:rPr>
        <w:t>y</w:t>
      </w:r>
      <w:r w:rsidR="00300679">
        <w:t xml:space="preserve"> </w:t>
      </w:r>
      <w:r w:rsidR="00300679" w:rsidRPr="00381B38">
        <w:rPr>
          <w:rStyle w:val="Minonmath0"/>
        </w:rPr>
        <w:t>=</w:t>
      </w:r>
      <w:r w:rsidR="00300679">
        <w:t xml:space="preserve"> </w:t>
      </w:r>
      <w:r w:rsidR="00300679" w:rsidRPr="00AB382C">
        <w:t>2 cosec</w:t>
      </w:r>
      <w:r w:rsidR="00300679">
        <w:t xml:space="preserve"> (</w:t>
      </w:r>
      <w:r w:rsidR="00300679" w:rsidRPr="00A54DC5">
        <w:rPr>
          <w:rStyle w:val="i-listitalic"/>
        </w:rPr>
        <w:t>x</w:t>
      </w:r>
      <w:r w:rsidR="00300679">
        <w:t>)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B</w:t>
      </w:r>
      <w:r>
        <w:tab/>
      </w:r>
      <w:r>
        <w:rPr>
          <w:rStyle w:val="i-listitalic"/>
        </w:rPr>
        <w:t>y</w:t>
      </w:r>
      <w:r>
        <w:t xml:space="preserve"> </w:t>
      </w:r>
      <w:r w:rsidRPr="00381B38">
        <w:rPr>
          <w:rStyle w:val="Minonmath0"/>
        </w:rPr>
        <w:t>=</w:t>
      </w:r>
      <w:r>
        <w:t xml:space="preserve"> 2 sec (</w:t>
      </w:r>
      <w:r>
        <w:rPr>
          <w:rStyle w:val="i-listitalic"/>
        </w:rPr>
        <w:t xml:space="preserve">x </w:t>
      </w:r>
      <w:r w:rsidRPr="00381B38">
        <w:rPr>
          <w:rStyle w:val="Minonmath0"/>
        </w:rPr>
        <w:t>−</w:t>
      </w:r>
      <w:r>
        <w:t xml:space="preserve"> 1)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C</w:t>
      </w:r>
      <w:r>
        <w:tab/>
      </w:r>
      <w:r>
        <w:rPr>
          <w:rStyle w:val="i-listitalic"/>
        </w:rPr>
        <w:t>y</w:t>
      </w:r>
      <w:r>
        <w:t xml:space="preserve"> </w:t>
      </w:r>
      <w:r w:rsidRPr="00381B38">
        <w:rPr>
          <w:rStyle w:val="Minonmath0"/>
        </w:rPr>
        <w:t>=</w:t>
      </w:r>
      <w:r>
        <w:t xml:space="preserve"> </w:t>
      </w:r>
      <w:r>
        <w:rPr>
          <w:rStyle w:val="NLLLNUM"/>
          <w:rFonts w:eastAsiaTheme="majorEastAsia"/>
          <w:noProof/>
          <w:position w:val="-20"/>
          <w:lang w:eastAsia="en-AU"/>
        </w:rPr>
        <w:drawing>
          <wp:inline distT="0" distB="0" distL="0" distR="0">
            <wp:extent cx="127000" cy="330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cosec (</w:t>
      </w:r>
      <w:r>
        <w:rPr>
          <w:rStyle w:val="i-listitalic"/>
        </w:rPr>
        <w:t>x</w:t>
      </w:r>
      <w:r>
        <w:t>)</w:t>
      </w:r>
      <w:r w:rsidRPr="00B50DC3">
        <w:rPr>
          <w:rStyle w:val="NLLLNUM"/>
          <w:rFonts w:eastAsiaTheme="majorEastAsia"/>
        </w:rPr>
        <w:t xml:space="preserve"> 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D</w:t>
      </w:r>
      <w:r>
        <w:tab/>
      </w:r>
      <w:r>
        <w:rPr>
          <w:rStyle w:val="i-listitalic"/>
        </w:rPr>
        <w:t>y</w:t>
      </w:r>
      <w:r>
        <w:t xml:space="preserve"> </w:t>
      </w:r>
      <w:r w:rsidRPr="00381B38">
        <w:rPr>
          <w:rStyle w:val="Minonmath0"/>
        </w:rPr>
        <w:t>=</w:t>
      </w:r>
      <w:r>
        <w:t xml:space="preserve"> </w:t>
      </w:r>
      <w:r>
        <w:rPr>
          <w:rStyle w:val="NLLLNUM"/>
          <w:rFonts w:eastAsiaTheme="majorEastAsia"/>
          <w:noProof/>
          <w:position w:val="-20"/>
          <w:lang w:eastAsia="en-AU"/>
        </w:rPr>
        <w:drawing>
          <wp:inline distT="0" distB="0" distL="0" distR="0">
            <wp:extent cx="127000" cy="3302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sin (</w:t>
      </w:r>
      <w:r>
        <w:rPr>
          <w:rStyle w:val="i-listitalic"/>
        </w:rPr>
        <w:t>x</w:t>
      </w:r>
      <w:r>
        <w:t>)</w:t>
      </w:r>
    </w:p>
    <w:p w:rsidR="00300679" w:rsidRDefault="00300679" w:rsidP="00300679">
      <w:pPr>
        <w:pStyle w:val="NLLL2COL"/>
      </w:pPr>
      <w:r w:rsidRPr="00AB382C">
        <w:rPr>
          <w:rStyle w:val="NLLLNUM"/>
          <w:rFonts w:eastAsiaTheme="majorEastAsia"/>
        </w:rPr>
        <w:t>E</w:t>
      </w:r>
      <w:r>
        <w:tab/>
      </w:r>
      <w:r>
        <w:rPr>
          <w:rStyle w:val="i-listitalic"/>
        </w:rPr>
        <w:t>y</w:t>
      </w:r>
      <w:r>
        <w:t xml:space="preserve"> </w:t>
      </w:r>
      <w:r w:rsidRPr="00381B38">
        <w:rPr>
          <w:rStyle w:val="Minonmath0"/>
        </w:rPr>
        <w:t>=</w:t>
      </w:r>
      <w:r>
        <w:t xml:space="preserve"> cosec </w:t>
      </w:r>
      <w:r>
        <w:rPr>
          <w:rStyle w:val="NLLLNUM"/>
          <w:rFonts w:eastAsiaTheme="majorEastAsia"/>
          <w:noProof/>
          <w:position w:val="-22"/>
          <w:lang w:eastAsia="en-AU"/>
        </w:rPr>
        <w:drawing>
          <wp:inline distT="0" distB="0" distL="0" distR="0">
            <wp:extent cx="264160" cy="3556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79" w:rsidRDefault="00300679" w:rsidP="00300679">
      <w:pPr>
        <w:pStyle w:val="spaces0"/>
        <w:spacing w:before="120"/>
      </w:pPr>
    </w:p>
    <w:p w:rsidR="00300679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AB382C">
        <w:rPr>
          <w:rStyle w:val="NLLLNUM"/>
          <w:rFonts w:eastAsiaTheme="majorEastAsia"/>
        </w:rPr>
        <w:t>[1 mark]</w:t>
      </w:r>
    </w:p>
    <w:p w:rsidR="00617C46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617C46" w:rsidRPr="00AB382C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300679" w:rsidRDefault="00D63321" w:rsidP="00D63321">
      <w:pPr>
        <w:pStyle w:val="NL"/>
        <w:spacing w:before="160"/>
      </w:pPr>
      <w:r>
        <w:rPr>
          <w:rStyle w:val="NLLLNUM"/>
          <w:rFonts w:eastAsiaTheme="majorEastAsia"/>
        </w:rPr>
        <w:t>5</w:t>
      </w:r>
      <w:r w:rsidR="00300679">
        <w:tab/>
      </w:r>
      <w:r w:rsidR="00300679">
        <w:tab/>
        <w:t xml:space="preserve">mod </w:t>
      </w:r>
      <w:r w:rsidR="00300679" w:rsidRPr="00C26944">
        <w:rPr>
          <w:position w:val="-8"/>
        </w:rPr>
        <w:object w:dxaOrig="840" w:dyaOrig="320">
          <v:shape id="_x0000_i1105" type="#_x0000_t75" style="width:42pt;height:15.8pt" o:ole="">
            <v:imagedata r:id="rId38" o:title=""/>
          </v:shape>
          <o:OLEObject Type="Embed" ProgID="Equation.3" ShapeID="_x0000_i1105" DrawAspect="Content" ObjectID="_1502884689" r:id="rId39"/>
        </w:object>
      </w:r>
      <w:r w:rsidR="00300679" w:rsidRPr="001542B1">
        <w:rPr>
          <w:rStyle w:val="Minonmath0"/>
        </w:rPr>
        <w:t>=</w:t>
      </w:r>
      <w:r w:rsidR="00300679">
        <w:rPr>
          <w:rStyle w:val="MATH-1"/>
        </w:rPr>
        <w:t xml:space="preserve"> </w:t>
      </w:r>
    </w:p>
    <w:p w:rsidR="00300679" w:rsidRDefault="00A829C5" w:rsidP="00300679">
      <w:pPr>
        <w:pStyle w:val="NLLL2COL"/>
      </w:pPr>
      <w:r>
        <w:rPr>
          <w:noProof/>
          <w:lang w:eastAsia="en-AU"/>
        </w:rPr>
        <w:drawing>
          <wp:anchor distT="0" distB="0" distL="114300" distR="114300" simplePos="0" relativeHeight="251709440" behindDoc="0" locked="0" layoutInCell="1" allowOverlap="1" wp14:anchorId="0F4EB41F" wp14:editId="5960D025">
            <wp:simplePos x="0" y="0"/>
            <wp:positionH relativeFrom="column">
              <wp:posOffset>1648922</wp:posOffset>
            </wp:positionH>
            <wp:positionV relativeFrom="paragraph">
              <wp:posOffset>89767</wp:posOffset>
            </wp:positionV>
            <wp:extent cx="1143000" cy="273590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285" cy="278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679" w:rsidRPr="007D204F">
        <w:rPr>
          <w:rStyle w:val="NLLLNUM"/>
          <w:rFonts w:eastAsiaTheme="majorEastAsia"/>
        </w:rPr>
        <w:t>A</w:t>
      </w:r>
      <w:r w:rsidR="00300679">
        <w:tab/>
        <w:t>4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B</w:t>
      </w:r>
      <w:r>
        <w:tab/>
      </w:r>
      <w:r w:rsidRPr="001542B1">
        <w:rPr>
          <w:rStyle w:val="Minonmath0"/>
        </w:rPr>
        <w:t>–</w:t>
      </w:r>
      <w:r>
        <w:t>2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C</w:t>
      </w:r>
      <w:r>
        <w:tab/>
      </w:r>
      <w:r w:rsidRPr="00C26944">
        <w:rPr>
          <w:position w:val="-6"/>
        </w:rPr>
        <w:object w:dxaOrig="320" w:dyaOrig="300">
          <v:shape id="_x0000_i1106" type="#_x0000_t75" style="width:15.8pt;height:15.25pt" o:ole="">
            <v:imagedata r:id="rId41" o:title=""/>
          </v:shape>
          <o:OLEObject Type="Embed" ProgID="Equation.3" ShapeID="_x0000_i1106" DrawAspect="Content" ObjectID="_1502884690" r:id="rId42"/>
        </w:object>
      </w:r>
    </w:p>
    <w:p w:rsidR="00300679" w:rsidRDefault="00A829C5" w:rsidP="00300679">
      <w:pPr>
        <w:pStyle w:val="NLLL2COL"/>
      </w:pP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102111</wp:posOffset>
                </wp:positionH>
                <wp:positionV relativeFrom="paragraph">
                  <wp:posOffset>11144</wp:posOffset>
                </wp:positionV>
                <wp:extent cx="300600" cy="258840"/>
                <wp:effectExtent l="57150" t="38100" r="4445" b="4635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006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EA7A" id="Ink 112" o:spid="_x0000_s1026" type="#_x0000_t75" style="position:absolute;margin-left:7.1pt;margin-top:.05pt;width:25.6pt;height:22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">
                <v:imagedata r:id="rId44" o:title=""/>
              </v:shape>
            </w:pict>
          </mc:Fallback>
        </mc:AlternateContent>
      </w:r>
      <w:r w:rsidR="00300679" w:rsidRPr="007D204F">
        <w:rPr>
          <w:rStyle w:val="NLLLNUM"/>
          <w:rFonts w:eastAsiaTheme="majorEastAsia"/>
        </w:rPr>
        <w:t>D</w:t>
      </w:r>
      <w:r w:rsidR="00300679">
        <w:tab/>
        <w:t>2</w:t>
      </w:r>
    </w:p>
    <w:p w:rsidR="00300679" w:rsidRPr="007D204F" w:rsidRDefault="00300679" w:rsidP="00300679">
      <w:pPr>
        <w:pStyle w:val="NLLL2COL"/>
        <w:rPr>
          <w:rStyle w:val="i-listitalic"/>
        </w:rPr>
      </w:pPr>
      <w:r w:rsidRPr="007D204F">
        <w:rPr>
          <w:rStyle w:val="NLLLNUM"/>
          <w:rFonts w:eastAsiaTheme="majorEastAsia"/>
        </w:rPr>
        <w:t>E</w:t>
      </w:r>
      <w:r>
        <w:tab/>
        <w:t>2</w:t>
      </w:r>
      <w:r w:rsidRPr="007D204F">
        <w:rPr>
          <w:rStyle w:val="i-listitalic"/>
        </w:rPr>
        <w:t>i</w:t>
      </w:r>
    </w:p>
    <w:p w:rsidR="00300679" w:rsidRDefault="00300679" w:rsidP="00300679">
      <w:pPr>
        <w:pStyle w:val="spaces0"/>
        <w:spacing w:before="120" w:after="120"/>
      </w:pPr>
    </w:p>
    <w:p w:rsidR="00300679" w:rsidRPr="007D204F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[1 mark]</w:t>
      </w:r>
    </w:p>
    <w:p w:rsidR="00300679" w:rsidRDefault="00300679" w:rsidP="00300679">
      <w:pPr>
        <w:pStyle w:val="NL"/>
        <w:rPr>
          <w:rStyle w:val="NLLLNUM"/>
          <w:rFonts w:eastAsiaTheme="majorEastAsia"/>
        </w:rPr>
      </w:pPr>
    </w:p>
    <w:p w:rsidR="006B6366" w:rsidRDefault="006B6366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300679" w:rsidRDefault="00A829C5" w:rsidP="00300679">
      <w:pPr>
        <w:pStyle w:val="NL"/>
        <w:ind w:left="0" w:firstLine="0"/>
      </w:pPr>
      <w:r>
        <w:rPr>
          <w:noProof/>
          <w:lang w:eastAsia="en-AU"/>
        </w:rPr>
        <w:drawing>
          <wp:anchor distT="0" distB="0" distL="114300" distR="114300" simplePos="0" relativeHeight="251749376" behindDoc="0" locked="0" layoutInCell="1" allowOverlap="1" wp14:anchorId="1BE44150" wp14:editId="1EAA4AFE">
            <wp:simplePos x="0" y="0"/>
            <wp:positionH relativeFrom="column">
              <wp:posOffset>1976640</wp:posOffset>
            </wp:positionH>
            <wp:positionV relativeFrom="paragraph">
              <wp:posOffset>200891</wp:posOffset>
            </wp:positionV>
            <wp:extent cx="2727325" cy="867410"/>
            <wp:effectExtent l="0" t="0" r="0" b="889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321">
        <w:rPr>
          <w:rStyle w:val="NLLLNUM"/>
          <w:rFonts w:eastAsiaTheme="majorEastAsia"/>
        </w:rPr>
        <w:t>6</w:t>
      </w:r>
      <w:r w:rsidR="00300679" w:rsidRPr="007D204F">
        <w:rPr>
          <w:rStyle w:val="NLLLNUM"/>
          <w:rFonts w:eastAsiaTheme="majorEastAsia"/>
        </w:rPr>
        <w:tab/>
      </w:r>
      <w:r w:rsidR="00300679">
        <w:rPr>
          <w:rStyle w:val="NLLLNUM"/>
          <w:rFonts w:eastAsiaTheme="majorEastAsia"/>
        </w:rPr>
        <w:tab/>
      </w:r>
      <w:r w:rsidR="00300679">
        <w:t xml:space="preserve">The value of </w:t>
      </w:r>
      <w:r w:rsidR="00300679" w:rsidRPr="00D127BD">
        <w:rPr>
          <w:position w:val="-22"/>
        </w:rPr>
        <w:object w:dxaOrig="240" w:dyaOrig="540">
          <v:shape id="_x0000_i1107" type="#_x0000_t75" style="width:12pt;height:27.25pt" o:ole="">
            <v:imagedata r:id="rId46" o:title=""/>
          </v:shape>
          <o:OLEObject Type="Embed" ProgID="Equation.3" ShapeID="_x0000_i1107" DrawAspect="Content" ObjectID="_1502884691" r:id="rId47"/>
        </w:object>
      </w:r>
      <w:r w:rsidR="00300679">
        <w:t xml:space="preserve"> is:</w:t>
      </w:r>
    </w:p>
    <w:p w:rsidR="00300679" w:rsidRDefault="00A829C5" w:rsidP="00300679">
      <w:pPr>
        <w:pStyle w:val="NLLL2COL"/>
      </w:pP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E8ECC3F" wp14:editId="273E87C5">
                <wp:simplePos x="0" y="0"/>
                <wp:positionH relativeFrom="column">
                  <wp:posOffset>138296</wp:posOffset>
                </wp:positionH>
                <wp:positionV relativeFrom="paragraph">
                  <wp:posOffset>-35232</wp:posOffset>
                </wp:positionV>
                <wp:extent cx="254880" cy="336960"/>
                <wp:effectExtent l="57150" t="38100" r="50165" b="4445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5488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17E59" id="Ink 161" o:spid="_x0000_s1026" type="#_x0000_t75" style="position:absolute;margin-left:9.55pt;margin-top:-2.95pt;width:22.75pt;height:28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">
                <v:imagedata r:id="rId49" o:title=""/>
              </v:shape>
            </w:pict>
          </mc:Fallback>
        </mc:AlternateContent>
      </w:r>
      <w:proofErr w:type="gramStart"/>
      <w:r w:rsidR="00300679" w:rsidRPr="007D204F">
        <w:rPr>
          <w:rStyle w:val="NLLLNUM"/>
          <w:rFonts w:eastAsiaTheme="majorEastAsia"/>
        </w:rPr>
        <w:t>A</w:t>
      </w:r>
      <w:proofErr w:type="gramEnd"/>
      <w:r w:rsidR="00300679">
        <w:tab/>
      </w:r>
      <w:r w:rsidR="00300679">
        <w:rPr>
          <w:rStyle w:val="i-listitalic"/>
        </w:rPr>
        <w:t>i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B</w:t>
      </w:r>
      <w:r>
        <w:tab/>
        <w:t>1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C</w:t>
      </w:r>
      <w:r>
        <w:tab/>
      </w:r>
      <w:r w:rsidRPr="001542B1">
        <w:rPr>
          <w:rStyle w:val="Minonmath0"/>
        </w:rPr>
        <w:t>–</w:t>
      </w:r>
      <w:r>
        <w:t xml:space="preserve">1 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D</w:t>
      </w:r>
      <w:r>
        <w:tab/>
      </w:r>
      <w:r w:rsidRPr="001542B1">
        <w:rPr>
          <w:rStyle w:val="Minonmath0"/>
        </w:rPr>
        <w:t>–</w:t>
      </w:r>
      <w:r>
        <w:rPr>
          <w:rStyle w:val="i-listitalic"/>
        </w:rPr>
        <w:t>i</w:t>
      </w:r>
      <w:r>
        <w:t xml:space="preserve"> </w:t>
      </w:r>
    </w:p>
    <w:p w:rsidR="00300679" w:rsidRDefault="00300679" w:rsidP="004356B1">
      <w:pPr>
        <w:pStyle w:val="NLLL2COL"/>
      </w:pPr>
      <w:r w:rsidRPr="007D204F">
        <w:rPr>
          <w:rStyle w:val="NLLLNUM"/>
          <w:rFonts w:eastAsiaTheme="majorEastAsia"/>
        </w:rPr>
        <w:t>E</w:t>
      </w:r>
      <w:r>
        <w:tab/>
      </w:r>
      <w:r w:rsidRPr="00D127BD">
        <w:rPr>
          <w:position w:val="-22"/>
        </w:rPr>
        <w:object w:dxaOrig="180" w:dyaOrig="540">
          <v:shape id="_x0000_i1108" type="#_x0000_t75" style="width:9.25pt;height:27.25pt" o:ole="">
            <v:imagedata r:id="rId50" o:title=""/>
          </v:shape>
          <o:OLEObject Type="Embed" ProgID="Equation.3" ShapeID="_x0000_i1108" DrawAspect="Content" ObjectID="_1502884692" r:id="rId51"/>
        </w:object>
      </w:r>
    </w:p>
    <w:p w:rsidR="00300679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[1 mark]</w:t>
      </w:r>
    </w:p>
    <w:p w:rsidR="00617C46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617C46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617C46" w:rsidRPr="007D204F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300679" w:rsidRDefault="000278B4" w:rsidP="00300679">
      <w:pPr>
        <w:pStyle w:val="NL"/>
        <w:spacing w:before="120"/>
      </w:pPr>
      <w:r>
        <w:rPr>
          <w:noProof/>
          <w:lang w:eastAsia="en-AU"/>
        </w:rPr>
        <w:drawing>
          <wp:anchor distT="0" distB="0" distL="114300" distR="114300" simplePos="0" relativeHeight="251750400" behindDoc="0" locked="0" layoutInCell="1" allowOverlap="1" wp14:anchorId="488B2A2F" wp14:editId="1DDE2052">
            <wp:simplePos x="0" y="0"/>
            <wp:positionH relativeFrom="column">
              <wp:posOffset>1572722</wp:posOffset>
            </wp:positionH>
            <wp:positionV relativeFrom="paragraph">
              <wp:posOffset>88611</wp:posOffset>
            </wp:positionV>
            <wp:extent cx="782320" cy="203200"/>
            <wp:effectExtent l="0" t="0" r="0" b="635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321">
        <w:rPr>
          <w:rStyle w:val="NLLLNUM"/>
          <w:rFonts w:eastAsiaTheme="majorEastAsia"/>
        </w:rPr>
        <w:t>7</w:t>
      </w:r>
      <w:r w:rsidR="00300679" w:rsidRPr="007D204F">
        <w:rPr>
          <w:rStyle w:val="NLLLNUM"/>
          <w:rFonts w:eastAsiaTheme="majorEastAsia"/>
        </w:rPr>
        <w:tab/>
      </w:r>
      <w:r w:rsidR="00300679">
        <w:rPr>
          <w:rStyle w:val="NLLLNUM"/>
          <w:rFonts w:eastAsiaTheme="majorEastAsia"/>
        </w:rPr>
        <w:tab/>
      </w:r>
      <w:r w:rsidR="00300679" w:rsidRPr="00C26944">
        <w:rPr>
          <w:position w:val="-8"/>
        </w:rPr>
        <w:object w:dxaOrig="1620" w:dyaOrig="320">
          <v:shape id="_x0000_i1109" type="#_x0000_t75" style="width:81.25pt;height:15.8pt" o:ole="">
            <v:imagedata r:id="rId53" o:title=""/>
          </v:shape>
          <o:OLEObject Type="Embed" ProgID="Equation.3" ShapeID="_x0000_i1109" DrawAspect="Content" ObjectID="_1502884693" r:id="rId54"/>
        </w:objec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A</w:t>
      </w:r>
      <w:r>
        <w:tab/>
        <w:t xml:space="preserve">3 </w:t>
      </w:r>
      <w:r w:rsidRPr="001542B1">
        <w:rPr>
          <w:rStyle w:val="Minonmath0"/>
        </w:rPr>
        <w:t>–</w:t>
      </w:r>
      <w:r>
        <w:t xml:space="preserve"> </w:t>
      </w:r>
      <w:r>
        <w:rPr>
          <w:rStyle w:val="i-listitalic"/>
        </w:rPr>
        <w:t>i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B</w:t>
      </w:r>
      <w:r w:rsidRPr="007D204F">
        <w:rPr>
          <w:rStyle w:val="NLLLNUM"/>
          <w:rFonts w:eastAsiaTheme="majorEastAsia"/>
        </w:rPr>
        <w:tab/>
      </w:r>
      <w:r w:rsidRPr="001542B1">
        <w:rPr>
          <w:rStyle w:val="Minonmath0"/>
        </w:rPr>
        <w:t>–</w:t>
      </w:r>
      <w:r>
        <w:t xml:space="preserve">3 </w:t>
      </w:r>
      <w:r w:rsidRPr="001542B1">
        <w:rPr>
          <w:rStyle w:val="Minonmath0"/>
        </w:rPr>
        <w:t>–</w:t>
      </w:r>
      <w:r>
        <w:t xml:space="preserve"> </w:t>
      </w:r>
      <w:r>
        <w:rPr>
          <w:rStyle w:val="i-listitalic"/>
        </w:rPr>
        <w:t>i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C</w:t>
      </w:r>
      <w:r>
        <w:tab/>
      </w:r>
      <w:r w:rsidRPr="001542B1">
        <w:rPr>
          <w:rStyle w:val="Minonmath0"/>
        </w:rPr>
        <w:t>–</w:t>
      </w:r>
      <w:r>
        <w:t xml:space="preserve">3 </w:t>
      </w:r>
      <w:r w:rsidRPr="006E749B">
        <w:rPr>
          <w:rStyle w:val="Minonmath0"/>
        </w:rPr>
        <w:t>+</w:t>
      </w:r>
      <w:r>
        <w:rPr>
          <w:rStyle w:val="i-listitalic"/>
        </w:rPr>
        <w:t xml:space="preserve"> i</w:t>
      </w:r>
    </w:p>
    <w:p w:rsidR="00300679" w:rsidRDefault="000278B4" w:rsidP="00300679">
      <w:pPr>
        <w:pStyle w:val="NLLL2COL"/>
      </w:pP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95096</wp:posOffset>
                </wp:positionH>
                <wp:positionV relativeFrom="paragraph">
                  <wp:posOffset>-30230</wp:posOffset>
                </wp:positionV>
                <wp:extent cx="248760" cy="314640"/>
                <wp:effectExtent l="38100" t="38100" r="18415" b="4762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487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E2D8B" id="Ink 165" o:spid="_x0000_s1026" type="#_x0000_t75" style="position:absolute;margin-left:6.35pt;margin-top:-2.6pt;width:22pt;height:26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">
                <v:imagedata r:id="rId56" o:title=""/>
              </v:shape>
            </w:pict>
          </mc:Fallback>
        </mc:AlternateContent>
      </w:r>
      <w:r w:rsidR="00300679" w:rsidRPr="007D204F">
        <w:rPr>
          <w:rStyle w:val="NLLLNUM"/>
          <w:rFonts w:eastAsiaTheme="majorEastAsia"/>
        </w:rPr>
        <w:t>D</w:t>
      </w:r>
      <w:r w:rsidR="00300679" w:rsidRPr="007D204F">
        <w:rPr>
          <w:rStyle w:val="NLLLNUM"/>
          <w:rFonts w:eastAsiaTheme="majorEastAsia"/>
        </w:rPr>
        <w:tab/>
      </w:r>
      <w:r w:rsidR="00300679">
        <w:t xml:space="preserve">3 </w:t>
      </w:r>
      <w:r w:rsidR="00300679" w:rsidRPr="006E749B">
        <w:rPr>
          <w:rStyle w:val="Minonmath0"/>
        </w:rPr>
        <w:t>+</w:t>
      </w:r>
      <w:r w:rsidR="00300679">
        <w:rPr>
          <w:rStyle w:val="i-listitalic"/>
        </w:rPr>
        <w:t xml:space="preserve"> i</w:t>
      </w:r>
    </w:p>
    <w:p w:rsidR="00300679" w:rsidRDefault="00300679" w:rsidP="00300679">
      <w:pPr>
        <w:pStyle w:val="NLLL2COL"/>
        <w:rPr>
          <w:rStyle w:val="i-listitalic"/>
        </w:rPr>
      </w:pPr>
      <w:r w:rsidRPr="007D204F">
        <w:rPr>
          <w:rStyle w:val="NLLLNUM"/>
          <w:rFonts w:eastAsiaTheme="majorEastAsia"/>
        </w:rPr>
        <w:t>E</w:t>
      </w:r>
      <w:r w:rsidRPr="007D204F">
        <w:rPr>
          <w:rStyle w:val="NLLLNUM"/>
          <w:rFonts w:eastAsiaTheme="majorEastAsia"/>
        </w:rPr>
        <w:tab/>
      </w:r>
      <w:r>
        <w:t xml:space="preserve">3 </w:t>
      </w:r>
      <w:r w:rsidRPr="006E749B">
        <w:rPr>
          <w:rStyle w:val="Minonmath0"/>
        </w:rPr>
        <w:t>+</w:t>
      </w:r>
      <w:r>
        <w:t xml:space="preserve"> 3</w:t>
      </w:r>
      <w:r>
        <w:rPr>
          <w:rStyle w:val="i-listitalic"/>
        </w:rPr>
        <w:t>i</w:t>
      </w:r>
    </w:p>
    <w:p w:rsidR="00300679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[1 mark]</w:t>
      </w:r>
    </w:p>
    <w:p w:rsidR="00617C46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617C46" w:rsidRDefault="00617C46" w:rsidP="00300679">
      <w:pPr>
        <w:pStyle w:val="NLLL2COL"/>
        <w:jc w:val="right"/>
        <w:rPr>
          <w:rStyle w:val="NLLLNUM"/>
          <w:rFonts w:eastAsiaTheme="majorEastAsia"/>
        </w:rPr>
      </w:pPr>
    </w:p>
    <w:p w:rsidR="00D63321" w:rsidRDefault="00D63321" w:rsidP="00300679">
      <w:pPr>
        <w:pStyle w:val="NLLL2COL"/>
        <w:jc w:val="right"/>
        <w:rPr>
          <w:rStyle w:val="NLLLNUM"/>
          <w:rFonts w:eastAsiaTheme="majorEastAsia"/>
        </w:rPr>
      </w:pPr>
    </w:p>
    <w:p w:rsidR="00D63321" w:rsidRDefault="00D63321" w:rsidP="00300679">
      <w:pPr>
        <w:pStyle w:val="NLLL2COL"/>
        <w:jc w:val="right"/>
        <w:rPr>
          <w:rStyle w:val="NLLLNUM"/>
          <w:rFonts w:eastAsiaTheme="majorEastAsia"/>
        </w:rPr>
      </w:pPr>
    </w:p>
    <w:p w:rsidR="00D63321" w:rsidRPr="007D204F" w:rsidRDefault="00D63321" w:rsidP="00300679">
      <w:pPr>
        <w:pStyle w:val="NLLL2COL"/>
        <w:jc w:val="right"/>
        <w:rPr>
          <w:rStyle w:val="NLLLNUM"/>
          <w:rFonts w:eastAsiaTheme="majorEastAsia"/>
        </w:rPr>
      </w:pPr>
    </w:p>
    <w:p w:rsidR="00300679" w:rsidRDefault="00D63321" w:rsidP="00300679">
      <w:pPr>
        <w:pStyle w:val="NL"/>
        <w:spacing w:before="0"/>
      </w:pPr>
      <w:r>
        <w:rPr>
          <w:rStyle w:val="NLLLNUM"/>
          <w:rFonts w:eastAsiaTheme="majorEastAsia"/>
        </w:rPr>
        <w:t xml:space="preserve">8 </w:t>
      </w:r>
      <w:r w:rsidR="00300679" w:rsidRPr="007D204F">
        <w:rPr>
          <w:rStyle w:val="NLLLNUM"/>
          <w:rFonts w:eastAsiaTheme="majorEastAsia"/>
        </w:rPr>
        <w:tab/>
      </w:r>
      <w:r w:rsidR="00300679">
        <w:t xml:space="preserve">The solutions to the quadratic equation </w:t>
      </w:r>
      <w:r w:rsidR="00300679">
        <w:rPr>
          <w:rStyle w:val="i-listitalic"/>
        </w:rPr>
        <w:t>x</w:t>
      </w:r>
      <w:r w:rsidR="00300679">
        <w:rPr>
          <w:rStyle w:val="i-listsuperscript"/>
        </w:rPr>
        <w:t>2</w:t>
      </w:r>
      <w:r w:rsidR="00300679">
        <w:t xml:space="preserve"> </w:t>
      </w:r>
      <w:r w:rsidR="00300679" w:rsidRPr="006E749B">
        <w:rPr>
          <w:rStyle w:val="Minonmath0"/>
        </w:rPr>
        <w:t>+</w:t>
      </w:r>
      <w:r w:rsidR="00300679">
        <w:t xml:space="preserve"> 16 </w:t>
      </w:r>
      <w:r w:rsidR="00300679" w:rsidRPr="001542B1">
        <w:rPr>
          <w:rStyle w:val="Minonmath0"/>
        </w:rPr>
        <w:t>=</w:t>
      </w:r>
      <w:r w:rsidR="00300679">
        <w:t xml:space="preserve"> 0 are:</w:t>
      </w:r>
      <w:r w:rsidR="000278B4" w:rsidRPr="000278B4">
        <w:rPr>
          <w:noProof/>
          <w:lang w:eastAsia="en-AU"/>
        </w:rPr>
        <w:t xml:space="preserve"> </w:t>
      </w:r>
      <w:r w:rsidR="000278B4">
        <w:rPr>
          <w:noProof/>
          <w:lang w:eastAsia="en-AU"/>
        </w:rPr>
        <w:drawing>
          <wp:inline distT="0" distB="0" distL="0" distR="0" wp14:anchorId="6825A199" wp14:editId="102CFE29">
            <wp:extent cx="1253836" cy="214386"/>
            <wp:effectExtent l="0" t="0" r="381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976" cy="21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A</w:t>
      </w:r>
      <w:r>
        <w:tab/>
      </w:r>
      <w:r w:rsidRPr="00C26944">
        <w:rPr>
          <w:position w:val="-6"/>
        </w:rPr>
        <w:object w:dxaOrig="500" w:dyaOrig="300">
          <v:shape id="_x0000_i1116" type="#_x0000_t75" style="width:25.1pt;height:15.25pt" o:ole="">
            <v:imagedata r:id="rId58" o:title=""/>
          </v:shape>
          <o:OLEObject Type="Embed" ProgID="Equation.3" ShapeID="_x0000_i1116" DrawAspect="Content" ObjectID="_1502884694" r:id="rId59"/>
        </w:objec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B</w:t>
      </w:r>
      <w:r w:rsidRPr="007D204F">
        <w:rPr>
          <w:rStyle w:val="NLLLNUM"/>
          <w:rFonts w:eastAsiaTheme="majorEastAsia"/>
        </w:rPr>
        <w:tab/>
      </w:r>
      <w:r w:rsidRPr="00362047">
        <w:rPr>
          <w:rStyle w:val="Minonmath0"/>
        </w:rPr>
        <w:t>±</w:t>
      </w:r>
      <w:r>
        <w:t>4</w:t>
      </w:r>
    </w:p>
    <w:p w:rsidR="00300679" w:rsidRDefault="000278B4" w:rsidP="00300679">
      <w:pPr>
        <w:pStyle w:val="NLLL2COL"/>
      </w:pP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135416</wp:posOffset>
                </wp:positionH>
                <wp:positionV relativeFrom="paragraph">
                  <wp:posOffset>-4335</wp:posOffset>
                </wp:positionV>
                <wp:extent cx="287280" cy="285480"/>
                <wp:effectExtent l="38100" t="38100" r="17780" b="5778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8728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086AD" id="Ink 166" o:spid="_x0000_s1026" type="#_x0000_t75" style="position:absolute;margin-left:9.35pt;margin-top:-.7pt;width:25.15pt;height:24.1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">
                <v:imagedata r:id="rId61" o:title=""/>
              </v:shape>
            </w:pict>
          </mc:Fallback>
        </mc:AlternateContent>
      </w:r>
      <w:r w:rsidR="00300679" w:rsidRPr="007D204F">
        <w:rPr>
          <w:rStyle w:val="NLLLNUM"/>
          <w:rFonts w:eastAsiaTheme="majorEastAsia"/>
        </w:rPr>
        <w:t>C</w:t>
      </w:r>
      <w:r w:rsidR="00300679">
        <w:tab/>
      </w:r>
      <w:r w:rsidR="00300679" w:rsidRPr="00362047">
        <w:rPr>
          <w:rStyle w:val="Minonmath0"/>
        </w:rPr>
        <w:t>±</w:t>
      </w:r>
      <w:r w:rsidR="00300679">
        <w:t>4i</w: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D</w:t>
      </w:r>
      <w:r>
        <w:tab/>
      </w:r>
      <w:r w:rsidRPr="00C26944">
        <w:rPr>
          <w:position w:val="-6"/>
        </w:rPr>
        <w:object w:dxaOrig="480" w:dyaOrig="300">
          <v:shape id="_x0000_i1117" type="#_x0000_t75" style="width:24pt;height:15.25pt" o:ole="">
            <v:imagedata r:id="rId62" o:title=""/>
          </v:shape>
          <o:OLEObject Type="Embed" ProgID="Equation.3" ShapeID="_x0000_i1117" DrawAspect="Content" ObjectID="_1502884695" r:id="rId63"/>
        </w:object>
      </w:r>
    </w:p>
    <w:p w:rsidR="00300679" w:rsidRDefault="00300679" w:rsidP="00300679">
      <w:pPr>
        <w:pStyle w:val="NLLL2COL"/>
      </w:pPr>
      <w:r w:rsidRPr="007D204F">
        <w:rPr>
          <w:rStyle w:val="NLLLNUM"/>
          <w:rFonts w:eastAsiaTheme="majorEastAsia"/>
        </w:rPr>
        <w:t>E</w:t>
      </w:r>
      <w:r w:rsidRPr="007D204F">
        <w:rPr>
          <w:rStyle w:val="NLLLNUM"/>
          <w:rFonts w:eastAsiaTheme="majorEastAsia"/>
        </w:rPr>
        <w:tab/>
      </w:r>
      <w:r w:rsidRPr="00362047">
        <w:rPr>
          <w:rStyle w:val="Minonmath0"/>
        </w:rPr>
        <w:t>±</w:t>
      </w:r>
      <w:r>
        <w:t>2i</w:t>
      </w:r>
    </w:p>
    <w:p w:rsidR="00300679" w:rsidRDefault="00300679" w:rsidP="00300679">
      <w:pPr>
        <w:pStyle w:val="spaces0"/>
      </w:pPr>
    </w:p>
    <w:p w:rsidR="00300679" w:rsidRPr="007D204F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[1 mark]</w:t>
      </w:r>
    </w:p>
    <w:p w:rsidR="00300679" w:rsidRDefault="00300679" w:rsidP="00300679">
      <w:pPr>
        <w:pStyle w:val="spaces0"/>
      </w:pPr>
    </w:p>
    <w:p w:rsidR="00D63321" w:rsidRDefault="00D63321">
      <w:pPr>
        <w:rPr>
          <w:rFonts w:ascii="HelveticaNeueLT Std" w:eastAsia="Times New Roman" w:hAnsi="HelveticaNeueLT Std" w:cs="Arial"/>
          <w:b/>
          <w:color w:val="007FC7"/>
          <w:sz w:val="40"/>
          <w:szCs w:val="40"/>
          <w:lang w:eastAsia="en-US"/>
        </w:rPr>
      </w:pPr>
    </w:p>
    <w:p w:rsidR="006B6366" w:rsidRDefault="006B6366">
      <w:pPr>
        <w:rPr>
          <w:rFonts w:ascii="HelveticaNeueLT Std" w:eastAsia="Times New Roman" w:hAnsi="HelveticaNeueLT Std" w:cs="Arial"/>
          <w:b/>
          <w:color w:val="007FC7"/>
          <w:sz w:val="40"/>
          <w:szCs w:val="40"/>
          <w:lang w:eastAsia="en-US"/>
        </w:rPr>
      </w:pPr>
      <w:r>
        <w:rPr>
          <w:b/>
          <w:szCs w:val="40"/>
        </w:rPr>
        <w:br w:type="page"/>
      </w:r>
    </w:p>
    <w:p w:rsidR="00300679" w:rsidRPr="00B43988" w:rsidRDefault="00300679" w:rsidP="00300679">
      <w:pPr>
        <w:pStyle w:val="H2"/>
        <w:spacing w:before="120" w:after="0"/>
        <w:jc w:val="center"/>
        <w:rPr>
          <w:b/>
          <w:szCs w:val="40"/>
        </w:rPr>
      </w:pPr>
      <w:r w:rsidRPr="00B43988">
        <w:rPr>
          <w:b/>
          <w:szCs w:val="40"/>
        </w:rPr>
        <w:t xml:space="preserve">Part </w:t>
      </w:r>
      <w:r>
        <w:rPr>
          <w:b/>
          <w:szCs w:val="40"/>
        </w:rPr>
        <w:t>B</w:t>
      </w:r>
    </w:p>
    <w:p w:rsidR="00300679" w:rsidRDefault="00665A60" w:rsidP="00300679">
      <w:pPr>
        <w:pStyle w:val="i-bodytextcentred"/>
      </w:pPr>
      <w:r>
        <w:t>10</w:t>
      </w:r>
      <w:r w:rsidR="00300679">
        <w:t xml:space="preserve"> short answer questions </w:t>
      </w:r>
    </w:p>
    <w:p w:rsidR="00300679" w:rsidRDefault="00665A60" w:rsidP="00300679">
      <w:pPr>
        <w:pStyle w:val="i-bodytextcentred"/>
      </w:pPr>
      <w:r>
        <w:t>29</w:t>
      </w:r>
      <w:r w:rsidR="00300679">
        <w:t xml:space="preserve"> marks</w:t>
      </w:r>
    </w:p>
    <w:p w:rsidR="00300679" w:rsidRDefault="00300679" w:rsidP="00300679">
      <w:pPr>
        <w:pStyle w:val="i-bodytextcentred"/>
        <w:spacing w:after="120"/>
      </w:pPr>
      <w:r>
        <w:t>Show your working where appropriate.</w:t>
      </w:r>
    </w:p>
    <w:p w:rsidR="00D63321" w:rsidRDefault="00D63321" w:rsidP="00300679">
      <w:pPr>
        <w:pStyle w:val="i-bodytextcentred"/>
        <w:spacing w:after="120"/>
      </w:pPr>
    </w:p>
    <w:p w:rsidR="00D63321" w:rsidRDefault="006B6366" w:rsidP="00D63321">
      <w:pPr>
        <w:pStyle w:val="NL"/>
        <w:spacing w:before="120"/>
      </w:pPr>
      <w:r>
        <w:rPr>
          <w:rStyle w:val="NLLLNUM"/>
          <w:rFonts w:eastAsiaTheme="majorEastAsia"/>
        </w:rPr>
        <w:t xml:space="preserve">9 </w:t>
      </w:r>
      <w:r w:rsidR="00D63321">
        <w:tab/>
      </w:r>
      <w:r>
        <w:t xml:space="preserve">Express the following in the form a+bi:   </w:t>
      </w:r>
      <w:r w:rsidRPr="006B6366">
        <w:rPr>
          <w:position w:val="-24"/>
        </w:rPr>
        <w:object w:dxaOrig="840" w:dyaOrig="580">
          <v:shape id="_x0000_i1178" type="#_x0000_t75" style="width:42pt;height:28.9pt" o:ole="">
            <v:imagedata r:id="rId64" o:title=""/>
          </v:shape>
          <o:OLEObject Type="Embed" ProgID="Equation.DSMT4" ShapeID="_x0000_i1178" DrawAspect="Content" ObjectID="_1502884696" r:id="rId65"/>
        </w:object>
      </w:r>
    </w:p>
    <w:p w:rsidR="00D63321" w:rsidRPr="007D204F" w:rsidRDefault="00D63321" w:rsidP="00D63321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</w:t>
      </w:r>
      <w:r w:rsidR="006B6366">
        <w:rPr>
          <w:rStyle w:val="NLLLNUM"/>
          <w:rFonts w:eastAsiaTheme="majorEastAsia"/>
        </w:rPr>
        <w:t>2</w:t>
      </w:r>
      <w:r w:rsidRPr="007D204F">
        <w:rPr>
          <w:rStyle w:val="NLLLNUM"/>
          <w:rFonts w:eastAsiaTheme="majorEastAsia"/>
        </w:rPr>
        <w:t xml:space="preserve"> mark]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EE6545">
        <w:trPr>
          <w:trHeight w:val="302"/>
        </w:trPr>
        <w:tc>
          <w:tcPr>
            <w:tcW w:w="9354" w:type="dxa"/>
          </w:tcPr>
          <w:p w:rsidR="005952ED" w:rsidRPr="001935D0" w:rsidRDefault="00EE6545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4496" behindDoc="0" locked="0" layoutInCell="1" allowOverlap="1">
                      <wp:simplePos x="0" y="0"/>
                      <wp:positionH relativeFrom="column">
                        <wp:posOffset>4576321</wp:posOffset>
                      </wp:positionH>
                      <wp:positionV relativeFrom="paragraph">
                        <wp:posOffset>329560</wp:posOffset>
                      </wp:positionV>
                      <wp:extent cx="317880" cy="249480"/>
                      <wp:effectExtent l="38100" t="38100" r="44450" b="55880"/>
                      <wp:wrapNone/>
                      <wp:docPr id="170" name="Ink 1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7880" cy="24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4A82B7" id="Ink 170" o:spid="_x0000_s1026" type="#_x0000_t75" style="position:absolute;margin-left:359.75pt;margin-top:25.75pt;width:25.9pt;height:21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">
                      <v:imagedata r:id="rId6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3472" behindDoc="0" locked="0" layoutInCell="1" allowOverlap="1">
                      <wp:simplePos x="0" y="0"/>
                      <wp:positionH relativeFrom="column">
                        <wp:posOffset>2707201</wp:posOffset>
                      </wp:positionH>
                      <wp:positionV relativeFrom="paragraph">
                        <wp:posOffset>392560</wp:posOffset>
                      </wp:positionV>
                      <wp:extent cx="209520" cy="225720"/>
                      <wp:effectExtent l="38100" t="19050" r="57785" b="60325"/>
                      <wp:wrapNone/>
                      <wp:docPr id="169" name="Ink 1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9520" cy="22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06BC31" id="Ink 169" o:spid="_x0000_s1026" type="#_x0000_t75" style="position:absolute;margin-left:211.85pt;margin-top:30.7pt;width:18.05pt;height:19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">
                      <v:imagedata r:id="rId69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989EC75" wp14:editId="534A2842">
                  <wp:extent cx="4634345" cy="514817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393" cy="51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EE6545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EE6545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EE6545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EE6545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EE6545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EE6545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EE6545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D63321" w:rsidRDefault="00D63321" w:rsidP="00D63321">
      <w:pPr>
        <w:pStyle w:val="NLLL2COL"/>
        <w:ind w:left="0" w:firstLine="0"/>
        <w:rPr>
          <w:rStyle w:val="NLLLNUM"/>
          <w:rFonts w:eastAsiaTheme="majorEastAsia"/>
        </w:rPr>
      </w:pPr>
    </w:p>
    <w:p w:rsidR="00D63321" w:rsidRDefault="006B6366" w:rsidP="00D63321">
      <w:pPr>
        <w:pStyle w:val="NL"/>
      </w:pPr>
      <w:r>
        <w:rPr>
          <w:rStyle w:val="NLLLNUM"/>
          <w:rFonts w:eastAsiaTheme="majorEastAsia"/>
        </w:rPr>
        <w:t>10</w:t>
      </w:r>
      <w:r w:rsidR="00D63321">
        <w:tab/>
      </w:r>
      <w:r w:rsidR="00D63321">
        <w:tab/>
      </w:r>
      <w:r>
        <w:t xml:space="preserve">A </w:t>
      </w:r>
      <w:r w:rsidR="00D63321">
        <w:t xml:space="preserve">quadratic equation </w:t>
      </w:r>
      <w:r>
        <w:t>has</w:t>
      </w:r>
      <w:r w:rsidR="00D63321">
        <w:t xml:space="preserve"> </w:t>
      </w:r>
      <w:proofErr w:type="gramStart"/>
      <w:r w:rsidR="00D63321">
        <w:t xml:space="preserve">roots </w:t>
      </w:r>
      <w:r w:rsidR="00D63321" w:rsidRPr="00D127BD">
        <w:rPr>
          <w:position w:val="-6"/>
        </w:rPr>
        <w:object w:dxaOrig="720" w:dyaOrig="300">
          <v:shape id="_x0000_i1176" type="#_x0000_t75" style="width:36pt;height:15.25pt" o:ole="">
            <v:imagedata r:id="rId71" o:title=""/>
          </v:shape>
          <o:OLEObject Type="Embed" ProgID="Equation.3" ShapeID="_x0000_i1176" DrawAspect="Content" ObjectID="_1502884697" r:id="rId72"/>
        </w:object>
      </w:r>
      <w:r>
        <w:t xml:space="preserve"> .  Express it in the form </w:t>
      </w: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+bx+c=0</m:t>
        </m:r>
      </m:oMath>
    </w:p>
    <w:p w:rsidR="006B6366" w:rsidRPr="007D204F" w:rsidRDefault="006B6366" w:rsidP="006B6366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</w:t>
      </w:r>
      <w:r>
        <w:rPr>
          <w:rStyle w:val="NLLLNUM"/>
          <w:rFonts w:eastAsiaTheme="majorEastAsia"/>
        </w:rPr>
        <w:t>2</w:t>
      </w:r>
      <w:r w:rsidRPr="007D204F">
        <w:rPr>
          <w:rStyle w:val="NLLLNUM"/>
          <w:rFonts w:eastAsiaTheme="majorEastAsia"/>
        </w:rPr>
        <w:t xml:space="preserve"> mark]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071E12">
        <w:trPr>
          <w:trHeight w:val="302"/>
        </w:trPr>
        <w:tc>
          <w:tcPr>
            <w:tcW w:w="9354" w:type="dxa"/>
          </w:tcPr>
          <w:p w:rsidR="005952ED" w:rsidRPr="001935D0" w:rsidRDefault="00071E12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5113529</wp:posOffset>
                      </wp:positionH>
                      <wp:positionV relativeFrom="paragraph">
                        <wp:posOffset>803284</wp:posOffset>
                      </wp:positionV>
                      <wp:extent cx="350280" cy="331920"/>
                      <wp:effectExtent l="57150" t="38100" r="50165" b="49530"/>
                      <wp:wrapNone/>
                      <wp:docPr id="173" name="Ink 1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0280" cy="33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195DFB" id="Ink 173" o:spid="_x0000_s1026" type="#_x0000_t75" style="position:absolute;margin-left:401.45pt;margin-top:63.05pt;width:29.05pt;height:27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">
                      <v:imagedata r:id="rId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5075009</wp:posOffset>
                      </wp:positionH>
                      <wp:positionV relativeFrom="paragraph">
                        <wp:posOffset>61324</wp:posOffset>
                      </wp:positionV>
                      <wp:extent cx="361080" cy="307440"/>
                      <wp:effectExtent l="57150" t="38100" r="39370" b="54610"/>
                      <wp:wrapNone/>
                      <wp:docPr id="172" name="Ink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1080" cy="30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BF0C8E" id="Ink 172" o:spid="_x0000_s1026" type="#_x0000_t75" style="position:absolute;margin-left:398.65pt;margin-top:4.65pt;width:29.65pt;height:25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">
                      <v:imagedata r:id="rId76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77E5F9B" wp14:editId="565CA772">
                  <wp:extent cx="4648200" cy="1147903"/>
                  <wp:effectExtent l="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970" cy="1149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071E12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071E12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071E12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071E12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071E12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071E12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071E12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D63321" w:rsidRDefault="00D63321" w:rsidP="00D63321">
      <w:pPr>
        <w:pStyle w:val="NLLL2COL"/>
        <w:ind w:left="0" w:firstLine="0"/>
      </w:pPr>
    </w:p>
    <w:p w:rsidR="006B6366" w:rsidRDefault="006B6366" w:rsidP="00D63321">
      <w:pPr>
        <w:pStyle w:val="NLLL2COL"/>
        <w:ind w:left="0" w:firstLine="0"/>
      </w:pPr>
    </w:p>
    <w:p w:rsidR="00665A60" w:rsidRDefault="00665A60" w:rsidP="00300679">
      <w:pPr>
        <w:rPr>
          <w:rStyle w:val="NLLLNUM"/>
        </w:rPr>
      </w:pPr>
    </w:p>
    <w:p w:rsidR="00300679" w:rsidRDefault="00665A60" w:rsidP="00665A60">
      <w:r>
        <w:rPr>
          <w:rStyle w:val="NLLLNUM"/>
        </w:rPr>
        <w:t>11</w:t>
      </w:r>
      <w:r w:rsidR="00300679">
        <w:rPr>
          <w:rStyle w:val="NLLLNUM"/>
        </w:rPr>
        <w:tab/>
      </w:r>
      <w:r w:rsidR="00300679">
        <w:t xml:space="preserve">Sketch the graph of </w:t>
      </w:r>
      <w:r w:rsidR="00300679">
        <w:rPr>
          <w:rStyle w:val="i-listitalic"/>
        </w:rPr>
        <w:t>y</w:t>
      </w:r>
      <w:r w:rsidR="00300679">
        <w:t xml:space="preserve"> </w:t>
      </w:r>
      <w:r w:rsidR="00300679" w:rsidRPr="00381B38">
        <w:rPr>
          <w:rStyle w:val="Minonmath0"/>
        </w:rPr>
        <w:t>=</w:t>
      </w:r>
      <w:r w:rsidR="00300679">
        <w:t xml:space="preserve"> </w:t>
      </w:r>
      <w:r w:rsidR="00300679" w:rsidRPr="00381B38">
        <w:rPr>
          <w:rStyle w:val="Minonmath0"/>
        </w:rPr>
        <w:t>−</w:t>
      </w:r>
      <w:r w:rsidR="00300679">
        <w:t>sec (</w:t>
      </w:r>
      <w:r w:rsidR="00300679">
        <w:rPr>
          <w:rStyle w:val="i-listitalic"/>
        </w:rPr>
        <w:t>x</w:t>
      </w:r>
      <w:r w:rsidR="00300679">
        <w:t xml:space="preserve">) </w:t>
      </w:r>
      <w:r w:rsidR="00300679" w:rsidRPr="00381B38">
        <w:rPr>
          <w:rStyle w:val="Minonmath0"/>
        </w:rPr>
        <w:t>+</w:t>
      </w:r>
      <w:r w:rsidR="00300679">
        <w:t xml:space="preserve"> 1 for 0 </w:t>
      </w:r>
      <w:r w:rsidR="00300679" w:rsidRPr="00880285">
        <w:rPr>
          <w:rStyle w:val="Minonmath0"/>
        </w:rPr>
        <w:sym w:font="Symbol" w:char="F0A3"/>
      </w:r>
      <w:r w:rsidR="00300679">
        <w:rPr>
          <w:rStyle w:val="MATH-1"/>
        </w:rPr>
        <w:t xml:space="preserve"> </w:t>
      </w:r>
      <w:r w:rsidR="00300679">
        <w:rPr>
          <w:rStyle w:val="i-listitalic"/>
        </w:rPr>
        <w:t>x</w:t>
      </w:r>
      <w:r w:rsidR="00300679">
        <w:t xml:space="preserve"> </w:t>
      </w:r>
      <w:r w:rsidR="00300679" w:rsidRPr="00880285">
        <w:rPr>
          <w:rStyle w:val="Minonmath0"/>
        </w:rPr>
        <w:sym w:font="Symbol" w:char="F0A3"/>
      </w:r>
      <w:r w:rsidR="00300679">
        <w:t xml:space="preserve"> 4</w:t>
      </w:r>
      <w:r w:rsidR="00300679" w:rsidRPr="00880285">
        <w:rPr>
          <w:rStyle w:val="Minonmath0"/>
        </w:rPr>
        <w:sym w:font="Symbol" w:char="F070"/>
      </w:r>
      <w:r w:rsidR="00300679">
        <w:t>.</w:t>
      </w:r>
    </w:p>
    <w:p w:rsidR="00300679" w:rsidRPr="00AB382C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AB382C">
        <w:rPr>
          <w:rStyle w:val="NLLLNUM"/>
          <w:rFonts w:eastAsiaTheme="majorEastAsia"/>
        </w:rPr>
        <w:t>[4 marks]</w:t>
      </w:r>
    </w:p>
    <w:p w:rsidR="00300679" w:rsidRDefault="00300679" w:rsidP="00300679">
      <w:pPr>
        <w:pStyle w:val="spaces0"/>
        <w:spacing w:before="120" w:after="0"/>
      </w:pPr>
    </w:p>
    <w:p w:rsidR="00665A60" w:rsidRDefault="00D3607D" w:rsidP="00300679">
      <w:pPr>
        <w:pStyle w:val="NL"/>
        <w:rPr>
          <w:rStyle w:val="NLLLNUM"/>
          <w:rFonts w:eastAsiaTheme="majorEastAsia"/>
        </w:rPr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103802</wp:posOffset>
                </wp:positionH>
                <wp:positionV relativeFrom="paragraph">
                  <wp:posOffset>4612229</wp:posOffset>
                </wp:positionV>
                <wp:extent cx="307440" cy="326880"/>
                <wp:effectExtent l="57150" t="38100" r="54610" b="5461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0744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43D97" id="Ink 467" o:spid="_x0000_s1026" type="#_x0000_t75" style="position:absolute;margin-left:7.05pt;margin-top:362.95pt;width:25.5pt;height:27.3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">
                <v:imagedata r:id="rId7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48722</wp:posOffset>
                </wp:positionH>
                <wp:positionV relativeFrom="paragraph">
                  <wp:posOffset>4448069</wp:posOffset>
                </wp:positionV>
                <wp:extent cx="193320" cy="199080"/>
                <wp:effectExtent l="38100" t="38100" r="54610" b="4889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933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6EB34" id="Ink 466" o:spid="_x0000_s1026" type="#_x0000_t75" style="position:absolute;margin-left:2.85pt;margin-top:350.05pt;width:16.45pt;height:17.1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">
                <v:imagedata r:id="rId8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57362</wp:posOffset>
                </wp:positionH>
                <wp:positionV relativeFrom="paragraph">
                  <wp:posOffset>4051709</wp:posOffset>
                </wp:positionV>
                <wp:extent cx="174960" cy="199440"/>
                <wp:effectExtent l="38100" t="38100" r="53975" b="4826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749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76569" id="Ink 465" o:spid="_x0000_s1026" type="#_x0000_t75" style="position:absolute;margin-left:3.2pt;margin-top:318.85pt;width:15.3pt;height:17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">
                <v:imagedata r:id="rId8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95882</wp:posOffset>
                </wp:positionH>
                <wp:positionV relativeFrom="paragraph">
                  <wp:posOffset>3693149</wp:posOffset>
                </wp:positionV>
                <wp:extent cx="177840" cy="169920"/>
                <wp:effectExtent l="38100" t="38100" r="50800" b="5905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778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8C080" id="Ink 464" o:spid="_x0000_s1026" type="#_x0000_t75" style="position:absolute;margin-left:6.35pt;margin-top:290.6pt;width:15.4pt;height:14.9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">
                <v:imagedata r:id="rId85" o:title=""/>
              </v:shape>
            </w:pict>
          </mc:Fallback>
        </mc:AlternateContent>
      </w:r>
      <w:r w:rsidR="008B1426">
        <w:rPr>
          <w:noProof/>
          <w:lang w:eastAsia="en-AU"/>
        </w:rPr>
        <w:drawing>
          <wp:inline distT="0" distB="0" distL="0" distR="0" wp14:anchorId="497355D4" wp14:editId="3ACFD1F5">
            <wp:extent cx="5800725" cy="5076825"/>
            <wp:effectExtent l="0" t="0" r="9525" b="952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60" w:rsidRDefault="00665A60" w:rsidP="00300679">
      <w:pPr>
        <w:pStyle w:val="NL"/>
        <w:rPr>
          <w:rStyle w:val="NLLLNUM"/>
          <w:rFonts w:eastAsiaTheme="majorEastAsia"/>
        </w:rPr>
      </w:pPr>
    </w:p>
    <w:p w:rsidR="00665A60" w:rsidRDefault="00665A60" w:rsidP="00300679">
      <w:pPr>
        <w:pStyle w:val="NL"/>
        <w:rPr>
          <w:rStyle w:val="NLLLNUM"/>
          <w:rFonts w:eastAsiaTheme="majorEastAsia"/>
        </w:rPr>
      </w:pPr>
    </w:p>
    <w:p w:rsidR="00665A60" w:rsidRDefault="00665A60" w:rsidP="00300679">
      <w:pPr>
        <w:pStyle w:val="NL"/>
        <w:rPr>
          <w:rStyle w:val="NLLLNUM"/>
          <w:rFonts w:eastAsiaTheme="majorEastAsia"/>
        </w:rPr>
      </w:pPr>
    </w:p>
    <w:p w:rsidR="00665A60" w:rsidRDefault="00665A60" w:rsidP="00300679">
      <w:pPr>
        <w:pStyle w:val="NL"/>
        <w:rPr>
          <w:rStyle w:val="NLLLNUM"/>
          <w:rFonts w:eastAsiaTheme="majorEastAsia"/>
        </w:rPr>
      </w:pPr>
    </w:p>
    <w:p w:rsidR="008B1426" w:rsidRDefault="008B1426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300679" w:rsidRDefault="00327B12" w:rsidP="00300679">
      <w:pPr>
        <w:pStyle w:val="NL"/>
        <w:rPr>
          <w:spacing w:val="-3"/>
        </w:rPr>
      </w:pPr>
      <w:r>
        <w:rPr>
          <w:rStyle w:val="NLLLNUM"/>
          <w:rFonts w:eastAsiaTheme="majorEastAsia"/>
        </w:rPr>
        <w:t>12</w:t>
      </w:r>
      <w:r w:rsidR="00300679" w:rsidRPr="00AB382C">
        <w:rPr>
          <w:rStyle w:val="NLLLNUM"/>
          <w:rFonts w:eastAsiaTheme="majorEastAsia"/>
        </w:rPr>
        <w:tab/>
      </w:r>
      <w:r w:rsidR="00300679">
        <w:rPr>
          <w:rStyle w:val="NLLLNUM"/>
          <w:rFonts w:eastAsiaTheme="majorEastAsia"/>
        </w:rPr>
        <w:tab/>
      </w:r>
      <w:r w:rsidR="00300679">
        <w:rPr>
          <w:spacing w:val="-3"/>
        </w:rPr>
        <w:t>Using the Pythagorean identity sin</w:t>
      </w:r>
      <w:r w:rsidR="00300679" w:rsidRPr="00870365">
        <w:rPr>
          <w:rStyle w:val="i-listsuperscript"/>
        </w:rPr>
        <w:t>2</w:t>
      </w:r>
      <w:r w:rsidR="00300679">
        <w:rPr>
          <w:rStyle w:val="i-listsuperscript"/>
          <w:spacing w:val="-3"/>
        </w:rPr>
        <w:t xml:space="preserve"> </w:t>
      </w:r>
      <w:r w:rsidR="00300679">
        <w:rPr>
          <w:spacing w:val="-3"/>
        </w:rPr>
        <w:t>(</w:t>
      </w:r>
      <w:r w:rsidR="00300679" w:rsidRPr="00874378">
        <w:rPr>
          <w:rStyle w:val="Minonmath0"/>
        </w:rPr>
        <w:sym w:font="Symbol" w:char="F071"/>
      </w:r>
      <w:r w:rsidR="00300679">
        <w:rPr>
          <w:spacing w:val="-3"/>
        </w:rPr>
        <w:t xml:space="preserve">) </w:t>
      </w:r>
      <w:r w:rsidR="00300679" w:rsidRPr="00381B38">
        <w:rPr>
          <w:rStyle w:val="Minonmath0"/>
        </w:rPr>
        <w:t>+</w:t>
      </w:r>
      <w:r w:rsidR="00300679">
        <w:rPr>
          <w:spacing w:val="-3"/>
        </w:rPr>
        <w:t xml:space="preserve"> cos</w:t>
      </w:r>
      <w:r w:rsidR="00300679">
        <w:rPr>
          <w:rStyle w:val="i-listsuperscript"/>
          <w:spacing w:val="-3"/>
        </w:rPr>
        <w:t xml:space="preserve">2 </w:t>
      </w:r>
      <w:r w:rsidR="00300679">
        <w:rPr>
          <w:spacing w:val="-3"/>
        </w:rPr>
        <w:t>(</w:t>
      </w:r>
      <w:r w:rsidR="00300679" w:rsidRPr="00874378">
        <w:rPr>
          <w:rStyle w:val="Minonmath0"/>
        </w:rPr>
        <w:t>θ</w:t>
      </w:r>
      <w:r w:rsidR="00300679">
        <w:rPr>
          <w:spacing w:val="-3"/>
        </w:rPr>
        <w:t xml:space="preserve">) </w:t>
      </w:r>
      <w:r w:rsidR="00300679" w:rsidRPr="00381B38">
        <w:rPr>
          <w:rStyle w:val="Minonmath0"/>
        </w:rPr>
        <w:t>=</w:t>
      </w:r>
      <w:r w:rsidR="00300679">
        <w:rPr>
          <w:spacing w:val="-3"/>
        </w:rPr>
        <w:t xml:space="preserve"> 1 evaluate cos</w:t>
      </w:r>
      <w:r w:rsidR="00300679">
        <w:rPr>
          <w:rStyle w:val="i-listsuperscript"/>
          <w:spacing w:val="-3"/>
        </w:rPr>
        <w:t xml:space="preserve">2 </w:t>
      </w:r>
      <w:r w:rsidR="00300679">
        <w:rPr>
          <w:rStyle w:val="NLLLNUM"/>
          <w:rFonts w:eastAsiaTheme="majorEastAsia"/>
          <w:noProof/>
          <w:position w:val="-22"/>
          <w:lang w:eastAsia="en-AU"/>
        </w:rPr>
        <w:drawing>
          <wp:inline distT="0" distB="0" distL="0" distR="0">
            <wp:extent cx="279400" cy="355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679">
        <w:rPr>
          <w:spacing w:val="-3"/>
        </w:rPr>
        <w:t xml:space="preserve"> given </w:t>
      </w:r>
      <w:proofErr w:type="gramStart"/>
      <w:r w:rsidR="00300679">
        <w:rPr>
          <w:spacing w:val="-3"/>
        </w:rPr>
        <w:t>that  sin</w:t>
      </w:r>
      <w:proofErr w:type="gramEnd"/>
      <w:r w:rsidR="00300679">
        <w:rPr>
          <w:rStyle w:val="NLLLNUM"/>
          <w:rFonts w:eastAsiaTheme="majorEastAsia"/>
          <w:noProof/>
          <w:position w:val="-22"/>
          <w:lang w:eastAsia="en-AU"/>
        </w:rPr>
        <w:drawing>
          <wp:inline distT="0" distB="0" distL="0" distR="0">
            <wp:extent cx="980440" cy="3911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679">
        <w:rPr>
          <w:spacing w:val="-3"/>
        </w:rPr>
        <w:t>.</w:t>
      </w:r>
    </w:p>
    <w:p w:rsidR="00300679" w:rsidRDefault="00300679" w:rsidP="00300679">
      <w:pPr>
        <w:pStyle w:val="spaces0"/>
        <w:spacing w:before="120"/>
      </w:pP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220348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20A6DA2" wp14:editId="599D5025">
                  <wp:extent cx="2352675" cy="666750"/>
                  <wp:effectExtent l="0" t="0" r="9525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220348">
        <w:trPr>
          <w:trHeight w:val="302"/>
        </w:trPr>
        <w:tc>
          <w:tcPr>
            <w:tcW w:w="9354" w:type="dxa"/>
            <w:vAlign w:val="center"/>
          </w:tcPr>
          <w:p w:rsidR="005952ED" w:rsidRPr="001935D0" w:rsidRDefault="00D3607D" w:rsidP="00220348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5856" behindDoc="0" locked="0" layoutInCell="1" allowOverlap="1">
                      <wp:simplePos x="0" y="0"/>
                      <wp:positionH relativeFrom="column">
                        <wp:posOffset>1849027</wp:posOffset>
                      </wp:positionH>
                      <wp:positionV relativeFrom="paragraph">
                        <wp:posOffset>237056</wp:posOffset>
                      </wp:positionV>
                      <wp:extent cx="317880" cy="238320"/>
                      <wp:effectExtent l="57150" t="38100" r="44450" b="47625"/>
                      <wp:wrapNone/>
                      <wp:docPr id="468" name="Ink 4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7880" cy="23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BDEB06" id="Ink 468" o:spid="_x0000_s1026" type="#_x0000_t75" style="position:absolute;margin-left:144.25pt;margin-top:18.45pt;width:26.6pt;height:20.3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">
                      <v:imagedata r:id="rId91" o:title=""/>
                    </v:shape>
                  </w:pict>
                </mc:Fallback>
              </mc:AlternateContent>
            </w:r>
            <w:r w:rsidR="00220348">
              <w:rPr>
                <w:noProof/>
              </w:rPr>
              <w:drawing>
                <wp:inline distT="0" distB="0" distL="0" distR="0" wp14:anchorId="1F3E03FC" wp14:editId="5994CDE1">
                  <wp:extent cx="1419225" cy="695325"/>
                  <wp:effectExtent l="0" t="0" r="9525" b="9525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20348">
              <w:rPr>
                <w:rFonts w:asciiTheme="minorHAnsi" w:hAnsiTheme="minorHAnsi" w:cstheme="minorHAnsi"/>
                <w:sz w:val="36"/>
                <w:szCs w:val="36"/>
              </w:rPr>
              <w:t xml:space="preserve">              </w:t>
            </w:r>
          </w:p>
        </w:tc>
      </w:tr>
      <w:tr w:rsidR="005952ED" w:rsidRPr="001935D0" w:rsidTr="00220348">
        <w:trPr>
          <w:trHeight w:val="302"/>
        </w:trPr>
        <w:tc>
          <w:tcPr>
            <w:tcW w:w="9354" w:type="dxa"/>
          </w:tcPr>
          <w:p w:rsidR="005952ED" w:rsidRPr="001935D0" w:rsidRDefault="00D3607D" w:rsidP="00220348">
            <w:pPr>
              <w:pStyle w:val="List2"/>
              <w:tabs>
                <w:tab w:val="clear" w:pos="1134"/>
                <w:tab w:val="clear" w:pos="1701"/>
                <w:tab w:val="left" w:pos="2171"/>
              </w:tabs>
              <w:jc w:val="both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26880" behindDoc="0" locked="0" layoutInCell="1" allowOverlap="1">
                      <wp:simplePos x="0" y="0"/>
                      <wp:positionH relativeFrom="column">
                        <wp:posOffset>2204347</wp:posOffset>
                      </wp:positionH>
                      <wp:positionV relativeFrom="paragraph">
                        <wp:posOffset>216336</wp:posOffset>
                      </wp:positionV>
                      <wp:extent cx="351720" cy="289080"/>
                      <wp:effectExtent l="57150" t="38100" r="48895" b="53975"/>
                      <wp:wrapNone/>
                      <wp:docPr id="469" name="Ink 4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1720" cy="28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772796" id="Ink 469" o:spid="_x0000_s1026" type="#_x0000_t75" style="position:absolute;margin-left:172.4pt;margin-top:16.85pt;width:29.1pt;height:24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">
                      <v:imagedata r:id="rId94" o:title=""/>
                    </v:shape>
                  </w:pict>
                </mc:Fallback>
              </mc:AlternateContent>
            </w:r>
            <w:r w:rsidR="00220348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="00220348">
              <w:rPr>
                <w:noProof/>
              </w:rPr>
              <w:drawing>
                <wp:inline distT="0" distB="0" distL="0" distR="0" wp14:anchorId="0CE30397" wp14:editId="287077C6">
                  <wp:extent cx="1571625" cy="695325"/>
                  <wp:effectExtent l="0" t="0" r="9525" b="9525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20348">
              <w:rPr>
                <w:rFonts w:asciiTheme="minorHAnsi" w:hAnsiTheme="minorHAnsi" w:cstheme="minorHAnsi"/>
                <w:sz w:val="36"/>
                <w:szCs w:val="36"/>
              </w:rPr>
              <w:t xml:space="preserve"> </w:t>
            </w:r>
          </w:p>
        </w:tc>
      </w:tr>
      <w:tr w:rsidR="005952ED" w:rsidRPr="001935D0" w:rsidTr="00220348">
        <w:trPr>
          <w:trHeight w:val="302"/>
        </w:trPr>
        <w:tc>
          <w:tcPr>
            <w:tcW w:w="9354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27904" behindDoc="0" locked="0" layoutInCell="1" allowOverlap="1">
                      <wp:simplePos x="0" y="0"/>
                      <wp:positionH relativeFrom="column">
                        <wp:posOffset>2269867</wp:posOffset>
                      </wp:positionH>
                      <wp:positionV relativeFrom="paragraph">
                        <wp:posOffset>-42704</wp:posOffset>
                      </wp:positionV>
                      <wp:extent cx="481680" cy="450360"/>
                      <wp:effectExtent l="38100" t="38100" r="33020" b="45085"/>
                      <wp:wrapNone/>
                      <wp:docPr id="470" name="Ink 4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1680" cy="45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00E0CB" id="Ink 470" o:spid="_x0000_s1026" type="#_x0000_t75" style="position:absolute;margin-left:178.15pt;margin-top:-3.55pt;width:38.75pt;height:36.9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">
                      <v:imagedata r:id="rId97" o:title=""/>
                    </v:shape>
                  </w:pict>
                </mc:Fallback>
              </mc:AlternateContent>
            </w:r>
            <w:r w:rsidR="00220348">
              <w:rPr>
                <w:rFonts w:asciiTheme="minorHAnsi" w:hAnsiTheme="minorHAnsi" w:cstheme="minorHAnsi"/>
                <w:sz w:val="36"/>
                <w:szCs w:val="36"/>
              </w:rPr>
              <w:t xml:space="preserve"> </w:t>
            </w:r>
            <w:r w:rsidR="00220348">
              <w:rPr>
                <w:noProof/>
              </w:rPr>
              <w:drawing>
                <wp:inline distT="0" distB="0" distL="0" distR="0" wp14:anchorId="518549B2" wp14:editId="3A59E01A">
                  <wp:extent cx="1066800" cy="676275"/>
                  <wp:effectExtent l="0" t="0" r="0" b="9525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220348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20348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27B12" w:rsidRDefault="00327B12" w:rsidP="00300679">
      <w:pPr>
        <w:pStyle w:val="spaces0"/>
        <w:spacing w:before="120"/>
      </w:pPr>
    </w:p>
    <w:p w:rsidR="00300679" w:rsidRPr="00AB382C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AB382C">
        <w:rPr>
          <w:rStyle w:val="NLLLNUM"/>
          <w:rFonts w:eastAsiaTheme="majorEastAsia"/>
        </w:rPr>
        <w:t>[3 marks]</w:t>
      </w:r>
    </w:p>
    <w:p w:rsidR="00300679" w:rsidRDefault="00300679" w:rsidP="00300679">
      <w:pPr>
        <w:pStyle w:val="NL"/>
      </w:pPr>
      <w:r w:rsidRPr="00AB382C">
        <w:rPr>
          <w:rStyle w:val="NLLLNUM"/>
          <w:rFonts w:eastAsiaTheme="majorEastAsia"/>
        </w:rPr>
        <w:t>1</w:t>
      </w:r>
      <w:r w:rsidR="00327B12">
        <w:rPr>
          <w:rStyle w:val="NLLLNUM"/>
          <w:rFonts w:eastAsiaTheme="majorEastAsia"/>
        </w:rPr>
        <w:t>3</w:t>
      </w:r>
      <w:r>
        <w:tab/>
        <w:t xml:space="preserve">Using a suitable compound angle formula evaluate </w:t>
      </w:r>
      <w:proofErr w:type="gramStart"/>
      <w:r>
        <w:t xml:space="preserve">tan </w:t>
      </w:r>
      <w:proofErr w:type="gramEnd"/>
      <w:r>
        <w:rPr>
          <w:rStyle w:val="NLLLNUM"/>
          <w:rFonts w:eastAsiaTheme="majorEastAsia"/>
          <w:noProof/>
          <w:position w:val="-22"/>
          <w:lang w:eastAsia="en-AU"/>
        </w:rPr>
        <w:drawing>
          <wp:inline distT="0" distB="0" distL="0" distR="0">
            <wp:extent cx="345440" cy="355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8928" behindDoc="0" locked="0" layoutInCell="1" allowOverlap="1">
                      <wp:simplePos x="0" y="0"/>
                      <wp:positionH relativeFrom="column">
                        <wp:posOffset>3973747</wp:posOffset>
                      </wp:positionH>
                      <wp:positionV relativeFrom="paragraph">
                        <wp:posOffset>239406</wp:posOffset>
                      </wp:positionV>
                      <wp:extent cx="356400" cy="273240"/>
                      <wp:effectExtent l="38100" t="38100" r="43815" b="50800"/>
                      <wp:wrapNone/>
                      <wp:docPr id="471" name="Ink 4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0" cy="27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A93AC2" id="Ink 471" o:spid="_x0000_s1026" type="#_x0000_t75" style="position:absolute;margin-left:312.3pt;margin-top:18.65pt;width:28.85pt;height:22.9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">
                      <v:imagedata r:id="rId101" o:title=""/>
                    </v:shape>
                  </w:pict>
                </mc:Fallback>
              </mc:AlternateContent>
            </w:r>
            <w:r w:rsidR="00220348">
              <w:rPr>
                <w:noProof/>
              </w:rPr>
              <w:drawing>
                <wp:inline distT="0" distB="0" distL="0" distR="0" wp14:anchorId="2283F514" wp14:editId="18296AA4">
                  <wp:extent cx="3498272" cy="628722"/>
                  <wp:effectExtent l="0" t="0" r="6985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420" cy="630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220348">
        <w:trPr>
          <w:trHeight w:val="302"/>
        </w:trPr>
        <w:tc>
          <w:tcPr>
            <w:tcW w:w="9354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0976" behindDoc="0" locked="0" layoutInCell="1" allowOverlap="1">
                      <wp:simplePos x="0" y="0"/>
                      <wp:positionH relativeFrom="column">
                        <wp:posOffset>2231707</wp:posOffset>
                      </wp:positionH>
                      <wp:positionV relativeFrom="paragraph">
                        <wp:posOffset>405406</wp:posOffset>
                      </wp:positionV>
                      <wp:extent cx="359280" cy="288000"/>
                      <wp:effectExtent l="57150" t="38100" r="41275" b="55245"/>
                      <wp:wrapNone/>
                      <wp:docPr id="473" name="Ink 4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9280" cy="28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5A3FCA" id="Ink 473" o:spid="_x0000_s1026" type="#_x0000_t75" style="position:absolute;margin-left:174.7pt;margin-top:31.7pt;width:29.55pt;height:24.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">
                      <v:imagedata r:id="rId104" o:title=""/>
                    </v:shape>
                  </w:pict>
                </mc:Fallback>
              </mc:AlternateContent>
            </w:r>
            <w:r w:rsidR="00220348">
              <w:rPr>
                <w:noProof/>
              </w:rPr>
              <w:drawing>
                <wp:inline distT="0" distB="0" distL="0" distR="0" wp14:anchorId="74E1D1A5" wp14:editId="104915BC">
                  <wp:extent cx="1794163" cy="893696"/>
                  <wp:effectExtent l="0" t="0" r="0" b="1905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579" cy="898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220348">
        <w:trPr>
          <w:trHeight w:val="302"/>
        </w:trPr>
        <w:tc>
          <w:tcPr>
            <w:tcW w:w="9354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3024" behindDoc="0" locked="0" layoutInCell="1" allowOverlap="1">
                      <wp:simplePos x="0" y="0"/>
                      <wp:positionH relativeFrom="column">
                        <wp:posOffset>1789987</wp:posOffset>
                      </wp:positionH>
                      <wp:positionV relativeFrom="paragraph">
                        <wp:posOffset>1623026</wp:posOffset>
                      </wp:positionV>
                      <wp:extent cx="514440" cy="491040"/>
                      <wp:effectExtent l="38100" t="38100" r="57150" b="42545"/>
                      <wp:wrapNone/>
                      <wp:docPr id="475" name="Ink 4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440" cy="49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971977" id="Ink 475" o:spid="_x0000_s1026" type="#_x0000_t75" style="position:absolute;margin-left:139.75pt;margin-top:127.6pt;width:41.9pt;height:40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">
                      <v:imagedata r:id="rId10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2000" behindDoc="0" locked="0" layoutInCell="1" allowOverlap="1">
                      <wp:simplePos x="0" y="0"/>
                      <wp:positionH relativeFrom="column">
                        <wp:posOffset>1644547</wp:posOffset>
                      </wp:positionH>
                      <wp:positionV relativeFrom="paragraph">
                        <wp:posOffset>93386</wp:posOffset>
                      </wp:positionV>
                      <wp:extent cx="371880" cy="272520"/>
                      <wp:effectExtent l="38100" t="38100" r="47625" b="51435"/>
                      <wp:wrapNone/>
                      <wp:docPr id="474" name="Ink 4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1880" cy="27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ECBC47" id="Ink 474" o:spid="_x0000_s1026" type="#_x0000_t75" style="position:absolute;margin-left:128.3pt;margin-top:7.15pt;width:30.75pt;height:2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">
                      <v:imagedata r:id="rId10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29952" behindDoc="0" locked="0" layoutInCell="1" allowOverlap="1">
                      <wp:simplePos x="0" y="0"/>
                      <wp:positionH relativeFrom="column">
                        <wp:posOffset>5320507</wp:posOffset>
                      </wp:positionH>
                      <wp:positionV relativeFrom="paragraph">
                        <wp:posOffset>882146</wp:posOffset>
                      </wp:positionV>
                      <wp:extent cx="360" cy="360"/>
                      <wp:effectExtent l="57150" t="57150" r="57150" b="57150"/>
                      <wp:wrapNone/>
                      <wp:docPr id="472" name="Ink 4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C0932A" id="Ink 472" o:spid="_x0000_s1026" type="#_x0000_t75" style="position:absolute;margin-left:418.15pt;margin-top:68.65pt;width:1.7pt;height:1.7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">
                      <v:imagedata r:id="rId111" o:title=""/>
                    </v:shape>
                  </w:pict>
                </mc:Fallback>
              </mc:AlternateContent>
            </w:r>
            <w:r w:rsidR="00220348">
              <w:rPr>
                <w:noProof/>
              </w:rPr>
              <w:drawing>
                <wp:inline distT="0" distB="0" distL="0" distR="0" wp14:anchorId="711248AF" wp14:editId="1752DEF1">
                  <wp:extent cx="1607127" cy="2315575"/>
                  <wp:effectExtent l="0" t="0" r="0" b="889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638" cy="2326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00679" w:rsidRPr="00AB382C" w:rsidRDefault="00300679" w:rsidP="00300679">
      <w:pPr>
        <w:pStyle w:val="NLLL2COL"/>
        <w:jc w:val="right"/>
        <w:rPr>
          <w:rStyle w:val="NLLLNUM"/>
          <w:rFonts w:eastAsiaTheme="majorEastAsia"/>
        </w:rPr>
      </w:pPr>
      <w:r w:rsidRPr="00AB382C">
        <w:rPr>
          <w:rStyle w:val="NLLLNUM"/>
          <w:rFonts w:eastAsiaTheme="majorEastAsia"/>
        </w:rPr>
        <w:tab/>
        <w:t>[4 marks]</w:t>
      </w:r>
    </w:p>
    <w:p w:rsidR="00300679" w:rsidRDefault="00300679" w:rsidP="00300679">
      <w:pPr>
        <w:pStyle w:val="NL"/>
      </w:pPr>
      <w:r w:rsidRPr="00AB382C">
        <w:rPr>
          <w:rStyle w:val="NLLLNUM"/>
          <w:rFonts w:eastAsiaTheme="majorEastAsia"/>
        </w:rPr>
        <w:t>1</w:t>
      </w:r>
      <w:r w:rsidR="00327B12">
        <w:rPr>
          <w:rStyle w:val="NLLLNUM"/>
          <w:rFonts w:eastAsiaTheme="majorEastAsia"/>
        </w:rPr>
        <w:t>4</w:t>
      </w:r>
      <w:r>
        <w:tab/>
        <w:t>Express cos (60</w:t>
      </w:r>
      <w:r w:rsidRPr="00381B38">
        <w:rPr>
          <w:rStyle w:val="Minonmath0"/>
        </w:rPr>
        <w:t>°</w:t>
      </w:r>
      <w:r>
        <w:t>)</w:t>
      </w:r>
      <w:proofErr w:type="gramStart"/>
      <w:r>
        <w:rPr>
          <w:rFonts w:ascii="Adobe Arabic" w:hAnsi="Adobe Arabic" w:cs="Adobe Arabic"/>
        </w:rPr>
        <w:t> </w:t>
      </w:r>
      <w:r>
        <w:t xml:space="preserve"> cos</w:t>
      </w:r>
      <w:proofErr w:type="gramEnd"/>
      <w:r>
        <w:t xml:space="preserve"> (15</w:t>
      </w:r>
      <w:r w:rsidRPr="00381B38">
        <w:rPr>
          <w:rStyle w:val="Minonmath0"/>
        </w:rPr>
        <w:t>°</w:t>
      </w:r>
      <w:r>
        <w:t>) as a sum.</w:t>
      </w:r>
      <w:r w:rsidR="00327B12">
        <w:t xml:space="preserve">  DO NOT evaluate.</w:t>
      </w:r>
    </w:p>
    <w:p w:rsidR="00300679" w:rsidRDefault="00300679" w:rsidP="00300679">
      <w:pPr>
        <w:pStyle w:val="spaces0"/>
        <w:spacing w:before="120"/>
      </w:pP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4048" behindDoc="0" locked="0" layoutInCell="1" allowOverlap="1">
                      <wp:simplePos x="0" y="0"/>
                      <wp:positionH relativeFrom="column">
                        <wp:posOffset>1830307</wp:posOffset>
                      </wp:positionH>
                      <wp:positionV relativeFrom="paragraph">
                        <wp:posOffset>92629</wp:posOffset>
                      </wp:positionV>
                      <wp:extent cx="462960" cy="308160"/>
                      <wp:effectExtent l="57150" t="38100" r="51435" b="53975"/>
                      <wp:wrapNone/>
                      <wp:docPr id="476" name="Ink 4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2960" cy="30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F9B0A1" id="Ink 476" o:spid="_x0000_s1026" type="#_x0000_t75" style="position:absolute;margin-left:143.05pt;margin-top:7.1pt;width:37.7pt;height:25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">
                      <v:imagedata r:id="rId114" o:title=""/>
                    </v:shape>
                  </w:pict>
                </mc:Fallback>
              </mc:AlternateContent>
            </w:r>
            <w:r w:rsidR="00CA192D">
              <w:rPr>
                <w:noProof/>
              </w:rPr>
              <w:drawing>
                <wp:inline distT="0" distB="0" distL="0" distR="0" wp14:anchorId="4A3602B5" wp14:editId="61A26FF3">
                  <wp:extent cx="1226127" cy="345317"/>
                  <wp:effectExtent l="0" t="0" r="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687" cy="35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00679" w:rsidRDefault="00300679" w:rsidP="00300679">
      <w:pPr>
        <w:pStyle w:val="NLLL2COL"/>
        <w:jc w:val="right"/>
        <w:rPr>
          <w:rStyle w:val="NLLLNUM"/>
          <w:rFonts w:eastAsiaTheme="majorEastAsia"/>
        </w:rPr>
      </w:pPr>
      <w:r w:rsidRPr="00AB382C">
        <w:rPr>
          <w:rStyle w:val="NLLLNUM"/>
          <w:rFonts w:eastAsiaTheme="majorEastAsia"/>
        </w:rPr>
        <w:tab/>
        <w:t>[</w:t>
      </w:r>
      <w:r w:rsidR="00327B12">
        <w:rPr>
          <w:rStyle w:val="NLLLNUM"/>
          <w:rFonts w:eastAsiaTheme="majorEastAsia"/>
        </w:rPr>
        <w:t>1 mark</w:t>
      </w:r>
      <w:r w:rsidRPr="00AB382C">
        <w:rPr>
          <w:rStyle w:val="NLLLNUM"/>
          <w:rFonts w:eastAsiaTheme="majorEastAsia"/>
        </w:rPr>
        <w:t>]</w:t>
      </w:r>
    </w:p>
    <w:p w:rsidR="00300679" w:rsidRDefault="00300679" w:rsidP="00300679">
      <w:pPr>
        <w:pStyle w:val="spaces0"/>
        <w:spacing w:before="120"/>
      </w:pPr>
    </w:p>
    <w:p w:rsidR="00300679" w:rsidRDefault="00300679" w:rsidP="00300679">
      <w:pPr>
        <w:pStyle w:val="NLLL2COL"/>
        <w:jc w:val="right"/>
        <w:rPr>
          <w:rStyle w:val="NLLLNUM"/>
          <w:rFonts w:eastAsiaTheme="majorEastAsia"/>
        </w:rPr>
      </w:pPr>
    </w:p>
    <w:p w:rsidR="00C72364" w:rsidRPr="007D204F" w:rsidRDefault="00327B12" w:rsidP="00C72364">
      <w:pPr>
        <w:pStyle w:val="NLLL2COL"/>
        <w:ind w:left="292"/>
        <w:rPr>
          <w:rStyle w:val="NLLLNUM"/>
          <w:rFonts w:eastAsiaTheme="majorEastAsia"/>
        </w:rPr>
      </w:pPr>
      <w:r>
        <w:rPr>
          <w:rStyle w:val="NLLLNUM"/>
          <w:rFonts w:eastAsiaTheme="majorEastAsia"/>
        </w:rPr>
        <w:t>15</w:t>
      </w:r>
      <w:r w:rsidR="00C72364">
        <w:rPr>
          <w:rStyle w:val="NLLLNUM"/>
          <w:rFonts w:eastAsiaTheme="majorEastAsia"/>
        </w:rPr>
        <w:t xml:space="preserve">  </w:t>
      </w:r>
      <w:r w:rsidR="00300679">
        <w:rPr>
          <w:rStyle w:val="i-listbold"/>
        </w:rPr>
        <w:tab/>
      </w:r>
      <w:r w:rsidR="00300679">
        <w:t xml:space="preserve">If </w:t>
      </w:r>
      <w:r w:rsidR="00300679">
        <w:rPr>
          <w:rStyle w:val="i-listitalic"/>
        </w:rPr>
        <w:t>w</w:t>
      </w:r>
      <w:r w:rsidR="00300679">
        <w:t xml:space="preserve"> </w:t>
      </w:r>
      <w:r w:rsidR="00300679" w:rsidRPr="001542B1">
        <w:rPr>
          <w:rStyle w:val="Minonmath0"/>
        </w:rPr>
        <w:t>=</w:t>
      </w:r>
      <w:r w:rsidR="00300679">
        <w:t xml:space="preserve"> 2 </w:t>
      </w:r>
      <w:r w:rsidR="00300679" w:rsidRPr="001542B1">
        <w:rPr>
          <w:rStyle w:val="Minonmath0"/>
        </w:rPr>
        <w:t>–</w:t>
      </w:r>
      <w:r w:rsidR="00300679">
        <w:t xml:space="preserve"> 3</w:t>
      </w:r>
      <w:r w:rsidR="00300679">
        <w:rPr>
          <w:rStyle w:val="i-listitalic"/>
        </w:rPr>
        <w:t>i</w:t>
      </w:r>
      <w:r w:rsidR="00300679">
        <w:t xml:space="preserve">, the points </w:t>
      </w:r>
      <w:r w:rsidR="00300679">
        <w:rPr>
          <w:rStyle w:val="i-listitalic"/>
        </w:rPr>
        <w:t xml:space="preserve">A, B, C </w:t>
      </w:r>
      <w:r w:rsidR="00300679">
        <w:t xml:space="preserve">and </w:t>
      </w:r>
      <w:r w:rsidR="00300679">
        <w:rPr>
          <w:rStyle w:val="i-listitalic"/>
        </w:rPr>
        <w:t>D</w:t>
      </w:r>
      <w:r w:rsidR="00300679">
        <w:t xml:space="preserve"> correspond to the vectors </w:t>
      </w:r>
      <w:r w:rsidR="00300679" w:rsidRPr="00C26944">
        <w:rPr>
          <w:position w:val="-8"/>
        </w:rPr>
        <w:object w:dxaOrig="740" w:dyaOrig="260">
          <v:shape id="_x0000_i1133" type="#_x0000_t75" style="width:37.1pt;height:13.1pt" o:ole="">
            <v:imagedata r:id="rId116" o:title=""/>
          </v:shape>
          <o:OLEObject Type="Embed" ProgID="Equation.3" ShapeID="_x0000_i1133" DrawAspect="Content" ObjectID="_1502884698" r:id="rId117"/>
        </w:object>
      </w:r>
      <w:r w:rsidR="00300679">
        <w:t xml:space="preserve"> and </w:t>
      </w:r>
      <w:proofErr w:type="gramStart"/>
      <w:r w:rsidR="00300679">
        <w:rPr>
          <w:rStyle w:val="i-listitalic"/>
        </w:rPr>
        <w:t>iw</w:t>
      </w:r>
      <w:proofErr w:type="gramEnd"/>
      <w:r w:rsidR="00300679">
        <w:t>.</w:t>
      </w:r>
      <w:r w:rsidR="00C72364">
        <w:t xml:space="preserve">                        </w:t>
      </w:r>
      <w:r w:rsidR="00C72364" w:rsidRPr="007D204F">
        <w:rPr>
          <w:rStyle w:val="NLLLNUM"/>
          <w:rFonts w:eastAsiaTheme="majorEastAsia"/>
        </w:rPr>
        <w:t>[</w:t>
      </w:r>
      <w:r w:rsidR="00C72364">
        <w:rPr>
          <w:rStyle w:val="NLLLNUM"/>
          <w:rFonts w:eastAsiaTheme="majorEastAsia"/>
        </w:rPr>
        <w:t>5</w:t>
      </w:r>
      <w:r w:rsidR="00C72364" w:rsidRPr="007D204F">
        <w:rPr>
          <w:rStyle w:val="NLLLNUM"/>
          <w:rFonts w:eastAsiaTheme="majorEastAsia"/>
        </w:rPr>
        <w:t xml:space="preserve"> marks]</w:t>
      </w:r>
    </w:p>
    <w:p w:rsidR="00300679" w:rsidRDefault="00300679" w:rsidP="00300679">
      <w:pPr>
        <w:pStyle w:val="NLLL2COL"/>
      </w:pPr>
      <w:proofErr w:type="gramStart"/>
      <w:r w:rsidRPr="007D204F">
        <w:rPr>
          <w:rStyle w:val="NLLLNUM"/>
          <w:rFonts w:eastAsiaTheme="majorEastAsia"/>
        </w:rPr>
        <w:t>a</w:t>
      </w:r>
      <w:proofErr w:type="gramEnd"/>
      <w:r>
        <w:tab/>
        <w:t xml:space="preserve">State the coordinates of the points </w:t>
      </w:r>
      <w:r>
        <w:rPr>
          <w:rStyle w:val="i-listitalic"/>
        </w:rPr>
        <w:t xml:space="preserve">A, B, C </w:t>
      </w:r>
      <w:r>
        <w:t xml:space="preserve">and </w:t>
      </w:r>
      <w:r>
        <w:rPr>
          <w:rStyle w:val="i-listitalic"/>
        </w:rPr>
        <w:t>D</w:t>
      </w:r>
      <w:r>
        <w:t>.</w:t>
      </w:r>
    </w:p>
    <w:p w:rsidR="00300679" w:rsidRDefault="00300679" w:rsidP="00300679">
      <w:pPr>
        <w:pStyle w:val="spaces0"/>
      </w:pPr>
    </w:p>
    <w:p w:rsidR="00617C46" w:rsidRDefault="00D3607D" w:rsidP="00300679">
      <w:pPr>
        <w:pStyle w:val="spaces0"/>
      </w:pP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3641882</wp:posOffset>
                </wp:positionH>
                <wp:positionV relativeFrom="paragraph">
                  <wp:posOffset>556304</wp:posOffset>
                </wp:positionV>
                <wp:extent cx="295200" cy="235080"/>
                <wp:effectExtent l="38100" t="38100" r="48260" b="5080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9520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0F2AB" id="Ink 480" o:spid="_x0000_s1026" type="#_x0000_t75" style="position:absolute;margin-left:285.6pt;margin-top:43.6pt;width:24.65pt;height:19.8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">
                <v:imagedata r:id="rId119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3119522</wp:posOffset>
                </wp:positionH>
                <wp:positionV relativeFrom="paragraph">
                  <wp:posOffset>500864</wp:posOffset>
                </wp:positionV>
                <wp:extent cx="383040" cy="286200"/>
                <wp:effectExtent l="38100" t="38100" r="36195" b="5715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8304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F05CE" id="Ink 479" o:spid="_x0000_s1026" type="#_x0000_t75" style="position:absolute;margin-left:244.8pt;margin-top:39.25pt;width:31.2pt;height:24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">
                <v:imagedata r:id="rId121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2880122</wp:posOffset>
                </wp:positionH>
                <wp:positionV relativeFrom="paragraph">
                  <wp:posOffset>442544</wp:posOffset>
                </wp:positionV>
                <wp:extent cx="358200" cy="267840"/>
                <wp:effectExtent l="57150" t="38100" r="41910" b="5651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5820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A8928" id="Ink 478" o:spid="_x0000_s1026" type="#_x0000_t75" style="position:absolute;margin-left:225.7pt;margin-top:34.65pt;width:29.5pt;height:22.6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">
                <v:imagedata r:id="rId123" o:title="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2206922</wp:posOffset>
                </wp:positionH>
                <wp:positionV relativeFrom="paragraph">
                  <wp:posOffset>36824</wp:posOffset>
                </wp:positionV>
                <wp:extent cx="258480" cy="1290240"/>
                <wp:effectExtent l="38100" t="38100" r="46355" b="4381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58480" cy="12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BB124" id="Ink 477" o:spid="_x0000_s1026" type="#_x0000_t75" style="position:absolute;margin-left:173.05pt;margin-top:2.1pt;width:22.2pt;height:102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">
                <v:imagedata r:id="rId125" o:title=""/>
              </v:shape>
            </w:pict>
          </mc:Fallback>
        </mc:AlternateContent>
      </w:r>
      <w:r w:rsidR="00BC32B1">
        <w:rPr>
          <w:noProof/>
          <w:lang w:eastAsia="en-AU"/>
        </w:rPr>
        <w:drawing>
          <wp:inline distT="0" distB="0" distL="0" distR="0" wp14:anchorId="5818B57E" wp14:editId="31E72470">
            <wp:extent cx="1842655" cy="1198105"/>
            <wp:effectExtent l="0" t="0" r="5715" b="254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7799" cy="12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79" w:rsidRDefault="00300679" w:rsidP="00300679">
      <w:pPr>
        <w:pStyle w:val="spaces0"/>
      </w:pPr>
    </w:p>
    <w:p w:rsidR="00300679" w:rsidRDefault="00300679" w:rsidP="00300679">
      <w:pPr>
        <w:pStyle w:val="NLLL2COL"/>
      </w:pPr>
      <w:proofErr w:type="gramStart"/>
      <w:r w:rsidRPr="007D204F">
        <w:rPr>
          <w:rStyle w:val="NLLLNUM"/>
          <w:rFonts w:eastAsiaTheme="majorEastAsia"/>
        </w:rPr>
        <w:t>b</w:t>
      </w:r>
      <w:proofErr w:type="gramEnd"/>
      <w:r>
        <w:tab/>
        <w:t xml:space="preserve">Plot the points </w:t>
      </w:r>
      <w:r>
        <w:rPr>
          <w:rStyle w:val="i-listitalic"/>
        </w:rPr>
        <w:t xml:space="preserve">A, B, C </w:t>
      </w:r>
      <w:r>
        <w:t xml:space="preserve">and </w:t>
      </w:r>
      <w:r>
        <w:rPr>
          <w:rStyle w:val="i-listitalic"/>
        </w:rPr>
        <w:t>D</w:t>
      </w:r>
      <w:r>
        <w:t xml:space="preserve"> on an Argand diagram.</w:t>
      </w:r>
    </w:p>
    <w:p w:rsidR="00327B12" w:rsidRDefault="00D3607D" w:rsidP="00300679">
      <w:pPr>
        <w:pStyle w:val="NLLL2COL"/>
      </w:pP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4112402</wp:posOffset>
                </wp:positionH>
                <wp:positionV relativeFrom="paragraph">
                  <wp:posOffset>1262744</wp:posOffset>
                </wp:positionV>
                <wp:extent cx="374040" cy="286560"/>
                <wp:effectExtent l="38100" t="38100" r="45085" b="5651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7404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164A6" id="Ink 482" o:spid="_x0000_s1026" type="#_x0000_t75" style="position:absolute;margin-left:322.9pt;margin-top:99.25pt;width:30.55pt;height:23.8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">
                <v:imagedata r:id="rId128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3845642</wp:posOffset>
                </wp:positionH>
                <wp:positionV relativeFrom="paragraph">
                  <wp:posOffset>1224584</wp:posOffset>
                </wp:positionV>
                <wp:extent cx="355320" cy="291960"/>
                <wp:effectExtent l="57150" t="38100" r="45085" b="5143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5532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97A31" id="Ink 481" o:spid="_x0000_s1026" type="#_x0000_t75" style="position:absolute;margin-left:301.7pt;margin-top:96.2pt;width:29.35pt;height:24.6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">
                <v:imagedata r:id="rId130" o:title=""/>
              </v:shape>
            </w:pict>
          </mc:Fallback>
        </mc:AlternateContent>
      </w:r>
      <w:r w:rsidR="00BC32B1">
        <w:rPr>
          <w:noProof/>
          <w:lang w:eastAsia="en-AU"/>
        </w:rPr>
        <w:drawing>
          <wp:inline distT="0" distB="0" distL="0" distR="0" wp14:anchorId="2AEAF673" wp14:editId="247780EE">
            <wp:extent cx="3076575" cy="2895600"/>
            <wp:effectExtent l="0" t="0" r="9525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2" w:rsidRDefault="00327B12" w:rsidP="00300679">
      <w:pPr>
        <w:pStyle w:val="NLLL2COL"/>
      </w:pPr>
    </w:p>
    <w:p w:rsidR="00327B12" w:rsidRDefault="00327B12" w:rsidP="00300679">
      <w:pPr>
        <w:pStyle w:val="NLLL2COL"/>
      </w:pPr>
    </w:p>
    <w:p w:rsidR="00327B12" w:rsidRDefault="00327B12" w:rsidP="00300679">
      <w:pPr>
        <w:pStyle w:val="NLLL2COL"/>
      </w:pPr>
    </w:p>
    <w:p w:rsidR="00327B12" w:rsidRDefault="00327B12" w:rsidP="00300679">
      <w:pPr>
        <w:pStyle w:val="NLLL2COL"/>
      </w:pPr>
    </w:p>
    <w:p w:rsidR="00327B12" w:rsidRDefault="00327B12" w:rsidP="00300679">
      <w:pPr>
        <w:pStyle w:val="NLLL2COL"/>
      </w:pPr>
    </w:p>
    <w:p w:rsidR="00327B12" w:rsidRDefault="00327B12" w:rsidP="00300679">
      <w:pPr>
        <w:pStyle w:val="NLLL2COL"/>
      </w:pPr>
    </w:p>
    <w:p w:rsidR="00327B12" w:rsidRDefault="00327B12" w:rsidP="00300679">
      <w:pPr>
        <w:pStyle w:val="NLLL2COL"/>
      </w:pPr>
    </w:p>
    <w:p w:rsidR="00300679" w:rsidRPr="007D204F" w:rsidRDefault="00300679" w:rsidP="00300679">
      <w:pPr>
        <w:pStyle w:val="NLLL2COL"/>
        <w:tabs>
          <w:tab w:val="clear" w:pos="2600"/>
          <w:tab w:val="left" w:pos="8364"/>
        </w:tabs>
        <w:rPr>
          <w:rStyle w:val="NLLLNUM"/>
          <w:rFonts w:eastAsiaTheme="majorEastAsia"/>
        </w:rPr>
      </w:pPr>
      <w:r>
        <w:t xml:space="preserve">       </w:t>
      </w:r>
      <w:r>
        <w:tab/>
      </w:r>
      <w:r w:rsidR="00BC32B1">
        <w:tab/>
      </w:r>
      <w:r>
        <w:t xml:space="preserve">  </w:t>
      </w:r>
      <w:r w:rsidRPr="007D204F">
        <w:rPr>
          <w:rStyle w:val="NLLLNUM"/>
          <w:rFonts w:eastAsiaTheme="majorEastAsia"/>
        </w:rPr>
        <w:t>[</w:t>
      </w:r>
      <w:r w:rsidR="00327B12">
        <w:rPr>
          <w:rStyle w:val="NLLLNUM"/>
          <w:rFonts w:eastAsiaTheme="majorEastAsia"/>
        </w:rPr>
        <w:t>5</w:t>
      </w:r>
      <w:r w:rsidRPr="007D204F">
        <w:rPr>
          <w:rStyle w:val="NLLLNUM"/>
          <w:rFonts w:eastAsiaTheme="majorEastAsia"/>
        </w:rPr>
        <w:t xml:space="preserve"> marks]</w:t>
      </w:r>
    </w:p>
    <w:p w:rsidR="00617C46" w:rsidRDefault="00617C46">
      <w:pPr>
        <w:rPr>
          <w:rStyle w:val="NLLLNUM"/>
          <w:rFonts w:eastAsiaTheme="majorEastAsia" w:cs="Times New Roman"/>
          <w:lang w:eastAsia="en-US"/>
        </w:rPr>
      </w:pPr>
    </w:p>
    <w:p w:rsidR="00300679" w:rsidRDefault="00E012CE" w:rsidP="00300679">
      <w:pPr>
        <w:pStyle w:val="NL"/>
      </w:pPr>
      <w:r>
        <w:rPr>
          <w:rStyle w:val="NLLLNUM"/>
          <w:rFonts w:eastAsiaTheme="majorEastAsia"/>
        </w:rPr>
        <w:t>16</w:t>
      </w:r>
      <w:r w:rsidR="00300679">
        <w:tab/>
      </w:r>
      <w:r w:rsidR="00300679">
        <w:tab/>
        <w:t xml:space="preserve">Consider the complex numbers z </w:t>
      </w:r>
      <w:r w:rsidR="00300679" w:rsidRPr="001542B1">
        <w:rPr>
          <w:rStyle w:val="Minonmath0"/>
        </w:rPr>
        <w:t>=</w:t>
      </w:r>
      <w:r w:rsidR="00300679">
        <w:t xml:space="preserve"> </w:t>
      </w:r>
      <w:r w:rsidR="00300679" w:rsidRPr="001542B1">
        <w:rPr>
          <w:rStyle w:val="Minonmath0"/>
        </w:rPr>
        <w:t>–</w:t>
      </w:r>
      <w:r w:rsidR="00300679">
        <w:t xml:space="preserve">1 </w:t>
      </w:r>
      <w:r w:rsidR="00300679" w:rsidRPr="006E749B">
        <w:rPr>
          <w:rStyle w:val="Minonmath0"/>
        </w:rPr>
        <w:t>+</w:t>
      </w:r>
      <w:r w:rsidR="00300679">
        <w:rPr>
          <w:rStyle w:val="MATH-1"/>
        </w:rPr>
        <w:t xml:space="preserve"> </w:t>
      </w:r>
      <w:r w:rsidR="00300679" w:rsidRPr="00C26944">
        <w:rPr>
          <w:position w:val="-6"/>
        </w:rPr>
        <w:object w:dxaOrig="380" w:dyaOrig="300">
          <v:shape id="_x0000_i1135" type="#_x0000_t75" style="width:19.1pt;height:15.25pt" o:ole="">
            <v:imagedata r:id="rId132" o:title=""/>
          </v:shape>
          <o:OLEObject Type="Embed" ProgID="Equation.3" ShapeID="_x0000_i1135" DrawAspect="Content" ObjectID="_1502884699" r:id="rId133"/>
        </w:object>
      </w:r>
      <w:r w:rsidR="00300679">
        <w:t xml:space="preserve"> and w </w:t>
      </w:r>
      <w:proofErr w:type="gramStart"/>
      <w:r w:rsidR="00300679" w:rsidRPr="001542B1">
        <w:rPr>
          <w:rStyle w:val="Minonmath0"/>
        </w:rPr>
        <w:t>=</w:t>
      </w:r>
      <w:r w:rsidR="00300679">
        <w:t xml:space="preserve"> </w:t>
      </w:r>
      <w:proofErr w:type="gramEnd"/>
      <w:r w:rsidR="00300679" w:rsidRPr="00C26944">
        <w:rPr>
          <w:position w:val="-6"/>
        </w:rPr>
        <w:object w:dxaOrig="740" w:dyaOrig="300">
          <v:shape id="_x0000_i1136" type="#_x0000_t75" style="width:37.1pt;height:15.25pt" o:ole="">
            <v:imagedata r:id="rId134" o:title=""/>
          </v:shape>
          <o:OLEObject Type="Embed" ProgID="Equation.3" ShapeID="_x0000_i1136" DrawAspect="Content" ObjectID="_1502884700" r:id="rId135"/>
        </w:object>
      </w:r>
      <w:r w:rsidR="00300679">
        <w:t>.</w:t>
      </w:r>
    </w:p>
    <w:p w:rsidR="00300679" w:rsidRDefault="00300679" w:rsidP="00300679">
      <w:pPr>
        <w:pStyle w:val="NLLL2COL"/>
      </w:pPr>
      <w:proofErr w:type="gramStart"/>
      <w:r w:rsidRPr="007D204F">
        <w:rPr>
          <w:rStyle w:val="NLLLNUM"/>
          <w:rFonts w:eastAsiaTheme="majorEastAsia"/>
        </w:rPr>
        <w:t>a</w:t>
      </w:r>
      <w:proofErr w:type="gramEnd"/>
      <w:r>
        <w:tab/>
        <w:t>Find Im(</w:t>
      </w:r>
      <w:r>
        <w:rPr>
          <w:rStyle w:val="i-listitalic"/>
        </w:rPr>
        <w:t>z</w:t>
      </w:r>
      <w:r>
        <w:t xml:space="preserve"> </w:t>
      </w:r>
      <w:r w:rsidRPr="006E749B">
        <w:rPr>
          <w:rStyle w:val="Minonmath0"/>
        </w:rPr>
        <w:t>+</w:t>
      </w:r>
      <w:r>
        <w:t xml:space="preserve"> </w:t>
      </w:r>
      <w:r>
        <w:rPr>
          <w:rStyle w:val="i-listitalic"/>
        </w:rPr>
        <w:t>w</w:t>
      </w:r>
      <w:r>
        <w:t>).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1216" behindDoc="0" locked="0" layoutInCell="1" allowOverlap="1">
                      <wp:simplePos x="0" y="0"/>
                      <wp:positionH relativeFrom="column">
                        <wp:posOffset>4234387</wp:posOffset>
                      </wp:positionH>
                      <wp:positionV relativeFrom="paragraph">
                        <wp:posOffset>181462</wp:posOffset>
                      </wp:positionV>
                      <wp:extent cx="370440" cy="250920"/>
                      <wp:effectExtent l="38100" t="38100" r="48895" b="53975"/>
                      <wp:wrapNone/>
                      <wp:docPr id="483" name="Ink 4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0440" cy="25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182FB5" id="Ink 483" o:spid="_x0000_s1026" type="#_x0000_t75" style="position:absolute;margin-left:332.3pt;margin-top:14.1pt;width:30.45pt;height:21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">
                      <v:imagedata r:id="rId137" o:title=""/>
                    </v:shape>
                  </w:pict>
                </mc:Fallback>
              </mc:AlternateContent>
            </w:r>
            <w:r w:rsidR="00CC0694">
              <w:rPr>
                <w:noProof/>
              </w:rPr>
              <w:drawing>
                <wp:inline distT="0" distB="0" distL="0" distR="0" wp14:anchorId="05511B26" wp14:editId="5DFFC439">
                  <wp:extent cx="3371850" cy="457200"/>
                  <wp:effectExtent l="0" t="0" r="0" b="0"/>
                  <wp:docPr id="388" name="Picture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2240" behindDoc="0" locked="0" layoutInCell="1" allowOverlap="1">
                      <wp:simplePos x="0" y="0"/>
                      <wp:positionH relativeFrom="column">
                        <wp:posOffset>4343467</wp:posOffset>
                      </wp:positionH>
                      <wp:positionV relativeFrom="paragraph">
                        <wp:posOffset>28952</wp:posOffset>
                      </wp:positionV>
                      <wp:extent cx="395280" cy="264240"/>
                      <wp:effectExtent l="57150" t="38100" r="43180" b="40640"/>
                      <wp:wrapNone/>
                      <wp:docPr id="484" name="Ink 4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5280" cy="26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314DE4" id="Ink 484" o:spid="_x0000_s1026" type="#_x0000_t75" style="position:absolute;margin-left:340.8pt;margin-top:2.1pt;width:32.55pt;height:22.3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">
                      <v:imagedata r:id="rId140" o:title=""/>
                    </v:shape>
                  </w:pict>
                </mc:Fallback>
              </mc:AlternateContent>
            </w:r>
            <w:r w:rsidR="00CC0694">
              <w:rPr>
                <w:noProof/>
              </w:rPr>
              <w:drawing>
                <wp:inline distT="0" distB="0" distL="0" distR="0" wp14:anchorId="62FB58EA" wp14:editId="58B130C8">
                  <wp:extent cx="2247900" cy="447675"/>
                  <wp:effectExtent l="0" t="0" r="0" b="9525"/>
                  <wp:docPr id="389" name="Picture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679" w:rsidRDefault="00300679" w:rsidP="00300679">
      <w:pPr>
        <w:pStyle w:val="spaces0"/>
      </w:pPr>
    </w:p>
    <w:p w:rsidR="00300679" w:rsidRDefault="00300679" w:rsidP="00300679">
      <w:pPr>
        <w:pStyle w:val="NLLL2COL"/>
      </w:pPr>
      <w:proofErr w:type="gramStart"/>
      <w:r w:rsidRPr="007D204F">
        <w:rPr>
          <w:rStyle w:val="NLLLNUM"/>
          <w:rFonts w:eastAsiaTheme="majorEastAsia"/>
        </w:rPr>
        <w:t>b</w:t>
      </w:r>
      <w:proofErr w:type="gramEnd"/>
      <w:r w:rsidRPr="007D204F">
        <w:rPr>
          <w:rStyle w:val="NLLLNUM"/>
          <w:rFonts w:eastAsiaTheme="majorEastAsia"/>
        </w:rPr>
        <w:tab/>
      </w:r>
      <w:r>
        <w:t>Find Re(</w:t>
      </w:r>
      <w:r>
        <w:rPr>
          <w:rStyle w:val="i-listitalic"/>
        </w:rPr>
        <w:t>zw</w:t>
      </w:r>
      <w:r>
        <w:t>).</w:t>
      </w:r>
    </w:p>
    <w:p w:rsidR="00300679" w:rsidRDefault="00300679" w:rsidP="00300679">
      <w:pPr>
        <w:pStyle w:val="spaces0"/>
      </w:pP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3264" behindDoc="0" locked="0" layoutInCell="1" allowOverlap="1">
                      <wp:simplePos x="0" y="0"/>
                      <wp:positionH relativeFrom="column">
                        <wp:posOffset>4932427</wp:posOffset>
                      </wp:positionH>
                      <wp:positionV relativeFrom="paragraph">
                        <wp:posOffset>-18213</wp:posOffset>
                      </wp:positionV>
                      <wp:extent cx="405000" cy="290520"/>
                      <wp:effectExtent l="38100" t="38100" r="52705" b="52705"/>
                      <wp:wrapNone/>
                      <wp:docPr id="485" name="Ink 4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5000" cy="29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142B05" id="Ink 485" o:spid="_x0000_s1026" type="#_x0000_t75" style="position:absolute;margin-left:387.25pt;margin-top:-1.65pt;width:33.3pt;height:24.4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">
                      <v:imagedata r:id="rId143" o:title=""/>
                    </v:shape>
                  </w:pict>
                </mc:Fallback>
              </mc:AlternateContent>
            </w:r>
            <w:r w:rsidR="00CC0694">
              <w:rPr>
                <w:noProof/>
              </w:rPr>
              <w:drawing>
                <wp:inline distT="0" distB="0" distL="0" distR="0" wp14:anchorId="70177732" wp14:editId="719D2820">
                  <wp:extent cx="4219575" cy="438150"/>
                  <wp:effectExtent l="0" t="0" r="9525" b="0"/>
                  <wp:docPr id="390" name="Picture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4288" behindDoc="0" locked="0" layoutInCell="1" allowOverlap="1">
                      <wp:simplePos x="0" y="0"/>
                      <wp:positionH relativeFrom="column">
                        <wp:posOffset>4867267</wp:posOffset>
                      </wp:positionH>
                      <wp:positionV relativeFrom="paragraph">
                        <wp:posOffset>-86513</wp:posOffset>
                      </wp:positionV>
                      <wp:extent cx="428760" cy="324720"/>
                      <wp:effectExtent l="57150" t="38100" r="47625" b="56515"/>
                      <wp:wrapNone/>
                      <wp:docPr id="486" name="Ink 4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760" cy="32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AB00A8" id="Ink 486" o:spid="_x0000_s1026" type="#_x0000_t75" style="position:absolute;margin-left:382.3pt;margin-top:-7pt;width:34.9pt;height:26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">
                      <v:imagedata r:id="rId146" o:title=""/>
                    </v:shape>
                  </w:pict>
                </mc:Fallback>
              </mc:AlternateContent>
            </w:r>
            <w:r w:rsidR="00CC0694">
              <w:rPr>
                <w:noProof/>
              </w:rPr>
              <w:drawing>
                <wp:inline distT="0" distB="0" distL="0" distR="0" wp14:anchorId="5C206D6C" wp14:editId="51478DC1">
                  <wp:extent cx="1876425" cy="438150"/>
                  <wp:effectExtent l="0" t="0" r="9525" b="0"/>
                  <wp:docPr id="391" name="Picture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679" w:rsidRPr="007D204F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[4 marks]</w:t>
      </w:r>
    </w:p>
    <w:p w:rsidR="00300679" w:rsidRDefault="00886988" w:rsidP="00300679">
      <w:pPr>
        <w:pStyle w:val="NL"/>
      </w:pP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5375391</wp:posOffset>
                </wp:positionH>
                <wp:positionV relativeFrom="paragraph">
                  <wp:posOffset>369652</wp:posOffset>
                </wp:positionV>
                <wp:extent cx="118080" cy="173520"/>
                <wp:effectExtent l="57150" t="38100" r="53975" b="5524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80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2F5A8" id="Ink 426" o:spid="_x0000_s1026" type="#_x0000_t75" style="position:absolute;margin-left:422.3pt;margin-top:27.75pt;width:11.7pt;height:15.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">
                <v:imagedata r:id="rId149" o:title=""/>
              </v:shape>
            </w:pict>
          </mc:Fallback>
        </mc:AlternateContent>
      </w:r>
      <w:r>
        <w:rPr>
          <w:rFonts w:ascii="HelveticaNeueLT Std" w:eastAsiaTheme="majorEastAsia" w:hAnsi="HelveticaNeueLT Std"/>
          <w:b/>
          <w:noProof/>
          <w:szCs w:val="24"/>
          <w:lang w:eastAsia="en-AU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5285391</wp:posOffset>
                </wp:positionH>
                <wp:positionV relativeFrom="paragraph">
                  <wp:posOffset>389812</wp:posOffset>
                </wp:positionV>
                <wp:extent cx="12960" cy="109800"/>
                <wp:effectExtent l="38100" t="57150" r="63500" b="6223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9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F8F84" id="Ink 425" o:spid="_x0000_s1026" type="#_x0000_t75" style="position:absolute;margin-left:414.7pt;margin-top:29.55pt;width:3.55pt;height:11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">
                <v:imagedata r:id="rId151" o:title=""/>
              </v:shape>
            </w:pict>
          </mc:Fallback>
        </mc:AlternateContent>
      </w:r>
      <w:r w:rsidR="00300679" w:rsidRPr="007D204F">
        <w:rPr>
          <w:rStyle w:val="NLLLNUM"/>
          <w:rFonts w:eastAsiaTheme="majorEastAsia"/>
        </w:rPr>
        <w:t>1</w:t>
      </w:r>
      <w:r w:rsidR="00E012CE">
        <w:rPr>
          <w:rStyle w:val="NLLLNUM"/>
          <w:rFonts w:eastAsiaTheme="majorEastAsia"/>
        </w:rPr>
        <w:t>7</w:t>
      </w:r>
      <w:r w:rsidR="00300679">
        <w:tab/>
        <w:t xml:space="preserve">Solve the equation </w:t>
      </w:r>
      <w:r w:rsidR="00300679">
        <w:rPr>
          <w:rStyle w:val="i-listitalic"/>
        </w:rPr>
        <w:t>x</w:t>
      </w:r>
      <w:r w:rsidR="00300679">
        <w:rPr>
          <w:rStyle w:val="i-listsuperscript"/>
        </w:rPr>
        <w:t>2</w:t>
      </w:r>
      <w:r w:rsidR="00300679">
        <w:t xml:space="preserve"> </w:t>
      </w:r>
      <w:r w:rsidR="00300679" w:rsidRPr="001542B1">
        <w:rPr>
          <w:rStyle w:val="Minonmath0"/>
        </w:rPr>
        <w:t>–</w:t>
      </w:r>
      <w:r w:rsidR="00300679">
        <w:t xml:space="preserve"> 8</w:t>
      </w:r>
      <w:r w:rsidR="00300679">
        <w:rPr>
          <w:rStyle w:val="i-listitalic"/>
        </w:rPr>
        <w:t>x</w:t>
      </w:r>
      <w:r w:rsidR="00300679">
        <w:t xml:space="preserve"> </w:t>
      </w:r>
      <w:r w:rsidR="00300679" w:rsidRPr="006E749B">
        <w:rPr>
          <w:rStyle w:val="Minonmath0"/>
        </w:rPr>
        <w:t>+</w:t>
      </w:r>
      <w:r w:rsidR="00300679">
        <w:t xml:space="preserve"> 17 </w:t>
      </w:r>
      <w:r w:rsidR="00300679" w:rsidRPr="001542B1">
        <w:rPr>
          <w:rStyle w:val="Minonmath0"/>
        </w:rPr>
        <w:t>=</w:t>
      </w:r>
      <w:r w:rsidR="00300679">
        <w:t xml:space="preserve"> 0 in the comple</w:t>
      </w:r>
      <w:r w:rsidR="00300679">
        <w:rPr>
          <w:rStyle w:val="i-listitalic"/>
        </w:rPr>
        <w:t>x</w:t>
      </w:r>
      <w:r w:rsidR="00300679">
        <w:t xml:space="preserve"> plane.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886988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>
                      <wp:simplePos x="0" y="0"/>
                      <wp:positionH relativeFrom="column">
                        <wp:posOffset>5398016</wp:posOffset>
                      </wp:positionH>
                      <wp:positionV relativeFrom="paragraph">
                        <wp:posOffset>80852</wp:posOffset>
                      </wp:positionV>
                      <wp:extent cx="57240" cy="158760"/>
                      <wp:effectExtent l="38100" t="38100" r="38100" b="50800"/>
                      <wp:wrapNone/>
                      <wp:docPr id="430" name="Ink 4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240" cy="15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9D26A0" id="Ink 430" o:spid="_x0000_s1026" type="#_x0000_t75" style="position:absolute;margin-left:424.65pt;margin-top:5.6pt;width:5.65pt;height:13.4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">
                      <v:imagedata r:id="rId15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>
                      <wp:simplePos x="0" y="0"/>
                      <wp:positionH relativeFrom="column">
                        <wp:posOffset>5354096</wp:posOffset>
                      </wp:positionH>
                      <wp:positionV relativeFrom="paragraph">
                        <wp:posOffset>101012</wp:posOffset>
                      </wp:positionV>
                      <wp:extent cx="115920" cy="45000"/>
                      <wp:effectExtent l="38100" t="38100" r="55880" b="50800"/>
                      <wp:wrapNone/>
                      <wp:docPr id="429" name="Ink 4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920" cy="4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B2931E" id="Ink 429" o:spid="_x0000_s1026" type="#_x0000_t75" style="position:absolute;margin-left:420.5pt;margin-top:7.35pt;width:10.45pt;height:5.6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">
                      <v:imagedata r:id="rId15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93088" behindDoc="0" locked="0" layoutInCell="1" allowOverlap="1">
                      <wp:simplePos x="0" y="0"/>
                      <wp:positionH relativeFrom="column">
                        <wp:posOffset>5123336</wp:posOffset>
                      </wp:positionH>
                      <wp:positionV relativeFrom="paragraph">
                        <wp:posOffset>102452</wp:posOffset>
                      </wp:positionV>
                      <wp:extent cx="147960" cy="78480"/>
                      <wp:effectExtent l="38100" t="57150" r="42545" b="55245"/>
                      <wp:wrapNone/>
                      <wp:docPr id="428" name="Ink 4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96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0D7871" id="Ink 428" o:spid="_x0000_s1026" type="#_x0000_t75" style="position:absolute;margin-left:402.6pt;margin-top:7.25pt;width:12.65pt;height:8.1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">
                      <v:imagedata r:id="rId15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92064" behindDoc="0" locked="0" layoutInCell="1" allowOverlap="1">
                      <wp:simplePos x="0" y="0"/>
                      <wp:positionH relativeFrom="column">
                        <wp:posOffset>5068256</wp:posOffset>
                      </wp:positionH>
                      <wp:positionV relativeFrom="paragraph">
                        <wp:posOffset>91292</wp:posOffset>
                      </wp:positionV>
                      <wp:extent cx="158400" cy="106200"/>
                      <wp:effectExtent l="57150" t="38100" r="51435" b="46355"/>
                      <wp:wrapNone/>
                      <wp:docPr id="427" name="Ink 4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B568D3" id="Ink 427" o:spid="_x0000_s1026" type="#_x0000_t75" style="position:absolute;margin-left:398pt;margin-top:6.5pt;width:14.3pt;height:10.2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">
                      <v:imagedata r:id="rId15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76704" behindDoc="0" locked="0" layoutInCell="1" allowOverlap="1">
                      <wp:simplePos x="0" y="0"/>
                      <wp:positionH relativeFrom="column">
                        <wp:posOffset>3240176</wp:posOffset>
                      </wp:positionH>
                      <wp:positionV relativeFrom="paragraph">
                        <wp:posOffset>18932</wp:posOffset>
                      </wp:positionV>
                      <wp:extent cx="137520" cy="255960"/>
                      <wp:effectExtent l="38100" t="38100" r="0" b="48895"/>
                      <wp:wrapNone/>
                      <wp:docPr id="412" name="Ink 4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520" cy="25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066C07" id="Ink 412" o:spid="_x0000_s1026" type="#_x0000_t75" style="position:absolute;margin-left:254.35pt;margin-top:.55pt;width:13.05pt;height:21.3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">
                      <v:imagedata r:id="rId16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75680" behindDoc="0" locked="0" layoutInCell="1" allowOverlap="1">
                      <wp:simplePos x="0" y="0"/>
                      <wp:positionH relativeFrom="column">
                        <wp:posOffset>3125696</wp:posOffset>
                      </wp:positionH>
                      <wp:positionV relativeFrom="paragraph">
                        <wp:posOffset>124772</wp:posOffset>
                      </wp:positionV>
                      <wp:extent cx="90000" cy="94320"/>
                      <wp:effectExtent l="19050" t="38100" r="62865" b="58420"/>
                      <wp:wrapNone/>
                      <wp:docPr id="411" name="Ink 4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30809" id="Ink 411" o:spid="_x0000_s1026" type="#_x0000_t75" style="position:absolute;margin-left:245.25pt;margin-top:8.45pt;width:9.35pt;height:9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">
                      <v:imagedata r:id="rId16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74656" behindDoc="0" locked="0" layoutInCell="1" allowOverlap="1">
                      <wp:simplePos x="0" y="0"/>
                      <wp:positionH relativeFrom="column">
                        <wp:posOffset>3039296</wp:posOffset>
                      </wp:positionH>
                      <wp:positionV relativeFrom="paragraph">
                        <wp:posOffset>155372</wp:posOffset>
                      </wp:positionV>
                      <wp:extent cx="30240" cy="74160"/>
                      <wp:effectExtent l="57150" t="57150" r="46355" b="59690"/>
                      <wp:wrapNone/>
                      <wp:docPr id="410" name="Ink 4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" cy="7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437D5C" id="Ink 410" o:spid="_x0000_s1026" type="#_x0000_t75" style="position:absolute;margin-left:238pt;margin-top:11.15pt;width:4.75pt;height:8.1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">
                      <v:imagedata r:id="rId16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73632" behindDoc="0" locked="0" layoutInCell="1" allowOverlap="1">
                      <wp:simplePos x="0" y="0"/>
                      <wp:positionH relativeFrom="column">
                        <wp:posOffset>2931296</wp:posOffset>
                      </wp:positionH>
                      <wp:positionV relativeFrom="paragraph">
                        <wp:posOffset>40172</wp:posOffset>
                      </wp:positionV>
                      <wp:extent cx="100080" cy="236520"/>
                      <wp:effectExtent l="38100" t="57150" r="52705" b="49530"/>
                      <wp:wrapNone/>
                      <wp:docPr id="409" name="Ink 4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080" cy="23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6BFEF3" id="Ink 409" o:spid="_x0000_s1026" type="#_x0000_t75" style="position:absolute;margin-left:229.45pt;margin-top:2.25pt;width:9.85pt;height:20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">
                      <v:imagedata r:id="rId16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>
                      <wp:simplePos x="0" y="0"/>
                      <wp:positionH relativeFrom="column">
                        <wp:posOffset>2801696</wp:posOffset>
                      </wp:positionH>
                      <wp:positionV relativeFrom="paragraph">
                        <wp:posOffset>105692</wp:posOffset>
                      </wp:positionV>
                      <wp:extent cx="52920" cy="128520"/>
                      <wp:effectExtent l="38100" t="57150" r="61595" b="43180"/>
                      <wp:wrapNone/>
                      <wp:docPr id="408" name="Ink 4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920" cy="12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1D77EE" id="Ink 408" o:spid="_x0000_s1026" type="#_x0000_t75" style="position:absolute;margin-left:219.3pt;margin-top:7.65pt;width:6.1pt;height:11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">
                      <v:imagedata r:id="rId16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>
                      <wp:simplePos x="0" y="0"/>
                      <wp:positionH relativeFrom="column">
                        <wp:posOffset>2744816</wp:posOffset>
                      </wp:positionH>
                      <wp:positionV relativeFrom="paragraph">
                        <wp:posOffset>97412</wp:posOffset>
                      </wp:positionV>
                      <wp:extent cx="135360" cy="76680"/>
                      <wp:effectExtent l="38100" t="57150" r="36195" b="57150"/>
                      <wp:wrapNone/>
                      <wp:docPr id="407" name="Ink 4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360" cy="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A50453" id="Ink 407" o:spid="_x0000_s1026" type="#_x0000_t75" style="position:absolute;margin-left:214.85pt;margin-top:6.55pt;width:12.15pt;height:8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">
                      <v:imagedata r:id="rId17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>
                      <wp:simplePos x="0" y="0"/>
                      <wp:positionH relativeFrom="column">
                        <wp:posOffset>2506136</wp:posOffset>
                      </wp:positionH>
                      <wp:positionV relativeFrom="paragraph">
                        <wp:posOffset>150692</wp:posOffset>
                      </wp:positionV>
                      <wp:extent cx="102240" cy="12960"/>
                      <wp:effectExtent l="38100" t="38100" r="50165" b="63500"/>
                      <wp:wrapNone/>
                      <wp:docPr id="406" name="Ink 4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24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163A04" id="Ink 406" o:spid="_x0000_s1026" type="#_x0000_t75" style="position:absolute;margin-left:196.15pt;margin-top:10.9pt;width:9.75pt;height:3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">
                      <v:imagedata r:id="rId17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>
                      <wp:simplePos x="0" y="0"/>
                      <wp:positionH relativeFrom="column">
                        <wp:posOffset>2336216</wp:posOffset>
                      </wp:positionH>
                      <wp:positionV relativeFrom="paragraph">
                        <wp:posOffset>101012</wp:posOffset>
                      </wp:positionV>
                      <wp:extent cx="38160" cy="142200"/>
                      <wp:effectExtent l="57150" t="38100" r="57150" b="48895"/>
                      <wp:wrapNone/>
                      <wp:docPr id="405" name="Ink 4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" cy="14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1DD112" id="Ink 405" o:spid="_x0000_s1026" type="#_x0000_t75" style="position:absolute;margin-left:182.6pt;margin-top:7.1pt;width:5.2pt;height:12.4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">
                      <v:imagedata r:id="rId17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>
                      <wp:simplePos x="0" y="0"/>
                      <wp:positionH relativeFrom="column">
                        <wp:posOffset>2266376</wp:posOffset>
                      </wp:positionH>
                      <wp:positionV relativeFrom="paragraph">
                        <wp:posOffset>152492</wp:posOffset>
                      </wp:positionV>
                      <wp:extent cx="129240" cy="38880"/>
                      <wp:effectExtent l="57150" t="57150" r="0" b="56515"/>
                      <wp:wrapNone/>
                      <wp:docPr id="404" name="Ink 4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240" cy="3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EAD7EA" id="Ink 404" o:spid="_x0000_s1026" type="#_x0000_t75" style="position:absolute;margin-left:177.15pt;margin-top:11.05pt;width:11.7pt;height:5.3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">
                      <v:imagedata r:id="rId17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>
                      <wp:simplePos x="0" y="0"/>
                      <wp:positionH relativeFrom="column">
                        <wp:posOffset>2087816</wp:posOffset>
                      </wp:positionH>
                      <wp:positionV relativeFrom="paragraph">
                        <wp:posOffset>106772</wp:posOffset>
                      </wp:positionV>
                      <wp:extent cx="102600" cy="157680"/>
                      <wp:effectExtent l="57150" t="38100" r="31115" b="71120"/>
                      <wp:wrapNone/>
                      <wp:docPr id="403" name="Ink 4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600" cy="15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479C20" id="Ink 403" o:spid="_x0000_s1026" type="#_x0000_t75" style="position:absolute;margin-left:163.1pt;margin-top:7.2pt;width:10.75pt;height:14.9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">
                      <v:imagedata r:id="rId17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66464" behindDoc="0" locked="0" layoutInCell="1" allowOverlap="1">
                      <wp:simplePos x="0" y="0"/>
                      <wp:positionH relativeFrom="column">
                        <wp:posOffset>1965776</wp:posOffset>
                      </wp:positionH>
                      <wp:positionV relativeFrom="paragraph">
                        <wp:posOffset>-65668</wp:posOffset>
                      </wp:positionV>
                      <wp:extent cx="1457640" cy="348480"/>
                      <wp:effectExtent l="57150" t="38100" r="0" b="71120"/>
                      <wp:wrapNone/>
                      <wp:docPr id="402" name="Ink 4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7640" cy="34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971942" id="Ink 402" o:spid="_x0000_s1026" type="#_x0000_t75" style="position:absolute;margin-left:153.65pt;margin-top:-6.5pt;width:116.15pt;height:30.1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">
                      <v:imagedata r:id="rId18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65440" behindDoc="0" locked="0" layoutInCell="1" allowOverlap="1">
                      <wp:simplePos x="0" y="0"/>
                      <wp:positionH relativeFrom="column">
                        <wp:posOffset>1748696</wp:posOffset>
                      </wp:positionH>
                      <wp:positionV relativeFrom="paragraph">
                        <wp:posOffset>257972</wp:posOffset>
                      </wp:positionV>
                      <wp:extent cx="180000" cy="42480"/>
                      <wp:effectExtent l="38100" t="38100" r="48895" b="34290"/>
                      <wp:wrapNone/>
                      <wp:docPr id="401" name="Ink 4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000" cy="4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4FDDEA" id="Ink 401" o:spid="_x0000_s1026" type="#_x0000_t75" style="position:absolute;margin-left:136.95pt;margin-top:20.1pt;width:15.1pt;height:4.3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">
                      <v:imagedata r:id="rId18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>
                      <wp:simplePos x="0" y="0"/>
                      <wp:positionH relativeFrom="column">
                        <wp:posOffset>1841936</wp:posOffset>
                      </wp:positionH>
                      <wp:positionV relativeFrom="paragraph">
                        <wp:posOffset>75092</wp:posOffset>
                      </wp:positionV>
                      <wp:extent cx="33840" cy="126720"/>
                      <wp:effectExtent l="57150" t="57150" r="61595" b="45085"/>
                      <wp:wrapNone/>
                      <wp:docPr id="400" name="Ink 4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4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18BA62" id="Ink 400" o:spid="_x0000_s1026" type="#_x0000_t75" style="position:absolute;margin-left:143.95pt;margin-top:4.8pt;width:4.85pt;height:11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">
                      <v:imagedata r:id="rId18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63392" behindDoc="0" locked="0" layoutInCell="1" allowOverlap="1">
                      <wp:simplePos x="0" y="0"/>
                      <wp:positionH relativeFrom="column">
                        <wp:posOffset>1800896</wp:posOffset>
                      </wp:positionH>
                      <wp:positionV relativeFrom="paragraph">
                        <wp:posOffset>124052</wp:posOffset>
                      </wp:positionV>
                      <wp:extent cx="136440" cy="14400"/>
                      <wp:effectExtent l="38100" t="38100" r="54610" b="62230"/>
                      <wp:wrapNone/>
                      <wp:docPr id="399" name="Ink 3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440" cy="1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65390C" id="Ink 399" o:spid="_x0000_s1026" type="#_x0000_t75" style="position:absolute;margin-left:140.65pt;margin-top:8.55pt;width:12.3pt;height:3.5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">
                      <v:imagedata r:id="rId18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>
                      <wp:simplePos x="0" y="0"/>
                      <wp:positionH relativeFrom="column">
                        <wp:posOffset>1445576</wp:posOffset>
                      </wp:positionH>
                      <wp:positionV relativeFrom="paragraph">
                        <wp:posOffset>71492</wp:posOffset>
                      </wp:positionV>
                      <wp:extent cx="128880" cy="214920"/>
                      <wp:effectExtent l="38100" t="38100" r="43180" b="52070"/>
                      <wp:wrapNone/>
                      <wp:docPr id="398" name="Ink 3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880" cy="21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62E3B9" id="Ink 398" o:spid="_x0000_s1026" type="#_x0000_t75" style="position:absolute;margin-left:112.65pt;margin-top:4.5pt;width:12.1pt;height:19.2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">
                      <v:imagedata r:id="rId18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>
                      <wp:simplePos x="0" y="0"/>
                      <wp:positionH relativeFrom="column">
                        <wp:posOffset>1309856</wp:posOffset>
                      </wp:positionH>
                      <wp:positionV relativeFrom="paragraph">
                        <wp:posOffset>146372</wp:posOffset>
                      </wp:positionV>
                      <wp:extent cx="33120" cy="141120"/>
                      <wp:effectExtent l="57150" t="38100" r="62230" b="49530"/>
                      <wp:wrapNone/>
                      <wp:docPr id="397" name="Ink 3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120" cy="14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588B20" id="Ink 397" o:spid="_x0000_s1026" type="#_x0000_t75" style="position:absolute;margin-left:101.9pt;margin-top:10.55pt;width:4.85pt;height:12.3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">
                      <v:imagedata r:id="rId19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60320" behindDoc="0" locked="0" layoutInCell="1" allowOverlap="1">
                      <wp:simplePos x="0" y="0"/>
                      <wp:positionH relativeFrom="column">
                        <wp:posOffset>1279256</wp:posOffset>
                      </wp:positionH>
                      <wp:positionV relativeFrom="paragraph">
                        <wp:posOffset>203972</wp:posOffset>
                      </wp:positionV>
                      <wp:extent cx="135000" cy="11880"/>
                      <wp:effectExtent l="38100" t="38100" r="55880" b="64770"/>
                      <wp:wrapNone/>
                      <wp:docPr id="396" name="Ink 3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00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463E8F" id="Ink 396" o:spid="_x0000_s1026" type="#_x0000_t75" style="position:absolute;margin-left:99.5pt;margin-top:14.95pt;width:12.15pt;height:3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">
                      <v:imagedata r:id="rId19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>
                      <wp:simplePos x="0" y="0"/>
                      <wp:positionH relativeFrom="column">
                        <wp:posOffset>883616</wp:posOffset>
                      </wp:positionH>
                      <wp:positionV relativeFrom="paragraph">
                        <wp:posOffset>219092</wp:posOffset>
                      </wp:positionV>
                      <wp:extent cx="79200" cy="18000"/>
                      <wp:effectExtent l="57150" t="38100" r="54610" b="58420"/>
                      <wp:wrapNone/>
                      <wp:docPr id="395" name="Ink 3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85D2F7" id="Ink 395" o:spid="_x0000_s1026" type="#_x0000_t75" style="position:absolute;margin-left:68.4pt;margin-top:16.05pt;width:7.85pt;height:3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">
                      <v:imagedata r:id="rId19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58272" behindDoc="0" locked="0" layoutInCell="1" allowOverlap="1">
                      <wp:simplePos x="0" y="0"/>
                      <wp:positionH relativeFrom="column">
                        <wp:posOffset>892616</wp:posOffset>
                      </wp:positionH>
                      <wp:positionV relativeFrom="paragraph">
                        <wp:posOffset>152492</wp:posOffset>
                      </wp:positionV>
                      <wp:extent cx="60840" cy="9360"/>
                      <wp:effectExtent l="38100" t="38100" r="73025" b="67310"/>
                      <wp:wrapNone/>
                      <wp:docPr id="394" name="Ink 3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4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A64406" id="Ink 394" o:spid="_x0000_s1026" type="#_x0000_t75" style="position:absolute;margin-left:69pt;margin-top:10.55pt;width:7.45pt;height:3.6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">
                      <v:imagedata r:id="rId19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>
                      <wp:simplePos x="0" y="0"/>
                      <wp:positionH relativeFrom="column">
                        <wp:posOffset>633416</wp:posOffset>
                      </wp:positionH>
                      <wp:positionV relativeFrom="paragraph">
                        <wp:posOffset>147812</wp:posOffset>
                      </wp:positionV>
                      <wp:extent cx="129600" cy="82440"/>
                      <wp:effectExtent l="57150" t="38100" r="22860" b="70485"/>
                      <wp:wrapNone/>
                      <wp:docPr id="393" name="Ink 3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60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C470A3" id="Ink 393" o:spid="_x0000_s1026" type="#_x0000_t75" style="position:absolute;margin-left:48.55pt;margin-top:10.35pt;width:11.75pt;height:9.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">
                      <v:imagedata r:id="rId19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56224" behindDoc="0" locked="0" layoutInCell="1" allowOverlap="1">
                      <wp:simplePos x="0" y="0"/>
                      <wp:positionH relativeFrom="column">
                        <wp:posOffset>576896</wp:posOffset>
                      </wp:positionH>
                      <wp:positionV relativeFrom="paragraph">
                        <wp:posOffset>133412</wp:posOffset>
                      </wp:positionV>
                      <wp:extent cx="69840" cy="132120"/>
                      <wp:effectExtent l="38100" t="38100" r="45085" b="58420"/>
                      <wp:wrapNone/>
                      <wp:docPr id="392" name="Ink 3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840" cy="13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2A50F" id="Ink 392" o:spid="_x0000_s1026" type="#_x0000_t75" style="position:absolute;margin-left:44.3pt;margin-top:9.3pt;width:7.85pt;height:12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">
                      <v:imagedata r:id="rId201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45312" behindDoc="0" locked="0" layoutInCell="1" allowOverlap="1">
                      <wp:simplePos x="0" y="0"/>
                      <wp:positionH relativeFrom="column">
                        <wp:posOffset>3602587</wp:posOffset>
                      </wp:positionH>
                      <wp:positionV relativeFrom="paragraph">
                        <wp:posOffset>-151923</wp:posOffset>
                      </wp:positionV>
                      <wp:extent cx="368280" cy="359640"/>
                      <wp:effectExtent l="38100" t="38100" r="51435" b="40640"/>
                      <wp:wrapNone/>
                      <wp:docPr id="487" name="Ink 4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8280" cy="35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51A0EC" id="Ink 487" o:spid="_x0000_s1026" type="#_x0000_t75" style="position:absolute;margin-left:282.45pt;margin-top:-12.15pt;width:30.45pt;height:29.7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">
                      <v:imagedata r:id="rId203" o:title=""/>
                    </v:shape>
                  </w:pict>
                </mc:Fallback>
              </mc:AlternateContent>
            </w:r>
            <w:r w:rsidR="00886988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>
                      <wp:simplePos x="0" y="0"/>
                      <wp:positionH relativeFrom="column">
                        <wp:posOffset>5364536</wp:posOffset>
                      </wp:positionH>
                      <wp:positionV relativeFrom="paragraph">
                        <wp:posOffset>142142</wp:posOffset>
                      </wp:positionV>
                      <wp:extent cx="146880" cy="182160"/>
                      <wp:effectExtent l="38100" t="57150" r="24765" b="66040"/>
                      <wp:wrapNone/>
                      <wp:docPr id="433" name="Ink 4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8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A8F690" id="Ink 433" o:spid="_x0000_s1026" type="#_x0000_t75" style="position:absolute;margin-left:421.1pt;margin-top:9.95pt;width:13.05pt;height:17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">
                      <v:imagedata r:id="rId205" o:title=""/>
                    </v:shape>
                  </w:pict>
                </mc:Fallback>
              </mc:AlternateContent>
            </w:r>
            <w:r w:rsidR="00886988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>
                      <wp:simplePos x="0" y="0"/>
                      <wp:positionH relativeFrom="column">
                        <wp:posOffset>5215856</wp:posOffset>
                      </wp:positionH>
                      <wp:positionV relativeFrom="paragraph">
                        <wp:posOffset>134222</wp:posOffset>
                      </wp:positionV>
                      <wp:extent cx="85320" cy="161640"/>
                      <wp:effectExtent l="38100" t="57150" r="48260" b="48260"/>
                      <wp:wrapNone/>
                      <wp:docPr id="432" name="Ink 4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320" cy="16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CC49DA" id="Ink 432" o:spid="_x0000_s1026" type="#_x0000_t75" style="position:absolute;margin-left:409.45pt;margin-top:9.4pt;width:9.4pt;height:14.7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">
                      <v:imagedata r:id="rId207" o:title=""/>
                    </v:shape>
                  </w:pict>
                </mc:Fallback>
              </mc:AlternateContent>
            </w:r>
            <w:r w:rsidR="00886988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>
                      <wp:simplePos x="0" y="0"/>
                      <wp:positionH relativeFrom="column">
                        <wp:posOffset>5081576</wp:posOffset>
                      </wp:positionH>
                      <wp:positionV relativeFrom="paragraph">
                        <wp:posOffset>19022</wp:posOffset>
                      </wp:positionV>
                      <wp:extent cx="541440" cy="56160"/>
                      <wp:effectExtent l="57150" t="38100" r="30480" b="58420"/>
                      <wp:wrapNone/>
                      <wp:docPr id="431" name="Ink 4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1440" cy="5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8F27A4" id="Ink 431" o:spid="_x0000_s1026" type="#_x0000_t75" style="position:absolute;margin-left:399pt;margin-top:.2pt;width:43.95pt;height:6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">
                      <v:imagedata r:id="rId209" o:title=""/>
                    </v:shape>
                  </w:pict>
                </mc:Fallback>
              </mc:AlternateContent>
            </w:r>
            <w:r w:rsidR="00886988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78752" behindDoc="0" locked="0" layoutInCell="1" allowOverlap="1">
                      <wp:simplePos x="0" y="0"/>
                      <wp:positionH relativeFrom="column">
                        <wp:posOffset>2282936</wp:posOffset>
                      </wp:positionH>
                      <wp:positionV relativeFrom="paragraph">
                        <wp:posOffset>150782</wp:posOffset>
                      </wp:positionV>
                      <wp:extent cx="191880" cy="137520"/>
                      <wp:effectExtent l="57150" t="38100" r="55880" b="53340"/>
                      <wp:wrapNone/>
                      <wp:docPr id="414" name="Ink 4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1880" cy="13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93710F" id="Ink 414" o:spid="_x0000_s1026" type="#_x0000_t75" style="position:absolute;margin-left:178.4pt;margin-top:10.55pt;width:16.65pt;height:13.1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">
                      <v:imagedata r:id="rId211" o:title=""/>
                    </v:shape>
                  </w:pict>
                </mc:Fallback>
              </mc:AlternateContent>
            </w:r>
            <w:r w:rsidR="00886988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77728" behindDoc="0" locked="0" layoutInCell="1" allowOverlap="1">
                      <wp:simplePos x="0" y="0"/>
                      <wp:positionH relativeFrom="column">
                        <wp:posOffset>1311656</wp:posOffset>
                      </wp:positionH>
                      <wp:positionV relativeFrom="paragraph">
                        <wp:posOffset>35222</wp:posOffset>
                      </wp:positionV>
                      <wp:extent cx="2187360" cy="58320"/>
                      <wp:effectExtent l="57150" t="38100" r="41910" b="56515"/>
                      <wp:wrapNone/>
                      <wp:docPr id="413" name="Ink 4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8736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4184A4" id="Ink 413" o:spid="_x0000_s1026" type="#_x0000_t75" style="position:absolute;margin-left:102.35pt;margin-top:1.6pt;width:173.6pt;height:7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">
                      <v:imagedata r:id="rId213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886988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88992" behindDoc="0" locked="0" layoutInCell="1" allowOverlap="1">
                      <wp:simplePos x="0" y="0"/>
                      <wp:positionH relativeFrom="column">
                        <wp:posOffset>2406416</wp:posOffset>
                      </wp:positionH>
                      <wp:positionV relativeFrom="paragraph">
                        <wp:posOffset>163387</wp:posOffset>
                      </wp:positionV>
                      <wp:extent cx="35640" cy="176760"/>
                      <wp:effectExtent l="38100" t="38100" r="59690" b="52070"/>
                      <wp:wrapNone/>
                      <wp:docPr id="424" name="Ink 4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" cy="17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9DE217" id="Ink 424" o:spid="_x0000_s1026" type="#_x0000_t75" style="position:absolute;margin-left:188.15pt;margin-top:12.05pt;width:4.8pt;height: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">
                      <v:imagedata r:id="rId21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87968" behindDoc="0" locked="0" layoutInCell="1" allowOverlap="1">
                      <wp:simplePos x="0" y="0"/>
                      <wp:positionH relativeFrom="column">
                        <wp:posOffset>2311016</wp:posOffset>
                      </wp:positionH>
                      <wp:positionV relativeFrom="paragraph">
                        <wp:posOffset>153667</wp:posOffset>
                      </wp:positionV>
                      <wp:extent cx="155520" cy="83160"/>
                      <wp:effectExtent l="57150" t="38100" r="16510" b="69850"/>
                      <wp:wrapNone/>
                      <wp:docPr id="423" name="Ink 4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52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E89CD1" id="Ink 423" o:spid="_x0000_s1026" type="#_x0000_t75" style="position:absolute;margin-left:180.6pt;margin-top:10.75pt;width:14.25pt;height:9.3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">
                      <v:imagedata r:id="rId21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86944" behindDoc="0" locked="0" layoutInCell="1" allowOverlap="1">
                      <wp:simplePos x="0" y="0"/>
                      <wp:positionH relativeFrom="column">
                        <wp:posOffset>2118776</wp:posOffset>
                      </wp:positionH>
                      <wp:positionV relativeFrom="paragraph">
                        <wp:posOffset>204427</wp:posOffset>
                      </wp:positionV>
                      <wp:extent cx="154800" cy="13680"/>
                      <wp:effectExtent l="57150" t="38100" r="55245" b="62865"/>
                      <wp:wrapNone/>
                      <wp:docPr id="422" name="Ink 4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9729CC" id="Ink 422" o:spid="_x0000_s1026" type="#_x0000_t75" style="position:absolute;margin-left:165.55pt;margin-top:15.15pt;width:13.75pt;height:3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">
                      <v:imagedata r:id="rId21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85920" behindDoc="0" locked="0" layoutInCell="1" allowOverlap="1">
                      <wp:simplePos x="0" y="0"/>
                      <wp:positionH relativeFrom="column">
                        <wp:posOffset>1984496</wp:posOffset>
                      </wp:positionH>
                      <wp:positionV relativeFrom="paragraph">
                        <wp:posOffset>70867</wp:posOffset>
                      </wp:positionV>
                      <wp:extent cx="583560" cy="227520"/>
                      <wp:effectExtent l="57150" t="57150" r="0" b="58420"/>
                      <wp:wrapNone/>
                      <wp:docPr id="421" name="Ink 4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3560" cy="22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49E008" id="Ink 421" o:spid="_x0000_s1026" type="#_x0000_t75" style="position:absolute;margin-left:154.9pt;margin-top:4.25pt;width:47.55pt;height:20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">
                      <v:imagedata r:id="rId22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83872" behindDoc="0" locked="0" layoutInCell="1" allowOverlap="1">
                      <wp:simplePos x="0" y="0"/>
                      <wp:positionH relativeFrom="column">
                        <wp:posOffset>1769576</wp:posOffset>
                      </wp:positionH>
                      <wp:positionV relativeFrom="paragraph">
                        <wp:posOffset>80947</wp:posOffset>
                      </wp:positionV>
                      <wp:extent cx="37800" cy="145800"/>
                      <wp:effectExtent l="38100" t="38100" r="57785" b="45085"/>
                      <wp:wrapNone/>
                      <wp:docPr id="419" name="Ink 4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00" cy="14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DB5E63" id="Ink 419" o:spid="_x0000_s1026" type="#_x0000_t75" style="position:absolute;margin-left:138.75pt;margin-top:5.05pt;width:4.85pt;height:13.0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">
                      <v:imagedata r:id="rId22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82848" behindDoc="0" locked="0" layoutInCell="1" allowOverlap="1">
                      <wp:simplePos x="0" y="0"/>
                      <wp:positionH relativeFrom="column">
                        <wp:posOffset>1684976</wp:posOffset>
                      </wp:positionH>
                      <wp:positionV relativeFrom="paragraph">
                        <wp:posOffset>140347</wp:posOffset>
                      </wp:positionV>
                      <wp:extent cx="157680" cy="26280"/>
                      <wp:effectExtent l="57150" t="38100" r="52070" b="69215"/>
                      <wp:wrapNone/>
                      <wp:docPr id="418" name="Ink 4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680" cy="2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9F4510" id="Ink 418" o:spid="_x0000_s1026" type="#_x0000_t75" style="position:absolute;margin-left:131.65pt;margin-top:9.85pt;width:14.35pt;height:4.4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">
                      <v:imagedata r:id="rId22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81824" behindDoc="0" locked="0" layoutInCell="1" allowOverlap="1">
                      <wp:simplePos x="0" y="0"/>
                      <wp:positionH relativeFrom="column">
                        <wp:posOffset>1333976</wp:posOffset>
                      </wp:positionH>
                      <wp:positionV relativeFrom="paragraph">
                        <wp:posOffset>66547</wp:posOffset>
                      </wp:positionV>
                      <wp:extent cx="180720" cy="243000"/>
                      <wp:effectExtent l="38100" t="38100" r="10160" b="62230"/>
                      <wp:wrapNone/>
                      <wp:docPr id="417" name="Ink 4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20" cy="24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2453DD" id="Ink 417" o:spid="_x0000_s1026" type="#_x0000_t75" style="position:absolute;margin-left:103.9pt;margin-top:4.15pt;width:15.6pt;height:21.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">
                      <v:imagedata r:id="rId22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>
                      <wp:simplePos x="0" y="0"/>
                      <wp:positionH relativeFrom="column">
                        <wp:posOffset>892256</wp:posOffset>
                      </wp:positionH>
                      <wp:positionV relativeFrom="paragraph">
                        <wp:posOffset>241507</wp:posOffset>
                      </wp:positionV>
                      <wp:extent cx="129960" cy="26640"/>
                      <wp:effectExtent l="57150" t="38100" r="41910" b="69215"/>
                      <wp:wrapNone/>
                      <wp:docPr id="416" name="Ink 4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960" cy="2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3C90F1" id="Ink 416" o:spid="_x0000_s1026" type="#_x0000_t75" style="position:absolute;margin-left:69.1pt;margin-top:17.85pt;width:11.65pt;height:4.5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">
                      <v:imagedata r:id="rId22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>
                      <wp:simplePos x="0" y="0"/>
                      <wp:positionH relativeFrom="column">
                        <wp:posOffset>904856</wp:posOffset>
                      </wp:positionH>
                      <wp:positionV relativeFrom="paragraph">
                        <wp:posOffset>177787</wp:posOffset>
                      </wp:positionV>
                      <wp:extent cx="107640" cy="9720"/>
                      <wp:effectExtent l="38100" t="38100" r="45085" b="66675"/>
                      <wp:wrapNone/>
                      <wp:docPr id="415" name="Ink 4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64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7122F5" id="Ink 415" o:spid="_x0000_s1026" type="#_x0000_t75" style="position:absolute;margin-left:70.1pt;margin-top:12.85pt;width:9.9pt;height:3.0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">
                      <v:imagedata r:id="rId231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886988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00256" behindDoc="0" locked="0" layoutInCell="1" allowOverlap="1">
                      <wp:simplePos x="0" y="0"/>
                      <wp:positionH relativeFrom="column">
                        <wp:posOffset>1884776</wp:posOffset>
                      </wp:positionH>
                      <wp:positionV relativeFrom="paragraph">
                        <wp:posOffset>201637</wp:posOffset>
                      </wp:positionV>
                      <wp:extent cx="208800" cy="145800"/>
                      <wp:effectExtent l="57150" t="57150" r="39370" b="64135"/>
                      <wp:wrapNone/>
                      <wp:docPr id="435" name="Ink 4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0" cy="14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A69A5A" id="Ink 435" o:spid="_x0000_s1026" type="#_x0000_t75" style="position:absolute;margin-left:147.25pt;margin-top:14.55pt;width:17.85pt;height:14.3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">
                      <v:imagedata r:id="rId23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>
                      <wp:simplePos x="0" y="0"/>
                      <wp:positionH relativeFrom="column">
                        <wp:posOffset>1333976</wp:posOffset>
                      </wp:positionH>
                      <wp:positionV relativeFrom="paragraph">
                        <wp:posOffset>118837</wp:posOffset>
                      </wp:positionV>
                      <wp:extent cx="1337400" cy="32400"/>
                      <wp:effectExtent l="57150" t="57150" r="0" b="62865"/>
                      <wp:wrapNone/>
                      <wp:docPr id="434" name="Ink 4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7400" cy="3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F2D246" id="Ink 434" o:spid="_x0000_s1026" type="#_x0000_t75" style="position:absolute;margin-left:103.9pt;margin-top:8.05pt;width:106.65pt;height:5.2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">
                      <v:imagedata r:id="rId23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84896" behindDoc="0" locked="0" layoutInCell="1" allowOverlap="1">
                      <wp:simplePos x="0" y="0"/>
                      <wp:positionH relativeFrom="column">
                        <wp:posOffset>1685696</wp:posOffset>
                      </wp:positionH>
                      <wp:positionV relativeFrom="paragraph">
                        <wp:posOffset>2197</wp:posOffset>
                      </wp:positionV>
                      <wp:extent cx="164160" cy="20160"/>
                      <wp:effectExtent l="57150" t="38100" r="45720" b="56515"/>
                      <wp:wrapNone/>
                      <wp:docPr id="420" name="Ink 4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16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AE58D0" id="Ink 420" o:spid="_x0000_s1026" type="#_x0000_t75" style="position:absolute;margin-left:132.1pt;margin-top:-.3pt;width:13.85pt;height:3.1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">
                      <v:imagedata r:id="rId237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886988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09472" behindDoc="0" locked="0" layoutInCell="1" allowOverlap="1">
                      <wp:simplePos x="0" y="0"/>
                      <wp:positionH relativeFrom="column">
                        <wp:posOffset>2282936</wp:posOffset>
                      </wp:positionH>
                      <wp:positionV relativeFrom="paragraph">
                        <wp:posOffset>243042</wp:posOffset>
                      </wp:positionV>
                      <wp:extent cx="12960" cy="18360"/>
                      <wp:effectExtent l="57150" t="57150" r="44450" b="39370"/>
                      <wp:wrapNone/>
                      <wp:docPr id="444" name="Ink 4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6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6621AF" id="Ink 444" o:spid="_x0000_s1026" type="#_x0000_t75" style="position:absolute;margin-left:178.65pt;margin-top:18pt;width:2.75pt;height:2.8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">
                      <v:imagedata r:id="rId239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886988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10496" behindDoc="0" locked="0" layoutInCell="1" allowOverlap="1">
                      <wp:simplePos x="0" y="0"/>
                      <wp:positionH relativeFrom="column">
                        <wp:posOffset>1450616</wp:posOffset>
                      </wp:positionH>
                      <wp:positionV relativeFrom="paragraph">
                        <wp:posOffset>237372</wp:posOffset>
                      </wp:positionV>
                      <wp:extent cx="915840" cy="37800"/>
                      <wp:effectExtent l="57150" t="57150" r="17780" b="76835"/>
                      <wp:wrapNone/>
                      <wp:docPr id="445" name="Ink 4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5840" cy="3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BC3E92" id="Ink 445" o:spid="_x0000_s1026" type="#_x0000_t75" style="position:absolute;margin-left:113.1pt;margin-top:17.25pt;width:74.15pt;height:5.8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">
                      <v:imagedata r:id="rId24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08448" behindDoc="0" locked="0" layoutInCell="1" allowOverlap="1">
                      <wp:simplePos x="0" y="0"/>
                      <wp:positionH relativeFrom="column">
                        <wp:posOffset>2236856</wp:posOffset>
                      </wp:positionH>
                      <wp:positionV relativeFrom="paragraph">
                        <wp:posOffset>85812</wp:posOffset>
                      </wp:positionV>
                      <wp:extent cx="88920" cy="64800"/>
                      <wp:effectExtent l="57150" t="57150" r="25400" b="68580"/>
                      <wp:wrapNone/>
                      <wp:docPr id="443" name="Ink 4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6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50AEE8" id="Ink 443" o:spid="_x0000_s1026" type="#_x0000_t75" style="position:absolute;margin-left:174.7pt;margin-top:5.55pt;width:8.65pt;height:7.7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">
                      <v:imagedata r:id="rId24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07424" behindDoc="0" locked="0" layoutInCell="1" allowOverlap="1">
                      <wp:simplePos x="0" y="0"/>
                      <wp:positionH relativeFrom="column">
                        <wp:posOffset>2024456</wp:posOffset>
                      </wp:positionH>
                      <wp:positionV relativeFrom="paragraph">
                        <wp:posOffset>-7068</wp:posOffset>
                      </wp:positionV>
                      <wp:extent cx="139320" cy="200160"/>
                      <wp:effectExtent l="38100" t="38100" r="51435" b="66675"/>
                      <wp:wrapNone/>
                      <wp:docPr id="442" name="Ink 4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320" cy="20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2C3269" id="Ink 442" o:spid="_x0000_s1026" type="#_x0000_t75" style="position:absolute;margin-left:158pt;margin-top:-1.85pt;width:12.55pt;height:18.4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">
                      <v:imagedata r:id="rId24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06400" behindDoc="0" locked="0" layoutInCell="1" allowOverlap="1">
                      <wp:simplePos x="0" y="0"/>
                      <wp:positionH relativeFrom="column">
                        <wp:posOffset>1771016</wp:posOffset>
                      </wp:positionH>
                      <wp:positionV relativeFrom="paragraph">
                        <wp:posOffset>179052</wp:posOffset>
                      </wp:positionV>
                      <wp:extent cx="131040" cy="30240"/>
                      <wp:effectExtent l="57150" t="38100" r="40640" b="46355"/>
                      <wp:wrapNone/>
                      <wp:docPr id="441" name="Ink 4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3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518362" id="Ink 441" o:spid="_x0000_s1026" type="#_x0000_t75" style="position:absolute;margin-left:138.3pt;margin-top:13.75pt;width:11.65pt;height:4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">
                      <v:imagedata r:id="rId24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05376" behindDoc="0" locked="0" layoutInCell="1" allowOverlap="1">
                      <wp:simplePos x="0" y="0"/>
                      <wp:positionH relativeFrom="column">
                        <wp:posOffset>1811696</wp:posOffset>
                      </wp:positionH>
                      <wp:positionV relativeFrom="paragraph">
                        <wp:posOffset>-13548</wp:posOffset>
                      </wp:positionV>
                      <wp:extent cx="50040" cy="160560"/>
                      <wp:effectExtent l="38100" t="57150" r="45720" b="49530"/>
                      <wp:wrapNone/>
                      <wp:docPr id="440" name="Ink 4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40" cy="16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44F47E" id="Ink 440" o:spid="_x0000_s1026" type="#_x0000_t75" style="position:absolute;margin-left:142.45pt;margin-top:-2.15pt;width:5.25pt;height:13.9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">
                      <v:imagedata r:id="rId24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>
                      <wp:simplePos x="0" y="0"/>
                      <wp:positionH relativeFrom="column">
                        <wp:posOffset>1778576</wp:posOffset>
                      </wp:positionH>
                      <wp:positionV relativeFrom="paragraph">
                        <wp:posOffset>21372</wp:posOffset>
                      </wp:positionV>
                      <wp:extent cx="160200" cy="52560"/>
                      <wp:effectExtent l="57150" t="38100" r="49530" b="62230"/>
                      <wp:wrapNone/>
                      <wp:docPr id="439" name="Ink 4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20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98E2D8" id="Ink 439" o:spid="_x0000_s1026" type="#_x0000_t75" style="position:absolute;margin-left:138.8pt;margin-top:.4pt;width:14.1pt;height:6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">
                      <v:imagedata r:id="rId25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>
                      <wp:simplePos x="0" y="0"/>
                      <wp:positionH relativeFrom="column">
                        <wp:posOffset>1464656</wp:posOffset>
                      </wp:positionH>
                      <wp:positionV relativeFrom="paragraph">
                        <wp:posOffset>-3468</wp:posOffset>
                      </wp:positionV>
                      <wp:extent cx="116640" cy="210600"/>
                      <wp:effectExtent l="38100" t="38100" r="17145" b="56515"/>
                      <wp:wrapNone/>
                      <wp:docPr id="438" name="Ink 4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640" cy="21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85F767" id="Ink 438" o:spid="_x0000_s1026" type="#_x0000_t75" style="position:absolute;margin-left:114.05pt;margin-top:-1.5pt;width:10.8pt;height:19.1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">
                      <v:imagedata r:id="rId25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>
                      <wp:simplePos x="0" y="0"/>
                      <wp:positionH relativeFrom="column">
                        <wp:posOffset>949136</wp:posOffset>
                      </wp:positionH>
                      <wp:positionV relativeFrom="paragraph">
                        <wp:posOffset>171492</wp:posOffset>
                      </wp:positionV>
                      <wp:extent cx="152280" cy="25560"/>
                      <wp:effectExtent l="38100" t="38100" r="38735" b="50800"/>
                      <wp:wrapNone/>
                      <wp:docPr id="437" name="Ink 4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2280" cy="2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391A11" id="Ink 437" o:spid="_x0000_s1026" type="#_x0000_t75" style="position:absolute;margin-left:73.95pt;margin-top:13.05pt;width:13.05pt;height:3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">
                      <v:imagedata r:id="rId25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>
                      <wp:simplePos x="0" y="0"/>
                      <wp:positionH relativeFrom="column">
                        <wp:posOffset>931136</wp:posOffset>
                      </wp:positionH>
                      <wp:positionV relativeFrom="paragraph">
                        <wp:posOffset>96612</wp:posOffset>
                      </wp:positionV>
                      <wp:extent cx="119160" cy="34200"/>
                      <wp:effectExtent l="57150" t="57150" r="52705" b="61595"/>
                      <wp:wrapNone/>
                      <wp:docPr id="436" name="Ink 4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160" cy="3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792DE8" id="Ink 436" o:spid="_x0000_s1026" type="#_x0000_t75" style="position:absolute;margin-left:72.1pt;margin-top:6.3pt;width:11.55pt;height:5.3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">
                      <v:imagedata r:id="rId257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46336" behindDoc="0" locked="0" layoutInCell="1" allowOverlap="1">
                      <wp:simplePos x="0" y="0"/>
                      <wp:positionH relativeFrom="column">
                        <wp:posOffset>3295147</wp:posOffset>
                      </wp:positionH>
                      <wp:positionV relativeFrom="paragraph">
                        <wp:posOffset>12072</wp:posOffset>
                      </wp:positionV>
                      <wp:extent cx="556200" cy="501480"/>
                      <wp:effectExtent l="38100" t="38100" r="53975" b="51435"/>
                      <wp:wrapNone/>
                      <wp:docPr id="488" name="Ink 4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6200" cy="50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BF8906" id="Ink 488" o:spid="_x0000_s1026" type="#_x0000_t75" style="position:absolute;margin-left:258.55pt;margin-top:.75pt;width:44.9pt;height:41.1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">
                      <v:imagedata r:id="rId259" o:title=""/>
                    </v:shape>
                  </w:pict>
                </mc:Fallback>
              </mc:AlternateContent>
            </w:r>
            <w:r w:rsidR="00886988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11520" behindDoc="0" locked="0" layoutInCell="1" allowOverlap="1">
                      <wp:simplePos x="0" y="0"/>
                      <wp:positionH relativeFrom="column">
                        <wp:posOffset>1842656</wp:posOffset>
                      </wp:positionH>
                      <wp:positionV relativeFrom="paragraph">
                        <wp:posOffset>16337</wp:posOffset>
                      </wp:positionV>
                      <wp:extent cx="209520" cy="126000"/>
                      <wp:effectExtent l="57150" t="38100" r="635" b="64770"/>
                      <wp:wrapNone/>
                      <wp:docPr id="446" name="Ink 4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9520" cy="12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BE4B25" id="Ink 446" o:spid="_x0000_s1026" type="#_x0000_t75" style="position:absolute;margin-left:144.1pt;margin-top:0;width:17.75pt;height:12.7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">
                      <v:imagedata r:id="rId261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886988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20736" behindDoc="0" locked="0" layoutInCell="1" allowOverlap="1">
                      <wp:simplePos x="0" y="0"/>
                      <wp:positionH relativeFrom="column">
                        <wp:posOffset>2175296</wp:posOffset>
                      </wp:positionH>
                      <wp:positionV relativeFrom="paragraph">
                        <wp:posOffset>51347</wp:posOffset>
                      </wp:positionV>
                      <wp:extent cx="20160" cy="360"/>
                      <wp:effectExtent l="57150" t="57150" r="56515" b="57150"/>
                      <wp:wrapNone/>
                      <wp:docPr id="455" name="Ink 4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4CA7DC" id="Ink 455" o:spid="_x0000_s1026" type="#_x0000_t75" style="position:absolute;margin-left:169.9pt;margin-top:2.85pt;width:3.25pt;height:2.5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">
                      <v:imagedata r:id="rId26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19712" behindDoc="0" locked="0" layoutInCell="1" allowOverlap="1">
                      <wp:simplePos x="0" y="0"/>
                      <wp:positionH relativeFrom="column">
                        <wp:posOffset>2093216</wp:posOffset>
                      </wp:positionH>
                      <wp:positionV relativeFrom="paragraph">
                        <wp:posOffset>125507</wp:posOffset>
                      </wp:positionV>
                      <wp:extent cx="95040" cy="148320"/>
                      <wp:effectExtent l="38100" t="57150" r="635" b="61595"/>
                      <wp:wrapNone/>
                      <wp:docPr id="454" name="Ink 4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040" cy="14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31DE2F" id="Ink 454" o:spid="_x0000_s1026" type="#_x0000_t75" style="position:absolute;margin-left:163.35pt;margin-top:8.6pt;width:9.2pt;height:14.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">
                      <v:imagedata r:id="rId26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17664" behindDoc="0" locked="0" layoutInCell="1" allowOverlap="1">
                      <wp:simplePos x="0" y="0"/>
                      <wp:positionH relativeFrom="column">
                        <wp:posOffset>1876856</wp:posOffset>
                      </wp:positionH>
                      <wp:positionV relativeFrom="paragraph">
                        <wp:posOffset>54587</wp:posOffset>
                      </wp:positionV>
                      <wp:extent cx="35280" cy="190440"/>
                      <wp:effectExtent l="57150" t="57150" r="60325" b="57785"/>
                      <wp:wrapNone/>
                      <wp:docPr id="452" name="Ink 4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19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FEBD02" id="Ink 452" o:spid="_x0000_s1026" type="#_x0000_t75" style="position:absolute;margin-left:146.45pt;margin-top:2.9pt;width:5.6pt;height:16.6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">
                      <v:imagedata r:id="rId26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16640" behindDoc="0" locked="0" layoutInCell="1" allowOverlap="1">
                      <wp:simplePos x="0" y="0"/>
                      <wp:positionH relativeFrom="column">
                        <wp:posOffset>1812776</wp:posOffset>
                      </wp:positionH>
                      <wp:positionV relativeFrom="paragraph">
                        <wp:posOffset>141347</wp:posOffset>
                      </wp:positionV>
                      <wp:extent cx="138240" cy="28440"/>
                      <wp:effectExtent l="38100" t="57150" r="71755" b="67310"/>
                      <wp:wrapNone/>
                      <wp:docPr id="451" name="Ink 4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240" cy="2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7441FE" id="Ink 451" o:spid="_x0000_s1026" type="#_x0000_t75" style="position:absolute;margin-left:141.45pt;margin-top:9.7pt;width:13.45pt;height:5.0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">
                      <v:imagedata r:id="rId26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15616" behindDoc="0" locked="0" layoutInCell="1" allowOverlap="1">
                      <wp:simplePos x="0" y="0"/>
                      <wp:positionH relativeFrom="column">
                        <wp:posOffset>1596056</wp:posOffset>
                      </wp:positionH>
                      <wp:positionV relativeFrom="paragraph">
                        <wp:posOffset>129107</wp:posOffset>
                      </wp:positionV>
                      <wp:extent cx="78120" cy="183960"/>
                      <wp:effectExtent l="57150" t="38100" r="55245" b="45085"/>
                      <wp:wrapNone/>
                      <wp:docPr id="450" name="Ink 4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18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791C11" id="Ink 450" o:spid="_x0000_s1026" type="#_x0000_t75" style="position:absolute;margin-left:124.35pt;margin-top:9.3pt;width:8.3pt;height:15.9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">
                      <v:imagedata r:id="rId27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14592" behindDoc="0" locked="0" layoutInCell="1" allowOverlap="1">
                      <wp:simplePos x="0" y="0"/>
                      <wp:positionH relativeFrom="column">
                        <wp:posOffset>1509656</wp:posOffset>
                      </wp:positionH>
                      <wp:positionV relativeFrom="paragraph">
                        <wp:posOffset>108227</wp:posOffset>
                      </wp:positionV>
                      <wp:extent cx="159840" cy="122760"/>
                      <wp:effectExtent l="57150" t="38100" r="0" b="67945"/>
                      <wp:wrapNone/>
                      <wp:docPr id="449" name="Ink 4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840" cy="12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D98A88" id="Ink 449" o:spid="_x0000_s1026" type="#_x0000_t75" style="position:absolute;margin-left:117.5pt;margin-top:7.35pt;width:14.2pt;height:12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">
                      <v:imagedata r:id="rId27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13568" behindDoc="0" locked="0" layoutInCell="1" allowOverlap="1">
                      <wp:simplePos x="0" y="0"/>
                      <wp:positionH relativeFrom="column">
                        <wp:posOffset>1000976</wp:posOffset>
                      </wp:positionH>
                      <wp:positionV relativeFrom="paragraph">
                        <wp:posOffset>256547</wp:posOffset>
                      </wp:positionV>
                      <wp:extent cx="138600" cy="11880"/>
                      <wp:effectExtent l="38100" t="38100" r="52070" b="64770"/>
                      <wp:wrapNone/>
                      <wp:docPr id="448" name="Ink 4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1CBCD8" id="Ink 448" o:spid="_x0000_s1026" type="#_x0000_t75" style="position:absolute;margin-left:77.65pt;margin-top:18.95pt;width:12.25pt;height:3.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">
                      <v:imagedata r:id="rId27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12544" behindDoc="0" locked="0" layoutInCell="1" allowOverlap="1">
                      <wp:simplePos x="0" y="0"/>
                      <wp:positionH relativeFrom="column">
                        <wp:posOffset>987656</wp:posOffset>
                      </wp:positionH>
                      <wp:positionV relativeFrom="paragraph">
                        <wp:posOffset>196427</wp:posOffset>
                      </wp:positionV>
                      <wp:extent cx="137520" cy="16200"/>
                      <wp:effectExtent l="38100" t="38100" r="53340" b="60325"/>
                      <wp:wrapNone/>
                      <wp:docPr id="447" name="Ink 4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520" cy="1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8F5B6E" id="Ink 447" o:spid="_x0000_s1026" type="#_x0000_t75" style="position:absolute;margin-left:76.45pt;margin-top:14.1pt;width:12.65pt;height:3.6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">
                      <v:imagedata r:id="rId277" o:title=""/>
                    </v:shape>
                  </w:pict>
                </mc:Fallback>
              </mc:AlternateContent>
            </w: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886988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18688" behindDoc="0" locked="0" layoutInCell="1" allowOverlap="1">
                      <wp:simplePos x="0" y="0"/>
                      <wp:positionH relativeFrom="column">
                        <wp:posOffset>1818176</wp:posOffset>
                      </wp:positionH>
                      <wp:positionV relativeFrom="paragraph">
                        <wp:posOffset>15712</wp:posOffset>
                      </wp:positionV>
                      <wp:extent cx="159480" cy="38520"/>
                      <wp:effectExtent l="57150" t="38100" r="50165" b="57150"/>
                      <wp:wrapNone/>
                      <wp:docPr id="453" name="Ink 4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480" cy="3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83C652" id="Ink 453" o:spid="_x0000_s1026" type="#_x0000_t75" style="position:absolute;margin-left:141.9pt;margin-top:.75pt;width:14pt;height:4.9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">
                      <v:imagedata r:id="rId279" o:title=""/>
                    </v:shape>
                  </w:pict>
                </mc:Fallback>
              </mc:AlternateContent>
            </w:r>
          </w:p>
        </w:tc>
      </w:tr>
    </w:tbl>
    <w:p w:rsidR="00300679" w:rsidRPr="007D204F" w:rsidRDefault="00300679" w:rsidP="00300679">
      <w:pPr>
        <w:pStyle w:val="N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7D204F">
        <w:rPr>
          <w:rStyle w:val="NLLLNUM"/>
          <w:rFonts w:eastAsiaTheme="majorEastAsia"/>
        </w:rPr>
        <w:t>[</w:t>
      </w:r>
      <w:r w:rsidR="00E012CE">
        <w:rPr>
          <w:rStyle w:val="NLLLNUM"/>
          <w:rFonts w:eastAsiaTheme="majorEastAsia"/>
        </w:rPr>
        <w:t>2</w:t>
      </w:r>
      <w:r w:rsidRPr="007D204F">
        <w:rPr>
          <w:rStyle w:val="NLLLNUM"/>
          <w:rFonts w:eastAsiaTheme="majorEastAsia"/>
        </w:rPr>
        <w:t xml:space="preserve"> marks]</w:t>
      </w:r>
    </w:p>
    <w:p w:rsidR="00300679" w:rsidRDefault="00300679" w:rsidP="00300679">
      <w:pPr>
        <w:pStyle w:val="NL"/>
      </w:pPr>
      <w:r w:rsidRPr="007D204F">
        <w:rPr>
          <w:rStyle w:val="NLLLNUM"/>
          <w:rFonts w:eastAsiaTheme="majorEastAsia"/>
        </w:rPr>
        <w:t>1</w:t>
      </w:r>
      <w:r w:rsidR="00E012CE">
        <w:rPr>
          <w:rStyle w:val="NLLLNUM"/>
          <w:rFonts w:eastAsiaTheme="majorEastAsia"/>
        </w:rPr>
        <w:t>8</w:t>
      </w:r>
      <w:r>
        <w:tab/>
        <w:t xml:space="preserve">Realise the denominator </w:t>
      </w:r>
      <w:proofErr w:type="gramStart"/>
      <w:r>
        <w:t xml:space="preserve">on </w:t>
      </w:r>
      <w:proofErr w:type="gramEnd"/>
      <w:r w:rsidRPr="00221199">
        <w:rPr>
          <w:position w:val="-20"/>
        </w:rPr>
        <w:object w:dxaOrig="500" w:dyaOrig="520">
          <v:shape id="_x0000_i1139" type="#_x0000_t75" style="width:25.1pt;height:26.2pt" o:ole="">
            <v:imagedata r:id="rId280" o:title=""/>
          </v:shape>
          <o:OLEObject Type="Embed" ProgID="Equation.DSMT4" ShapeID="_x0000_i1139" DrawAspect="Content" ObjectID="_1502884701" r:id="rId281"/>
        </w:object>
      </w:r>
      <w:r>
        <w:t xml:space="preserve">, expressing your answer in the form  </w:t>
      </w:r>
      <w:r>
        <w:rPr>
          <w:rStyle w:val="i-listitalic"/>
        </w:rPr>
        <w:t>a</w:t>
      </w:r>
      <w:r>
        <w:t xml:space="preserve"> </w:t>
      </w:r>
      <w:r w:rsidRPr="006E749B">
        <w:rPr>
          <w:rStyle w:val="Minonmath0"/>
        </w:rPr>
        <w:t>+</w:t>
      </w:r>
      <w:r>
        <w:t xml:space="preserve"> </w:t>
      </w:r>
      <w:r>
        <w:rPr>
          <w:rStyle w:val="i-listitalic"/>
        </w:rPr>
        <w:t>bi</w:t>
      </w:r>
      <w:r>
        <w:t xml:space="preserve">, where </w:t>
      </w:r>
      <w:r>
        <w:rPr>
          <w:rStyle w:val="i-listitalic"/>
        </w:rPr>
        <w:t>a</w:t>
      </w:r>
      <w:r>
        <w:t xml:space="preserve">, </w:t>
      </w:r>
      <w:r>
        <w:rPr>
          <w:rStyle w:val="i-listitalic"/>
        </w:rPr>
        <w:t>b</w:t>
      </w:r>
      <w:r>
        <w:t xml:space="preserve"> </w:t>
      </w:r>
      <w:r w:rsidRPr="00147DAC">
        <w:rPr>
          <w:rFonts w:ascii="Times New Roman" w:hAnsi="Times New Roman"/>
          <w:position w:val="-4"/>
        </w:rPr>
        <w:object w:dxaOrig="200" w:dyaOrig="200">
          <v:shape id="_x0000_i1140" type="#_x0000_t75" style="width:9.8pt;height:9.8pt" o:ole="">
            <v:imagedata r:id="rId282" o:title=""/>
          </v:shape>
          <o:OLEObject Type="Embed" ProgID="Equation.DSMT4" ShapeID="_x0000_i1140" DrawAspect="Content" ObjectID="_1502884702" r:id="rId283"/>
        </w:object>
      </w:r>
      <w:r>
        <w:t xml:space="preserve"> </w:t>
      </w:r>
      <w:r>
        <w:rPr>
          <w:rStyle w:val="i-listitalic"/>
        </w:rPr>
        <w:t>R</w:t>
      </w:r>
      <w:r>
        <w:t xml:space="preserve">. </w:t>
      </w:r>
      <w:r>
        <w:br/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7360" behindDoc="0" locked="0" layoutInCell="1" allowOverlap="1">
                      <wp:simplePos x="0" y="0"/>
                      <wp:positionH relativeFrom="column">
                        <wp:posOffset>3353467</wp:posOffset>
                      </wp:positionH>
                      <wp:positionV relativeFrom="paragraph">
                        <wp:posOffset>268257</wp:posOffset>
                      </wp:positionV>
                      <wp:extent cx="279000" cy="227880"/>
                      <wp:effectExtent l="57150" t="19050" r="45085" b="58420"/>
                      <wp:wrapNone/>
                      <wp:docPr id="489" name="Ink 4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9000" cy="22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60B08" id="Ink 489" o:spid="_x0000_s1026" type="#_x0000_t75" style="position:absolute;margin-left:262.95pt;margin-top:20.9pt;width:23.25pt;height:19.4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">
                      <v:imagedata r:id="rId285" o:title=""/>
                    </v:shape>
                  </w:pict>
                </mc:Fallback>
              </mc:AlternateContent>
            </w:r>
            <w:r w:rsidR="0072123B">
              <w:rPr>
                <w:noProof/>
              </w:rPr>
              <w:drawing>
                <wp:inline distT="0" distB="0" distL="0" distR="0" wp14:anchorId="547A8128" wp14:editId="42AEE0D4">
                  <wp:extent cx="3067050" cy="704850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8384" behindDoc="0" locked="0" layoutInCell="1" allowOverlap="1">
                      <wp:simplePos x="0" y="0"/>
                      <wp:positionH relativeFrom="column">
                        <wp:posOffset>3174547</wp:posOffset>
                      </wp:positionH>
                      <wp:positionV relativeFrom="paragraph">
                        <wp:posOffset>50977</wp:posOffset>
                      </wp:positionV>
                      <wp:extent cx="470880" cy="398160"/>
                      <wp:effectExtent l="57150" t="38100" r="43815" b="59055"/>
                      <wp:wrapNone/>
                      <wp:docPr id="490" name="Ink 4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0880" cy="39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45427B" id="Ink 490" o:spid="_x0000_s1026" type="#_x0000_t75" style="position:absolute;margin-left:248.95pt;margin-top:3.8pt;width:38.35pt;height:32.8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">
                      <v:imagedata r:id="rId288" o:title=""/>
                    </v:shape>
                  </w:pict>
                </mc:Fallback>
              </mc:AlternateContent>
            </w:r>
            <w:r w:rsidR="0072123B">
              <w:rPr>
                <w:noProof/>
              </w:rPr>
              <w:drawing>
                <wp:inline distT="0" distB="0" distL="0" distR="0" wp14:anchorId="29AFF4C6" wp14:editId="684160E2">
                  <wp:extent cx="2400300" cy="638175"/>
                  <wp:effectExtent l="0" t="0" r="0" b="9525"/>
                  <wp:docPr id="457" name="Picture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679" w:rsidRPr="007D204F" w:rsidRDefault="00300679" w:rsidP="00300679">
      <w:pPr>
        <w:pStyle w:val="NL"/>
        <w:jc w:val="right"/>
        <w:rPr>
          <w:rStyle w:val="NLLLNUM"/>
          <w:rFonts w:eastAsiaTheme="majorEastAsia"/>
        </w:rPr>
      </w:pPr>
      <w:r>
        <w:tab/>
      </w:r>
      <w:r w:rsidRPr="007D204F">
        <w:rPr>
          <w:rStyle w:val="NLLLNUM"/>
          <w:rFonts w:eastAsiaTheme="majorEastAsia"/>
        </w:rPr>
        <w:t>[</w:t>
      </w:r>
      <w:r w:rsidR="00E012CE">
        <w:rPr>
          <w:rStyle w:val="NLLLNUM"/>
          <w:rFonts w:eastAsiaTheme="majorEastAsia"/>
        </w:rPr>
        <w:t>2</w:t>
      </w:r>
      <w:r w:rsidRPr="007D204F">
        <w:rPr>
          <w:rStyle w:val="NLLLNUM"/>
          <w:rFonts w:eastAsiaTheme="majorEastAsia"/>
        </w:rPr>
        <w:t xml:space="preserve"> marks]</w:t>
      </w:r>
    </w:p>
    <w:p w:rsidR="00300679" w:rsidRDefault="00300679" w:rsidP="00300679">
      <w:pPr>
        <w:pStyle w:val="spaces0"/>
        <w:spacing w:before="0" w:after="0"/>
      </w:pPr>
    </w:p>
    <w:p w:rsidR="00300679" w:rsidRPr="00B43988" w:rsidRDefault="00300679" w:rsidP="00300679">
      <w:pPr>
        <w:pStyle w:val="H2"/>
        <w:spacing w:before="120" w:after="0"/>
        <w:jc w:val="center"/>
        <w:rPr>
          <w:b/>
          <w:szCs w:val="40"/>
        </w:rPr>
      </w:pPr>
      <w:r w:rsidRPr="00B43988">
        <w:rPr>
          <w:b/>
          <w:szCs w:val="40"/>
        </w:rPr>
        <w:t xml:space="preserve">Part </w:t>
      </w:r>
      <w:r>
        <w:rPr>
          <w:b/>
          <w:szCs w:val="40"/>
        </w:rPr>
        <w:t>C</w:t>
      </w:r>
    </w:p>
    <w:p w:rsidR="00300679" w:rsidRDefault="006521D6" w:rsidP="00300679">
      <w:pPr>
        <w:pStyle w:val="PARAcenter"/>
      </w:pPr>
      <w:r>
        <w:t>3</w:t>
      </w:r>
      <w:r w:rsidR="00300679">
        <w:t xml:space="preserve"> analysis questions </w:t>
      </w:r>
    </w:p>
    <w:p w:rsidR="00300679" w:rsidRDefault="00300679" w:rsidP="00300679">
      <w:pPr>
        <w:pStyle w:val="PARAcenter"/>
      </w:pPr>
      <w:r>
        <w:t>1</w:t>
      </w:r>
      <w:r w:rsidR="006521D6">
        <w:t>3</w:t>
      </w:r>
      <w:r>
        <w:t xml:space="preserve"> marks</w:t>
      </w:r>
    </w:p>
    <w:p w:rsidR="00300679" w:rsidRDefault="00300679" w:rsidP="00300679">
      <w:pPr>
        <w:pStyle w:val="PARAcenter"/>
      </w:pPr>
      <w:r>
        <w:t>Show your working where appropriate.</w:t>
      </w:r>
    </w:p>
    <w:p w:rsidR="00300679" w:rsidRDefault="00300679" w:rsidP="00300679">
      <w:pPr>
        <w:pStyle w:val="NL"/>
      </w:pPr>
      <w:r w:rsidRPr="00AB382C">
        <w:rPr>
          <w:rStyle w:val="NLLLNUM"/>
          <w:rFonts w:eastAsiaTheme="majorEastAsia"/>
        </w:rPr>
        <w:t>1</w:t>
      </w:r>
      <w:r w:rsidR="006521D6">
        <w:rPr>
          <w:rStyle w:val="NLLLNUM"/>
          <w:rFonts w:eastAsiaTheme="majorEastAsia"/>
        </w:rPr>
        <w:t>9</w:t>
      </w:r>
      <w:r>
        <w:tab/>
        <w:t>Rewrite the expression sec (</w:t>
      </w:r>
      <w:r>
        <w:rPr>
          <w:rStyle w:val="i-listitalic"/>
        </w:rPr>
        <w:t xml:space="preserve">x) </w:t>
      </w:r>
      <w:r>
        <w:t>sin (2</w:t>
      </w:r>
      <w:r>
        <w:rPr>
          <w:rStyle w:val="i-listitalic"/>
        </w:rPr>
        <w:t>x</w:t>
      </w:r>
      <w:r>
        <w:t xml:space="preserve">) </w:t>
      </w:r>
      <w:r w:rsidRPr="00381B38">
        <w:rPr>
          <w:rStyle w:val="Minonmath0"/>
        </w:rPr>
        <w:t>−</w:t>
      </w:r>
      <w:r>
        <w:t xml:space="preserve"> sin (</w:t>
      </w:r>
      <w:r>
        <w:rPr>
          <w:rStyle w:val="i-listitalic"/>
        </w:rPr>
        <w:t>x</w:t>
      </w:r>
      <w:r>
        <w:t>) cos (2</w:t>
      </w:r>
      <w:r>
        <w:rPr>
          <w:rStyle w:val="i-listitalic"/>
        </w:rPr>
        <w:t>x</w:t>
      </w:r>
      <w:r>
        <w:t>)</w:t>
      </w:r>
      <w:r>
        <w:rPr>
          <w:rStyle w:val="i-listitalic"/>
        </w:rPr>
        <w:t xml:space="preserve"> </w:t>
      </w:r>
      <w:r>
        <w:t>in terms of sin (</w:t>
      </w:r>
      <w:r>
        <w:rPr>
          <w:rStyle w:val="i-listitalic"/>
        </w:rPr>
        <w:t>x</w:t>
      </w:r>
      <w:r>
        <w:t>) only.</w:t>
      </w:r>
    </w:p>
    <w:p w:rsidR="00300679" w:rsidRDefault="00300679" w:rsidP="00300679">
      <w:pPr>
        <w:pStyle w:val="spaces0"/>
        <w:spacing w:before="120"/>
      </w:pPr>
    </w:p>
    <w:p w:rsidR="00300679" w:rsidRPr="00AB382C" w:rsidRDefault="00E96562" w:rsidP="00300679">
      <w:pPr>
        <w:pStyle w:val="NLLL2COL"/>
        <w:jc w:val="right"/>
        <w:rPr>
          <w:rStyle w:val="NLLLNUM"/>
          <w:rFonts w:eastAsiaTheme="majorEastAsia"/>
        </w:rPr>
      </w:pPr>
      <w:r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-2492518</wp:posOffset>
                </wp:positionH>
                <wp:positionV relativeFrom="paragraph">
                  <wp:posOffset>5065385</wp:posOffset>
                </wp:positionV>
                <wp:extent cx="205920" cy="1699560"/>
                <wp:effectExtent l="38100" t="38100" r="60960" b="5334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05920" cy="169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48922" id="Ink 494" o:spid="_x0000_s1026" type="#_x0000_t75" style="position:absolute;margin-left:-197.05pt;margin-top:398.05pt;width:17.85pt;height:135.4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">
                <v:imagedata r:id="rId291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2420587</wp:posOffset>
                </wp:positionH>
                <wp:positionV relativeFrom="paragraph">
                  <wp:posOffset>104961</wp:posOffset>
                </wp:positionV>
                <wp:extent cx="530280" cy="172080"/>
                <wp:effectExtent l="57150" t="57150" r="60325" b="571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302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BB99B" id="Ink 230" o:spid="_x0000_s1026" type="#_x0000_t75" style="position:absolute;margin-left:189.65pt;margin-top:6.85pt;width:44.1pt;height:15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">
                <v:imagedata r:id="rId293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4977667</wp:posOffset>
                </wp:positionH>
                <wp:positionV relativeFrom="paragraph">
                  <wp:posOffset>-133719</wp:posOffset>
                </wp:positionV>
                <wp:extent cx="104760" cy="462240"/>
                <wp:effectExtent l="38100" t="57150" r="48260" b="5270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4760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F49BA" id="Ink 226" o:spid="_x0000_s1026" type="#_x0000_t75" style="position:absolute;margin-left:391.6pt;margin-top:-11.6pt;width:10.1pt;height:37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">
                <v:imagedata r:id="rId295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4916467</wp:posOffset>
                </wp:positionH>
                <wp:positionV relativeFrom="paragraph">
                  <wp:posOffset>138081</wp:posOffset>
                </wp:positionV>
                <wp:extent cx="120600" cy="101160"/>
                <wp:effectExtent l="38100" t="38100" r="32385" b="5143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0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268D" id="Ink 225" o:spid="_x0000_s1026" type="#_x0000_t75" style="position:absolute;margin-left:385.7pt;margin-top:9.7pt;width:11.15pt;height:10.3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">
                <v:imagedata r:id="rId297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4826467</wp:posOffset>
                </wp:positionH>
                <wp:positionV relativeFrom="paragraph">
                  <wp:posOffset>129801</wp:posOffset>
                </wp:positionV>
                <wp:extent cx="64800" cy="96120"/>
                <wp:effectExtent l="38100" t="38100" r="49530" b="5651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480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A4F94" id="Ink 224" o:spid="_x0000_s1026" type="#_x0000_t75" style="position:absolute;margin-left:379.05pt;margin-top:8.9pt;width:7.5pt;height:10.1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">
                <v:imagedata r:id="rId299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4706587</wp:posOffset>
                </wp:positionH>
                <wp:positionV relativeFrom="paragraph">
                  <wp:posOffset>11001</wp:posOffset>
                </wp:positionV>
                <wp:extent cx="97560" cy="107640"/>
                <wp:effectExtent l="38100" t="57150" r="55245" b="6413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75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BDF61" id="Ink 223" o:spid="_x0000_s1026" type="#_x0000_t75" style="position:absolute;margin-left:369.45pt;margin-top:-.5pt;width:9.1pt;height:11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">
                <v:imagedata r:id="rId301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4546387</wp:posOffset>
                </wp:positionH>
                <wp:positionV relativeFrom="paragraph">
                  <wp:posOffset>54201</wp:posOffset>
                </wp:positionV>
                <wp:extent cx="37800" cy="12240"/>
                <wp:effectExtent l="38100" t="57150" r="57785" b="4508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78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6A07A" id="Ink 222" o:spid="_x0000_s1026" type="#_x0000_t75" style="position:absolute;margin-left:356.75pt;margin-top:3.45pt;width:4.45pt;height:2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">
                <v:imagedata r:id="rId303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4577347</wp:posOffset>
                </wp:positionH>
                <wp:positionV relativeFrom="paragraph">
                  <wp:posOffset>164001</wp:posOffset>
                </wp:positionV>
                <wp:extent cx="78840" cy="83880"/>
                <wp:effectExtent l="57150" t="38100" r="54610" b="4953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88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7A542" id="Ink 221" o:spid="_x0000_s1026" type="#_x0000_t75" style="position:absolute;margin-left:359.2pt;margin-top:12.4pt;width:8.65pt;height:8.3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">
                <v:imagedata r:id="rId305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4539547</wp:posOffset>
                </wp:positionH>
                <wp:positionV relativeFrom="paragraph">
                  <wp:posOffset>161481</wp:posOffset>
                </wp:positionV>
                <wp:extent cx="32040" cy="74160"/>
                <wp:effectExtent l="57150" t="57150" r="63500" b="5969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20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7605B" id="Ink 220" o:spid="_x0000_s1026" type="#_x0000_t75" style="position:absolute;margin-left:356.15pt;margin-top:11.75pt;width:4.7pt;height:8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">
                <v:imagedata r:id="rId307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4412827</wp:posOffset>
                </wp:positionH>
                <wp:positionV relativeFrom="paragraph">
                  <wp:posOffset>120801</wp:posOffset>
                </wp:positionV>
                <wp:extent cx="94320" cy="134640"/>
                <wp:effectExtent l="38100" t="38100" r="58420" b="7493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43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8B4F1" id="Ink 219" o:spid="_x0000_s1026" type="#_x0000_t75" style="position:absolute;margin-left:346.3pt;margin-top:8.15pt;width:9.65pt;height:13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">
                <v:imagedata r:id="rId309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4237507</wp:posOffset>
                </wp:positionH>
                <wp:positionV relativeFrom="paragraph">
                  <wp:posOffset>75081</wp:posOffset>
                </wp:positionV>
                <wp:extent cx="123480" cy="175680"/>
                <wp:effectExtent l="57150" t="38100" r="48260" b="5334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34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4CC26" id="Ink 218" o:spid="_x0000_s1026" type="#_x0000_t75" style="position:absolute;margin-left:332.35pt;margin-top:4.6pt;width:11.7pt;height:16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">
                <v:imagedata r:id="rId311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4055347</wp:posOffset>
                </wp:positionH>
                <wp:positionV relativeFrom="paragraph">
                  <wp:posOffset>194961</wp:posOffset>
                </wp:positionV>
                <wp:extent cx="99720" cy="10800"/>
                <wp:effectExtent l="19050" t="57150" r="33655" b="4635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97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7FB4A" id="Ink 217" o:spid="_x0000_s1026" type="#_x0000_t75" style="position:absolute;margin-left:318.85pt;margin-top:14.7pt;width:8.55pt;height:2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">
                <v:imagedata r:id="rId313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3993427</wp:posOffset>
                </wp:positionH>
                <wp:positionV relativeFrom="paragraph">
                  <wp:posOffset>71481</wp:posOffset>
                </wp:positionV>
                <wp:extent cx="47160" cy="190080"/>
                <wp:effectExtent l="38100" t="57150" r="67310" b="5778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716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F8E24" id="Ink 216" o:spid="_x0000_s1026" type="#_x0000_t75" style="position:absolute;margin-left:313.1pt;margin-top:4.65pt;width:6.1pt;height:17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">
                <v:imagedata r:id="rId315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3801547</wp:posOffset>
                </wp:positionH>
                <wp:positionV relativeFrom="paragraph">
                  <wp:posOffset>-40839</wp:posOffset>
                </wp:positionV>
                <wp:extent cx="193680" cy="458280"/>
                <wp:effectExtent l="57150" t="38100" r="53975" b="3746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93680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67F27" id="Ink 215" o:spid="_x0000_s1026" type="#_x0000_t75" style="position:absolute;margin-left:298pt;margin-top:-3.7pt;width:17.05pt;height:36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">
                <v:imagedata r:id="rId317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3616147</wp:posOffset>
                </wp:positionH>
                <wp:positionV relativeFrom="paragraph">
                  <wp:posOffset>114321</wp:posOffset>
                </wp:positionV>
                <wp:extent cx="130320" cy="150480"/>
                <wp:effectExtent l="38100" t="38100" r="41275" b="4064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03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88BF9" id="Ink 214" o:spid="_x0000_s1026" type="#_x0000_t75" style="position:absolute;margin-left:284.45pt;margin-top:7.8pt;width:11.15pt;height:13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">
                <v:imagedata r:id="rId319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3591667</wp:posOffset>
                </wp:positionH>
                <wp:positionV relativeFrom="paragraph">
                  <wp:posOffset>122241</wp:posOffset>
                </wp:positionV>
                <wp:extent cx="149400" cy="106200"/>
                <wp:effectExtent l="19050" t="38100" r="41275" b="6540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94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EA461" id="Ink 213" o:spid="_x0000_s1026" type="#_x0000_t75" style="position:absolute;margin-left:282.05pt;margin-top:8.3pt;width:12.85pt;height:10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">
                <v:imagedata r:id="rId321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3445507</wp:posOffset>
                </wp:positionH>
                <wp:positionV relativeFrom="paragraph">
                  <wp:posOffset>102801</wp:posOffset>
                </wp:positionV>
                <wp:extent cx="38520" cy="7920"/>
                <wp:effectExtent l="38100" t="57150" r="38100" b="4953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8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69DE0" id="Ink 212" o:spid="_x0000_s1026" type="#_x0000_t75" style="position:absolute;margin-left:270.35pt;margin-top:7.05pt;width:4.25pt;height:2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">
                <v:imagedata r:id="rId323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3460627</wp:posOffset>
                </wp:positionH>
                <wp:positionV relativeFrom="paragraph">
                  <wp:posOffset>183081</wp:posOffset>
                </wp:positionV>
                <wp:extent cx="63360" cy="67320"/>
                <wp:effectExtent l="38100" t="38100" r="51435" b="4699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33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26D9A" id="Ink 211" o:spid="_x0000_s1026" type="#_x0000_t75" style="position:absolute;margin-left:271.35pt;margin-top:13.2pt;width:7.3pt;height:7.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">
                <v:imagedata r:id="rId325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3400867</wp:posOffset>
                </wp:positionH>
                <wp:positionV relativeFrom="paragraph">
                  <wp:posOffset>186681</wp:posOffset>
                </wp:positionV>
                <wp:extent cx="16920" cy="69840"/>
                <wp:effectExtent l="38100" t="38100" r="59690" b="4508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69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FEDB" id="Ink 210" o:spid="_x0000_s1026" type="#_x0000_t75" style="position:absolute;margin-left:266.5pt;margin-top:14.2pt;width:3.2pt;height:6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">
                <v:imagedata r:id="rId327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3286027</wp:posOffset>
                </wp:positionH>
                <wp:positionV relativeFrom="paragraph">
                  <wp:posOffset>129801</wp:posOffset>
                </wp:positionV>
                <wp:extent cx="98280" cy="133560"/>
                <wp:effectExtent l="38100" t="38100" r="54610" b="5715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82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73AB1" id="Ink 209" o:spid="_x0000_s1026" type="#_x0000_t75" style="position:absolute;margin-left:257.8pt;margin-top:9.05pt;width:9.65pt;height:12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">
                <v:imagedata r:id="rId329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3034747</wp:posOffset>
                </wp:positionH>
                <wp:positionV relativeFrom="paragraph">
                  <wp:posOffset>174081</wp:posOffset>
                </wp:positionV>
                <wp:extent cx="101160" cy="15120"/>
                <wp:effectExtent l="38100" t="57150" r="51435" b="6159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1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3DF78" id="Ink 208" o:spid="_x0000_s1026" type="#_x0000_t75" style="position:absolute;margin-left:237.6pt;margin-top:12.2pt;width:10.2pt;height:4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">
                <v:imagedata r:id="rId331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2793864</wp:posOffset>
                </wp:positionH>
                <wp:positionV relativeFrom="paragraph">
                  <wp:posOffset>112521</wp:posOffset>
                </wp:positionV>
                <wp:extent cx="174240" cy="146880"/>
                <wp:effectExtent l="57150" t="57150" r="16510" b="6286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742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A2288" id="Ink 207" o:spid="_x0000_s1026" type="#_x0000_t75" style="position:absolute;margin-left:219.2pt;margin-top:7.9pt;width:14.7pt;height:13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">
                <v:imagedata r:id="rId333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2653824</wp:posOffset>
                </wp:positionH>
                <wp:positionV relativeFrom="paragraph">
                  <wp:posOffset>117561</wp:posOffset>
                </wp:positionV>
                <wp:extent cx="82440" cy="102240"/>
                <wp:effectExtent l="38100" t="57150" r="51435" b="6921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24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93932" id="Ink 206" o:spid="_x0000_s1026" type="#_x0000_t75" style="position:absolute;margin-left:208.65pt;margin-top:7.9pt;width:8.15pt;height:10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">
                <v:imagedata r:id="rId335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2450064</wp:posOffset>
                </wp:positionH>
                <wp:positionV relativeFrom="paragraph">
                  <wp:posOffset>128001</wp:posOffset>
                </wp:positionV>
                <wp:extent cx="168840" cy="113400"/>
                <wp:effectExtent l="57150" t="57150" r="22225" b="584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688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DADC2" id="Ink 205" o:spid="_x0000_s1026" type="#_x0000_t75" style="position:absolute;margin-left:191.45pt;margin-top:8.8pt;width:16.2pt;height:11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">
                <v:imagedata r:id="rId337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2271504</wp:posOffset>
                </wp:positionH>
                <wp:positionV relativeFrom="paragraph">
                  <wp:posOffset>131601</wp:posOffset>
                </wp:positionV>
                <wp:extent cx="57600" cy="96480"/>
                <wp:effectExtent l="38100" t="38100" r="38100" b="5651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76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A2CE8" id="Ink 204" o:spid="_x0000_s1026" type="#_x0000_t75" style="position:absolute;margin-left:177.4pt;margin-top:9.05pt;width:6.25pt;height:10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">
                <v:imagedata r:id="rId339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2207424</wp:posOffset>
                </wp:positionH>
                <wp:positionV relativeFrom="paragraph">
                  <wp:posOffset>113961</wp:posOffset>
                </wp:positionV>
                <wp:extent cx="56880" cy="128880"/>
                <wp:effectExtent l="38100" t="38100" r="57785" b="6223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68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DE19F" id="Ink 203" o:spid="_x0000_s1026" type="#_x0000_t75" style="position:absolute;margin-left:173.05pt;margin-top:7.7pt;width:6.75pt;height:12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">
                <v:imagedata r:id="rId341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2077824</wp:posOffset>
                </wp:positionH>
                <wp:positionV relativeFrom="paragraph">
                  <wp:posOffset>62121</wp:posOffset>
                </wp:positionV>
                <wp:extent cx="25920" cy="12240"/>
                <wp:effectExtent l="38100" t="38100" r="50800" b="6413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59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3C8F" id="Ink 202" o:spid="_x0000_s1026" type="#_x0000_t75" style="position:absolute;margin-left:162.25pt;margin-top:4.1pt;width:3.8pt;height:2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">
                <v:imagedata r:id="rId343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2082144</wp:posOffset>
                </wp:positionH>
                <wp:positionV relativeFrom="paragraph">
                  <wp:posOffset>149601</wp:posOffset>
                </wp:positionV>
                <wp:extent cx="81360" cy="79920"/>
                <wp:effectExtent l="57150" t="57150" r="52070" b="7302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13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ABCC3" id="Ink 201" o:spid="_x0000_s1026" type="#_x0000_t75" style="position:absolute;margin-left:162.55pt;margin-top:10.35pt;width:8.55pt;height:8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">
                <v:imagedata r:id="rId345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2029224</wp:posOffset>
                </wp:positionH>
                <wp:positionV relativeFrom="paragraph">
                  <wp:posOffset>123681</wp:posOffset>
                </wp:positionV>
                <wp:extent cx="33120" cy="114120"/>
                <wp:effectExtent l="57150" t="57150" r="62230" b="5778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31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1B9F6" id="Ink 200" o:spid="_x0000_s1026" type="#_x0000_t75" style="position:absolute;margin-left:158.35pt;margin-top:8.55pt;width:5.25pt;height:11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">
                <v:imagedata r:id="rId347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1925904</wp:posOffset>
                </wp:positionH>
                <wp:positionV relativeFrom="paragraph">
                  <wp:posOffset>106041</wp:posOffset>
                </wp:positionV>
                <wp:extent cx="90360" cy="141840"/>
                <wp:effectExtent l="38100" t="57150" r="62230" b="6794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03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F7F1A" id="Ink 199" o:spid="_x0000_s1026" type="#_x0000_t75" style="position:absolute;margin-left:150.3pt;margin-top:7pt;width:9.45pt;height:13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">
                <v:imagedata r:id="rId349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1656264</wp:posOffset>
                </wp:positionH>
                <wp:positionV relativeFrom="paragraph">
                  <wp:posOffset>17481</wp:posOffset>
                </wp:positionV>
                <wp:extent cx="163440" cy="250560"/>
                <wp:effectExtent l="57150" t="38100" r="46355" b="7366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344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ABB8C" id="Ink 198" o:spid="_x0000_s1026" type="#_x0000_t75" style="position:absolute;margin-left:129.05pt;margin-top:.15pt;width:14.45pt;height:22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">
                <v:imagedata r:id="rId351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1432344</wp:posOffset>
                </wp:positionH>
                <wp:positionV relativeFrom="paragraph">
                  <wp:posOffset>206481</wp:posOffset>
                </wp:positionV>
                <wp:extent cx="28440" cy="59760"/>
                <wp:effectExtent l="57150" t="38100" r="48260" b="546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84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B6F9E" id="Ink 197" o:spid="_x0000_s1026" type="#_x0000_t75" style="position:absolute;margin-left:111.35pt;margin-top:15.55pt;width:5.2pt;height:6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">
                <v:imagedata r:id="rId353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629904</wp:posOffset>
                </wp:positionH>
                <wp:positionV relativeFrom="paragraph">
                  <wp:posOffset>251841</wp:posOffset>
                </wp:positionV>
                <wp:extent cx="641520" cy="64800"/>
                <wp:effectExtent l="38100" t="57150" r="44450" b="685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415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2130" id="Ink 191" o:spid="_x0000_s1026" type="#_x0000_t75" style="position:absolute;margin-left:48.3pt;margin-top:18.4pt;width:52.15pt;height:7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">
                <v:imagedata r:id="rId355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880104</wp:posOffset>
                </wp:positionH>
                <wp:positionV relativeFrom="paragraph">
                  <wp:posOffset>27201</wp:posOffset>
                </wp:positionV>
                <wp:extent cx="50760" cy="200160"/>
                <wp:effectExtent l="57150" t="38100" r="64135" b="6667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07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E0C69" id="Ink 190" o:spid="_x0000_s1026" type="#_x0000_t75" style="position:absolute;margin-left:67.85pt;margin-top:.85pt;width:6.8pt;height:18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">
                <v:imagedata r:id="rId357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241464</wp:posOffset>
                </wp:positionH>
                <wp:positionV relativeFrom="paragraph">
                  <wp:posOffset>246801</wp:posOffset>
                </wp:positionV>
                <wp:extent cx="132480" cy="17280"/>
                <wp:effectExtent l="57150" t="38100" r="58420" b="5905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324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A369C" id="Ink 188" o:spid="_x0000_s1026" type="#_x0000_t75" style="position:absolute;margin-left:17.6pt;margin-top:18.75pt;width:12.35pt;height:3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">
                <v:imagedata r:id="rId359" o:title=""/>
              </v:shape>
            </w:pict>
          </mc:Fallback>
        </mc:AlternateContent>
      </w:r>
      <w:r w:rsidR="00CC0694">
        <w:rPr>
          <w:b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234984</wp:posOffset>
                </wp:positionH>
                <wp:positionV relativeFrom="paragraph">
                  <wp:posOffset>174801</wp:posOffset>
                </wp:positionV>
                <wp:extent cx="129960" cy="5400"/>
                <wp:effectExtent l="38100" t="38100" r="60960" b="7112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29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6DB9A" id="Ink 187" o:spid="_x0000_s1026" type="#_x0000_t75" style="position:absolute;margin-left:17.55pt;margin-top:12.4pt;width:12.4pt;height:3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">
                <v:imagedata r:id="rId361" o:title=""/>
              </v:shape>
            </w:pict>
          </mc:Fallback>
        </mc:AlternateContent>
      </w:r>
      <w:r w:rsidR="00300679">
        <w:rPr>
          <w:rStyle w:val="i-listbold"/>
        </w:rPr>
        <w:tab/>
      </w:r>
      <w:r w:rsidR="00300679" w:rsidRPr="00AB382C">
        <w:rPr>
          <w:rStyle w:val="NLLLNUM"/>
          <w:rFonts w:eastAsiaTheme="majorEastAsia"/>
        </w:rPr>
        <w:t>[3 marks]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49408" behindDoc="0" locked="0" layoutInCell="1" allowOverlap="1">
                      <wp:simplePos x="0" y="0"/>
                      <wp:positionH relativeFrom="column">
                        <wp:posOffset>5725507</wp:posOffset>
                      </wp:positionH>
                      <wp:positionV relativeFrom="paragraph">
                        <wp:posOffset>73340</wp:posOffset>
                      </wp:positionV>
                      <wp:extent cx="360720" cy="212040"/>
                      <wp:effectExtent l="38100" t="38100" r="58420" b="55245"/>
                      <wp:wrapNone/>
                      <wp:docPr id="491" name="Ink 4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720" cy="21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48EF3F" id="Ink 491" o:spid="_x0000_s1026" type="#_x0000_t75" style="position:absolute;margin-left:449.6pt;margin-top:5.15pt;width:29.85pt;height:18.7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">
                      <v:imagedata r:id="rId36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>
                      <wp:simplePos x="0" y="0"/>
                      <wp:positionH relativeFrom="column">
                        <wp:posOffset>561492</wp:posOffset>
                      </wp:positionH>
                      <wp:positionV relativeFrom="paragraph">
                        <wp:posOffset>135276</wp:posOffset>
                      </wp:positionV>
                      <wp:extent cx="684720" cy="202680"/>
                      <wp:effectExtent l="57150" t="57150" r="58420" b="64135"/>
                      <wp:wrapNone/>
                      <wp:docPr id="229" name="Ink 2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720" cy="20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55DEAA" id="Ink 229" o:spid="_x0000_s1026" type="#_x0000_t75" style="position:absolute;margin-left:43.1pt;margin-top:9.25pt;width:56.4pt;height:18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">
                      <v:imagedata r:id="rId36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766784" behindDoc="0" locked="0" layoutInCell="1" allowOverlap="1">
                      <wp:simplePos x="0" y="0"/>
                      <wp:positionH relativeFrom="column">
                        <wp:posOffset>1076969</wp:posOffset>
                      </wp:positionH>
                      <wp:positionV relativeFrom="paragraph">
                        <wp:posOffset>95676</wp:posOffset>
                      </wp:positionV>
                      <wp:extent cx="110160" cy="167400"/>
                      <wp:effectExtent l="57150" t="38100" r="23495" b="61595"/>
                      <wp:wrapNone/>
                      <wp:docPr id="196" name="Ink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6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A63169" id="Ink 196" o:spid="_x0000_s1026" type="#_x0000_t75" style="position:absolute;margin-left:83.35pt;margin-top:6.5pt;width:10.3pt;height:15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">
                      <v:imagedata r:id="rId36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>
                      <wp:simplePos x="0" y="0"/>
                      <wp:positionH relativeFrom="column">
                        <wp:posOffset>1015769</wp:posOffset>
                      </wp:positionH>
                      <wp:positionV relativeFrom="paragraph">
                        <wp:posOffset>114036</wp:posOffset>
                      </wp:positionV>
                      <wp:extent cx="34920" cy="117000"/>
                      <wp:effectExtent l="57150" t="57150" r="41910" b="54610"/>
                      <wp:wrapNone/>
                      <wp:docPr id="195" name="Ink 1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0" cy="11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4CB930" id="Ink 195" o:spid="_x0000_s1026" type="#_x0000_t75" style="position:absolute;margin-left:78.65pt;margin-top:7.85pt;width:5.45pt;height:11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">
                      <v:imagedata r:id="rId36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850169</wp:posOffset>
                      </wp:positionH>
                      <wp:positionV relativeFrom="paragraph">
                        <wp:posOffset>114396</wp:posOffset>
                      </wp:positionV>
                      <wp:extent cx="78840" cy="121680"/>
                      <wp:effectExtent l="19050" t="38100" r="54610" b="69215"/>
                      <wp:wrapNone/>
                      <wp:docPr id="194" name="Ink 1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CF4A11" id="Ink 194" o:spid="_x0000_s1026" type="#_x0000_t75" style="position:absolute;margin-left:66.35pt;margin-top:7.8pt;width:8pt;height:12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">
                      <v:imagedata r:id="rId37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763712" behindDoc="0" locked="0" layoutInCell="1" allowOverlap="1">
                      <wp:simplePos x="0" y="0"/>
                      <wp:positionH relativeFrom="column">
                        <wp:posOffset>752609</wp:posOffset>
                      </wp:positionH>
                      <wp:positionV relativeFrom="paragraph">
                        <wp:posOffset>131676</wp:posOffset>
                      </wp:positionV>
                      <wp:extent cx="65520" cy="79920"/>
                      <wp:effectExtent l="57150" t="57150" r="48895" b="73025"/>
                      <wp:wrapNone/>
                      <wp:docPr id="193" name="Ink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712583" id="Ink 193" o:spid="_x0000_s1026" type="#_x0000_t75" style="position:absolute;margin-left:58.15pt;margin-top:8.9pt;width:7.6pt;height:8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">
                      <v:imagedata r:id="rId37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762688" behindDoc="0" locked="0" layoutInCell="1" allowOverlap="1">
                      <wp:simplePos x="0" y="0"/>
                      <wp:positionH relativeFrom="column">
                        <wp:posOffset>624449</wp:posOffset>
                      </wp:positionH>
                      <wp:positionV relativeFrom="paragraph">
                        <wp:posOffset>89916</wp:posOffset>
                      </wp:positionV>
                      <wp:extent cx="105840" cy="162360"/>
                      <wp:effectExtent l="57150" t="38100" r="46990" b="66675"/>
                      <wp:wrapNone/>
                      <wp:docPr id="192" name="Ink 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4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1290DC" id="Ink 192" o:spid="_x0000_s1026" type="#_x0000_t75" style="position:absolute;margin-left:47.7pt;margin-top:5.7pt;width:10.05pt;height:15.7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">
                      <v:imagedata r:id="rId375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50432" behindDoc="0" locked="0" layoutInCell="1" allowOverlap="1">
                      <wp:simplePos x="0" y="0"/>
                      <wp:positionH relativeFrom="column">
                        <wp:posOffset>5671147</wp:posOffset>
                      </wp:positionH>
                      <wp:positionV relativeFrom="paragraph">
                        <wp:posOffset>31315</wp:posOffset>
                      </wp:positionV>
                      <wp:extent cx="433800" cy="235440"/>
                      <wp:effectExtent l="38100" t="38100" r="42545" b="50800"/>
                      <wp:wrapNone/>
                      <wp:docPr id="492" name="Ink 4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3800" cy="23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D1F1F1" id="Ink 492" o:spid="_x0000_s1026" type="#_x0000_t75" style="position:absolute;margin-left:446pt;margin-top:2.25pt;width:34.9pt;height:20.0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">
                      <v:imagedata r:id="rId37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4329612</wp:posOffset>
                      </wp:positionH>
                      <wp:positionV relativeFrom="paragraph">
                        <wp:posOffset>135731</wp:posOffset>
                      </wp:positionV>
                      <wp:extent cx="133200" cy="105480"/>
                      <wp:effectExtent l="57150" t="57150" r="38735" b="66040"/>
                      <wp:wrapNone/>
                      <wp:docPr id="254" name="Ink 2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20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7380BC" id="Ink 254" o:spid="_x0000_s1026" type="#_x0000_t75" style="position:absolute;margin-left:339.45pt;margin-top:9.4pt;width:12.2pt;height:11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">
                      <v:imagedata r:id="rId37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25152" behindDoc="0" locked="0" layoutInCell="1" allowOverlap="1">
                      <wp:simplePos x="0" y="0"/>
                      <wp:positionH relativeFrom="column">
                        <wp:posOffset>4225572</wp:posOffset>
                      </wp:positionH>
                      <wp:positionV relativeFrom="paragraph">
                        <wp:posOffset>140411</wp:posOffset>
                      </wp:positionV>
                      <wp:extent cx="71280" cy="105480"/>
                      <wp:effectExtent l="19050" t="57150" r="43180" b="66040"/>
                      <wp:wrapNone/>
                      <wp:docPr id="253" name="Ink 2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792A37" id="Ink 253" o:spid="_x0000_s1026" type="#_x0000_t75" style="position:absolute;margin-left:332.1pt;margin-top:10.15pt;width:7.3pt;height:10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">
                      <v:imagedata r:id="rId38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24128" behindDoc="0" locked="0" layoutInCell="1" allowOverlap="1">
                      <wp:simplePos x="0" y="0"/>
                      <wp:positionH relativeFrom="column">
                        <wp:posOffset>4079052</wp:posOffset>
                      </wp:positionH>
                      <wp:positionV relativeFrom="paragraph">
                        <wp:posOffset>6851</wp:posOffset>
                      </wp:positionV>
                      <wp:extent cx="89280" cy="135360"/>
                      <wp:effectExtent l="38100" t="38100" r="44450" b="74295"/>
                      <wp:wrapNone/>
                      <wp:docPr id="252" name="Ink 2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13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D3D3B1" id="Ink 252" o:spid="_x0000_s1026" type="#_x0000_t75" style="position:absolute;margin-left:320.1pt;margin-top:-.75pt;width:9.55pt;height:13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">
                      <v:imagedata r:id="rId38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>
                      <wp:simplePos x="0" y="0"/>
                      <wp:positionH relativeFrom="column">
                        <wp:posOffset>3845772</wp:posOffset>
                      </wp:positionH>
                      <wp:positionV relativeFrom="paragraph">
                        <wp:posOffset>72011</wp:posOffset>
                      </wp:positionV>
                      <wp:extent cx="40320" cy="20160"/>
                      <wp:effectExtent l="57150" t="38100" r="55245" b="56515"/>
                      <wp:wrapNone/>
                      <wp:docPr id="251" name="Ink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32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59AB26" id="Ink 251" o:spid="_x0000_s1026" type="#_x0000_t75" style="position:absolute;margin-left:301.45pt;margin-top:4.8pt;width:4.7pt;height:3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">
                      <v:imagedata r:id="rId38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22080" behindDoc="0" locked="0" layoutInCell="1" allowOverlap="1">
                      <wp:simplePos x="0" y="0"/>
                      <wp:positionH relativeFrom="column">
                        <wp:posOffset>3930012</wp:posOffset>
                      </wp:positionH>
                      <wp:positionV relativeFrom="paragraph">
                        <wp:posOffset>173891</wp:posOffset>
                      </wp:positionV>
                      <wp:extent cx="80640" cy="93600"/>
                      <wp:effectExtent l="57150" t="38100" r="53340" b="59055"/>
                      <wp:wrapNone/>
                      <wp:docPr id="250" name="Ink 2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9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6544AC" id="Ink 250" o:spid="_x0000_s1026" type="#_x0000_t75" style="position:absolute;margin-left:308.05pt;margin-top:12.85pt;width:8.8pt;height:8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">
                      <v:imagedata r:id="rId38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21056" behindDoc="0" locked="0" layoutInCell="1" allowOverlap="1">
                      <wp:simplePos x="0" y="0"/>
                      <wp:positionH relativeFrom="column">
                        <wp:posOffset>3863772</wp:posOffset>
                      </wp:positionH>
                      <wp:positionV relativeFrom="paragraph">
                        <wp:posOffset>165611</wp:posOffset>
                      </wp:positionV>
                      <wp:extent cx="16200" cy="82800"/>
                      <wp:effectExtent l="57150" t="38100" r="60325" b="69850"/>
                      <wp:wrapNone/>
                      <wp:docPr id="249" name="Ink 2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00" cy="8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EF7072" id="Ink 249" o:spid="_x0000_s1026" type="#_x0000_t75" style="position:absolute;margin-left:302.85pt;margin-top:11.75pt;width:4.1pt;height:9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">
                      <v:imagedata r:id="rId38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20032" behindDoc="0" locked="0" layoutInCell="1" allowOverlap="1">
                      <wp:simplePos x="0" y="0"/>
                      <wp:positionH relativeFrom="column">
                        <wp:posOffset>3684852</wp:posOffset>
                      </wp:positionH>
                      <wp:positionV relativeFrom="paragraph">
                        <wp:posOffset>99011</wp:posOffset>
                      </wp:positionV>
                      <wp:extent cx="126720" cy="167760"/>
                      <wp:effectExtent l="19050" t="38100" r="64135" b="60960"/>
                      <wp:wrapNone/>
                      <wp:docPr id="248" name="Ink 2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720" cy="16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817118" id="Ink 248" o:spid="_x0000_s1026" type="#_x0000_t75" style="position:absolute;margin-left:288.95pt;margin-top:6.4pt;width:12.6pt;height:16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">
                      <v:imagedata r:id="rId39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19008" behindDoc="0" locked="0" layoutInCell="1" allowOverlap="1">
                      <wp:simplePos x="0" y="0"/>
                      <wp:positionH relativeFrom="column">
                        <wp:posOffset>3418092</wp:posOffset>
                      </wp:positionH>
                      <wp:positionV relativeFrom="paragraph">
                        <wp:posOffset>26651</wp:posOffset>
                      </wp:positionV>
                      <wp:extent cx="198000" cy="221400"/>
                      <wp:effectExtent l="57150" t="57150" r="69215" b="64770"/>
                      <wp:wrapNone/>
                      <wp:docPr id="247" name="Ink 2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000" cy="22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30C798" id="Ink 247" o:spid="_x0000_s1026" type="#_x0000_t75" style="position:absolute;margin-left:267.7pt;margin-top:.7pt;width:18.55pt;height:20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">
                      <v:imagedata r:id="rId39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17984" behindDoc="0" locked="0" layoutInCell="1" allowOverlap="1">
                      <wp:simplePos x="0" y="0"/>
                      <wp:positionH relativeFrom="column">
                        <wp:posOffset>3117132</wp:posOffset>
                      </wp:positionH>
                      <wp:positionV relativeFrom="paragraph">
                        <wp:posOffset>128171</wp:posOffset>
                      </wp:positionV>
                      <wp:extent cx="38160" cy="133920"/>
                      <wp:effectExtent l="57150" t="57150" r="38100" b="57150"/>
                      <wp:wrapNone/>
                      <wp:docPr id="246" name="Ink 2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" cy="13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64016B" id="Ink 246" o:spid="_x0000_s1026" type="#_x0000_t75" style="position:absolute;margin-left:244.4pt;margin-top:8.65pt;width:4.95pt;height:12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">
                      <v:imagedata r:id="rId39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16960" behindDoc="0" locked="0" layoutInCell="1" allowOverlap="1">
                      <wp:simplePos x="0" y="0"/>
                      <wp:positionH relativeFrom="column">
                        <wp:posOffset>3063132</wp:posOffset>
                      </wp:positionH>
                      <wp:positionV relativeFrom="paragraph">
                        <wp:posOffset>164531</wp:posOffset>
                      </wp:positionV>
                      <wp:extent cx="157680" cy="34560"/>
                      <wp:effectExtent l="38100" t="57150" r="71120" b="60960"/>
                      <wp:wrapNone/>
                      <wp:docPr id="245" name="Ink 2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680" cy="3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864F82" id="Ink 245" o:spid="_x0000_s1026" type="#_x0000_t75" style="position:absolute;margin-left:239.9pt;margin-top:11.85pt;width:15.15pt;height:4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">
                      <v:imagedata r:id="rId39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15936" behindDoc="0" locked="0" layoutInCell="1" allowOverlap="1">
                      <wp:simplePos x="0" y="0"/>
                      <wp:positionH relativeFrom="column">
                        <wp:posOffset>2811852</wp:posOffset>
                      </wp:positionH>
                      <wp:positionV relativeFrom="paragraph">
                        <wp:posOffset>144011</wp:posOffset>
                      </wp:positionV>
                      <wp:extent cx="115560" cy="105120"/>
                      <wp:effectExtent l="57150" t="57150" r="37465" b="66675"/>
                      <wp:wrapNone/>
                      <wp:docPr id="244" name="Ink 2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560" cy="10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6F5F84" id="Ink 244" o:spid="_x0000_s1026" type="#_x0000_t75" style="position:absolute;margin-left:219.95pt;margin-top:10.25pt;width:10.8pt;height:10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">
                      <v:imagedata r:id="rId39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14912" behindDoc="0" locked="0" layoutInCell="1" allowOverlap="1">
                      <wp:simplePos x="0" y="0"/>
                      <wp:positionH relativeFrom="column">
                        <wp:posOffset>2716812</wp:posOffset>
                      </wp:positionH>
                      <wp:positionV relativeFrom="paragraph">
                        <wp:posOffset>132131</wp:posOffset>
                      </wp:positionV>
                      <wp:extent cx="89640" cy="112680"/>
                      <wp:effectExtent l="19050" t="57150" r="43815" b="59055"/>
                      <wp:wrapNone/>
                      <wp:docPr id="243" name="Ink 2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11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86AC7A" id="Ink 243" o:spid="_x0000_s1026" type="#_x0000_t75" style="position:absolute;margin-left:213.35pt;margin-top:9.1pt;width:9pt;height:11.5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">
                      <v:imagedata r:id="rId40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13888" behindDoc="0" locked="0" layoutInCell="1" allowOverlap="1">
                      <wp:simplePos x="0" y="0"/>
                      <wp:positionH relativeFrom="column">
                        <wp:posOffset>2531052</wp:posOffset>
                      </wp:positionH>
                      <wp:positionV relativeFrom="paragraph">
                        <wp:posOffset>49691</wp:posOffset>
                      </wp:positionV>
                      <wp:extent cx="24480" cy="6840"/>
                      <wp:effectExtent l="38100" t="38100" r="52070" b="69850"/>
                      <wp:wrapNone/>
                      <wp:docPr id="242" name="Ink 2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89B94D" id="Ink 242" o:spid="_x0000_s1026" type="#_x0000_t75" style="position:absolute;margin-left:198pt;margin-top:2.55pt;width:3.6pt;height: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">
                      <v:imagedata r:id="rId40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12864" behindDoc="0" locked="0" layoutInCell="1" allowOverlap="1">
                      <wp:simplePos x="0" y="0"/>
                      <wp:positionH relativeFrom="column">
                        <wp:posOffset>2530332</wp:posOffset>
                      </wp:positionH>
                      <wp:positionV relativeFrom="paragraph">
                        <wp:posOffset>149771</wp:posOffset>
                      </wp:positionV>
                      <wp:extent cx="117360" cy="68040"/>
                      <wp:effectExtent l="57150" t="57150" r="54610" b="65405"/>
                      <wp:wrapNone/>
                      <wp:docPr id="241" name="Ink 2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360" cy="6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50C647" id="Ink 241" o:spid="_x0000_s1026" type="#_x0000_t75" style="position:absolute;margin-left:197.9pt;margin-top:10.45pt;width:10.85pt;height:7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">
                      <v:imagedata r:id="rId40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>
                      <wp:simplePos x="0" y="0"/>
                      <wp:positionH relativeFrom="column">
                        <wp:posOffset>2464812</wp:posOffset>
                      </wp:positionH>
                      <wp:positionV relativeFrom="paragraph">
                        <wp:posOffset>145091</wp:posOffset>
                      </wp:positionV>
                      <wp:extent cx="13680" cy="85320"/>
                      <wp:effectExtent l="38100" t="38100" r="62865" b="67310"/>
                      <wp:wrapNone/>
                      <wp:docPr id="240" name="Ink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80" cy="8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08B7CF" id="Ink 240" o:spid="_x0000_s1026" type="#_x0000_t75" style="position:absolute;margin-left:192.75pt;margin-top:10.2pt;width:3.8pt;height:9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">
                      <v:imagedata r:id="rId40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>
                      <wp:simplePos x="0" y="0"/>
                      <wp:positionH relativeFrom="column">
                        <wp:posOffset>2290932</wp:posOffset>
                      </wp:positionH>
                      <wp:positionV relativeFrom="paragraph">
                        <wp:posOffset>104771</wp:posOffset>
                      </wp:positionV>
                      <wp:extent cx="124560" cy="129960"/>
                      <wp:effectExtent l="57150" t="38100" r="46990" b="60960"/>
                      <wp:wrapNone/>
                      <wp:docPr id="239" name="Ink 2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560" cy="12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604B1E" id="Ink 239" o:spid="_x0000_s1026" type="#_x0000_t75" style="position:absolute;margin-left:179.55pt;margin-top:6.95pt;width:11.8pt;height:12.9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">
                      <v:imagedata r:id="rId40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09792" behindDoc="0" locked="0" layoutInCell="1" allowOverlap="1">
                      <wp:simplePos x="0" y="0"/>
                      <wp:positionH relativeFrom="column">
                        <wp:posOffset>1929492</wp:posOffset>
                      </wp:positionH>
                      <wp:positionV relativeFrom="paragraph">
                        <wp:posOffset>171011</wp:posOffset>
                      </wp:positionV>
                      <wp:extent cx="169200" cy="23760"/>
                      <wp:effectExtent l="38100" t="38100" r="59690" b="71755"/>
                      <wp:wrapNone/>
                      <wp:docPr id="238" name="Ink 2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200" cy="2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16B6A0" id="Ink 238" o:spid="_x0000_s1026" type="#_x0000_t75" style="position:absolute;margin-left:150.6pt;margin-top:12.05pt;width:15.7pt;height:4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">
                      <v:imagedata r:id="rId41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>
                      <wp:simplePos x="0" y="0"/>
                      <wp:positionH relativeFrom="column">
                        <wp:posOffset>1647252</wp:posOffset>
                      </wp:positionH>
                      <wp:positionV relativeFrom="paragraph">
                        <wp:posOffset>150851</wp:posOffset>
                      </wp:positionV>
                      <wp:extent cx="126360" cy="100080"/>
                      <wp:effectExtent l="57150" t="38100" r="7620" b="71755"/>
                      <wp:wrapNone/>
                      <wp:docPr id="237" name="Ink 2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36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5EBD3D" id="Ink 237" o:spid="_x0000_s1026" type="#_x0000_t75" style="position:absolute;margin-left:128.25pt;margin-top:10.55pt;width:11.65pt;height:10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">
                      <v:imagedata r:id="rId41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>
                      <wp:simplePos x="0" y="0"/>
                      <wp:positionH relativeFrom="column">
                        <wp:posOffset>1577412</wp:posOffset>
                      </wp:positionH>
                      <wp:positionV relativeFrom="paragraph">
                        <wp:posOffset>134291</wp:posOffset>
                      </wp:positionV>
                      <wp:extent cx="54360" cy="129240"/>
                      <wp:effectExtent l="38100" t="38100" r="60325" b="61595"/>
                      <wp:wrapNone/>
                      <wp:docPr id="236" name="Ink 2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12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F98771" id="Ink 236" o:spid="_x0000_s1026" type="#_x0000_t75" style="position:absolute;margin-left:122.95pt;margin-top:9.25pt;width:7pt;height:12.9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">
                      <v:imagedata r:id="rId41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06720" behindDoc="0" locked="0" layoutInCell="1" allowOverlap="1">
                      <wp:simplePos x="0" y="0"/>
                      <wp:positionH relativeFrom="column">
                        <wp:posOffset>1374372</wp:posOffset>
                      </wp:positionH>
                      <wp:positionV relativeFrom="paragraph">
                        <wp:posOffset>53651</wp:posOffset>
                      </wp:positionV>
                      <wp:extent cx="19800" cy="7560"/>
                      <wp:effectExtent l="38100" t="57150" r="56515" b="50165"/>
                      <wp:wrapNone/>
                      <wp:docPr id="235" name="Ink 2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0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17DF54" id="Ink 235" o:spid="_x0000_s1026" type="#_x0000_t75" style="position:absolute;margin-left:107pt;margin-top:3.05pt;width:3pt;height:2.8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">
                      <v:imagedata r:id="rId41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>
                      <wp:simplePos x="0" y="0"/>
                      <wp:positionH relativeFrom="column">
                        <wp:posOffset>1381572</wp:posOffset>
                      </wp:positionH>
                      <wp:positionV relativeFrom="paragraph">
                        <wp:posOffset>163091</wp:posOffset>
                      </wp:positionV>
                      <wp:extent cx="99360" cy="88560"/>
                      <wp:effectExtent l="38100" t="38100" r="53340" b="64135"/>
                      <wp:wrapNone/>
                      <wp:docPr id="234" name="Ink 2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36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1D4628" id="Ink 234" o:spid="_x0000_s1026" type="#_x0000_t75" style="position:absolute;margin-left:107.45pt;margin-top:11.5pt;width:9.7pt;height:9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">
                      <v:imagedata r:id="rId41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>
                      <wp:simplePos x="0" y="0"/>
                      <wp:positionH relativeFrom="column">
                        <wp:posOffset>1309932</wp:posOffset>
                      </wp:positionH>
                      <wp:positionV relativeFrom="paragraph">
                        <wp:posOffset>154091</wp:posOffset>
                      </wp:positionV>
                      <wp:extent cx="29520" cy="82080"/>
                      <wp:effectExtent l="38100" t="38100" r="66040" b="70485"/>
                      <wp:wrapNone/>
                      <wp:docPr id="233" name="Ink 2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20" cy="8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2F0C16" id="Ink 233" o:spid="_x0000_s1026" type="#_x0000_t75" style="position:absolute;margin-left:101.7pt;margin-top:10.85pt;width:4.35pt;height:8.9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">
                      <v:imagedata r:id="rId42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>
                      <wp:simplePos x="0" y="0"/>
                      <wp:positionH relativeFrom="column">
                        <wp:posOffset>1149012</wp:posOffset>
                      </wp:positionH>
                      <wp:positionV relativeFrom="paragraph">
                        <wp:posOffset>106931</wp:posOffset>
                      </wp:positionV>
                      <wp:extent cx="104400" cy="152280"/>
                      <wp:effectExtent l="38100" t="57150" r="67310" b="57785"/>
                      <wp:wrapNone/>
                      <wp:docPr id="232" name="Ink 2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0" cy="15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2E8750" id="Ink 232" o:spid="_x0000_s1026" type="#_x0000_t75" style="position:absolute;margin-left:89.4pt;margin-top:7.2pt;width:10.4pt;height:14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">
                      <v:imagedata r:id="rId42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02624" behindDoc="0" locked="0" layoutInCell="1" allowOverlap="1">
                      <wp:simplePos x="0" y="0"/>
                      <wp:positionH relativeFrom="column">
                        <wp:posOffset>821412</wp:posOffset>
                      </wp:positionH>
                      <wp:positionV relativeFrom="paragraph">
                        <wp:posOffset>38891</wp:posOffset>
                      </wp:positionV>
                      <wp:extent cx="185040" cy="205200"/>
                      <wp:effectExtent l="38100" t="38100" r="43815" b="61595"/>
                      <wp:wrapNone/>
                      <wp:docPr id="231" name="Ink 2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040" cy="20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FB2F2B" id="Ink 231" o:spid="_x0000_s1026" type="#_x0000_t75" style="position:absolute;margin-left:63.35pt;margin-top:1.75pt;width:16.3pt;height:18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">
                      <v:imagedata r:id="rId42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799552" behindDoc="0" locked="0" layoutInCell="1" allowOverlap="1">
                      <wp:simplePos x="0" y="0"/>
                      <wp:positionH relativeFrom="column">
                        <wp:posOffset>67212</wp:posOffset>
                      </wp:positionH>
                      <wp:positionV relativeFrom="paragraph">
                        <wp:posOffset>187211</wp:posOffset>
                      </wp:positionV>
                      <wp:extent cx="123840" cy="19080"/>
                      <wp:effectExtent l="38100" t="57150" r="66675" b="57150"/>
                      <wp:wrapNone/>
                      <wp:docPr id="228" name="Ink 2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84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9EC24" id="Ink 228" o:spid="_x0000_s1026" type="#_x0000_t75" style="position:absolute;margin-left:3.85pt;margin-top:13.3pt;width:12.45pt;height:4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">
                      <v:imagedata r:id="rId42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798528" behindDoc="0" locked="0" layoutInCell="1" allowOverlap="1">
                      <wp:simplePos x="0" y="0"/>
                      <wp:positionH relativeFrom="column">
                        <wp:posOffset>57132</wp:posOffset>
                      </wp:positionH>
                      <wp:positionV relativeFrom="paragraph">
                        <wp:posOffset>124571</wp:posOffset>
                      </wp:positionV>
                      <wp:extent cx="158400" cy="9000"/>
                      <wp:effectExtent l="38100" t="57150" r="70485" b="67310"/>
                      <wp:wrapNone/>
                      <wp:docPr id="227" name="Ink 2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386714" id="Ink 227" o:spid="_x0000_s1026" type="#_x0000_t75" style="position:absolute;margin-left:3.15pt;margin-top:8.4pt;width:14.95pt;height:3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">
                      <v:imagedata r:id="rId429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D3607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51456" behindDoc="0" locked="0" layoutInCell="1" allowOverlap="1">
                      <wp:simplePos x="0" y="0"/>
                      <wp:positionH relativeFrom="column">
                        <wp:posOffset>5647387</wp:posOffset>
                      </wp:positionH>
                      <wp:positionV relativeFrom="paragraph">
                        <wp:posOffset>-38790</wp:posOffset>
                      </wp:positionV>
                      <wp:extent cx="491400" cy="351360"/>
                      <wp:effectExtent l="38100" t="38100" r="42545" b="48895"/>
                      <wp:wrapNone/>
                      <wp:docPr id="493" name="Ink 4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1400" cy="35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AF5D47" id="Ink 493" o:spid="_x0000_s1026" type="#_x0000_t75" style="position:absolute;margin-left:443.85pt;margin-top:-3.25pt;width:39.8pt;height:29.2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">
                      <v:imagedata r:id="rId43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>
                      <wp:simplePos x="0" y="0"/>
                      <wp:positionH relativeFrom="column">
                        <wp:posOffset>2888892</wp:posOffset>
                      </wp:positionH>
                      <wp:positionV relativeFrom="paragraph">
                        <wp:posOffset>145906</wp:posOffset>
                      </wp:positionV>
                      <wp:extent cx="127440" cy="90000"/>
                      <wp:effectExtent l="57150" t="38100" r="6350" b="62865"/>
                      <wp:wrapNone/>
                      <wp:docPr id="272" name="Ink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440" cy="9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4DD96D" id="Ink 272" o:spid="_x0000_s1026" type="#_x0000_t75" style="position:absolute;margin-left:226pt;margin-top:10.35pt;width:11.75pt;height:9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">
                      <v:imagedata r:id="rId43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43584" behindDoc="0" locked="0" layoutInCell="1" allowOverlap="1">
                      <wp:simplePos x="0" y="0"/>
                      <wp:positionH relativeFrom="column">
                        <wp:posOffset>2801052</wp:posOffset>
                      </wp:positionH>
                      <wp:positionV relativeFrom="paragraph">
                        <wp:posOffset>133306</wp:posOffset>
                      </wp:positionV>
                      <wp:extent cx="70560" cy="110880"/>
                      <wp:effectExtent l="38100" t="57150" r="43815" b="60960"/>
                      <wp:wrapNone/>
                      <wp:docPr id="271" name="Ink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560" cy="11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619808" id="Ink 271" o:spid="_x0000_s1026" type="#_x0000_t75" style="position:absolute;margin-left:219.45pt;margin-top:9.15pt;width:8.05pt;height:11.3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">
                      <v:imagedata r:id="rId43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>
                      <wp:simplePos x="0" y="0"/>
                      <wp:positionH relativeFrom="column">
                        <wp:posOffset>2672532</wp:posOffset>
                      </wp:positionH>
                      <wp:positionV relativeFrom="paragraph">
                        <wp:posOffset>-4934</wp:posOffset>
                      </wp:positionV>
                      <wp:extent cx="85320" cy="119880"/>
                      <wp:effectExtent l="38100" t="38100" r="67310" b="71120"/>
                      <wp:wrapNone/>
                      <wp:docPr id="270" name="Ink 2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320" cy="11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3588D1" id="Ink 270" o:spid="_x0000_s1026" type="#_x0000_t75" style="position:absolute;margin-left:209.1pt;margin-top:-1.55pt;width:9.45pt;height:12.0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">
                      <v:imagedata r:id="rId43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41536" behindDoc="0" locked="0" layoutInCell="1" allowOverlap="1">
                      <wp:simplePos x="0" y="0"/>
                      <wp:positionH relativeFrom="column">
                        <wp:posOffset>2440332</wp:posOffset>
                      </wp:positionH>
                      <wp:positionV relativeFrom="paragraph">
                        <wp:posOffset>91906</wp:posOffset>
                      </wp:positionV>
                      <wp:extent cx="27360" cy="6480"/>
                      <wp:effectExtent l="38100" t="57150" r="48895" b="50800"/>
                      <wp:wrapNone/>
                      <wp:docPr id="269" name="Ink 2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6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8BD405" id="Ink 269" o:spid="_x0000_s1026" type="#_x0000_t75" style="position:absolute;margin-left:190.8pt;margin-top:6.35pt;width:3.7pt;height:2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">
                      <v:imagedata r:id="rId43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>
                      <wp:simplePos x="0" y="0"/>
                      <wp:positionH relativeFrom="column">
                        <wp:posOffset>2471292</wp:posOffset>
                      </wp:positionH>
                      <wp:positionV relativeFrom="paragraph">
                        <wp:posOffset>191986</wp:posOffset>
                      </wp:positionV>
                      <wp:extent cx="84960" cy="84240"/>
                      <wp:effectExtent l="38100" t="38100" r="67945" b="68580"/>
                      <wp:wrapNone/>
                      <wp:docPr id="268" name="Ink 2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96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830192" id="Ink 268" o:spid="_x0000_s1026" type="#_x0000_t75" style="position:absolute;margin-left:193.25pt;margin-top:13.75pt;width:9.35pt;height:9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">
                      <v:imagedata r:id="rId44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>
                      <wp:simplePos x="0" y="0"/>
                      <wp:positionH relativeFrom="column">
                        <wp:posOffset>2410812</wp:posOffset>
                      </wp:positionH>
                      <wp:positionV relativeFrom="paragraph">
                        <wp:posOffset>192706</wp:posOffset>
                      </wp:positionV>
                      <wp:extent cx="30960" cy="75960"/>
                      <wp:effectExtent l="19050" t="57150" r="45720" b="57785"/>
                      <wp:wrapNone/>
                      <wp:docPr id="267" name="Ink 2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60" cy="7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4F7B61" id="Ink 267" o:spid="_x0000_s1026" type="#_x0000_t75" style="position:absolute;margin-left:188.45pt;margin-top:13.95pt;width:4.1pt;height:8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">
                      <v:imagedata r:id="rId44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2246652</wp:posOffset>
                      </wp:positionH>
                      <wp:positionV relativeFrom="paragraph">
                        <wp:posOffset>119626</wp:posOffset>
                      </wp:positionV>
                      <wp:extent cx="117720" cy="174600"/>
                      <wp:effectExtent l="57150" t="57150" r="53975" b="73660"/>
                      <wp:wrapNone/>
                      <wp:docPr id="266" name="Ink 2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720" cy="17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F4D1CA" id="Ink 266" o:spid="_x0000_s1026" type="#_x0000_t75" style="position:absolute;margin-left:175.8pt;margin-top:8pt;width:11.75pt;height:16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">
                      <v:imagedata r:id="rId44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>
                      <wp:simplePos x="0" y="0"/>
                      <wp:positionH relativeFrom="column">
                        <wp:posOffset>1995372</wp:posOffset>
                      </wp:positionH>
                      <wp:positionV relativeFrom="paragraph">
                        <wp:posOffset>77146</wp:posOffset>
                      </wp:positionV>
                      <wp:extent cx="208080" cy="205920"/>
                      <wp:effectExtent l="57150" t="38100" r="20955" b="60960"/>
                      <wp:wrapNone/>
                      <wp:docPr id="265" name="Ink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080" cy="20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261ECD" id="Ink 265" o:spid="_x0000_s1026" type="#_x0000_t75" style="position:absolute;margin-left:156.05pt;margin-top:4.7pt;width:17.7pt;height:18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">
                      <v:imagedata r:id="rId44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>
                      <wp:simplePos x="0" y="0"/>
                      <wp:positionH relativeFrom="column">
                        <wp:posOffset>1651932</wp:posOffset>
                      </wp:positionH>
                      <wp:positionV relativeFrom="paragraph">
                        <wp:posOffset>134026</wp:posOffset>
                      </wp:positionV>
                      <wp:extent cx="20520" cy="131400"/>
                      <wp:effectExtent l="38100" t="38100" r="74930" b="59690"/>
                      <wp:wrapNone/>
                      <wp:docPr id="264" name="Ink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245C14" id="Ink 264" o:spid="_x0000_s1026" type="#_x0000_t75" style="position:absolute;margin-left:128.6pt;margin-top:9.2pt;width:4.4pt;height:12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">
                      <v:imagedata r:id="rId44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35392" behindDoc="0" locked="0" layoutInCell="1" allowOverlap="1">
                      <wp:simplePos x="0" y="0"/>
                      <wp:positionH relativeFrom="column">
                        <wp:posOffset>1592172</wp:posOffset>
                      </wp:positionH>
                      <wp:positionV relativeFrom="paragraph">
                        <wp:posOffset>176506</wp:posOffset>
                      </wp:positionV>
                      <wp:extent cx="135000" cy="31320"/>
                      <wp:effectExtent l="38100" t="38100" r="74930" b="45085"/>
                      <wp:wrapNone/>
                      <wp:docPr id="263" name="Ink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000" cy="3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1715AA" id="Ink 263" o:spid="_x0000_s1026" type="#_x0000_t75" style="position:absolute;margin-left:124pt;margin-top:12.95pt;width:13.5pt;height:4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">
                      <v:imagedata r:id="rId45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34368" behindDoc="0" locked="0" layoutInCell="1" allowOverlap="1">
                      <wp:simplePos x="0" y="0"/>
                      <wp:positionH relativeFrom="column">
                        <wp:posOffset>1340172</wp:posOffset>
                      </wp:positionH>
                      <wp:positionV relativeFrom="paragraph">
                        <wp:posOffset>139066</wp:posOffset>
                      </wp:positionV>
                      <wp:extent cx="85320" cy="101520"/>
                      <wp:effectExtent l="38100" t="57150" r="29210" b="70485"/>
                      <wp:wrapNone/>
                      <wp:docPr id="262" name="Ink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320" cy="10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EF2AA6" id="Ink 262" o:spid="_x0000_s1026" type="#_x0000_t75" style="position:absolute;margin-left:104.1pt;margin-top:9.7pt;width:8.35pt;height:10.7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">
                      <v:imagedata r:id="rId45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>
                      <wp:simplePos x="0" y="0"/>
                      <wp:positionH relativeFrom="column">
                        <wp:posOffset>1225692</wp:posOffset>
                      </wp:positionH>
                      <wp:positionV relativeFrom="paragraph">
                        <wp:posOffset>141946</wp:posOffset>
                      </wp:positionV>
                      <wp:extent cx="81720" cy="117720"/>
                      <wp:effectExtent l="19050" t="57150" r="33020" b="53975"/>
                      <wp:wrapNone/>
                      <wp:docPr id="261" name="Ink 2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11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D5F288" id="Ink 261" o:spid="_x0000_s1026" type="#_x0000_t75" style="position:absolute;margin-left:95.5pt;margin-top:9.9pt;width:8.95pt;height:11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">
                      <v:imagedata r:id="rId45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32320" behindDoc="0" locked="0" layoutInCell="1" allowOverlap="1">
                      <wp:simplePos x="0" y="0"/>
                      <wp:positionH relativeFrom="column">
                        <wp:posOffset>999612</wp:posOffset>
                      </wp:positionH>
                      <wp:positionV relativeFrom="paragraph">
                        <wp:posOffset>67786</wp:posOffset>
                      </wp:positionV>
                      <wp:extent cx="20520" cy="2880"/>
                      <wp:effectExtent l="38100" t="57150" r="55880" b="54610"/>
                      <wp:wrapNone/>
                      <wp:docPr id="260" name="Ink 2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A07516" id="Ink 260" o:spid="_x0000_s1026" type="#_x0000_t75" style="position:absolute;margin-left:77.5pt;margin-top:4.25pt;width:3pt;height:2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">
                      <v:imagedata r:id="rId45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31296" behindDoc="0" locked="0" layoutInCell="1" allowOverlap="1">
                      <wp:simplePos x="0" y="0"/>
                      <wp:positionH relativeFrom="column">
                        <wp:posOffset>1021212</wp:posOffset>
                      </wp:positionH>
                      <wp:positionV relativeFrom="paragraph">
                        <wp:posOffset>167866</wp:posOffset>
                      </wp:positionV>
                      <wp:extent cx="101880" cy="89280"/>
                      <wp:effectExtent l="57150" t="38100" r="69850" b="63500"/>
                      <wp:wrapNone/>
                      <wp:docPr id="259" name="Ink 2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880" cy="8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CCADD0" id="Ink 259" o:spid="_x0000_s1026" type="#_x0000_t75" style="position:absolute;margin-left:79pt;margin-top:11.8pt;width:10.55pt;height:9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">
                      <v:imagedata r:id="rId45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30272" behindDoc="0" locked="0" layoutInCell="1" allowOverlap="1">
                      <wp:simplePos x="0" y="0"/>
                      <wp:positionH relativeFrom="column">
                        <wp:posOffset>936972</wp:posOffset>
                      </wp:positionH>
                      <wp:positionV relativeFrom="paragraph">
                        <wp:posOffset>177946</wp:posOffset>
                      </wp:positionV>
                      <wp:extent cx="27000" cy="92520"/>
                      <wp:effectExtent l="57150" t="57150" r="49530" b="60325"/>
                      <wp:wrapNone/>
                      <wp:docPr id="258" name="Ink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000" cy="9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40B2F9" id="Ink 258" o:spid="_x0000_s1026" type="#_x0000_t75" style="position:absolute;margin-left:72.35pt;margin-top:12.6pt;width:5.05pt;height:10.1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">
                      <v:imagedata r:id="rId46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29248" behindDoc="0" locked="0" layoutInCell="1" allowOverlap="1">
                      <wp:simplePos x="0" y="0"/>
                      <wp:positionH relativeFrom="column">
                        <wp:posOffset>788652</wp:posOffset>
                      </wp:positionH>
                      <wp:positionV relativeFrom="paragraph">
                        <wp:posOffset>109906</wp:posOffset>
                      </wp:positionV>
                      <wp:extent cx="119880" cy="162720"/>
                      <wp:effectExtent l="57150" t="38100" r="52070" b="66040"/>
                      <wp:wrapNone/>
                      <wp:docPr id="257" name="Ink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880" cy="16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8BB142" id="Ink 257" o:spid="_x0000_s1026" type="#_x0000_t75" style="position:absolute;margin-left:60.85pt;margin-top:7.3pt;width:11.9pt;height:15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">
                      <v:imagedata r:id="rId46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28224" behindDoc="0" locked="0" layoutInCell="1" allowOverlap="1">
                      <wp:simplePos x="0" y="0"/>
                      <wp:positionH relativeFrom="column">
                        <wp:posOffset>100692</wp:posOffset>
                      </wp:positionH>
                      <wp:positionV relativeFrom="paragraph">
                        <wp:posOffset>196306</wp:posOffset>
                      </wp:positionV>
                      <wp:extent cx="102240" cy="6480"/>
                      <wp:effectExtent l="57150" t="57150" r="69215" b="69850"/>
                      <wp:wrapNone/>
                      <wp:docPr id="256" name="Ink 2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24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BA8235" id="Ink 256" o:spid="_x0000_s1026" type="#_x0000_t75" style="position:absolute;margin-left:6.55pt;margin-top:14.05pt;width:10.65pt;height:3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">
                      <v:imagedata r:id="rId46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>
                      <wp:simplePos x="0" y="0"/>
                      <wp:positionH relativeFrom="column">
                        <wp:posOffset>97092</wp:posOffset>
                      </wp:positionH>
                      <wp:positionV relativeFrom="paragraph">
                        <wp:posOffset>127906</wp:posOffset>
                      </wp:positionV>
                      <wp:extent cx="138600" cy="7560"/>
                      <wp:effectExtent l="57150" t="57150" r="71120" b="69215"/>
                      <wp:wrapNone/>
                      <wp:docPr id="255" name="Ink 2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A56BEE" id="Ink 255" o:spid="_x0000_s1026" type="#_x0000_t75" style="position:absolute;margin-left:6.2pt;margin-top:8.45pt;width:13.7pt;height:3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">
                      <v:imagedata r:id="rId467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617C46" w:rsidRDefault="00617C46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300679" w:rsidRDefault="006521D6" w:rsidP="00300679">
      <w:pPr>
        <w:pStyle w:val="NL"/>
        <w:rPr>
          <w:rStyle w:val="CommentReference"/>
        </w:rPr>
      </w:pPr>
      <w:r>
        <w:rPr>
          <w:rStyle w:val="NLLLNUM"/>
          <w:rFonts w:eastAsiaTheme="majorEastAsia"/>
        </w:rPr>
        <w:t>20</w:t>
      </w:r>
      <w:r w:rsidR="00300679" w:rsidRPr="00AB382C">
        <w:rPr>
          <w:rStyle w:val="NLLLNUM"/>
          <w:rFonts w:eastAsiaTheme="majorEastAsia"/>
        </w:rPr>
        <w:tab/>
      </w:r>
      <w:r w:rsidR="00300679">
        <w:t xml:space="preserve">Prove that 1 </w:t>
      </w:r>
      <w:r w:rsidR="00300679" w:rsidRPr="00381B38">
        <w:rPr>
          <w:rStyle w:val="Minonmath0"/>
        </w:rPr>
        <w:t>+</w:t>
      </w:r>
      <w:r w:rsidR="00300679">
        <w:t xml:space="preserve"> tan</w:t>
      </w:r>
      <w:r w:rsidR="00300679">
        <w:rPr>
          <w:rStyle w:val="i-listsuperscript"/>
        </w:rPr>
        <w:t xml:space="preserve">2 </w:t>
      </w:r>
      <w:r w:rsidR="00300679">
        <w:t>(</w:t>
      </w:r>
      <w:r w:rsidR="00300679">
        <w:rPr>
          <w:rStyle w:val="i-listitalic"/>
        </w:rPr>
        <w:t>x</w:t>
      </w:r>
      <w:r w:rsidR="00300679">
        <w:t xml:space="preserve">) </w:t>
      </w:r>
      <w:r w:rsidR="00300679" w:rsidRPr="00381B38">
        <w:rPr>
          <w:rStyle w:val="Minonmath0"/>
        </w:rPr>
        <w:t>=</w:t>
      </w:r>
      <w:r w:rsidR="00300679">
        <w:t xml:space="preserve"> sec (</w:t>
      </w:r>
      <w:r w:rsidR="00300679">
        <w:rPr>
          <w:rStyle w:val="i-listitalic"/>
        </w:rPr>
        <w:t>x</w:t>
      </w:r>
      <w:r w:rsidR="00300679">
        <w:t>) cosec (</w:t>
      </w:r>
      <w:r w:rsidR="00300679">
        <w:rPr>
          <w:rStyle w:val="i-listitalic"/>
        </w:rPr>
        <w:t>x</w:t>
      </w:r>
      <w:r w:rsidR="00300679">
        <w:t>) tan (</w:t>
      </w:r>
      <w:r w:rsidR="00300679">
        <w:rPr>
          <w:rStyle w:val="i-listitalic"/>
        </w:rPr>
        <w:t>x</w:t>
      </w:r>
      <w:r w:rsidR="00300679">
        <w:t>)</w:t>
      </w:r>
      <w:r w:rsidR="00300679">
        <w:rPr>
          <w:rStyle w:val="CommentReference"/>
        </w:rPr>
        <w:t>.</w:t>
      </w:r>
    </w:p>
    <w:p w:rsidR="00300679" w:rsidRPr="00AB382C" w:rsidRDefault="00300679" w:rsidP="00300679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AB382C">
        <w:rPr>
          <w:rStyle w:val="NLLLNUM"/>
          <w:rFonts w:eastAsiaTheme="majorEastAsia"/>
        </w:rPr>
        <w:t>[3 marks]</w: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CC0694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71232" behindDoc="0" locked="0" layoutInCell="1" allowOverlap="1">
                      <wp:simplePos x="0" y="0"/>
                      <wp:positionH relativeFrom="column">
                        <wp:posOffset>3814692</wp:posOffset>
                      </wp:positionH>
                      <wp:positionV relativeFrom="paragraph">
                        <wp:posOffset>114633</wp:posOffset>
                      </wp:positionV>
                      <wp:extent cx="163080" cy="198000"/>
                      <wp:effectExtent l="38100" t="57150" r="46990" b="50165"/>
                      <wp:wrapNone/>
                      <wp:docPr id="299" name="Ink 2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080" cy="19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6D4B81" id="Ink 299" o:spid="_x0000_s1026" type="#_x0000_t75" style="position:absolute;margin-left:300.15pt;margin-top:7.9pt;width:13.75pt;height:1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">
                      <v:imagedata r:id="rId46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70208" behindDoc="0" locked="0" layoutInCell="1" allowOverlap="1">
                      <wp:simplePos x="0" y="0"/>
                      <wp:positionH relativeFrom="column">
                        <wp:posOffset>3797052</wp:posOffset>
                      </wp:positionH>
                      <wp:positionV relativeFrom="paragraph">
                        <wp:posOffset>137673</wp:posOffset>
                      </wp:positionV>
                      <wp:extent cx="182880" cy="86400"/>
                      <wp:effectExtent l="19050" t="38100" r="45720" b="66040"/>
                      <wp:wrapNone/>
                      <wp:docPr id="298" name="Ink 2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88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4C3101" id="Ink 298" o:spid="_x0000_s1026" type="#_x0000_t75" style="position:absolute;margin-left:297.9pt;margin-top:9.5pt;width:15.7pt;height:9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">
                      <v:imagedata r:id="rId47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69184" behindDoc="0" locked="0" layoutInCell="1" allowOverlap="1">
                      <wp:simplePos x="0" y="0"/>
                      <wp:positionH relativeFrom="column">
                        <wp:posOffset>3450732</wp:posOffset>
                      </wp:positionH>
                      <wp:positionV relativeFrom="paragraph">
                        <wp:posOffset>152793</wp:posOffset>
                      </wp:positionV>
                      <wp:extent cx="280800" cy="90000"/>
                      <wp:effectExtent l="57150" t="38100" r="0" b="62865"/>
                      <wp:wrapNone/>
                      <wp:docPr id="297" name="Ink 2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0" cy="9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4AABBC" id="Ink 297" o:spid="_x0000_s1026" type="#_x0000_t75" style="position:absolute;margin-left:270.25pt;margin-top:10.65pt;width:23.75pt;height:9.9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">
                      <v:imagedata r:id="rId47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68160" behindDoc="0" locked="0" layoutInCell="1" allowOverlap="1">
                      <wp:simplePos x="0" y="0"/>
                      <wp:positionH relativeFrom="column">
                        <wp:posOffset>3266772</wp:posOffset>
                      </wp:positionH>
                      <wp:positionV relativeFrom="paragraph">
                        <wp:posOffset>143073</wp:posOffset>
                      </wp:positionV>
                      <wp:extent cx="182880" cy="11520"/>
                      <wp:effectExtent l="38100" t="38100" r="45720" b="64770"/>
                      <wp:wrapNone/>
                      <wp:docPr id="296" name="Ink 2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88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BC3CE2" id="Ink 296" o:spid="_x0000_s1026" type="#_x0000_t75" style="position:absolute;margin-left:255.95pt;margin-top:10.55pt;width:15.85pt;height:2.9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">
                      <v:imagedata r:id="rId47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67136" behindDoc="0" locked="0" layoutInCell="1" allowOverlap="1">
                      <wp:simplePos x="0" y="0"/>
                      <wp:positionH relativeFrom="column">
                        <wp:posOffset>3315732</wp:posOffset>
                      </wp:positionH>
                      <wp:positionV relativeFrom="paragraph">
                        <wp:posOffset>-63567</wp:posOffset>
                      </wp:positionV>
                      <wp:extent cx="74520" cy="308160"/>
                      <wp:effectExtent l="19050" t="57150" r="59055" b="53975"/>
                      <wp:wrapNone/>
                      <wp:docPr id="295" name="Ink 2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30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370059" id="Ink 295" o:spid="_x0000_s1026" type="#_x0000_t75" style="position:absolute;margin-left:260.7pt;margin-top:-5.8pt;width:7.45pt;height:26.2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">
                      <v:imagedata r:id="rId47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66112" behindDoc="0" locked="0" layoutInCell="1" allowOverlap="1">
                      <wp:simplePos x="0" y="0"/>
                      <wp:positionH relativeFrom="column">
                        <wp:posOffset>2857092</wp:posOffset>
                      </wp:positionH>
                      <wp:positionV relativeFrom="paragraph">
                        <wp:posOffset>157113</wp:posOffset>
                      </wp:positionV>
                      <wp:extent cx="141480" cy="120960"/>
                      <wp:effectExtent l="38100" t="57150" r="49530" b="50800"/>
                      <wp:wrapNone/>
                      <wp:docPr id="294" name="Ink 2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480" cy="12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509FB9" id="Ink 294" o:spid="_x0000_s1026" type="#_x0000_t75" style="position:absolute;margin-left:224.5pt;margin-top:11.05pt;width:12.7pt;height:11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">
                      <v:imagedata r:id="rId47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65088" behindDoc="0" locked="0" layoutInCell="1" allowOverlap="1">
                      <wp:simplePos x="0" y="0"/>
                      <wp:positionH relativeFrom="column">
                        <wp:posOffset>2837652</wp:posOffset>
                      </wp:positionH>
                      <wp:positionV relativeFrom="paragraph">
                        <wp:posOffset>136953</wp:posOffset>
                      </wp:positionV>
                      <wp:extent cx="169920" cy="109440"/>
                      <wp:effectExtent l="57150" t="57150" r="40005" b="62230"/>
                      <wp:wrapNone/>
                      <wp:docPr id="293" name="Ink 2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920" cy="10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982273" id="Ink 293" o:spid="_x0000_s1026" type="#_x0000_t75" style="position:absolute;margin-left:222.25pt;margin-top:9.4pt;width:14.8pt;height:11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">
                      <v:imagedata r:id="rId48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63040" behindDoc="0" locked="0" layoutInCell="1" allowOverlap="1">
                      <wp:simplePos x="0" y="0"/>
                      <wp:positionH relativeFrom="column">
                        <wp:posOffset>2591052</wp:posOffset>
                      </wp:positionH>
                      <wp:positionV relativeFrom="paragraph">
                        <wp:posOffset>176193</wp:posOffset>
                      </wp:positionV>
                      <wp:extent cx="121680" cy="86400"/>
                      <wp:effectExtent l="57150" t="38100" r="31115" b="66040"/>
                      <wp:wrapNone/>
                      <wp:docPr id="291" name="Ink 2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68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4FE7A1" id="Ink 291" o:spid="_x0000_s1026" type="#_x0000_t75" style="position:absolute;margin-left:202.55pt;margin-top:12.45pt;width:11.3pt;height:9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">
                      <v:imagedata r:id="rId48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62016" behindDoc="0" locked="0" layoutInCell="1" allowOverlap="1">
                      <wp:simplePos x="0" y="0"/>
                      <wp:positionH relativeFrom="column">
                        <wp:posOffset>2407812</wp:posOffset>
                      </wp:positionH>
                      <wp:positionV relativeFrom="paragraph">
                        <wp:posOffset>144153</wp:posOffset>
                      </wp:positionV>
                      <wp:extent cx="234000" cy="134640"/>
                      <wp:effectExtent l="57150" t="38100" r="13970" b="74930"/>
                      <wp:wrapNone/>
                      <wp:docPr id="290" name="Ink 2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4000" cy="1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305855" id="Ink 290" o:spid="_x0000_s1026" type="#_x0000_t75" style="position:absolute;margin-left:188.2pt;margin-top:9.95pt;width:20.05pt;height:13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">
                      <v:imagedata r:id="rId48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>
                      <wp:simplePos x="0" y="0"/>
                      <wp:positionH relativeFrom="column">
                        <wp:posOffset>2157612</wp:posOffset>
                      </wp:positionH>
                      <wp:positionV relativeFrom="paragraph">
                        <wp:posOffset>151353</wp:posOffset>
                      </wp:positionV>
                      <wp:extent cx="208080" cy="108000"/>
                      <wp:effectExtent l="57150" t="57150" r="40005" b="63500"/>
                      <wp:wrapNone/>
                      <wp:docPr id="289" name="Ink 2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080" cy="10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9EC6C" id="Ink 289" o:spid="_x0000_s1026" type="#_x0000_t75" style="position:absolute;margin-left:168.45pt;margin-top:10.6pt;width:19.35pt;height:11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">
                      <v:imagedata r:id="rId48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>
                      <wp:simplePos x="0" y="0"/>
                      <wp:positionH relativeFrom="column">
                        <wp:posOffset>1739652</wp:posOffset>
                      </wp:positionH>
                      <wp:positionV relativeFrom="paragraph">
                        <wp:posOffset>141273</wp:posOffset>
                      </wp:positionV>
                      <wp:extent cx="158040" cy="137160"/>
                      <wp:effectExtent l="38100" t="57150" r="33020" b="34290"/>
                      <wp:wrapNone/>
                      <wp:docPr id="288" name="Ink 2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040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DB6DD" id="Ink 288" o:spid="_x0000_s1026" type="#_x0000_t75" style="position:absolute;margin-left:136.8pt;margin-top:10.35pt;width:13.3pt;height:11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">
                      <v:imagedata r:id="rId48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>
                      <wp:simplePos x="0" y="0"/>
                      <wp:positionH relativeFrom="column">
                        <wp:posOffset>1771692</wp:posOffset>
                      </wp:positionH>
                      <wp:positionV relativeFrom="paragraph">
                        <wp:posOffset>131553</wp:posOffset>
                      </wp:positionV>
                      <wp:extent cx="128160" cy="106920"/>
                      <wp:effectExtent l="38100" t="57150" r="43815" b="64770"/>
                      <wp:wrapNone/>
                      <wp:docPr id="287" name="Ink 2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160" cy="10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0F5946" id="Ink 287" o:spid="_x0000_s1026" type="#_x0000_t75" style="position:absolute;margin-left:138.5pt;margin-top:9pt;width:11.35pt;height:11.1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">
                      <v:imagedata r:id="rId49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>
                      <wp:simplePos x="0" y="0"/>
                      <wp:positionH relativeFrom="column">
                        <wp:posOffset>1524372</wp:posOffset>
                      </wp:positionH>
                      <wp:positionV relativeFrom="paragraph">
                        <wp:posOffset>160713</wp:posOffset>
                      </wp:positionV>
                      <wp:extent cx="131040" cy="78480"/>
                      <wp:effectExtent l="57150" t="38100" r="21590" b="74295"/>
                      <wp:wrapNone/>
                      <wp:docPr id="286" name="Ink 2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0BC05A" id="Ink 286" o:spid="_x0000_s1026" type="#_x0000_t75" style="position:absolute;margin-left:118.6pt;margin-top:11.25pt;width:11.95pt;height:9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">
                      <v:imagedata r:id="rId49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>
                      <wp:simplePos x="0" y="0"/>
                      <wp:positionH relativeFrom="column">
                        <wp:posOffset>1396572</wp:posOffset>
                      </wp:positionH>
                      <wp:positionV relativeFrom="paragraph">
                        <wp:posOffset>177273</wp:posOffset>
                      </wp:positionV>
                      <wp:extent cx="114840" cy="77400"/>
                      <wp:effectExtent l="57150" t="57150" r="19050" b="56515"/>
                      <wp:wrapNone/>
                      <wp:docPr id="285" name="Ink 2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84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C321E7" id="Ink 285" o:spid="_x0000_s1026" type="#_x0000_t75" style="position:absolute;margin-left:108.5pt;margin-top:12.5pt;width:10.75pt;height:8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">
                      <v:imagedata r:id="rId49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55872" behindDoc="0" locked="0" layoutInCell="1" allowOverlap="1">
                      <wp:simplePos x="0" y="0"/>
                      <wp:positionH relativeFrom="column">
                        <wp:posOffset>1248612</wp:posOffset>
                      </wp:positionH>
                      <wp:positionV relativeFrom="paragraph">
                        <wp:posOffset>100593</wp:posOffset>
                      </wp:positionV>
                      <wp:extent cx="99360" cy="166680"/>
                      <wp:effectExtent l="38100" t="38100" r="53340" b="62230"/>
                      <wp:wrapNone/>
                      <wp:docPr id="284" name="Ink 2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360" cy="16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3EE665" id="Ink 284" o:spid="_x0000_s1026" type="#_x0000_t75" style="position:absolute;margin-left:97.85pt;margin-top:6.7pt;width:9.2pt;height:15.7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">
                      <v:imagedata r:id="rId49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54848" behindDoc="0" locked="0" layoutInCell="1" allowOverlap="1">
                      <wp:simplePos x="0" y="0"/>
                      <wp:positionH relativeFrom="column">
                        <wp:posOffset>979692</wp:posOffset>
                      </wp:positionH>
                      <wp:positionV relativeFrom="paragraph">
                        <wp:posOffset>189153</wp:posOffset>
                      </wp:positionV>
                      <wp:extent cx="69120" cy="21600"/>
                      <wp:effectExtent l="57150" t="38100" r="64770" b="54610"/>
                      <wp:wrapNone/>
                      <wp:docPr id="283" name="Ink 2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120" cy="2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5C7F37" id="Ink 283" o:spid="_x0000_s1026" type="#_x0000_t75" style="position:absolute;margin-left:75.8pt;margin-top:14pt;width:8.05pt;height:3.9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">
                      <v:imagedata r:id="rId49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>
                      <wp:simplePos x="0" y="0"/>
                      <wp:positionH relativeFrom="column">
                        <wp:posOffset>985092</wp:posOffset>
                      </wp:positionH>
                      <wp:positionV relativeFrom="paragraph">
                        <wp:posOffset>129033</wp:posOffset>
                      </wp:positionV>
                      <wp:extent cx="89640" cy="18000"/>
                      <wp:effectExtent l="38100" t="57150" r="62865" b="58420"/>
                      <wp:wrapNone/>
                      <wp:docPr id="282" name="Ink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548561" id="Ink 282" o:spid="_x0000_s1026" type="#_x0000_t75" style="position:absolute;margin-left:76.25pt;margin-top:8.7pt;width:9.7pt;height:4.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">
                      <v:imagedata r:id="rId50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52800" behindDoc="0" locked="0" layoutInCell="1" allowOverlap="1">
                      <wp:simplePos x="0" y="0"/>
                      <wp:positionH relativeFrom="column">
                        <wp:posOffset>765492</wp:posOffset>
                      </wp:positionH>
                      <wp:positionV relativeFrom="paragraph">
                        <wp:posOffset>78993</wp:posOffset>
                      </wp:positionV>
                      <wp:extent cx="101880" cy="161280"/>
                      <wp:effectExtent l="38100" t="57150" r="69850" b="67945"/>
                      <wp:wrapNone/>
                      <wp:docPr id="281" name="Ink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880" cy="16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88CE64" id="Ink 281" o:spid="_x0000_s1026" type="#_x0000_t75" style="position:absolute;margin-left:59.05pt;margin-top:4.75pt;width:10.45pt;height:15.6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">
                      <v:imagedata r:id="rId50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51776" behindDoc="0" locked="0" layoutInCell="1" allowOverlap="1">
                      <wp:simplePos x="0" y="0"/>
                      <wp:positionH relativeFrom="column">
                        <wp:posOffset>617172</wp:posOffset>
                      </wp:positionH>
                      <wp:positionV relativeFrom="paragraph">
                        <wp:posOffset>173313</wp:posOffset>
                      </wp:positionV>
                      <wp:extent cx="149400" cy="61920"/>
                      <wp:effectExtent l="38100" t="38100" r="41275" b="52705"/>
                      <wp:wrapNone/>
                      <wp:docPr id="280" name="Ink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400" cy="6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FA936D" id="Ink 280" o:spid="_x0000_s1026" type="#_x0000_t75" style="position:absolute;margin-left:47.6pt;margin-top:13.4pt;width:13pt;height:6.1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">
                      <v:imagedata r:id="rId50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50752" behindDoc="0" locked="0" layoutInCell="1" allowOverlap="1">
                      <wp:simplePos x="0" y="0"/>
                      <wp:positionH relativeFrom="column">
                        <wp:posOffset>696012</wp:posOffset>
                      </wp:positionH>
                      <wp:positionV relativeFrom="paragraph">
                        <wp:posOffset>85113</wp:posOffset>
                      </wp:positionV>
                      <wp:extent cx="30600" cy="136080"/>
                      <wp:effectExtent l="57150" t="38100" r="64770" b="54610"/>
                      <wp:wrapNone/>
                      <wp:docPr id="279" name="Ink 2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00" cy="13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AA4E03" id="Ink 279" o:spid="_x0000_s1026" type="#_x0000_t75" style="position:absolute;margin-left:53.8pt;margin-top:5.45pt;width:4.7pt;height:12.7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">
                      <v:imagedata r:id="rId50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49728" behindDoc="0" locked="0" layoutInCell="1" allowOverlap="1">
                      <wp:simplePos x="0" y="0"/>
                      <wp:positionH relativeFrom="column">
                        <wp:posOffset>609972</wp:posOffset>
                      </wp:positionH>
                      <wp:positionV relativeFrom="paragraph">
                        <wp:posOffset>103833</wp:posOffset>
                      </wp:positionV>
                      <wp:extent cx="50400" cy="125640"/>
                      <wp:effectExtent l="57150" t="38100" r="64135" b="65405"/>
                      <wp:wrapNone/>
                      <wp:docPr id="278" name="Ink 2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0" cy="12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153978" id="Ink 278" o:spid="_x0000_s1026" type="#_x0000_t75" style="position:absolute;margin-left:46.6pt;margin-top:6.95pt;width:6.7pt;height:12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">
                      <v:imagedata r:id="rId50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>
                      <wp:simplePos x="0" y="0"/>
                      <wp:positionH relativeFrom="column">
                        <wp:posOffset>396852</wp:posOffset>
                      </wp:positionH>
                      <wp:positionV relativeFrom="paragraph">
                        <wp:posOffset>50553</wp:posOffset>
                      </wp:positionV>
                      <wp:extent cx="150120" cy="182160"/>
                      <wp:effectExtent l="57150" t="57150" r="40640" b="66040"/>
                      <wp:wrapNone/>
                      <wp:docPr id="277" name="Ink 2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120" cy="18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297BBC" id="Ink 277" o:spid="_x0000_s1026" type="#_x0000_t75" style="position:absolute;margin-left:30.1pt;margin-top:2.8pt;width:13.55pt;height:17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">
                      <v:imagedata r:id="rId51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47680" behindDoc="0" locked="0" layoutInCell="1" allowOverlap="1">
                      <wp:simplePos x="0" y="0"/>
                      <wp:positionH relativeFrom="column">
                        <wp:posOffset>332052</wp:posOffset>
                      </wp:positionH>
                      <wp:positionV relativeFrom="paragraph">
                        <wp:posOffset>76473</wp:posOffset>
                      </wp:positionV>
                      <wp:extent cx="54360" cy="155520"/>
                      <wp:effectExtent l="38100" t="57150" r="60325" b="54610"/>
                      <wp:wrapNone/>
                      <wp:docPr id="276" name="Ink 2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15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935483" id="Ink 276" o:spid="_x0000_s1026" type="#_x0000_t75" style="position:absolute;margin-left:24.8pt;margin-top:4.85pt;width:6.85pt;height:14.6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">
                      <v:imagedata r:id="rId513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CC0694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>
                      <wp:simplePos x="0" y="0"/>
                      <wp:positionH relativeFrom="column">
                        <wp:posOffset>3385572</wp:posOffset>
                      </wp:positionH>
                      <wp:positionV relativeFrom="paragraph">
                        <wp:posOffset>133358</wp:posOffset>
                      </wp:positionV>
                      <wp:extent cx="516240" cy="158400"/>
                      <wp:effectExtent l="38100" t="38100" r="55880" b="51435"/>
                      <wp:wrapNone/>
                      <wp:docPr id="331" name="Ink 3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6240" cy="15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4081D4" id="Ink 331" o:spid="_x0000_s1026" type="#_x0000_t75" style="position:absolute;margin-left:265.45pt;margin-top:10.3pt;width:42.05pt;height:13.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">
                      <v:imagedata r:id="rId51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>
                      <wp:simplePos x="0" y="0"/>
                      <wp:positionH relativeFrom="column">
                        <wp:posOffset>3673932</wp:posOffset>
                      </wp:positionH>
                      <wp:positionV relativeFrom="paragraph">
                        <wp:posOffset>173678</wp:posOffset>
                      </wp:positionV>
                      <wp:extent cx="112680" cy="118800"/>
                      <wp:effectExtent l="38100" t="57150" r="40005" b="52705"/>
                      <wp:wrapNone/>
                      <wp:docPr id="324" name="Ink 3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2680" cy="11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D94807" id="Ink 324" o:spid="_x0000_s1026" type="#_x0000_t75" style="position:absolute;margin-left:289.1pt;margin-top:12.75pt;width:10.05pt;height:10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">
                      <v:imagedata r:id="rId51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>
                      <wp:simplePos x="0" y="0"/>
                      <wp:positionH relativeFrom="column">
                        <wp:posOffset>3677532</wp:posOffset>
                      </wp:positionH>
                      <wp:positionV relativeFrom="paragraph">
                        <wp:posOffset>175118</wp:posOffset>
                      </wp:positionV>
                      <wp:extent cx="116280" cy="63000"/>
                      <wp:effectExtent l="38100" t="38100" r="55245" b="70485"/>
                      <wp:wrapNone/>
                      <wp:docPr id="323" name="Ink 3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280" cy="6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911083" id="Ink 323" o:spid="_x0000_s1026" type="#_x0000_t75" style="position:absolute;margin-left:288.25pt;margin-top:12.4pt;width:11.25pt;height:7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">
                      <v:imagedata r:id="rId51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>
                      <wp:simplePos x="0" y="0"/>
                      <wp:positionH relativeFrom="column">
                        <wp:posOffset>3476292</wp:posOffset>
                      </wp:positionH>
                      <wp:positionV relativeFrom="paragraph">
                        <wp:posOffset>132998</wp:posOffset>
                      </wp:positionV>
                      <wp:extent cx="54000" cy="5760"/>
                      <wp:effectExtent l="57150" t="57150" r="22225" b="51435"/>
                      <wp:wrapNone/>
                      <wp:docPr id="322" name="Ink 3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66F6AC" id="Ink 322" o:spid="_x0000_s1026" type="#_x0000_t75" style="position:absolute;margin-left:272.5pt;margin-top:9.3pt;width:5.65pt;height:2.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">
                      <v:imagedata r:id="rId52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>
                      <wp:simplePos x="0" y="0"/>
                      <wp:positionH relativeFrom="column">
                        <wp:posOffset>3497172</wp:posOffset>
                      </wp:positionH>
                      <wp:positionV relativeFrom="paragraph">
                        <wp:posOffset>194198</wp:posOffset>
                      </wp:positionV>
                      <wp:extent cx="95760" cy="59040"/>
                      <wp:effectExtent l="38100" t="38100" r="57150" b="55880"/>
                      <wp:wrapNone/>
                      <wp:docPr id="321" name="Ink 3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5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F30905" id="Ink 321" o:spid="_x0000_s1026" type="#_x0000_t75" style="position:absolute;margin-left:274pt;margin-top:14.05pt;width:10.35pt;height:7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">
                      <v:imagedata r:id="rId52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>
                      <wp:simplePos x="0" y="0"/>
                      <wp:positionH relativeFrom="column">
                        <wp:posOffset>3428052</wp:posOffset>
                      </wp:positionH>
                      <wp:positionV relativeFrom="paragraph">
                        <wp:posOffset>185918</wp:posOffset>
                      </wp:positionV>
                      <wp:extent cx="33480" cy="60840"/>
                      <wp:effectExtent l="38100" t="38100" r="43180" b="73025"/>
                      <wp:wrapNone/>
                      <wp:docPr id="320" name="Ink 3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48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86B189" id="Ink 320" o:spid="_x0000_s1026" type="#_x0000_t75" style="position:absolute;margin-left:268.85pt;margin-top:13.35pt;width:4pt;height:7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">
                      <v:imagedata r:id="rId52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>
                      <wp:simplePos x="0" y="0"/>
                      <wp:positionH relativeFrom="column">
                        <wp:posOffset>3291252</wp:posOffset>
                      </wp:positionH>
                      <wp:positionV relativeFrom="paragraph">
                        <wp:posOffset>122558</wp:posOffset>
                      </wp:positionV>
                      <wp:extent cx="98280" cy="126720"/>
                      <wp:effectExtent l="38100" t="57150" r="54610" b="64135"/>
                      <wp:wrapNone/>
                      <wp:docPr id="319" name="Ink 3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28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C0B5B8" id="Ink 319" o:spid="_x0000_s1026" type="#_x0000_t75" style="position:absolute;margin-left:258pt;margin-top:8.25pt;width:10.05pt;height:12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">
                      <v:imagedata r:id="rId52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>
                      <wp:simplePos x="0" y="0"/>
                      <wp:positionH relativeFrom="column">
                        <wp:posOffset>2320692</wp:posOffset>
                      </wp:positionH>
                      <wp:positionV relativeFrom="paragraph">
                        <wp:posOffset>260798</wp:posOffset>
                      </wp:positionV>
                      <wp:extent cx="278640" cy="23400"/>
                      <wp:effectExtent l="57150" t="38100" r="26670" b="53340"/>
                      <wp:wrapNone/>
                      <wp:docPr id="311" name="Ink 3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8640" cy="2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30138F" id="Ink 311" o:spid="_x0000_s1026" type="#_x0000_t75" style="position:absolute;margin-left:181.7pt;margin-top:19.15pt;width:23.25pt;height:4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">
                      <v:imagedata r:id="rId52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>
                      <wp:simplePos x="0" y="0"/>
                      <wp:positionH relativeFrom="column">
                        <wp:posOffset>2453172</wp:posOffset>
                      </wp:positionH>
                      <wp:positionV relativeFrom="paragraph">
                        <wp:posOffset>137678</wp:posOffset>
                      </wp:positionV>
                      <wp:extent cx="6480" cy="114840"/>
                      <wp:effectExtent l="57150" t="57150" r="69850" b="57150"/>
                      <wp:wrapNone/>
                      <wp:docPr id="310" name="Ink 3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80" cy="11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D40E5B" id="Ink 310" o:spid="_x0000_s1026" type="#_x0000_t75" style="position:absolute;margin-left:191.75pt;margin-top:9.55pt;width:3.3pt;height:10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">
                      <v:imagedata r:id="rId53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>
                      <wp:simplePos x="0" y="0"/>
                      <wp:positionH relativeFrom="column">
                        <wp:posOffset>1397652</wp:posOffset>
                      </wp:positionH>
                      <wp:positionV relativeFrom="paragraph">
                        <wp:posOffset>261158</wp:posOffset>
                      </wp:positionV>
                      <wp:extent cx="406080" cy="27000"/>
                      <wp:effectExtent l="38100" t="38100" r="32385" b="68580"/>
                      <wp:wrapNone/>
                      <wp:docPr id="304" name="Ink 3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080" cy="2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E103E4" id="Ink 304" o:spid="_x0000_s1026" type="#_x0000_t75" style="position:absolute;margin-left:108.75pt;margin-top:19.7pt;width:33.5pt;height:4.4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">
                      <v:imagedata r:id="rId53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>
                      <wp:simplePos x="0" y="0"/>
                      <wp:positionH relativeFrom="column">
                        <wp:posOffset>1554612</wp:posOffset>
                      </wp:positionH>
                      <wp:positionV relativeFrom="paragraph">
                        <wp:posOffset>112838</wp:posOffset>
                      </wp:positionV>
                      <wp:extent cx="17640" cy="155880"/>
                      <wp:effectExtent l="38100" t="57150" r="59055" b="53975"/>
                      <wp:wrapNone/>
                      <wp:docPr id="303" name="Ink 3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" cy="15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BDDF41" id="Ink 303" o:spid="_x0000_s1026" type="#_x0000_t75" style="position:absolute;margin-left:120.9pt;margin-top:7.75pt;width:3.85pt;height:14.6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">
                      <v:imagedata r:id="rId53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73280" behindDoc="0" locked="0" layoutInCell="1" allowOverlap="1">
                      <wp:simplePos x="0" y="0"/>
                      <wp:positionH relativeFrom="column">
                        <wp:posOffset>937932</wp:posOffset>
                      </wp:positionH>
                      <wp:positionV relativeFrom="paragraph">
                        <wp:posOffset>220478</wp:posOffset>
                      </wp:positionV>
                      <wp:extent cx="116640" cy="6120"/>
                      <wp:effectExtent l="57150" t="38100" r="55245" b="70485"/>
                      <wp:wrapNone/>
                      <wp:docPr id="301" name="Ink 3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64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077D4A" id="Ink 301" o:spid="_x0000_s1026" type="#_x0000_t75" style="position:absolute;margin-left:72.7pt;margin-top:15.8pt;width:11.55pt;height:3.6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">
                      <v:imagedata r:id="rId537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E96562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53504" behindDoc="0" locked="0" layoutInCell="1" allowOverlap="1">
                      <wp:simplePos x="0" y="0"/>
                      <wp:positionH relativeFrom="column">
                        <wp:posOffset>4579267</wp:posOffset>
                      </wp:positionH>
                      <wp:positionV relativeFrom="paragraph">
                        <wp:posOffset>902</wp:posOffset>
                      </wp:positionV>
                      <wp:extent cx="507240" cy="329040"/>
                      <wp:effectExtent l="57150" t="38100" r="45720" b="52070"/>
                      <wp:wrapNone/>
                      <wp:docPr id="495" name="Ink 4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240" cy="32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CD73A4" id="Ink 495" o:spid="_x0000_s1026" type="#_x0000_t75" style="position:absolute;margin-left:359.35pt;margin-top:-.15pt;width:41.4pt;height:27.4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">
                      <v:imagedata r:id="rId53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>
                      <wp:simplePos x="0" y="0"/>
                      <wp:positionH relativeFrom="column">
                        <wp:posOffset>2270292</wp:posOffset>
                      </wp:positionH>
                      <wp:positionV relativeFrom="paragraph">
                        <wp:posOffset>97808</wp:posOffset>
                      </wp:positionV>
                      <wp:extent cx="461520" cy="220320"/>
                      <wp:effectExtent l="57150" t="38100" r="53340" b="46990"/>
                      <wp:wrapNone/>
                      <wp:docPr id="330" name="Ink 3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1520" cy="22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F589C4" id="Ink 330" o:spid="_x0000_s1026" type="#_x0000_t75" style="position:absolute;margin-left:177.85pt;margin-top:6.6pt;width:38.4pt;height:19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">
                      <v:imagedata r:id="rId54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01952" behindDoc="0" locked="0" layoutInCell="1" allowOverlap="1">
                      <wp:simplePos x="0" y="0"/>
                      <wp:positionH relativeFrom="column">
                        <wp:posOffset>3628212</wp:posOffset>
                      </wp:positionH>
                      <wp:positionV relativeFrom="paragraph">
                        <wp:posOffset>168008</wp:posOffset>
                      </wp:positionV>
                      <wp:extent cx="166680" cy="127440"/>
                      <wp:effectExtent l="38100" t="57150" r="43180" b="44450"/>
                      <wp:wrapNone/>
                      <wp:docPr id="329" name="Ink 3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680" cy="12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A6228A" id="Ink 329" o:spid="_x0000_s1026" type="#_x0000_t75" style="position:absolute;margin-left:285.5pt;margin-top:12.25pt;width:14.05pt;height:11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">
                      <v:imagedata r:id="rId54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>
                      <wp:simplePos x="0" y="0"/>
                      <wp:positionH relativeFrom="column">
                        <wp:posOffset>3636492</wp:posOffset>
                      </wp:positionH>
                      <wp:positionV relativeFrom="paragraph">
                        <wp:posOffset>171608</wp:posOffset>
                      </wp:positionV>
                      <wp:extent cx="155160" cy="72720"/>
                      <wp:effectExtent l="19050" t="57150" r="54610" b="60960"/>
                      <wp:wrapNone/>
                      <wp:docPr id="328" name="Ink 3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160" cy="7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40EB9F" id="Ink 328" o:spid="_x0000_s1026" type="#_x0000_t75" style="position:absolute;margin-left:285.45pt;margin-top:12.2pt;width:13.3pt;height:8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">
                      <v:imagedata r:id="rId54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99904" behindDoc="0" locked="0" layoutInCell="1" allowOverlap="1">
                      <wp:simplePos x="0" y="0"/>
                      <wp:positionH relativeFrom="column">
                        <wp:posOffset>3500412</wp:posOffset>
                      </wp:positionH>
                      <wp:positionV relativeFrom="paragraph">
                        <wp:posOffset>164768</wp:posOffset>
                      </wp:positionV>
                      <wp:extent cx="86760" cy="78480"/>
                      <wp:effectExtent l="38100" t="38100" r="66040" b="74295"/>
                      <wp:wrapNone/>
                      <wp:docPr id="327" name="Ink 3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76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997F5F" id="Ink 327" o:spid="_x0000_s1026" type="#_x0000_t75" style="position:absolute;margin-left:274.7pt;margin-top:11.55pt;width:9.15pt;height:8.9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">
                      <v:imagedata r:id="rId54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>
                      <wp:simplePos x="0" y="0"/>
                      <wp:positionH relativeFrom="column">
                        <wp:posOffset>3309252</wp:posOffset>
                      </wp:positionH>
                      <wp:positionV relativeFrom="paragraph">
                        <wp:posOffset>137768</wp:posOffset>
                      </wp:positionV>
                      <wp:extent cx="180720" cy="106560"/>
                      <wp:effectExtent l="57150" t="57150" r="48260" b="65405"/>
                      <wp:wrapNone/>
                      <wp:docPr id="326" name="Ink 3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20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143E3C" id="Ink 326" o:spid="_x0000_s1026" type="#_x0000_t75" style="position:absolute;margin-left:259.1pt;margin-top:9.65pt;width:17.2pt;height:11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">
                      <v:imagedata r:id="rId54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97856" behindDoc="0" locked="0" layoutInCell="1" allowOverlap="1">
                      <wp:simplePos x="0" y="0"/>
                      <wp:positionH relativeFrom="column">
                        <wp:posOffset>3268572</wp:posOffset>
                      </wp:positionH>
                      <wp:positionV relativeFrom="paragraph">
                        <wp:posOffset>56768</wp:posOffset>
                      </wp:positionV>
                      <wp:extent cx="653760" cy="20880"/>
                      <wp:effectExtent l="38100" t="38100" r="51435" b="55880"/>
                      <wp:wrapNone/>
                      <wp:docPr id="325" name="Ink 3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3760" cy="2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240AEA" id="Ink 325" o:spid="_x0000_s1026" type="#_x0000_t75" style="position:absolute;margin-left:256.35pt;margin-top:3.7pt;width:52.7pt;height:3.7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">
                      <v:imagedata r:id="rId55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2941332</wp:posOffset>
                      </wp:positionH>
                      <wp:positionV relativeFrom="paragraph">
                        <wp:posOffset>968</wp:posOffset>
                      </wp:positionV>
                      <wp:extent cx="33840" cy="4320"/>
                      <wp:effectExtent l="57150" t="38100" r="42545" b="72390"/>
                      <wp:wrapNone/>
                      <wp:docPr id="318" name="Ink 3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4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A5A4BC" id="Ink 318" o:spid="_x0000_s1026" type="#_x0000_t75" style="position:absolute;margin-left:230.15pt;margin-top:-1.25pt;width:4.35pt;height:3.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">
                      <v:imagedata r:id="rId55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>
                      <wp:simplePos x="0" y="0"/>
                      <wp:positionH relativeFrom="column">
                        <wp:posOffset>2673492</wp:posOffset>
                      </wp:positionH>
                      <wp:positionV relativeFrom="paragraph">
                        <wp:posOffset>102128</wp:posOffset>
                      </wp:positionV>
                      <wp:extent cx="93240" cy="116280"/>
                      <wp:effectExtent l="38100" t="57150" r="40640" b="55245"/>
                      <wp:wrapNone/>
                      <wp:docPr id="317" name="Ink 3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240" cy="11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17C6E0" id="Ink 317" o:spid="_x0000_s1026" type="#_x0000_t75" style="position:absolute;margin-left:210.3pt;margin-top:6.85pt;width:8.3pt;height:10.5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">
                      <v:imagedata r:id="rId55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>
                      <wp:simplePos x="0" y="0"/>
                      <wp:positionH relativeFrom="column">
                        <wp:posOffset>2648652</wp:posOffset>
                      </wp:positionH>
                      <wp:positionV relativeFrom="paragraph">
                        <wp:posOffset>109688</wp:posOffset>
                      </wp:positionV>
                      <wp:extent cx="113040" cy="86400"/>
                      <wp:effectExtent l="38100" t="57150" r="58420" b="66040"/>
                      <wp:wrapNone/>
                      <wp:docPr id="316" name="Ink 3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04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C577DC" id="Ink 316" o:spid="_x0000_s1026" type="#_x0000_t75" style="position:absolute;margin-left:207.2pt;margin-top:7.25pt;width:10.55pt;height:9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">
                      <v:imagedata r:id="rId55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>
                      <wp:simplePos x="0" y="0"/>
                      <wp:positionH relativeFrom="column">
                        <wp:posOffset>2504652</wp:posOffset>
                      </wp:positionH>
                      <wp:positionV relativeFrom="paragraph">
                        <wp:posOffset>64328</wp:posOffset>
                      </wp:positionV>
                      <wp:extent cx="30600" cy="6480"/>
                      <wp:effectExtent l="38100" t="38100" r="45720" b="69850"/>
                      <wp:wrapNone/>
                      <wp:docPr id="315" name="Ink 3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0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95BA65" id="Ink 315" o:spid="_x0000_s1026" type="#_x0000_t75" style="position:absolute;margin-left:196pt;margin-top:3.9pt;width:3.85pt;height:2.8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">
                      <v:imagedata r:id="rId55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>
                      <wp:simplePos x="0" y="0"/>
                      <wp:positionH relativeFrom="column">
                        <wp:posOffset>2494572</wp:posOffset>
                      </wp:positionH>
                      <wp:positionV relativeFrom="paragraph">
                        <wp:posOffset>141008</wp:posOffset>
                      </wp:positionV>
                      <wp:extent cx="94680" cy="80280"/>
                      <wp:effectExtent l="38100" t="57150" r="57785" b="53340"/>
                      <wp:wrapNone/>
                      <wp:docPr id="314" name="Ink 3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8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B49698" id="Ink 314" o:spid="_x0000_s1026" type="#_x0000_t75" style="position:absolute;margin-left:195.05pt;margin-top:9.7pt;width:9.25pt;height:8.8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">
                      <v:imagedata r:id="rId56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>
                      <wp:simplePos x="0" y="0"/>
                      <wp:positionH relativeFrom="column">
                        <wp:posOffset>2445252</wp:posOffset>
                      </wp:positionH>
                      <wp:positionV relativeFrom="paragraph">
                        <wp:posOffset>146768</wp:posOffset>
                      </wp:positionV>
                      <wp:extent cx="11160" cy="58320"/>
                      <wp:effectExtent l="38100" t="38100" r="65405" b="56515"/>
                      <wp:wrapNone/>
                      <wp:docPr id="313" name="Ink 3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F48D89" id="Ink 313" o:spid="_x0000_s1026" type="#_x0000_t75" style="position:absolute;margin-left:191.1pt;margin-top:10.25pt;width:3.2pt;height:6.8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">
                      <v:imagedata r:id="rId56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>
                      <wp:simplePos x="0" y="0"/>
                      <wp:positionH relativeFrom="column">
                        <wp:posOffset>2300172</wp:posOffset>
                      </wp:positionH>
                      <wp:positionV relativeFrom="paragraph">
                        <wp:posOffset>62168</wp:posOffset>
                      </wp:positionV>
                      <wp:extent cx="118440" cy="150120"/>
                      <wp:effectExtent l="57150" t="57150" r="34290" b="59690"/>
                      <wp:wrapNone/>
                      <wp:docPr id="312" name="Ink 3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440" cy="15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C47F2C" id="Ink 312" o:spid="_x0000_s1026" type="#_x0000_t75" style="position:absolute;margin-left:180.4pt;margin-top:3.65pt;width:10.9pt;height:14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">
                      <v:imagedata r:id="rId56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81472" behindDoc="0" locked="0" layoutInCell="1" allowOverlap="1">
                      <wp:simplePos x="0" y="0"/>
                      <wp:positionH relativeFrom="column">
                        <wp:posOffset>1922892</wp:posOffset>
                      </wp:positionH>
                      <wp:positionV relativeFrom="paragraph">
                        <wp:posOffset>-16312</wp:posOffset>
                      </wp:positionV>
                      <wp:extent cx="7920" cy="24120"/>
                      <wp:effectExtent l="38100" t="38100" r="68580" b="52705"/>
                      <wp:wrapNone/>
                      <wp:docPr id="309" name="Ink 3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CF3CD2" id="Ink 309" o:spid="_x0000_s1026" type="#_x0000_t75" style="position:absolute;margin-left:150.45pt;margin-top:-2.15pt;width:3.05pt;height:4.3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">
                      <v:imagedata r:id="rId56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80448" behindDoc="0" locked="0" layoutInCell="1" allowOverlap="1">
                      <wp:simplePos x="0" y="0"/>
                      <wp:positionH relativeFrom="column">
                        <wp:posOffset>1684212</wp:posOffset>
                      </wp:positionH>
                      <wp:positionV relativeFrom="paragraph">
                        <wp:posOffset>110768</wp:posOffset>
                      </wp:positionV>
                      <wp:extent cx="135000" cy="97200"/>
                      <wp:effectExtent l="38100" t="38100" r="36830" b="55245"/>
                      <wp:wrapNone/>
                      <wp:docPr id="308" name="Ink 3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000" cy="9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F5BCD4" id="Ink 308" o:spid="_x0000_s1026" type="#_x0000_t75" style="position:absolute;margin-left:132.4pt;margin-top:7.55pt;width:11.5pt;height:9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">
                      <v:imagedata r:id="rId56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>
                      <wp:simplePos x="0" y="0"/>
                      <wp:positionH relativeFrom="column">
                        <wp:posOffset>1680612</wp:posOffset>
                      </wp:positionH>
                      <wp:positionV relativeFrom="paragraph">
                        <wp:posOffset>101768</wp:posOffset>
                      </wp:positionV>
                      <wp:extent cx="146160" cy="91080"/>
                      <wp:effectExtent l="38100" t="38100" r="44450" b="61595"/>
                      <wp:wrapNone/>
                      <wp:docPr id="307" name="Ink 3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16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D0831C" id="Ink 307" o:spid="_x0000_s1026" type="#_x0000_t75" style="position:absolute;margin-left:131.35pt;margin-top:6.65pt;width:13.1pt;height:9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">
                      <v:imagedata r:id="rId57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>
                      <wp:simplePos x="0" y="0"/>
                      <wp:positionH relativeFrom="column">
                        <wp:posOffset>1534092</wp:posOffset>
                      </wp:positionH>
                      <wp:positionV relativeFrom="paragraph">
                        <wp:posOffset>123728</wp:posOffset>
                      </wp:positionV>
                      <wp:extent cx="57960" cy="74160"/>
                      <wp:effectExtent l="38100" t="57150" r="56515" b="59690"/>
                      <wp:wrapNone/>
                      <wp:docPr id="306" name="Ink 3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960" cy="7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720E61" id="Ink 306" o:spid="_x0000_s1026" type="#_x0000_t75" style="position:absolute;margin-left:119.55pt;margin-top:8.4pt;width:7.15pt;height:8.5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">
                      <v:imagedata r:id="rId57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>
                      <wp:simplePos x="0" y="0"/>
                      <wp:positionH relativeFrom="column">
                        <wp:posOffset>1302252</wp:posOffset>
                      </wp:positionH>
                      <wp:positionV relativeFrom="paragraph">
                        <wp:posOffset>87008</wp:posOffset>
                      </wp:positionV>
                      <wp:extent cx="207720" cy="111240"/>
                      <wp:effectExtent l="38100" t="57150" r="1905" b="60325"/>
                      <wp:wrapNone/>
                      <wp:docPr id="305" name="Ink 3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720" cy="11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D894F4" id="Ink 305" o:spid="_x0000_s1026" type="#_x0000_t75" style="position:absolute;margin-left:101.15pt;margin-top:5.7pt;width:19.15pt;height:11.3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">
                      <v:imagedata r:id="rId57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>
                      <wp:simplePos x="0" y="0"/>
                      <wp:positionH relativeFrom="column">
                        <wp:posOffset>959172</wp:posOffset>
                      </wp:positionH>
                      <wp:positionV relativeFrom="paragraph">
                        <wp:posOffset>-18472</wp:posOffset>
                      </wp:positionV>
                      <wp:extent cx="101880" cy="27000"/>
                      <wp:effectExtent l="57150" t="38100" r="50800" b="49530"/>
                      <wp:wrapNone/>
                      <wp:docPr id="302" name="Ink 3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880" cy="2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F34EB0" id="Ink 302" o:spid="_x0000_s1026" type="#_x0000_t75" style="position:absolute;margin-left:74.15pt;margin-top:-1.75pt;width:9.65pt;height:3.9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">
                      <v:imagedata r:id="rId577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CC0694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>
                      <wp:simplePos x="0" y="0"/>
                      <wp:positionH relativeFrom="column">
                        <wp:posOffset>1713732</wp:posOffset>
                      </wp:positionH>
                      <wp:positionV relativeFrom="paragraph">
                        <wp:posOffset>210493</wp:posOffset>
                      </wp:positionV>
                      <wp:extent cx="19080" cy="137160"/>
                      <wp:effectExtent l="38100" t="38100" r="57150" b="53340"/>
                      <wp:wrapNone/>
                      <wp:docPr id="334" name="Ink 3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D11749" id="Ink 334" o:spid="_x0000_s1026" type="#_x0000_t75" style="position:absolute;margin-left:133.7pt;margin-top:15.35pt;width:3.95pt;height:12.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">
                      <v:imagedata r:id="rId579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E96562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54528" behindDoc="0" locked="0" layoutInCell="1" allowOverlap="1">
                      <wp:simplePos x="0" y="0"/>
                      <wp:positionH relativeFrom="column">
                        <wp:posOffset>3015067</wp:posOffset>
                      </wp:positionH>
                      <wp:positionV relativeFrom="paragraph">
                        <wp:posOffset>82717</wp:posOffset>
                      </wp:positionV>
                      <wp:extent cx="306000" cy="305640"/>
                      <wp:effectExtent l="38100" t="19050" r="37465" b="56515"/>
                      <wp:wrapNone/>
                      <wp:docPr id="496" name="Ink 4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000" cy="30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CDA5D9" id="Ink 496" o:spid="_x0000_s1026" type="#_x0000_t75" style="position:absolute;margin-left:236.4pt;margin-top:6.3pt;width:25.35pt;height:25.4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">
                      <v:imagedata r:id="rId58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>
                      <wp:simplePos x="0" y="0"/>
                      <wp:positionH relativeFrom="column">
                        <wp:posOffset>1884372</wp:posOffset>
                      </wp:positionH>
                      <wp:positionV relativeFrom="paragraph">
                        <wp:posOffset>106183</wp:posOffset>
                      </wp:positionV>
                      <wp:extent cx="388800" cy="54720"/>
                      <wp:effectExtent l="38100" t="57150" r="68580" b="59690"/>
                      <wp:wrapNone/>
                      <wp:docPr id="341" name="Ink 3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8800" cy="5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2DEBB3" id="Ink 341" o:spid="_x0000_s1026" type="#_x0000_t75" style="position:absolute;margin-left:147.1pt;margin-top:6.9pt;width:33.2pt;height:6.9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">
                      <v:imagedata r:id="rId58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13216" behindDoc="0" locked="0" layoutInCell="1" allowOverlap="1">
                      <wp:simplePos x="0" y="0"/>
                      <wp:positionH relativeFrom="column">
                        <wp:posOffset>2105052</wp:posOffset>
                      </wp:positionH>
                      <wp:positionV relativeFrom="paragraph">
                        <wp:posOffset>215623</wp:posOffset>
                      </wp:positionV>
                      <wp:extent cx="103680" cy="116280"/>
                      <wp:effectExtent l="38100" t="57150" r="48895" b="55245"/>
                      <wp:wrapNone/>
                      <wp:docPr id="340" name="Ink 3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1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3FC3D5" id="Ink 340" o:spid="_x0000_s1026" type="#_x0000_t75" style="position:absolute;margin-left:165.55pt;margin-top:15.75pt;width:9.45pt;height:10.6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">
                      <v:imagedata r:id="rId58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12192" behindDoc="0" locked="0" layoutInCell="1" allowOverlap="1">
                      <wp:simplePos x="0" y="0"/>
                      <wp:positionH relativeFrom="column">
                        <wp:posOffset>2059332</wp:posOffset>
                      </wp:positionH>
                      <wp:positionV relativeFrom="paragraph">
                        <wp:posOffset>213103</wp:posOffset>
                      </wp:positionV>
                      <wp:extent cx="169560" cy="87480"/>
                      <wp:effectExtent l="57150" t="38100" r="40005" b="65405"/>
                      <wp:wrapNone/>
                      <wp:docPr id="339" name="Ink 3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560" cy="8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FC9844" id="Ink 339" o:spid="_x0000_s1026" type="#_x0000_t75" style="position:absolute;margin-left:161.25pt;margin-top:15.4pt;width:14.75pt;height:9.5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">
                      <v:imagedata r:id="rId587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>
                      <wp:simplePos x="0" y="0"/>
                      <wp:positionH relativeFrom="column">
                        <wp:posOffset>1907772</wp:posOffset>
                      </wp:positionH>
                      <wp:positionV relativeFrom="paragraph">
                        <wp:posOffset>188263</wp:posOffset>
                      </wp:positionV>
                      <wp:extent cx="97560" cy="67320"/>
                      <wp:effectExtent l="19050" t="57150" r="55245" b="66040"/>
                      <wp:wrapNone/>
                      <wp:docPr id="338" name="Ink 3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56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7850D4" id="Ink 338" o:spid="_x0000_s1026" type="#_x0000_t75" style="position:absolute;margin-left:149.1pt;margin-top:13.5pt;width:9pt;height:8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">
                      <v:imagedata r:id="rId589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>
                      <wp:simplePos x="0" y="0"/>
                      <wp:positionH relativeFrom="column">
                        <wp:posOffset>1518252</wp:posOffset>
                      </wp:positionH>
                      <wp:positionV relativeFrom="paragraph">
                        <wp:posOffset>182503</wp:posOffset>
                      </wp:positionV>
                      <wp:extent cx="232560" cy="131040"/>
                      <wp:effectExtent l="57150" t="38100" r="34290" b="59690"/>
                      <wp:wrapNone/>
                      <wp:docPr id="336" name="Ink 3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2560" cy="13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FF57BE" id="Ink 336" o:spid="_x0000_s1026" type="#_x0000_t75" style="position:absolute;margin-left:118.1pt;margin-top:13.1pt;width:21.2pt;height:13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">
                      <v:imagedata r:id="rId591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>
                      <wp:simplePos x="0" y="0"/>
                      <wp:positionH relativeFrom="column">
                        <wp:posOffset>1546332</wp:posOffset>
                      </wp:positionH>
                      <wp:positionV relativeFrom="paragraph">
                        <wp:posOffset>118063</wp:posOffset>
                      </wp:positionV>
                      <wp:extent cx="391320" cy="15120"/>
                      <wp:effectExtent l="57150" t="38100" r="46990" b="61595"/>
                      <wp:wrapNone/>
                      <wp:docPr id="335" name="Ink 3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32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5D5CA7" id="Ink 335" o:spid="_x0000_s1026" type="#_x0000_t75" style="position:absolute;margin-left:120.4pt;margin-top:8.15pt;width:32.35pt;height:3.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">
                      <v:imagedata r:id="rId593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>
                      <wp:simplePos x="0" y="0"/>
                      <wp:positionH relativeFrom="column">
                        <wp:posOffset>928212</wp:posOffset>
                      </wp:positionH>
                      <wp:positionV relativeFrom="paragraph">
                        <wp:posOffset>194383</wp:posOffset>
                      </wp:positionV>
                      <wp:extent cx="186840" cy="5400"/>
                      <wp:effectExtent l="38100" t="38100" r="41910" b="71120"/>
                      <wp:wrapNone/>
                      <wp:docPr id="333" name="Ink 3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84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0F442A" id="Ink 333" o:spid="_x0000_s1026" type="#_x0000_t75" style="position:absolute;margin-left:71.8pt;margin-top:13.95pt;width:16.2pt;height:3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">
                      <v:imagedata r:id="rId595" o:title=""/>
                    </v:shape>
                  </w:pict>
                </mc:Fallback>
              </mc:AlternateContent>
            </w:r>
            <w:r w:rsidR="00CC0694"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>
                      <wp:simplePos x="0" y="0"/>
                      <wp:positionH relativeFrom="column">
                        <wp:posOffset>912372</wp:posOffset>
                      </wp:positionH>
                      <wp:positionV relativeFrom="paragraph">
                        <wp:posOffset>163063</wp:posOffset>
                      </wp:positionV>
                      <wp:extent cx="109800" cy="3960"/>
                      <wp:effectExtent l="57150" t="57150" r="62230" b="72390"/>
                      <wp:wrapNone/>
                      <wp:docPr id="332" name="Ink 3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80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2DEC10" id="Ink 332" o:spid="_x0000_s1026" type="#_x0000_t75" style="position:absolute;margin-left:70.5pt;margin-top:11.45pt;width:11.1pt;height:2.9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">
                      <v:imagedata r:id="rId597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CC0694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>
                      <wp:simplePos x="0" y="0"/>
                      <wp:positionH relativeFrom="column">
                        <wp:posOffset>1761972</wp:posOffset>
                      </wp:positionH>
                      <wp:positionV relativeFrom="paragraph">
                        <wp:posOffset>-42852</wp:posOffset>
                      </wp:positionV>
                      <wp:extent cx="98640" cy="90360"/>
                      <wp:effectExtent l="38100" t="38100" r="53975" b="62230"/>
                      <wp:wrapNone/>
                      <wp:docPr id="337" name="Ink 3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9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E9FFD0" id="Ink 337" o:spid="_x0000_s1026" type="#_x0000_t75" style="position:absolute;margin-left:138.25pt;margin-top:-4.5pt;width:9.65pt;height:9.4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">
                      <v:imagedata r:id="rId599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CC0694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>
                      <wp:simplePos x="0" y="0"/>
                      <wp:positionH relativeFrom="column">
                        <wp:posOffset>1930452</wp:posOffset>
                      </wp:positionH>
                      <wp:positionV relativeFrom="paragraph">
                        <wp:posOffset>131478</wp:posOffset>
                      </wp:positionV>
                      <wp:extent cx="156600" cy="160560"/>
                      <wp:effectExtent l="38100" t="57150" r="34290" b="49530"/>
                      <wp:wrapNone/>
                      <wp:docPr id="355" name="Ink 3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600" cy="16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D54172" id="Ink 355" o:spid="_x0000_s1026" type="#_x0000_t75" style="position:absolute;margin-left:151.8pt;margin-top:9.6pt;width:13.3pt;height:13.6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">
                      <v:imagedata r:id="rId60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>
                      <wp:simplePos x="0" y="0"/>
                      <wp:positionH relativeFrom="column">
                        <wp:posOffset>1918212</wp:posOffset>
                      </wp:positionH>
                      <wp:positionV relativeFrom="paragraph">
                        <wp:posOffset>136878</wp:posOffset>
                      </wp:positionV>
                      <wp:extent cx="163440" cy="80280"/>
                      <wp:effectExtent l="57150" t="38100" r="46355" b="72390"/>
                      <wp:wrapNone/>
                      <wp:docPr id="354" name="Ink 3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44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391842" id="Ink 354" o:spid="_x0000_s1026" type="#_x0000_t75" style="position:absolute;margin-left:149.95pt;margin-top:9.4pt;width:14.25pt;height:9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">
                      <v:imagedata r:id="rId60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>
                      <wp:simplePos x="0" y="0"/>
                      <wp:positionH relativeFrom="column">
                        <wp:posOffset>1818492</wp:posOffset>
                      </wp:positionH>
                      <wp:positionV relativeFrom="paragraph">
                        <wp:posOffset>20958</wp:posOffset>
                      </wp:positionV>
                      <wp:extent cx="100440" cy="82800"/>
                      <wp:effectExtent l="38100" t="38100" r="33020" b="69850"/>
                      <wp:wrapNone/>
                      <wp:docPr id="353" name="Ink 3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440" cy="8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C48D66" id="Ink 353" o:spid="_x0000_s1026" type="#_x0000_t75" style="position:absolute;margin-left:142.15pt;margin-top:.3pt;width:9.15pt;height:9.2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">
                      <v:imagedata r:id="rId60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>
                      <wp:simplePos x="0" y="0"/>
                      <wp:positionH relativeFrom="column">
                        <wp:posOffset>1695012</wp:posOffset>
                      </wp:positionH>
                      <wp:positionV relativeFrom="paragraph">
                        <wp:posOffset>191598</wp:posOffset>
                      </wp:positionV>
                      <wp:extent cx="138240" cy="69120"/>
                      <wp:effectExtent l="57150" t="57150" r="14605" b="64770"/>
                      <wp:wrapNone/>
                      <wp:docPr id="352" name="Ink 3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240" cy="6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37B029" id="Ink 352" o:spid="_x0000_s1026" type="#_x0000_t75" style="position:absolute;margin-left:132pt;margin-top:13.7pt;width:12.6pt;height:8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">
                      <v:imagedata r:id="rId60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18336" behindDoc="0" locked="0" layoutInCell="1" allowOverlap="1">
                      <wp:simplePos x="0" y="0"/>
                      <wp:positionH relativeFrom="column">
                        <wp:posOffset>1557852</wp:posOffset>
                      </wp:positionH>
                      <wp:positionV relativeFrom="paragraph">
                        <wp:posOffset>181518</wp:posOffset>
                      </wp:positionV>
                      <wp:extent cx="136080" cy="99360"/>
                      <wp:effectExtent l="57150" t="38100" r="35560" b="72390"/>
                      <wp:wrapNone/>
                      <wp:docPr id="351" name="Ink 3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080" cy="9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FF2535" id="Ink 351" o:spid="_x0000_s1026" type="#_x0000_t75" style="position:absolute;margin-left:121.2pt;margin-top:12.9pt;width:12.35pt;height:10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">
                      <v:imagedata r:id="rId60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17312" behindDoc="0" locked="0" layoutInCell="1" allowOverlap="1">
                      <wp:simplePos x="0" y="0"/>
                      <wp:positionH relativeFrom="column">
                        <wp:posOffset>1411692</wp:posOffset>
                      </wp:positionH>
                      <wp:positionV relativeFrom="paragraph">
                        <wp:posOffset>124638</wp:posOffset>
                      </wp:positionV>
                      <wp:extent cx="172800" cy="136800"/>
                      <wp:effectExtent l="38100" t="38100" r="55880" b="73025"/>
                      <wp:wrapNone/>
                      <wp:docPr id="350" name="Ink 3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0" cy="13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2DDFB2" id="Ink 350" o:spid="_x0000_s1026" type="#_x0000_t75" style="position:absolute;margin-left:110.05pt;margin-top:8.5pt;width:15.75pt;height:13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">
                      <v:imagedata r:id="rId61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16288" behindDoc="0" locked="0" layoutInCell="1" allowOverlap="1">
                      <wp:simplePos x="0" y="0"/>
                      <wp:positionH relativeFrom="column">
                        <wp:posOffset>877452</wp:posOffset>
                      </wp:positionH>
                      <wp:positionV relativeFrom="paragraph">
                        <wp:posOffset>196638</wp:posOffset>
                      </wp:positionV>
                      <wp:extent cx="194760" cy="11160"/>
                      <wp:effectExtent l="57150" t="38100" r="53340" b="65405"/>
                      <wp:wrapNone/>
                      <wp:docPr id="343" name="Ink 3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76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4606EA" id="Ink 343" o:spid="_x0000_s1026" type="#_x0000_t75" style="position:absolute;margin-left:68.1pt;margin-top:14.55pt;width:16.6pt;height:3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">
                      <v:imagedata r:id="rId61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>
                      <wp:simplePos x="0" y="0"/>
                      <wp:positionH relativeFrom="column">
                        <wp:posOffset>870972</wp:posOffset>
                      </wp:positionH>
                      <wp:positionV relativeFrom="paragraph">
                        <wp:posOffset>125358</wp:posOffset>
                      </wp:positionV>
                      <wp:extent cx="136440" cy="9360"/>
                      <wp:effectExtent l="38100" t="38100" r="54610" b="67310"/>
                      <wp:wrapNone/>
                      <wp:docPr id="342" name="Ink 3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44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6903FB" id="Ink 342" o:spid="_x0000_s1026" type="#_x0000_t75" style="position:absolute;margin-left:67.2pt;margin-top:8.4pt;width:13.25pt;height:3.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">
                      <v:imagedata r:id="rId615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E96562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55552" behindDoc="0" locked="0" layoutInCell="1" allowOverlap="1">
                      <wp:simplePos x="0" y="0"/>
                      <wp:positionH relativeFrom="column">
                        <wp:posOffset>3048907</wp:posOffset>
                      </wp:positionH>
                      <wp:positionV relativeFrom="paragraph">
                        <wp:posOffset>37097</wp:posOffset>
                      </wp:positionV>
                      <wp:extent cx="525600" cy="392760"/>
                      <wp:effectExtent l="38100" t="38100" r="46355" b="45720"/>
                      <wp:wrapNone/>
                      <wp:docPr id="497" name="Ink 4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5600" cy="39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944F5C" id="Ink 497" o:spid="_x0000_s1026" type="#_x0000_t75" style="position:absolute;margin-left:238.95pt;margin-top:2.7pt;width:42.7pt;height:32.3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">
                      <v:imagedata r:id="rId617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CC0694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55200" behindDoc="0" locked="0" layoutInCell="1" allowOverlap="1">
                      <wp:simplePos x="0" y="0"/>
                      <wp:positionH relativeFrom="column">
                        <wp:posOffset>5441532</wp:posOffset>
                      </wp:positionH>
                      <wp:positionV relativeFrom="paragraph">
                        <wp:posOffset>267208</wp:posOffset>
                      </wp:positionV>
                      <wp:extent cx="12240" cy="12600"/>
                      <wp:effectExtent l="57150" t="57150" r="64135" b="64135"/>
                      <wp:wrapNone/>
                      <wp:docPr id="387" name="Ink 3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DC4F41" id="Ink 387" o:spid="_x0000_s1026" type="#_x0000_t75" style="position:absolute;margin-left:427pt;margin-top:19.55pt;width:3.05pt;height:3.6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">
                      <v:imagedata r:id="rId61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54176" behindDoc="0" locked="0" layoutInCell="1" allowOverlap="1">
                      <wp:simplePos x="0" y="0"/>
                      <wp:positionH relativeFrom="column">
                        <wp:posOffset>5401932</wp:posOffset>
                      </wp:positionH>
                      <wp:positionV relativeFrom="paragraph">
                        <wp:posOffset>-126632</wp:posOffset>
                      </wp:positionV>
                      <wp:extent cx="174600" cy="533160"/>
                      <wp:effectExtent l="38100" t="38100" r="54610" b="38735"/>
                      <wp:wrapNone/>
                      <wp:docPr id="386" name="Ink 3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600" cy="53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5C594C" id="Ink 386" o:spid="_x0000_s1026" type="#_x0000_t75" style="position:absolute;margin-left:424.5pt;margin-top:-10.95pt;width:16.1pt;height:43.3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">
                      <v:imagedata r:id="rId62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53152" behindDoc="0" locked="0" layoutInCell="1" allowOverlap="1">
                      <wp:simplePos x="0" y="0"/>
                      <wp:positionH relativeFrom="column">
                        <wp:posOffset>5251452</wp:posOffset>
                      </wp:positionH>
                      <wp:positionV relativeFrom="paragraph">
                        <wp:posOffset>72448</wp:posOffset>
                      </wp:positionV>
                      <wp:extent cx="155520" cy="200160"/>
                      <wp:effectExtent l="57150" t="57150" r="73660" b="66675"/>
                      <wp:wrapNone/>
                      <wp:docPr id="385" name="Ink 3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5520" cy="20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4AE136" id="Ink 385" o:spid="_x0000_s1026" type="#_x0000_t75" style="position:absolute;margin-left:412.05pt;margin-top:4.25pt;width:15.2pt;height:18.5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">
                      <v:imagedata r:id="rId62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52128" behindDoc="0" locked="0" layoutInCell="1" allowOverlap="1">
                      <wp:simplePos x="0" y="0"/>
                      <wp:positionH relativeFrom="column">
                        <wp:posOffset>5069292</wp:posOffset>
                      </wp:positionH>
                      <wp:positionV relativeFrom="paragraph">
                        <wp:posOffset>69208</wp:posOffset>
                      </wp:positionV>
                      <wp:extent cx="199080" cy="46800"/>
                      <wp:effectExtent l="57150" t="57150" r="10795" b="48895"/>
                      <wp:wrapNone/>
                      <wp:docPr id="384" name="Ink 3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9080" cy="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F0981F" id="Ink 384" o:spid="_x0000_s1026" type="#_x0000_t75" style="position:absolute;margin-left:397.9pt;margin-top:4.4pt;width:17.15pt;height:5.5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">
                      <v:imagedata r:id="rId62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>
                      <wp:simplePos x="0" y="0"/>
                      <wp:positionH relativeFrom="column">
                        <wp:posOffset>5022492</wp:posOffset>
                      </wp:positionH>
                      <wp:positionV relativeFrom="paragraph">
                        <wp:posOffset>224008</wp:posOffset>
                      </wp:positionV>
                      <wp:extent cx="174600" cy="25200"/>
                      <wp:effectExtent l="38100" t="38100" r="54610" b="51435"/>
                      <wp:wrapNone/>
                      <wp:docPr id="383" name="Ink 3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600" cy="2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D014EF" id="Ink 383" o:spid="_x0000_s1026" type="#_x0000_t75" style="position:absolute;margin-left:394.05pt;margin-top:16.7pt;width:15.4pt;height:4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">
                      <v:imagedata r:id="rId62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>
                      <wp:simplePos x="0" y="0"/>
                      <wp:positionH relativeFrom="column">
                        <wp:posOffset>5087652</wp:posOffset>
                      </wp:positionH>
                      <wp:positionV relativeFrom="paragraph">
                        <wp:posOffset>66688</wp:posOffset>
                      </wp:positionV>
                      <wp:extent cx="41400" cy="164520"/>
                      <wp:effectExtent l="38100" t="38100" r="53975" b="64135"/>
                      <wp:wrapNone/>
                      <wp:docPr id="382" name="Ink 3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0" cy="16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BECAAA" id="Ink 382" o:spid="_x0000_s1026" type="#_x0000_t75" style="position:absolute;margin-left:400.35pt;margin-top:3.85pt;width:4.95pt;height:15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">
                      <v:imagedata r:id="rId62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>
                      <wp:simplePos x="0" y="0"/>
                      <wp:positionH relativeFrom="column">
                        <wp:posOffset>4807572</wp:posOffset>
                      </wp:positionH>
                      <wp:positionV relativeFrom="paragraph">
                        <wp:posOffset>211048</wp:posOffset>
                      </wp:positionV>
                      <wp:extent cx="1440" cy="12600"/>
                      <wp:effectExtent l="57150" t="57150" r="74930" b="64135"/>
                      <wp:wrapNone/>
                      <wp:docPr id="381" name="Ink 3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D587F0" id="Ink 381" o:spid="_x0000_s1026" type="#_x0000_t75" style="position:absolute;margin-left:377.1pt;margin-top:15.1pt;width:2.9pt;height:3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">
                      <v:imagedata r:id="rId63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47008" behindDoc="0" locked="0" layoutInCell="1" allowOverlap="1">
                      <wp:simplePos x="0" y="0"/>
                      <wp:positionH relativeFrom="column">
                        <wp:posOffset>4552332</wp:posOffset>
                      </wp:positionH>
                      <wp:positionV relativeFrom="paragraph">
                        <wp:posOffset>131848</wp:posOffset>
                      </wp:positionV>
                      <wp:extent cx="160920" cy="105480"/>
                      <wp:effectExtent l="57150" t="57150" r="0" b="66040"/>
                      <wp:wrapNone/>
                      <wp:docPr id="379" name="Ink 3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92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1EEA58" id="Ink 379" o:spid="_x0000_s1026" type="#_x0000_t75" style="position:absolute;margin-left:357pt;margin-top:8.95pt;width:14.3pt;height:11.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">
                      <v:imagedata r:id="rId63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45984" behindDoc="0" locked="0" layoutInCell="1" allowOverlap="1">
                      <wp:simplePos x="0" y="0"/>
                      <wp:positionH relativeFrom="column">
                        <wp:posOffset>4266132</wp:posOffset>
                      </wp:positionH>
                      <wp:positionV relativeFrom="paragraph">
                        <wp:posOffset>54448</wp:posOffset>
                      </wp:positionV>
                      <wp:extent cx="282960" cy="161640"/>
                      <wp:effectExtent l="38100" t="57150" r="41275" b="67310"/>
                      <wp:wrapNone/>
                      <wp:docPr id="378" name="Ink 3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2960" cy="16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513927" id="Ink 378" o:spid="_x0000_s1026" type="#_x0000_t75" style="position:absolute;margin-left:335.3pt;margin-top:2.85pt;width:23.15pt;height:15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">
                      <v:imagedata r:id="rId63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44960" behindDoc="0" locked="0" layoutInCell="1" allowOverlap="1">
                      <wp:simplePos x="0" y="0"/>
                      <wp:positionH relativeFrom="column">
                        <wp:posOffset>4290972</wp:posOffset>
                      </wp:positionH>
                      <wp:positionV relativeFrom="paragraph">
                        <wp:posOffset>53728</wp:posOffset>
                      </wp:positionV>
                      <wp:extent cx="43200" cy="174600"/>
                      <wp:effectExtent l="38100" t="38100" r="71120" b="73660"/>
                      <wp:wrapNone/>
                      <wp:docPr id="377" name="Ink 3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" cy="17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9FA4B" id="Ink 377" o:spid="_x0000_s1026" type="#_x0000_t75" style="position:absolute;margin-left:336.5pt;margin-top:2.9pt;width:6.1pt;height:16.5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">
                      <v:imagedata r:id="rId63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43936" behindDoc="0" locked="0" layoutInCell="1" allowOverlap="1">
                      <wp:simplePos x="0" y="0"/>
                      <wp:positionH relativeFrom="column">
                        <wp:posOffset>4085772</wp:posOffset>
                      </wp:positionH>
                      <wp:positionV relativeFrom="paragraph">
                        <wp:posOffset>152368</wp:posOffset>
                      </wp:positionV>
                      <wp:extent cx="141840" cy="250920"/>
                      <wp:effectExtent l="57150" t="57150" r="67945" b="73025"/>
                      <wp:wrapNone/>
                      <wp:docPr id="376" name="Ink 3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5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3BF7FD" id="Ink 376" o:spid="_x0000_s1026" type="#_x0000_t75" style="position:absolute;margin-left:320.35pt;margin-top:10.6pt;width:13.9pt;height:22.6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">
                      <v:imagedata r:id="rId63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>
                      <wp:simplePos x="0" y="0"/>
                      <wp:positionH relativeFrom="column">
                        <wp:posOffset>4049412</wp:posOffset>
                      </wp:positionH>
                      <wp:positionV relativeFrom="paragraph">
                        <wp:posOffset>26368</wp:posOffset>
                      </wp:positionV>
                      <wp:extent cx="136080" cy="208800"/>
                      <wp:effectExtent l="57150" t="57150" r="54610" b="58420"/>
                      <wp:wrapNone/>
                      <wp:docPr id="375" name="Ink 3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080" cy="20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BCD4D1" id="Ink 375" o:spid="_x0000_s1026" type="#_x0000_t75" style="position:absolute;margin-left:317.45pt;margin-top:.7pt;width:13.55pt;height:19.3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">
                      <v:imagedata r:id="rId64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>
                      <wp:simplePos x="0" y="0"/>
                      <wp:positionH relativeFrom="column">
                        <wp:posOffset>3915852</wp:posOffset>
                      </wp:positionH>
                      <wp:positionV relativeFrom="paragraph">
                        <wp:posOffset>-31592</wp:posOffset>
                      </wp:positionV>
                      <wp:extent cx="102240" cy="285480"/>
                      <wp:effectExtent l="57150" t="38100" r="69215" b="57785"/>
                      <wp:wrapNone/>
                      <wp:docPr id="374" name="Ink 3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240" cy="28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AC104E" id="Ink 374" o:spid="_x0000_s1026" type="#_x0000_t75" style="position:absolute;margin-left:306.9pt;margin-top:-3.8pt;width:10.75pt;height:24.3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">
                      <v:imagedata r:id="rId64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33696" behindDoc="0" locked="0" layoutInCell="1" allowOverlap="1">
                      <wp:simplePos x="0" y="0"/>
                      <wp:positionH relativeFrom="column">
                        <wp:posOffset>2501772</wp:posOffset>
                      </wp:positionH>
                      <wp:positionV relativeFrom="paragraph">
                        <wp:posOffset>92968</wp:posOffset>
                      </wp:positionV>
                      <wp:extent cx="119880" cy="152640"/>
                      <wp:effectExtent l="19050" t="38100" r="52070" b="38100"/>
                      <wp:wrapNone/>
                      <wp:docPr id="366" name="Ink 3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880" cy="15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C81E18" id="Ink 366" o:spid="_x0000_s1026" type="#_x0000_t75" style="position:absolute;margin-left:196.75pt;margin-top:6.25pt;width:10.55pt;height:13.3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">
                      <v:imagedata r:id="rId64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32672" behindDoc="0" locked="0" layoutInCell="1" allowOverlap="1">
                      <wp:simplePos x="0" y="0"/>
                      <wp:positionH relativeFrom="column">
                        <wp:posOffset>2499612</wp:posOffset>
                      </wp:positionH>
                      <wp:positionV relativeFrom="paragraph">
                        <wp:posOffset>94408</wp:posOffset>
                      </wp:positionV>
                      <wp:extent cx="135720" cy="92160"/>
                      <wp:effectExtent l="0" t="57150" r="55245" b="60325"/>
                      <wp:wrapNone/>
                      <wp:docPr id="365" name="Ink 3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8BC164" id="Ink 365" o:spid="_x0000_s1026" type="#_x0000_t75" style="position:absolute;margin-left:195.85pt;margin-top:6.05pt;width:12.65pt;height:10.0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">
                      <v:imagedata r:id="rId64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>
                      <wp:simplePos x="0" y="0"/>
                      <wp:positionH relativeFrom="column">
                        <wp:posOffset>2415732</wp:posOffset>
                      </wp:positionH>
                      <wp:positionV relativeFrom="paragraph">
                        <wp:posOffset>-45632</wp:posOffset>
                      </wp:positionV>
                      <wp:extent cx="86760" cy="87840"/>
                      <wp:effectExtent l="38100" t="38100" r="46990" b="64770"/>
                      <wp:wrapNone/>
                      <wp:docPr id="364" name="Ink 3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760" cy="8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2CA6DE" id="Ink 364" o:spid="_x0000_s1026" type="#_x0000_t75" style="position:absolute;margin-left:189.3pt;margin-top:-5pt;width:8pt;height:9.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">
                      <v:imagedata r:id="rId64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>
                      <wp:simplePos x="0" y="0"/>
                      <wp:positionH relativeFrom="column">
                        <wp:posOffset>2061852</wp:posOffset>
                      </wp:positionH>
                      <wp:positionV relativeFrom="paragraph">
                        <wp:posOffset>87208</wp:posOffset>
                      </wp:positionV>
                      <wp:extent cx="288720" cy="126360"/>
                      <wp:effectExtent l="57150" t="57150" r="54610" b="64770"/>
                      <wp:wrapNone/>
                      <wp:docPr id="363" name="Ink 3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720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ECA656" id="Ink 363" o:spid="_x0000_s1026" type="#_x0000_t75" style="position:absolute;margin-left:160.9pt;margin-top:5.4pt;width:24.45pt;height:12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">
                      <v:imagedata r:id="rId65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>
                      <wp:simplePos x="0" y="0"/>
                      <wp:positionH relativeFrom="column">
                        <wp:posOffset>1877172</wp:posOffset>
                      </wp:positionH>
                      <wp:positionV relativeFrom="paragraph">
                        <wp:posOffset>115648</wp:posOffset>
                      </wp:positionV>
                      <wp:extent cx="174240" cy="33840"/>
                      <wp:effectExtent l="57150" t="38100" r="35560" b="42545"/>
                      <wp:wrapNone/>
                      <wp:docPr id="362" name="Ink 3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240" cy="3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556D75" id="Ink 362" o:spid="_x0000_s1026" type="#_x0000_t75" style="position:absolute;margin-left:147pt;margin-top:8.4pt;width:14.7pt;height:4.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">
                      <v:imagedata r:id="rId65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>
                      <wp:simplePos x="0" y="0"/>
                      <wp:positionH relativeFrom="column">
                        <wp:posOffset>1935852</wp:posOffset>
                      </wp:positionH>
                      <wp:positionV relativeFrom="paragraph">
                        <wp:posOffset>-1712</wp:posOffset>
                      </wp:positionV>
                      <wp:extent cx="23760" cy="223560"/>
                      <wp:effectExtent l="57150" t="57150" r="71755" b="62230"/>
                      <wp:wrapNone/>
                      <wp:docPr id="361" name="Ink 3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60" cy="22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1954B1" id="Ink 361" o:spid="_x0000_s1026" type="#_x0000_t75" style="position:absolute;margin-left:151.1pt;margin-top:-1.45pt;width:4.5pt;height:20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">
                      <v:imagedata r:id="rId65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27552" behindDoc="0" locked="0" layoutInCell="1" allowOverlap="1">
                      <wp:simplePos x="0" y="0"/>
                      <wp:positionH relativeFrom="column">
                        <wp:posOffset>1612572</wp:posOffset>
                      </wp:positionH>
                      <wp:positionV relativeFrom="paragraph">
                        <wp:posOffset>64528</wp:posOffset>
                      </wp:positionV>
                      <wp:extent cx="53640" cy="177840"/>
                      <wp:effectExtent l="57150" t="38100" r="60960" b="50800"/>
                      <wp:wrapNone/>
                      <wp:docPr id="360" name="Ink 3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640" cy="17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4A9626" id="Ink 360" o:spid="_x0000_s1026" type="#_x0000_t75" style="position:absolute;margin-left:125.5pt;margin-top:4.25pt;width:6.5pt;height:15.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">
                      <v:imagedata r:id="rId65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26528" behindDoc="0" locked="0" layoutInCell="1" allowOverlap="1">
                      <wp:simplePos x="0" y="0"/>
                      <wp:positionH relativeFrom="column">
                        <wp:posOffset>1552452</wp:posOffset>
                      </wp:positionH>
                      <wp:positionV relativeFrom="paragraph">
                        <wp:posOffset>126448</wp:posOffset>
                      </wp:positionV>
                      <wp:extent cx="182520" cy="16920"/>
                      <wp:effectExtent l="38100" t="57150" r="46355" b="59690"/>
                      <wp:wrapNone/>
                      <wp:docPr id="359" name="Ink 3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52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326858" id="Ink 359" o:spid="_x0000_s1026" type="#_x0000_t75" style="position:absolute;margin-left:121.15pt;margin-top:8.45pt;width:16.75pt;height:4.1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">
                      <v:imagedata r:id="rId65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>
                      <wp:simplePos x="0" y="0"/>
                      <wp:positionH relativeFrom="column">
                        <wp:posOffset>1438332</wp:posOffset>
                      </wp:positionH>
                      <wp:positionV relativeFrom="paragraph">
                        <wp:posOffset>448</wp:posOffset>
                      </wp:positionV>
                      <wp:extent cx="37800" cy="231120"/>
                      <wp:effectExtent l="57150" t="57150" r="57785" b="55245"/>
                      <wp:wrapNone/>
                      <wp:docPr id="358" name="Ink 3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0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B919CF" id="Ink 358" o:spid="_x0000_s1026" type="#_x0000_t75" style="position:absolute;margin-left:111.8pt;margin-top:-1.2pt;width:5.75pt;height:20.3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">
                      <v:imagedata r:id="rId66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>
                      <wp:simplePos x="0" y="0"/>
                      <wp:positionH relativeFrom="column">
                        <wp:posOffset>884292</wp:posOffset>
                      </wp:positionH>
                      <wp:positionV relativeFrom="paragraph">
                        <wp:posOffset>137248</wp:posOffset>
                      </wp:positionV>
                      <wp:extent cx="224280" cy="42840"/>
                      <wp:effectExtent l="38100" t="38100" r="0" b="52705"/>
                      <wp:wrapNone/>
                      <wp:docPr id="357" name="Ink 3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4280" cy="4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C323D7" id="Ink 357" o:spid="_x0000_s1026" type="#_x0000_t75" style="position:absolute;margin-left:68.3pt;margin-top:10.3pt;width:19.2pt;height:5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">
                      <v:imagedata r:id="rId66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23456" behindDoc="0" locked="0" layoutInCell="1" allowOverlap="1">
                      <wp:simplePos x="0" y="0"/>
                      <wp:positionH relativeFrom="column">
                        <wp:posOffset>907332</wp:posOffset>
                      </wp:positionH>
                      <wp:positionV relativeFrom="paragraph">
                        <wp:posOffset>98368</wp:posOffset>
                      </wp:positionV>
                      <wp:extent cx="135000" cy="19440"/>
                      <wp:effectExtent l="38100" t="57150" r="55880" b="57150"/>
                      <wp:wrapNone/>
                      <wp:docPr id="356" name="Ink 3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000" cy="1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CD224B" id="Ink 356" o:spid="_x0000_s1026" type="#_x0000_t75" style="position:absolute;margin-left:70.35pt;margin-top:6.3pt;width:13.1pt;height:4.3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">
                      <v:imagedata r:id="rId665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CC0694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48032" behindDoc="0" locked="0" layoutInCell="1" allowOverlap="1">
                      <wp:simplePos x="0" y="0"/>
                      <wp:positionH relativeFrom="column">
                        <wp:posOffset>4568172</wp:posOffset>
                      </wp:positionH>
                      <wp:positionV relativeFrom="paragraph">
                        <wp:posOffset>-138422</wp:posOffset>
                      </wp:positionV>
                      <wp:extent cx="238320" cy="282600"/>
                      <wp:effectExtent l="57150" t="57150" r="47625" b="60325"/>
                      <wp:wrapNone/>
                      <wp:docPr id="380" name="Ink 3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8320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2087FA" id="Ink 380" o:spid="_x0000_s1026" type="#_x0000_t75" style="position:absolute;margin-left:358.3pt;margin-top:-12.35pt;width:21.65pt;height:25.1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">
                      <v:imagedata r:id="rId66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40864" behindDoc="0" locked="0" layoutInCell="1" allowOverlap="1">
                      <wp:simplePos x="0" y="0"/>
                      <wp:positionH relativeFrom="column">
                        <wp:posOffset>1676292</wp:posOffset>
                      </wp:positionH>
                      <wp:positionV relativeFrom="paragraph">
                        <wp:posOffset>101698</wp:posOffset>
                      </wp:positionV>
                      <wp:extent cx="157320" cy="142200"/>
                      <wp:effectExtent l="38100" t="57150" r="52705" b="67945"/>
                      <wp:wrapNone/>
                      <wp:docPr id="373" name="Ink 3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320" cy="14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92F606" id="Ink 373" o:spid="_x0000_s1026" type="#_x0000_t75" style="position:absolute;margin-left:131.6pt;margin-top:6.55pt;width:14.3pt;height:14.1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">
                      <v:imagedata r:id="rId66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>
                      <wp:simplePos x="0" y="0"/>
                      <wp:positionH relativeFrom="column">
                        <wp:posOffset>1548852</wp:posOffset>
                      </wp:positionH>
                      <wp:positionV relativeFrom="paragraph">
                        <wp:posOffset>187738</wp:posOffset>
                      </wp:positionV>
                      <wp:extent cx="133200" cy="42840"/>
                      <wp:effectExtent l="57150" t="38100" r="38735" b="52705"/>
                      <wp:wrapNone/>
                      <wp:docPr id="372" name="Ink 3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200" cy="4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3FF55E" id="Ink 372" o:spid="_x0000_s1026" type="#_x0000_t75" style="position:absolute;margin-left:120.9pt;margin-top:14.15pt;width:11.75pt;height:4.7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">
                      <v:imagedata r:id="rId671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>
                      <wp:simplePos x="0" y="0"/>
                      <wp:positionH relativeFrom="column">
                        <wp:posOffset>1599612</wp:posOffset>
                      </wp:positionH>
                      <wp:positionV relativeFrom="paragraph">
                        <wp:posOffset>143458</wp:posOffset>
                      </wp:positionV>
                      <wp:extent cx="20880" cy="108000"/>
                      <wp:effectExtent l="38100" t="38100" r="55880" b="63500"/>
                      <wp:wrapNone/>
                      <wp:docPr id="371" name="Ink 3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" cy="10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EA3992" id="Ink 371" o:spid="_x0000_s1026" type="#_x0000_t75" style="position:absolute;margin-left:124.85pt;margin-top:10pt;width:4.25pt;height:10.4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">
                      <v:imagedata r:id="rId67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>
                      <wp:simplePos x="0" y="0"/>
                      <wp:positionH relativeFrom="column">
                        <wp:posOffset>1520412</wp:posOffset>
                      </wp:positionH>
                      <wp:positionV relativeFrom="paragraph">
                        <wp:posOffset>158938</wp:posOffset>
                      </wp:positionV>
                      <wp:extent cx="28440" cy="100080"/>
                      <wp:effectExtent l="38100" t="57150" r="48260" b="71755"/>
                      <wp:wrapNone/>
                      <wp:docPr id="370" name="Ink 3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4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B2BB53" id="Ink 370" o:spid="_x0000_s1026" type="#_x0000_t75" style="position:absolute;margin-left:118.25pt;margin-top:11.1pt;width:4.35pt;height:10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">
                      <v:imagedata r:id="rId67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36768" behindDoc="0" locked="0" layoutInCell="1" allowOverlap="1">
                      <wp:simplePos x="0" y="0"/>
                      <wp:positionH relativeFrom="column">
                        <wp:posOffset>1354812</wp:posOffset>
                      </wp:positionH>
                      <wp:positionV relativeFrom="paragraph">
                        <wp:posOffset>89458</wp:posOffset>
                      </wp:positionV>
                      <wp:extent cx="134280" cy="163440"/>
                      <wp:effectExtent l="57150" t="38100" r="0" b="65405"/>
                      <wp:wrapNone/>
                      <wp:docPr id="369" name="Ink 3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280" cy="16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E58CA2" id="Ink 369" o:spid="_x0000_s1026" type="#_x0000_t75" style="position:absolute;margin-left:105.25pt;margin-top:6pt;width:12.5pt;height:15.3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">
                      <v:imagedata r:id="rId67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35744" behindDoc="0" locked="0" layoutInCell="1" allowOverlap="1">
                      <wp:simplePos x="0" y="0"/>
                      <wp:positionH relativeFrom="column">
                        <wp:posOffset>935412</wp:posOffset>
                      </wp:positionH>
                      <wp:positionV relativeFrom="paragraph">
                        <wp:posOffset>232018</wp:posOffset>
                      </wp:positionV>
                      <wp:extent cx="126000" cy="25920"/>
                      <wp:effectExtent l="57150" t="38100" r="45720" b="50800"/>
                      <wp:wrapNone/>
                      <wp:docPr id="368" name="Ink 3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000" cy="2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A7FF45" id="Ink 368" o:spid="_x0000_s1026" type="#_x0000_t75" style="position:absolute;margin-left:72.45pt;margin-top:17.6pt;width:11.55pt;height:4.2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">
                      <v:imagedata r:id="rId679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1934720" behindDoc="0" locked="0" layoutInCell="1" allowOverlap="1">
                      <wp:simplePos x="0" y="0"/>
                      <wp:positionH relativeFrom="column">
                        <wp:posOffset>937932</wp:posOffset>
                      </wp:positionH>
                      <wp:positionV relativeFrom="paragraph">
                        <wp:posOffset>180178</wp:posOffset>
                      </wp:positionV>
                      <wp:extent cx="89280" cy="7560"/>
                      <wp:effectExtent l="57150" t="57150" r="63500" b="69215"/>
                      <wp:wrapNone/>
                      <wp:docPr id="367" name="Ink 3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BB6F37" id="Ink 367" o:spid="_x0000_s1026" type="#_x0000_t75" style="position:absolute;margin-left:72.4pt;margin-top:12.6pt;width:9.8pt;height:3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">
                      <v:imagedata r:id="rId681" o:title=""/>
                    </v:shape>
                  </w:pict>
                </mc:Fallback>
              </mc:AlternateContent>
            </w:r>
          </w:p>
        </w:tc>
      </w:tr>
      <w:tr w:rsidR="005952ED" w:rsidRPr="001935D0" w:rsidTr="002F2C57">
        <w:trPr>
          <w:trHeight w:val="302"/>
        </w:trPr>
        <w:tc>
          <w:tcPr>
            <w:tcW w:w="9571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5952ED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617C46" w:rsidRDefault="00617C46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300679" w:rsidRDefault="006521D6" w:rsidP="00300679">
      <w:pPr>
        <w:pStyle w:val="NL"/>
      </w:pPr>
      <w:r>
        <w:rPr>
          <w:rStyle w:val="NLLLNUM"/>
          <w:rFonts w:eastAsiaTheme="majorEastAsia"/>
        </w:rPr>
        <w:t>21</w:t>
      </w:r>
      <w:r w:rsidR="00300679">
        <w:tab/>
        <w:t xml:space="preserve">Prove each of the following for </w:t>
      </w:r>
      <w:r w:rsidR="00300679">
        <w:rPr>
          <w:rStyle w:val="i-listitalic"/>
        </w:rPr>
        <w:t>z</w:t>
      </w:r>
      <w:r w:rsidR="00300679">
        <w:t xml:space="preserve"> </w:t>
      </w:r>
      <w:r w:rsidR="00300679" w:rsidRPr="001542B1">
        <w:rPr>
          <w:rStyle w:val="Minonmath0"/>
        </w:rPr>
        <w:t>=</w:t>
      </w:r>
      <w:r w:rsidR="00300679">
        <w:t xml:space="preserve"> </w:t>
      </w:r>
      <w:r w:rsidR="00300679">
        <w:rPr>
          <w:rStyle w:val="i-listitalic"/>
        </w:rPr>
        <w:t>x</w:t>
      </w:r>
      <w:r w:rsidR="00300679">
        <w:t xml:space="preserve"> </w:t>
      </w:r>
      <w:r w:rsidR="00300679" w:rsidRPr="006E749B">
        <w:rPr>
          <w:rStyle w:val="Minonmath0"/>
        </w:rPr>
        <w:t>+</w:t>
      </w:r>
      <w:r w:rsidR="00300679">
        <w:t xml:space="preserve"> </w:t>
      </w:r>
      <w:r w:rsidR="00300679">
        <w:rPr>
          <w:rStyle w:val="i-listitalic"/>
        </w:rPr>
        <w:t>yi</w:t>
      </w:r>
      <w:r w:rsidR="00300679">
        <w:t xml:space="preserve">, where </w:t>
      </w:r>
      <w:r w:rsidR="00300679">
        <w:rPr>
          <w:rStyle w:val="i-listitalic"/>
        </w:rPr>
        <w:t>x</w:t>
      </w:r>
      <w:r w:rsidR="00300679">
        <w:t xml:space="preserve">, </w:t>
      </w:r>
      <w:r w:rsidR="00300679">
        <w:rPr>
          <w:rStyle w:val="i-listitalic"/>
        </w:rPr>
        <w:t>y</w:t>
      </w:r>
      <w:r w:rsidR="00300679">
        <w:t xml:space="preserve"> </w:t>
      </w:r>
      <w:r w:rsidR="00300679" w:rsidRPr="00F24CF5">
        <w:rPr>
          <w:rStyle w:val="MATH-1"/>
          <w:rFonts w:ascii="MathematicalPiLTStd-5" w:hAnsi="MathematicalPiLTStd-5" w:cs="MathematicalPiLTStd-5"/>
          <w:position w:val="-4"/>
        </w:rPr>
        <w:object w:dxaOrig="200" w:dyaOrig="200">
          <v:shape id="_x0000_i1154" type="#_x0000_t75" style="width:9.8pt;height:9.8pt" o:ole="">
            <v:imagedata r:id="rId682" o:title=""/>
          </v:shape>
          <o:OLEObject Type="Embed" ProgID="Equation.DSMT4" ShapeID="_x0000_i1154" DrawAspect="Content" ObjectID="_1502884703" r:id="rId683"/>
        </w:object>
      </w:r>
      <w:r w:rsidR="00300679">
        <w:rPr>
          <w:rStyle w:val="i-listitalic"/>
        </w:rPr>
        <w:t>R</w:t>
      </w:r>
      <w:r w:rsidR="00300679">
        <w:t>:</w:t>
      </w:r>
    </w:p>
    <w:p w:rsidR="00300679" w:rsidRDefault="00300679" w:rsidP="00300679">
      <w:pPr>
        <w:pStyle w:val="NLLL2COL"/>
      </w:pPr>
      <w:proofErr w:type="gramStart"/>
      <w:r w:rsidRPr="007D204F">
        <w:rPr>
          <w:rStyle w:val="NLLLNUM"/>
          <w:rFonts w:eastAsiaTheme="majorEastAsia"/>
        </w:rPr>
        <w:t>a</w:t>
      </w:r>
      <w:proofErr w:type="gramEnd"/>
      <w:r>
        <w:tab/>
      </w:r>
      <w:r w:rsidRPr="00221199">
        <w:rPr>
          <w:position w:val="-22"/>
        </w:rPr>
        <w:object w:dxaOrig="660" w:dyaOrig="560">
          <v:shape id="_x0000_i1155" type="#_x0000_t75" style="width:33.25pt;height:27.8pt" o:ole="">
            <v:imagedata r:id="rId684" o:title=""/>
          </v:shape>
          <o:OLEObject Type="Embed" ProgID="Equation.3" ShapeID="_x0000_i1155" DrawAspect="Content" ObjectID="_1502884704" r:id="rId685"/>
        </w:object>
      </w:r>
    </w:p>
    <w:p w:rsidR="00300679" w:rsidRDefault="00300679" w:rsidP="00300679">
      <w:pPr>
        <w:pStyle w:val="spaces0"/>
      </w:pP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E118C8">
        <w:trPr>
          <w:trHeight w:val="302"/>
        </w:trPr>
        <w:tc>
          <w:tcPr>
            <w:tcW w:w="9354" w:type="dxa"/>
          </w:tcPr>
          <w:p w:rsidR="005952ED" w:rsidRPr="001935D0" w:rsidRDefault="00E96562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6576" behindDoc="0" locked="0" layoutInCell="1" allowOverlap="1">
                      <wp:simplePos x="0" y="0"/>
                      <wp:positionH relativeFrom="column">
                        <wp:posOffset>2563987</wp:posOffset>
                      </wp:positionH>
                      <wp:positionV relativeFrom="paragraph">
                        <wp:posOffset>345980</wp:posOffset>
                      </wp:positionV>
                      <wp:extent cx="310680" cy="282240"/>
                      <wp:effectExtent l="57150" t="38100" r="51435" b="41910"/>
                      <wp:wrapNone/>
                      <wp:docPr id="498" name="Ink 4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0680" cy="28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18F339" id="Ink 498" o:spid="_x0000_s1026" type="#_x0000_t75" style="position:absolute;margin-left:200.8pt;margin-top:27.05pt;width:25.75pt;height:23.6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">
                      <v:imagedata r:id="rId687" o:title=""/>
                    </v:shape>
                  </w:pict>
                </mc:Fallback>
              </mc:AlternateContent>
            </w:r>
            <w:r w:rsidR="00E118C8">
              <w:rPr>
                <w:noProof/>
              </w:rPr>
              <w:drawing>
                <wp:inline distT="0" distB="0" distL="0" distR="0" wp14:anchorId="48A2967B" wp14:editId="58D4451E">
                  <wp:extent cx="1253836" cy="531286"/>
                  <wp:effectExtent l="0" t="0" r="3810" b="2540"/>
                  <wp:docPr id="458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470" cy="53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E118C8">
        <w:trPr>
          <w:trHeight w:val="302"/>
        </w:trPr>
        <w:tc>
          <w:tcPr>
            <w:tcW w:w="9354" w:type="dxa"/>
          </w:tcPr>
          <w:p w:rsidR="005952ED" w:rsidRPr="001935D0" w:rsidRDefault="00E118C8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0B1D7FF" wp14:editId="12B34A1F">
                  <wp:extent cx="2770912" cy="554182"/>
                  <wp:effectExtent l="0" t="0" r="0" b="0"/>
                  <wp:docPr id="459" name="Picture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794" cy="55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E118C8">
        <w:trPr>
          <w:trHeight w:val="302"/>
        </w:trPr>
        <w:tc>
          <w:tcPr>
            <w:tcW w:w="9354" w:type="dxa"/>
          </w:tcPr>
          <w:p w:rsidR="005952ED" w:rsidRPr="001935D0" w:rsidRDefault="00E96562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7600" behindDoc="0" locked="0" layoutInCell="1" allowOverlap="1">
                      <wp:simplePos x="0" y="0"/>
                      <wp:positionH relativeFrom="column">
                        <wp:posOffset>2344387</wp:posOffset>
                      </wp:positionH>
                      <wp:positionV relativeFrom="paragraph">
                        <wp:posOffset>159480</wp:posOffset>
                      </wp:positionV>
                      <wp:extent cx="316080" cy="266400"/>
                      <wp:effectExtent l="57150" t="19050" r="46355" b="57785"/>
                      <wp:wrapNone/>
                      <wp:docPr id="499" name="Ink 4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080" cy="26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AA36FA" id="Ink 499" o:spid="_x0000_s1026" type="#_x0000_t75" style="position:absolute;margin-left:183.45pt;margin-top:12.35pt;width:26.25pt;height:22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">
                      <v:imagedata r:id="rId691" o:title=""/>
                    </v:shape>
                  </w:pict>
                </mc:Fallback>
              </mc:AlternateContent>
            </w:r>
            <w:r w:rsidR="00E118C8">
              <w:rPr>
                <w:noProof/>
              </w:rPr>
              <w:drawing>
                <wp:inline distT="0" distB="0" distL="0" distR="0" wp14:anchorId="0016EEA2" wp14:editId="03D8BF16">
                  <wp:extent cx="1948485" cy="574963"/>
                  <wp:effectExtent l="0" t="0" r="0" b="0"/>
                  <wp:docPr id="460" name="Picture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791" cy="58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E118C8">
        <w:trPr>
          <w:trHeight w:val="302"/>
        </w:trPr>
        <w:tc>
          <w:tcPr>
            <w:tcW w:w="9354" w:type="dxa"/>
          </w:tcPr>
          <w:p w:rsidR="005952ED" w:rsidRPr="001935D0" w:rsidRDefault="00E96562" w:rsidP="00E118C8">
            <w:pPr>
              <w:pStyle w:val="List2"/>
              <w:tabs>
                <w:tab w:val="clear" w:pos="1134"/>
                <w:tab w:val="clear" w:pos="1701"/>
                <w:tab w:val="left" w:pos="2073"/>
              </w:tabs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noProof/>
                <w:sz w:val="36"/>
                <w:szCs w:val="36"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>
                      <wp:simplePos x="0" y="0"/>
                      <wp:positionH relativeFrom="column">
                        <wp:posOffset>2198587</wp:posOffset>
                      </wp:positionH>
                      <wp:positionV relativeFrom="paragraph">
                        <wp:posOffset>166695</wp:posOffset>
                      </wp:positionV>
                      <wp:extent cx="309600" cy="263520"/>
                      <wp:effectExtent l="57150" t="38100" r="52705" b="41910"/>
                      <wp:wrapNone/>
                      <wp:docPr id="500" name="Ink 5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600" cy="26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BBA96F" id="Ink 500" o:spid="_x0000_s1026" type="#_x0000_t75" style="position:absolute;margin-left:172pt;margin-top:12.95pt;width:25.7pt;height:22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">
                      <v:imagedata r:id="rId694" o:title=""/>
                    </v:shape>
                  </w:pict>
                </mc:Fallback>
              </mc:AlternateContent>
            </w:r>
            <w:r w:rsidR="00E118C8">
              <w:rPr>
                <w:rFonts w:asciiTheme="minorHAnsi" w:hAnsiTheme="minorHAnsi" w:cstheme="minorHAnsi"/>
                <w:sz w:val="36"/>
                <w:szCs w:val="36"/>
              </w:rPr>
              <w:tab/>
            </w:r>
            <w:r w:rsidR="00E118C8">
              <w:rPr>
                <w:noProof/>
              </w:rPr>
              <w:drawing>
                <wp:inline distT="0" distB="0" distL="0" distR="0" wp14:anchorId="3B8EF8BA" wp14:editId="5E4608D7">
                  <wp:extent cx="1731818" cy="558284"/>
                  <wp:effectExtent l="0" t="0" r="1905" b="0"/>
                  <wp:docPr id="461" name="Picture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588" cy="56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E118C8">
        <w:trPr>
          <w:trHeight w:val="302"/>
        </w:trPr>
        <w:tc>
          <w:tcPr>
            <w:tcW w:w="9354" w:type="dxa"/>
          </w:tcPr>
          <w:p w:rsidR="005952ED" w:rsidRPr="001935D0" w:rsidRDefault="00E96562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>
                      <wp:simplePos x="0" y="0"/>
                      <wp:positionH relativeFrom="column">
                        <wp:posOffset>2149627</wp:posOffset>
                      </wp:positionH>
                      <wp:positionV relativeFrom="paragraph">
                        <wp:posOffset>-63740</wp:posOffset>
                      </wp:positionV>
                      <wp:extent cx="477360" cy="432000"/>
                      <wp:effectExtent l="57150" t="38100" r="37465" b="44450"/>
                      <wp:wrapNone/>
                      <wp:docPr id="501" name="Ink 5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0" cy="43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5F39FC" id="Ink 501" o:spid="_x0000_s1026" type="#_x0000_t75" style="position:absolute;margin-left:168.55pt;margin-top:-5.2pt;width:38.55pt;height:35.3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">
                      <v:imagedata r:id="rId697" o:title=""/>
                    </v:shape>
                  </w:pict>
                </mc:Fallback>
              </mc:AlternateContent>
            </w:r>
            <w:r w:rsidR="00E118C8">
              <w:rPr>
                <w:noProof/>
              </w:rPr>
              <w:drawing>
                <wp:inline distT="0" distB="0" distL="0" distR="0" wp14:anchorId="3DDF9369" wp14:editId="612D9583">
                  <wp:extent cx="1288472" cy="555692"/>
                  <wp:effectExtent l="0" t="0" r="6985" b="0"/>
                  <wp:docPr id="462" name="Picture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687" cy="55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E118C8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C71529" w:rsidRPr="001935D0" w:rsidTr="00E118C8">
        <w:trPr>
          <w:trHeight w:val="302"/>
        </w:trPr>
        <w:tc>
          <w:tcPr>
            <w:tcW w:w="9354" w:type="dxa"/>
          </w:tcPr>
          <w:p w:rsidR="00C71529" w:rsidRPr="001935D0" w:rsidRDefault="00C71529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E118C8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00679" w:rsidRDefault="00300679" w:rsidP="00300679">
      <w:pPr>
        <w:pStyle w:val="NLLL2COL"/>
      </w:pPr>
      <w:proofErr w:type="gramStart"/>
      <w:r w:rsidRPr="007D204F">
        <w:rPr>
          <w:rStyle w:val="NLLLNUM"/>
          <w:rFonts w:eastAsiaTheme="majorEastAsia"/>
        </w:rPr>
        <w:t>b</w:t>
      </w:r>
      <w:proofErr w:type="gramEnd"/>
      <w:r w:rsidRPr="007D204F">
        <w:rPr>
          <w:rStyle w:val="NLLLNUM"/>
          <w:rFonts w:eastAsiaTheme="majorEastAsia"/>
        </w:rPr>
        <w:tab/>
      </w:r>
      <w:r w:rsidRPr="00221199">
        <w:rPr>
          <w:position w:val="-10"/>
        </w:rPr>
        <w:object w:dxaOrig="800" w:dyaOrig="340">
          <v:shape id="_x0000_i1156" type="#_x0000_t75" style="width:39.8pt;height:16.9pt" o:ole="">
            <v:imagedata r:id="rId699" o:title=""/>
          </v:shape>
          <o:OLEObject Type="Embed" ProgID="Equation.3" ShapeID="_x0000_i1156" DrawAspect="Content" ObjectID="_1502884705" r:id="rId700"/>
        </w:object>
      </w:r>
    </w:p>
    <w:tbl>
      <w:tblPr>
        <w:tblpPr w:leftFromText="180" w:rightFromText="180" w:vertAnchor="text" w:horzAnchor="margin" w:tblpXSpec="center" w:tblpY="161"/>
        <w:tblW w:w="0" w:type="auto"/>
        <w:tblBorders>
          <w:top w:val="dotted" w:sz="4" w:space="0" w:color="auto"/>
          <w:bottom w:val="dotted" w:sz="4" w:space="0" w:color="auto"/>
          <w:insideH w:val="dotted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952ED" w:rsidRPr="001935D0" w:rsidTr="00E118C8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E118C8">
        <w:trPr>
          <w:trHeight w:val="302"/>
        </w:trPr>
        <w:tc>
          <w:tcPr>
            <w:tcW w:w="9354" w:type="dxa"/>
          </w:tcPr>
          <w:p w:rsidR="005952ED" w:rsidRPr="001935D0" w:rsidRDefault="00E96562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3744" behindDoc="0" locked="0" layoutInCell="1" allowOverlap="1">
                      <wp:simplePos x="0" y="0"/>
                      <wp:positionH relativeFrom="column">
                        <wp:posOffset>3609787</wp:posOffset>
                      </wp:positionH>
                      <wp:positionV relativeFrom="paragraph">
                        <wp:posOffset>47670</wp:posOffset>
                      </wp:positionV>
                      <wp:extent cx="281160" cy="275400"/>
                      <wp:effectExtent l="57150" t="38100" r="43180" b="48895"/>
                      <wp:wrapNone/>
                      <wp:docPr id="508" name="Ink 5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1160" cy="27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40E466" id="Ink 508" o:spid="_x0000_s1026" type="#_x0000_t75" style="position:absolute;margin-left:283.05pt;margin-top:3.55pt;width:23.6pt;height:23.2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">
                      <v:imagedata r:id="rId7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2720" behindDoc="0" locked="0" layoutInCell="1" allowOverlap="1">
                      <wp:simplePos x="0" y="0"/>
                      <wp:positionH relativeFrom="column">
                        <wp:posOffset>3360307</wp:posOffset>
                      </wp:positionH>
                      <wp:positionV relativeFrom="paragraph">
                        <wp:posOffset>162510</wp:posOffset>
                      </wp:positionV>
                      <wp:extent cx="247680" cy="218160"/>
                      <wp:effectExtent l="38100" t="38100" r="57150" b="48895"/>
                      <wp:wrapNone/>
                      <wp:docPr id="507" name="Ink 5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7680" cy="21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DD33E9" id="Ink 507" o:spid="_x0000_s1026" type="#_x0000_t75" style="position:absolute;margin-left:263.35pt;margin-top:12.1pt;width:20.95pt;height:19.2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">
                      <v:imagedata r:id="rId7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1696" behindDoc="0" locked="0" layoutInCell="1" allowOverlap="1">
                      <wp:simplePos x="0" y="0"/>
                      <wp:positionH relativeFrom="column">
                        <wp:posOffset>3094987</wp:posOffset>
                      </wp:positionH>
                      <wp:positionV relativeFrom="paragraph">
                        <wp:posOffset>115710</wp:posOffset>
                      </wp:positionV>
                      <wp:extent cx="353880" cy="291240"/>
                      <wp:effectExtent l="38100" t="38100" r="46355" b="52070"/>
                      <wp:wrapNone/>
                      <wp:docPr id="506" name="Ink 5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3880" cy="29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92C30A" id="Ink 506" o:spid="_x0000_s1026" type="#_x0000_t75" style="position:absolute;margin-left:243.15pt;margin-top:8.9pt;width:28.65pt;height:24.3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">
                      <v:imagedata r:id="rId7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0672" behindDoc="0" locked="0" layoutInCell="1" allowOverlap="1">
                      <wp:simplePos x="0" y="0"/>
                      <wp:positionH relativeFrom="column">
                        <wp:posOffset>2612947</wp:posOffset>
                      </wp:positionH>
                      <wp:positionV relativeFrom="paragraph">
                        <wp:posOffset>-121170</wp:posOffset>
                      </wp:positionV>
                      <wp:extent cx="341280" cy="839880"/>
                      <wp:effectExtent l="38100" t="57150" r="40005" b="55880"/>
                      <wp:wrapNone/>
                      <wp:docPr id="505" name="Ink 5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1280" cy="83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1ACEAA" id="Ink 505" o:spid="_x0000_s1026" type="#_x0000_t75" style="position:absolute;margin-left:205.55pt;margin-top:-10.5pt;width:28pt;height:68.2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">
                      <v:imagedata r:id="rId708" o:title=""/>
                    </v:shape>
                  </w:pict>
                </mc:Fallback>
              </mc:AlternateContent>
            </w:r>
            <w:r w:rsidR="00E118C8">
              <w:rPr>
                <w:noProof/>
              </w:rPr>
              <w:drawing>
                <wp:inline distT="0" distB="0" distL="0" distR="0" wp14:anchorId="4884EFB6" wp14:editId="5508DD77">
                  <wp:extent cx="2209800" cy="1160145"/>
                  <wp:effectExtent l="0" t="0" r="0" b="1905"/>
                  <wp:docPr id="463" name="Picture 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234" cy="1162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2ED" w:rsidRPr="001935D0" w:rsidTr="00E118C8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  <w:tr w:rsidR="005952ED" w:rsidRPr="001935D0" w:rsidTr="00E118C8">
        <w:trPr>
          <w:trHeight w:val="302"/>
        </w:trPr>
        <w:tc>
          <w:tcPr>
            <w:tcW w:w="9354" w:type="dxa"/>
          </w:tcPr>
          <w:p w:rsidR="005952ED" w:rsidRPr="001935D0" w:rsidRDefault="005952ED" w:rsidP="002F2C57">
            <w:pPr>
              <w:pStyle w:val="List2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</w:tr>
    </w:tbl>
    <w:p w:rsidR="00300679" w:rsidRDefault="00300679" w:rsidP="00300679">
      <w:pPr>
        <w:pStyle w:val="spaces0"/>
      </w:pPr>
    </w:p>
    <w:p w:rsidR="00300679" w:rsidRDefault="00300679" w:rsidP="00300679">
      <w:pPr>
        <w:pStyle w:val="spaces0"/>
      </w:pPr>
    </w:p>
    <w:p w:rsidR="00300679" w:rsidRPr="007D204F" w:rsidRDefault="00300679" w:rsidP="00300679">
      <w:pPr>
        <w:pStyle w:val="NLLL2COL"/>
        <w:jc w:val="right"/>
        <w:rPr>
          <w:rStyle w:val="NLLLNUM"/>
          <w:rFonts w:eastAsiaTheme="majorEastAsia"/>
        </w:rPr>
      </w:pPr>
      <w:r w:rsidRPr="007D204F">
        <w:rPr>
          <w:rStyle w:val="NLLLNUM"/>
          <w:rFonts w:eastAsiaTheme="majorEastAsia"/>
        </w:rPr>
        <w:t>[</w:t>
      </w:r>
      <w:r w:rsidR="00617C46">
        <w:rPr>
          <w:rStyle w:val="NLLLNUM"/>
          <w:rFonts w:eastAsiaTheme="majorEastAsia"/>
        </w:rPr>
        <w:t>4</w:t>
      </w:r>
      <w:proofErr w:type="gramStart"/>
      <w:r w:rsidR="00617C46">
        <w:rPr>
          <w:rStyle w:val="NLLLNUM"/>
          <w:rFonts w:eastAsiaTheme="majorEastAsia"/>
        </w:rPr>
        <w:t>,3</w:t>
      </w:r>
      <w:proofErr w:type="gramEnd"/>
      <w:r w:rsidR="00617C46">
        <w:rPr>
          <w:rStyle w:val="NLLLNUM"/>
          <w:rFonts w:eastAsiaTheme="majorEastAsia"/>
        </w:rPr>
        <w:t xml:space="preserve">: </w:t>
      </w:r>
      <w:r w:rsidRPr="007D204F">
        <w:rPr>
          <w:rStyle w:val="NLLLNUM"/>
          <w:rFonts w:eastAsiaTheme="majorEastAsia"/>
        </w:rPr>
        <w:t>7 marks]</w:t>
      </w:r>
    </w:p>
    <w:p w:rsidR="00300679" w:rsidRDefault="00300679" w:rsidP="00411866">
      <w:pPr>
        <w:pStyle w:val="NLLL2COL"/>
        <w:jc w:val="right"/>
      </w:pPr>
      <w:r w:rsidRPr="007D204F">
        <w:rPr>
          <w:rStyle w:val="NLLLNUM"/>
          <w:rFonts w:eastAsiaTheme="majorEastAsia"/>
        </w:rPr>
        <w:tab/>
        <w:t xml:space="preserve">Total marks: </w:t>
      </w:r>
      <w:r w:rsidR="006521D6">
        <w:rPr>
          <w:rStyle w:val="NLLLNUM"/>
          <w:rFonts w:eastAsiaTheme="majorEastAsia"/>
        </w:rPr>
        <w:t>5</w:t>
      </w:r>
      <w:r w:rsidRPr="007D204F">
        <w:rPr>
          <w:rStyle w:val="NLLLNUM"/>
          <w:rFonts w:eastAsiaTheme="majorEastAsia"/>
        </w:rPr>
        <w:t>0</w:t>
      </w:r>
    </w:p>
    <w:p w:rsidR="00630E1A" w:rsidRDefault="00630E1A" w:rsidP="00864342">
      <w:pPr>
        <w:rPr>
          <w:rFonts w:ascii="Arial" w:hAnsi="Arial" w:cs="Arial"/>
        </w:rPr>
      </w:pPr>
    </w:p>
    <w:sectPr w:rsidR="00630E1A" w:rsidSect="00300679">
      <w:pgSz w:w="11900" w:h="16840"/>
      <w:pgMar w:top="567" w:right="1270" w:bottom="737" w:left="1276" w:header="170" w:footer="170" w:gutter="0"/>
      <w:cols w:space="48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7728" w:rsidRDefault="00C37728" w:rsidP="00A55EAD">
      <w:pPr>
        <w:spacing w:after="0" w:line="240" w:lineRule="auto"/>
      </w:pPr>
      <w:r>
        <w:separator/>
      </w:r>
    </w:p>
  </w:endnote>
  <w:endnote w:type="continuationSeparator" w:id="0">
    <w:p w:rsidR="00C37728" w:rsidRDefault="00C37728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inionPro-It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MathematicalPiLTStd-5">
    <w:altName w:val="Mathematical Pi LT Std 5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7728" w:rsidRDefault="00C37728" w:rsidP="00A55EAD">
      <w:pPr>
        <w:spacing w:after="0" w:line="240" w:lineRule="auto"/>
      </w:pPr>
      <w:r>
        <w:separator/>
      </w:r>
    </w:p>
  </w:footnote>
  <w:footnote w:type="continuationSeparator" w:id="0">
    <w:p w:rsidR="00C37728" w:rsidRDefault="00C37728" w:rsidP="00A5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6" w15:restartNumberingAfterBreak="0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7" w15:restartNumberingAfterBreak="0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2" w15:restartNumberingAfterBreak="0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26" w15:restartNumberingAfterBreak="0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3" w15:restartNumberingAfterBreak="0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5" w15:restartNumberingAfterBreak="0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35"/>
  </w:num>
  <w:num w:numId="3">
    <w:abstractNumId w:val="30"/>
  </w:num>
  <w:num w:numId="4">
    <w:abstractNumId w:val="3"/>
  </w:num>
  <w:num w:numId="5">
    <w:abstractNumId w:val="2"/>
  </w:num>
  <w:num w:numId="6">
    <w:abstractNumId w:val="9"/>
  </w:num>
  <w:num w:numId="7">
    <w:abstractNumId w:val="23"/>
  </w:num>
  <w:num w:numId="8">
    <w:abstractNumId w:val="14"/>
  </w:num>
  <w:num w:numId="9">
    <w:abstractNumId w:val="16"/>
  </w:num>
  <w:num w:numId="10">
    <w:abstractNumId w:val="18"/>
  </w:num>
  <w:num w:numId="11">
    <w:abstractNumId w:val="10"/>
  </w:num>
  <w:num w:numId="12">
    <w:abstractNumId w:val="26"/>
  </w:num>
  <w:num w:numId="13">
    <w:abstractNumId w:val="24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32"/>
    <w:lvlOverride w:ilvl="0">
      <w:startOverride w:val="1"/>
    </w:lvlOverride>
  </w:num>
  <w:num w:numId="17">
    <w:abstractNumId w:val="28"/>
  </w:num>
  <w:num w:numId="18">
    <w:abstractNumId w:val="25"/>
    <w:lvlOverride w:ilvl="0">
      <w:startOverride w:val="1"/>
    </w:lvlOverride>
  </w:num>
  <w:num w:numId="1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36"/>
  </w:num>
  <w:num w:numId="22">
    <w:abstractNumId w:val="12"/>
  </w:num>
  <w:num w:numId="23">
    <w:abstractNumId w:val="0"/>
  </w:num>
  <w:num w:numId="24">
    <w:abstractNumId w:val="7"/>
  </w:num>
  <w:num w:numId="25">
    <w:abstractNumId w:val="29"/>
  </w:num>
  <w:num w:numId="26">
    <w:abstractNumId w:val="17"/>
  </w:num>
  <w:num w:numId="27">
    <w:abstractNumId w:val="33"/>
  </w:num>
  <w:num w:numId="28">
    <w:abstractNumId w:val="22"/>
  </w:num>
  <w:num w:numId="29">
    <w:abstractNumId w:val="19"/>
  </w:num>
  <w:num w:numId="30">
    <w:abstractNumId w:val="13"/>
  </w:num>
  <w:num w:numId="31">
    <w:abstractNumId w:val="31"/>
  </w:num>
  <w:num w:numId="32">
    <w:abstractNumId w:val="21"/>
  </w:num>
  <w:num w:numId="33">
    <w:abstractNumId w:val="15"/>
  </w:num>
  <w:num w:numId="34">
    <w:abstractNumId w:val="5"/>
  </w:num>
  <w:num w:numId="35">
    <w:abstractNumId w:val="11"/>
  </w:num>
  <w:num w:numId="36">
    <w:abstractNumId w:val="27"/>
  </w:num>
  <w:num w:numId="37">
    <w:abstractNumId w:val="1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attachedTemplate r:id="rId1"/>
  <w:defaultTabStop w:val="720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3C2C"/>
    <w:rsid w:val="00004E8A"/>
    <w:rsid w:val="000130AD"/>
    <w:rsid w:val="0001492A"/>
    <w:rsid w:val="000256EB"/>
    <w:rsid w:val="000278B4"/>
    <w:rsid w:val="000309A4"/>
    <w:rsid w:val="00037617"/>
    <w:rsid w:val="00040A81"/>
    <w:rsid w:val="00045AA3"/>
    <w:rsid w:val="00052142"/>
    <w:rsid w:val="000661B6"/>
    <w:rsid w:val="0007099B"/>
    <w:rsid w:val="00071E12"/>
    <w:rsid w:val="00081E4D"/>
    <w:rsid w:val="00083B39"/>
    <w:rsid w:val="0008656F"/>
    <w:rsid w:val="00096534"/>
    <w:rsid w:val="000B321F"/>
    <w:rsid w:val="000B359F"/>
    <w:rsid w:val="000C425F"/>
    <w:rsid w:val="000E7349"/>
    <w:rsid w:val="0010046A"/>
    <w:rsid w:val="0010407F"/>
    <w:rsid w:val="001064C0"/>
    <w:rsid w:val="00116B34"/>
    <w:rsid w:val="00116C33"/>
    <w:rsid w:val="00144002"/>
    <w:rsid w:val="00162354"/>
    <w:rsid w:val="001765DF"/>
    <w:rsid w:val="001767F5"/>
    <w:rsid w:val="001808BB"/>
    <w:rsid w:val="00195CD5"/>
    <w:rsid w:val="001A3481"/>
    <w:rsid w:val="001B452F"/>
    <w:rsid w:val="001C0E89"/>
    <w:rsid w:val="001D4ACE"/>
    <w:rsid w:val="001D5207"/>
    <w:rsid w:val="001E6A42"/>
    <w:rsid w:val="001F3533"/>
    <w:rsid w:val="001F5452"/>
    <w:rsid w:val="001F6F42"/>
    <w:rsid w:val="002012F6"/>
    <w:rsid w:val="00211079"/>
    <w:rsid w:val="002162CD"/>
    <w:rsid w:val="00220348"/>
    <w:rsid w:val="002203EA"/>
    <w:rsid w:val="00223DC2"/>
    <w:rsid w:val="0022773E"/>
    <w:rsid w:val="00227C99"/>
    <w:rsid w:val="002311F4"/>
    <w:rsid w:val="002327EE"/>
    <w:rsid w:val="00241F87"/>
    <w:rsid w:val="00242F99"/>
    <w:rsid w:val="002545C4"/>
    <w:rsid w:val="00261760"/>
    <w:rsid w:val="00263A12"/>
    <w:rsid w:val="00296F30"/>
    <w:rsid w:val="002B4565"/>
    <w:rsid w:val="002D29C7"/>
    <w:rsid w:val="002D4711"/>
    <w:rsid w:val="002E4EAE"/>
    <w:rsid w:val="002F13AA"/>
    <w:rsid w:val="00300679"/>
    <w:rsid w:val="00301BE9"/>
    <w:rsid w:val="00304DA9"/>
    <w:rsid w:val="00327B12"/>
    <w:rsid w:val="00342ACB"/>
    <w:rsid w:val="0036128E"/>
    <w:rsid w:val="00395B16"/>
    <w:rsid w:val="003A72DC"/>
    <w:rsid w:val="003D0225"/>
    <w:rsid w:val="003D3760"/>
    <w:rsid w:val="003E01D8"/>
    <w:rsid w:val="003E15C3"/>
    <w:rsid w:val="003F6239"/>
    <w:rsid w:val="00411866"/>
    <w:rsid w:val="00424C96"/>
    <w:rsid w:val="004258B2"/>
    <w:rsid w:val="00434AED"/>
    <w:rsid w:val="0043545D"/>
    <w:rsid w:val="004356B1"/>
    <w:rsid w:val="00453361"/>
    <w:rsid w:val="0046185B"/>
    <w:rsid w:val="004763DE"/>
    <w:rsid w:val="0047716E"/>
    <w:rsid w:val="00480244"/>
    <w:rsid w:val="004805B1"/>
    <w:rsid w:val="0048681C"/>
    <w:rsid w:val="0049090F"/>
    <w:rsid w:val="00493530"/>
    <w:rsid w:val="004A3990"/>
    <w:rsid w:val="004B6E82"/>
    <w:rsid w:val="00501E0B"/>
    <w:rsid w:val="00537A09"/>
    <w:rsid w:val="00580EEF"/>
    <w:rsid w:val="00583D67"/>
    <w:rsid w:val="00584646"/>
    <w:rsid w:val="00584B14"/>
    <w:rsid w:val="005952ED"/>
    <w:rsid w:val="005957A6"/>
    <w:rsid w:val="005A21A6"/>
    <w:rsid w:val="005B0F58"/>
    <w:rsid w:val="005B700D"/>
    <w:rsid w:val="005C18C8"/>
    <w:rsid w:val="005C4577"/>
    <w:rsid w:val="005D21D8"/>
    <w:rsid w:val="005D5563"/>
    <w:rsid w:val="00601019"/>
    <w:rsid w:val="00602AC9"/>
    <w:rsid w:val="00605926"/>
    <w:rsid w:val="00612BCF"/>
    <w:rsid w:val="00617138"/>
    <w:rsid w:val="00617C46"/>
    <w:rsid w:val="00630A21"/>
    <w:rsid w:val="00630E1A"/>
    <w:rsid w:val="006325EE"/>
    <w:rsid w:val="00641B80"/>
    <w:rsid w:val="006474DF"/>
    <w:rsid w:val="006521D6"/>
    <w:rsid w:val="00663625"/>
    <w:rsid w:val="00665A60"/>
    <w:rsid w:val="00673273"/>
    <w:rsid w:val="00677DF7"/>
    <w:rsid w:val="0068084D"/>
    <w:rsid w:val="006B6366"/>
    <w:rsid w:val="006D703B"/>
    <w:rsid w:val="0070769F"/>
    <w:rsid w:val="00714969"/>
    <w:rsid w:val="0072123B"/>
    <w:rsid w:val="00742057"/>
    <w:rsid w:val="007479D0"/>
    <w:rsid w:val="00762C64"/>
    <w:rsid w:val="00773DF7"/>
    <w:rsid w:val="00794E74"/>
    <w:rsid w:val="0079753A"/>
    <w:rsid w:val="007B0A7F"/>
    <w:rsid w:val="007B0B6F"/>
    <w:rsid w:val="007B4E3B"/>
    <w:rsid w:val="007C3C73"/>
    <w:rsid w:val="007E7E6A"/>
    <w:rsid w:val="007F05E3"/>
    <w:rsid w:val="007F3056"/>
    <w:rsid w:val="00804236"/>
    <w:rsid w:val="0081617B"/>
    <w:rsid w:val="00826D7F"/>
    <w:rsid w:val="008368EF"/>
    <w:rsid w:val="008441F6"/>
    <w:rsid w:val="0084557C"/>
    <w:rsid w:val="00856FE0"/>
    <w:rsid w:val="008614C4"/>
    <w:rsid w:val="00864342"/>
    <w:rsid w:val="00870412"/>
    <w:rsid w:val="00886988"/>
    <w:rsid w:val="008B1426"/>
    <w:rsid w:val="008B3D78"/>
    <w:rsid w:val="008C1F76"/>
    <w:rsid w:val="008C727B"/>
    <w:rsid w:val="0091265F"/>
    <w:rsid w:val="00912A34"/>
    <w:rsid w:val="00936996"/>
    <w:rsid w:val="009740CD"/>
    <w:rsid w:val="009815F2"/>
    <w:rsid w:val="0099127C"/>
    <w:rsid w:val="009A42BE"/>
    <w:rsid w:val="009A4597"/>
    <w:rsid w:val="009A7574"/>
    <w:rsid w:val="009B315D"/>
    <w:rsid w:val="009B55E7"/>
    <w:rsid w:val="009C079F"/>
    <w:rsid w:val="009D7C27"/>
    <w:rsid w:val="009D7E58"/>
    <w:rsid w:val="009F29B4"/>
    <w:rsid w:val="009F3D90"/>
    <w:rsid w:val="00A04DDC"/>
    <w:rsid w:val="00A05373"/>
    <w:rsid w:val="00A1274B"/>
    <w:rsid w:val="00A21C5E"/>
    <w:rsid w:val="00A52DCB"/>
    <w:rsid w:val="00A55EAD"/>
    <w:rsid w:val="00A569B3"/>
    <w:rsid w:val="00A5740A"/>
    <w:rsid w:val="00A63EAC"/>
    <w:rsid w:val="00A829C5"/>
    <w:rsid w:val="00A92888"/>
    <w:rsid w:val="00A93252"/>
    <w:rsid w:val="00A960BD"/>
    <w:rsid w:val="00AA3F5A"/>
    <w:rsid w:val="00AA45E2"/>
    <w:rsid w:val="00AB0539"/>
    <w:rsid w:val="00AB6FEA"/>
    <w:rsid w:val="00AC7A25"/>
    <w:rsid w:val="00AD08F0"/>
    <w:rsid w:val="00AE00AA"/>
    <w:rsid w:val="00AE5866"/>
    <w:rsid w:val="00AE58F7"/>
    <w:rsid w:val="00B006C0"/>
    <w:rsid w:val="00B068C5"/>
    <w:rsid w:val="00B07264"/>
    <w:rsid w:val="00B441A7"/>
    <w:rsid w:val="00BC32B1"/>
    <w:rsid w:val="00BC4C57"/>
    <w:rsid w:val="00BC4DF0"/>
    <w:rsid w:val="00BD36E9"/>
    <w:rsid w:val="00C01B0E"/>
    <w:rsid w:val="00C2189A"/>
    <w:rsid w:val="00C37728"/>
    <w:rsid w:val="00C43847"/>
    <w:rsid w:val="00C71529"/>
    <w:rsid w:val="00C72364"/>
    <w:rsid w:val="00C93E99"/>
    <w:rsid w:val="00C93EAD"/>
    <w:rsid w:val="00C9464C"/>
    <w:rsid w:val="00C953E6"/>
    <w:rsid w:val="00CA192D"/>
    <w:rsid w:val="00CB00F1"/>
    <w:rsid w:val="00CB7087"/>
    <w:rsid w:val="00CC0694"/>
    <w:rsid w:val="00CC3CC9"/>
    <w:rsid w:val="00CD2C38"/>
    <w:rsid w:val="00CD7505"/>
    <w:rsid w:val="00CE30E8"/>
    <w:rsid w:val="00CE6B7A"/>
    <w:rsid w:val="00CF149C"/>
    <w:rsid w:val="00D021E2"/>
    <w:rsid w:val="00D341A2"/>
    <w:rsid w:val="00D3607D"/>
    <w:rsid w:val="00D37D87"/>
    <w:rsid w:val="00D41D10"/>
    <w:rsid w:val="00D425E4"/>
    <w:rsid w:val="00D63321"/>
    <w:rsid w:val="00D63FD5"/>
    <w:rsid w:val="00D664A1"/>
    <w:rsid w:val="00D71276"/>
    <w:rsid w:val="00D81445"/>
    <w:rsid w:val="00D83C0E"/>
    <w:rsid w:val="00D9317D"/>
    <w:rsid w:val="00D93527"/>
    <w:rsid w:val="00DA3801"/>
    <w:rsid w:val="00DC0954"/>
    <w:rsid w:val="00DD295F"/>
    <w:rsid w:val="00E012CE"/>
    <w:rsid w:val="00E05D96"/>
    <w:rsid w:val="00E10097"/>
    <w:rsid w:val="00E117AE"/>
    <w:rsid w:val="00E118C8"/>
    <w:rsid w:val="00E13465"/>
    <w:rsid w:val="00E150FD"/>
    <w:rsid w:val="00E31E8F"/>
    <w:rsid w:val="00E3377E"/>
    <w:rsid w:val="00E34D2F"/>
    <w:rsid w:val="00E478CD"/>
    <w:rsid w:val="00E61405"/>
    <w:rsid w:val="00E64F40"/>
    <w:rsid w:val="00E96562"/>
    <w:rsid w:val="00EA33A4"/>
    <w:rsid w:val="00EB7AE8"/>
    <w:rsid w:val="00ED5068"/>
    <w:rsid w:val="00EE6545"/>
    <w:rsid w:val="00EF28D3"/>
    <w:rsid w:val="00F040CA"/>
    <w:rsid w:val="00F07245"/>
    <w:rsid w:val="00F07CE7"/>
    <w:rsid w:val="00F218E4"/>
    <w:rsid w:val="00F23804"/>
    <w:rsid w:val="00F335A4"/>
    <w:rsid w:val="00F65860"/>
    <w:rsid w:val="00F76561"/>
    <w:rsid w:val="00F7760C"/>
    <w:rsid w:val="00F859B9"/>
    <w:rsid w:val="00FA7ED8"/>
    <w:rsid w:val="00FC7D79"/>
    <w:rsid w:val="00FD25B1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3F6239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3F6239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3F6239"/>
    <w:pPr>
      <w:spacing w:before="180" w:after="120" w:line="288" w:lineRule="auto"/>
    </w:pPr>
    <w:rPr>
      <w:rFonts w:ascii="HelveticaNeueLT Std" w:eastAsia="Times New Roman" w:hAnsi="HelveticaNeueLT Std" w:cs="Arial"/>
      <w:color w:val="007FC7"/>
      <w:sz w:val="40"/>
      <w:szCs w:val="52"/>
      <w:lang w:eastAsia="en-US"/>
    </w:rPr>
  </w:style>
  <w:style w:type="character" w:customStyle="1" w:styleId="i-listbolditalic">
    <w:name w:val="i - list bold italic"/>
    <w:uiPriority w:val="99"/>
    <w:rsid w:val="003F6239"/>
    <w:rPr>
      <w:b/>
      <w:bCs/>
      <w:i/>
      <w:iCs/>
      <w:w w:val="100"/>
    </w:rPr>
  </w:style>
  <w:style w:type="character" w:customStyle="1" w:styleId="minionmath">
    <w:name w:val="minion math"/>
    <w:uiPriority w:val="1"/>
    <w:qFormat/>
    <w:rsid w:val="003F6239"/>
    <w:rPr>
      <w:rFonts w:ascii="Minion Pro" w:hAnsi="Minion Pro" w:cs="MathematicalPiLTStd-1"/>
      <w:b w:val="0"/>
      <w:sz w:val="20"/>
    </w:rPr>
  </w:style>
  <w:style w:type="character" w:customStyle="1" w:styleId="i-listsubscript">
    <w:name w:val="i - list subscript"/>
    <w:uiPriority w:val="99"/>
    <w:qFormat/>
    <w:rsid w:val="003F6239"/>
    <w:rPr>
      <w:vertAlign w:val="subscript"/>
    </w:rPr>
  </w:style>
  <w:style w:type="character" w:customStyle="1" w:styleId="i-listsuperscriptitalic">
    <w:name w:val="i - list superscript italic"/>
    <w:uiPriority w:val="99"/>
    <w:rsid w:val="0049090F"/>
    <w:rPr>
      <w:rFonts w:ascii="MinionPro-It" w:hAnsi="MinionPro-It" w:cs="MinionPro-It"/>
      <w:i/>
      <w:iCs/>
      <w:w w:val="100"/>
      <w:position w:val="8"/>
      <w:sz w:val="24"/>
      <w:szCs w:val="24"/>
      <w:vertAlign w:val="superscript"/>
    </w:rPr>
  </w:style>
  <w:style w:type="paragraph" w:customStyle="1" w:styleId="i-answersacross">
    <w:name w:val="i-answers across"/>
    <w:basedOn w:val="NLLL2COL"/>
    <w:rsid w:val="0049090F"/>
    <w:rPr>
      <w:rFonts w:ascii="HelveticaNeueLT Std" w:hAnsi="HelveticaNeueLT Std"/>
      <w:b/>
      <w:sz w:val="24"/>
    </w:rPr>
  </w:style>
  <w:style w:type="paragraph" w:customStyle="1" w:styleId="i-bodytextcentred">
    <w:name w:val="i - body text centred"/>
    <w:link w:val="i-bodytextcentredChar"/>
    <w:uiPriority w:val="99"/>
    <w:rsid w:val="00300679"/>
    <w:pPr>
      <w:spacing w:after="0" w:line="240" w:lineRule="auto"/>
      <w:jc w:val="center"/>
    </w:pPr>
    <w:rPr>
      <w:rFonts w:ascii="Minion Pro" w:eastAsia="Times New Roman" w:hAnsi="Minion Pro" w:cs="Times New Roman"/>
      <w:sz w:val="20"/>
      <w:szCs w:val="24"/>
      <w:lang w:eastAsia="en-AU"/>
    </w:rPr>
  </w:style>
  <w:style w:type="character" w:customStyle="1" w:styleId="i-bodytextcentredChar">
    <w:name w:val="i - body text centred Char"/>
    <w:link w:val="i-bodytextcentred"/>
    <w:uiPriority w:val="99"/>
    <w:rsid w:val="00300679"/>
    <w:rPr>
      <w:rFonts w:ascii="Minion Pro" w:eastAsia="Times New Roman" w:hAnsi="Minion Pro" w:cs="Times New Roman"/>
      <w:sz w:val="20"/>
      <w:szCs w:val="24"/>
      <w:lang w:eastAsia="en-AU"/>
    </w:rPr>
  </w:style>
  <w:style w:type="paragraph" w:customStyle="1" w:styleId="i-bhead">
    <w:name w:val="i - b head"/>
    <w:basedOn w:val="Normal"/>
    <w:next w:val="Normal"/>
    <w:uiPriority w:val="99"/>
    <w:rsid w:val="00300679"/>
    <w:pPr>
      <w:widowControl w:val="0"/>
      <w:suppressAutoHyphens/>
      <w:autoSpaceDE w:val="0"/>
      <w:autoSpaceDN w:val="0"/>
      <w:adjustRightInd w:val="0"/>
      <w:spacing w:before="170" w:after="113" w:line="460" w:lineRule="atLeast"/>
      <w:textAlignment w:val="center"/>
    </w:pPr>
    <w:rPr>
      <w:rFonts w:ascii="HelveticaNeueLTStd-Roman" w:eastAsia="Times New Roman" w:hAnsi="HelveticaNeueLTStd-Roman" w:cs="HelveticaNeueLTStd-Roman"/>
      <w:color w:val="00FFFF"/>
      <w:sz w:val="40"/>
      <w:szCs w:val="40"/>
      <w:lang w:eastAsia="en-US"/>
    </w:rPr>
  </w:style>
  <w:style w:type="character" w:customStyle="1" w:styleId="Minonmath0">
    <w:name w:val="Minon math"/>
    <w:uiPriority w:val="1"/>
    <w:qFormat/>
    <w:rsid w:val="00300679"/>
    <w:rPr>
      <w:rFonts w:ascii="Minion Pro" w:hAnsi="Minion Pro"/>
      <w:sz w:val="20"/>
    </w:rPr>
  </w:style>
  <w:style w:type="paragraph" w:customStyle="1" w:styleId="spaces0">
    <w:name w:val="spaces"/>
    <w:basedOn w:val="Normal"/>
    <w:uiPriority w:val="99"/>
    <w:rsid w:val="00300679"/>
    <w:pPr>
      <w:widowControl w:val="0"/>
      <w:suppressAutoHyphens/>
      <w:autoSpaceDE w:val="0"/>
      <w:autoSpaceDN w:val="0"/>
      <w:adjustRightInd w:val="0"/>
      <w:spacing w:before="60" w:after="60" w:line="300" w:lineRule="atLeast"/>
      <w:ind w:left="170" w:right="283"/>
      <w:textAlignment w:val="center"/>
    </w:pPr>
    <w:rPr>
      <w:rFonts w:ascii="HelveticaNeueLTStd-Roman" w:eastAsia="Times New Roman" w:hAnsi="HelveticaNeueLTStd-Roman" w:cs="HelveticaNeueLTStd-Roman"/>
      <w:outline/>
      <w:color w:val="000000"/>
      <w:sz w:val="24"/>
      <w:szCs w:val="24"/>
      <w:u w:val="thick"/>
      <w:lang w:val="en-US" w:eastAsia="en-US"/>
    </w:rPr>
  </w:style>
  <w:style w:type="character" w:styleId="CommentReference">
    <w:name w:val="annotation reference"/>
    <w:uiPriority w:val="99"/>
    <w:rsid w:val="00300679"/>
    <w:rPr>
      <w:w w:val="100"/>
      <w:sz w:val="16"/>
      <w:szCs w:val="16"/>
    </w:rPr>
  </w:style>
  <w:style w:type="paragraph" w:customStyle="1" w:styleId="BLLAST">
    <w:name w:val="BL_LAST"/>
    <w:rsid w:val="00300679"/>
    <w:pPr>
      <w:spacing w:before="60" w:after="12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i-notetoDTO">
    <w:name w:val="&lt;i - note to DTO&gt;"/>
    <w:basedOn w:val="Normal"/>
    <w:uiPriority w:val="99"/>
    <w:rsid w:val="00300679"/>
    <w:pPr>
      <w:spacing w:before="120" w:after="120" w:line="280" w:lineRule="exact"/>
      <w:ind w:left="284" w:hanging="284"/>
      <w:jc w:val="center"/>
    </w:pPr>
    <w:rPr>
      <w:rFonts w:ascii="Arial" w:eastAsia="Times New Roman" w:hAnsi="Arial" w:cs="Times New Roman"/>
      <w:b/>
      <w:color w:val="FF0000"/>
      <w:sz w:val="28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14.bin"/><Relationship Id="rId299" Type="http://schemas.openxmlformats.org/officeDocument/2006/relationships/image" Target="media/image165.emf"/><Relationship Id="rId671" Type="http://schemas.openxmlformats.org/officeDocument/2006/relationships/image" Target="media/image351.emf"/><Relationship Id="rId21" Type="http://schemas.openxmlformats.org/officeDocument/2006/relationships/image" Target="media/image11.png"/><Relationship Id="rId63" Type="http://schemas.openxmlformats.org/officeDocument/2006/relationships/oleObject" Target="embeddings/oleObject11.bin"/><Relationship Id="rId159" Type="http://schemas.openxmlformats.org/officeDocument/2006/relationships/image" Target="media/image94.emf"/><Relationship Id="rId324" Type="http://schemas.openxmlformats.org/officeDocument/2006/relationships/customXml" Target="ink/ink122.xml"/><Relationship Id="rId366" Type="http://schemas.openxmlformats.org/officeDocument/2006/relationships/customXml" Target="ink/ink143.xml"/><Relationship Id="rId531" Type="http://schemas.openxmlformats.org/officeDocument/2006/relationships/image" Target="media/image281.emf"/><Relationship Id="rId573" Type="http://schemas.openxmlformats.org/officeDocument/2006/relationships/image" Target="media/image302.emf"/><Relationship Id="rId629" Type="http://schemas.openxmlformats.org/officeDocument/2006/relationships/image" Target="media/image330.emf"/><Relationship Id="rId170" Type="http://schemas.openxmlformats.org/officeDocument/2006/relationships/customXml" Target="ink/ink48.xml"/><Relationship Id="rId226" Type="http://schemas.openxmlformats.org/officeDocument/2006/relationships/customXml" Target="ink/ink76.xml"/><Relationship Id="rId433" Type="http://schemas.openxmlformats.org/officeDocument/2006/relationships/image" Target="media/image232.emf"/><Relationship Id="rId268" Type="http://schemas.openxmlformats.org/officeDocument/2006/relationships/customXml" Target="ink/ink97.xml"/><Relationship Id="rId475" Type="http://schemas.openxmlformats.org/officeDocument/2006/relationships/image" Target="media/image253.emf"/><Relationship Id="rId640" Type="http://schemas.openxmlformats.org/officeDocument/2006/relationships/customXml" Target="ink/ink280.xml"/><Relationship Id="rId682" Type="http://schemas.openxmlformats.org/officeDocument/2006/relationships/image" Target="media/image357.wmf"/><Relationship Id="rId32" Type="http://schemas.openxmlformats.org/officeDocument/2006/relationships/customXml" Target="ink/ink4.xml"/><Relationship Id="rId74" Type="http://schemas.openxmlformats.org/officeDocument/2006/relationships/image" Target="media/image42.emf"/><Relationship Id="rId128" Type="http://schemas.openxmlformats.org/officeDocument/2006/relationships/image" Target="media/image76.emf"/><Relationship Id="rId335" Type="http://schemas.openxmlformats.org/officeDocument/2006/relationships/image" Target="media/image183.emf"/><Relationship Id="rId377" Type="http://schemas.openxmlformats.org/officeDocument/2006/relationships/image" Target="media/image204.emf"/><Relationship Id="rId500" Type="http://schemas.openxmlformats.org/officeDocument/2006/relationships/customXml" Target="ink/ink210.xml"/><Relationship Id="rId542" Type="http://schemas.openxmlformats.org/officeDocument/2006/relationships/customXml" Target="ink/ink231.xml"/><Relationship Id="rId584" Type="http://schemas.openxmlformats.org/officeDocument/2006/relationships/customXml" Target="ink/ink252.xml"/><Relationship Id="rId5" Type="http://schemas.openxmlformats.org/officeDocument/2006/relationships/webSettings" Target="webSettings.xml"/><Relationship Id="rId181" Type="http://schemas.openxmlformats.org/officeDocument/2006/relationships/image" Target="media/image105.emf"/><Relationship Id="rId237" Type="http://schemas.openxmlformats.org/officeDocument/2006/relationships/image" Target="media/image133.emf"/><Relationship Id="rId402" Type="http://schemas.openxmlformats.org/officeDocument/2006/relationships/customXml" Target="ink/ink161.xml"/><Relationship Id="rId279" Type="http://schemas.openxmlformats.org/officeDocument/2006/relationships/image" Target="media/image154.emf"/><Relationship Id="rId444" Type="http://schemas.openxmlformats.org/officeDocument/2006/relationships/customXml" Target="ink/ink182.xml"/><Relationship Id="rId486" Type="http://schemas.openxmlformats.org/officeDocument/2006/relationships/customXml" Target="ink/ink203.xml"/><Relationship Id="rId651" Type="http://schemas.openxmlformats.org/officeDocument/2006/relationships/image" Target="media/image341.emf"/><Relationship Id="rId693" Type="http://schemas.openxmlformats.org/officeDocument/2006/relationships/customXml" Target="ink/ink303.xml"/><Relationship Id="rId707" Type="http://schemas.openxmlformats.org/officeDocument/2006/relationships/customXml" Target="ink/ink308.xml"/><Relationship Id="rId43" Type="http://schemas.openxmlformats.org/officeDocument/2006/relationships/customXml" Target="ink/ink6.xml"/><Relationship Id="rId139" Type="http://schemas.openxmlformats.org/officeDocument/2006/relationships/customXml" Target="ink/ink34.xml"/><Relationship Id="rId290" Type="http://schemas.openxmlformats.org/officeDocument/2006/relationships/customXml" Target="ink/ink105.xml"/><Relationship Id="rId304" Type="http://schemas.openxmlformats.org/officeDocument/2006/relationships/customXml" Target="ink/ink112.xml"/><Relationship Id="rId346" Type="http://schemas.openxmlformats.org/officeDocument/2006/relationships/customXml" Target="ink/ink133.xml"/><Relationship Id="rId388" Type="http://schemas.openxmlformats.org/officeDocument/2006/relationships/customXml" Target="ink/ink154.xml"/><Relationship Id="rId511" Type="http://schemas.openxmlformats.org/officeDocument/2006/relationships/image" Target="media/image271.emf"/><Relationship Id="rId553" Type="http://schemas.openxmlformats.org/officeDocument/2006/relationships/image" Target="media/image292.emf"/><Relationship Id="rId609" Type="http://schemas.openxmlformats.org/officeDocument/2006/relationships/image" Target="media/image320.emf"/><Relationship Id="rId85" Type="http://schemas.openxmlformats.org/officeDocument/2006/relationships/image" Target="media/image48.emf"/><Relationship Id="rId150" Type="http://schemas.openxmlformats.org/officeDocument/2006/relationships/customXml" Target="ink/ink38.xml"/><Relationship Id="rId192" Type="http://schemas.openxmlformats.org/officeDocument/2006/relationships/customXml" Target="ink/ink59.xml"/><Relationship Id="rId206" Type="http://schemas.openxmlformats.org/officeDocument/2006/relationships/customXml" Target="ink/ink66.xml"/><Relationship Id="rId413" Type="http://schemas.openxmlformats.org/officeDocument/2006/relationships/image" Target="media/image222.emf"/><Relationship Id="rId595" Type="http://schemas.openxmlformats.org/officeDocument/2006/relationships/image" Target="media/image313.emf"/><Relationship Id="rId248" Type="http://schemas.openxmlformats.org/officeDocument/2006/relationships/customXml" Target="ink/ink87.xml"/><Relationship Id="rId455" Type="http://schemas.openxmlformats.org/officeDocument/2006/relationships/image" Target="media/image243.emf"/><Relationship Id="rId497" Type="http://schemas.openxmlformats.org/officeDocument/2006/relationships/image" Target="media/image264.emf"/><Relationship Id="rId620" Type="http://schemas.openxmlformats.org/officeDocument/2006/relationships/customXml" Target="ink/ink270.xml"/><Relationship Id="rId662" Type="http://schemas.openxmlformats.org/officeDocument/2006/relationships/customXml" Target="ink/ink291.xml"/><Relationship Id="rId12" Type="http://schemas.openxmlformats.org/officeDocument/2006/relationships/image" Target="media/image4.emf"/><Relationship Id="rId108" Type="http://schemas.openxmlformats.org/officeDocument/2006/relationships/customXml" Target="ink/ink24.xml"/><Relationship Id="rId315" Type="http://schemas.openxmlformats.org/officeDocument/2006/relationships/image" Target="media/image173.emf"/><Relationship Id="rId357" Type="http://schemas.openxmlformats.org/officeDocument/2006/relationships/image" Target="media/image194.emf"/><Relationship Id="rId522" Type="http://schemas.openxmlformats.org/officeDocument/2006/relationships/customXml" Target="ink/ink221.xml"/><Relationship Id="rId54" Type="http://schemas.openxmlformats.org/officeDocument/2006/relationships/oleObject" Target="embeddings/oleObject9.bin"/><Relationship Id="rId96" Type="http://schemas.openxmlformats.org/officeDocument/2006/relationships/customXml" Target="ink/ink20.xml"/><Relationship Id="rId161" Type="http://schemas.openxmlformats.org/officeDocument/2006/relationships/image" Target="media/image95.emf"/><Relationship Id="rId217" Type="http://schemas.openxmlformats.org/officeDocument/2006/relationships/image" Target="media/image123.emf"/><Relationship Id="rId399" Type="http://schemas.openxmlformats.org/officeDocument/2006/relationships/image" Target="media/image215.emf"/><Relationship Id="rId564" Type="http://schemas.openxmlformats.org/officeDocument/2006/relationships/customXml" Target="ink/ink242.xml"/><Relationship Id="rId259" Type="http://schemas.openxmlformats.org/officeDocument/2006/relationships/image" Target="media/image144.emf"/><Relationship Id="rId424" Type="http://schemas.openxmlformats.org/officeDocument/2006/relationships/customXml" Target="ink/ink172.xml"/><Relationship Id="rId466" Type="http://schemas.openxmlformats.org/officeDocument/2006/relationships/customXml" Target="ink/ink193.xml"/><Relationship Id="rId631" Type="http://schemas.openxmlformats.org/officeDocument/2006/relationships/image" Target="media/image331.emf"/><Relationship Id="rId673" Type="http://schemas.openxmlformats.org/officeDocument/2006/relationships/image" Target="media/image352.emf"/><Relationship Id="rId23" Type="http://schemas.openxmlformats.org/officeDocument/2006/relationships/oleObject" Target="embeddings/oleObject3.bin"/><Relationship Id="rId119" Type="http://schemas.openxmlformats.org/officeDocument/2006/relationships/image" Target="media/image71.emf"/><Relationship Id="rId270" Type="http://schemas.openxmlformats.org/officeDocument/2006/relationships/customXml" Target="ink/ink98.xml"/><Relationship Id="rId326" Type="http://schemas.openxmlformats.org/officeDocument/2006/relationships/customXml" Target="ink/ink123.xml"/><Relationship Id="rId533" Type="http://schemas.openxmlformats.org/officeDocument/2006/relationships/image" Target="media/image282.emf"/><Relationship Id="rId65" Type="http://schemas.openxmlformats.org/officeDocument/2006/relationships/oleObject" Target="embeddings/oleObject12.bin"/><Relationship Id="rId130" Type="http://schemas.openxmlformats.org/officeDocument/2006/relationships/image" Target="media/image77.emf"/><Relationship Id="rId368" Type="http://schemas.openxmlformats.org/officeDocument/2006/relationships/customXml" Target="ink/ink144.xml"/><Relationship Id="rId575" Type="http://schemas.openxmlformats.org/officeDocument/2006/relationships/image" Target="media/image303.emf"/><Relationship Id="rId172" Type="http://schemas.openxmlformats.org/officeDocument/2006/relationships/customXml" Target="ink/ink49.xml"/><Relationship Id="rId228" Type="http://schemas.openxmlformats.org/officeDocument/2006/relationships/customXml" Target="ink/ink77.xml"/><Relationship Id="rId435" Type="http://schemas.openxmlformats.org/officeDocument/2006/relationships/image" Target="media/image233.emf"/><Relationship Id="rId477" Type="http://schemas.openxmlformats.org/officeDocument/2006/relationships/image" Target="media/image254.emf"/><Relationship Id="rId600" Type="http://schemas.openxmlformats.org/officeDocument/2006/relationships/customXml" Target="ink/ink260.xml"/><Relationship Id="rId642" Type="http://schemas.openxmlformats.org/officeDocument/2006/relationships/customXml" Target="ink/ink281.xml"/><Relationship Id="rId684" Type="http://schemas.openxmlformats.org/officeDocument/2006/relationships/image" Target="media/image358.emf"/><Relationship Id="rId281" Type="http://schemas.openxmlformats.org/officeDocument/2006/relationships/oleObject" Target="embeddings/oleObject17.bin"/><Relationship Id="rId337" Type="http://schemas.openxmlformats.org/officeDocument/2006/relationships/image" Target="media/image184.emf"/><Relationship Id="rId502" Type="http://schemas.openxmlformats.org/officeDocument/2006/relationships/customXml" Target="ink/ink211.xml"/><Relationship Id="rId34" Type="http://schemas.openxmlformats.org/officeDocument/2006/relationships/image" Target="media/image19.png"/><Relationship Id="rId76" Type="http://schemas.openxmlformats.org/officeDocument/2006/relationships/image" Target="media/image43.emf"/><Relationship Id="rId141" Type="http://schemas.openxmlformats.org/officeDocument/2006/relationships/image" Target="media/image84.png"/><Relationship Id="rId379" Type="http://schemas.openxmlformats.org/officeDocument/2006/relationships/image" Target="media/image205.emf"/><Relationship Id="rId544" Type="http://schemas.openxmlformats.org/officeDocument/2006/relationships/customXml" Target="ink/ink232.xml"/><Relationship Id="rId586" Type="http://schemas.openxmlformats.org/officeDocument/2006/relationships/customXml" Target="ink/ink253.xml"/><Relationship Id="rId7" Type="http://schemas.openxmlformats.org/officeDocument/2006/relationships/endnotes" Target="endnotes.xml"/><Relationship Id="rId183" Type="http://schemas.openxmlformats.org/officeDocument/2006/relationships/image" Target="media/image106.emf"/><Relationship Id="rId239" Type="http://schemas.openxmlformats.org/officeDocument/2006/relationships/image" Target="media/image134.emf"/><Relationship Id="rId390" Type="http://schemas.openxmlformats.org/officeDocument/2006/relationships/customXml" Target="ink/ink155.xml"/><Relationship Id="rId404" Type="http://schemas.openxmlformats.org/officeDocument/2006/relationships/customXml" Target="ink/ink162.xml"/><Relationship Id="rId446" Type="http://schemas.openxmlformats.org/officeDocument/2006/relationships/customXml" Target="ink/ink183.xml"/><Relationship Id="rId611" Type="http://schemas.openxmlformats.org/officeDocument/2006/relationships/image" Target="media/image321.emf"/><Relationship Id="rId653" Type="http://schemas.openxmlformats.org/officeDocument/2006/relationships/image" Target="media/image342.emf"/><Relationship Id="rId250" Type="http://schemas.openxmlformats.org/officeDocument/2006/relationships/customXml" Target="ink/ink88.xml"/><Relationship Id="rId292" Type="http://schemas.openxmlformats.org/officeDocument/2006/relationships/customXml" Target="ink/ink106.xml"/><Relationship Id="rId306" Type="http://schemas.openxmlformats.org/officeDocument/2006/relationships/customXml" Target="ink/ink113.xml"/><Relationship Id="rId488" Type="http://schemas.openxmlformats.org/officeDocument/2006/relationships/customXml" Target="ink/ink204.xml"/><Relationship Id="rId695" Type="http://schemas.openxmlformats.org/officeDocument/2006/relationships/image" Target="media/image365.png"/><Relationship Id="rId709" Type="http://schemas.openxmlformats.org/officeDocument/2006/relationships/image" Target="media/image373.png"/><Relationship Id="rId45" Type="http://schemas.openxmlformats.org/officeDocument/2006/relationships/image" Target="media/image26.png"/><Relationship Id="rId87" Type="http://schemas.openxmlformats.org/officeDocument/2006/relationships/image" Target="media/image50.emf"/><Relationship Id="rId110" Type="http://schemas.openxmlformats.org/officeDocument/2006/relationships/customXml" Target="ink/ink25.xml"/><Relationship Id="rId348" Type="http://schemas.openxmlformats.org/officeDocument/2006/relationships/customXml" Target="ink/ink134.xml"/><Relationship Id="rId513" Type="http://schemas.openxmlformats.org/officeDocument/2006/relationships/image" Target="media/image272.emf"/><Relationship Id="rId555" Type="http://schemas.openxmlformats.org/officeDocument/2006/relationships/image" Target="media/image293.emf"/><Relationship Id="rId597" Type="http://schemas.openxmlformats.org/officeDocument/2006/relationships/image" Target="media/image314.emf"/><Relationship Id="rId152" Type="http://schemas.openxmlformats.org/officeDocument/2006/relationships/customXml" Target="ink/ink39.xml"/><Relationship Id="rId194" Type="http://schemas.openxmlformats.org/officeDocument/2006/relationships/customXml" Target="ink/ink60.xml"/><Relationship Id="rId208" Type="http://schemas.openxmlformats.org/officeDocument/2006/relationships/customXml" Target="ink/ink67.xml"/><Relationship Id="rId415" Type="http://schemas.openxmlformats.org/officeDocument/2006/relationships/image" Target="media/image223.emf"/><Relationship Id="rId457" Type="http://schemas.openxmlformats.org/officeDocument/2006/relationships/image" Target="media/image244.emf"/><Relationship Id="rId622" Type="http://schemas.openxmlformats.org/officeDocument/2006/relationships/customXml" Target="ink/ink271.xml"/><Relationship Id="rId261" Type="http://schemas.openxmlformats.org/officeDocument/2006/relationships/image" Target="media/image145.emf"/><Relationship Id="rId499" Type="http://schemas.openxmlformats.org/officeDocument/2006/relationships/image" Target="media/image265.emf"/><Relationship Id="rId664" Type="http://schemas.openxmlformats.org/officeDocument/2006/relationships/customXml" Target="ink/ink292.xml"/><Relationship Id="rId14" Type="http://schemas.openxmlformats.org/officeDocument/2006/relationships/image" Target="media/image5.emf"/><Relationship Id="rId56" Type="http://schemas.openxmlformats.org/officeDocument/2006/relationships/image" Target="media/image32.emf"/><Relationship Id="rId317" Type="http://schemas.openxmlformats.org/officeDocument/2006/relationships/image" Target="media/image174.emf"/><Relationship Id="rId359" Type="http://schemas.openxmlformats.org/officeDocument/2006/relationships/image" Target="media/image195.emf"/><Relationship Id="rId524" Type="http://schemas.openxmlformats.org/officeDocument/2006/relationships/customXml" Target="ink/ink222.xml"/><Relationship Id="rId566" Type="http://schemas.openxmlformats.org/officeDocument/2006/relationships/customXml" Target="ink/ink243.xml"/><Relationship Id="rId98" Type="http://schemas.openxmlformats.org/officeDocument/2006/relationships/image" Target="media/image58.png"/><Relationship Id="rId121" Type="http://schemas.openxmlformats.org/officeDocument/2006/relationships/image" Target="media/image72.emf"/><Relationship Id="rId163" Type="http://schemas.openxmlformats.org/officeDocument/2006/relationships/image" Target="media/image96.emf"/><Relationship Id="rId219" Type="http://schemas.openxmlformats.org/officeDocument/2006/relationships/image" Target="media/image124.emf"/><Relationship Id="rId370" Type="http://schemas.openxmlformats.org/officeDocument/2006/relationships/customXml" Target="ink/ink145.xml"/><Relationship Id="rId426" Type="http://schemas.openxmlformats.org/officeDocument/2006/relationships/customXml" Target="ink/ink173.xml"/><Relationship Id="rId633" Type="http://schemas.openxmlformats.org/officeDocument/2006/relationships/image" Target="media/image332.emf"/><Relationship Id="rId230" Type="http://schemas.openxmlformats.org/officeDocument/2006/relationships/customXml" Target="ink/ink78.xml"/><Relationship Id="rId468" Type="http://schemas.openxmlformats.org/officeDocument/2006/relationships/customXml" Target="ink/ink194.xml"/><Relationship Id="rId675" Type="http://schemas.openxmlformats.org/officeDocument/2006/relationships/image" Target="media/image353.emf"/><Relationship Id="rId25" Type="http://schemas.openxmlformats.org/officeDocument/2006/relationships/customXml" Target="ink/ink2.xml"/><Relationship Id="rId67" Type="http://schemas.openxmlformats.org/officeDocument/2006/relationships/image" Target="media/image38.emf"/><Relationship Id="rId272" Type="http://schemas.openxmlformats.org/officeDocument/2006/relationships/customXml" Target="ink/ink99.xml"/><Relationship Id="rId328" Type="http://schemas.openxmlformats.org/officeDocument/2006/relationships/customXml" Target="ink/ink124.xml"/><Relationship Id="rId535" Type="http://schemas.openxmlformats.org/officeDocument/2006/relationships/image" Target="media/image283.emf"/><Relationship Id="rId577" Type="http://schemas.openxmlformats.org/officeDocument/2006/relationships/image" Target="media/image304.emf"/><Relationship Id="rId700" Type="http://schemas.openxmlformats.org/officeDocument/2006/relationships/oleObject" Target="embeddings/oleObject21.bin"/><Relationship Id="rId132" Type="http://schemas.openxmlformats.org/officeDocument/2006/relationships/image" Target="media/image79.emf"/><Relationship Id="rId174" Type="http://schemas.openxmlformats.org/officeDocument/2006/relationships/customXml" Target="ink/ink50.xml"/><Relationship Id="rId381" Type="http://schemas.openxmlformats.org/officeDocument/2006/relationships/image" Target="media/image206.emf"/><Relationship Id="rId602" Type="http://schemas.openxmlformats.org/officeDocument/2006/relationships/customXml" Target="ink/ink261.xml"/><Relationship Id="rId241" Type="http://schemas.openxmlformats.org/officeDocument/2006/relationships/image" Target="media/image135.emf"/><Relationship Id="rId437" Type="http://schemas.openxmlformats.org/officeDocument/2006/relationships/image" Target="media/image234.emf"/><Relationship Id="rId479" Type="http://schemas.openxmlformats.org/officeDocument/2006/relationships/image" Target="media/image255.emf"/><Relationship Id="rId644" Type="http://schemas.openxmlformats.org/officeDocument/2006/relationships/customXml" Target="ink/ink282.xml"/><Relationship Id="rId686" Type="http://schemas.openxmlformats.org/officeDocument/2006/relationships/customXml" Target="ink/ink301.xml"/><Relationship Id="rId36" Type="http://schemas.openxmlformats.org/officeDocument/2006/relationships/image" Target="media/image20.emf"/><Relationship Id="rId283" Type="http://schemas.openxmlformats.org/officeDocument/2006/relationships/oleObject" Target="embeddings/oleObject18.bin"/><Relationship Id="rId339" Type="http://schemas.openxmlformats.org/officeDocument/2006/relationships/image" Target="media/image185.emf"/><Relationship Id="rId490" Type="http://schemas.openxmlformats.org/officeDocument/2006/relationships/customXml" Target="ink/ink205.xml"/><Relationship Id="rId504" Type="http://schemas.openxmlformats.org/officeDocument/2006/relationships/customXml" Target="ink/ink212.xml"/><Relationship Id="rId546" Type="http://schemas.openxmlformats.org/officeDocument/2006/relationships/customXml" Target="ink/ink233.xml"/><Relationship Id="rId711" Type="http://schemas.openxmlformats.org/officeDocument/2006/relationships/theme" Target="theme/theme1.xml"/><Relationship Id="rId78" Type="http://schemas.openxmlformats.org/officeDocument/2006/relationships/customXml" Target="ink/ink14.xml"/><Relationship Id="rId101" Type="http://schemas.openxmlformats.org/officeDocument/2006/relationships/image" Target="media/image60.emf"/><Relationship Id="rId143" Type="http://schemas.openxmlformats.org/officeDocument/2006/relationships/image" Target="media/image85.emf"/><Relationship Id="rId185" Type="http://schemas.openxmlformats.org/officeDocument/2006/relationships/image" Target="media/image107.emf"/><Relationship Id="rId350" Type="http://schemas.openxmlformats.org/officeDocument/2006/relationships/customXml" Target="ink/ink135.xml"/><Relationship Id="rId406" Type="http://schemas.openxmlformats.org/officeDocument/2006/relationships/customXml" Target="ink/ink163.xml"/><Relationship Id="rId588" Type="http://schemas.openxmlformats.org/officeDocument/2006/relationships/customXml" Target="ink/ink254.xml"/><Relationship Id="rId9" Type="http://schemas.openxmlformats.org/officeDocument/2006/relationships/image" Target="media/image2.png"/><Relationship Id="rId210" Type="http://schemas.openxmlformats.org/officeDocument/2006/relationships/customXml" Target="ink/ink68.xml"/><Relationship Id="rId392" Type="http://schemas.openxmlformats.org/officeDocument/2006/relationships/customXml" Target="ink/ink156.xml"/><Relationship Id="rId448" Type="http://schemas.openxmlformats.org/officeDocument/2006/relationships/customXml" Target="ink/ink184.xml"/><Relationship Id="rId613" Type="http://schemas.openxmlformats.org/officeDocument/2006/relationships/image" Target="media/image322.emf"/><Relationship Id="rId655" Type="http://schemas.openxmlformats.org/officeDocument/2006/relationships/image" Target="media/image343.emf"/><Relationship Id="rId697" Type="http://schemas.openxmlformats.org/officeDocument/2006/relationships/image" Target="media/image366.emf"/><Relationship Id="rId252" Type="http://schemas.openxmlformats.org/officeDocument/2006/relationships/customXml" Target="ink/ink89.xml"/><Relationship Id="rId294" Type="http://schemas.openxmlformats.org/officeDocument/2006/relationships/customXml" Target="ink/ink107.xml"/><Relationship Id="rId308" Type="http://schemas.openxmlformats.org/officeDocument/2006/relationships/customXml" Target="ink/ink114.xml"/><Relationship Id="rId515" Type="http://schemas.openxmlformats.org/officeDocument/2006/relationships/image" Target="media/image273.emf"/><Relationship Id="rId47" Type="http://schemas.openxmlformats.org/officeDocument/2006/relationships/oleObject" Target="embeddings/oleObject7.bin"/><Relationship Id="rId89" Type="http://schemas.openxmlformats.org/officeDocument/2006/relationships/image" Target="media/image52.png"/><Relationship Id="rId112" Type="http://schemas.openxmlformats.org/officeDocument/2006/relationships/image" Target="media/image67.png"/><Relationship Id="rId154" Type="http://schemas.openxmlformats.org/officeDocument/2006/relationships/customXml" Target="ink/ink40.xml"/><Relationship Id="rId361" Type="http://schemas.openxmlformats.org/officeDocument/2006/relationships/image" Target="media/image196.emf"/><Relationship Id="rId557" Type="http://schemas.openxmlformats.org/officeDocument/2006/relationships/image" Target="media/image294.emf"/><Relationship Id="rId599" Type="http://schemas.openxmlformats.org/officeDocument/2006/relationships/image" Target="media/image315.emf"/><Relationship Id="rId196" Type="http://schemas.openxmlformats.org/officeDocument/2006/relationships/customXml" Target="ink/ink61.xml"/><Relationship Id="rId417" Type="http://schemas.openxmlformats.org/officeDocument/2006/relationships/image" Target="media/image224.emf"/><Relationship Id="rId459" Type="http://schemas.openxmlformats.org/officeDocument/2006/relationships/image" Target="media/image245.emf"/><Relationship Id="rId624" Type="http://schemas.openxmlformats.org/officeDocument/2006/relationships/customXml" Target="ink/ink272.xml"/><Relationship Id="rId666" Type="http://schemas.openxmlformats.org/officeDocument/2006/relationships/customXml" Target="ink/ink293.xml"/><Relationship Id="rId16" Type="http://schemas.openxmlformats.org/officeDocument/2006/relationships/oleObject" Target="embeddings/oleObject2.bin"/><Relationship Id="rId221" Type="http://schemas.openxmlformats.org/officeDocument/2006/relationships/image" Target="media/image125.emf"/><Relationship Id="rId263" Type="http://schemas.openxmlformats.org/officeDocument/2006/relationships/image" Target="media/image146.emf"/><Relationship Id="rId319" Type="http://schemas.openxmlformats.org/officeDocument/2006/relationships/image" Target="media/image175.emf"/><Relationship Id="rId470" Type="http://schemas.openxmlformats.org/officeDocument/2006/relationships/customXml" Target="ink/ink195.xml"/><Relationship Id="rId526" Type="http://schemas.openxmlformats.org/officeDocument/2006/relationships/customXml" Target="ink/ink223.xml"/><Relationship Id="rId58" Type="http://schemas.openxmlformats.org/officeDocument/2006/relationships/image" Target="media/image34.emf"/><Relationship Id="rId123" Type="http://schemas.openxmlformats.org/officeDocument/2006/relationships/image" Target="media/image73.emf"/><Relationship Id="rId330" Type="http://schemas.openxmlformats.org/officeDocument/2006/relationships/customXml" Target="ink/ink125.xml"/><Relationship Id="rId568" Type="http://schemas.openxmlformats.org/officeDocument/2006/relationships/customXml" Target="ink/ink244.xml"/><Relationship Id="rId165" Type="http://schemas.openxmlformats.org/officeDocument/2006/relationships/image" Target="media/image97.emf"/><Relationship Id="rId372" Type="http://schemas.openxmlformats.org/officeDocument/2006/relationships/customXml" Target="ink/ink146.xml"/><Relationship Id="rId428" Type="http://schemas.openxmlformats.org/officeDocument/2006/relationships/customXml" Target="ink/ink174.xml"/><Relationship Id="rId635" Type="http://schemas.openxmlformats.org/officeDocument/2006/relationships/image" Target="media/image333.emf"/><Relationship Id="rId677" Type="http://schemas.openxmlformats.org/officeDocument/2006/relationships/image" Target="media/image354.emf"/><Relationship Id="rId232" Type="http://schemas.openxmlformats.org/officeDocument/2006/relationships/customXml" Target="ink/ink79.xml"/><Relationship Id="rId274" Type="http://schemas.openxmlformats.org/officeDocument/2006/relationships/customXml" Target="ink/ink100.xml"/><Relationship Id="rId481" Type="http://schemas.openxmlformats.org/officeDocument/2006/relationships/image" Target="media/image256.emf"/><Relationship Id="rId702" Type="http://schemas.openxmlformats.org/officeDocument/2006/relationships/image" Target="media/image369.emf"/><Relationship Id="rId27" Type="http://schemas.openxmlformats.org/officeDocument/2006/relationships/image" Target="media/image15.emf"/><Relationship Id="rId69" Type="http://schemas.openxmlformats.org/officeDocument/2006/relationships/image" Target="media/image39.emf"/><Relationship Id="rId134" Type="http://schemas.openxmlformats.org/officeDocument/2006/relationships/image" Target="media/image80.emf"/><Relationship Id="rId537" Type="http://schemas.openxmlformats.org/officeDocument/2006/relationships/image" Target="media/image284.emf"/><Relationship Id="rId579" Type="http://schemas.openxmlformats.org/officeDocument/2006/relationships/image" Target="media/image305.emf"/><Relationship Id="rId80" Type="http://schemas.openxmlformats.org/officeDocument/2006/relationships/customXml" Target="ink/ink15.xml"/><Relationship Id="rId176" Type="http://schemas.openxmlformats.org/officeDocument/2006/relationships/customXml" Target="ink/ink51.xml"/><Relationship Id="rId341" Type="http://schemas.openxmlformats.org/officeDocument/2006/relationships/image" Target="media/image186.emf"/><Relationship Id="rId383" Type="http://schemas.openxmlformats.org/officeDocument/2006/relationships/image" Target="media/image207.emf"/><Relationship Id="rId439" Type="http://schemas.openxmlformats.org/officeDocument/2006/relationships/image" Target="media/image235.emf"/><Relationship Id="rId590" Type="http://schemas.openxmlformats.org/officeDocument/2006/relationships/customXml" Target="ink/ink255.xml"/><Relationship Id="rId604" Type="http://schemas.openxmlformats.org/officeDocument/2006/relationships/customXml" Target="ink/ink262.xml"/><Relationship Id="rId646" Type="http://schemas.openxmlformats.org/officeDocument/2006/relationships/customXml" Target="ink/ink283.xml"/><Relationship Id="rId201" Type="http://schemas.openxmlformats.org/officeDocument/2006/relationships/image" Target="media/image115.emf"/><Relationship Id="rId243" Type="http://schemas.openxmlformats.org/officeDocument/2006/relationships/image" Target="media/image136.emf"/><Relationship Id="rId285" Type="http://schemas.openxmlformats.org/officeDocument/2006/relationships/image" Target="media/image157.emf"/><Relationship Id="rId450" Type="http://schemas.openxmlformats.org/officeDocument/2006/relationships/customXml" Target="ink/ink185.xml"/><Relationship Id="rId506" Type="http://schemas.openxmlformats.org/officeDocument/2006/relationships/customXml" Target="ink/ink213.xml"/><Relationship Id="rId688" Type="http://schemas.openxmlformats.org/officeDocument/2006/relationships/image" Target="media/image360.png"/><Relationship Id="rId38" Type="http://schemas.openxmlformats.org/officeDocument/2006/relationships/image" Target="media/image22.emf"/><Relationship Id="rId103" Type="http://schemas.openxmlformats.org/officeDocument/2006/relationships/customXml" Target="ink/ink22.xml"/><Relationship Id="rId310" Type="http://schemas.openxmlformats.org/officeDocument/2006/relationships/customXml" Target="ink/ink115.xml"/><Relationship Id="rId492" Type="http://schemas.openxmlformats.org/officeDocument/2006/relationships/customXml" Target="ink/ink206.xml"/><Relationship Id="rId548" Type="http://schemas.openxmlformats.org/officeDocument/2006/relationships/customXml" Target="ink/ink234.xml"/><Relationship Id="rId91" Type="http://schemas.openxmlformats.org/officeDocument/2006/relationships/image" Target="media/image53.emf"/><Relationship Id="rId145" Type="http://schemas.openxmlformats.org/officeDocument/2006/relationships/customXml" Target="ink/ink36.xml"/><Relationship Id="rId187" Type="http://schemas.openxmlformats.org/officeDocument/2006/relationships/image" Target="media/image108.emf"/><Relationship Id="rId352" Type="http://schemas.openxmlformats.org/officeDocument/2006/relationships/customXml" Target="ink/ink136.xml"/><Relationship Id="rId394" Type="http://schemas.openxmlformats.org/officeDocument/2006/relationships/customXml" Target="ink/ink157.xml"/><Relationship Id="rId408" Type="http://schemas.openxmlformats.org/officeDocument/2006/relationships/customXml" Target="ink/ink164.xml"/><Relationship Id="rId615" Type="http://schemas.openxmlformats.org/officeDocument/2006/relationships/image" Target="media/image323.emf"/><Relationship Id="rId212" Type="http://schemas.openxmlformats.org/officeDocument/2006/relationships/customXml" Target="ink/ink69.xml"/><Relationship Id="rId254" Type="http://schemas.openxmlformats.org/officeDocument/2006/relationships/customXml" Target="ink/ink90.xml"/><Relationship Id="rId657" Type="http://schemas.openxmlformats.org/officeDocument/2006/relationships/image" Target="media/image344.emf"/><Relationship Id="rId699" Type="http://schemas.openxmlformats.org/officeDocument/2006/relationships/image" Target="media/image368.emf"/><Relationship Id="rId49" Type="http://schemas.openxmlformats.org/officeDocument/2006/relationships/image" Target="media/image28.emf"/><Relationship Id="rId114" Type="http://schemas.openxmlformats.org/officeDocument/2006/relationships/image" Target="media/image68.emf"/><Relationship Id="rId296" Type="http://schemas.openxmlformats.org/officeDocument/2006/relationships/customXml" Target="ink/ink108.xml"/><Relationship Id="rId461" Type="http://schemas.openxmlformats.org/officeDocument/2006/relationships/image" Target="media/image246.emf"/><Relationship Id="rId517" Type="http://schemas.openxmlformats.org/officeDocument/2006/relationships/image" Target="media/image274.emf"/><Relationship Id="rId559" Type="http://schemas.openxmlformats.org/officeDocument/2006/relationships/image" Target="media/image295.emf"/><Relationship Id="rId60" Type="http://schemas.openxmlformats.org/officeDocument/2006/relationships/customXml" Target="ink/ink9.xml"/><Relationship Id="rId156" Type="http://schemas.openxmlformats.org/officeDocument/2006/relationships/customXml" Target="ink/ink41.xml"/><Relationship Id="rId198" Type="http://schemas.openxmlformats.org/officeDocument/2006/relationships/customXml" Target="ink/ink62.xml"/><Relationship Id="rId321" Type="http://schemas.openxmlformats.org/officeDocument/2006/relationships/image" Target="media/image176.emf"/><Relationship Id="rId363" Type="http://schemas.openxmlformats.org/officeDocument/2006/relationships/image" Target="media/image197.emf"/><Relationship Id="rId419" Type="http://schemas.openxmlformats.org/officeDocument/2006/relationships/image" Target="media/image225.emf"/><Relationship Id="rId570" Type="http://schemas.openxmlformats.org/officeDocument/2006/relationships/customXml" Target="ink/ink245.xml"/><Relationship Id="rId626" Type="http://schemas.openxmlformats.org/officeDocument/2006/relationships/customXml" Target="ink/ink273.xml"/><Relationship Id="rId223" Type="http://schemas.openxmlformats.org/officeDocument/2006/relationships/image" Target="media/image126.emf"/><Relationship Id="rId430" Type="http://schemas.openxmlformats.org/officeDocument/2006/relationships/customXml" Target="ink/ink175.xml"/><Relationship Id="rId668" Type="http://schemas.openxmlformats.org/officeDocument/2006/relationships/customXml" Target="ink/ink294.xml"/><Relationship Id="rId18" Type="http://schemas.openxmlformats.org/officeDocument/2006/relationships/image" Target="media/image8.png"/><Relationship Id="rId265" Type="http://schemas.openxmlformats.org/officeDocument/2006/relationships/image" Target="media/image147.emf"/><Relationship Id="rId472" Type="http://schemas.openxmlformats.org/officeDocument/2006/relationships/customXml" Target="ink/ink196.xml"/><Relationship Id="rId528" Type="http://schemas.openxmlformats.org/officeDocument/2006/relationships/customXml" Target="ink/ink224.xml"/><Relationship Id="rId125" Type="http://schemas.openxmlformats.org/officeDocument/2006/relationships/image" Target="media/image74.emf"/><Relationship Id="rId167" Type="http://schemas.openxmlformats.org/officeDocument/2006/relationships/image" Target="media/image98.emf"/><Relationship Id="rId332" Type="http://schemas.openxmlformats.org/officeDocument/2006/relationships/customXml" Target="ink/ink126.xml"/><Relationship Id="rId374" Type="http://schemas.openxmlformats.org/officeDocument/2006/relationships/customXml" Target="ink/ink147.xml"/><Relationship Id="rId581" Type="http://schemas.openxmlformats.org/officeDocument/2006/relationships/image" Target="media/image306.emf"/><Relationship Id="rId71" Type="http://schemas.openxmlformats.org/officeDocument/2006/relationships/image" Target="media/image41.emf"/><Relationship Id="rId234" Type="http://schemas.openxmlformats.org/officeDocument/2006/relationships/customXml" Target="ink/ink80.xml"/><Relationship Id="rId637" Type="http://schemas.openxmlformats.org/officeDocument/2006/relationships/image" Target="media/image334.emf"/><Relationship Id="rId679" Type="http://schemas.openxmlformats.org/officeDocument/2006/relationships/image" Target="media/image355.emf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76" Type="http://schemas.openxmlformats.org/officeDocument/2006/relationships/customXml" Target="ink/ink101.xml"/><Relationship Id="rId441" Type="http://schemas.openxmlformats.org/officeDocument/2006/relationships/image" Target="media/image236.emf"/><Relationship Id="rId483" Type="http://schemas.openxmlformats.org/officeDocument/2006/relationships/image" Target="media/image257.emf"/><Relationship Id="rId539" Type="http://schemas.openxmlformats.org/officeDocument/2006/relationships/image" Target="media/image285.emf"/><Relationship Id="rId690" Type="http://schemas.openxmlformats.org/officeDocument/2006/relationships/customXml" Target="ink/ink302.xml"/><Relationship Id="rId704" Type="http://schemas.openxmlformats.org/officeDocument/2006/relationships/image" Target="media/image370.emf"/><Relationship Id="rId40" Type="http://schemas.openxmlformats.org/officeDocument/2006/relationships/image" Target="media/image23.png"/><Relationship Id="rId136" Type="http://schemas.openxmlformats.org/officeDocument/2006/relationships/customXml" Target="ink/ink33.xml"/><Relationship Id="rId178" Type="http://schemas.openxmlformats.org/officeDocument/2006/relationships/customXml" Target="ink/ink52.xml"/><Relationship Id="rId301" Type="http://schemas.openxmlformats.org/officeDocument/2006/relationships/image" Target="media/image166.emf"/><Relationship Id="rId343" Type="http://schemas.openxmlformats.org/officeDocument/2006/relationships/image" Target="media/image187.emf"/><Relationship Id="rId550" Type="http://schemas.openxmlformats.org/officeDocument/2006/relationships/customXml" Target="ink/ink235.xml"/><Relationship Id="rId82" Type="http://schemas.openxmlformats.org/officeDocument/2006/relationships/customXml" Target="ink/ink16.xml"/><Relationship Id="rId203" Type="http://schemas.openxmlformats.org/officeDocument/2006/relationships/image" Target="media/image116.emf"/><Relationship Id="rId385" Type="http://schemas.openxmlformats.org/officeDocument/2006/relationships/image" Target="media/image208.emf"/><Relationship Id="rId592" Type="http://schemas.openxmlformats.org/officeDocument/2006/relationships/customXml" Target="ink/ink256.xml"/><Relationship Id="rId606" Type="http://schemas.openxmlformats.org/officeDocument/2006/relationships/customXml" Target="ink/ink263.xml"/><Relationship Id="rId648" Type="http://schemas.openxmlformats.org/officeDocument/2006/relationships/customXml" Target="ink/ink284.xml"/><Relationship Id="rId245" Type="http://schemas.openxmlformats.org/officeDocument/2006/relationships/image" Target="media/image137.emf"/><Relationship Id="rId287" Type="http://schemas.openxmlformats.org/officeDocument/2006/relationships/customXml" Target="ink/ink104.xml"/><Relationship Id="rId410" Type="http://schemas.openxmlformats.org/officeDocument/2006/relationships/customXml" Target="ink/ink165.xml"/><Relationship Id="rId452" Type="http://schemas.openxmlformats.org/officeDocument/2006/relationships/customXml" Target="ink/ink186.xml"/><Relationship Id="rId494" Type="http://schemas.openxmlformats.org/officeDocument/2006/relationships/customXml" Target="ink/ink207.xml"/><Relationship Id="rId508" Type="http://schemas.openxmlformats.org/officeDocument/2006/relationships/customXml" Target="ink/ink214.xml"/><Relationship Id="rId30" Type="http://schemas.openxmlformats.org/officeDocument/2006/relationships/customXml" Target="ink/ink3.xml"/><Relationship Id="rId105" Type="http://schemas.openxmlformats.org/officeDocument/2006/relationships/image" Target="media/image63.png"/><Relationship Id="rId126" Type="http://schemas.openxmlformats.org/officeDocument/2006/relationships/image" Target="media/image75.png"/><Relationship Id="rId147" Type="http://schemas.openxmlformats.org/officeDocument/2006/relationships/image" Target="media/image88.png"/><Relationship Id="rId168" Type="http://schemas.openxmlformats.org/officeDocument/2006/relationships/customXml" Target="ink/ink47.xml"/><Relationship Id="rId312" Type="http://schemas.openxmlformats.org/officeDocument/2006/relationships/customXml" Target="ink/ink116.xml"/><Relationship Id="rId333" Type="http://schemas.openxmlformats.org/officeDocument/2006/relationships/image" Target="media/image182.emf"/><Relationship Id="rId354" Type="http://schemas.openxmlformats.org/officeDocument/2006/relationships/customXml" Target="ink/ink137.xml"/><Relationship Id="rId540" Type="http://schemas.openxmlformats.org/officeDocument/2006/relationships/customXml" Target="ink/ink230.xml"/><Relationship Id="rId51" Type="http://schemas.openxmlformats.org/officeDocument/2006/relationships/oleObject" Target="embeddings/oleObject8.bin"/><Relationship Id="rId72" Type="http://schemas.openxmlformats.org/officeDocument/2006/relationships/oleObject" Target="embeddings/oleObject13.bin"/><Relationship Id="rId93" Type="http://schemas.openxmlformats.org/officeDocument/2006/relationships/customXml" Target="ink/ink19.xml"/><Relationship Id="rId189" Type="http://schemas.openxmlformats.org/officeDocument/2006/relationships/image" Target="media/image109.emf"/><Relationship Id="rId375" Type="http://schemas.openxmlformats.org/officeDocument/2006/relationships/image" Target="media/image203.emf"/><Relationship Id="rId396" Type="http://schemas.openxmlformats.org/officeDocument/2006/relationships/customXml" Target="ink/ink158.xml"/><Relationship Id="rId561" Type="http://schemas.openxmlformats.org/officeDocument/2006/relationships/image" Target="media/image296.emf"/><Relationship Id="rId582" Type="http://schemas.openxmlformats.org/officeDocument/2006/relationships/customXml" Target="ink/ink251.xml"/><Relationship Id="rId617" Type="http://schemas.openxmlformats.org/officeDocument/2006/relationships/image" Target="media/image324.emf"/><Relationship Id="rId638" Type="http://schemas.openxmlformats.org/officeDocument/2006/relationships/customXml" Target="ink/ink279.xml"/><Relationship Id="rId659" Type="http://schemas.openxmlformats.org/officeDocument/2006/relationships/image" Target="media/image345.emf"/><Relationship Id="rId3" Type="http://schemas.openxmlformats.org/officeDocument/2006/relationships/styles" Target="styles.xml"/><Relationship Id="rId214" Type="http://schemas.openxmlformats.org/officeDocument/2006/relationships/customXml" Target="ink/ink70.xml"/><Relationship Id="rId235" Type="http://schemas.openxmlformats.org/officeDocument/2006/relationships/image" Target="media/image132.emf"/><Relationship Id="rId256" Type="http://schemas.openxmlformats.org/officeDocument/2006/relationships/customXml" Target="ink/ink91.xml"/><Relationship Id="rId277" Type="http://schemas.openxmlformats.org/officeDocument/2006/relationships/image" Target="media/image153.emf"/><Relationship Id="rId298" Type="http://schemas.openxmlformats.org/officeDocument/2006/relationships/customXml" Target="ink/ink109.xml"/><Relationship Id="rId400" Type="http://schemas.openxmlformats.org/officeDocument/2006/relationships/customXml" Target="ink/ink160.xml"/><Relationship Id="rId421" Type="http://schemas.openxmlformats.org/officeDocument/2006/relationships/image" Target="media/image226.emf"/><Relationship Id="rId442" Type="http://schemas.openxmlformats.org/officeDocument/2006/relationships/customXml" Target="ink/ink181.xml"/><Relationship Id="rId463" Type="http://schemas.openxmlformats.org/officeDocument/2006/relationships/image" Target="media/image247.emf"/><Relationship Id="rId484" Type="http://schemas.openxmlformats.org/officeDocument/2006/relationships/customXml" Target="ink/ink202.xml"/><Relationship Id="rId519" Type="http://schemas.openxmlformats.org/officeDocument/2006/relationships/image" Target="media/image275.emf"/><Relationship Id="rId670" Type="http://schemas.openxmlformats.org/officeDocument/2006/relationships/customXml" Target="ink/ink295.xml"/><Relationship Id="rId705" Type="http://schemas.openxmlformats.org/officeDocument/2006/relationships/customXml" Target="ink/ink307.xml"/><Relationship Id="rId116" Type="http://schemas.openxmlformats.org/officeDocument/2006/relationships/image" Target="media/image70.emf"/><Relationship Id="rId137" Type="http://schemas.openxmlformats.org/officeDocument/2006/relationships/image" Target="media/image81.emf"/><Relationship Id="rId158" Type="http://schemas.openxmlformats.org/officeDocument/2006/relationships/customXml" Target="ink/ink42.xml"/><Relationship Id="rId302" Type="http://schemas.openxmlformats.org/officeDocument/2006/relationships/customXml" Target="ink/ink111.xml"/><Relationship Id="rId323" Type="http://schemas.openxmlformats.org/officeDocument/2006/relationships/image" Target="media/image177.emf"/><Relationship Id="rId344" Type="http://schemas.openxmlformats.org/officeDocument/2006/relationships/customXml" Target="ink/ink132.xml"/><Relationship Id="rId530" Type="http://schemas.openxmlformats.org/officeDocument/2006/relationships/customXml" Target="ink/ink225.xml"/><Relationship Id="rId691" Type="http://schemas.openxmlformats.org/officeDocument/2006/relationships/image" Target="media/image362.emf"/><Relationship Id="rId20" Type="http://schemas.openxmlformats.org/officeDocument/2006/relationships/image" Target="media/image10.png"/><Relationship Id="rId41" Type="http://schemas.openxmlformats.org/officeDocument/2006/relationships/image" Target="media/image24.emf"/><Relationship Id="rId62" Type="http://schemas.openxmlformats.org/officeDocument/2006/relationships/image" Target="media/image36.emf"/><Relationship Id="rId83" Type="http://schemas.openxmlformats.org/officeDocument/2006/relationships/image" Target="media/image47.emf"/><Relationship Id="rId179" Type="http://schemas.openxmlformats.org/officeDocument/2006/relationships/image" Target="media/image104.emf"/><Relationship Id="rId365" Type="http://schemas.openxmlformats.org/officeDocument/2006/relationships/image" Target="media/image198.emf"/><Relationship Id="rId386" Type="http://schemas.openxmlformats.org/officeDocument/2006/relationships/customXml" Target="ink/ink153.xml"/><Relationship Id="rId551" Type="http://schemas.openxmlformats.org/officeDocument/2006/relationships/image" Target="media/image291.emf"/><Relationship Id="rId572" Type="http://schemas.openxmlformats.org/officeDocument/2006/relationships/customXml" Target="ink/ink246.xml"/><Relationship Id="rId593" Type="http://schemas.openxmlformats.org/officeDocument/2006/relationships/image" Target="media/image312.emf"/><Relationship Id="rId607" Type="http://schemas.openxmlformats.org/officeDocument/2006/relationships/image" Target="media/image319.emf"/><Relationship Id="rId628" Type="http://schemas.openxmlformats.org/officeDocument/2006/relationships/customXml" Target="ink/ink274.xml"/><Relationship Id="rId649" Type="http://schemas.openxmlformats.org/officeDocument/2006/relationships/image" Target="media/image340.emf"/><Relationship Id="rId190" Type="http://schemas.openxmlformats.org/officeDocument/2006/relationships/customXml" Target="ink/ink58.xml"/><Relationship Id="rId204" Type="http://schemas.openxmlformats.org/officeDocument/2006/relationships/customXml" Target="ink/ink65.xml"/><Relationship Id="rId225" Type="http://schemas.openxmlformats.org/officeDocument/2006/relationships/image" Target="media/image127.emf"/><Relationship Id="rId246" Type="http://schemas.openxmlformats.org/officeDocument/2006/relationships/customXml" Target="ink/ink86.xml"/><Relationship Id="rId267" Type="http://schemas.openxmlformats.org/officeDocument/2006/relationships/image" Target="media/image148.emf"/><Relationship Id="rId288" Type="http://schemas.openxmlformats.org/officeDocument/2006/relationships/image" Target="media/image159.emf"/><Relationship Id="rId411" Type="http://schemas.openxmlformats.org/officeDocument/2006/relationships/image" Target="media/image221.emf"/><Relationship Id="rId432" Type="http://schemas.openxmlformats.org/officeDocument/2006/relationships/customXml" Target="ink/ink176.xml"/><Relationship Id="rId453" Type="http://schemas.openxmlformats.org/officeDocument/2006/relationships/image" Target="media/image242.emf"/><Relationship Id="rId474" Type="http://schemas.openxmlformats.org/officeDocument/2006/relationships/customXml" Target="ink/ink197.xml"/><Relationship Id="rId509" Type="http://schemas.openxmlformats.org/officeDocument/2006/relationships/image" Target="media/image270.emf"/><Relationship Id="rId660" Type="http://schemas.openxmlformats.org/officeDocument/2006/relationships/customXml" Target="ink/ink290.xml"/><Relationship Id="rId106" Type="http://schemas.openxmlformats.org/officeDocument/2006/relationships/customXml" Target="ink/ink23.xml"/><Relationship Id="rId127" Type="http://schemas.openxmlformats.org/officeDocument/2006/relationships/customXml" Target="ink/ink31.xml"/><Relationship Id="rId313" Type="http://schemas.openxmlformats.org/officeDocument/2006/relationships/image" Target="media/image172.emf"/><Relationship Id="rId495" Type="http://schemas.openxmlformats.org/officeDocument/2006/relationships/image" Target="media/image263.emf"/><Relationship Id="rId681" Type="http://schemas.openxmlformats.org/officeDocument/2006/relationships/image" Target="media/image356.emf"/><Relationship Id="rId10" Type="http://schemas.openxmlformats.org/officeDocument/2006/relationships/customXml" Target="ink/ink1.xml"/><Relationship Id="rId31" Type="http://schemas.openxmlformats.org/officeDocument/2006/relationships/image" Target="media/image17.emf"/><Relationship Id="rId52" Type="http://schemas.openxmlformats.org/officeDocument/2006/relationships/image" Target="media/image30.png"/><Relationship Id="rId73" Type="http://schemas.openxmlformats.org/officeDocument/2006/relationships/customXml" Target="ink/ink12.xml"/><Relationship Id="rId94" Type="http://schemas.openxmlformats.org/officeDocument/2006/relationships/image" Target="media/image55.emf"/><Relationship Id="rId148" Type="http://schemas.openxmlformats.org/officeDocument/2006/relationships/customXml" Target="ink/ink37.xml"/><Relationship Id="rId169" Type="http://schemas.openxmlformats.org/officeDocument/2006/relationships/image" Target="media/image99.emf"/><Relationship Id="rId334" Type="http://schemas.openxmlformats.org/officeDocument/2006/relationships/customXml" Target="ink/ink127.xml"/><Relationship Id="rId355" Type="http://schemas.openxmlformats.org/officeDocument/2006/relationships/image" Target="media/image193.emf"/><Relationship Id="rId376" Type="http://schemas.openxmlformats.org/officeDocument/2006/relationships/customXml" Target="ink/ink148.xml"/><Relationship Id="rId397" Type="http://schemas.openxmlformats.org/officeDocument/2006/relationships/image" Target="media/image214.emf"/><Relationship Id="rId520" Type="http://schemas.openxmlformats.org/officeDocument/2006/relationships/customXml" Target="ink/ink220.xml"/><Relationship Id="rId541" Type="http://schemas.openxmlformats.org/officeDocument/2006/relationships/image" Target="media/image286.emf"/><Relationship Id="rId562" Type="http://schemas.openxmlformats.org/officeDocument/2006/relationships/customXml" Target="ink/ink241.xml"/><Relationship Id="rId583" Type="http://schemas.openxmlformats.org/officeDocument/2006/relationships/image" Target="media/image307.emf"/><Relationship Id="rId618" Type="http://schemas.openxmlformats.org/officeDocument/2006/relationships/customXml" Target="ink/ink269.xml"/><Relationship Id="rId639" Type="http://schemas.openxmlformats.org/officeDocument/2006/relationships/image" Target="media/image335.emf"/><Relationship Id="rId4" Type="http://schemas.openxmlformats.org/officeDocument/2006/relationships/settings" Target="settings.xml"/><Relationship Id="rId180" Type="http://schemas.openxmlformats.org/officeDocument/2006/relationships/customXml" Target="ink/ink53.xml"/><Relationship Id="rId215" Type="http://schemas.openxmlformats.org/officeDocument/2006/relationships/image" Target="media/image122.emf"/><Relationship Id="rId236" Type="http://schemas.openxmlformats.org/officeDocument/2006/relationships/customXml" Target="ink/ink81.xml"/><Relationship Id="rId257" Type="http://schemas.openxmlformats.org/officeDocument/2006/relationships/image" Target="media/image143.emf"/><Relationship Id="rId278" Type="http://schemas.openxmlformats.org/officeDocument/2006/relationships/customXml" Target="ink/ink102.xml"/><Relationship Id="rId401" Type="http://schemas.openxmlformats.org/officeDocument/2006/relationships/image" Target="media/image216.emf"/><Relationship Id="rId422" Type="http://schemas.openxmlformats.org/officeDocument/2006/relationships/customXml" Target="ink/ink171.xml"/><Relationship Id="rId443" Type="http://schemas.openxmlformats.org/officeDocument/2006/relationships/image" Target="media/image237.emf"/><Relationship Id="rId464" Type="http://schemas.openxmlformats.org/officeDocument/2006/relationships/customXml" Target="ink/ink192.xml"/><Relationship Id="rId650" Type="http://schemas.openxmlformats.org/officeDocument/2006/relationships/customXml" Target="ink/ink285.xml"/><Relationship Id="rId303" Type="http://schemas.openxmlformats.org/officeDocument/2006/relationships/image" Target="media/image167.emf"/><Relationship Id="rId485" Type="http://schemas.openxmlformats.org/officeDocument/2006/relationships/image" Target="media/image258.emf"/><Relationship Id="rId692" Type="http://schemas.openxmlformats.org/officeDocument/2006/relationships/image" Target="media/image363.png"/><Relationship Id="rId706" Type="http://schemas.openxmlformats.org/officeDocument/2006/relationships/image" Target="media/image371.emf"/><Relationship Id="rId42" Type="http://schemas.openxmlformats.org/officeDocument/2006/relationships/oleObject" Target="embeddings/oleObject6.bin"/><Relationship Id="rId84" Type="http://schemas.openxmlformats.org/officeDocument/2006/relationships/customXml" Target="ink/ink17.xml"/><Relationship Id="rId138" Type="http://schemas.openxmlformats.org/officeDocument/2006/relationships/image" Target="media/image82.png"/><Relationship Id="rId345" Type="http://schemas.openxmlformats.org/officeDocument/2006/relationships/image" Target="media/image188.emf"/><Relationship Id="rId387" Type="http://schemas.openxmlformats.org/officeDocument/2006/relationships/image" Target="media/image209.emf"/><Relationship Id="rId510" Type="http://schemas.openxmlformats.org/officeDocument/2006/relationships/customXml" Target="ink/ink215.xml"/><Relationship Id="rId552" Type="http://schemas.openxmlformats.org/officeDocument/2006/relationships/customXml" Target="ink/ink236.xml"/><Relationship Id="rId594" Type="http://schemas.openxmlformats.org/officeDocument/2006/relationships/customXml" Target="ink/ink257.xml"/><Relationship Id="rId608" Type="http://schemas.openxmlformats.org/officeDocument/2006/relationships/customXml" Target="ink/ink264.xml"/><Relationship Id="rId191" Type="http://schemas.openxmlformats.org/officeDocument/2006/relationships/image" Target="media/image110.emf"/><Relationship Id="rId205" Type="http://schemas.openxmlformats.org/officeDocument/2006/relationships/image" Target="media/image117.emf"/><Relationship Id="rId247" Type="http://schemas.openxmlformats.org/officeDocument/2006/relationships/image" Target="media/image138.emf"/><Relationship Id="rId412" Type="http://schemas.openxmlformats.org/officeDocument/2006/relationships/customXml" Target="ink/ink166.xml"/><Relationship Id="rId107" Type="http://schemas.openxmlformats.org/officeDocument/2006/relationships/image" Target="media/image64.emf"/><Relationship Id="rId289" Type="http://schemas.openxmlformats.org/officeDocument/2006/relationships/image" Target="media/image160.png"/><Relationship Id="rId454" Type="http://schemas.openxmlformats.org/officeDocument/2006/relationships/customXml" Target="ink/ink187.xml"/><Relationship Id="rId496" Type="http://schemas.openxmlformats.org/officeDocument/2006/relationships/customXml" Target="ink/ink208.xml"/><Relationship Id="rId661" Type="http://schemas.openxmlformats.org/officeDocument/2006/relationships/image" Target="media/image346.emf"/><Relationship Id="rId11" Type="http://schemas.openxmlformats.org/officeDocument/2006/relationships/image" Target="media/image3.emf"/><Relationship Id="rId53" Type="http://schemas.openxmlformats.org/officeDocument/2006/relationships/image" Target="media/image31.emf"/><Relationship Id="rId149" Type="http://schemas.openxmlformats.org/officeDocument/2006/relationships/image" Target="media/image89.emf"/><Relationship Id="rId314" Type="http://schemas.openxmlformats.org/officeDocument/2006/relationships/customXml" Target="ink/ink117.xml"/><Relationship Id="rId356" Type="http://schemas.openxmlformats.org/officeDocument/2006/relationships/customXml" Target="ink/ink138.xml"/><Relationship Id="rId398" Type="http://schemas.openxmlformats.org/officeDocument/2006/relationships/customXml" Target="ink/ink159.xml"/><Relationship Id="rId521" Type="http://schemas.openxmlformats.org/officeDocument/2006/relationships/image" Target="media/image276.emf"/><Relationship Id="rId563" Type="http://schemas.openxmlformats.org/officeDocument/2006/relationships/image" Target="media/image297.emf"/><Relationship Id="rId619" Type="http://schemas.openxmlformats.org/officeDocument/2006/relationships/image" Target="media/image325.emf"/><Relationship Id="rId95" Type="http://schemas.openxmlformats.org/officeDocument/2006/relationships/image" Target="media/image56.png"/><Relationship Id="rId160" Type="http://schemas.openxmlformats.org/officeDocument/2006/relationships/customXml" Target="ink/ink43.xml"/><Relationship Id="rId216" Type="http://schemas.openxmlformats.org/officeDocument/2006/relationships/customXml" Target="ink/ink71.xml"/><Relationship Id="rId423" Type="http://schemas.openxmlformats.org/officeDocument/2006/relationships/image" Target="media/image227.emf"/><Relationship Id="rId258" Type="http://schemas.openxmlformats.org/officeDocument/2006/relationships/customXml" Target="ink/ink92.xml"/><Relationship Id="rId465" Type="http://schemas.openxmlformats.org/officeDocument/2006/relationships/image" Target="media/image248.emf"/><Relationship Id="rId630" Type="http://schemas.openxmlformats.org/officeDocument/2006/relationships/customXml" Target="ink/ink275.xml"/><Relationship Id="rId672" Type="http://schemas.openxmlformats.org/officeDocument/2006/relationships/customXml" Target="ink/ink296.xml"/><Relationship Id="rId22" Type="http://schemas.openxmlformats.org/officeDocument/2006/relationships/image" Target="media/image12.emf"/><Relationship Id="rId64" Type="http://schemas.openxmlformats.org/officeDocument/2006/relationships/image" Target="media/image37.wmf"/><Relationship Id="rId118" Type="http://schemas.openxmlformats.org/officeDocument/2006/relationships/customXml" Target="ink/ink27.xml"/><Relationship Id="rId325" Type="http://schemas.openxmlformats.org/officeDocument/2006/relationships/image" Target="media/image178.emf"/><Relationship Id="rId367" Type="http://schemas.openxmlformats.org/officeDocument/2006/relationships/image" Target="media/image199.emf"/><Relationship Id="rId532" Type="http://schemas.openxmlformats.org/officeDocument/2006/relationships/customXml" Target="ink/ink226.xml"/><Relationship Id="rId574" Type="http://schemas.openxmlformats.org/officeDocument/2006/relationships/customXml" Target="ink/ink247.xml"/><Relationship Id="rId171" Type="http://schemas.openxmlformats.org/officeDocument/2006/relationships/image" Target="media/image100.emf"/><Relationship Id="rId227" Type="http://schemas.openxmlformats.org/officeDocument/2006/relationships/image" Target="media/image128.emf"/><Relationship Id="rId269" Type="http://schemas.openxmlformats.org/officeDocument/2006/relationships/image" Target="media/image149.emf"/><Relationship Id="rId434" Type="http://schemas.openxmlformats.org/officeDocument/2006/relationships/customXml" Target="ink/ink177.xml"/><Relationship Id="rId476" Type="http://schemas.openxmlformats.org/officeDocument/2006/relationships/customXml" Target="ink/ink198.xml"/><Relationship Id="rId641" Type="http://schemas.openxmlformats.org/officeDocument/2006/relationships/image" Target="media/image336.emf"/><Relationship Id="rId683" Type="http://schemas.openxmlformats.org/officeDocument/2006/relationships/oleObject" Target="embeddings/oleObject19.bin"/><Relationship Id="rId33" Type="http://schemas.openxmlformats.org/officeDocument/2006/relationships/image" Target="media/image18.emf"/><Relationship Id="rId129" Type="http://schemas.openxmlformats.org/officeDocument/2006/relationships/customXml" Target="ink/ink32.xml"/><Relationship Id="rId280" Type="http://schemas.openxmlformats.org/officeDocument/2006/relationships/image" Target="media/image155.emf"/><Relationship Id="rId336" Type="http://schemas.openxmlformats.org/officeDocument/2006/relationships/customXml" Target="ink/ink128.xml"/><Relationship Id="rId501" Type="http://schemas.openxmlformats.org/officeDocument/2006/relationships/image" Target="media/image266.emf"/><Relationship Id="rId543" Type="http://schemas.openxmlformats.org/officeDocument/2006/relationships/image" Target="media/image287.emf"/><Relationship Id="rId75" Type="http://schemas.openxmlformats.org/officeDocument/2006/relationships/customXml" Target="ink/ink13.xml"/><Relationship Id="rId140" Type="http://schemas.openxmlformats.org/officeDocument/2006/relationships/image" Target="media/image83.emf"/><Relationship Id="rId182" Type="http://schemas.openxmlformats.org/officeDocument/2006/relationships/customXml" Target="ink/ink54.xml"/><Relationship Id="rId378" Type="http://schemas.openxmlformats.org/officeDocument/2006/relationships/customXml" Target="ink/ink149.xml"/><Relationship Id="rId403" Type="http://schemas.openxmlformats.org/officeDocument/2006/relationships/image" Target="media/image217.emf"/><Relationship Id="rId585" Type="http://schemas.openxmlformats.org/officeDocument/2006/relationships/image" Target="media/image308.emf"/><Relationship Id="rId6" Type="http://schemas.openxmlformats.org/officeDocument/2006/relationships/footnotes" Target="footnotes.xml"/><Relationship Id="rId238" Type="http://schemas.openxmlformats.org/officeDocument/2006/relationships/customXml" Target="ink/ink82.xml"/><Relationship Id="rId445" Type="http://schemas.openxmlformats.org/officeDocument/2006/relationships/image" Target="media/image238.emf"/><Relationship Id="rId487" Type="http://schemas.openxmlformats.org/officeDocument/2006/relationships/image" Target="media/image259.emf"/><Relationship Id="rId610" Type="http://schemas.openxmlformats.org/officeDocument/2006/relationships/customXml" Target="ink/ink265.xml"/><Relationship Id="rId652" Type="http://schemas.openxmlformats.org/officeDocument/2006/relationships/customXml" Target="ink/ink286.xml"/><Relationship Id="rId694" Type="http://schemas.openxmlformats.org/officeDocument/2006/relationships/image" Target="media/image364.emf"/><Relationship Id="rId708" Type="http://schemas.openxmlformats.org/officeDocument/2006/relationships/image" Target="media/image372.emf"/><Relationship Id="rId291" Type="http://schemas.openxmlformats.org/officeDocument/2006/relationships/image" Target="media/image161.emf"/><Relationship Id="rId305" Type="http://schemas.openxmlformats.org/officeDocument/2006/relationships/image" Target="media/image168.emf"/><Relationship Id="rId347" Type="http://schemas.openxmlformats.org/officeDocument/2006/relationships/image" Target="media/image189.emf"/><Relationship Id="rId512" Type="http://schemas.openxmlformats.org/officeDocument/2006/relationships/customXml" Target="ink/ink216.xml"/><Relationship Id="rId44" Type="http://schemas.openxmlformats.org/officeDocument/2006/relationships/image" Target="media/image25.emf"/><Relationship Id="rId86" Type="http://schemas.openxmlformats.org/officeDocument/2006/relationships/image" Target="media/image49.png"/><Relationship Id="rId151" Type="http://schemas.openxmlformats.org/officeDocument/2006/relationships/image" Target="media/image90.emf"/><Relationship Id="rId389" Type="http://schemas.openxmlformats.org/officeDocument/2006/relationships/image" Target="media/image210.emf"/><Relationship Id="rId554" Type="http://schemas.openxmlformats.org/officeDocument/2006/relationships/customXml" Target="ink/ink237.xml"/><Relationship Id="rId596" Type="http://schemas.openxmlformats.org/officeDocument/2006/relationships/customXml" Target="ink/ink258.xml"/><Relationship Id="rId193" Type="http://schemas.openxmlformats.org/officeDocument/2006/relationships/image" Target="media/image111.emf"/><Relationship Id="rId207" Type="http://schemas.openxmlformats.org/officeDocument/2006/relationships/image" Target="media/image118.emf"/><Relationship Id="rId249" Type="http://schemas.openxmlformats.org/officeDocument/2006/relationships/image" Target="media/image139.emf"/><Relationship Id="rId414" Type="http://schemas.openxmlformats.org/officeDocument/2006/relationships/customXml" Target="ink/ink167.xml"/><Relationship Id="rId456" Type="http://schemas.openxmlformats.org/officeDocument/2006/relationships/customXml" Target="ink/ink188.xml"/><Relationship Id="rId498" Type="http://schemas.openxmlformats.org/officeDocument/2006/relationships/customXml" Target="ink/ink209.xml"/><Relationship Id="rId621" Type="http://schemas.openxmlformats.org/officeDocument/2006/relationships/image" Target="media/image326.emf"/><Relationship Id="rId663" Type="http://schemas.openxmlformats.org/officeDocument/2006/relationships/image" Target="media/image347.emf"/><Relationship Id="rId13" Type="http://schemas.openxmlformats.org/officeDocument/2006/relationships/oleObject" Target="embeddings/oleObject1.bin"/><Relationship Id="rId109" Type="http://schemas.openxmlformats.org/officeDocument/2006/relationships/image" Target="media/image65.emf"/><Relationship Id="rId260" Type="http://schemas.openxmlformats.org/officeDocument/2006/relationships/customXml" Target="ink/ink93.xml"/><Relationship Id="rId316" Type="http://schemas.openxmlformats.org/officeDocument/2006/relationships/customXml" Target="ink/ink118.xml"/><Relationship Id="rId523" Type="http://schemas.openxmlformats.org/officeDocument/2006/relationships/image" Target="media/image277.emf"/><Relationship Id="rId55" Type="http://schemas.openxmlformats.org/officeDocument/2006/relationships/customXml" Target="ink/ink8.xml"/><Relationship Id="rId97" Type="http://schemas.openxmlformats.org/officeDocument/2006/relationships/image" Target="media/image57.emf"/><Relationship Id="rId120" Type="http://schemas.openxmlformats.org/officeDocument/2006/relationships/customXml" Target="ink/ink28.xml"/><Relationship Id="rId358" Type="http://schemas.openxmlformats.org/officeDocument/2006/relationships/customXml" Target="ink/ink139.xml"/><Relationship Id="rId565" Type="http://schemas.openxmlformats.org/officeDocument/2006/relationships/image" Target="media/image298.emf"/><Relationship Id="rId162" Type="http://schemas.openxmlformats.org/officeDocument/2006/relationships/customXml" Target="ink/ink44.xml"/><Relationship Id="rId218" Type="http://schemas.openxmlformats.org/officeDocument/2006/relationships/customXml" Target="ink/ink72.xml"/><Relationship Id="rId425" Type="http://schemas.openxmlformats.org/officeDocument/2006/relationships/image" Target="media/image228.emf"/><Relationship Id="rId467" Type="http://schemas.openxmlformats.org/officeDocument/2006/relationships/image" Target="media/image249.emf"/><Relationship Id="rId632" Type="http://schemas.openxmlformats.org/officeDocument/2006/relationships/customXml" Target="ink/ink276.xml"/><Relationship Id="rId271" Type="http://schemas.openxmlformats.org/officeDocument/2006/relationships/image" Target="media/image150.emf"/><Relationship Id="rId674" Type="http://schemas.openxmlformats.org/officeDocument/2006/relationships/customXml" Target="ink/ink297.xml"/><Relationship Id="rId24" Type="http://schemas.openxmlformats.org/officeDocument/2006/relationships/image" Target="media/image13.emf"/><Relationship Id="rId66" Type="http://schemas.openxmlformats.org/officeDocument/2006/relationships/customXml" Target="ink/ink10.xml"/><Relationship Id="rId131" Type="http://schemas.openxmlformats.org/officeDocument/2006/relationships/image" Target="media/image78.png"/><Relationship Id="rId327" Type="http://schemas.openxmlformats.org/officeDocument/2006/relationships/image" Target="media/image179.emf"/><Relationship Id="rId369" Type="http://schemas.openxmlformats.org/officeDocument/2006/relationships/image" Target="media/image200.emf"/><Relationship Id="rId534" Type="http://schemas.openxmlformats.org/officeDocument/2006/relationships/customXml" Target="ink/ink227.xml"/><Relationship Id="rId576" Type="http://schemas.openxmlformats.org/officeDocument/2006/relationships/customXml" Target="ink/ink248.xml"/><Relationship Id="rId173" Type="http://schemas.openxmlformats.org/officeDocument/2006/relationships/image" Target="media/image101.emf"/><Relationship Id="rId229" Type="http://schemas.openxmlformats.org/officeDocument/2006/relationships/image" Target="media/image129.emf"/><Relationship Id="rId380" Type="http://schemas.openxmlformats.org/officeDocument/2006/relationships/customXml" Target="ink/ink150.xml"/><Relationship Id="rId436" Type="http://schemas.openxmlformats.org/officeDocument/2006/relationships/customXml" Target="ink/ink178.xml"/><Relationship Id="rId601" Type="http://schemas.openxmlformats.org/officeDocument/2006/relationships/image" Target="media/image316.emf"/><Relationship Id="rId643" Type="http://schemas.openxmlformats.org/officeDocument/2006/relationships/image" Target="media/image337.emf"/><Relationship Id="rId240" Type="http://schemas.openxmlformats.org/officeDocument/2006/relationships/customXml" Target="ink/ink83.xml"/><Relationship Id="rId478" Type="http://schemas.openxmlformats.org/officeDocument/2006/relationships/customXml" Target="ink/ink199.xml"/><Relationship Id="rId685" Type="http://schemas.openxmlformats.org/officeDocument/2006/relationships/oleObject" Target="embeddings/oleObject20.bin"/><Relationship Id="rId35" Type="http://schemas.openxmlformats.org/officeDocument/2006/relationships/customXml" Target="ink/ink5.xml"/><Relationship Id="rId77" Type="http://schemas.openxmlformats.org/officeDocument/2006/relationships/image" Target="media/image44.png"/><Relationship Id="rId100" Type="http://schemas.openxmlformats.org/officeDocument/2006/relationships/customXml" Target="ink/ink21.xml"/><Relationship Id="rId282" Type="http://schemas.openxmlformats.org/officeDocument/2006/relationships/image" Target="media/image156.wmf"/><Relationship Id="rId338" Type="http://schemas.openxmlformats.org/officeDocument/2006/relationships/customXml" Target="ink/ink129.xml"/><Relationship Id="rId503" Type="http://schemas.openxmlformats.org/officeDocument/2006/relationships/image" Target="media/image267.emf"/><Relationship Id="rId545" Type="http://schemas.openxmlformats.org/officeDocument/2006/relationships/image" Target="media/image288.emf"/><Relationship Id="rId587" Type="http://schemas.openxmlformats.org/officeDocument/2006/relationships/image" Target="media/image309.emf"/><Relationship Id="rId710" Type="http://schemas.openxmlformats.org/officeDocument/2006/relationships/fontTable" Target="fontTable.xml"/><Relationship Id="rId8" Type="http://schemas.openxmlformats.org/officeDocument/2006/relationships/image" Target="media/image1.jpeg"/><Relationship Id="rId142" Type="http://schemas.openxmlformats.org/officeDocument/2006/relationships/customXml" Target="ink/ink35.xml"/><Relationship Id="rId184" Type="http://schemas.openxmlformats.org/officeDocument/2006/relationships/customXml" Target="ink/ink55.xml"/><Relationship Id="rId391" Type="http://schemas.openxmlformats.org/officeDocument/2006/relationships/image" Target="media/image211.emf"/><Relationship Id="rId405" Type="http://schemas.openxmlformats.org/officeDocument/2006/relationships/image" Target="media/image218.emf"/><Relationship Id="rId447" Type="http://schemas.openxmlformats.org/officeDocument/2006/relationships/image" Target="media/image239.emf"/><Relationship Id="rId612" Type="http://schemas.openxmlformats.org/officeDocument/2006/relationships/customXml" Target="ink/ink266.xml"/><Relationship Id="rId251" Type="http://schemas.openxmlformats.org/officeDocument/2006/relationships/image" Target="media/image140.emf"/><Relationship Id="rId489" Type="http://schemas.openxmlformats.org/officeDocument/2006/relationships/image" Target="media/image260.emf"/><Relationship Id="rId654" Type="http://schemas.openxmlformats.org/officeDocument/2006/relationships/customXml" Target="ink/ink287.xml"/><Relationship Id="rId696" Type="http://schemas.openxmlformats.org/officeDocument/2006/relationships/customXml" Target="ink/ink304.xml"/><Relationship Id="rId46" Type="http://schemas.openxmlformats.org/officeDocument/2006/relationships/image" Target="media/image27.emf"/><Relationship Id="rId293" Type="http://schemas.openxmlformats.org/officeDocument/2006/relationships/image" Target="media/image162.emf"/><Relationship Id="rId307" Type="http://schemas.openxmlformats.org/officeDocument/2006/relationships/image" Target="media/image169.emf"/><Relationship Id="rId349" Type="http://schemas.openxmlformats.org/officeDocument/2006/relationships/image" Target="media/image190.emf"/><Relationship Id="rId514" Type="http://schemas.openxmlformats.org/officeDocument/2006/relationships/customXml" Target="ink/ink217.xml"/><Relationship Id="rId556" Type="http://schemas.openxmlformats.org/officeDocument/2006/relationships/customXml" Target="ink/ink238.xml"/><Relationship Id="rId88" Type="http://schemas.openxmlformats.org/officeDocument/2006/relationships/image" Target="media/image51.emf"/><Relationship Id="rId111" Type="http://schemas.openxmlformats.org/officeDocument/2006/relationships/image" Target="media/image66.emf"/><Relationship Id="rId153" Type="http://schemas.openxmlformats.org/officeDocument/2006/relationships/image" Target="media/image91.emf"/><Relationship Id="rId195" Type="http://schemas.openxmlformats.org/officeDocument/2006/relationships/image" Target="media/image112.emf"/><Relationship Id="rId209" Type="http://schemas.openxmlformats.org/officeDocument/2006/relationships/image" Target="media/image119.emf"/><Relationship Id="rId360" Type="http://schemas.openxmlformats.org/officeDocument/2006/relationships/customXml" Target="ink/ink140.xml"/><Relationship Id="rId416" Type="http://schemas.openxmlformats.org/officeDocument/2006/relationships/customXml" Target="ink/ink168.xml"/><Relationship Id="rId598" Type="http://schemas.openxmlformats.org/officeDocument/2006/relationships/customXml" Target="ink/ink259.xml"/><Relationship Id="rId220" Type="http://schemas.openxmlformats.org/officeDocument/2006/relationships/customXml" Target="ink/ink73.xml"/><Relationship Id="rId458" Type="http://schemas.openxmlformats.org/officeDocument/2006/relationships/customXml" Target="ink/ink189.xml"/><Relationship Id="rId623" Type="http://schemas.openxmlformats.org/officeDocument/2006/relationships/image" Target="media/image327.emf"/><Relationship Id="rId665" Type="http://schemas.openxmlformats.org/officeDocument/2006/relationships/image" Target="media/image348.emf"/><Relationship Id="rId15" Type="http://schemas.openxmlformats.org/officeDocument/2006/relationships/image" Target="media/image6.emf"/><Relationship Id="rId57" Type="http://schemas.openxmlformats.org/officeDocument/2006/relationships/image" Target="media/image33.png"/><Relationship Id="rId262" Type="http://schemas.openxmlformats.org/officeDocument/2006/relationships/customXml" Target="ink/ink94.xml"/><Relationship Id="rId318" Type="http://schemas.openxmlformats.org/officeDocument/2006/relationships/customXml" Target="ink/ink119.xml"/><Relationship Id="rId525" Type="http://schemas.openxmlformats.org/officeDocument/2006/relationships/image" Target="media/image278.emf"/><Relationship Id="rId567" Type="http://schemas.openxmlformats.org/officeDocument/2006/relationships/image" Target="media/image299.emf"/><Relationship Id="rId99" Type="http://schemas.openxmlformats.org/officeDocument/2006/relationships/image" Target="media/image59.emf"/><Relationship Id="rId122" Type="http://schemas.openxmlformats.org/officeDocument/2006/relationships/customXml" Target="ink/ink29.xml"/><Relationship Id="rId164" Type="http://schemas.openxmlformats.org/officeDocument/2006/relationships/customXml" Target="ink/ink45.xml"/><Relationship Id="rId371" Type="http://schemas.openxmlformats.org/officeDocument/2006/relationships/image" Target="media/image201.emf"/><Relationship Id="rId427" Type="http://schemas.openxmlformats.org/officeDocument/2006/relationships/image" Target="media/image229.emf"/><Relationship Id="rId469" Type="http://schemas.openxmlformats.org/officeDocument/2006/relationships/image" Target="media/image250.emf"/><Relationship Id="rId634" Type="http://schemas.openxmlformats.org/officeDocument/2006/relationships/customXml" Target="ink/ink277.xml"/><Relationship Id="rId676" Type="http://schemas.openxmlformats.org/officeDocument/2006/relationships/customXml" Target="ink/ink298.xml"/><Relationship Id="rId26" Type="http://schemas.openxmlformats.org/officeDocument/2006/relationships/image" Target="media/image14.emf"/><Relationship Id="rId231" Type="http://schemas.openxmlformats.org/officeDocument/2006/relationships/image" Target="media/image130.emf"/><Relationship Id="rId273" Type="http://schemas.openxmlformats.org/officeDocument/2006/relationships/image" Target="media/image151.emf"/><Relationship Id="rId329" Type="http://schemas.openxmlformats.org/officeDocument/2006/relationships/image" Target="media/image180.emf"/><Relationship Id="rId480" Type="http://schemas.openxmlformats.org/officeDocument/2006/relationships/customXml" Target="ink/ink200.xml"/><Relationship Id="rId536" Type="http://schemas.openxmlformats.org/officeDocument/2006/relationships/customXml" Target="ink/ink228.xml"/><Relationship Id="rId701" Type="http://schemas.openxmlformats.org/officeDocument/2006/relationships/customXml" Target="ink/ink305.xml"/><Relationship Id="rId68" Type="http://schemas.openxmlformats.org/officeDocument/2006/relationships/customXml" Target="ink/ink11.xml"/><Relationship Id="rId133" Type="http://schemas.openxmlformats.org/officeDocument/2006/relationships/oleObject" Target="embeddings/oleObject15.bin"/><Relationship Id="rId175" Type="http://schemas.openxmlformats.org/officeDocument/2006/relationships/image" Target="media/image102.emf"/><Relationship Id="rId340" Type="http://schemas.openxmlformats.org/officeDocument/2006/relationships/customXml" Target="ink/ink130.xml"/><Relationship Id="rId578" Type="http://schemas.openxmlformats.org/officeDocument/2006/relationships/customXml" Target="ink/ink249.xml"/><Relationship Id="rId200" Type="http://schemas.openxmlformats.org/officeDocument/2006/relationships/customXml" Target="ink/ink63.xml"/><Relationship Id="rId382" Type="http://schemas.openxmlformats.org/officeDocument/2006/relationships/customXml" Target="ink/ink151.xml"/><Relationship Id="rId438" Type="http://schemas.openxmlformats.org/officeDocument/2006/relationships/customXml" Target="ink/ink179.xml"/><Relationship Id="rId603" Type="http://schemas.openxmlformats.org/officeDocument/2006/relationships/image" Target="media/image317.emf"/><Relationship Id="rId645" Type="http://schemas.openxmlformats.org/officeDocument/2006/relationships/image" Target="media/image338.emf"/><Relationship Id="rId687" Type="http://schemas.openxmlformats.org/officeDocument/2006/relationships/image" Target="media/image359.emf"/><Relationship Id="rId242" Type="http://schemas.openxmlformats.org/officeDocument/2006/relationships/customXml" Target="ink/ink84.xml"/><Relationship Id="rId284" Type="http://schemas.openxmlformats.org/officeDocument/2006/relationships/customXml" Target="ink/ink103.xml"/><Relationship Id="rId491" Type="http://schemas.openxmlformats.org/officeDocument/2006/relationships/image" Target="media/image261.emf"/><Relationship Id="rId505" Type="http://schemas.openxmlformats.org/officeDocument/2006/relationships/image" Target="media/image268.emf"/><Relationship Id="rId37" Type="http://schemas.openxmlformats.org/officeDocument/2006/relationships/image" Target="media/image21.emf"/><Relationship Id="rId79" Type="http://schemas.openxmlformats.org/officeDocument/2006/relationships/image" Target="media/image45.emf"/><Relationship Id="rId102" Type="http://schemas.openxmlformats.org/officeDocument/2006/relationships/image" Target="media/image61.png"/><Relationship Id="rId144" Type="http://schemas.openxmlformats.org/officeDocument/2006/relationships/image" Target="media/image86.png"/><Relationship Id="rId547" Type="http://schemas.openxmlformats.org/officeDocument/2006/relationships/image" Target="media/image289.emf"/><Relationship Id="rId589" Type="http://schemas.openxmlformats.org/officeDocument/2006/relationships/image" Target="media/image310.emf"/><Relationship Id="rId90" Type="http://schemas.openxmlformats.org/officeDocument/2006/relationships/customXml" Target="ink/ink18.xml"/><Relationship Id="rId186" Type="http://schemas.openxmlformats.org/officeDocument/2006/relationships/customXml" Target="ink/ink56.xml"/><Relationship Id="rId351" Type="http://schemas.openxmlformats.org/officeDocument/2006/relationships/image" Target="media/image191.emf"/><Relationship Id="rId393" Type="http://schemas.openxmlformats.org/officeDocument/2006/relationships/image" Target="media/image212.emf"/><Relationship Id="rId407" Type="http://schemas.openxmlformats.org/officeDocument/2006/relationships/image" Target="media/image219.emf"/><Relationship Id="rId449" Type="http://schemas.openxmlformats.org/officeDocument/2006/relationships/image" Target="media/image240.emf"/><Relationship Id="rId614" Type="http://schemas.openxmlformats.org/officeDocument/2006/relationships/customXml" Target="ink/ink267.xml"/><Relationship Id="rId656" Type="http://schemas.openxmlformats.org/officeDocument/2006/relationships/customXml" Target="ink/ink288.xml"/><Relationship Id="rId211" Type="http://schemas.openxmlformats.org/officeDocument/2006/relationships/image" Target="media/image120.emf"/><Relationship Id="rId253" Type="http://schemas.openxmlformats.org/officeDocument/2006/relationships/image" Target="media/image141.emf"/><Relationship Id="rId295" Type="http://schemas.openxmlformats.org/officeDocument/2006/relationships/image" Target="media/image163.emf"/><Relationship Id="rId309" Type="http://schemas.openxmlformats.org/officeDocument/2006/relationships/image" Target="media/image170.emf"/><Relationship Id="rId460" Type="http://schemas.openxmlformats.org/officeDocument/2006/relationships/customXml" Target="ink/ink190.xml"/><Relationship Id="rId516" Type="http://schemas.openxmlformats.org/officeDocument/2006/relationships/customXml" Target="ink/ink218.xml"/><Relationship Id="rId698" Type="http://schemas.openxmlformats.org/officeDocument/2006/relationships/image" Target="media/image367.png"/><Relationship Id="rId48" Type="http://schemas.openxmlformats.org/officeDocument/2006/relationships/customXml" Target="ink/ink7.xml"/><Relationship Id="rId113" Type="http://schemas.openxmlformats.org/officeDocument/2006/relationships/customXml" Target="ink/ink26.xml"/><Relationship Id="rId320" Type="http://schemas.openxmlformats.org/officeDocument/2006/relationships/customXml" Target="ink/ink120.xml"/><Relationship Id="rId558" Type="http://schemas.openxmlformats.org/officeDocument/2006/relationships/customXml" Target="ink/ink239.xml"/><Relationship Id="rId155" Type="http://schemas.openxmlformats.org/officeDocument/2006/relationships/image" Target="media/image92.emf"/><Relationship Id="rId197" Type="http://schemas.openxmlformats.org/officeDocument/2006/relationships/image" Target="media/image113.emf"/><Relationship Id="rId362" Type="http://schemas.openxmlformats.org/officeDocument/2006/relationships/customXml" Target="ink/ink141.xml"/><Relationship Id="rId418" Type="http://schemas.openxmlformats.org/officeDocument/2006/relationships/customXml" Target="ink/ink169.xml"/><Relationship Id="rId625" Type="http://schemas.openxmlformats.org/officeDocument/2006/relationships/image" Target="media/image328.emf"/><Relationship Id="rId222" Type="http://schemas.openxmlformats.org/officeDocument/2006/relationships/customXml" Target="ink/ink74.xml"/><Relationship Id="rId264" Type="http://schemas.openxmlformats.org/officeDocument/2006/relationships/customXml" Target="ink/ink95.xml"/><Relationship Id="rId471" Type="http://schemas.openxmlformats.org/officeDocument/2006/relationships/image" Target="media/image251.emf"/><Relationship Id="rId667" Type="http://schemas.openxmlformats.org/officeDocument/2006/relationships/image" Target="media/image349.emf"/><Relationship Id="rId17" Type="http://schemas.openxmlformats.org/officeDocument/2006/relationships/image" Target="media/image7.emf"/><Relationship Id="rId59" Type="http://schemas.openxmlformats.org/officeDocument/2006/relationships/oleObject" Target="embeddings/oleObject10.bin"/><Relationship Id="rId124" Type="http://schemas.openxmlformats.org/officeDocument/2006/relationships/customXml" Target="ink/ink30.xml"/><Relationship Id="rId527" Type="http://schemas.openxmlformats.org/officeDocument/2006/relationships/image" Target="media/image279.emf"/><Relationship Id="rId569" Type="http://schemas.openxmlformats.org/officeDocument/2006/relationships/image" Target="media/image300.emf"/><Relationship Id="rId70" Type="http://schemas.openxmlformats.org/officeDocument/2006/relationships/image" Target="media/image40.png"/><Relationship Id="rId166" Type="http://schemas.openxmlformats.org/officeDocument/2006/relationships/customXml" Target="ink/ink46.xml"/><Relationship Id="rId331" Type="http://schemas.openxmlformats.org/officeDocument/2006/relationships/image" Target="media/image181.emf"/><Relationship Id="rId373" Type="http://schemas.openxmlformats.org/officeDocument/2006/relationships/image" Target="media/image202.emf"/><Relationship Id="rId429" Type="http://schemas.openxmlformats.org/officeDocument/2006/relationships/image" Target="media/image230.emf"/><Relationship Id="rId580" Type="http://schemas.openxmlformats.org/officeDocument/2006/relationships/customXml" Target="ink/ink250.xml"/><Relationship Id="rId636" Type="http://schemas.openxmlformats.org/officeDocument/2006/relationships/customXml" Target="ink/ink278.xml"/><Relationship Id="rId1" Type="http://schemas.openxmlformats.org/officeDocument/2006/relationships/customXml" Target="../customXml/item1.xml"/><Relationship Id="rId233" Type="http://schemas.openxmlformats.org/officeDocument/2006/relationships/image" Target="media/image131.emf"/><Relationship Id="rId440" Type="http://schemas.openxmlformats.org/officeDocument/2006/relationships/customXml" Target="ink/ink180.xml"/><Relationship Id="rId678" Type="http://schemas.openxmlformats.org/officeDocument/2006/relationships/customXml" Target="ink/ink299.xml"/><Relationship Id="rId28" Type="http://schemas.openxmlformats.org/officeDocument/2006/relationships/oleObject" Target="embeddings/oleObject4.bin"/><Relationship Id="rId275" Type="http://schemas.openxmlformats.org/officeDocument/2006/relationships/image" Target="media/image152.emf"/><Relationship Id="rId300" Type="http://schemas.openxmlformats.org/officeDocument/2006/relationships/customXml" Target="ink/ink110.xml"/><Relationship Id="rId482" Type="http://schemas.openxmlformats.org/officeDocument/2006/relationships/customXml" Target="ink/ink201.xml"/><Relationship Id="rId538" Type="http://schemas.openxmlformats.org/officeDocument/2006/relationships/customXml" Target="ink/ink229.xml"/><Relationship Id="rId703" Type="http://schemas.openxmlformats.org/officeDocument/2006/relationships/customXml" Target="ink/ink306.xml"/><Relationship Id="rId81" Type="http://schemas.openxmlformats.org/officeDocument/2006/relationships/image" Target="media/image46.emf"/><Relationship Id="rId135" Type="http://schemas.openxmlformats.org/officeDocument/2006/relationships/oleObject" Target="embeddings/oleObject16.bin"/><Relationship Id="rId177" Type="http://schemas.openxmlformats.org/officeDocument/2006/relationships/image" Target="media/image103.emf"/><Relationship Id="rId342" Type="http://schemas.openxmlformats.org/officeDocument/2006/relationships/customXml" Target="ink/ink131.xml"/><Relationship Id="rId384" Type="http://schemas.openxmlformats.org/officeDocument/2006/relationships/customXml" Target="ink/ink152.xml"/><Relationship Id="rId591" Type="http://schemas.openxmlformats.org/officeDocument/2006/relationships/image" Target="media/image311.emf"/><Relationship Id="rId605" Type="http://schemas.openxmlformats.org/officeDocument/2006/relationships/image" Target="media/image318.emf"/><Relationship Id="rId202" Type="http://schemas.openxmlformats.org/officeDocument/2006/relationships/customXml" Target="ink/ink64.xml"/><Relationship Id="rId244" Type="http://schemas.openxmlformats.org/officeDocument/2006/relationships/customXml" Target="ink/ink85.xml"/><Relationship Id="rId647" Type="http://schemas.openxmlformats.org/officeDocument/2006/relationships/image" Target="media/image339.emf"/><Relationship Id="rId689" Type="http://schemas.openxmlformats.org/officeDocument/2006/relationships/image" Target="media/image361.png"/><Relationship Id="rId39" Type="http://schemas.openxmlformats.org/officeDocument/2006/relationships/oleObject" Target="embeddings/oleObject5.bin"/><Relationship Id="rId286" Type="http://schemas.openxmlformats.org/officeDocument/2006/relationships/image" Target="media/image158.png"/><Relationship Id="rId451" Type="http://schemas.openxmlformats.org/officeDocument/2006/relationships/image" Target="media/image241.emf"/><Relationship Id="rId493" Type="http://schemas.openxmlformats.org/officeDocument/2006/relationships/image" Target="media/image262.emf"/><Relationship Id="rId507" Type="http://schemas.openxmlformats.org/officeDocument/2006/relationships/image" Target="media/image269.emf"/><Relationship Id="rId549" Type="http://schemas.openxmlformats.org/officeDocument/2006/relationships/image" Target="media/image290.emf"/><Relationship Id="rId50" Type="http://schemas.openxmlformats.org/officeDocument/2006/relationships/image" Target="media/image29.emf"/><Relationship Id="rId104" Type="http://schemas.openxmlformats.org/officeDocument/2006/relationships/image" Target="media/image62.emf"/><Relationship Id="rId146" Type="http://schemas.openxmlformats.org/officeDocument/2006/relationships/image" Target="media/image87.emf"/><Relationship Id="rId188" Type="http://schemas.openxmlformats.org/officeDocument/2006/relationships/customXml" Target="ink/ink57.xml"/><Relationship Id="rId311" Type="http://schemas.openxmlformats.org/officeDocument/2006/relationships/image" Target="media/image171.emf"/><Relationship Id="rId353" Type="http://schemas.openxmlformats.org/officeDocument/2006/relationships/image" Target="media/image192.emf"/><Relationship Id="rId395" Type="http://schemas.openxmlformats.org/officeDocument/2006/relationships/image" Target="media/image213.emf"/><Relationship Id="rId409" Type="http://schemas.openxmlformats.org/officeDocument/2006/relationships/image" Target="media/image220.emf"/><Relationship Id="rId560" Type="http://schemas.openxmlformats.org/officeDocument/2006/relationships/customXml" Target="ink/ink240.xml"/><Relationship Id="rId92" Type="http://schemas.openxmlformats.org/officeDocument/2006/relationships/image" Target="media/image54.png"/><Relationship Id="rId213" Type="http://schemas.openxmlformats.org/officeDocument/2006/relationships/image" Target="media/image121.emf"/><Relationship Id="rId420" Type="http://schemas.openxmlformats.org/officeDocument/2006/relationships/customXml" Target="ink/ink170.xml"/><Relationship Id="rId616" Type="http://schemas.openxmlformats.org/officeDocument/2006/relationships/customXml" Target="ink/ink268.xml"/><Relationship Id="rId658" Type="http://schemas.openxmlformats.org/officeDocument/2006/relationships/customXml" Target="ink/ink289.xml"/><Relationship Id="rId255" Type="http://schemas.openxmlformats.org/officeDocument/2006/relationships/image" Target="media/image142.emf"/><Relationship Id="rId297" Type="http://schemas.openxmlformats.org/officeDocument/2006/relationships/image" Target="media/image164.emf"/><Relationship Id="rId462" Type="http://schemas.openxmlformats.org/officeDocument/2006/relationships/customXml" Target="ink/ink191.xml"/><Relationship Id="rId518" Type="http://schemas.openxmlformats.org/officeDocument/2006/relationships/customXml" Target="ink/ink219.xml"/><Relationship Id="rId115" Type="http://schemas.openxmlformats.org/officeDocument/2006/relationships/image" Target="media/image69.png"/><Relationship Id="rId157" Type="http://schemas.openxmlformats.org/officeDocument/2006/relationships/image" Target="media/image93.emf"/><Relationship Id="rId322" Type="http://schemas.openxmlformats.org/officeDocument/2006/relationships/customXml" Target="ink/ink121.xml"/><Relationship Id="rId364" Type="http://schemas.openxmlformats.org/officeDocument/2006/relationships/customXml" Target="ink/ink142.xml"/><Relationship Id="rId61" Type="http://schemas.openxmlformats.org/officeDocument/2006/relationships/image" Target="media/image35.emf"/><Relationship Id="rId199" Type="http://schemas.openxmlformats.org/officeDocument/2006/relationships/image" Target="media/image114.emf"/><Relationship Id="rId571" Type="http://schemas.openxmlformats.org/officeDocument/2006/relationships/image" Target="media/image301.emf"/><Relationship Id="rId627" Type="http://schemas.openxmlformats.org/officeDocument/2006/relationships/image" Target="media/image329.emf"/><Relationship Id="rId669" Type="http://schemas.openxmlformats.org/officeDocument/2006/relationships/image" Target="media/image350.emf"/><Relationship Id="rId19" Type="http://schemas.openxmlformats.org/officeDocument/2006/relationships/image" Target="media/image9.emf"/><Relationship Id="rId224" Type="http://schemas.openxmlformats.org/officeDocument/2006/relationships/customXml" Target="ink/ink75.xml"/><Relationship Id="rId266" Type="http://schemas.openxmlformats.org/officeDocument/2006/relationships/customXml" Target="ink/ink96.xml"/><Relationship Id="rId431" Type="http://schemas.openxmlformats.org/officeDocument/2006/relationships/image" Target="media/image231.emf"/><Relationship Id="rId473" Type="http://schemas.openxmlformats.org/officeDocument/2006/relationships/image" Target="media/image252.emf"/><Relationship Id="rId529" Type="http://schemas.openxmlformats.org/officeDocument/2006/relationships/image" Target="media/image280.emf"/><Relationship Id="rId680" Type="http://schemas.openxmlformats.org/officeDocument/2006/relationships/customXml" Target="ink/ink300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4:53:00.81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306 36 166 0,'0'0'69'0,"0"0"1"15,-58 5-8-15,58-5-10 0,0 0-14 16,0 0-9-16,0 0-10 0,0 0-5 15,0 0-6-15,0 0-4 0,0 0-2 16,0 0-2-16,-60 0 0 0,60 0-2 16,0 0 3-16,0 0 11 0,0 0 0 0,0 0 1 15,0 0-1-15,-60 33 1 0,60-33 0 16,0 0 1-16,0 0 0 0,-26 37-10 16,26-37 0-16,0 0 0 0,-29 37 3 15,29-37-1-15,0 0 1 0,-29 39-2 16,29-39 0-16,0 0-2 0,-26 43 0 15,26-43-2-15,0 0 1 0,-15 45-1 16,15-45 2-16,0 0-2 0,-5 43 3 16,5-43-1-16,0 0 1 0,6 53-3 15,-6-53 3-15,12 39-3 0,-12-39 1 0,0 0-3 16,17 55 2-16,-17-55-2 0,0 0 4 16,23 42-2-16,-23-42 1 0,0 0-1 15,21 43 4-15,-21-43-3 0,0 0 3 16,0 0-2-16,33 48 0 0,-33-48 0 15,0 0 1-15,0 0-3 0,36 42 2 0,-36-42 5 16,0 0-6-16,0 0 5 0,43 46-5 16,-43-46 6-16,0 0-5 15,48 37 4-15,-48-37-4 0,0 0-2 16,0 0-4-16,69 47 2 0,-69-47-2 0,0 0 2 16,57 21-5-16,-57-21 5 0,0 0-3 15,70 22 5-15,-70-22 3 0,0 0 1 16,78 4 1-16,-78-4-5 0,0 0 7 15,72-8-2-15,-72 8-2 0,0 0 1 16,68-16-4-16,-68 16 1 0,0 0 3 0,59-24 1 16,-59 24-1-16,0 0 0 0,0 0 4 15,0 0-4-15,63-42 3 0,-63 42-9 16,0 0 4-16,0 0-6 16,25-41 4-16,-25 41-5 0,0 0 4 0,14-43-6 15,-14 43 6-15,0 0 2 0,19-47-1 16,-19 47 2-16,0 0-2 0,19-50 0 15,-19 50 1-15,0 0 0 0,15-52-1 16,-15 52 0-16,9-39-1 0,-9 39 2 16,9-38-2-16,-9 38 1 0,5-37-2 0,-5 37 4 15,0 0-3-15,-1-49 3 0,1 49 0 16,0 0 3-16,-16-40-2 0,16 40 3 16,0 0 0-16,-29-37 1 0,29 37 0 15,0 0-1-15,0 0-2 0,-47-42-1 16,47 42-1-16,0 0 0 0,0 0-2 0,-59-47 1 15,59 47-3-15,0 0 4 16,0 0-4-16,-70-46 2 0,70 46-1 16,0 0 3-16,0 0-2 0,-72-38 0 15,72 38 0-15,0 0 0 0,-63-26 2 0,63 26-1 16,0 0 1-16,-70-19 0 0,70 19-1 16,0 0 0-16,-79-22 0 0,79 22 0 15,0 0-3-15,-56-15-1 0,56 15-3 16,0 0-5-16,-65-8-10 0,65 8-21 15,0 0-30-15,-105 10-126 0,105-10 4 0,0 0-7 16,-59 20 8-16,59-20 164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5:59:41.06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-3 492 104 0,'26'-12'147'0,"-26"12"2"0,-6-24-98 16,6 24 0-16,0 0 5 16,0 0-4-16,3-22-4 0,-3 22-7 0,0 0-5 15,0 0-7-15,0 0-4 0,0 0-4 16,0 0-5-16,0 0-3 0,0 0-2 16,0 0-4-16,0 0 0 0,0 0-2 15,0 0-2-15,0 0 0 0,0 0-2 16,0 0 1-16,0 0-2 0,0 0 2 0,0 0-2 15,0 0 5-15,3 21-1 0,-3-21 1 16,4 18 2-16,-4-18-1 0,8 26-1 16,-8-26 1-16,10 34 0 0,-3-14 0 15,-7-20-1-15,13 37 0 0,-7-17-2 16,1 0 2-16,-7-20-1 0,14 32 4 16,-14-32-1-16,16 20 4 0,-16-20 0 15,23 8 2-15,-23-8 0 0,36-18-5 16,-12-1-8-16,13-8 0 0,5-9 0 15,11-7 0-15,9-8 0 0,-3-18-18 0,37-4-171 16,-19-8-22-16,15-2-4 0,-7-10-2 16,2-4 45-16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9.94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 15 329 0,'-19'21'176'16,"19"-21"1"-16,0 0-140 0,0 0-1 0,23-12-2 15,7 13-2-15,-10-13-5 16,16 7-13-16,-3 0-11 0,2-5-22 15,14 18-45-15,-8-12-118 0,-6 3-7 16,-2-1 2-16,-6 2-6 0,0-1 163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9.77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48 48 286 0,'0'0'178'16,"-26"-6"-3"-16,26 6-112 0,0 0-29 0,-23-17-2 15,23 17 3-15,0 0-2 0,0 0-6 16,0 0-6-16,20-3-2 0,-20 3 1 16,26-3-2-16,-26 3 0 0,44-8-7 15,-16 8-5-15,3-2-2 0,1 1-3 16,1-6-2-16,3 8-11 0,-10-8-11 16,10 17-23-16,-36-10-28 0,46-4-106 15,-46 4-15-15,24 4-4 0,-24-4 4 16,0 0 140-16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8:01.46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0 107 432 0,'0'0'193'0,"0"0"3"0,0 0-163 15,20 1-8-15,-20-1-1 16,38-14 2-16,-13 3-5 0,9 6-11 15,5-5-5-15,1-2-11 0,9 9-20 16,-16-21-39-16,13 19-130 0,-10-3-7 0,0 4 0 16,-10-5-3-16,-6 8 142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9:23.24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1 466 109 0,'0'0'151'0,"0"0"3"0,0 0-102 16,0 0-4-16,0 0-5 0,0 0-7 16,0 0-3-16,0 0-10 0,0 0-6 15,0 0-6-15,0 0-4 0,0 0-3 16,0 0 1-16,0 0 3 0,0 0-2 0,0 0 3 16,-5 27 0-16,5-27 4 0,6 29-1 15,1-9 1-15,-7-20-4 0,10 37 1 16,-10-37-1-16,13 31 3 0,-13-31 1 15,18 20 2-15,-18-20 3 0,24-1 3 16,-24 1-1-16,42-35-3 0,-14 3 1 16,15-4-6-16,6-10-1 0,9-8-11 15,10 2-26-15,-9-22-37 0,14 13-133 16,3-4-4-16,-1 7-2 0,-7-2 1 16,-8 4 142-16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9:23.81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1 967 254 0,'5'26'166'0,"-5"-26"7"0,0 0-139 16,-4 40 2-16,4-40-2 0,4 30-1 15,-4-30-3-15,8 23-4 0,-8-23-4 16,0 0 0-16,0 0-4 0,31 19 1 16,-31-19 1-16,33-16-2 0,-14-7 6 0,15-3-6 15,2-18 5-15,17-13-12 0,8-14 6 16,18-10-8-16,20-11-10 0,10-21-32 15,35-8-167-15,-2 7-9 0,10-1-7 16,-1 0 4-16,-1-2 77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5-09-04T06:57:36.23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571 0 0,'-244'1188'0,"199"-924"0,9-16 0,18-4 0,0-1 16,0-19-16,-36 50 15,27-15-15,-27-1 16,36 17-16,-9-37 16,18 6-1,9 14-15,0-44 16,0 75-16,0-289 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0.72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49 467 109 0,'0'0'136'0,"-30"10"7"0,30-10-107 0,-21 4-5 15,21-4-4-15,0 0 3 0,0 0-2 16,0 0 1-16,0 0 4 0,30-4 0 16,-12-15 7-16,27 14 2 0,-8-23 1 15,25 9-5-15,-6-17 1 0,25 13-8 16,-10-17 1-16,18 10-9 0,-8-8 1 16,11 10-6-16,-4-8 0 0,4 10-6 15,-5-3 1-15,-1 3-5 0,-7 5-1 16,-4 2-7-16,-6 2 0 0,-9 5 0 15,-11 0 0-15,-7 7 0 0,-8 2 0 0,-11-3-14 16,5 16-29-16,-28-10-32 0,0 0-133 16,0 0 4-16,0 0-9 0,0 0 5 15,0 0 151-15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7.60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48 16 246 0,'0'0'164'0,"0"0"2"0,-10-25-128 16,10 25-3-16,0 0 1 0,38 17 5 16,-38-17 2-16,30 22-2 0,-30-22-7 15,35 43 0-15,-20-16-7 0,10 20-3 0,-12-4-3 16,10 12 0-16,-9 0-9 0,6 13-5 16,-10-4 6-16,2 5-7 0,-7 0 1 15,1-1-2-15,-3-2-3 0,-5 3-2 16,-3-3 0-16,-7-8 0 0,-2 1 0 15,-6-6 0-15,-3-7 0 0,-4-2 0 0,-1-2 0 16,-4-11 0-16,6 3-26 0,-11-24-33 16,27 16-144-16,-12-12-9 0,22-14 5 15,-29 25-9-15,29-25 117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7.20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93-1 313 0,'0'0'188'0,"0"0"-3"0,-30-10-125 15,30 10-10-15,-15 18-10 16,13 1-6-16,2-19-9 0,-20 33-4 0,20-33-6 16,-17 41-2-16,11-21-5 0,5 3 0 15,-1-1-3-15,5-1 3 0,2-1-7 16,-5-20 0-16,24 34-3 0,-24-34-3 15,44 22-13-15,-21-24-14 0,26 19-32 16,-22-14-127-16,16-3-9 0,-3-8-2 0,-1-1 2 16,-4-4 140-16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6.99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33 290 0,'0'0'168'0,"0"0"10"0,0 0-138 0,9-24-4 15,-9 24-2-15,22-9 0 0,-1 12-3 16,-21-3-3-16,29-3-3 0,-29 3-3 16,30 5-2-16,-30-5-4 0,27 13-1 15,-27-13-4-15,23 20-1 0,-23-20-5 16,15 28 1-16,-15-28-3 0,3 38-1 15,-6-20-2-15,3-18 2 0,-12 39-2 16,2-18 1-16,-1-2-1 0,11-19 2 16,-25 37-7-16,25-37-3 0,-17 28-13 15,17-28-12-15,-9 22-21 0,9-22-28 0,0 0-113 16,0-21-8-16,0 21 5 0,26-14 19 16,-13-5 179-16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5:59:40.09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26 431 15 0,'0'0'130'16,"0"0"1"-16,-12-23-75 0,12 23-2 15,0 0-7-15,0 0 0 0,0 0-5 16,0 0-7-16,0 0-6 0,0 0-2 0,0 0-2 16,0 0 1-16,0 0-2 15,0 0-4-15,-16-19 0 0,16 19-1 16,0 0-1-16,0 0-3 0,0 0-1 15,0 0-3-15,0 0 1 0,0 0-2 0,0 0 0 16,0 0-2-16,0 0 1 0,0 0-4 16,0 0 2-16,0 0 0 0,0 0-1 15,0 0 0-15,0 0-2 0,0 0-1 16,0 0 0-16,0 0 2 0,0 0-3 16,0 0-1-16,0 0 0 0,0 0-1 0,0 0 0 15,0 0 0-15,0 0-1 0,0 0-2 16,0 0 3-16,0 0-1 0,0 0 1 15,0 0-1-15,0 0 1 0,0 0 1 16,17 24-1-16,-17-24 2 0,16 26-2 16,-16-26 0-16,20 30-1 0,-20-30 5 15,21 35-5-15,-8-17 3 0,-1 1-1 16,-12-19 1-16,20 31-1 0,-20-31 3 16,18 26-1-16,-18-26 2 0,15 20 0 15,-15-20 2-15,0 0 3 0,0 0 0 0,0 0 4 16,21 7 1-16,-21-7-1 0,0 0-1 15,6-34-1-15,1 15-10 0,0-6-2 16,6-8 0-16,6-6 0 0,1-8 0 16,10 4 0-16,-7-24-46 0,34 14-148 15,-16-13-13-15,20 6 3 0,-4-10-8 16,10 1 53-16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6.63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30 103 325 0,'0'0'167'0,"-20"-23"11"15,20 23-151-15,0 0-3 0,-11-25-6 16,11 25 4-16,0 0-3 0,18-13-5 15,-18 13 0-15,19-14-1 0,-19 14 3 16,24-13 1-16,-24 13-1 0,30-10 2 16,-30 10-4-16,30-6-2 0,-30 6-1 15,26 2-2-15,-26-2-2 0,19 4-2 0,-19-4-1 16,0 0-3-16,10 22 0 0,-10-22 3 16,-9 25-3-16,9-25 2 0,-19 34-2 15,7-13-5-15,-3-1 13 0,0-1-9 16,15-19 9-16,-31 36-12 0,31-36 11 15,-24 33-8-15,24-33 8 0,-17 24-4 0,17-24-5 16,-7 21 0-16,7-21 1 0,0 0 0 16,6 21 0-16,-6-21-1 0,20 7 0 15,-20-7-5-15,34 6-7 16,-34-6-14-16,49 9-28 0,-49-9-54 0,41-13-97 16,-17 9 6-16,5 4-7 0,-7-3 43 15,-4-2 164-15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6.14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 33 473 0,'0'0'185'0,"-19"-20"3"15,19 20-186-15,0 0 1 16,0 0-4-16,0 0-18 0,0 0-31 0,32-15-112 16,-32 15-25-16,36-1-2 0,-13 1-2 15,-5-5 140-15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5.94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63 0 246 0,'-16'24'168'16,"16"-24"-6"-16,-23 19-122 0,25 2-3 0,-2-21-1 16,-10 29-5-16,10-29-8 0,-8 33-4 15,8-33-4-15,-5 26-2 0,5-26-4 16,-3 24-1-16,3-24-4 16,0 0 1-16,1 20-2 0,-1-20 0 0,0 0 0 15,0 0-1-15,0 0 0 0,23-7-1 16,-23 7 3-16,20-21-4 0,-20 21 2 15,26-26-1-15,-26 26-1 0,29-33 0 16,-29 33 0-16,32-30 0 0,-32 30 1 16,30-22-3-16,-30 22 2 0,24-14-1 0,-24 14 1 15,19-1 0-15,-19 1 3 0,0 0 0 16,0 0 0-16,14 27 1 0,-14-27-2 16,2 27 3-16,-2-27-4 0,-2 33 3 15,1-14-4-15,1-19 1 0,-2 28-1 16,2-28 1-16,-1 32-11 0,1-32-9 0,1 24-20 15,-1-24-28-15,0 0-115 16,0 0-6-16,0 0 1 0,0 0 18 16,0 0 169-16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5.56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87-4 348 0,'0'0'182'0,"-19"7"3"0,19-7-145 16,0 0-5-16,-10 31 1 0,10-31-6 15,-14 24-5-15,14-24-6 0,-16 35-5 0,16-35-5 16,-14 34-3-16,14-34-3 0,-8 34 0 16,8-34-3-16,-6 27 1 0,6-27-1 15,0 0-5-15,-2 23-10 0,2-23-10 16,0 0-16-16,0 0-19 0,0 0-54 15,0 0-80-15,0 0-1 0,23 1 4 0,-23-1 96 16,23-15 95-16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5.24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261 70 317 0,'0'0'186'0,"0"0"-2"0,-10-27-131 16,10 27-5-16,0 0-6 0,0 0-10 15,-11-20-7-15,11 20-7 0,0 0-3 0,0 0-3 0,-25-16-5 16,25 16-2-16,0 0-2 0,-24-7 0 16,24 7-2-16,-20 4 0 0,20-4-2 15,-23 10 0-15,23-10 1 0,-23 11 0 16,23-11-1-16,0 0 0 0,-25 28 0 15,25-28-1-15,-4 20 2 0,4-20 0 0,2 24-1 16,-2-24 0-16,8 30 0 0,-8-30 3 16,13 27-4-16,-13-27 3 15,13 30-2-15,-7-9 1 0,-6-21-1 16,10 33 2-16,-6-13-3 0,-2-2 2 0,-2 1-1 16,0 1 2-16,0-20-2 0,-8 27 3 15,8-27-3-15,-14 22 1 0,14-22 1 16,-20 8 0-16,20-8 0 0,-26-1 0 15,26 1-2-15,-27-7-3 0,27 7-1 16,-26-19-5-16,26 19-6 0,-23-26-11 0,23 26-17 16,-12-27-18-16,12 27-51 0,21-11-78 15,-21 11 1-15,14-19 2 0,-14 19 96 16,23-10 92-16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4.76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17 163 182 0,'0'0'143'0,"3"-20"5"0,-3 20-125 15,4-24 4-15,-4 24-4 0,13-23 3 16,-13 23-3-16,22-23 1 0,-2 13 5 16,-20 10-2-16,35-25 7 0,-35 25-6 15,41-19 5-15,-41 19-6 0,42-16 3 16,-42 16-8-16,42-3-10 0,-42 3 3 15,34 9-12-15,-34-9 4 0,29 19-8 16,-29-19 4-16,16 27-7 0,-15-9 4 16,-2 4 2-16,-6-1-2 0,-3 8 4 0,-8-2-5 15,3 0 4-15,-8 2-4 0,1-2 2 16,-1 0 0-16,-1 0 0 0,0-1-2 16,1-3 3-16,0 1-3 0,1-2 2 15,2-2-1-15,2-2 1 0,18-18-1 16,-28 23-1-16,28-23 0 0,0 0 1 0,-18 17-2 15,18-17 2-15,0 0 0 0,0 0 0 16,20-4 1-16,-20 4-1 0,28-3 1 16,-28 3-1-16,35-8 1 15,-15 8 0-15,-1 0-2 0,-1 0 1 0,1 1 0 16,-19-1-1-16,36 7-6 0,-36-7-9 16,40 13-20-16,-40-13-27 0,34-14-123 15,-34 14-5-15,37-2 0 0,-37 2-2 16,33-12 183-16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4.18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23 185 0,'27'6'173'0,"-27"-6"6"0,0 0-84 15,35-5-37-15,-35 5-2 0,27-3-6 16,-27 3-11-16,32 2-11 0,-32-2-8 16,33 3-5-16,-33-3-5 0,28 0-3 15,-28 0-4-15,23 3-4 0,-23-3-9 16,21-2-12-16,-1 11-19 0,-20-9-38 0,7-20-112 15,-7 20-3-15,0 0-1 0,26-15 11 16,-26 15 184-16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3.93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126 16 182 0,'9'-21'161'0,"-9"21"5"15,0 0-102-15,0 0-11 0,0 0-10 0,-22 17 1 16,25 3-12-16,-3-20 3 0,-12 37-9 16,-2-18 4-16,11 15-6 0,-11-5-4 15,8 8 1-15,-8-2-7 0,7 0 0 16,-5 0-8-16,3 4 3 0,1-8-4 16,2 5-1-16,-1-9-2 0,4-1-1 15,2-5-7-15,1-21-6 0,1 36-14 16,-1-36-11-16,7 22-26 0,-7-22-43 15,0 0-85-15,-1-25-8 0,1 25 9 16,17-18 65-16,-13-1 125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3.5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537 0 84 0,'0'0'141'16,"-32"13"5"-16,6-13-89 0,11 18 2 0,-17-13-6 16,15 23 0-16,-21-18-8 0,18 25-3 15,-20-17-5-15,18 22 2 0,-18-9 1 16,14 14-11-16,-14-3 1 0,13 14-12 15,-8-3 4-15,8 13-9 0,-3 0 1 16,8 2-9-16,2 1-4 0,6 6 4 16,4-10-8-16,7 0 8 0,4-4-2 0,7-5-5 15,3-4 0-15,3-8-10 0,11 1-5 16,-8-15-15-16,19 11-11 0,-36-41-36 16,49 40-118-16,-22-27 6 0,2-1-4 15,-3-5 28-15,-5-10 167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1.73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361-5 308 0,'-25'0'192'0,"25"0"-4"16,-26-5-97-16,26 5-42 0,-30 23-10 15,19 0-1-15,-18-4-13 0,6 12-4 16,-7-5-10-16,1 8-1 0,0 0-7 16,1-1-5-16,3 7-15 0,-6-14-25 15,29 16-84-15,-15-16-74 0,7 4 0 16,1-10-4-16,5-2 21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00:59.49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10 626 261 0,'4'28'171'0,"-4"-28"-3"0,0 0-135 16,-10 42-2-16,10-42 5 0,-3 43 4 15,3-43-2-15,-1 50-3 0,-5-27-8 16,16 7-1-16,-10-11-5 0,10 1-1 15,-10-20-3-15,22 30 2 0,-22-30-3 16,28 10 2-16,-28-10-3 0,40-7 0 16,-15-13-1-16,8-6-12 0,4-14-2 0,8 4 0 15,6-20 0-15,11-14 0 0,16-3 0 16,-9-30-66-16,18 18-149 0,3-12 2 16,10 2-9-16,-7-12 10 0,4 1 118 15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1.46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-1 150 121 0,'0'0'157'0,"0"0"0"16,7-30-69-16,-7 30-34 0,2-18-4 15,-2 18-6-15,4-20-5 0,-4 20-8 0,9-22-4 16,-9 22-5-16,8-19-2 0,-8 19-5 15,0 0 0-15,26-21 0 0,-26 21-2 16,19-10-1-16,-19 10 1 0,24-7-1 16,-24 7 0-16,28-3 0 0,-28 3-2 15,30 3-2-15,-30-3-1 0,31 3 3 16,-31-3-5-16,30 11 0 0,-30-11-1 0,31 16-2 16,-31-16-1-16,26 24 2 15,-26-24-1-15,23 32-2 0,-23-32 0 16,18 36 1-16,-18-36-3 0,15 34 4 0,-15-34-3 15,13 32 1-15,-13-32-7 0,11 27-2 16,-11-27-10-16,10 20-9 0,3 3-17 16,-13-23-22-16,14 21-50 0,-14-21-81 15,0 0 4-15,0 0 2 0,0 0 83 16,25 15 109-16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1.02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8 20 302 0,'-11'-19'157'0,"11"19"6"16,21 0-152-16,-21 0-1 0,0 0-1 0,0 0-3 16,0 0 0-16,19-3-8 0,-19 3-13 15,18 3-14-15,-18-3-26 16,0 0-66-16,30-2-32 0,-30 2-11 15,20 5 40-15,-20-5 124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0.80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20 54 242 0,'0'0'158'0,"-6"25"0"16,6-25-126-16,0 0-5 0,-6 20-2 16,6-20-2-16,0 0-5 0,0 0-4 15,-8 23-1-15,8-23-4 0,0 0 0 16,0 0-1-16,0 0 1 0,0 0 0 16,0 0-1-16,0 0 2 0,0 0-1 0,0 0 1 15,0 0-2-15,18-9 0 0,-18 9-1 16,17-18-2-16,-17 18-2 0,19-25-1 15,-19 25-3-15,18-23 2 0,-18 23-1 16,23-20 0-16,-23 20 0 0,19-17 1 16,-19 17-1-16,0 0 1 0,24-10 1 15,-24 10 0-15,0 0 2 0,0 0 0 16,19 9 1-16,-19-9-1 0,0 0 0 16,7 23 0-16,-7-23-1 0,3 24-1 15,-3-24 1-15,1 29-2 0,-1-29 1 0,0 30-8 16,0-30-6-16,3 30-18 0,-3-30-14 15,3 23-70-15,-3-23-71 0,0 18 1 16,0-18-3-16,0 0 84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0.43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26 0 244 0,'0'20'168'16,"0"-20"3"-16,0 0-97 0,0 0-38 16,0 0-3-16,-4 20 1 0,4-20-4 15,-4 20-5-15,4-20-7 0,-7 24-3 16,7-24-6-16,-4 25-1 0,4-25-4 0,-5 27-2 16,5-27-1-16,-2 20 0 15,2-20-7-15,0 0-6 0,6 26-12 16,-6-26-15-16,0 0-33 0,0 0-112 0,22 14 2 15,-22-14-6-15,19-9 23 0,-19 9 165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0.10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281 52 188 0,'0'0'142'0,"3"-24"-60"16,-3 24-29-16,0 0-3 0,0 0-9 16,-29-18-7-16,29 18-4 0,-21-7-1 15,21 7-3-15,-29-3 1 0,29 3-3 16,-30 0-1-16,30 0-3 0,-34 3-2 0,34-3-3 16,-32 9-4-16,32-9-2 15,-29 11-3-15,29-11-2 0,-27 16-1 16,27-16 2-16,-21 19-5 0,21-19 0 0,-16 21 0 15,16-21-1-15,-7 23 0 0,7-23 2 16,3 22-2-16,-3-22-1 0,10 23 1 16,-10-23 1-16,18 24 0 0,-18-24 1 15,25 22-1-15,-25-22 0 0,26 26-1 16,-26-26 2-16,22 27-2 0,-22-27 2 0,18 26-2 16,-18-26 2-16,8 29-3 0,-8-29 3 15,0 24-1-15,0-24 2 16,-11 20-2-16,11-20 2 0,0 0-1 15,-27 19 0-15,27-19 0 0,-26 6 2 0,26-6-1 16,-26 0-3-16,26 0 1 0,-21-3 1 16,21 3-8-16,-19-10-8 0,19 10-14 15,0 0-19-15,0 0-30 0,-9-27-58 16,9 27-42-16,0 0-6 0,6-25 13 16,-6 25 171-16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08.77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59 40 156 0,'0'0'140'0,"-32"4"-65"16,32-4-11-16,0 0-4 0,0 0-4 15,-31 0-6-15,31 0-7 0,0 0-4 16,0 0-4-16,0 0-3 15,0 0-6-15,0 0-2 0,0 0-3 0,0 0-5 16,0 0-2-16,0 0-1 0,0 0-3 16,0 0 2-16,0 0 1 0,0 0 0 15,0 0-2-15,0 0 2 0,0 0-1 16,25-4 0-16,-25 4 1 0,32-7-2 16,-13 5-3-16,1-2 0 0,3 1-2 0,-2-4-1 15,2 5 0-15,-2-4-1 0,-2 5-1 16,-19 1-3-16,30-7 0 0,-30 7 0 15,19-2 0-15,-19 2 0 0,0 0 0 16,0 0 0-16,0 0 0 0,0 0 0 16,0 0 0-16,0 0 0 0,0 0 0 15,0 0 0-15,0 0 0 0,0 0-1 16,0 0-1-16,0 0-5 0,0 0-5 16,18 7-19-16,-18-7-25 0,0 0-50 15,0 0-95-15,19 13-4 0,-19-13 1 0,0 0 7 16,0 0 197-16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00.87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24 103 0,'0'0'161'16,"0"0"-4"-16,0 0-120 0,0 0-11 0,12-19 1 15,-12 19 0-15,20-5-2 0,-20 5-2 16,27-3 2-16,-6 10-2 0,-21-7 1 16,36 7 0-16,-36-7-3 0,31 17-1 15,-31-17-6-15,25 28 0 0,-25-28-5 16,15 34-1-16,-12-14-4 0,-3 3 1 0,-5-2-3 16,-2 1 2-16,-3-1-3 0,-1 1 2 15,11-22-3-15,-26 33 2 0,26-33-5 16,-25 23-2-16,25-23-6 0,0 0-4 15,-15 18-10-15,15-18-8 0,0 0-9 16,2-21-10-16,20 22-6 0,-19-26-5 16,24 16 5-16,-18-18 2 0,18 12 12 15,-14-12 5-15,13 9 12 0,-10-7 9 16,4 4 15-16,-2 2 10 0,-5-1 15 16,-13 20 12-16,21-29 13 0,-21 29 5 0,0 0 8 15,20-8 0-15,-20 8 3 0,0 0-4 16,-39 7-7-16,33 16-9 0,-18-9-13 15,8 26 24 1,-7-1-36 0,11 10 2-16,-1-8-10 0,11 7 1 0,6-8-9 15,9-4-2-15,11-1-17 16,1-33-54-16,32 4-88 0,-18-15-45 16,7 2 3-16,-4-12-5 0,-2-1 184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00.32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136 44 219 0,'0'0'180'0,"18"-15"11"0,-18 15-87 0,0 0-47 16,0 0-10-16,-10-22-7 0,10 22-11 15,0 0-6-15,-21-6-6 0,21 6-7 16,-23-2-3-16,23 2-2 0,-20 0-1 15,20 0-3-15,0 0 0 0,0 0-1 16,0 0 1-16,-7 18-1 0,7-18-1 16,20 16 0-16,-20-16 1 0,28 21-1 15,-28-21 1-15,35 28-2 0,-35-28 2 16,32 30 0-16,-32-30 1 0,26 30-1 16,-17-11 1-16,-5-1-2 0,-4-18 4 0,2 33-2 15,-2-33 1-15,-11 27-1 0,11-27 1 16,-22 28-1-16,22-28 0 0,-35 10 0 15,12-5-4-15,3-2-5 0,-8-9-11 16,28 6-19-16,-49-14-22 0,49 14-67 16,-21-7-73-16,21 7 1 0,-18-39 1 15,17 18 107-15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0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131-6 296 0,'0'0'186'0,"0"0"9"16,0 0-130-16,-26-2-9 0,26 2-6 15,0 0-10-15,-23 28-7 0,23-28-10 16,-24 28 0-16,24-28-7 0,-26 36-1 15,12-15-6-15,5 5 0 0,4-6-6 16,2 3 1-16,1-4-4 0,7 1 0 16,-5-20 0-16,17 31 0 0,-17-31 0 15,27 19 0-15,-27-19 0 0,34 4-1 16,-14-6 0-16,0-3 1 0,-1-2-3 16,-1-1 2-16,-18 8 2 0,29-22-3 0,-29 22 2 15,0 0-2-15,19-19 5 0,-19 19-3 16,0 0 2-16,0 0-1 0,0 0 0 15,0 0 1-15,0 0-3 0,0 0 2 16,-22 29-1-16,22-29 0 0,-3 21 0 16,3-21 0-16,4 23-1 0,-4-23 0 15,17 21 2-15,-17-21-3 0,30 13 0 16,-10-11-1-16,1-4-3 0,2-4 0 16,3 1 1-16,0-8 0 0,-1 0 1 15,-1-3 0-15,-2 1 3 0,-4 0-2 0,-18 15 5 16,23-33-1-16,-20 15 1 0,-3-1-1 15,0 19 2-15,-19-27-1 0,19 27 2 16,-35-24 2-16,13 15-3 0,1 4 0 16,-3 0 1-16,1 7-1 0,3 1-4 15,0-6-7-15,20 3-11 0,-31 10-16 0,32 10-23 16,-21-30-27-16,20 10-98 0,0 0-24 16,15 24-1-16,-15-24 7 0,18 13 192 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9.29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25 40 263 0,'18'-23'182'0,"-30"1"-70"16,12 22-22-16,0 0-10 0,0 0-9 16,0 0-14-16,0 0-9 0,-6 20-16 15,5 0-7-15,1-20-11 0,-11 41-1 16,5-18-5-16,3 3-1 0,-1-1-3 16,4 1-1-16,1-2-1 0,2-1-3 0,7-3-9 15,-10-20-14-15,30 34-30 0,-30-34-54 16,23-4-100-16,-5 2-1 0,8 0-3 15,-3-13 28-15,1 3 184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00:58.85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0 527 293 0,'0'0'165'15,"0"0"4"-15,39-8-145 0,-39 8 1 16,0 0 3-16,0 0 0 16,0 0 2-16,0 0 2 0,0 0-4 15,-19-9-3-15,19 9-5 0,0 0-3 0,0 0-2 16,0 0-2-16,0 0-1 0,0 0-3 16,0 0-2-16,0 0 0 0,0 0-2 15,0 0-1-15,0 0 0 0,0 0-2 16,0 0 0-16,0 0 0 0,0 0 0 15,0 0-1-15,0 0-2 0,0 0 1 0,0 0 0 16,-2 19-1-16,2-19 2 0,8 20-2 16,-2 1 3-16,1 4-4 15,3-2 4-15,0 2-3 0,3 6 2 16,-1-1-3-16,2-5 4 0,-1 0-4 0,0-5 3 16,1 0-2-16,-2-1 1 0,-12-19 0 15,24 25 3-15,-24-25 2 0,22 15 4 16,-22-15-1-16,24-7 1 0,-24 7 1 15,33-41-1-15,-13 7-6 0,9-6-3 16,7-13 0-16,8-10 0 0,5-5 0 0,6-2 0 16,8 3 0-16,-4-12-36 0,27 26-78 15,-20-16-98-15,4 15 1 0,-10-4-2 16,1 10-4-16,-11-1 198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9.11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36 267 0,'0'0'165'16,"15"-28"-21"-16,-15 28-100 0,0 0-8 15,32-5 3-15,-32 5-4 0,20-3 0 0,-20 3-3 16,24 0-3-16,-24 0-3 0,23 7 2 16,-23-7 0-16,18 14-1 15,-18-14-5-15,16 23 0 0,-16-23-6 16,7 36 0-16,-7-13-6 0,-1 2-8 0,-5 4-2 15,-1 1 0-15,-2-6 0 0,-2 4 0 16,0 1 0-16,-2-11 0 0,1 4 0 16,12-22 0-16,-17 30-16 0,17-30-16 15,-10 23-23-15,10-23-20 0,0 0-40 16,0 0-62-16,0-29-29 0,7 11 3 0,3-2 60 16,6-2 143-16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8.70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44 35 503 0,'0'0'207'0,"-25"-7"-13"15,25 7-181-15,-24-15-6 0,24 15-33 16,0 0-23-16,0 0-127 0,25-12-20 16,-25 12-11-16,31-5 6 0,-12 4 133 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8.54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70 23 375 0,'0'0'195'0,"-16"31"3"0,18-4-143 0,-22-20-17 16,17 17-6-16,3-24-9 0,-19 28-6 15,19-28-8-15,-11 30 2 0,11-30-7 16,-6 23 2-16,6-23-3 0,0 0 0 16,0 0-2-16,3 18 0 0,-3-18 0 15,0 0-1-15,23-28 3 0,-23 28-2 0,26-28 2 16,-12 8-2-16,2-2 1 0,1-2-1 15,-1 3-1-15,-16 21 0 0,29-31 1 16,-29 31-1-16,23-27-1 16,-23 27 1-16,0 0 0 0,24-10 1 0,-24 10 3 15,0 0 1-15,9 18-2 0,-9-18 1 0,1 29 1 16,-1-9-1-16,-1-2 0 0,-1 2-1 16,2 1-5-16,0 2 3 0,2-3-6 15,-2-20-7-15,7 35-18 16,-7-35-27-16,14 20-63 0,-14-20-89 0,0 0 2 15,0 0-4-15,15-20 48 0,-15 20 163 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8.21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91 0 408 0,'0'0'207'0,"0"0"5"0,-15 60-98 0,-3-54-85 16,15 12-5-16,3-18-7 0,-19 30-5 15,11-10-12-15,0 2 0 0,3-4 0 16,-1 2 0-16,2 2 0 0,-1-3 0 15,5 5 0-15,0-24 0 0,6 34-10 16,-6-34-22-16,13 23-24 0,-13-23-20 16,22-1-64-16,-22 1-73 0,21-22 7 15,-21 22 1-15,23-34 121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7.93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227 71 193 0,'6'-26'175'15,"-6"26"16"-15,21-2-116 0,-34-18-4 16,13 20-9-16,0 0-6 0,0 0-9 15,-14-21-11-15,14 21-7 0,0 0-8 16,-25 3-4-16,25-3-7 0,-30 0 2 16,30 0-2-16,-33 1-1 0,33-1-3 15,-31 10-3-15,31-10-3 0,-31 9 0 16,31-9 0-16,-24 16 0 0,24-16 0 16,-16 18 0-16,16-18 0 0,0 0 0 0,-5 26 0 15,5-26 0-15,8 30 0 0,-8-30 0 16,16 35 0-16,-5-17 0 0,1 4 0 15,1-2 0-15,-13-20 0 0,21 36 0 16,-11-18 0-16,-2 1 0 0,-8-19 0 16,7 33 0-16,-7-33 0 0,-3 28 0 0,3-28 0 15,-14 22 0-15,14-22 0 16,-23 16 0-16,23-16 0 0,-28 7 0 16,28-7 0-16,-27 1 0 0,27-1 0 15,-23-4 0-15,23 4-1 0,-13-21-13 0,13 21-6 16,-7-28-13-16,7 28-17 0,0-34-22 15,20 35-42-15,-16-26-92 0,-4 25 3 16,16-21 3-16,-16 21 91 0,19-8 109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7.34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111 134 135 0,'0'20'158'16,"0"-20"3"-16,0 0-104 0,0 0-10 15,0 0-10-15,0 0-5 0,0 0-5 16,0 0-3-16,0 0-4 0,0 0-1 16,0 0-2-16,0 0 0 0,-3-19 0 15,3 19-2-15,0 0-2 0,16-21-6 0,-16 21-4 16,15-24 3-16,-15 24-6 0,23-29 2 16,-23 29-3-16,29-26 1 15,-29 26-2-15,33-18 6 0,-33 18 2 16,34-14 1-16,-34 14 3 0,33-3-1 0,-33 3 0 15,29 7 2-15,-29-7 1 0,23 17 1 16,-23-17 4-16,9 36-10 0,-11-14 7 16,1 7-8-16,-8 1 8 0,2 5-10 15,-5 2 5-15,-2 0-8 0,-3 2-2 16,-2-1 5-16,-2-2-4 0,1 4 3 0,-2-3-4 16,-2 0 4-16,-1-5-5 0,2 5 5 15,1-10-3-15,0 2 2 0,1-3-4 16,2-7 4-16,19-19-3 0,-30 26 2 15,30-26-3-15,-20 11 1 0,20-11-1 16,0 0 0-16,0 0 1 0,0 0-1 16,-10-19 0-16,10 19-1 0,14-28 3 15,-14 28 0-15,24-31-1 0,-8 13 0 16,3 5 2-16,-1 4-1 0,1 1 3 16,1 4 0-16,-20 4 4 0,37 2-1 0,-37-2 1 15,36 9 1-15,-36-9-1 0,33 13 1 16,-33-13-2-16,33 20 0 0,-33-20-5 15,33 24 1-15,-33-24-2 0,32 27 0 16,-32-27 0-16,27 20 0 0,-27-20-13 16,21 11-23-16,7 6-47 0,-28-17-129 15,24-8 2-15,-24 8-5 0,19-30 3 16,-12 10 171-16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4.32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67 0 230 0,'0'0'178'15,"-22"22"4"-15,15 1-85 0,7-23-47 16,0 0-9-16,-27 22-7 0,30-3-9 15,-3-19-8-15,-4 21-5 0,4-21-6 16,1 19-3-16,-1-19-3 0,0 0 0 16,17 18 1-16,-17-18-1 0,0 0 2 15,26-5 1-15,-26 5 6 0,0 0 1 16,18-21 2-16,-18 21 2 0,0 0 2 0,0 0 2 16,6-24 1-16,-6 24-4 0,0 0-2 15,0 0-2-15,-27-8-6 0,27 8-5 16,-21 8 0-16,21-8 0 0,-19 19 0 15,19-19 0-15,-12 23 0 0,12-23-20 16,3 30-37-16,-3-30-84 0,0 0-66 16,0 0-8-16,0 0 5 0,22 8 38 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1.67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55 162 370 0,'-20'5'185'0,"1"0"9"0,1-7-138 15,18 2-31-15,0 0-3 0,0 0 0 16,0 0 4-16,21 16-1 0,6-23 0 0,18 11-5 16,4-12 3-16,20 5-1 0,3-10-14 15,18 6-8-15,8-9 0 0,11 1 0 16,3 0 0-16,7-4 0 0,1 5 0 16,-2-3 0-16,-2 2 0 0,-5 4 0 15,-11 1 0-15,-9 0 0 0,-7 5 0 0,-20-8-2 16,9 25-78-16,-43-18-110 0,7 8-21 15,-37-2-6-15,28 4 6 16,-28-4 100-16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1.28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145 20 298 0,'0'0'173'16,"0"0"18"-16,-10-21-137 0,10 21 0 15,0 0-14-15,0 0 4 0,0 0-5 0,7 24-7 16,-7-24-4-16,-8 24-15 0,-1-5 9 15,5 8-9-15,-8 2 5 16,5 8-14-16,-6 0-4 0,2 5 0 16,-2-2 0-16,2-5 0 0,1 0 0 0,-2 3 0 15,4-7 0-15,1-2 0 0,-1-5 0 16,4-1 0-16,1 0 0 0,3-23 0 16,0 36 0-16,0-36-48 0,13 21-52 15,-13-21-111-15,0 0-2 0,0 0 0 16,24-14 7-16,-24 14 175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48.3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16 13 456 0,'0'0'196'0,"-19"14"6"0,19-14-155 16,0 0-11-16,0 0-8 0,0 0-5 16,0 0-3-16,23 14-5 0,-23-14-15 15,36 6 0-15,-16-6 0 0,9-1 0 0,0 1 0 16,4-6 0-16,4 6 0 0,-10-13 0 15,28 8-164-15,-28-5-51 0,7 7 2 16,-15-5-7-16,-19 8 10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7:4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-15 856 375 0,'3'21'186'0,"-3"-21"-7"0,0 0-143 15,0 0 0-15,33 26-2 0,-33-26 3 16,25 3-14-16,-25-3-2 0,36-7-4 16,-16-9-2-16,8-4-7 0,4-11 1 15,7-12-7-15,8-7-5 0,3-23-21 16,28 4-23-16,-18-40-83 0,35 6-66 16,0-17-6-16,17-8-1 0,3-9 31 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48.06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0-3 250 0,'0'0'168'0,"0"0"5"0,21 7-111 16,-21-7-3-16,0 0-4 0,0 0-5 16,0 0-3-16,0 0-4 0,0 0-5 15,0 0-6-15,35-1-5 0,-35 1-8 16,27 4-19-16,-27-4 0 0,36 4 0 16,-18-3 0-16,5-1 0 0,2 1 0 15,2-3 0-15,-4 2 0 0,1-2 0 16,0 2 0-16,-24 0 0 0,43-1-30 15,-43 1-29-15,33 4-63 0,-33-4-85 0,0 0-4 16,0 0 3-16,0 0 23 0,0 0 185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9:29.70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0 372 80 0,'0'0'144'0,"0"0"6"0,0 0-81 15,0 0-29-15,0 0-5 0,0 0 1 16,0 0 0-16,0 0 0 0,0 0-7 16,0 0-1-16,0 0-4 0,0 0 1 15,0 0-3-15,0 0-1 0,0 0-3 16,0 0-5-16,0 0-2 0,0 0 0 0,0 0-2 16,0 0 0-16,0 0 1 0,0 0-2 15,6 24 0-15,-6-24-1 0,4 27 1 16,-4-27-4-16,6 33 3 15,-2-15-8-15,-4-18 4 0,9 32-3 0,-9-32 2 16,10 28-4-16,-10-28 4 0,14 23-2 16,-14-23 2-16,0 0 3 0,25 19 0 15,-25-19 1-15,23 10-1 0,-23-10 7 16,35-12-3-16,-12-6 0 0,8 4-1 16,3-15 1-16,8 2-4 0,-1-15 1 0,10 4-4 15,2-6 5-15,3 1-5 0,1 0-3 16,-1 1 2-16,3 4-12 0,-5-2 3 15,3 8-14-15,-11-3 0 16,9 16-32-16,-28-18-24 0,17 24-115 0,-15-3-10 16,-3 12 13-16,-26 4-6 0,24 3 180 15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0.05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-10 569 265 0,'0'0'146'0,"0"0"-67"0,-27 13-57 15,27-13-1-15,0 0 0 0,0 0 0 16,0 0-2-16,0 0-1 0,0 0 1 16,0 0 2-16,0 0 3 0,0 0 2 15,0 0-5-15,30-9 10 0,-30 9-2 0,58-21 8 16,-25-1-8-16,28 11 3 0,0-18-8 15,21 9 1-15,4-13 1 16,17 6-7-16,2-10 1 0,13 2-7 16,3-6 1-16,4 4-13 0,-6-2-1 0,0 0 0 15,-9 6 0-15,-8 3 0 0,-8 3 0 16,-12 2 0-16,-11 7 0 0,-11 5 0 16,-10 1 0-16,-8 2 0 0,-7 5 0 15,-11-2 0-15,-2 5 0 0,-22 2-9 16,25-1-27-16,-25 1-27 0,0 0-75 0,0 0-66 15,0 0-1-15,0 0 5 0,0 0 33 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3.46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161 0 296 0,'0'0'195'0,"0"0"-1"16,-41 15-95-16,43 15-28 0,-29-15-22 16,19 23-5-16,-16-12-16 0,13 13 0 15,-7-5-9-15,8 9-19 0,-4-9 0 16,8 5 0-16,1-8 0 0,6-1 0 15,3-1 0-15,8-6 0 0,2-4 0 0,-14-19 0 16,45 20 0-16,-45-20-49 0,65-3-70 16,-36-9-94-16,10 1 4 15,-8-12-6-15,5 3 4 0,-7-2 205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3.28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-5 0 274 0,'0'0'167'0,"0"0"7"16,0 0-128-16,0 0-6 0,0 0 0 15,0 0-3-15,27 6 0 0,-27-6-1 0,18 4-5 16,-18-4-4-16,22 18-4 0,-22-18-5 15,17 33-1-15,-12-15-4 16,0 5-2-16,-8 0-3 0,2 9-2 16,-6-5-4-16,-1 0 1 0,-5-3-1 0,2 1 0 15,-3-2-3-15,2-3 3 0,12-20-7 16,-22 26-1-16,22-26-10 0,0 0-8 16,0 0-20-16,0 0-22 0,0 0-46 15,17-38-93-15,1 17 4 0,-3-9 2 16,7 1 63-16,3 0 136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2.84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218 1 304 0,'0'0'177'0,"0"0"7"0,0 0-98 15,0 0-62-15,0 0-7 0,0 0-3 0,0 0-2 16,-26-5-8-16,26 5 0 0,-22 6-1 15,22-6 1-15,-24 4-1 16,24-4 2-16,-25 13 0 0,25-13-3 16,0 0 0-16,-21 20-2 0,21-20 1 0,-3 19-1 15,3-19-2-15,10 20 1 0,-10-20-2 16,17 24 3-16,-17-24 0 0,22 29 2 16,-22-29-2-16,23 33 2 0,-23-33-1 15,16 35 1-15,-13-16 1 0,-3-19 2 16,0 33-2-16,-3-15 4 0,3-18-1 0,-20 30 0 15,20-30 0-15,-32 20 1 0,12-12-3 16,0-1-1-16,1-4-12 0,-5-11-13 16,24 8-22-16,-35-21-55 0,35 21-90 15,-16-33-5-15,18 9 2 0,4-2 40 16,1-5 152-16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2.48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 65 141 0,'0'0'156'15,"0"0"-2"-15,0 0-88 0,0 0-12 16,0 0-9-16,-4 34-6 0,4-34-10 0,-2 35-4 15,2-35-6-15,3 31-1 0,-3-31-6 16,9 30-1-16,-9-30-3 0,14 18 0 16,-14-18-3-16,22 7 0 15,-22-7 0-15,25-3-3 0,-25 3 1 0,32-14-1 16,-32 14 6-16,30-25 0 0,-17 5 5 16,-13 20 1-16,22-37 1 0,-22 37 2 15,11-39 3-15,-11 39-2 0,2-35 0 16,-2 35-2-16,-12-27-1 0,12 27-6 15,-23-17 2-15,23 17-4 0,-30-3 0 0,30 3-1 16,-33 11 0-16,33-11-5 0,-30 25-4 16,30-25-8-16,-23 38-15 0,4-32-22 15,31 26-68-15,-12-32-88 0,-3 33-5 16,3-33 3-16,11 21 14 0,-11-21 192 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1:52.18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258 96 158 0,'0'0'146'0,"-12"-18"-1"0,12 18-104 0,0 0-10 16,-7-25-1-16,7 25 0 0,3-19 8 15,-3 19 3-15,0 0-1 0,0 0 2 16,8-33 2-16,-8 33-1 0,0 0-7 15,0 0 2-15,0 0-11 0,-18-8-3 16,18 8-3-16,-27 13-2 0,5-5-5 0,4 15-1 16,-7 0-11-16,4 6-2 0,-4 6 0 15,4 2 0-15,-2 0 0 0,4 1 0 16,4 0 0-16,5-4 0 0,4-3 0 16,6 1 0-16,6-9 0 0,4-3 0 15,5-1 0-15,-15-19 0 0,42 17-7 0,-24-24-23 16,18 12-15-16,-21-30-17 0,26 29-19 15,-31-37-40-15,22 13-62 16,-12-2-14-16,1-2 10 0,-4 2 78 16,-8-5 109-16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9:30.17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0 471 140 0,'0'0'148'0,"20"-4"-6"0,-20 4-102 0,0 0-2 15,0 0 1-15,12 19-4 0,-12-19-8 16,8 20-3-16,1-2 0 15,-9-18-2-15,9 29-1 0,-9-29-5 0,10 31 1 16,-10-31-2-16,11 35 5 0,-11-35-3 16,13 26 4-16,-13-26 0 0,23 11 2 15,-23-11 3-15,36-3-2 0,-14-11 0 16,16-5-4-16,5-11-1 0,13-3-6 16,3-11-6-16,13-5 3 0,4-7-12 0,6-2-1 15,7 2-19-15,-11-10-13 0,20 26-34 16,-32-23-73-16,16 23-58 0,-12 3-8 15,-4 11 6-15,-10 4 93 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2.18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63 60 146 0,'14'-31'181'15,"-14"31"0"-15,-7-33-72 0,7 33-16 0,0 0-17 16,0 0-14-16,0 0-13 0,-19 10-13 16,19-10-11-16,-18 25-3 15,18-25-4-15,-18 35-3 0,10-15-5 16,5 7-10-16,-1 0 0 0,5 1 0 0,5-5 0 16,4 1 0-16,3-1 0 0,5-3 0 15,4-4 0-15,4-8 0 0,10 5 0 16,-11-17-30-16,34 5-160 0,-23-6-23 15,10 3 1-15,-12-6-4 0,2 3 55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7:47.65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0 526 320 0,'0'0'178'0,"0"0"-8"16,26 31-125-16,-26-31-6 0,25-2 7 15,-25 2-13-15,37-25-4 0,-17-1-3 16,13 2-11-16,-3-16-6 0,3-7-19 16,12 4-16-16,-14-25-23 0,24 25-35 0,-15-16-103 15,5 9-5-15,-6-1 2 16,-1 8 19-16,1 7 171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1.99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-7 26 74 0,'-5'-23'131'16,"5"23"3"-16,21 4-80 0,-21-4-18 16,0 0-6-16,0 0 5 0,28-7-3 0,-28 7 4 15,25 3 2-15,-25-3 5 0,27 8 0 16,-27-8-2-16,27 17-2 0,-27-17-7 16,28 23 1-16,-28-23-9 0,23 35-2 15,-23-35-6-15,17 43-2 0,-16-25-5 16,2 4 1-16,-6 1-2 0,-1 0-4 15,-6-5-3-15,10-18 2 0,-25 32-1 16,25-32 1-16,-23 23-1 0,23-23-5 16,0 0-11-16,-28 7-10 0,28-7-18 15,0 0-23-15,0 0-41 0,18-20-60 0,1 7-28 16,-19 13 4-16,39-36 46 0,-12 18 144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1.44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76 27 211 0,'-20'-15'168'0,"20"15"-10"16,0 0-92-16,0 0-21 0,0 0-10 16,0 0-8-16,0 0-6 15,0 0-3-15,0 0-2 0,0 0-1 16,30-7 2-16,-30 7 4 0,29-3 0 0,-29 3 2 16,37 0-2-16,-37 0-1 0,36 8-2 15,-36-8-4-15,30 12-3 0,-30-12-3 16,21 21-1-16,-21-21-4 0,7 22 2 15,-7-22-2-15,-10 28 0 0,10-28-1 16,-18 27 2-16,18-27-3 0,-27 24 2 0,27-24 5 16,-28 25-11-16,28-25 10 0,-23 17-10 15,23-17 12-15,0 0-14 0,-20 19 12 16,20-19-11-16,0 0 5 16,0 0-1-16,0 0 0 0,0 0 0 0,0 0-2 15,23 10 3-15,-23-10-1 0,25-5 1 16,-25 5-2-16,24 2 1 0,-24-2-1 15,21 1 0-15,-21-1 0 0,19 9 1 16,-19-9-1-16,9 21 0 0,-9-21 3 16,1 23-1-16,-1-23-1 0,-7 27 1 0,7-27-1 15,-16 28 1-15,16-28-1 0,-24 25 1 16,24-25-5-16,-29 18 5 0,29-18 1 16,-34 8-1-16,34-8-4 0,-39 3-2 15,39-3-4-15,-40-4-7 0,40 4-8 16,-36-12-16-16,36 12-26 0,-22-7-65 15,22 7-68-15,0 0 4 0,1-24-2 16,-1 24 81-16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0.7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19 54 527 0,'0'0'198'16,"-22"-21"-10"-16,22 21-186 0,0 0 2 15,2-18-13-15,-2 18-10 0,25-2-38 16,-25 2-105-16,20-3-34 0,-1-2 5 0,4 3-8 16,1-2 114-16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0.52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45 0 379 0,'1'20'187'15,"-1"-20"-1"-15,-21 7-147 0,21-7-7 16,0 0-2-16,-10 34-1 0,10-34-11 15,-9 30 0-15,9-30-6 0,-6 25 0 16,6-25-7-16,-1 25 1 0,1-25-1 16,0 0-2-16,0 0 1 0,1 19-2 0,-1-19-2 15,0 0 1-15,0 0 1 0,0 0 0 16,26-20-1-16,-26 20 1 0,23-24 2 16,-23 24-5-16,28-30 3 0,-28 30-2 15,30-25 2-15,-30 25-2 0,29-25 0 16,-29 25 0-16,25-10-1 0,-25 10 1 15,19-6 1-15,-19 6-1 0,0 0-2 16,20 0 3-16,-20 0 0 0,0 0 0 16,7 24-1-16,-7-24 2 0,0 33-1 15,-2-12 0-15,0 4-2 0,0-5 1 0,-1 1-1 16,3-2-1-16,5 4-15 0,-5-23-18 16,12 34-61-16,-12-34-105 0,8 18 2 15,-8-18-5-15,0 0 3 0,0 0 172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0.15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21-1 432 0,'0'0'188'0,"0"0"3"0,24 2-157 0,-24-2-4 15,0 0-4-15,0 0-3 0,-11 26-4 16,11-26-3-16,-11 30 0 0,11-30-6 16,-11 35-2-16,7-17-6 0,2 1 3 15,-2 0-3-15,1 4-4 0,6-5-4 16,-3-18-9-16,6 29-15 0,-6-29-18 0,13 26-38 16,-13-26-115-16,0 0-1 0,0 0 1 15,24 0 3-15,-24 0 186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9.88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328 106 245 0,'16'-24'180'0,"-16"24"-5"0,-7-27-104 16,7 27-10-16,5-19-8 0,-5 19-8 15,0 0-10-15,9-20-5 0,-9 20-6 16,0 0-5-16,-22-17-3 0,22 17-5 0,-24-2-2 16,24 2-2-16,-36 6 1 0,16 1-4 15,-5-3 1-15,4 5 1 0,-2-3-4 16,0 1 3-16,1 6-3 0,22-13 0 15,-31 24-1-15,31-24 1 0,-16 35-5 16,15-14 4-16,5 2-4 0,4 1 5 16,4-2-3-16,2-2 1 0,5 3-2 0,0 1 3 15,2 1-4-15,-2-5 3 0,2 1 0 16,-2-1-1-16,0 0 0 16,-3 2 2-16,-16-22-2 0,23 29 1 0,-23-29 1 15,11 20 0-15,-11-20-1 0,0 0 2 16,-20 18-3-16,20-18 3 0,-36 5-4 15,13-5 3-15,-4 0-1 0,-3 0-2 16,-1-5 0-16,1 0-6 0,4 0-2 16,-1-5-4-16,8 7-3 0,-4-11-11 0,23 14-14 15,-27-22-19-15,27 22-59 0,0 0-76 16,0 0 5-16,26-11 0 0,-26 11 62 16,33-4 129-16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9.29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188 135 275 0,'0'0'179'0,"-23"-10"4"0,23 10-107 0,0 0-34 16,0 0-9-16,-19-14-14 0,19 14-1 15,0 0-13-15,17-20 5 0,-17 20-9 16,25-18 9-16,-25 18-5 0,39-21 8 16,-18 8 4-16,9 7 0 0,-7-5 2 15,9 7-2-15,-7-5-2 0,10 6 0 0,-9-3 0 16,4 8-3-16,-7-4-3 0,1 8-1 16,-5 0-3-16,-19-6 0 0,27 20-5 15,-27-20 0-15,7 31 0 16,-10-8 0-16,-5 2 0 0,-5 0 0 0,-6 4 0 15,-1 0 0-15,-4 4 0 0,-2 2 0 16,-3 0 0-16,-1-5 0 0,0 4 0 16,0-5 0-16,-2 5 0 0,2-5 0 15,-1-1 0-15,-1-5 0 0,1 0 0 16,-1-1 0-16,5-5 0 0,-1 0 0 0,4-7 0 16,4 1 0-16,20-11 0 0,-30 9 0 15,30-9 0-15,0 0 0 0,0 0 0 16,0 0 0-16,0 0 0 0,0 0 0 15,0 0 0-15,0 0 0 0,26-17 0 16,-26 17 0-16,36-7 0 0,-15 1 0 0,3 2 0 16,2-2 0-16,0 2 0 15,0 5 0-15,1 5 0 0,0-8 0 16,2 2 0-16,-3 2 0 0,0 2 0 16,0 0 0-16,-1 3 0 0,-6-9-1 0,11 14-45 15,-30-12-48-15,22-10-110 0,-22 10-6 16,0 0 4-16,0 0-5 0,0 0 161 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8.47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105 39 353 0,'0'0'192'0,"-23"-15"-2"0,23 15-123 15,0 0-19-15,-25-26-7 0,25 26-5 16,0 0-13-16,0 0-2 0,0 0-5 16,0 0-1-16,0 0-1 0,2 26-7 15,-2-26-7-15,-6 28 0 0,0-9 0 16,3 9 0-16,-3-4 0 0,2 5 0 15,1-1 0-15,-1 0 0 0,1 0 0 16,-1-2 0-16,2-2 0 0,2-24 0 16,2 43-3-16,-2-43-93 0,0 0-113 15,-16 21-6-15,16-21 5 0,0 0-6 0,1 20 143 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8.2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16 95 252 0,'0'0'174'0,"0"0"2"0,-19-17-90 15,19 17-31-15,0 0-5 0,0 0-7 16,0 0-8-16,28 0-7 0,-28 0-2 16,31-2 0-16,-31 2 0 0,48-8-2 15,-25 5-5-15,11 4-16 0,-4-4-3 16,3-1 0-16,-2 0 0 0,0 4 0 0,-2-3 0 16,-2 0 0-16,-2-3 0 0,-5-1 0 15,-20 7 0-15,30-9 0 0,-30 9 0 16,0 0 0-16,23-18 0 0,-23 18-15 15,0 0-22-15,0 0-15 0,0 0-15 16,-29-16-40-16,29 16-89 0,0 0-2 0,-19 7 5 16,19-7 36-16,-20 3 157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7.46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114-6 403 0,'0'0'196'15,"-27"7"6"-15,27-7-109 0,-30 17-58 16,30-17-4 0,-26 25-6-16,19-5-5 0,7-20-9 0,-16 41-4 0,9-22-7 0,6 5 0 15,1-3 0-15,4 4 0 0,5-5 0 16,2-2 0-16,5 2 0 0,5-8 0 15,6-1 0-15,-2-12-20 0,20 19-48 16,-15-23-138-16,12 9-1 0,-12-10-4 16,5-1 1-16,-12-4 110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7:47.23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51 469 274 0,'-22'31'164'0,"22"-31"6"16,-28 12-124-16,32 9-2 0,-4-21-1 0,-6 23-8 15,6-23-2-15,0 0-1 16,0 0-2-16,19 4-3 0,-19-4-3 15,29-27-3-15,-12 4 0 0,10-4-8 16,-1-10 0-16,7-2-13 0,2-5-4 0,-1-9-11 16,12 12-21-16,-19-23-40 0,14 17-118 15,-4-1-6-15,6 8 1 0,-8-1 0 16,2 12 133-16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7.24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 67 1 0,'0'0'112'16,"8"-26"19"-16,-8 26-69 0,0 0 0 0,7-18 3 15,-7 18 1-15,0 0-4 0,0 0-4 16,10-19-7-16,-10 19-6 0,0 0-2 16,19 0-7-16,-19 0-2 0,0 0-7 15,0 0-4-15,36-4-3 0,-36 4-2 16,34 4 1-16,-34-4-6 0,42 9 2 16,-22-1-6-16,1 8 0 0,-21-16-6 15,33 27 3-15,-33-27-4 0,18 40-1 16,-17-15 0-16,-2-2 2 0,-7 4-3 15,-2-7 1-15,-4 6-1 0,-3 0 2 0,-3-8-3 16,1 0 1-16,0-7-1 0,1-1-5 16,18-10-9-16,-29 10-11 0,29-10-26 15,0 0-50-15,0 0-95 0,0 0-5 16,3-21 2-16,-3 21 3 0,28-35 197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6.77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41 17 470 0,'0'0'195'0,"-34"-20"-11"0,34 20-170 16,0 0-4-16,-20-6-11 0,20 6-14 16,0 0-49-16,0 0-113 0,18 7-16 15,-18-7 13-15,39 7-14 0,-17-6 146 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6.61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36 25 329 0,'0'0'176'0,"0"0"3"0,0 33-138 16,0-33-3-16,-11 22-2 0,11-22-11 15,-10 23-4-15,10-23-5 0,-6 28-2 0,6-28-2 16,-6 21-1-16,6-21-3 0,0 0 1 15,0 0-5-15,-3 18 1 16,3-18-1-16,0 0 1 0,0 0-2 16,0 0 0-16,23-23 0 0,-23 23-4 0,29-24 5 15,-11 12-3-15,2-5 0 0,0 0-1 16,2 3 1-16,-1-1-2 0,0 0 1 16,-3 2 1-16,-18 13-1 0,32-16 0 15,-32 16 1-15,21-4-1 0,-21 4 1 16,0 0 3-16,19 17-2 0,-19-17 1 0,4 28-2 15,-4-28 2-15,0 32-2 0,0-12 1 16,0-20-3-16,0 30 1 0,0-11-2 16,0-19-8-16,7 30-21 0,-7-30-17 15,0 0-93-15,22 14-54 0,-22-14-2 16,0 0 0-16,27-11 54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6.27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38 0 345 0,'0'0'180'16,"0"0"9"-16,0 0-132 0,0 0-25 15,0 0 3-15,2 20 1 0,-2-20-5 0,-6 30-7 16,5-12-7-16,1-18-7 0,-12 41 0 16,7-23-5-16,0 2 2 0,5-20-8 15,-6 32 4-15,6-32-9 0,-5 29-7 16,10-11-11-16,-5-18-13 0,11 19-28 16,-11-19-62-16,0 0-69 0,0 0-2 15,18-22 6-15,-18 22 71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5.99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290 37 132 0,'30'-9'148'16,"-30"9"-60"-16,0 0 3 0,28-1-14 16,-28 1-7-16,0 0-14 0,0 0-6 15,0 0-7-15,-28-21-8 0,28 21-6 16,-23-5-8-16,23 5-3 0,-28-1-2 16,28 1-1-16,-38 0-5 0,38 0 1 15,-36 7-4-15,36-7-1 0,-30 7-2 16,30-7 1-16,-21 10-3 0,21-10 0 15,0 0 0-15,-13 26-3 0,13-26 0 16,7 21 0-16,-7-21-1 0,19 29 1 0,-19-29-1 16,27 33 2-16,-27-33-4 0,31 34 7 15,-16-14-6-15,1 0 7 0,-3 3-5 16,-2-4 2-16,-11-19-3 0,16 34 3 16,-15-15 0-16,-1-19 0 0,0 27 1 15,0-27-1-15,0 0-1 0,-30 21 4 0,30-21-2 16,-34 9-2-16,14-12 1 0,-3 0-1 15,-2 0 1-15,1-3-2 0,1-1 3 16,1 2-4-16,2-4-2 16,-2-5-8-16,22 14-8 0,-34-20-18 0,34 20-22 15,0 0-60-15,-14-23-72 0,14 23-2 16,0 0 3-16,18-15 82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5.25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23 70 105 0,'0'0'159'0,"0"0"6"15,-28-5-68-15,28 5-14 0,0 0-10 16,0 0-13-16,0 0-13 0,0 0-7 16,0 0-9-16,0 0-5 0,0 0-3 15,0 0-3-15,12-20-3 0,-12 20-1 16,24-4 2-16,-2 4-2 0,-2-7 0 15,10 4-5-15,-3-1-11 0,6 5 0 0,-1-8 0 16,4 3 0-16,-3-1 0 0,1 2 0 16,-1 1 0-16,-1-3 0 0,-2 2 0 15,-5-7 0-15,6 19-20 0,-31-9-80 16,25-10-112-16,-25 10 2 0,0 0-3 16,0 0-2-16,-10 20 163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4.61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111 25 279 0,'0'0'186'0,"0"0"2"16,-5-28-92-16,5 28-38 0,0 0-9 16,0 0-10-16,0 0-10 0,-15 18-4 15,15-18-9-15,-19 22-3 0,19-22-1 16,-24 31 2-16,9-12-4 0,5 3-1 0,0-2-9 15,3 3 0-15,1-1 0 0,8-1 0 16,4-2 0-16,-6-19 0 0,25 30 0 16,0-19 0-16,8 2-4 0,-3-17-37 15,27 17-99-15,-18-21-68 0,11 7 2 16,-10-12-7-16,2 6 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4.38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20 70 148 0,'0'0'145'0,"0"0"-4"0,-21-18-90 16,21 18-10-16,0 0-6 0,0 0-3 16,6-25-2-16,-6 25-2 0,0 0 4 15,25-12 0-15,-25 12-3 0,19-11-2 16,-19 11 1-16,21-4-3 0,-21 4-1 16,22-2-1-16,-22 2-4 0,23 9-3 15,-23-9-2-15,18 25 0 0,-18-25-4 16,13 40-1-16,-12-15-4 0,1 5 1 15,-5-2-4-15,-3 2 2 0,-2-1-4 16,-1-2 2-16,-1-1-4 0,-3-3 5 0,-2-3-3 16,15-20 2-16,-29 28-3 0,29-28 1 15,-26 18-7-15,26-18-10 0,0 0-18 16,-32-6-25-16,32 6-65 0,18-7-73 16,-18 7 3-16,22-32-3 0,-4 15 60 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3.75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18 18 455 0,'0'0'191'16,"-31"-14"-11"-16,31 14-171 0,0 0-9 15,0 0-1-15,0 0-11 0,0 0-37 16,0 0-127-16,0 0-11 0,30-7 15 16,-12 9-18-16,0-4 143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3.58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49 59 287 0,'0'0'173'0,"-12"25"1"15,-8-23-124-15,24 17-4 0,-4-19-6 16,-11 21-4-16,11-21-10 0,-7 22-3 16,7-22-6-16,-3 18-4 0,3-18-2 15,0 0-3-15,0 0-2 0,0 23-1 0,0-23-2 16,0 0-1-16,0 0 1 0,0 0 1 15,16-19-2-15,-16 19 1 16,20-25 0-16,-20 25-2 0,27-32 1 16,-11 13-2-16,-16 19 1 0,31-34-1 0,-31 34 1 15,35-31-1-15,-35 31 0 0,27-21-1 16,-27 21 0-16,23-8 1 0,-23 8 0 16,0 0-1-16,23 10 2 0,-23-10-3 15,9 24 1-15,-6-5 4 0,0 1-3 16,-2 3 2-16,-1 1-2 0,1 1 2 0,1-2-3 15,-1-3 3-15,4 5-19 0,-5-25-10 16,11 35-36-16,-11-35-129 0,0 0 1 16,0 0-4-16,23 11 0 0,-23-11 133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7:46.79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19 310 331 0,'0'0'165'0,"0"0"-71"15,0 0-55-15,0 0-5 16,-19 10-2-16,19-10-3 0,0 0-1 15,3 27-8-15,-3-27 0 0,-3 23-7 16,3-23 3-16,1 29-2 0,-1-29-3 0,2 27-5 16,-2-27 1-16,10 21-1 0,-10-21 0 15,13 19 2-15,-13-19 1 0,20 4 1 16,-20-4-1-16,32-14 1 0,-32 14 2 16,41-37 0-16,-15 4-11 0,6-1 2 15,5-2-23-15,-7-17-17 0,23 20-56 0,-9-18-96 16,-3 3-4-16,-2-3-2 15,1 12 4-15,-8-2 165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3.24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67-11 433 0,'0'0'191'16,"-20"-1"4"-16,20 1-162 0,0 0 0 15,-15 35-2-15,15-35-7 0,-14 32-4 16,14-32-7-16,-10 37-1 0,4-17-7 15,6 0 1-15,0-20-4 0,-1 35 2 0,1-35-4 16,4 26-3-16,-4-26-9 0,0 0-10 16,19 30-13-16,-19-30-20 0,18 4-50 15,-18-4-95-15,20-11 3 0,-20 11-1 16,19-23 24-16,-19 23 174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2.92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293 54 244 0,'0'0'159'0,"0"0"12"0,0 0-125 16,4-23-1-16,-4 23-4 0,0 0-9 15,0 0-7-15,-17-20-7 0,17 20-3 16,0 0-4-16,-26-10-2 0,26 10-1 15,-29-1-4-15,29 1 1 0,-30 0-3 0,30 0 2 16,-33 2-2-16,33-2-1 0,-30 8 2 16,30-8-3-16,-25 10 0 0,25-10 0 15,-20 11 0-15,20-11-1 0,0 0-1 16,-15 29 1-16,15-29 0 0,0 25 0 16,0-25 3-16,9 35-3 0,-3-17 2 15,2 4-1-15,1-1 2 0,-1-1-4 16,2 0 4-16,-1 3-4 0,1-4 4 15,-3 4-5-15,2-5 3 0,-4 1-2 16,-5-19 4-16,11 33-4 0,-11-33 3 0,2 28-3 16,-2-28 1-16,-4 19 1 0,4-19 2 15,0 0-1-15,-29 16-2 0,29-16 3 16,-30 1 0-16,30-1 0 0,-34-6 0 16,34 6-1-16,-32-15-2 0,32 15-3 15,-25-19-7-15,25 19-9 0,-17-24-15 0,17 24-20 16,-3-19-48-16,3 19-73 0,0 0-3 15,15-20 5-15,-15 20 86 0,20-7 88 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21.95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69 202 191 0,'0'0'145'15,"0"0"-63"-15,-23-11-27 0,23 11-13 0,0 0-9 16,0 0-1-16,7-28-11 0,-7 28 2 16,23-26 0-16,-3 16 5 0,-6-13-11 15,15 10 14-15,-9-11-11 0,16 14 6 16,-14-10-5-16,14 13 4 0,-12-9-10 15,9 11 5-15,-9-2-2 0,5 7-6 0,-9 0-2 16,-1 5-4-16,-19-5-1 0,26 14-1 16,-26-14 7-16,14 33-10 0,-17-12 9 15,-1 4-9-15,-6 2 9 0,-3 3-10 16,-1 3 8-16,-6 1-10 0,-3-1 1 16,-3 0 2-16,0-3-2 0,-1 2 4 15,-2-3-4-15,2-2 4 0,-2-1-4 16,1-2 2-16,1-4-3 0,1-3 4 15,3 2-2-15,2-5-1 0,2-5-1 16,19-9 3-16,-29 11-3 0,29-11 3 0,0 0-1 16,-18 6 0-16,18-6 1 0,0 0-1 15,0 0 2-15,0 0-2 0,23-13 1 16,-23 13 0-16,26-3 0 0,-8 1-2 16,2 0 1-16,3 4-1 0,2 0 0 15,1 0 1-15,1 2 1 0,3-4 0 0,3 2-1 16,-1 0 1-16,2 0-3 0,-2-4-1 15,4 8-12-15,-12-10-13 16,15 17-29-16,-39-13-68 0,33 0-65 16,-33 0-6-16,32 10 5 0,-32-10 48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8.92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0 436 0,'0'0'198'16,"0"0"-1"-16,0 0-149 0,0 0-8 15,0 0-5-15,0 0-5 0,0 0-8 0,0 0-5 16,0 0-17-16,73 15 0 0,-73-15 0 16,68 5 0-16,-68-5 0 0,71 3 0 15,-71-3 0-15,69 6 0 0,-69-6-19 16,62 23-94-16,-62-23-96 0,0 0-3 15,0 0-2-15,0 0-3 0,0 0 179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18.67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15 341 0,'0'0'189'0,"0"0"0"0,0 0-102 16,0 0-47-16,0 0-8 0,0 0-3 0,0 0-3 16,0 0-6-16,68-14-2 0,-68 14-4 15,63 1-5-15,-63-1-3 16,71 3-1-16,-71-3 0 0,71-3-3 16,-71 3 0-16,59 7-2 0,-59-7-5 0,0 0-4 15,61 0-12-15,-37 8-18 0,-24-8-23 16,22 7-66-16,-22-7-72 0,0 0-5 15,0 0 5-15,0 0 56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9:30.66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0 908 181 0,'0'0'172'0,"0"0"4"0,7-25-106 0,-7 25-16 16,0 0-9-16,20 13-4 15,-20-13-11-15,0 0-10 0,0 0-4 0,25 25-1 16,-25-25-1-16,14 23 0 0,-14-23 0 16,19 22 0-16,-19-22 1 0,23 16 4 15,-23-16-2-15,41-10 2 0,-12-8 2 16,15-2-3-16,9-23 0 0,16-6-5 16,10-16-6-16,16-12-7 0,15-3-17 0,-6-29-54 15,25 13-143-15,-3-10 1 0,6 6-6 16,-8-7 3-16,-5 5 144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40.47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105 0 464 0,'0'0'191'0,"0"0"-66"0,-28 4-78 16,28-4-4-16,-21 17-8 0,21-17-4 15,-23 29-10-15,14-6 1 0,9-23-8 16,-18 37-5-16,12-17-2 0,6 3-3 15,4-3-2-15,6 1 0 0,-10-21 1 16,38 29-7-16,-4-8-22 0,-8-25-35 16,22 15-141-16,-3-11-2 0,9 4-2 15,-8-11-5-15,1 2 106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40.27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 52 268 0,'0'0'162'16,"0"0"-5"-16,-15-26-125 0,15 26-2 15,0 0 2-15,0 0-5 0,13-21-4 16,-13 21-3-16,0 0 6 0,31-6-2 16,-31 6 0-16,25-1 3 0,-25 1-3 0,24 0 0 15,-24 0-3-15,28 10-2 0,-28-10-4 16,27 18-2-16,-27-18-1 0,26 31-2 15,-26-31-7-15,19 37 0 0,-13-15 1 16,-2-1 0-16,-2 2-2 0,-2-1 2 16,-5-2-4-16,-3 0 0 0,8-20 0 0,-25 33 3 15,25-33-8-15,-30 27 1 16,30-27-10-16,-33 15-3 0,33-15-15 16,-26 4-18-16,36 15-37 0,-10-19-91 15,0 0-19-15,-3-20-1 0,3 20 7 0,27-20 152 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9.86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66 42 175 0,'0'0'146'0,"0"0"9"0,-20-19-101 15,20 19-12-15,0 0-11 0,0 0-8 16,0 0-3-16,0 0-1 15,20-17 0-15,-20 17-2 0,25-7 5 0,-4 11 2 16,-21-4 3-16,32-1 0 0,-32 1-2 16,30 1-3-16,-30-1-3 0,22 9-1 15,-22-9-3-15,0 0-1 0,10 18-4 16,-10-18 3-16,-6 25-2 0,6-25-2 16,-19 24-4-16,19-24 0 0,-28 23-1 0,28-23 0 15,-32 21-3-15,32-21 0 0,-30 12-3 16,30-12 2-16,-20 8 0 0,20-8 1 15,0 0 0-15,0 0-3 0,0 0 2 16,0 0 0-16,0 0-2 0,27 9 4 16,-27-9-2-16,32 3 0 0,-32-3 1 0,34 8 1 15,-34-8-2-15,30 9-2 16,-30-9 3-16,23 17 1 0,-23-17 4 16,15 26-9-16,-15-26 7 0,4 30-8 15,-4-30 10-15,-6 28-8 0,6-28 9 0,-17 29-11 16,17-29 6-16,-29 17 0 0,11-10 0 15,-4-3-2-15,-2-4 2 0,2 0-3 16,-1-1 1-16,-1-5 0 0,2 5-5 16,1-6-6-16,21 7-9 0,-34-20-20 15,34 20-38-15,0 0-91 0,0 0-34 0,0 0 8 16,0 0-5-16,22-19 126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9.11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 24 563 0,'-19'-10'201'0,"19"10"-12"0,0 0-193 16,0 0-7-16,0 0-14 0,0 0-23 15,32-10-145-15,-32 10 4 0,29-2-11 16,-29 2 1-16,27-4 116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8:02.35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0 484 180 0,'0'0'152'15,"0"0"-7"-15,0 0-104 0,0 0-3 16,0 0-2-16,0 0-3 0,0 0-3 15,0 0-1-15,0 0-3 0,0 0-2 16,0 0 3-16,0 0-1 0,0 0-2 16,0 0-1-16,0 0-4 0,0 0-2 0,0 0-3 15,0 0 1-15,0 0-4 0,0 0-6 16,0 0 3-16,0 0-3 0,0 0-1 16,0 0-2-16,0 0 1 15,0 0-3-15,0 0 0 0,0 0 3 0,0 0-5 16,0 0 4-16,0 0-3 0,0 0-3 15,0 0 2-15,0 0-3 0,0 0 4 16,8 27-2-16,-8-27 4 0,13 29-9 16,-13-29 6-16,18 24 2 0,-18-24 0 15,18 27 0-15,-18-27 0 0,19 26 2 0,-19-26-4 16,17 21 4-16,-17-21-2 0,13 19-1 16,-13-19 2-16,0 0 2 0,0 0 3 15,0 0 0-15,20 3 1 0,-20-3-3 16,16-22 8-16,-16 22-3 0,33-43 1 15,-6 12 0-15,5-6-11 0,11-5 4 16,7-4-7-16,8-9 2 0,13 3-26 16,-10-17-20-16,28 8-145 0,-16 4-9 15,3 8 2-15,-12-4-3 0,-2 10 98 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8.93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62 65 293 0,'0'0'171'0,"0"0"3"15,-32 7-124-15,32-7-13 0,0 0-2 16,-7 33-3-16,7-33-6 0,-8 23-5 16,8-23-5-16,-7 21-3 0,7-21-3 0,-5 22 1 15,5-22-5-15,0 0 1 16,0 0-4-16,-3 20 3 0,3-20-1 16,0 0 2-16,0 0 0 0,0 0-2 15,0 0 0-15,26-27-1 0,-26 27 0 0,20-30-2 16,-20 30 0-16,27-37-1 0,-27 37 1 15,29-36-3-15,-29 36 3 0,31-32-3 16,-31 32 1-16,29-17 0 0,-29 17 0 16,27-10-1-16,-27 10 2 0,20 2 1 15,-20-2 1-15,0 0 2 0,16 18-1 0,-16-18 0 16,4 23 0-16,-2-4 2 0,-4-1-3 16,2 2 2-16,-3 2-8 0,1 1 4 15,0-3 1-15,-1-1-9 0,9 1-16 16,-6-20-18-16,10 26-60 0,-10-26-100 15,0 0 6-15,0 0-5 0,0 0-1 16,0 0 180-16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8.57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37 0 408 0,'0'0'185'0,"0"0"-2"0,0 0-152 15,0 0-1-15,-18 15-5 0,21 3 2 16,-3-18-5-16,-8 32-3 0,1-14-5 0,7 2-1 16,-2-1-7-16,0-1-1 0,2-18-5 15,-3 30 2-15,3-30-6 0,0 23-5 16,0-23-11-16,0 0-7 0,14 21-20 15,-14-21-23-15,20-4-68 0,-20 4-57 16,22-10 4-16,-22 10 2 0,28-18 110 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8.27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297 128 178 0,'13'-24'173'15,"-13"24"2"-15,9-36-66 0,-9 36-37 16,6-20-10-16,-6 20-9 0,1-20-8 0,-1 20-12 16,0 0-7-16,0 0-8 0,-10-22-1 15,10 22-6-15,-19-6-3 0,19 6-3 16,-30 1-4-16,30-1 3 0,-38 10-1 15,17-1 4-15,0-3-6 0,2 4 2 16,-2 1-2-16,21-11 3 0,-29 28-2 16,29-28-1-16,-16 32 0 0,16-32-1 15,-1 31-5-15,5-8 6 0,5-3-1 16,-9-20-1-16,23 42 0 0,-10-18 1 16,1-3-2-16,2 3 2 0,-3 2 2 0,1-7-1 15,-2 2-4-15,-4 3 5 0,-8-24-3 16,13 29 1-16,-13-29-1 0,0 30 2 15,0-30 0-15,-10 18 2 0,10-18-4 16,-24 15 3-16,24-15-2 0,-35 8 3 16,14-9-2-16,-2 2-3 0,0-2 1 15,0-5-4-15,3 2-2 0,-3-9-12 0,23 13-11 16,-32-24-16-16,32 24-18 16,-10-29-40-16,10 29-92 0,5-21-4 15,-5 21 10-15,21-14 40 0,-21 14 150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7.68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9 96 227 0,'0'0'156'0,"0"0"10"0,0 0-89 15,-20-8-56-15,20 8 4 0,0 0-2 0,16-23 7 16,-16 23-9-16,21-17 6 0,-21 17-1 16,35-17 5-16,-35 17-10 0,43-13 7 15,-25 5 0-15,12 7-5 0,-7-8-8 16,9 17 0-16,-9-14-9 0,7 12 5 15,-4 1 6-15,-2 3-14 0,-2-1 2 16,-4 8-6-16,-3 2 9 0,-5-1-5 16,-6 8 7-16,-5 0-10 0,-6 1 1 15,-4 4-1-15,-4-3 0 0,-5 5 0 16,-3-1 0-16,-3-3 0 0,1 1 0 0,-2 2 0 16,1-5 0-16,1 1 0 0,0-4 0 15,4-6 0-15,1-2 0 0,20-16 0 16,-31 21 0-16,31-21 0 0,-18 10 0 15,18-10 0-15,0 0 0 0,0 0 0 16,0 0 0-16,0 0 0 0,0 0 0 16,0 0 0-16,18-18 0 0,-18 18 0 15,22-12 0-15,-22 12 0 0,27-6 0 16,-27 6 0-16,26 7 0 0,-26-7-1 16,32 15 1-16,-14-5 1 0,4 2-1 0,2-1-2 15,6 1-7-15,0-6-5 0,13 8-14 16,-14-24-31-16,21 20-139 0,-14-13-9 15,9 3 5-15,-12-6-5 0,0 1 111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6.99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55-1 473 0,'0'0'196'0,"0"0"2"0,0 0-155 15,-21 2-4-15,21-2-7 0,-5 25-9 16,3-5-4-16,2-20-19 0,-10 38 0 15,6-14 0-15,0 2 0 0,1 1 0 16,-1 0 0-16,2-4 0 0,0-3 0 16,4 8 0-16,-2-28-16 0,7 47-71 15,-7-47-121-15,6 32-2 0,-6-32-3 16,4 24 4-16,-4-24 130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6.76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34 85 352 0,'-11'-20'187'16,"11"20"3"-16,-25-12-123 0,25 12-18 16,0 0-9-16,0 0-9 0,0 0-5 0,29-2-6 15,-29 2-3-15,33-6 1 0,-13-3-1 16,10 7-8-16,-4-6-9 0,8 7 0 15,-4-5 0-15,3 5 0 0,-4 0 0 16,0 3 0-16,-6-2 0 0,-1 3 0 16,-22-3 0-16,28 2 0 0,-28-2 0 0,0 0 0 15,20 4 0-15,-20-4-3 0,0 0-40 16,0 0-16-16,0 0-29 0,-25-20-55 16,25 20-62-16,0 0 6 15,-18-8 4-15,18 8 108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6.01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56 15 416 0,'-6'-19'194'0,"6"19"-1"16,0 0-142-16,-14 19-7 0,14-19-9 0,-15 22-6 15,15-22-7-15,-11 33-1 0,4-10-4 16,5 5-16-16,1-8-1 0,4 4 0 16,0 1 0-16,4-3 0 0,1-2 0 15,4-1 0-15,-12-19 0 0,30 17-6 16,1 4-44-16,-31-21-57 0,42-5-96 0,-19-7-5 16,8 11 1-16,-9-14-2 0,1 8 177 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5.80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34 268 0,'0'0'163'0,"0"0"-3"0,0 0-116 0,0 0-5 15,7-25-3-15,-7 25-1 0,0 0-1 16,35-4-1-16,-35 4-2 0,28-6-3 15,-28 6 1-15,36 3-6 0,-36-3-1 16,41 5-5-16,-41-5-4 0,37 14-1 16,-37-14-3-16,26 31 0 0,-26-31-9 15,13 39 7-15,-13-16-5 0,-2 7 0 16,-4-6-1-16,1 5 2 0,-4-6-3 16,1-2 0-16,-4 2 1 0,-1-5-2 15,13-18-4-15,-22 22-3 0,22-22-19 0,-20 7-21 16,32 12-49-16,-12-19-104 0,0 0 0 15,15-30-2-15,-15 30 4 0,30-33 169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5.35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8 9 461 0,'-22'-13'184'16,"22"13"-9"-16,0 0-180 0,0 0-10 16,0 0-41-16,0 0-118 0,0 0-9 15,33-3 6-15,-14 3-8 0,-1 3 161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5.19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61 63 348 0,'-17'26'186'0,"17"-26"0"0,-13 22-106 16,13-22-47-16,-13 20-1 0,13-20-4 15,-10 19-7-15,10-19-9 0,0 0 0 16,-9 24-5-16,9-24-1 0,0 0-3 0,0 0 1 16,0 0-1-16,0 0-2 0,0 0 1 15,19 3-1-15,-19-3-1 0,17-21 3 16,-17 21 3-16,22-29-5 0,-22 29-1 15,27-34 0-15,-13 15 1 0,0 1-2 16,-14 18 4-16,28-27-5 0,-28 27 0 16,25-21 1-16,-25 21 2 0,22-10 1 15,-22 10-2-15,19 3 4 0,-19-3 0 16,15 18 1-16,-15-18 0 0,16 27 1 16,-16-27-7-16,10 38 4 0,-6-16-2 0,1 1 0 15,-3-4 0-15,1 0 0 0,0 1-6 16,-3-20-7-16,6 40-16 0,-6-40-29 15,11 18-78-15,-11-18-67 0,0 0 1 16,0 0-3-16,0 0 43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8:02.95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0 543 270 0,'0'0'161'0,"0"0"6"0,0 0-140 16,0 0-3-16,0 0 1 0,0 0 1 15,0 0-7-15,0 0-3 16,0 0-4-16,0 0-4 0,0 0-3 16,0 0 3-16,1 20 0 0,7 2 2 0,-8-22 0 15,11 43 4-15,-8-22-4 0,7 9 0 16,-6-7 1-16,5 6 1 0,-3-6-1 16,2-2-2-16,-8-21 0 0,17 28 0 15,-17-28 4-15,23 0-1 0,-23 0 1 16,42-41-5-16,-9-3 1 0,7-3-4 0,10-12 3 15,9-6-7-15,7-3-1 0,3-14-12 16,15 17-19-16,-16-18-32 0,16 25-131 16,-9-1-5-16,1 9 0 0,-10 5-1 15,-4 8 139-15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4.83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73 0 508 0,'0'0'199'0,"0"0"0"15,0 0-171-15,0 0 1 16,0 0-4-16,-14 23-7 0,14-23-9 16,-7 24-1-16,1-4-8 0,0 3 0 15,2 0 0-15,-3-1 0 0,3-2 0 0,-1 2 0 16,0-1 0-16,-1-2 0 0,6-19 0 15,-8 26-19-15,12-6-24 0,-4-20-21 16,0 0-108-16,0 0-34 0,0 0 4 16,20-9-2-16,-20 9 92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4.54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331 33 388 0,'0'0'190'0,"0"0"-6"15,-41-23-139-15,41 23-7 0,0 0-5 0,-21-6-15 16,21 6-4-16,-21-4-7 0,21 4-1 15,-24 0-1-15,24 0-2 0,-25 1 1 16,25-1 2-16,-23 7 4 0,23-7-6 16,-27 12 1-16,27-12 0 0,-21 13-1 15,21-13-3-15,-15 20-1 0,15-20 0 0,0 24-1 16,0-24 1-16,10 33 2 0,-1-14-5 16,1 2 5-16,3 1-2 0,0-1 3 15,-3 5-6-15,1-2 5 0,-1 1-4 16,2-1 2-16,-4-1-2 0,-1 1 1 15,-1-1-1-15,-1 3 1 0,-5-26 1 16,0 33 0-16,0-33-1 0,-13 22 3 16,13-22 0-16,-22 7-1 0,4-7 0 15,-3-3 1-15,0-3-1 0,-2 0-1 16,0-1 0-16,2-1 0 0,1-2 0 0,0-2-7 16,20 12-4-16,-26-26-8 0,26 26-13 15,-15-24-17-15,15 24-29 0,0 0-87 16,0 0-26-16,22-16 2 15,-22 16 7-15,26-1 134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3.32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0 441 0,'0'0'191'0,"0"0"1"0,0 0-155 16,0 0-3-16,0 0-3 0,0 0-5 0,0 0-3 15,0 0-6-15,91 22-4 0,-91-22 0 16,60-2-8-16,-60 2-5 0,0 0-1 15,83-2-17-15,-83 2-30 0,49 1-114 16,-49-1-42-16,0 0-5 0,0 0 2 16,0 0 34-16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2:33.11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53 19 318 0,'0'0'184'15,"0"0"9"-15,0 0-116 0,-56 2-15 0,56-2-5 16,0 0-11-16,0 0-6 0,0 0-13 16,0 0-8-16,0 0-19 0,0 0 0 15,0 0 0-15,0 0 0 0,0 0 0 16,58-6 0-16,-58 6 0 0,0 0 0 15,86-9 0-15,-86 9 0 0,60-4 0 16,-60 4 0-16,61-2 0 0,-61 2 0 16,0 0 0-16,71 0 0 0,-71 0 0 15,0 0-27-15,51 21-49 0,-51-21-121 16,0 0-11-16,0 0 3 0,0 0-4 0,0 0 109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2.34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451-8 363 0,'-18'-5'205'0,"18"5"-1"0,-18 30-129 16,-10-26-18-16,18 25-12 0,-20-8-11 15,9 13-9-15,-7 1-10 0,1 5-15 16,-5 3 0-16,0-2 0 0,1 7 0 16,-11-14-19-16,28 22-122 0,-20-18-77 0,6 4 0 15,-5-8 3-15,8-2 4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2.20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31 75 306 0,'0'0'175'0,"0"0"8"16,-31-26-147-16,31 26-8 0,0 0-3 15,26-16 0-15,-26 16-2 0,23-17-4 16,-23 17 2-16,33-12 0 0,-33 12 2 16,36-4 2-16,-36 4 0 0,35 4-4 15,-35-4-1-15,36 19-1 0,-36-19-5 16,32 23-1-16,-32-23-12 0,32 32-1 0,-32-32 0 16,31 37 0-16,-31-37 0 0,30 36 0 15,-14-18 0-15,-16-18 0 0,30 33 0 16,-30-33 0-16,26 26 0 15,-26-26 0-15,28 17-21 0,-28-17-19 0,30 0-42 16,-33-21-34-16,22 12-102 0,-9-11 5 16,-10 20 6-16,27-37 82 0,-17 8 125 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1.86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258 74 328 0,'0'0'192'0,"10"-26"-9"0,-10 26-134 16,0 0-11-16,5-18 5 0,-5 18-5 16,0 0-6-16,-24-26-4 0,24 26-7 0,-22-4-3 15,22 4-3-15,-33 7-2 0,15 3-5 16,-8 0 0-16,3 4-2 0,-2 0-3 16,4 3-3-16,-2 2 0 15,4 1 0-15,2-1 0 0,17-19 0 0,-22 31 0 16,22-31 0-16,-8 26 0 0,8-26 0 15,0 0 0-15,14 18 0 0,-14-18 0 16,24 2 0-16,-24-2 0 0,33-10 0 16,-33 10 0-16,35-16 0 0,-35 16 0 15,32-14 0-15,-32 14 0 0,27-15 0 0,-27 15 0 16,19-7 0-16,-19 7 0 0,0 0 0 16,0 0 0-16,21 3 0 0,-21-3 0 15,0 0 0-15,0 0 0 0,16 24 0 16,-16-24 0-16,13 19 0 0,-13-19 0 15,19 20 0-15,-19-20 0 0,23 14 0 16,-23-14-1-16,25 13-7 0,-25-13 2 16,26 6-2-16,-26-6 2 0,22 3 1 15,-22-3 3-15,0 0 0 0,21 1 2 16,-21-1 0-16,0 0 0 0,0 0 1 0,0 0-1 16,0 0 0-16,0 0 1 0,0 0 1 15,0 0-1-15,0 0 0 0,0 0 2 16,0 0-1-16,0 0 0 0,0 0 2 15,0 0-3-15,0 0 1 0,0 0-1 16,0 0 0-16,0 0-1 0,12-27 0 16,-12 27-6-16,19-36 9 0,-9 13-9 0,1 2 9 15,4 0-9-15,-1 2 6 16,0 0-5-16,-14 19 7 0,28-27-2 16,-28 27 0-16,25-12 0 0,-25 12 0 0,21-2 0 15,-21 2 2-15,0 0-1 0,24 16-1 16,-24-16 0-16,16 20 0 0,-16-20 0 15,14 21 0-15,-14-21 7 0,15 27-10 16,-15-27 9-16,14 23-10 0,-14-23 5 16,0 0-22-16,33 27-12 0,-33-27-39 0,32-14-131 15,-12 5-6-15,4 2 0 0,1-4-1 16,6-5 166-16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1.16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31 477 0,'0'0'201'15,"0"0"-11"-15,0 0-178 0,0 0-2 16,24 0-2-16,-4-1 0 0,12 1-2 0,3-3-1 16,6 1-1-16,5 1-11 0,-6-11-24 15,22 20-41-15,-23-11-113 0,11-5-9 16,-8 1-8-16,0 2 6 0,-8-1 163 15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0.99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212 0 313 0,'0'0'181'0,"-6"19"15"0,23 4-144 16,-17-23-6-16,-16 40 2 16,-2-19-5-16,16 21-2 0,-15-8-13 15,10 18 0-15,-9-6-11 0,6 11-1 0,-4-2-9 16,5 0 0-16,-3-2-7 0,2-1 0 15,-3-3 0-15,3-2 0 0,2-7 0 16,-1-2 0-16,2-8 0 0,0-3 0 16,5 0 0-16,2-27-29 0,0 43-20 15,0-43-44-15,-21 7-124 0,21-7 7 0,0 0-8 16,0 0 14-16,-20-5 202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0.45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391 5 505 0,'0'0'211'0,"-29"-7"-54"16,21 28-113-16,-21-11-7 0,9 17-15 15,-13-5 4-15,2 9-14 0,-5-4-3 16,0 3-9-16,2 6-4 0,-11-16-39 16,29 27-89-16,-15-25-73 0,11 5-11 15,-3-11 3-15,23-16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4:55:06.59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759 233 9 0,'0'0'106'0,"0"0"-59"16,0 0-8-16,0 0-4 0,-33-37-2 15,33 37 3-15,0 0-3 0,0 0-1 16,0 0-4-16,0 0-5 0,0 0-1 0,0 0-5 16,0 0-1-16,-42-39-2 0,42 39-1 15,0 0-3-15,0 0-2 0,0 0 0 16,0 0-2-16,0 0 2 0,-59-34-1 15,59 34-1-15,0 0 2 0,0 0 1 16,0 0-2-16,-57-37 1 0,57 37-2 16,0 0 1-16,0 0 1 0,0 0-2 15,-67-33 2-15,67 33-4 0,0 0 4 16,0 0 1-16,0 0 8 0,-62-35-2 16,62 35 1-16,0 0 1 0,0 0-5 0,-59-12 2 15,59 12-3-15,0 0-1 0,0 0-10 16,0 0 1-16,-62-6 0 0,62 6-2 15,0 0 2-15,0 0-2 0,0 0 0 16,-66 10 2-16,66-10-2 0,0 0 1 16,0 0-1-16,-54 37 1 0,54-37-1 0,0 0 1 15,-36 40-1-15,36-40 2 16,0 0-2-16,-37 47 2 0,37-47-2 16,-22 37 2-16,22-37-2 0,0 0 3 15,-29 49-4-15,29-49 2 0,-14 43-2 0,14-43 3 16,0 0-3-16,-20 49 3 0,20-49-2 15,0 0 0-15,-20 48 1 0,20-48 2 16,0 0-2-16,-17 45 3 0,17-45 0 16,0 0-1-16,-6 55 1 0,6-55-8 15,0 0 8-15,3 53-5 0,-3-53 9 0,4 37-12 16,-4-37 7-16,0 0-6 0,7 50 3 16,-7-50 2-16,0 0-2 0,12 42 1 15,-12-42-3-15,0 0 6 0,0 0-1 16,17 41 1-16,-17-41 2 0,0 0-3 15,20 39 2-15,-20-39-3 0,0 0-2 16,0 0 2-16,34 49-2 0,-34-49-1 16,0 0 1-16,0 0 4 0,0 0-4 15,59 41 2-15,-59-41 1 0,0 0-3 16,0 0 2-16,62 29 1 0,-62-29-2 0,0 0 2 16,0 0-2-16,72 17 2 0,-72-17-3 15,0 0 5-15,0 0-6 0,76 6-1 16,-76-6 4-16,0 0-5 0,60-5 4 15,-60 5-1-15,0 0 3 0,75-11-5 16,-75 11 3-16,0 0 3 0,83-20-3 16,-83 20-2-16,0 0 2 0,69-22 0 15,-69 22-1-15,0 0 1 0,0 0-1 16,69-40 1-16,-69 40 2 0,0 0 0 16,0 0 0-16,48-37-1 0,-48 37 0 0,0 0 0 15,0 0 4-15,0 0-3 0,39-48-4 16,-39 48 4-16,0 0-2 0,0 0-3 15,0 0 7-15,19-39-4 0,-19 39-1 16,0 0-3-16,0 0 6 0,0 0-4 16,0 0 2-16,16-47 6 0,-16 47-8 0,0 0 3 15,0 0-2-15,0 0 7 16,13-46-3-16,-13 46 2 0,0 0-4 16,0 0-1-16,5-40-4 0,-5 40 5 15,0 0-4-15,0 0 3 0,0 0 0 0,3-43 0 16,-3 43-5-16,0 0 5 0,0 0 2 15,0 0-3-15,-1-41 1 0,1 41 0 16,0 0-8-16,0 0 7 0,0 0 2 16,0 0-2-16,0 0 1 0,0 0 0 15,0 0 3-15,3-40-3 0,-3 40 1 0,0 0 0 16,0 0-2-16,0 0 1 0,0 0 1 16,-8-39 0-16,8 39-2 0,0 0 1 15,0 0 1-15,0 0-1 16,-24-37 1-16,24 37-2 0,0 0 0 0,0 0-4 15,0 0-3-15,-27-42-3 0,27 42-3 16,0 0-7-16,0 0-5 0,-15-43-16 16,15 43-38-16,0 0-91 0,0 0 4 15,0 0-1-15,31-55 92 0,-31 55 76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8:03.40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1151 325 0,'21'23'179'0,"-21"-23"1"0,27 30-140 16,-27-30-14-16,6 20 3 0,-6-20 2 16,11 18-1-16,-11-18-7 0,19 8-3 0,-19-8-5 15,30-10 5-15,-11-5 0 0,12-1-4 16,-2-12 6-16,16-4-8 0,-1-21 0 16,15-3-5-16,7-14 1 0,15-15-10 15,15-3-3-15,3-30-47 0,15 0-157 16,12-15-3-16,12 1-4 0,0-12-5 0,0-8 100 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0.30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11 168 287 0,'0'0'184'15,"0"0"-3"-15,0 0-125 0,-16-24-16 16,16 24-2-16,0 0-10 0,7-20-3 0,-7 20-13 16,7-23-3-16,-7 23 3 0,15-27-3 15,-15 27 0-15,24-26-1 0,-24 26 2 16,29-23-1-16,-29 23 2 0,31-17 4 15,-31 17-3-15,29-9-1 0,-29 9 2 16,30 5-1-16,-30-5-1 0,27 18 1 16,-27-18-5-16,29 30-5 0,-18-11-2 15,4 5 0-15,-4 0 0 0,2 1 0 16,-1-3 0-16,-1 3 0 0,1-5 0 16,-1 0 0-16,-11-20 0 0,26 30 0 0,-26-30 0 15,26 18-1-15,-5-2-40 0,-21-16-29 16,30 9-45-16,-30-9-94 0,29-8-9 15,-29 8 7-15,19-22 54 0,-19 22 157 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9.25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288 21 336 0,'0'0'205'0,"0"0"-10"0,0 0-113 0,-17-23-25 16,17 23-7-16,-19 1-10 0,19-1-13 15,-31 6-4-15,12 3-15 0,-8-5-8 16,3 7 0-16,-5 1 0 0,2 2 0 15,0 5 0-15,4-1 0 0,4 1 0 16,5 1 0-16,5-1 0 0,5 1 0 16,4-20 0-16,10 31 0 0,-10-31 0 15,36 20 0-15,-6-7 0 0,-6-16 0 16,19 16-45-16,-19-27-34 0,29 11-128 16,-20-6-5-16,3 5-7 0,-11-4 12 0,-2-1 154 15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9.03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169 49 336 0,'0'0'202'0,"3"-22"-8"15,-3 22-114-15,0 0-34 0,0 0-6 16,-22-23-8-16,22 23-11 0,0 0-6 15,-24-2-3-15,24 2-6 0,-20 6 0 16,20-6-3-16,0 0-2 0,-23 19-1 16,23-19 1-16,-11 22-1 0,11-22-2 15,-2 25 1-15,2-25 2 0,4 24-3 16,-4-24 3-16,7 27 6 0,-7-27-15 0,10 33 14 16,-4-14-8-16,-3 0 9 0,-2-1-10 15,-1 1 9-15,-3 0-9 0,0-1 2 16,3-18 7-16,-12 25-8 0,12-25 2 15,-19 21 0-15,19-21 0 0,-19 14-1 16,19-14 1-16,-20 9-1 0,20-9 1 0,0 0-1 16,-24 4-1-16,24-4-1 0,0 0 0 15,0 0-1-15,0 0-1 16,0 0 1-16,-2-20-1 0,2 20 2 16,0 0-2-16,28-18 3 0,-28 18 0 0,22-10 2 15,-22 10 0-15,29-6 1 0,-29 6-1 16,32-3-1-16,-32 3 3 0,33-1-2 15,-14 1 1-15,1-3-1 0,0 0 0 16,1 1 1-16,2 0-1 0,-1-6 0 16,1 3 0-16,0-3 1 0,0 0-2 0,1-2 2 15,-2 1 0-15,-1-2-1 16,0 1 5-16,-3-3-11 0,-18 13 10 0,32-22-11 16,-32 22 11-16,18-17-5 15,-18 17 11-15,0 0-8 0,0 0 7 0,-2-21 1 16,2 21 0-16,-19-2 2 0,19 2-11 15,-29 9-1-15,29-9 0 0,-34 21 0 16,15-6 0-16,-1 2 0 0,3 3 0 16,-1 1 0-16,3-1 0 0,3 3 0 15,5-4 0-15,3 1 0 0,4-20 0 0,5 29 0 16,-5-29 0-16,25 21 0 0,-25-21-7 16,41 6-20-16,-22-13-12 0,21 13-14 15,-21-25-16-15,31 23-18 0,-32-28-45 16,19 12-69-16,-3-2 10 0,-3-5 2 15,2 5 162-15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8.42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198 28 203 0,'0'0'180'0,"0"0"-5"0,0 0-101 0,-16-26-14 15,16 26-4-15,0 0-10 0,0 0-10 16,-23-5-8-16,23 5-2 0,-20 8-5 15,20-8-5-15,-27 22 2 0,27-22-2 16,-34 30-3-16,19-3-8 0,-2-4 10 16,3 4-11-16,-1-4 6 0,5 4-6 15,6-4 4-15,1 2-11 0,5-4 8 16,-2-21 1-16,13 29-8 0,-13-29 2 0,33 14 2 16,-12-11-1-16,3-7-1 0,4-4 0 15,0-2 0-15,1-4 0 0,-2 1 0 16,-1 2 0-16,-4-4 0 0,-4 1 0 15,-18 14 0-15,28-16 0 0,-28 16 0 16,0 0 0-16,0 0 0 0,18-7 0 16,-18 7 0-16,0 0 0 0,0 0 0 15,0 0 0-15,7 26 0 0,-7-26 0 16,0 0 0-16,19 21 0 0,-19-21 0 16,20 15 0-16,-20-15 0 0,30 7 0 0,-10-7 0 15,0 1 0-15,5-5 0 0,-2-3 0 16,0-2 0-16,0-4 0 0,-5 1 0 15,-18 12 0-15,26-31-6 0,-26 31 8 16,6-33-8-16,-6 33 12 0,-15-28-12 16,15 28 11-16,-34-22-10 0,10 14 10 0,-4 3-3 15,0 4 0-15,-4 4-1 0,3 3-1 16,1 1 0-16,3 6-6 0,2 0 10 16,3-1-15-16,9 7 3 15,11-19-20-15,-9 34-7 0,9-34-33 0,17 32-20 16,-17-32-80-16,28 11-46 0,-1-8 14 15,7 0 0-15,8-1 200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7.44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436-1 344 0,'-25'13'196'0,"25"-13"12"16,-35 8-120-16,30 17-38 16,-24-17-10-16,15 21-5 0,-16-9-6 15,7 9-16-15,-7-4 3 0,0 4-12 0,0 3-4 16,-5-7-16-16,14 16-21 0,-23-30-54 15,15 16-122-15,5-10 3 0,11 4-6 16,13-21 5-16,-19 21 183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7.25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7 90 68 0,'0'0'149'0,"2"-23"14"16,-2 23-89-16,0 0-6 0,-9-24-9 16,9 24-5-16,0 0-9 0,19-9-7 15,-19 9-3-15,0 0-3 0,13-23-3 16,-13 23-5-16,20-8 0 0,-20 8-4 0,23-3 2 16,-23 3-2-16,26 1-1 0,-26-1-1 15,24 15-3-15,-24-15-1 0,20 21-2 16,-20-21-2-16,19 33-5 0,-11-12 1 15,-1-2-6-15,1 5-3 0,-1-4 6 16,0 3-3-16,-1-3 0 0,-1-1 0 0,-5-19 0 16,13 31 0-16,-13-31 0 15,13 19 0-15,-13-19-10 0,0 0-21 16,34 32-18-16,-34-32-23 0,29 0-62 16,-29 0-73-16,27-11-8 0,-27 11 12 0,26-27 102 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6.74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188 43 230 0,'14'-22'187'0,"-14"22"16"15,-15-25-107-15,15 25-20 0,0 0-13 16,0 0-14-16,-25-1-11 0,25 1-11 0,-23 8-7 16,23-8-4-16,-31 22-3 0,31-22-8 15,-37 27-5-15,18-6 0 0,19-21 0 16,-32 39 0-16,21-21 0 0,11-18 0 15,-9 35 0-15,9-35 0 0,18 25 0 16,-18-25 0-16,41 19 0 0,-18-22 0 16,16 13-21-16,-15-26-35 0,29 28-72 0,-18-21-84 15,3 4-7-15,-6-8 7 16,1 4 38-16,-7-2 174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6.49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11 97 305 0,'0'0'174'0,"30"-3"5"15,-9 5-144-15,-21-2 0 0,30-6-5 16,-30 6-3-16,32-7-9 0,-32 7-1 15,27-13-3-15,-27 13-6 0,26-16 7 16,-26 16-4-16,0 0 7 0,15-25-4 16,-15 25 3-16,0 0-3 0,0 0 7 0,-7-21-3 15,7 21-2-15,-21-8-3 0,21 8-3 16,-30-1-3-16,30 1 0 0,-35 6-7 16,35-6 0-16,-34 15 0 15,34-15 0-15,-32 27 0 0,32-27 0 0,-21 29 0 16,21-29 0-16,-11 34 0 0,11-34 0 15,1 31 0-15,-1-31 0 0,16 27 0 16,-16-27 0-16,30 23 0 0,-30-23 0 16,43 17-11-16,-25-20-19 0,18 11-13 15,-36-8-20-15,59 3-22 0,-49-23-54 0,21 15-68 16,-6-7 8-16,-2 2 0 0,1 3 153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6.11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275 27 318 0,'0'0'170'0,"0"0"-65"16,-16-18-53-16,16 18-8 0,0 0-4 15,0 0-8-15,-23-11-4 0,23 11-5 0,-21 3-4 16,21-3-2-16,-31 12-3 0,31-12-1 15,-33 18-2-15,33-18 0 0,-33 26-5 16,33-26-1-16,-28 30-2 0,28-30 1 16,-22 29-2-16,22-29 2 0,-10 32-5 15,10-32 2-15,3 34-2 0,-3-34 1 0,16 39 7 16,-5-15-10-16,6-2 9 0,1 0-10 16,-1 1 10-16,2-1-8 0,-2-2 8 15,-1 1-8-15,-16-21 0 0,26 35 4 16,-26-35-1-16,11 24 1 0,-11-24-1 15,0 0 1-15,-10 22 0 0,10-22 0 16,-30 5 0-16,11-5 0 0,-2 0-5 16,-5-2-5-16,3 0-7 0,-7-8-14 15,30 10-23-15,-45-23-23 0,45 23-115 16,-16-28-4-16,16 28-6 0,-8-26 19 0,8 26 181 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5.39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59 460 0,'0'0'211'16,"0"0"4"-16,0 0-149 0,29-10-33 0,-29 10-14 15,30-14 0-15,-30 14-19 0,37-9 0 16,-17 6 0-16,3 2 0 0,-3-2 0 16,-20 3 0-16,41 2-21 15,-41-2-169-15,0 0-19 0,0 0-13 0,0 0 11 16,9-22 42-16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8:10.54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-1 551 69 0,'0'0'135'0,"22"7"-3"0,-22-7-99 15,0 0-2-15,0 0 0 0,0 0 4 16,0 0 2-16,0 0-7 0,0 0-3 16,0 0-4-16,0 0-2 0,0 0-1 0,0 0-1 15,0 0-9-15,0 0 7 0,0 0 2 16,0 0-4-16,0 0-8 0,0 0 9 15,0 0-6-15,0 0 6 0,0 0 0 16,0 0-2-16,0 0-11 0,0 0 8 16,0 0-4-16,0 0-1 0,0 0-2 0,0 0-1 15,0 0 0-15,0 0-1 16,0 0-1-16,0 0-1 0,0 0 2 16,0 0-3-16,0 0 3 0,0 0-2 15,0 0 8-15,0 0-7 0,14 22 6 0,-14-22-9 16,19 24 9-16,-19-24-10 0,21 31 9 15,-21-31-9-15,25 33 0 0,-25-33-1 16,24 28 4-16,-24-28 1 0,26 25-2 16,-26-25 2-16,23 19-1 0,-23-19 2 15,20 12 0-15,-20-12-1 0,0 0 2 0,26 4-2 16,-26-4 3-16,19-12 0 0,-19 12-1 16,30-33 6-16,-11 6-10 0,9-4 7 15,5-10-7-15,9-6 7 16,10-9-7-16,7-10-8 0,18 6-31 0,-14-14-107 15,24 0-41-15,2-3-4 0,-3-2-3 16,0 0 88-16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5.19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53 482 0,'0'0'212'15,"0"0"-6"-15,49 1-157 0,-49-1-17 16,0 0-6-16,20-18-10 0,-20 18-16 0,24-10 0 16,-24 10 0-16,30-10 0 0,-30 10 0 15,35-8 0-15,-35 8 0 0,30-4 0 16,-30 4 0-16,29-1 0 0,-29 1-33 15,23 4-34-15,-23-4-43 0,0 0-99 16,0 0-6-16,0 0 8 0,-26 1 26 16,26-1 181-16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4.84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281 74 403 0,'0'0'197'0,"0"0"4"16,-18-40-144-16,18 40-10 0,0 0-10 15,-9-21-10 1,9 21-9-16,0 0-5 0,-26-12-6 0,26 12-3 0,0 0 0 16,-27 4-2-16,27-4 0 0,-22 20-1 15,22-20-1-15,-20 19 1 0,20-19-1 16,-14 21 1-16,14-21-1 0,-7 29 0 15,7-29-2-15,3 27 3 0,-3-27-1 16,8 34 0-16,-8-34 0 0,18 33 0 16,-18-33-2-16,20 34 3 0,-12-16-3 0,2 1 3 15,-10-19-4-15,20 37-5 16,-20-37 13-16,9 40-13 0,-6-20 13 16,-5-2-8-16,2-18 9 0,-8 30-9 0,8-30 13 15,-23 21-7-15,23-21-3 0,-33 16 0 16,13-12 0-16,-2-5 0 0,-1 0 0 15,2-2 0-15,-1-4 0 0,2-6-3 16,20 13-18-16,-31-30-7 0,31 30-27 16,-17-39-23-16,17 39-125 0,10-38-2 0,-10 38 2 15,20-29 0-15,-20 29 180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4.47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0 171 306 0,'0'0'184'16,"0"0"-4"-16,20-42-91 0,-1 33-68 0,-19 9-8 15,37-23 2-15,-14 12-8 0,5 1-7 16,2-1-10-16,-2-2-4 0,10 8-12 16,-14-13-24-16,22 18-54 0,-11-5-76 15,-5-6 1-15,3 7-2 0,-10-6 111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4.29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84 0 394 0,'0'0'199'0,"0"0"2"15,0 0-126-15,-7 31-32 0,7-31-9 16,-10 28-3-16,10-28-7 0,-10 36-4 0,3-16-18 16,1 4-2-16,-1-3 0 0,4 4 0 15,-1-5 0-15,1 1 0 0,-1 1 0 16,1-2 0-16,1-1 0 0,-1-1 0 16,6 4-6-16,-3-22-29 0,2 33-32 15,-2-33-63-15,0 0-79 0,-20 20-1 0,20-20-1 16,0 0 57-16,0 0 154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4.07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138 0 352 0,'0'0'191'0,"0"0"7"16,0 0-117-16,0 0-40 0,-25 8-5 16,25 15-5-16,0-23-5 0,-19 38-5 15,6-15-7-15,5 9 0 0,-5-5-6 16,3 0 1-16,-1-2-8 0,1-2-1 16,1 3 0-16,0-2 0 0,5-5 0 15,4-19 0-15,-7 32 0 0,7-32-5 16,3 23-14-16,-3-23-23 0,0 0-24 15,0 0-37-15,18-3-109 0,-18 3 7 0,30-30 3 16,-13 10 34-16,1-2 168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3.68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0 187 164 0,'0'0'143'0,"7"-22"6"0,-7 22-114 16,0 0-4-16,-3-30-4 0,3 30-2 16,0 0-2-16,16-22-4 0,-16 22-4 15,12-20-3-15,-12 20 1 0,21-23-1 0,-21 23 4 16,27-24 0-16,-27 24 4 0,33-19-1 15,-33 19 3-15,36-19 0 0,-36 19-5 16,36-8 2-16,-36 8-4 0,34 1-3 16,-34-1-3-16,29 10-2 0,-29-10-4 15,21 17 0-15,-21-17 0 0,16 30-1 16,-13-11 0-16,-1 2 0 0,-7-1-2 16,0 3 3-16,-4-1-3 0,-3 2 2 15,-3-4-1-15,15-20 0 0,-36 33-2 16,16-19 1-16,-2-1 0 0,2 0-1 0,-1-3 0 15,1 0 2-15,0-2-4 0,20-8 3 16,-33 17 0-16,33-17 0 0,-25 10-1 16,25-10 1-16,0 0 0 0,-23 5-2 15,23-5 1-15,0 0 0 0,0 0-1 16,0 0-1-16,0 0-1 0,0 0 1 16,0 0 0-16,0 0 1 0,19 3 2 15,-19-3-1-15,20 11 2 0,-20-11 4 16,29 20 0-16,-11-10 4 0,-18-10 7 15,39 31-8-15,-39-31 10 0,39 29-8 0,-39-29 12 16,38 23-15-16,-38-23 9 0,36 21-11 16,-36-21 2-16,33 12-2 0,-33-12 0 15,30 1-3-15,-30-1-2 0,25 0 3 16,-25 0-1-16,0 0-1 0,25-16-2 16,-25 16 3-16,13-18-11 0,-13 18-6 0,12-20-16 15,-18-7-15-15,26 27-41 0,-24-22-112 16,4 22-1-16,13-38-6 0,-6 19 11 15,-1-1 180-15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33.04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149 0 207 0,'0'0'156'0,"0"0"5"0,0 0-115 16,0 0-8-16,0 0-3 0,0 0-2 15,0 0 1-15,0 0-3 0,0 0 0 16,-4 22 0-16,4-22-3 0,-6 29 2 0,6-29-3 15,-9 41-2-15,-1-18-9 0,6 4 0 16,-6-3-6-16,3 5 1 0,-3-2-6 16,0 2 2-16,0-8-3 0,0 3-1 15,0-2 6-15,1-1-10 0,-1-2 9 16,2-1-11-16,8-18 8 0,-13 24-13 0,13-24-2 16,-10 19-16-16,10-19-9 15,0 0-12-15,7 21-18 0,-7-21-12 16,0 0-68-16,0 0-46 0,0 0-3 15,23-25 14-15,-23 25 156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7.35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15 438 442 0,'-22'-2'183'0,"22"-31"-52"16,0 33-94-16,27-13-2 0,9 9-6 15,2-13-4-15,19 4-1 0,3-11 1 16,19 1 1-16,6-10-12 0,15 4 4 16,4-6-8-16,10 2 0 0,3-5-6 15,0 1-6-15,8 13-46 0,-29 5-163 0,5 1 8 16,-19-4-12-16,-18 11 4 0,-28 1 89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4.26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312 0 427 0,'0'0'197'0,"-25"20"4"16,-1-22-145-16,20 25-10 0,-17-16-11 15,11 18-14-15,-10-5 0 0,5 6-15 16,-5-2 2-16,1-1-13 0,3 6-5 16,-7-12-29-16,17 23-23 0,-23-29-80 0,18 14-72 15,-6-11 5-15,19-14-3 0,-24 27 88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4.10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 69 282 0,'0'0'189'0,"-9"-22"0"0,9 22-99 16,0 0-52-16,0 0 1 0,-2-31-8 15,2 31-4-15,0 0-2 0,28-12-4 16,-28 12-4-16,24-4-1 0,-24 4 0 16,33 3-2-16,-33-3 1 0,36 4-3 15,-36-4-10-15,35 17-2 0,-35-17 0 16,34 19 0-16,-34-19 0 0,29 24 0 0,-29-24 0 15,24 26 0-15,-24-26 0 0,22 22 0 16,-22-22 0-16,17 23 0 0,-17-23 0 16,0 0 0-16,27 28-38 15,-27-28-25-15,0 0-73 0,0 0-71 0,21 12-11 16,-21-12 11-16,0 0 54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8:12.32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0 613 47 0,'0'0'133'0,"0"0"-2"0,0 0-89 15,0 0-5-15,0 0 4 0,0 0-3 0,0 0-1 16,0 0-6-16,0 0-5 0,0 0-7 16,0 0-3-16,0 0-2 0,0 0-4 15,0 0-2-15,0 0-2 0,0 0-2 16,0 0 1-16,0 0 1 0,0 0 0 15,0 0-1-15,0 0 4 0,6 24 2 0,-6-24 4 16,9 27-3-16,-9-27 2 0,11 32 3 16,-11-32-5-16,16 33 5 0,-5-15-8 15,-11-18 5-15,17 29-7 16,-17-29 8-16,22 19-5 0,-22-19-8 0,24 3 9 16,-24-3-4-16,33-21 4 0,-8 0-7 15,5-2 4-15,6-13-5 0,4-8 0 16,7-12 5-16,9-8-9 0,10-5-4 15,-1-11-30-15,23 18-35 0,1-15-125 16,-9 5 11-16,-2 6-9 0,-2 8 4 0,-5 9 181 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3.76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16 15 414 0,'0'0'182'15,"-19"-16"6"-15,19 16-165 0,0 0-12 16,0 0-20-16,0 0-23 0,24-1-56 16,-4 0-99-16,2 2 5 0,4 2-7 0,1 0 59 15,6 2 130-15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3.60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29 4 301 0,'0'0'197'16,"0"0"-5"-16,-7 37-98 0,7-37-47 15,0 0-10-15,-20 19-3 0,20-19-13 0,0 18-4 16,0-18-10-16,0 0 1 0,3 19 0 15,-3-19-2-15,0 0-2 0,0 0-4 16,0 0 2-16,0 0 1 0,22 4-4 16,-22-4 3-16,18-11 4 0,-18 11-11 15,23-20 8-15,-23 20-5 0,24-22 5 16,-24 22-8-16,26-21 12 0,-26 21-11 16,24-13 6-16,-24 13 4 0,22-3-2 15,-22 3 2-15,19 3 0 0,-19-3 0 16,0 0-4-16,21 25 7 0,-21-25-9 0,13 25 0 15,-13-25 0-15,11 29 0 0,-11-29 0 16,12 31 0-16,-12-31 0 0,11 19 0 16,-11-19-13-16,13 19-27 15,-13-19-28-15,0 0-69 0,0 0-69 0,0 0-8 16,0 0 9-16,0 0 66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3.28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0-4 419 0,'22'1'207'0,"-22"-1"-12"16,0 0-130-16,0 0-35 0,0 29-3 16,0-29 2-16,-5 25-11 0,5-25 1 15,-4 32-12-15,4-32 0 0,-1 33-7 16,1-33 0-16,1 30 0 0,-1-30 0 16,0 0-3-16,9 29-20 0,-9-29-14 0,0 0-22 15,0 0-25-15,29-2-96 0,-29 2-24 16,20-14-3-16,-20 14 11 15,20-20 167-15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3.03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265 58 330 0,'7'-18'190'0,"-7"18"7"0,-10-22-137 15,10 22-8-15,0 0-8 0,0 0-10 16,0 0-6-16,0 0-7 15,-16-21-5-15,16 21-4 0,0 0-1 16,-27 3-2-16,27-3 0 0,-28 8-4 0,28-8-3 16,-33 19 1-16,33-19-3 0,-29 26 0 15,29-26 0-15,-21 25 0 0,21-25 0 16,-6 28 0-16,6-28 0 0,11 30 0 16,-11-30-1-16,20 28 2 0,-20-28-5 15,26 27 6-15,-26-27-3 0,27 26 3 0,-27-26-1 16,20 29-1-16,-20-29 0 0,13 28 0 15,-13-28 0-15,6 26 0 0,-6-26 0 16,-7 23 0-16,7-23 0 0,0 0 0 16,-29 18 0-16,29-18 0 0,-33 5 0 15,13-2 0-15,-1-2 0 0,-1-2 0 16,1 1 0-16,0-5 0 0,21 5-13 16,-37-13-25-16,37 13-23 0,-20-20-51 15,20 20-103-15,0 0 3 0,5-20 0 16,-5 20 53-16,0 0 159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0.06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63 489 0,'0'0'197'16,"11"-19"-36"-16,12 22-133 0,-1-9-3 16,14 9 4-16,-2-12-3 0,15 9-8 15,1-7-6-15,8 3-3 0,0-3-3 16,1 3-6-16,4 4-12 0,-12-12-32 0,20 25-48 15,-13-19-110-15,-12 8-8 0,-12-4 4 16,-4 4-6-16,-11 1 191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9.84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7 45 429 0,'11'-20'194'16,"-11"-7"-49"-16,0 27-104 0,0 0-1 16,0 0-9-16,0 0-1 0,2 31-4 15,-2-31-6-15,-5 29-2 0,5-29-3 16,-2 39-2-16,-1-18-8 0,1 2 4 15,-1-2-2-15,1 1-7 0,0-2 0 16,2-20-2-16,0 38-7 0,0-38-24 0,2 36-10 16,-2-36-34-16,1 20-88 0,-1-20-39 15,-4 19-9-15,4-19 11 0,0 0 128 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5.50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66 468 0,'0'0'196'0,"0"0"7"15,0 0-172-15,19 5-4 0,5-1-3 16,2-10-3-16,16 8-2 0,4-7-4 16,13 4-3-16,6-5-5 0,9 0-7 0,7-2 0 15,4-1 0-15,5 5 0 0,-5-9-29 16,17 20-40-16,-32-20-98 0,16 10-46 16,-17-4 3-16,-8 6-6 0,-18-2 98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5.28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50 21 97 0,'0'0'162'16,"0"0"-3"-16,0 0-88 0,-16-23-5 15,16 23-2-15,0 0-12 0,0 0-3 16,0 0-7-16,0 26-5 0,0-26 2 15,0 23-2-15,0-23-1 0,0 37-3 0,0-37-7 16,-2 44-3-16,-2-21-6 0,4 6-4 16,-4-5-13-16,-1 6 0 15,1-6 0-15,0-1 0 0,1 2 0 16,-1-7 0-16,1 4 0 0,3-22 0 0,-3 35 0 16,3-35 0-16,5 28-30 0,-5-28-28 15,9 22-53-15,-9-22-97 0,0 0-8 16,0 0 10-16,0 0 13 0,0 0 193 15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4.50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10 404 0,'0'0'195'0,"0"0"5"16,23 10-154-16,-23-10-6 0,0 0-13 0,0 0 2 15,0 0-4-15,19-10-17 0,-19 10 0 16,27 1 2-16,-9-2 1 0,-18 1-12 15,39-2 7-15,-16-2-8 0,0 5 3 16,1-1 3-16,-1-1-4 0,-1 0-1 16,-22 1-1-16,37-2-5 0,-37 2-9 0,26-1-19 15,-26 1-20-15,18-1-41 0,-18 1-107 16,0 0-6-16,0 0 3 0,0 0 26 16,0 0 180-16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57:51.24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-2 678 94 0,'5'-19'145'0,"-5"19"-3"15,0 0-110-15,0 0-1 0,0 0-1 16,0 0 1-16,0 0 0 0,0 0-2 16,0 0-3-16,0 0-1 0,0 0 3 0,0 0-3 15,0 0 1-15,0 0-1 16,0 0-2-16,0 0-2 0,0 0-3 15,0 0-4-15,0 0-4 0,0 0-2 16,0 0-1-16,0 0-2 0,0 0-1 0,0 0-2 16,0 0-2-16,0 0 0 0,0 0 2 15,0 0-2-15,0 0-1 0,0 0 1 16,0 0 1-16,0 0 0 0,0 0 1 16,-6 25 0-16,6-25 0 0,4 24 1 15,-4-24 2-15,2 30-3 0,-2-30 2 0,3 30-2 16,-3-30 2-16,1 33-4 15,-1-33 4-15,4 29-4 0,-4-29 2 16,5 23-2-16,-5-23 2 0,8 24-1 16,-8-24-1-16,0 0 0 0,19 23 1 0,-19-23-1 15,0 0 1-15,0 0-1 0,20 15 2 16,-20-15 0-16,0 0 2 0,0 0 1 16,24 0 2-16,-24 0 0 0,0 0 1 15,22-10 0-15,-22 10-1 0,20-13 1 16,-20 13-2-16,29-23-1 0,-11 6-1 0,5-2 1 15,6-3-5-15,6-2 4 0,5-10-5 16,9-4 4-16,8-2-5 0,9-9 5 16,7-1-8-16,12-4-2 0,1-9-18 15,19 10-14-15,-17-22-41 0,12 14-116 16,3-5-9-16,2 3 3 0,-9-6 5 16,-5-3 197-16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8:42.38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1293 433 0,'0'0'187'0,"0"0"-2"0,0 0-180 0,0 0-1 16,0 0-1-16,0 0-1 0,0 0 7 0,0 0-1 15,10 23 2-15,-10-23 4 0,13 19 0 16,-13-19 7-16,19 18 0 16,-19-18 4-16,26 10-5 0,-26-10 0 15,41-27 9-15,-11-10-16 0,16-15-13 0,10-18 0 16,22-19 0-16,18-21 0 0,14-21 0 16,36 11-8-16,-5-31-209 0,20 7-2 15,-5-3-2-15,1 3-2 0,-15 3 89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6.95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39 614 180 0,'0'0'156'16,"-27"-1"-2"-16,27 1-126 0,0 0 1 16,-12-19 8-16,31 18 6 0,-9-19 1 15,26 13-6-15,-9-20 4 0,26 14 0 0,-9-24 3 16,24 17-4-16,-4-20-9 0,17 10 3 16,-7-15-11-16,15 10 2 0,-6-8-10 15,9 6-5-15,-5-5-11 0,1 5 0 16,-10 3 0-16,-7 2 0 0,-6 10 0 15,-16-6 0-15,1 21-24 0,-33-20-47 16,18 17-123-16,-35 10-19 0,0 0 2 0,0 0-1 16,0 0 115-16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6.20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461-6 439 0,'-26'5'211'0,"4"-1"-7"0,19 17-148 16,-30-14-16-16,16 16-7 0,-14-4-3 15,2 8-20-15,-4 1-10 0,-4-1-1 0,9 18-52 16,-20-17-157-16,13 11 0 0,-8-12-6 16,7 4-3-16,-4-5 106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6.03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12 226 0,'0'0'154'0,"0"0"10"0,0 0-129 16,19-8-1-16,-19 8 0 0,0 0 2 16,0 0-4-16,32-2-2 0,-32 2 3 15,20-2-7-15,-20 2-1 0,23 0-2 0,-23 0 0 16,26 3-4-16,-26-3-1 0,24 9-2 15,-24-9-4-15,26 10 1 0,-26-10 1 16,24 15-4-16,-24-15-1 16,25 18-1-16,-25-18-2 0,24 18 0 0,-24-18-2 15,23 23 1-15,-23-23 1 0,22 29-8 16,-22-29 6-16,20 26-4 0,-20-26 0 16,18 21-4-16,-18-21-2 0,0 0-17 15,35 26-11-15,-35-26-12 0,27 1-35 16,-27-1-59-16,0 0-72 0,19-27 6 0,-19 27 2 15,23-19 138-15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5.71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225 42 305 0,'0'0'197'16,"20"-20"-4"-16,-20 20-89 0,0 0-50 16,0 0-13-16,0 0-9 0,0 0-8 15,-7-22-3-15,7 22-9 0,-22 2-5 16,22-2-2-16,-31 1-3 0,31-1 0 0,-33 13-1 15,33-13 2-15,-29 14-4 0,29-14 2 16,0 0-3-16,-21 25 2 0,21-25 0 16,0 0 0-16,6 25-1 15,-6-25 1-15,18 16-2 0,-18-16 2 0,27 20 1 16,-27-20-5-16,31 20 9 0,-31-20-7 16,27 21 9-16,-27-21-11 0,18 20 9 15,-18-20-8-15,0 0 7 0,0 20-8 16,0-20 0-16,-23 10-4 0,23-10 3 15,-40 7-4-15,16-4-1 0,-6-6-7 0,7 9-5 16,-11-13-6-16,34 7-16 0,-50-13-22 16,50 13-70-16,0 0-62 0,-9-23 6 15,9 23 1-15,12-31 119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5.39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276 14 367 0,'-20'-12'186'0,"20"12"7"0,-41-7-147 16,41 7-6-16,-30 13-8 0,30-13-1 0,-42 24-6 15,23-2-3-15,-8-7-4 0,7 8-2 16,-4-4-6-16,5 5 1 0,2-3-5 16,5 3-5-16,7-1 6 0,5-3-7 15,0-20 5-15,14 28-7 0,-14-28 9 16,33 20-10-16,-11-15 8 0,0-5-5 16,3-6 0-16,1 2 0 0,-3-8-2 15,-2 5 4-15,-2-6-7 0,-19 13 9 16,30-25-10-16,-30 25 9 0,16-19-9 15,-16 19 10-15,0 0-1 0,0 0-3 0,0 0 3 16,0 0-3-16,0 0 0 0,0 0 0 16,0 0 0-16,0 0-5 0,1 24 10 15,-1-24-9-15,3 28 6 0,-3-28-7 16,16 25 9-16,-16-25-6 0,30 20 7 16,-10-18-5-16,3 2 0 0,3-6 0 0,0 2 0 15,-2-1 0-15,-1-6 0 16,-3 0 0-16,-20 7-2 0,27-22 3 15,-27 22-6-15,10-28 9 0,-10 28-8 16,-11-31 7-16,11 31-7 0,-29-23 8 0,10 14-1 16,-4 1-3-16,1 5-2 0,-4 1 1 15,3 2-4-15,0-2-3 0,23 2-11 16,-37 2-9-16,37-2-16 0,-21 13-24 16,36 9-37-16,-15-22-93 0,7 21-5 15,-7-21-2-15,30 13 69 0,-6-6 136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4.68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-15 55 299 0,'-20'-8'164'0,"20"8"2"15,0 0-141-15,23 4 6 0,3 5 4 0,-6-18 4 16,26 18 4-16,-9-17 0 0,29 14-1 16,-6-15-3-16,28 15-5 0,2-14-12 15,17 5-5-15,6-1-5 0,9-3-5 16,7 4-4-16,4-3-14 0,9 11-26 15,-24-23-42-15,8 15-128 0,-8-4-4 0,-8 5-1 16,-15 0 1-16,-15-4 159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2.42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36 15 544 0,'-20'-2'209'0,"20"2"5"0,0 0-175 16,0 0-22-16,0 0-17 0,-19-5 0 15,19 5 0-15,0 0 0 0,0 0-51 0,32 7-143 16,-32-7-15-16,27-2-5 0,-27 2 1 15,36-16 72-15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1.81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257 0 406 0,'-24'-10'199'0,"24"10"5"0,-27 8-146 16,25 17-6-16,-19-15-15 0,14 15-7 0,-13-5-12 15,7 11-2-15,-4-7-13 16,0 5-3-16,2 5-1 0,-12-15-44 15,26 4-134-15,-21 1-32 0,8 3-1 16,14-27 0-16,-30 33 50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1.65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20 90 331 0,'-10'-21'194'16,"10"21"-5"-16,0 0-107 0,0 0-41 16,0 0-9-16,-16-29-4 0,16 29-8 15,0 0-4-15,19-18-4 0,-19 18 1 16,21-15-2-16,-21 15 2 0,26-7-1 0,-26 7 1 15,32 2-2-15,-32-2-6 0,31 11-5 16,-31-11 0-16,29 20 0 0,-29-20 0 16,26 32 0-16,-26-32 0 0,20 37 0 15,-11-19 0-15,-2 1 0 0,-7-19 0 16,13 36 0-16,-13-36 0 0,10 29 0 16,-10-29 0-16,0 0 0 0,21 28-2 15,-21-28-44-15,21 7-25 0,-30-25-67 16,9 18-67-16,21-17-10 0,-21 17 13 15,22-29 59-15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1.31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22 17 442 0,'0'0'188'0,"0"0"-2"0,-23-16-171 15,23 16-6-15,0 0-14 16,0 0-15-16,19 6-24 0,-19-6-49 15,0 0-93-15,25-8 0 0,-6 9 0 16,3 3 67-16,-22-4 119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8:41.74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0 525 185 0,'0'0'155'0,"0"0"-5"0,0 0-113 15,0 0-8-15,0 0 0 0,0 0 1 16,0 0 2-16,0 0-6 0,0 0 0 15,0 0-5-15,0 0 1 0,0 0-1 16,0 0-4-16,0 0-3 0,0 0-2 0,0 0-4 16,0 0-2-16,0 0 0 0,0 0-4 15,0 0 2-15,0 0 1 0,0 0 0 16,0 0-2-16,9 24 2 0,-9-24 1 16,6 32 0-16,-1-12 2 0,1 2-5 15,0 1 2-15,0-2-6 0,1 1 5 16,0-4-3-16,-7-18 6 0,17 30-1 15,-17-30 0-15,20 20 4 0,-20-20 2 16,29-1 4-16,-6-3-2 0,0-12 4 16,10-4-11-16,3-12 4 0,11-11-3 0,6-14-3 15,9-6-13-15,14 1-12 0,-8-24-45 16,25 15-138-16,-1-13-3 0,11 8 6 16,-2 0-12-16,2 10 125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1.14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14 105 387 0,'0'0'185'0,"0"0"12"15,0 0-159-15,-12 33-3 0,12-33-6 16,0 0-6-16,0 0-6 16,-2 24-3-16,2-24-5 0,0 0-4 0,0 0 0 15,0 0-3-15,0 0 1 0,21-4-1 16,-21 4 1-16,20-17-5 0,-20 17 4 16,28-24 0-16,-28 24 0 0,30-32-1 15,-30 32 0-15,31-31-1 0,-31 31 1 16,28-28-1-16,-28 28 0 0,24-20-3 0,-24 20 4 15,19-7 2-15,-19 7-2 0,0 0 0 16,18 14-2-16,-18-14 3 0,5 28 0 16,-4-10 1-16,-1 1-3 15,-1 4 0-15,-1 0 0 0,1-2-1 0,2 1 1 16,-1-22-12-16,6 38-15 0,-6-38-32 16,14 22-87-16,-14-22-60 0,0 0 3 15,0 0-2-15,22-1 95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0.79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13 0 441 0,'0'0'197'0,"0"0"7"0,0 0-169 15,-5 26-4-15,5-26-4 0,-2 23-3 16,2-23-9-16,-5 25-9 0,5-25-2 16,-1 27-2-16,1-27-2 0,0 22-1 15,0-22-7-15,0 0-10 0,8 33-16 16,-8-33-31-16,0 0-89 0,0 0-52 15,21 15 9-15,-21-15-12 0,0 0 116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0.54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331 48 269 0,'0'0'173'15,"-10"-22"4"-15,10 22-137 0,0 0 1 16,0 0-5-16,-30-24 2 0,30 24-5 0,-23-3-6 16,23 3-4-16,-30 4-2 0,30-4-1 15,-35 12-4-15,35-12 3 0,-36 17-7 16,36-17-2-16,-30 26-2 0,30-26 1 16,-24 28-6-16,24-28 1 0,-10 32-2 15,10-32-3-15,3 33 0 0,-3-33 0 0,17 31-1 16,-17-31 1-16,24 33 0 0,-11-14 2 15,-13-19-3-15,28 34 3 16,-28-34-1-16,21 33 3 0,-21-33-4 0,12 32 4 16,-12-32-3-16,0 27 1 0,0-27-1 15,-15 23 0-15,15-23 0 0,-26 19 0 16,8-14-1-16,-2 0 0 0,-2-1-4 16,-1-6-5-16,3 2-5 0,-6-10-7 15,26 10-10-15,-39-15-24 0,39 15-22 16,0 0-82-16,-20-26-31 0,20 26-8 0,3-27 16 15,-3 27 157-15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7.40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 64 512 0,'18'6'216'0,"-18"-6"6"0,0 0-152 15,-3-20-67 1,3 20-3-16,0 0 0 0,0 0 0 16,0 0 0-16,2-20 0 0,-2 20 0 0,0 0 0 15,0 0 0-15,-13-21-40 0,13 21-182 16,0 0-1-16,0 0-3 0,-15-20 4 15,15 20 133-15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7.03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373-4 320 0,'-24'-5'191'0,"24"5"-4"0,0 0-119 0,-35 8-11 15,30 13-11-15,-21-12-10 0,13 12-7 16,-12-4-12-16,3 6-3 0,-4-3-9 16,1 5 0-16,0-1-14 0,-7-10-12 15,16 21-29-15,-22-28-65 0,19 13-89 16,0-7-3-16,19-13 3 0,-23 21 40 0,23-21 164 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6.88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84 291 0,'0'0'174'0,"0"0"-5"16,0 0-134-16,5-29-5 0,-5 29-2 16,0 0-1-16,20-23-6 15,-20 23-2-15,18-16-3 0,-18 16 2 16,22-11 0-16,-22 11 0 0,22-6-1 0,-22 6 3 16,21 0-3-16,-21 0 1 0,20 14 0 15,-20-14-4-15,20 21-1 0,-20-21 0 16,20 33-3-16,-9-15-4 0,3 4 2 15,-14-22-4-15,27 38-3 0,-12-18-1 16,0 0 0-16,-15-20 0 0,32 32 0 0,-32-32 0 16,30 20 0-16,-30-20-10 0,26 10-7 15,-26-10-15-15,20-6-15 0,5 18-20 16,-33-35-45-16,8 23-89 16,18-19-6-16,-18 19 12 0,13-28 61 0,-13 8 134 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6.52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141 40 357 0,'18'-19'195'0,"-18"19"-5"16,0 0-137-16,0 0-8 0,0 0-9 0,-30-21-12 16,30 21-8-16,-23 0-7 0,23 0-4 15,-24 5 0-15,24-5-3 16,-20 9-1-16,20-9 0 0,0 0-1 16,-18 21 0-16,18-21-1 0,1 20 1 0,-1-20-3 15,14 20 4-15,-14-20-3 0,23 21 2 16,-23-21-1-16,27 23 2 0,-27-23-1 15,26 18 1-15,-26-18-1 0,19 20 1 16,-19-20-1-16,0 0 1 0,5 22-2 16,-5-22 2-16,0 0-1 0,-25 17 2 0,25-17-3 15,-33 5 1-15,13-3 1 0,1-2-1 16,1 1-6-16,-4-5-7 0,22 4-13 16,-30-16-20-16,30 16-31 0,0 0-120 15,0 0 6-15,2-25-11 0,-2 25 22 16,27-27 180-16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6.20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280 30 238 0,'0'0'171'16,"-26"-11"8"-16,-3-5-118 0,29 16-8 0,-29-4-9 16,29 4-5-16,-30 5-4 0,30-5-5 15,-33 16-5-15,20 4-4 0,-8-7-2 16,3 13-2-16,-3-5-4 0,5 8 1 16,-1-5-5-16,5 4 2 0,4-1-9 15,2-4 2-15,6-2-4 0,7-2 3 16,-7-19-4-16,26 24-1 0,-7-15 1 15,2-5-1-15,5-4 2 0,1-1 2 16,-2-4 1-16,2-3-3 0,-1 1-1 16,-3-2 3-16,-1 2 0 0,-4 0-1 0,-18 7-1 15,23-12-1-15,-23 12 2 0,0 0 0 16,0 0 2-16,0 0-3 0,0 0-1 16,0 0 0-16,0 0 0 0,0 0 3 15,19 13-3-15,-19-13 1 0,0 0-1 16,16 20 0-16,-16-20 1 0,21 10 0 0,-21-10 0 15,36 7-2-15,-11-7 2 0,-1-2-3 16,2-4 3-16,0-1 1 16,0 0 0-16,-5-5-1 0,-21 12 1 15,33-27-1-15,-33 27 1 0,12-30 2 0,-12 30-2 16,-13-26-3-16,13 26 3 0,-36-19 0 16,9 12 0-16,-4 4 0 0,-3 5-1 15,-2-1 0-15,-1 3-1 0,1 2 3 16,4 1-4-16,3-1-1 0,11 4-9 15,-2-7-8-15,20-3-13 0,0 0-16 0,0 36-22 16,0-36-63-16,0 0-63 16,36 4-6-16,-8-1 14 0,4 0 106 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44.74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9 51 273 0,'0'0'181'0,"-15"20"10"15,15-20-108-15,0 0-21 0,0 0-6 16,0 0-7-16,0 0-9 0,0 0-8 15,0 0-3-15,20 8-6 0,-20-8-19 0,33-4-4 16,-8 1 0-16,-4-2 0 16,5 0 0-16,0-1 0 0,-2-1 0 15,7 10 0-15,-20-21-46 0,11 16-168 16,-22 2 4-16,33-14-10 0,-33 14 4 0,16-22 100 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9.11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52 0 391 0,'0'0'197'0,"0"0"1"16,0 0-162-16,-14 33-5 15,14-33 3-15,-10 35-6 0,10-35-4 0,-13 44-7 0,7-21-5 0,6 6-2 16,-3-4-7-16,3-2 1 0,-1 2-4 16,1-1 0-16,1-1-10 0,-1-23-10 15,6 45-25-15,-6-45-33 0,0 0-112 0,-4 28-8 16,4-28-6-16,-9 23 2 0,9-23 165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5-09-04T06:48:11.66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0,'0'0'0,"0"0"0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57:55.68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34 670 1 0,'0'0'102'0,"-9"-25"22"15,9 25-81-15,0 0-8 0,0 0-9 16,-8-19 2-16,8 19-4 0,0 0-2 15,0 0-1-15,0 0-1 0,0 0 0 16,0 0 2-16,-19-21-2 0,19 21 3 16,0 0-4-16,0 0 2 0,0 0-3 15,0 0-1-15,0 0-6 0,0 0 0 0,0 0-4 16,0 0-3-16,0 0 1 0,0 0-4 16,0 0 0-16,0 0 0 0,4 20 1 15,-4-20 1-15,8 22 0 0,-8-22 3 16,10 36 5-16,-2-16-5 0,-8-20 6 15,15 36-7-15,-15-36 5 0,14 36-12 0,-14-36 10 16,16 33-14-16,-16-33 6 16,11 21-5-16,-11-21 7 0,0 0 2 15,9 19 10-15,-9-19 2 0,0 0 5 16,0 0 5-16,0 0-6 0,21-27 6 0,-14 0-13 16,14-2 3-16,3-11-14 0,12-13 3 15,11-12-6-15,8-6-13 0,18 1-16 16,-10-22-41-16,13 13-109 0,8-1-9 15,1 0 9-15,-1 11-10 0,-6 3 181 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01.96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-2 151 248 0,'0'0'177'16,"0"0"-3"-16,0 0-106 0,0 0-27 15,0 0-2-15,0 0-3 0,0 0-6 16,0 0-5-16,0-18-6 0,0 18-1 15,20-9-1-15,-20 9 0 0,33-10-2 16,-33 10 4-16,49-14-1 0,-22 4-1 0,12 5 2 16,1-2-1-16,12 4-10 0,4-4-8 15,8 6 0-15,2-8 0 0,5 6 0 16,4-2 0-16,-4 3 0 0,1-5 0 16,-8 0 0-16,-6 3 0 0,-6-5 0 15,-6 6 0-15,-6-6 0 0,-9 8 0 16,-11-6 0-16,1 8-5 0,-21-1-28 15,22-1-12-15,-22 1-23 0,0 0-73 16,0 0-69-16,0 0 7 0,-7 23-1 16,7-23 91-16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01.29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287 21 504 0,'0'0'207'0,"-20"-22"-51"16,17 41-119-16,-17-13-2 15,10 14-11-15,-12-3 3 0,5 9-17 16,-5-3 3-16,1 4-14 0,1 4-2 0,-7-8-19 16,16 13-30-16,-23-27-50 0,21 19-106 15,13-28 1-15,-27 35-5 0,27-35 7 16,-20 23 205-16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01.10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0 128 355 0,'0'0'188'16,"16"-25"-2"-16,-16 25-152 0,14-20-4 15,-14 20-1-15,20-24-1 0,-20 24-20 16,26-24 11-16,-26 24-12 0,29-19 8 16,-29 19-5-16,29-13 13 0,-29 13-10 0,26-5 4 15,-26 5 1-15,23 8-5 0,-23-8-1 16,21 13-2-16,-21-13-2 0,20 20-8 16,-20-20 0-16,20 30 0 0,-20-30 0 15,23 29 0-15,-13-9 0 0,-10-20 0 16,28 35 0-16,-28-35 0 0,30 26 0 15,-30-26 0-15,33 24 0 0,-33-24 0 16,32 17 0-16,-32-17-1 0,27 9-42 16,-27-9-22-16,27 6-61 0,-27-6-83 15,0 0-5-15,0 0 9 0,22-20 46 0,-22 20 159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00.75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55 290 0,'0'0'184'0,"0"0"-8"0,0 0-100 16,13-27-45-16,-13 27 5 0,0 0-7 16,24-13-4-16,-24 13-3 0,0 0-5 15,23-16-3-15,-23 16-1 0,22 2-2 0,-22-2-1 16,18 8-1-16,-18-8 0 0,0 0-2 16,19 25 2-16,-19-25-1 0,1 18-1 15,-1-18 6-15,-4 25-5 0,4-25 1 16,-8 26-8-16,8-26 8 0,-6 28-9 15,6-28 0-15,-4 23 0 0,4-23 0 0,1 19 0 16,-1-19 0-16,0 0 0 16,20 11 0-16,-20-11 0 0,26 0 0 15,-26 0 0-15,34-5-7 0,-34 5-14 16,42-3-32-16,-41-16-35 0,-1 19-121 0,26-9 5 16,-26 9-11-16,0 0 13 0,21-1 179 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00.02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309 48 273 0,'0'0'172'0,"-10"-20"14"15,-12 2-126-15,22 18-6 0,-24-10-8 16,24 10-5-16,-32 1-7 0,32-1-7 15,-38 11-4-15,38-11 0 0,-43 25-3 0,22-4-7 16,-3-2 5-16,4 8-11 0,-2-4 6 16,5 6-11-16,1-1 8 0,5 0-12 15,4-1 5-15,7-4-3 16,2-2 0-16,9-1 0 0,-11-20 0 0,31 31 0 16,-9-23 0-16,1-2 0 0,3-5 0 15,2 1 0-15,1-5 0 0,-2 0 0 16,1-3 0-16,-4-2 0 0,-4 1 0 15,-1 1 0-15,-19 6 0 0,24-12 0 16,-24 12 0-16,0 0 0 0,0 0 0 0,0 0 0 16,0 0 0-16,0 0 0 0,0 0 0 15,19 16 0-15,-19-16 0 0,0 0 0 16,17 24 0-16,-17-24 0 0,26 15 0 16,-26-15 0-16,39 1 0 0,-16-1 0 15,4-1 0-15,0-4-1 0,4-3-1 16,-3-2-2-16,0 0 3 0,-5 0 2 15,-5 0-1-15,-18 10 0 0,23-22 0 16,-23 22-1-16,0-21 0 0,0 21-2 16,-24-17 1-16,5 8 3 0,-4 2 0 0,-4 1-5 15,0 2 0-15,-4-3-3 0,6 8-2 16,-3-8-10-16,28 7-15 0,-41 0-25 16,41 0-29-16,0 0-60 0,-15 20-58 15,15-20 8-15,0 0-1 0,26 3 164 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9.33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34 493 0,'0'0'204'0,"0"0"-2"0,0 0-170 16,0 0-3-16,26 9-4 0,-3-15-7 15,14 8-5-15,5-7-6 0,12 4-7 16,11-5 0-16,8 2 0 0,12 0 0 15,1-3 0-15,5 7 0 0,-8-11-20 16,18 19-39-16,-32-26-77 0,13 19-72 16,-18-5-4-16,-3 6 3 0,-17-2 31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8.53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47 8 330 0,'0'0'178'16,"-26"9"13"-16,3-19-132 15,23 10-1-15,0 0-15 0,0 0-4 16,22 4-7-16,-1 0-11 0,-21-4 0 0,48-4-6 16,-17 0-6-16,7-1-9 0,6 7-19 15,-8-18-29-15,27 28-61 0,-18-20-97 16,4 10 6-16,-6-7-10 0,0 5 7 15,-6-1 203-15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3:58.39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53 5 421 0,'0'0'193'0,"-18"3"6"0,-18-12-151 15,36 9-17-15,0 0-7 0,0 0-3 16,20 3-7-16,-20-3-5 0,33-3-1 16,-9 5-1-16,0-4-1 0,6 1-4 15,-1 2 1-15,-2-2-6 0,5 5-8 0,-11-7-12 16,9 13-22-16,-30-10-22 0,33 4-46 16,-33-4-81-16,0 0-4 0,0 0-1 15,0 0 67-15,0 0 132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00.40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233-2 312 0,'0'0'170'15,"0"0"14"-15,28 3-149 0,-28-3 4 16,0 0-8-16,0 0 7 0,0 0-9 15,0 0-6-15,-20 5-6 0,20-5-5 0,-28 2-2 16,7 3 0-16,3 2 0 16,-5-3 2-16,3 8-4 0,-5-5 2 15,25-7 4-15,-34 18-4 0,34-18 0 16,-20 16-5-16,20-16-1 0,0 0-3 0,3 20 1 16,-3-20-1-16,24 13-2 0,-24-13 1 15,37 10-2-15,-15-4 1 0,-1 0 1 16,1-2-1-16,1 5-1 15,-4-4 1-15,-19-5 2 0,30 12-3 0,-30-12 4 16,0 0-1-16,20 21 3 0,-20-21-3 0,0 0 3 16,-16 23-4-16,16-23 3 0,-34 17-1 15,12-8-2-15,-2-5-5 0,-6 2 0 16,5 1-8-16,-8-7-10 0,33 0-13 16,-52-3-22-16,52 3-52 0,-24 12-87 15,24-12-5-15,0 0 1 0,-14-26 47 16,14 26 154-16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8:50.37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-3 700 340 0,'-1'18'180'0,"2"5"7"0,6 7-155 16,-7-30 0-16,8 49 7 0,-8-49 0 0,14 36 6 15,-14-36-9-15,34 11-4 0,-8-28-4 0,23 0-3 16,10-26-17-16,26-9-8 0,17-11 0 0,9-31-33 16,32 1-176-16,10-15-8 0,12-8-4 0,0-16-1 15,2 0 102-15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17.82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433-1 438 0,'-36'16'197'15,"36"-16"5"-15,-73 27-154 0,59 3-11 16,-18-11-10-16,11 12 0 0,-9-4-14 15,4 8-7-15,-1-1-1 0,0-4-16 16,9 11-23-16,-17-23-62 0,17 17-104 16,-3-12-8-16,5 11 4 0,-5-13-1 0,3 3 164 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17.65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0 132 349 0,'0'0'165'0,"0"0"8"0,-10-26-152 16,10 26-2-16,0 0 1 0,19-25-3 16,-19 25-3-16,18-24 1 15,-18 24 6-15,25-23-4 0,-25 23 4 0,25-21-1 16,-25 21 3-16,28-15 0 0,-28 15-2 15,27 0-4-15,-27 0-3 0,26 13 1 16,-26-13-5-16,27 20 1 0,-27-20-4 16,28 32-4-16,-28-32 4 0,28 31-7 15,-28-31 0-15,30 35 0 0,-30-35 0 16,32 30 0-16,-32-30 0 0,32 26 0 0,-32-26-3 16,30 20-5-16,-30-20-11 0,24 11-4 15,-2 5-22-15,-22-16-46 0,0 0-102 16,20-13-16-16,-20 13 11 15,22-11-5-15,-22 11 173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17.29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-3 87 259 0,'0'0'160'15,"-6"-29"-9"-15,6 29-109 0,0 0 0 16,0 0 0-16,13-30-2 0,-13 30-7 0,0 0 2 16,33-16-1-16,-33 16-2 0,23-8-3 15,-23 8-5-15,24-6-5 0,-24 6-3 16,25 6-3-16,-25-6-5 15,20 8-1-15,-20-8-5 0,0 0 0 0,19 30 1 16,-19-30-1-16,1 29-2 0,-1-29 0 16,-4 34 0-16,4-34 0 0,-12 36 2 15,12-36 1-15,-17 29-4 0,17-29 2 16,-17 27 0-16,17-27 3 0,-10 19-3 16,10-19 1-16,0 0-4 0,0 0 3 0,0 0-6 15,0 0-5-15,31 18-13 0,-31-18-24 16,42 2-59-16,-22-12-94 0,7 8-1 15,-7-9-3-15,8 8 6 0,-7-4 186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16.93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220 47 329 0,'4'-23'178'0,"-4"23"16"0,-18-20-135 15,18 20-2-15,0 0-6 0,0 0-10 16,-31-3-7-16,31 3-8 0,-28 4-3 16,28-4-6-16,-37 13-3 0,16 0-14 0,-3-1 0 15,24-12 0-15,-36 27 0 16,22-9 0-16,14-18 0 0,-16 33 0 16,16-33 0-16,2 27 0 0,-2-27 0 15,20 27 0-15,-2-18 0 0,4-6 0 0,8 7 0 16,-3-18-17-16,18 16-33 0,-21-30-25 15,26 18-140-15,-13-13 4 0,6 5 9 16,-10-9-1-16,-1 0 154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16.67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167 102 241 0,'0'0'174'0,"0"0"-13"15,23 6-97-15,-23-6-34 0,0 0 9 0,15-22-10 16,-15 22 2-16,0 0-14 0,23-15 4 16,-23 15 1-16,0 0-2 0,3-28 3 15,-3 28-1-15,-5-18-1 16,5 18-3-16,0 0 0 0,-18-16-4 0,18 16 0 15,-30-7-1-15,11 7-3 0,19 0-2 16,-39 17-1-16,19-3-1 0,-2 1-6 16,2 2 0-16,3 2 0 0,3 4 0 15,2-5 0-15,2 5 0 0,6-4 0 16,2-1 0-16,2-18 0 0,13 32 0 0,-13-32 0 16,33 24 0-16,-7-11 0 0,0-11-7 15,7 11-19-15,-7-18-10 0,16 17-13 16,-22-24-20-16,29 28-34 0,-49-16-67 15,44-16-31-15,-22 6 13 0,-1-1 15 16,2 2 173-16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16.29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482 42 207 0,'0'0'156'0,"12"-24"-69"15,-12 24-32-15,0 0-3 0,0 0-2 0,0 0-5 16,0 0-9-16,-20-4-5 0,20 4-7 16,0 0-1-16,0 0-4 0,-33-9 0 15,33 9-1-15,-24-4-4 16,24 4 0-16,-35 0 1 0,35 0-4 0,-41 1-1 15,21 4 2-15,-5-4-4 0,4 5 0 16,-1-3-1-16,22-3 1 0,-33 8-3 16,33-8 0-16,-23 13-5 0,23-13 1 15,0 0-1-15,-11 29-3 0,11-29 1 16,7 26 3-16,-7-26-2 0,16 27 0 0,-16-27 2 16,25 33 0-16,-25-33-1 0,32 31 1 15,-32-31-1-15,32 32-1 0,-32-32-1 16,28 30 4-16,-28-30 4 15,19 29-5-15,-19-29 5 0,7 25-5 0,-7-25 6 16,-6 22-9-16,6-22 11 0,-18 21-13 16,18-21 5-16,-32 18-4 0,12-11 5 15,-3-1-2-15,-3 1 1 0,-1-9-1 16,-3-1 2-16,2-1 5 0,1-3-6 16,0 0-1-16,5-5-7 0,-1-3-3 0,23 15-14 15,-33-32-11-15,33 32-26 0,-14-24-40 16,14 24-92-16,8-23-2 0,-8 23 7 15,23-16 32-15,-23 16 156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02.99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18 473 0,'0'0'201'0,"23"10"-13"16,0-9-170-16,-2-5-4 0,14 7-3 16,-2-7 1-16,8 2-2 0,5 2-10 0,-4-9-24 15,15 18-43-15,-8-16-130 0,-3 7 6 16,-2-5-9-16,-2-1 6 0,-5 2 141 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02.83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81 21 321 0,'-19'-1'178'0,"19"1"-49"0,-44 0-57 16,44 0-7-16,-20 0-14 15,20 0-6-15,0 0-11 0,0 0-3 16,0 0-7-16,0 0-4 0,0 0-5 0,33-5-2 16,-33 5-2-16,43-2 1 0,-18-1-10 15,10 6-2-15,-4-5 0 0,3 1 0 16,-1-5 0-16,-1 5 0 0,-4 1 0 15,-5-1-14-15,9 10-26 0,-32-9-36 16,34-11-124-16,-34 11-11 0,0 0 8 0,0 0-6 16,0 26 140-16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57:56.29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-4 941 442 0,'0'0'172'0,"-24"23"-84"15,24-23-84-15,0 0-2 0,0 0-2 16,0 0-7-16,0 0 7 0,27 18-6 15,-27-18 6-15,26 17 0 0,-26-17 0 16,33 25-3-16,-14-9 4 0,2-2 6 0,1-4 3 16,6 6 5-16,-2-14 6 0,10 7 3 15,-1-19 2-15,16 6 2 0,-6-25-5 16,19 3 6-16,0-24-13 16,15-10 2-16,4-20-8 0,12-15-12 0,21 1-35 15,-14-31-100-15,24 2-58 0,3-4-9 16,1-7 4-16,-1 0 56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34.95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 0 590 0,'0'0'225'15,"0"0"-17"-15,-17 23-208 0,17-23 0 16,0 0-11-16,0 0-173 0,0 0-36 0,25 12 5 16,-25-12-10-16,20-11 58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8:58.96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9 599 206 0,'0'0'169'16,"-16"36"6"-16,19-15-134 0,-3-21 6 0,0 0 1 15,-19 9-3-15,19-9-5 0,19-15-6 16,8 5-5-16,-3-23-10 0,19-1 6 15,6-13-10-15,16-8-5 0,16 2-34 16,-6-26-48-16,14 11-125 0,4 0 1 16,1-2-1-16,0 3-6 0,-7 1 190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34.75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0-6 335 0,'0'0'197'0,"29"2"0"16,18 16-138-16,-47-18-14 0,49 24 0 16,-26-13-2-16,20 25-4 0,-10-6-6 15,12 13-11-15,-8 10-14 0,4 3-8 16,-6 10 0-16,-1 14 0 0,-7-2 0 0,-5 3 0 15,-9 4 0-15,-9-4 0 16,-5 1 0-16,-11 1 0 0,-5-7 0 16,-9-10 0-16,-4 6 0 0,-6-11 0 15,-1 2 0-15,-9-11 0 0,15 4-45 0,-24-33-47 16,15 18-127-16,3-12 4 0,9-9 2 16,1-7-1-16,6-8 190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34.31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289 451 281 0,'0'0'191'0,"0"0"2"16,-4-26-139-16,4 26-3 0,8-20-5 15,-8 20 2-15,9-20-16 0,-9 20-3 16,1-23-5-16,-1 23-2 0,0 0 4 0,0 0-7 16,-28-24-12-16,28 24-7 0,-33 1 0 15,12 4 0-15,-1-3 0 0,-4 3 0 16,-1 5 0-16,1 3 0 0,1 1 0 16,2-3 0-16,1 7 0 0,4 0 0 15,2 1 0-15,6 4 0 0,4-3 0 16,6-20 0-16,0 27 0 0,0-27 0 15,0 0 0-15,29 16 0 0,-6-12 0 16,-23-4-21-16,48-13-11 0,-28-7-3 16,19 9-5-16,-18-18 1 0,17 13-7 0,-17-17 12 15,11 10-3-15,-12-12 17 0,4 6-4 16,-6-1 11-16,3 1 1 0,-7-2 5 16,0-1 13-16,0 1 1 0,-6-4 8 15,4 8 4-15,-9-9 10 0,9 13 4 16,-15-8 7-16,3 31 1 0,3-32-1 0,-3 32-5 15,0 0 1-15,0 0-6 16,0 0-6-16,0 0-19 0,-7 19-5 16,2-1 0-16,-3 5 0 0,-2 10 0 15,-3 0 0-15,0 9 0 0,0-2 0 0,0 4 0 16,-1-5 0-16,2 4 0 0,-2 0 0 16,6-7 0-16,0-2 0 0,4-6 0 15,-2-3 0-15,5-6 0 0,4 4 0 16,-3-23 0-16,7 26-12 0,-7-26-73 15,0 0-128-15,0 0-6 0,19 4-2 0,-19-4 8 16,0 0 154-16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33.73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-2 128 448 0,'-8'-20'211'0,"8"20"-2"0,15-38-91 0,-15 38-108 15,37-16-1-15,-10 9-3 0,2 0 2 16,10 1-4-16,-2 0-4 16,4 2 0-16,6 4-12 0,-8-11-21 15,18 22-26-15,-28-29-47 0,16 19-104 0,-10-7 1 16,-1 9-5-16,-4-1 35 0,-9-1 179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33.50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-9 54 534 0,'0'0'213'0,"-4"19"-4"0,4-19-182 0,27-6-13 16,-4-3-8-16,7 3 8 0,1 0-9 15,8 1-4-15,0 0-1 0,4-5 0 16,4 12-7-16,-11-20-41 0,22 15-106 16,-23 3-59-16,3-3 5 0,-12-3-10 15,-3 1 44-15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33.34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109 0 471 0,'0'0'204'0,"0"0"-4"0,0 0-165 0,0 0-2 16,0 0-5-16,7 18-3 0,-7-18-1 16,-1 23-21-16,-5-4-3 0,7 8 0 15,-5 2 0-15,0 7 0 0,-1 1 0 16,1-1 0-16,-2 1 0 0,1-3 0 15,-1 1 0-15,-3-4 0 0,5-5 0 0,4-26 0 16,-9 36 0-16,9-36-18 0,-5 32-62 16,-16-37-97-16,21 5-43 0,0 0 2 15,0 0 12-15,-30 6 103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32.81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0 602 0,'0'0'212'16,"0"0"-3"-16,0 0-209 0,5 18 0 15,-5-18 0-15,0 0-45 0,0 0-163 0,0 0-14 16,3 20 11-16,-3-20-15 0,0 0 116 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32.07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228 7 377 0,'0'0'201'0,"0"0"-33"15,0 0-94-15,0 0-8 0,-17-21-10 0,17 21-15 16,0 0-7-16,-19 16-28 0,19-16-6 16,-32 25 0-16,14-7 0 0,-4 8 0 15,-1 1 0-15,-1 2 0 0,2 0 0 16,2 1 0-16,7-6 0 0,2 5 0 16,5-11 0-16,5 1 0 0,1-19 0 15,14 20 0-15,-14-20 0 0,37-3 0 16,-15-2 0-16,2-11 0 0,1 1 0 15,2-8 0-15,-1 3 0 0,-2-7 0 16,-1 4 0-16,-3-4 0 0,-4 5 0 0,0 0 0 16,-16 22 0-16,20-29 0 0,-20 29 0 15,6-19 0-15,-6 19 0 0,0 0 0 16,-22 5 0-16,22-5 0 0,-26 30 0 16,26-30 0-16,-28 35 0 0,15-12 0 15,1 0 0-15,5 2 0 0,4-5 0 16,2-2 0-16,1-18 0 0,11 25 0 15,9-8-2-15,-20-17-46 0,51 17-16 16,-40-35-63-16,25 19-80 0,-6-10-10 16,6 5 14-16,-1-4 49 0,-7-7 154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31.67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0 297 319 0,'27'-10'173'0,"-27"10"5"0,19-19-150 15,4 15-7-15,-2-10-4 0,8 1-4 16,3-6-3-16,4 2-8 0,1-4 4 0,4-4 0 16,-5-2 6-16,3 4-2 0,-7-5 9 15,4 9-1-15,-16-8 5 0,5 17 0 16,-25 10 2-16,26-22-1 0,-26 22 1 15,0 0-1-15,0 0-3 0,0 0-2 16,-4 36-12-16,-3-12-7 0,-8 6 0 0,4 6 0 16,-5 3 0-16,0-1 0 0,1 1 0 15,-1-3 0-15,1-2 0 0,4-1 0 16,1-9 0-16,4 1 0 0,6-25 0 16,-6 35 0-16,6-35 0 0,11 19 0 15,-11-19 0-15,22-3 0 0,-22 3 0 16,35-14 0-16,-15 2 0 0,0-5 0 15,2-3 0-15,-1 2 0 0,-1 0 0 16,-4 0 0-16,-16 18 0 0,29-26 0 16,-29 26 0-16,0 0 0 0,23-7 0 0,-23 7 0 15,0 0 0-15,8 20 0 0,-8-20 0 16,3 23 0-16,-3-23 0 0,6 31 0 16,-6-31 0-16,10 28 0 0,-10-28 0 15,14 21 0-15,-14-21 0 0,25 10-33 16,5 9-34-16,-30-19-48 0,27-18-93 0,-8 11-7 15,8 3 11-15,-4-6 24 0,-1 1 180 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31.23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119 0 501 0,'0'0'209'0,"0"0"0"16,0 0-178-16,-7 40-3 0,-3-19-4 15,7 11-3-15,-8-1-21 0,3 5 0 16,-5 0 0-16,3 3 0 0,-1 0 0 15,1-2 0-15,1-5 0 0,-1 2 0 16,6-7 0-16,-5-7 0 0,8 4 0 16,1-24-12-16,-3 34-41 0,3-34-37 15,0 0-108-15,0 0-13 0,0 0 3 0,0 0-7 16,0 0 180-16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30.95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192 33 180 0,'0'0'169'0,"0"0"11"16,-24 5-104-16,31 18-13 0,-7-23-11 0,-9 29-3 15,9-29-9-15,-8 34-4 0,8-34-3 16,-8 41-12-16,5-23-6 0,5 4-2 16,-1-4 1-16,-1-18-11 0,9 32 8 15,-9-32-14-15,14 19 5 0,-14-19-3 16,22 5 10-16,-22-5-4 0,29-21-10 15,-29 21 10-15,33-30-9 0,-18 8 9 16,3-1-11-16,-2 0 9 0,-1 0-9 16,0 5 4-16,-2-4 5 0,-2 1-4 15,-1 1 2-15,-10 20-3 0,16-32 2 0,-16 32-1 16,7-24 4-16,-7 24-3 0,0 0 3 16,0 0-1-16,0 0-1 0,0 0 2 15,0 0 0-15,-20 34 2 0,20-34-3 16,-20 47 0-16,8-18 1 0,1 8-2 15,-3-4 9-15,4 9-5 0,-3-3 5 0,3 2-6 16,-5 2 4-16,5-4-7 0,-4 2-1 16,1-8 0-16,0 6 0 15,0-4 0-15,-1-7 0 0,-1 2 0 16,2-4 0-16,-1-4 0 0,-2-2 0 0,2 0 0 16,14-20 0-16,-30 18 0 0,30-18 0 15,-29 0 0-15,29 0 0 0,-29-17 0 16,29 17 0-16,-20-44-14 0,19 24-4 15,-8-12-10-15,16 12-7 0,-14-14-17 16,27 16-13-16,-27-20-31 0,27 12-102 0,-9 7-1 16,2-2 4-16,6 6 73 0,-5-3 122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8:58.67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0 719 121 0,'0'0'143'0,"0"0"-6"16,0 0-109-16,0 0-7 0,0 0-2 15,0 0-1-15,0 0 2 0,0 0-4 16,3 20 7-16,-3-20 1 0,0 0 9 16,21 31-3-16,-21-31 8 0,14 19-6 15,-14-19 6-15,23 4 0 0,-23-4-4 0,39-10-2 16,-16-11-3-16,20-1 0 0,3-16-17 16,16-2 5-16,6-15-11 0,5-11-10 15,16 2-23-15,-11-19-21 0,25 21-34 16,-28-21-60-16,11 13-55 0,-10 4-1 15,-3 6-3-15,-5 7 163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9.92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99 219 172 0,'0'0'169'0,"0"0"-72"0,0 0-10 15,-5 19-12-15,16 11 1 0,-30-23-10 16,26 28-12-16,-23-13-14 0,18 12-5 15,-17-7-9-15,11 8 0 0,-10-11-6 16,7 3-2-16,-5-2-6 0,6-1 0 16,6-24 2-16,-12 30-7 0,12-30-2 0,0 0-8 15,-9 20 4-15,9-20-8 0,0 0 7 16,0 0 0-16,14-19-5 0,-5 1 4 16,1-4 1-16,3-5 4 0,1-7-1 15,2-10 0-15,-2-2 1 0,2 0-6 16,1-1 4-16,-1-3-5 0,3 4 5 15,-2 1-6-15,3 8 4 0,0 6-1 16,1 9 2-16,-1 4-2 0,2 3 1 16,-3 8-1-16,-19 7 1 0,34-4 2 15,-34 4-1-15,26 0-1 0,-26 0-1 0,18 10 1 16,-18-10 1-16,0 0-1 0,6 30 1 16,-6-30-3-16,-10 36 3 0,1-15-1 15,-3 1-1-15,-4-2 4 0,-1 6-5 16,-2-1 6-16,-1-3-7 0,-2-2 5 15,2-3-3-15,0 0 2 0,2 0-3 0,18-17 0 16,-32 26-1-16,32-26-2 0,-21 17-3 16,21-17 1-16,0 0-5 15,0 0-2-15,-12 23-1 0,12-23 0 16,0 0-3-16,0 0 0 0,32 19-1 0,-32-19-1 16,23 15 2-16,-23-15 0 0,23 20-1 15,-23-20 0-15,21 25-1 0,-21-25-6 16,19 28-6-16,-19-28-24 0,15 28-37 15,-9-10-71-15,-6-18-3 0,15 19-7 16,-15-19 130-16,0 0 44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9.21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283 0 372 0,'0'0'190'16,"0"0"11"-16,0 0-160 0,0 0 5 0,0 0-15 15,-37 25-4-15,27-2-1 0,-13-8-3 16,7 15 1-16,-8-2-8 0,5 9 7 16,-5 0-20-16,2 12-3 15,-2-2 0-15,5 2 0 0,-1 1 0 0,2 0 0 16,4-4 0-16,7 1 0 0,1-7 0 15,8-6 0-15,6 4 0 0,1-13 0 16,8 8 0-16,-4-13 0 0,20 15-52 16,-33-35-77-16,36 20-84 0,-36-20-6 15,45 11-3-15,-45-11 35 0,37 3 187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3.05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331-4 534 0,'-20'2'206'0,"14"36"-47"16,-16-40-110-16,22 2-7 0,-25 27-9 16,13-2-33-16,-9-5 0 0,1 13 0 0,-3-5 0 15,-3 4 0-15,2 3 0 0,-9-5 0 16,24 13-137-16,-20-14-76 0,9 8-5 15,-6-14 1-15,11 3-4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2.90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10 211 237 0,'-11'-27'167'0,"11"27"-3"16,0 0-112-16,4-28-8 0,-4 28-10 31,3-24-1-31,-3 24-6 0,13-35-3 0,-13 35-2 0,18-34 2 0,-18 34-1 0,27-33 0 16,-8 25-1-16,-19 8-1 0,32-18 0 16,-32 18-1-16,31-7-2 0,-31 7-2 15,32 12-3-15,-32-12-3 16,31 24-2-16,-31-24-8 0,27 33 0 0,-14-12 0 31,0 1 0-31,-1-1 0 0,-2 1 0 16,0-4 0-16,-10-18 0 0,17 27 0 15,-17-27 0-15,16 23 0 0,-16-23 0 16,15 19 0-16,-15-19 0 0,0 0 0 16,0 0-9-16,22 20-35 0,-22-20-38 0,0 0-97 0,6-30-34 0,-6 30 7 0,0 0-1 15,10-27 125-15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2.37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0 105 397 0,'0'0'191'16,"13"-28"0"-16,-12 5-158 0,-1 23 5 31,23-25-11-31,-3 20 9 0,-20 5-17 0,30-13 0 0,-30 13-9 0,35-10 2 16,-35 10-4-16,30 1 1 0,-30-1 4 15,23 13-13-15,-23-13 9 0,0 0-5 0,11 30 3 16,-11-30-7-16,-10 32 0 0,10-32 0 16,-24 33 0-16,24-33 0 0,-32 34 0 15,32-34 0-15,-30 26 0 0,30-26 0 16,-23 24 0-16,23-24 0 0,0 0 0 31,-14 25 0-31,14-25 0 0,0 0 0 0,0 0 0 0,23 15 0 0,-23-15 0 31,29 3-15-31,-4 7-27 0,-25-10-27 0,43 0-85 0,-43 0-51 0,36-4-4 32,-36 4 6-32,30-10 78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1.99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276 155 423 0,'0'0'196'0,"9"-37"-5"16,-9 37-146-16,2-35-4 0,-2 35-5 15,-2-33-5-15,2 33-6 0,-13-33-7 32,13 33-5-32,-22-17-9 0,22 17-4 0,-34 0 0 0,15 9 0 0,-3 2 0 15,-1 10 0-15,-1 1 0 0,1 2 0 16,-1 2 0-16,2 1 0 0,2 1 0 16,4-2 0-16,3 0 0 0,5-4 0 0,8-22 0 15,1 36 0-15,-1-36 0 0,19 21 0 16,-19-21 0-16,34 9 0 0,-11-8 0 15,0-3 0-15,0-6 0 0,0 0 0 16,0-1 0-16,-3-5 0 0,0 4 0 16,-20 10 0-16,29-28 0 0,-29 28 0 0,19-15 0 15,-19 15 0-15,0 0 0 0,0 0 0 16,11-20 0-16,-11 20 0 16,0 0 0-16,0 0 0 0,0 0 0 15,-4 27 0-15,4-27 0 0,-2 26 0 0,2-26 0 31,3 24 0-31,-3-24 0 0,10 23 0 16,-10-23 0-16,0 0 0 0,30 17 0 16,-30-17 0-16,29 0 0 0,-29 0 0 0,29-3 0 0,-29 3 0 0,24-5 0 15,-24 5 0-15,20-9 0 0,-20 9 0 0,0 0 0 16,0 0 0-16,0 0 0 0,19-1 0 16,-19 1 0-16,0 0 0 0,0 0 0 15,0 0 0-15,0 0 0 16,0 0 0-16,1 18 0 0,-1-18 0 0,0 0 0 31,0 0 0-31,3 20 0 0,-3-20 0 0,0 0 0 0,0 0 0 0,0 0 0 16,19-1 0-16,-19 1 0 0,0 0 0 15,27-23 0-15,-27 23 0 0,26-29 0 32,-26 29 0-32,27-31 0 0,-27 31 0 0,30-37 0 0,-14 16 0 0,-16 21 0 0,33-29 0 15,-33 29 0-15,28-23 0 0,-28 23 0 16,21-7 0-16,-21 7 0 0,0 0 0 15,19 19 0-15,-19-19 0 0,7 27 0 32,-7-27 0-32,10 37 0 0,-6-19 0 0,3 4 0 0,-7-22-3 0,16 38-27 15,-16-38-18-15,26 34-70 0,-26-34-91 16,24 16 9-16,-24-16-11 0,28 6 11 16,-28-6 197-16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1.26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93 317 0,'0'0'175'0,"32"-14"5"0,-12-1-124 32,10 17-31-32,-8-14 0 0,14 11-4 0,-8-9-2 0,13 4-5 0,-4-2-7 15,0 0-11-15,11 10-33 0,-21-14-98 0,11 8-45 16,-4 1-4-16,-5-1 1 0,-5 4 68 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1.07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63 41 228 0,'4'-19'167'0,"-4"19"11"0,0 0-121 0,0-24 0 32,0 24-4-32,0 0 1 0,0 0-6 0,0 0-8 0,-3 37-5 0,3-37-9 15,-11 49 2-15,-1-21-6 0,10 17-1 16,-9-2-12-16,6 6-9 0,-2-5 0 16,2 2 0-16,1-5 0 0,1 1 0 0,3-5 0 15,-1-5 0-15,1-4 0 0,1-3 0 16,2-4 0-16,-3-21 0 0,9 38-28 15,-9-38-25-15,7 25-20 0,-7-25-67 16,0 0-63-16,0 0-9 0,0 0 19 31,-23-4 73-31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19.55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148 0 524 0,'-10'23'210'0,"-9"-9"-1"0,10 16-178 16,-11-2-2-16,10 9-9 0,-7-4-20 16,4 10 0-16,-3-3 0 0,8 4 0 0,-4-9 0 15,6-2 0-15,1-7 0 0,0 1 0 16,10 6 0-16,-5-33-39 0,10 24-157 15,-10-24-19-15,13 23-2 0,-13-23-5 16,0 0 89-16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19.32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46 507 0,'0'0'210'0,"24"-2"-4"15,31 0-169-15,-36-5-11 16,11 7 0-16,-6-4-15 0,10-3-11 0,-2 1 0 0,1 6 0 0,0-7 0 0,-1 6 0 16,-2-2 0-16,-2-3 0 0,1 5 0 15,-6 0 0-15,-2 5 0 16,-21-4 0-16,35 4-18 0,-35-4-21 0,23 11-17 31,-23-11-23-31,0 0-84 0,0 0-41 16,0 0 6-16,0 0 1 0,0 0 129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8:58.27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-1 670 141 0,'0'0'149'16,"0"0"-6"-16,22 9-110 0,-22-9-13 16,0 0 6-16,0 0 2 0,0 0 7 15,0 0-3-15,0 0-4 0,-20-12-2 0,20 12-2 16,0 0-3-16,0 0-3 0,0 0-5 16,0 0-6-16,0 0-5 0,0 0 2 15,0 0-1-15,0 0 2 0,0 0 2 16,0 0 2-16,11 23 1 0,-11-23 2 15,0 0 1-15,23 30 1 0,-23-30-2 0,20 15 0 16,-20-15 0-16,28 8 2 0,-28-8 0 16,44-11-1-16,-12-12 2 0,10-6-5 15,5-12 3-15,12-8-7 16,6-10 1-16,4-11-18 0,11 3-9 0,-15-15-28 16,28 28-54-16,-17-12-98 0,-4 9 4 15,-10 5-6-15,-6 6 31 0,-7 9 171 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19.06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103 0 452 0,'0'0'204'0,"0"0"-2"16,-34 15-154-16,36 9-12 0,-2-24-5 15,-16 50 2-15,2-20-16 0,8 13-17 0,-4-5 0 16,6 7 0-16,-2 3 0 0,0 1 0 16,5-6 0-16,-3-2 0 15,2-4 0-15,2-1 0 0,0-3 0 16,-1-10 0-16,7 2 0 0,-6-25-20 0,15 35-55 15,-15-35-116-15,-1 24-20 0,1-24-8 16,0 0 16-16,0 0 100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18.59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145 0 242 0,'-35'19'183'0,"2"-8"-1"0,19 18-93 16,-22-29-20-16,30 23-10 0,-15-25-9 15,21 2-11-15,0 0-14 16,11 26-4-16,-11-26-10 0,37 9 0 0,-11-9-3 15,9 3-2-15,4-3-4 0,4-3-1 16,10 0-13-16,-7-13-22 0,23 22-59 16,-18-20-111-16,10 8 2 0,-8-8-5 15,-1 3 2-15,-6 1 165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18.43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20 13 464 0,'-21'10'193'0,"27"20"-16"0,-6-30-143 15,22-6-5-15,-22 6 2 0,42-4-1 16,-18-6-6-16,9 6-9 16,-1 0-3-16,7-3-4 0,-7-1-2 15,3 3-6-15,-4-1 0 0,-3 5 0 0,-4 1-14 16,-24 0-11-16,36 4-16 0,-36-4-24 15,0 0-54-15,0 0-83 0,0 0-1 16,0 0 4-16,-33 17 45 0,11-9 154 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32.61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645 74 349 0,'7'-20'191'0,"-7"20"9"15,-14-26-138-15,14 26-6 0,0 0-8 0,0 0-6 16,-4-29-7-16,4 29-9 0,0 0-12 16,0 0-14-16,-26 3 0 0,26-3 0 15,-30 15 0-15,11 0 0 0,-2 1 0 16,-2 1 0-16,-2 2 0 0,2 0 0 15,2 1 0-15,21-20 0 0,-29 31 0 0,29-31 0 16,-12 25 0-16,12-25 0 0,0 0 0 16,18 18 0-16,-18-18 0 0,31-4 0 15,-9-2 0-15,-2-7 0 0,3 0 0 16,-2-2 0-16,2-5 0 0,-3 1 0 16,1 5 0-16,-6-5 0 0,-15 19 0 15,25-27 0-15,-25 27 0 0,0 0 0 16,17-22 0-16,-17 22 0 0,0 0 0 15,0 0 0-15,-13 27 0 0,5-2 0 16,-1-4 0-16,-4 11 0 0,-3 4 0 0,3 2 0 16,-3 5 0-16,2 2 0 0,-3 11 0 15,2-10 0-15,-3 2 0 0,3 1 0 16,-2-2 0-16,1 1 0 0,1-5 0 16,-4-2 0-16,4-15 0 0,-2 3 0 15,-1-2 0-15,-3-11 0 0,-3-5 0 16,-2-5 0-16,-3-10 0 0,1-6 0 15,-7-8 0-15,1 0 0 0,-1-9 0 16,1-1 0-16,5-6 0 0,0-6 0 16,9 5 0-16,-1-5 0 0,15 13 0 0,-13-23-35 15,19 50-110-15,15-56-72 0,-5 32-6 16,-3-7 3-16,6 10 38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6.36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289 168 311 0,'24'-31'187'0,"-24"31"7"0,5-34-124 15,15 35-5-15,-28-25-8 0,8 24-11 16,4-23-9-16,-4 23-8 0,-6-20-9 16,6 20-13-16,-18-17-7 0,18 17 0 0,-26-17 0 15,26 17 0-15,-32-5 0 16,14 13 0-16,-1-4 0 0,19-4 0 15,-31 3 0-15,31-3 0 0,-22 23 0 16,22-23 0-16,-12 27 0 0,12-27 0 0,9 21 0 16,1-1 0-16,2 0 0 0,7-6 0 15,-1 3 0-15,6 0 0 0,0-1 0 16,1 3 0-16,-1-1 0 0,0-2 0 16,-2-1 0-16,-4 7 0 0,0-5 0 15,-3 1 0-15,-15-18 0 0,19 26 0 0,-19-26 0 16,0 0 0-16,-3 26 0 0,3-26 0 15,-33 21 0-15,7-21 0 0,-9 3 0 16,-5-3 0-16,-2 1 0 0,-5-2 0 16,5-1 0-16,-3-12 0 0,18 13-46 15,-20-16-124-15,29 9-36 0,-2-7-13 16,20 15 10-16,-11-29 37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5.98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-7 117 409 0,'4'-18'177'0,"-4"18"10"16,20-22-176-16,-1 15 4 0,4-5-4 16,5 4-1-16,4 0-10 0,-3-5-15 15,11 13-22-15,-15-18-29 0,21 16-61 16,-14-2-57-16,-3 1 10 0,-4 2-12 16,-2-4 156-16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5.8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28 0 476 0,'0'0'209'15,"0"0"-3"-15,27 5-145 0,-27-5-33 16,-4 21 0-16,4-21-13 0,-4 32-15 16,0-14 0-16,2 1 0 0,-2 1 0 15,1 5 0-15,-2-4 0 0,-1 1 0 0,1 0 0 16,5-22 0-16,-7 39-1 0,7-39-66 15,-3 35-71-15,3-35-74 0,-10 20-2 16,10-20 3-16,0 0 32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5.62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47 0 459 0,'0'0'206'0,"0"0"-2"0,0 0-149 16,0 0-17-16,0 0-2 0,-5 20-11 15,7 0-25-15,-9-1 0 0,3 5 0 0,-2-2 0 16,2-2 0-16,-2 1 0 0,2 5 0 16,-2-5 0-16,2-2 0 0,4-19 0 15,-6 30 0-15,13-12 0 0,-7-18-21 16,13 25-77-16,-13-25-118 0,0 0-6 16,25-10 6-16,-6 0 7 0,-3-10 169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5.37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127 0 481 0,'0'0'202'0,"8"43"-13"0,-8-43-155 15,-13 27 0-15,13-27-4 0,-18 48 2 16,2-21-15-16,4 9-13 0,-4-6-4 0,5 4 0 16,-2-1 0-16,2-1 0 0,0-5 0 15,4-3 0-15,2-5 0 0,2 2 0 0,3-21 0 16,5 29 0-16,-5-29 0 0,0 0 0 15,31 24 0-15,-13-25 0 0,2 2 0 16,5-11 0-16,2 6 0 16,0-6 0-16,2 3 0 0,-2-2 0 0,2 2 0 15,-7 3 0-15,6 5 0 0,-28-1-20 16,39 9-29-16,-39-9-30 0,29 7-65 16,-29-7-70-16,0 0 7 0,22 1-1 15,-22-1 107-15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4.88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 0 363 0,'-9'22'194'0,"9"-22"-1"16,6 28-133-16,-6-28-1 0,0 0-11 0,0 0-6 16,21 17-13-16,-21-17-8 0,26 3-7 15,-26-3-14-15,39-4 0 0,-15 3 0 16,3-4 0-16,3-2 0 0,-1-4 0 16,14 18-48-16,-43-7-123 0,53-15-33 15,-27 0-10-15,1 8 3 0,-27 7 37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4:57:07.13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612 113 121 0,'-60'-14'76'0,"60"14"-24"0,0 0-15 16,0 0 4-16,0 0-9 0,0 0-1 15,0 0-8-15,-57-36 1 0,57 36-1 16,0 0-3-16,0 0 0 0,0 0 0 0,-75-25-2 15,75 25 0-15,0 0-3 0,0 0-2 16,0 0-2-16,-60-21-1 0,60 21-3 16,0 0-1-16,0 0 1 0,-68-13-1 15,68 13 3-15,0 0-1 0,0 0 1 16,-56 3 0-16,56-3 2 0,0 0-1 0,0 0-2 16,0 0 1-16,0 0 0 15,-61 6-2-15,61-6-1 0,0 0-1 16,0 0 0-16,0 0-1 0,0 0-2 15,0 0 0-15,-59 18-1 0,59-18 0 0,0 0-1 16,0 0 0-16,0 0-2 0,-39 37 3 16,39-37 0-16,0 0-1 0,-23 38-2 15,23-38 3-15,0 0 4 0,-16 43-3 16,16-43 5-16,0 0-4 0,-11 47 3 16,11-47-7-16,0 0 10 0,-9 47-10 0,9-47 3 15,-7 39-3-15,7-39 1 0,-4 39-2 16,4-39-1-16,-4 37 4 15,4-37-3-15,0 0 2 0,-3 53-3 16,3-53 3-16,0 0-2 0,0 46 4 0,0-46-2 16,0 0 1-16,8 39 0 0,-8-39-1 15,0 0 0-15,13 37 0 0,-13-37 1 16,0 0-1-16,22 40-1 0,-22-40 1 16,0 0-3-16,0 0 6 0,36 50-3 15,-36-50 2-15,0 0-4 0,34 40 3 0,-34-40-4 16,0 0 4-16,36 39-1 0,-36-39 0 15,0 0-1-15,0 0 0 0,0 0-1 16,69 44 3-16,-69-44 1 0,0 0-1 16,0 0-2-16,60 16 0 0,-60-16 1 15,0 0 2-15,0 0 0 0,66 3-2 16,-66-3-1-16,0 0-1 0,60-3 1 16,-60 3 0-16,0 0 1 0,66-10-2 15,-66 10 2-15,0 0-2 0,76-21 3 16,-76 21-1-16,0 0 1 0,59-32-1 0,-59 32 1 15,0 0 0-15,51-41-1 0,-51 41-1 16,0 0 2-16,31-41-1 0,-31 41 2 16,0 0-2-16,27-40 1 0,-27 40-1 15,0 0 2-15,0 0-2 0,25-47-1 16,-25 47 2-16,0 0-1 0,20-37-1 16,-20 37 2-16,0 0-3 0,24-40 4 0,-24 40-2 15,0 0 2-15,0 0-4 16,35-46 2-16,-35 46 1 0,0 0 1 15,0 0-3-15,0 0 2 0,14-42 0 0,-14 42-1 16,0 0 1-16,0 0 1 0,0 0-3 16,-17-43 5-16,17 43-4 0,0 0 1 15,0 0 3-15,-26-46-3 0,26 46 3 16,0 0-3-16,-17-37 3 0,17 37-4 16,0 0 5-16,0 0-13 0,-29-43 8 0,29 43-5 15,0 0 5-15,0 0-5 16,-39-39 5-16,39 39-6 0,0 0 6 15,0 0 2-15,0 0-2 0,-67-33 2 16,67 33-3-16,0 0 2 0,0 0-1 0,-62-24 1 16,62 24-1-16,0 0-2 0,0 0 1 15,-69-26-1-15,69 26-9 0,0 0-12 16,-66-14-18-16,66 14-50 0,0 0-85 16,0 0 8-16,0 0-13 0,-63 16 97 15,63-16 84-15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8:55.42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9 5 0,'0'0'117'0,"0"0"-25"0,0 0-64 0,0 0 5 15,0 0 3-15,0 0 4 0,0 0-2 0,20-7-4 16,-20 7-7-16,0 0 3 0,26-1-4 16,-8 5-3-16,-18-4-4 15,35 0-2-15,-35 0-2 0,39 1-1 16,-18-2-1-16,5 5-4 0,-5-5 1 0,4 4-4 15,-5-2-2-15,1 5 0 0,-2-2 1 16,0 3-3-16,-19-7 1 0,25 15 1 16,-25-15-5-16,15 24 5 0,-15-24-3 15,3 29 3-15,-3-29-5 0,-12 38 6 16,2-19-5-16,-3 7 3 0,-3 0 5 0,1 1-1 16,-5 1 1-16,-1 7-7 0,1-4 6 15,0 5-6-15,0 1 7 0,3 2-7 16,3 0-2-16,-1 2-2 15,5 1 1-15,2-1 6 0,2 7-6 0,2-2 5 16,4 1-4-16,3 0 6 0,1 0-5 16,6 5 7-16,3-3 2 0,3 2 0 15,5-5 1-15,3 4-7 0,2-4 6 16,4 0-8-16,5-1 7 0,1-4-8 16,2-5 0-16,4 0-4 0,-3-5 2 0,1-2 5 15,-2-5-5-15,-2 2 3 0,-4-7-1 16,-4-2 0-16,-5-3-1 0,-3-2 2 15,-20-12-1-15,28 24 1 0,-28-24 0 16,15 22 0-16,-15-22 0 0,5 25 0 16,-5-25-1-16,-5 38 2 0,1-20-2 0,-3 9 3 15,-2-1-5-15,-2 4 4 16,-2-1-4-16,0 4 4 0,0 4 3 16,-1 2-6-16,2 4 5 0,-2 0-7 15,3 6 8-15,-1 2-7 0,5 7 6 0,-2 2-6 16,4 1-2-16,0 5 6 0,4 2-5 15,2-1 9-15,2 3-2 0,3 2-3 16,0-5 4-16,4 2-1 0,0-5 2 16,1 0-3-16,-1-6 2 0,0 2-4 15,-6-2-3-15,2-2 7 0,-6 0-7 0,-3-2 5 16,-5-4-5-16,-2 2 5 16,-6-4-5-16,-4-3 4 0,-2-4 3 15,-3-5-6-15,-4 0-9 0,-10-14-19 16,12 12-25-16,-20-21-81 0,5 0-48 0,3 1-2 15,-5-11-6-15,8 3 155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4:24.69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11 24 403 0,'-18'1'192'16,"18"-1"9"-16,0 0-152 0,0 0-6 15,0 0-3-15,0 0-7 0,0 0-9 16,0 0-9-16,0 0-2 0,26-9-3 0,-26 9-10 16,34-4 0-16,-15 1 0 15,6 1 0-15,-2-1 0 0,3 1 0 16,-6 0 0-16,0 2 0 0,0 0 0 15,-20 0-3-15,32 3-22 0,-32-3-13 0,18 2-26 16,-18-2-27-16,0 0-87 0,0 0-28 16,0 0 8-16,-18-5 2 0,18 5 173 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58:09.79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17 575 94 0,'0'0'130'0,"0"0"-40"0,0 0-45 16,0 0-10-16,0 0 1 0,0 0-1 0,0 0-5 15,0 0-5-15,0 0-1 0,0 0-1 16,-19-13 2-16,19 13-1 0,0 0 0 16,0 0-3-16,0 0-2 0,0 0-3 15,0 0-3-15,0 0-3 0,0 0-1 16,0 0-3-16,0 0-5 0,-3 18 1 0,3-18-2 16,5 19 3-16,-5-19-2 0,7 23 2 15,-7-23-3-15,7 32 2 0,-7-32-2 16,9 30 2-16,-9-30-2 0,11 28 1 15,-11-28-1-15,10 30 2 0,-10-30 0 16,12 22 0-16,-12-22 0 0,0 0 1 16,14 19 1-16,-14-19 3 0,0 0 1 15,0 0 3-15,0 0-2 0,30-8 4 16,-20-10 0-16,12 1-1 0,-2-15 1 16,13-4-5-16,3-11-6 0,11-12 4 0,12-1-15 15,3-20-21-15,30 11-83 0,-6-14-71 16,9-8-7-16,6 3 2 0,-2-7 40 15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58:11.54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3 523 151 0,'0'0'140'15,"0"0"11"-15,0 0-108 0,0 0-9 16,0 0 0 0,0 0-1-16,0 0-1 0,0 0-4 0,0 0-4 0,0 0-6 15,0 0-2-15,0 0-4 0,0 0-2 16,0 0-5-16,0 0 0 0,0 0-1 16,0 0-3-16,-4 27 0 0,4-27 0 0,-1 27 1 15,1-27 2-15,2 31-1 16,0-9 2-16,-1-3-3 0,2-1 4 15,0 1-3-15,-3-19 3 0,9 30-4 16,-9-30 1-16,11 23-1 0,-11-23 2 0,0 0 0 16,26 11 2-16,-26-11 3 0,30-30-1 15,-11 3 2-15,9-7-2 0,4-8 3 16,10-9-2-16,1-14-4 0,10-1-5 16,10 5-17-16,-3-12-17 0,26 20-60 15,-10-9-88-15,-1 6-5 0,0 6-1 0,-5 6 36 16,-1 8 152-16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58:12.19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-1 599 211 0,'0'0'153'15,"0"0"0"-15,0 0-118 0,0 0-7 0,0 0-1 16,0 0-2-16,0 0-3 0,0 0-1 15,0 0-6-15,0 0 0 0,1-18-7 16,-1 18-1-16,0 0-5 0,0 0 3 16,6 24-3-16,-6-24 2 0,7 30-1 15,-7-30 1-15,10 34 1 0,-1-14 4 16,-9-20-1-16,17 32 5 0,-17-32 3 16,27 13 0-16,-27-13 2 0,42-21-2 15,-13-10 2-15,12-5-6 0,4-17 4 16,12-5-5-16,5-12-20 0,0-13-18 0,22 20-48 15,-5-16-113-15,-4 11-4 0,-1 3 2 16,-5 8-5-16,-6 7 174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58:12.65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1127 266 0,'0'0'154'15,"26"31"6"-15,-26-31-148 0,30 22 6 16,-6-9 7-16,-24-13 7 0,47 5 6 16,-47-5 4-16,58-27 0 0,-29-12 0 15,22 7-3-15,-5-31-12 0,22 2-3 16,-1-25-9-16,14-11-16 0,18 1-29 16,-10-27-59-16,30 8-109 0,2 2-4 15,2 0 2-15,2-4-5 0,-4 1 195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58:44.00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1 655 229 0,'0'29'173'0,"-7"4"-13"0,7-33-86 15,-3 31-20-15,3-31-6 0,0 0-7 16,0 0-9-16,19 16-9 0,-19-16-4 0,27-19-6 16,-7-1-2-16,11-5 0 15,4-11-11-15,11-7 3 0,10-10-9 16,5-13-5-16,13 7-23 0,-12-22-21 16,24 19-59-16,-10-15-78 0,-6 1 0 0,-4 2-6 15,-7 1 110-15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58:43.83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46 585 358 0,'-18'20'178'16,"18"-20"-27"-16,0 0-116 0,-30 2-2 16,30-2-6-16,0 0-6 0,0 0-2 15,0 0-2-15,0 0-3 0,18-16-2 0,4-4-6 16,4-10 3-16,10-5-2 0,7-6-7 16,6-7 3-16,7-5-12 0,-5 2 1 15,5 3-7-15,-10-2 4 0,3 12-10 16,-14-7 0-16,5 16-9 0,-20-8-13 15,13 26-7-15,-23-22-17 0,20 30-15 16,-22-19-25-16,12 21-25 0,0 5-38 16,-20-4 47-16,21 13 123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58:43.55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0 637 308 0,'15'41'174'0,"-12"-22"-5"16,-3-19-145-16,18 34 0 0,-18-34-4 15,23 38-3-15,-23-38-4 0,33 27-2 16,-33-27-1-16,39 13 4 0,-39-13 0 16,44-2 1-16,-19-12 2 0,8 0 0 15,-4-16 4-15,12 1-4 0,-3-13 2 16,7 1-9-16,3-11-5 0,1-2 4 16,-2 0-7-16,0-2 1 0,-1 6-10 0,-4-6-5 15,5 13-15-15,-14-13-11 0,18 27-23 16,-28-22-43-16,20 15-89 0,-9 6-5 15,-1 0 6-15,-1 13 92 0,-12-6 100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58:43.17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676 166 62 0,'0'0'130'16,"0"0"10"-16,-24-9-91 16,24 9-5-16,0 0-15 0,0 0-4 15,0 0-10-15,0 0-4 0,0 0-2 0,0 0-3 16,1-18-1-16,-1 18 2 0,19-16 0 15,-19 16 1-15,29-21 2 0,-11 9-1 16,-18 12 1-16,40-24-1 0,-19 11 1 16,4 0-4-16,-3 3 1 0,2 0-4 15,-5 1 0-15,3 2-3 0,-22 7 1 0,31-4-1 16,-31 4-1-16,22 10 0 0,-22-10-2 16,7 23 4-16,-7-23-2 0,-4 33 2 15,-2-13-2-15,-4 3 3 0,-2-2-3 16,-4 4 4-16,-1-3 4 0,-3 3-5 15,-1-1 4-15,-4 5-7 0,1-2 7 16,-3 2-8-16,-2-1 8 0,0 4-6 16,-1-1 1-16,3 2 1 0,-2 2 0 15,3 0 3-15,-1 3-3 0,7-1 5 16,1 2-5-16,3-4 3 0,3 4-6 0,5-7 3 16,2-1-3-16,3 1 2 0,6-5-3 15,0 0 2-15,4-6-2 0,2 1 3 16,-9-22-3-16,24 36 3 0,-24-36-3 15,33 27 3-15,-33-27-3 0,35 24 4 16,-17-12 4-16,2 1-6 0,-1-2 7 16,0 2-6-16,-19-13 5 0,30 30-6 15,-30-30 6-15,27 40-11 0,-17-14 4 16,-3 3-3-16,-1 4 3 0,-5 1-4 16,1 5 3-16,-1 5-2 0,-5 9 0 0,-2 4 7 15,-5 3-7-15,-1 5 6 0,-1 2 0 16,0 5 2-16,-2 1-1 0,-1 0-3 15,-1-7 4-15,1-5-5 0,3-5 4 16,-1-1-4-16,-2-10-2 0,0-2 2 16,0-2-1-16,0-11 7 0,-2-3-2 0,1-4 1 15,-8 0-2-15,1-6 4 16,-5-4-2-16,-1-3 0 0,-5-7-1 16,1-1 0-16,-3-4-5 0,-3-7-4 15,4 2-9-15,-7-16-13 0,12 11-21 0,-13-13-44 16,5-8-69-16,15 8-2 0,-5-10-1 15,16 13 147-15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9:00.49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-8 761 224 0,'0'0'171'16,"-7"20"4"-16,28-10-126 0,-21-10-3 15,28-2 2-15,-28 2 7 0,48-13-6 0,-25-12-4 16,25 14-13-16,-6-24-4 0,18 2-7 16,-1-15-3-16,15-8-10 0,13-6-30 15,-5-21-46-15,17 11-131 0,0-11-5 16,1 0-4-16,-5-7 0 0,-7-5 149 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9:00.22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45 763 1 0,'-3'-27'0'0,"3"27"69"0,5-26-42 0,-5 26 13 15,-5-24 3-15,-1 5 4 0,6 19 8 16,-11-24 4-16,11 24-4 15,-12-22 4-15,12 22-7 0,0 0-3 16,0 0-6-16,-14-18-2 0,14 18-10 0,0 0-3 16,0 0-5-16,0 0-4 0,4 26 0 15,-4-26-4-15,6 25 2 0,-6-25 3 16,10 42 1-16,-9-23-2 0,12 6 2 16,-9-6-4-16,11 4-1 0,-15-23-1 15,26 27 2-15,-26-27-3 0,38 0 0 0,-15-13-2 16,9-6-1-16,7-13-1 0,8-14 1 15,6-13-11-15,7 0 3 0,8-1-17 16,-1-13-9-16,14 12-12 0,-18-18-15 16,16 29-17-16,-32-23-36 0,19 28-80 15,-18-3-25-15,-7 11 13 0,-6 8 61 16,-15 3 134-16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9:05.4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18 549 262 0,'-9'20'170'0,"9"13"-7"0,-2-9-143 16,2-24 4-16,-8 42-1 0,8-42 12 15,3 30-2-15,-3-30-2 0,0 0-2 0,30 0-4 16,2-7-4-16,4-22-6 16,19-2 1-16,9-20-8 0,12-10-9 15,19 1-19-15,-6-23-41 0,31 12-96 16,-8-12-37-16,1 3-2 0,-7 7-15 0,-8 4 177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9:05.66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25 595 395 0,'-11'53'194'15,"7"-13"3"-15,-19-17-154 0,38-1-19 16,-15-22-2-16,56-6 8 0,-17-24-9 16,24-2 3-16,8-18-14 0,17-21-19 0,32 9-82 15,-3-24-110-15,16-3-7 0,4-8-5 16,-1-4 6-16,-1-8 177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9:06.17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12 607 366 0,'1'19'176'0,"-1"-19"-2"16,-14 31-161-16,12-8-4 0,2-23 1 15,2 43 6-15,-5-23 3 0,10 9 1 16,-7-29 0-16,14 34 1 0,-14-34-2 16,36 3-4-16,-7-20 1 0,14-6-5 0,12-20-2 15,15-16 0-15,12-12-8 0,13-8-6 16,17 5-31-16,-15-27-47 0,17 18-116 15,-4-4 2-15,-9 17-7 0,-14 13 5 16,-12 12 199-16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9:06.4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0 910 600 0,'15'25'220'0,"-1"-64"-36"16,19 15-173-16,11-11-3 16,20-13-8-16,10-15 0 0,16-8 0 15,17-5 0-15,-2-23-46 0,26 15-167 16,-2-12-7-16,6-3-2 0,-7-1-1 0,-7-1 125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0.04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88 287 0,'0'0'165'0,"0"0"12"0,24-6-141 16,-24 6 5 0,0 0-7-16,0 0 6 0,33-14 0 0,-33 14-10 0,31-16 1 0,-31 16-15 15,46-19 7-15,-22 9-17 0,5 5 10 16,-3-6-13-16,1 9 3 0,-6-3-8 15,1 7 4-15,-22-2 1 0,27 4-3 0,-27-4 10 16,0 0-13-16,16 29 11 0,-16-29-10 16,0 30 10-16,-2-12-11 0,-2 4 11 15,0 1-8-15,-2 0-1 0,0 3-1 16,2 1-2-16,-3-1 2 0,2 2-9 16,-5-5-7-16,12 13-20 0,-22-22-21 0,30 29-64 15,-20-22-72-15,4 4-2 16,-5-6-1-16,1 1 67 0,0 2 131 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49.72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31 0 309 0,'0'0'177'0,"0"0"-1"15,0 0-118-15,0 0-36 0,0 0 6 16,2 22-4-16,-2-22 7 0,-7 34-3 0,7-34-3 16,-9 38 0-16,2-19-8 0,7 4 0 15,-5-2-10-15,4 2 3 0,0-2-6 16,1 0 0-16,-2-2-2 0,2-19 0 15,2 30-3-15,-2-30 1 0,2 21-6 16,-2-21-8-16,0 0-13 0,0 0-13 0,13 19-22 16,-13-19-43-16,0 0-83 0,0-25-8 15,0 25 2-15,0 0 62 16,20-31 132-16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0.94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158 0 267 0,'0'0'178'15,"-23"24"0"-15,31 1-117 0,-29-18-13 16,19 19-8-16,-17-12-6 0,12 13-8 16,-9-7-4-16,9 10-9 0,-5-7-5 15,4 5 2-15,0-3-8 0,4 3 2 16,3-3-14-16,1-25-10 0,-2 53-27 15,2-53-33-15,-16 29-109 0,16-29 0 0,-4 33-2 16,4-33 27-16,-13 23 164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59.33852" units="1/cm"/>
          <inkml:channelProperty channel="Y" name="resolution" value="282.41379" units="1/cm"/>
          <inkml:channelProperty channel="T" name="resolution" value="1" units="1/dev"/>
        </inkml:channelProperties>
      </inkml:inkSource>
      <inkml:timestamp xml:id="ts0" timeString="2015-09-04T04:57:05.35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0.77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 0 328 0,'-3'18'180'0,"3"-18"5"0,7 27-149 15,-7-27-2-15,-1 24 0 0,1-24 2 16,1 23-10-16,-1-23-3 16,17 18-4-16,-17-18-3 0,32 7-3 0,-32-7-3 15,39 4-3-15,-17-4-5 0,3-3-8 16,3 1-8-16,-9-8-12 0,14 13-17 16,-22-25-17-16,24 25-48 0,-35-3-67 15,26-25-23-15,-26 25 6 0,23-30 66 16,-23 30 126-16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0.55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0 316 0,'0'0'177'0,"19"22"3"0,-19-22-138 15,11 25-7-15,-11-25 4 0,18 35-8 16,-18-35-7-16,20 35-12 0,-20-35-2 16,26 34-1-16,-26-34-6 0,31 30 0 0,-11-17-9 15,-1-8-9-15,13 7-16 16,-12-17-16-16,23 18-51 0,-14-16-85 15,1-3-9-15,1 0 6 0,-2-4 64 16,3 3 122-16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0.35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439 0 422 0,'-23'21'187'16,"23"-21"3"-16,-60 26-150 0,43-3-27 15,-9-3 11-15,3 9-12 0,-7-11 0 16,1 2-7-16,-3 0-1 0,2-1 2 0,-2 0-3 15,7-2-1-15,-3-1-5 0,2-6-4 16,26-10-11-16,-37 24-9 0,37-24-18 16,-21 12-27-16,21-12-75 15,0 0-41-15,0 0-5 0,0 0 10 0,0 0 147 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8.28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19 337 0,'0'0'164'0,"25"-22"-39"0,3 31-83 16,-28-9 1-16,47 10-1 0,-27-9-8 16,18 19-2-16,-11-8-4 0,13 12 1 15,-10-4-10-15,6 12 2 0,-10-2-1 16,1 7-11-16,-11 2 3 0,-3 2-12 16,-6 7-4-16,-15-4-17 0,8 18-18 15,-29-26-47-15,10 19-105 0,-11-9 1 16,1 9-3-16,-9-9 0 0,-6 0 154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7.83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36 198 0,'0'0'152'0,"0"0"14"0,33 3-104 16,-33-3-6-16,26-6-4 0,-26 6 1 15,28-12-11-15,-28 12-4 0,35-8-5 16,-35 8-5-16,37-7-5 16,-37 7-5-16,34-5-4 0,-34 5-3 0,29 3-3 15,-29-3-3-15,0 0 1 0,21 19-1 16,-21-19-1-16,5 18-2 0,-5-18 3 16,-6 28-5-16,6-28 3 0,-7 33-3 15,7-33 2-15,-10 34-4 0,4-15 2 16,2-1-1-16,4-18-6 0,-2 36-11 0,2-36-14 15,7 37-26-15,-7-37-52 0,0 0-83 16,0 0 1-16,8 22-4 0,-8-22 20 16,0 0 176-16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7.50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82 14 297 0,'0'0'165'16,"0"0"-3"-16,-31-15-126 0,31 15 0 15,0 0 3-15,-6 25-4 0,6-25-3 0,-14 22-1 16,14-22-7-16,-13 30-5 0,13-30-7 16,-8 35-3-16,8-35-5 0,-6 34 2 15,6-34-5-15,-3 26-5 0,3-26-14 16,0 18-13-16,17 4-35 0,-17-22-114 16,0 0-5-16,0 0 1 0,27 0-4 15,-27 0 137-15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7.26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276-9 299 0,'-19'2'165'15,"19"-2"-8"-15,-22 24-121 0,-7-17-3 0,15 17 5 16,-18-9-2-1,16 15-1-15,-14-6-1 0,15 12-13 0,-11-7 8 0,9 9-15 16,-2-5 5-16,6 4-11 16,2 1 6-16,2-1-11 0,5-1-3 0,4-2 4 15,3-1-5-15,5-2 2 0,1 2-3 16,2-6-2-16,5 1-11 0,-16-28-9 16,40 43-20-16,-40-43-17 0,47 24-62 15,-28-23-64-15,8 2-1 0,-5-7 3 16,1-2 74-16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6.78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146 0 217 0,'0'0'158'0,"-23"16"11"0,23-16-67 16,0 0-62-16,-39 23 7 0,36 1-7 15,-19-10-3-15,18 15-11 0,-12-9-4 0,9 10-7 16,-4-7-4-16,3 6-2 0,1-1-7 16,0-3 2-16,7 3-20 15,0-28-24-15,6 30-119 0,-6-30-24 16,11 31-2-16,-11-31-2 0,19 10 59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6.56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41 0 349 0,'0'0'171'0,"0"0"-7"15,0 0-131-15,-28 20 2 0,28-20-2 16,-11 24 0-16,14-4-7 0,-3-20-5 0,-5 30-4 16,5-30-1-16,5 33-5 15,-5-33-1-15,8 28 1 0,-8-28-5 16,18 23 1-16,-18-23-1 0,25 19 0 16,-25-19-3-16,36 10 1 0,-13-9-2 0,2 1-1 15,1-2-1-15,-2-3-8 0,6 3-12 16,-10-10-13-16,15 17-18 0,-35-7-39 15,40-22-99-15,-40 22 1 0,36-14-5 16,-36 14 11-16,24-20 172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6.03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34 276 0,'0'0'163'0,"0"0"-2"16,0 0-115-16,0 0-4 0,0 0 3 0,0 0-2 16,0 0-2-16,20 3-6 15,-20-3-5-15,34-3-6 0,-15-1-7 16,10 4-4-16,-6-5-4 0,4 2-4 16,-3 2-6-16,-2-6-13 0,4 10-20 0,-26-3-46 15,30-15-112-15,-30 15 4 0,29-2-9 16,-29 2 5-16,0 0 141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5:49:00.28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507 86 202 0,'0'0'144'0,"0"0"-48"0,-18-9-62 15,18 9 2-15,0 0 4 16,0 0-5-16,-32-26-4 0,32 26-3 0,-19-10 1 16,19 10-3-16,0 0-1 0,-21-7-4 15,21 7-3-15,-23-7-3 0,23 7-3 16,-27-6-3-16,27 6-2 0,-29-1-2 0,29 1-2 15,-31-3 0-15,31 3 1 0,-32 1-1 16,32-1 1-16,-31 3 1 0,12-1 0 16,19-2 0-16,-30 5 1 0,30-5 1 15,-27 6-5-15,27-6 3 0,-26 12-2 16,26-12 0-16,-23 10-3 0,23-10 1 0,-20 12-1 16,20-12-2-16,-20 18 3 15,20-18 1-15,0 0-3 0,-27 25 1 16,27-25 0-16,-13 22 2 0,13-22-2 15,-10 24 1-15,10-24-1 0,-8 28-1 0,8-28 0 16,-7 30 1-16,7-30-1 0,-4 35 1 16,0-17-2-16,4-18 1 0,-5 37-2 15,5-37 4-15,-2 35-5 0,2-17 6 16,0-18-4-16,0 37 1 0,2-14 2 16,-2-23 2-16,6 33-4 0,-3-13-1 0,3-1 4 15,-6-19-2-15,15 31-2 16,-15-31 6-16,18 18-9 0,-18-18 5 15,20 23-2-15,-20-23 5 0,21 16-6 16,-21-16 5-16,22 20 2 0,-22-20-7 0,20 16 0 16,-20-16 2-16,21 18 7 0,-21-18-11 15,20 17 2-15,-20-17 0 0,22 10 4 16,-22-10-2-16,21 13 2 0,-21-13-2 16,23 10 0-16,-23-10 6 0,25 2 3 15,-25-2-7-15,23 7-4 0,-23-7 2 0,22 10 9 16,-22-10-12-16,22 7 7 0,-22-7-4 15,24 3 2-15,-24-3-1 0,25-2 1 16,-25 2 3-16,27-4-5 16,-27 4 1-16,29-6-3 0,-29 6 7 0,30-5-4 15,-30 5 0-15,28-3 3 0,-28 3-3 16,27-17-6-16,-27 17 10 0,26-22-10 16,-26 22 3-16,25-15-6 0,-25 15 11 15,21-26-12-15,-21 26 9 0,20-14 2 16,-20 14-2-16,22-20 2 0,-22 20 0 0,18-19 2 15,-18 19-4-15,18-21 2 0,-18 21-3 16,14-20 3-16,-14 20-1 0,10-22 1 16,-10 22-5-16,7-25 5 15,-7 25-2-15,3-29 4 0,-2 9 0 0,-1 1-1 16,0 19-1-16,-1-37 1 0,-1 15-1 16,0 0 0-16,2 22-1 0,-8-40 2 15,8 40 0-15,-10-33 3 0,10 33-2 16,-10-33 4-16,10 33 0 0,-10-22 5 15,10 22-4-15,-8-25 0 0,8 25-4 0,0 0 4 16,-17-25-2-16,17 25 0 0,0 0-3 16,-29-32-1-16,29 32 2 0,-22-17 1 15,22 17-1-15,-23-21-3 0,23 21-1 16,-24-15 3-16,24 15-3 0,-20-15 1 16,20 15-6-16,0 0-4 0,-26-20-9 0,26 20-16 15,0 0-33-15,0 0-127 0,-18-23 2 16,18 23-8-16,0 0 10 15,0 0 136-15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5.51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105 0 315 0,'0'0'182'0,"-18"10"4"15,12 14-95-15,6-24-50 0,-16 26-3 16,-3-18-1-16,19 17-11 0,0-25-9 16,-16 42-5-16,6-22-2 0,5 5-1 15,-1-4-7-15,3 3 3 0,0-1-6 16,0-3-8-16,5 4-13 0,-2-24-16 16,4 43-26-16,-4-43-120 0,-1 37-7 0,1-37-2 15,8 20 1-15,-8-20 116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5.30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48-3 304 0,'-20'6'173'15,"20"-6"-6"-15,0 0-92 0,0 0-46 16,-25 4 0-16,25-4 0 0,-3 19-8 16,3-19-3-16,0 19-3 0,0-19-1 15,6 23-4-15,-6-23-1 0,13 18-2 0,-13-18 1 16,26 13-3-16,-26-13 0 0,37 7 0 16,-14-8-2-16,5-1-2 15,-1-5-9-15,7 6-15 0,-12-15-20 16,24 19-62-16,-20-19-77 0,2 6-9 0,-6-4 6 15,-2 1-4-15,-20 13 189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5.01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171 13 186 0,'0'0'155'15,"1"-19"4"-15,-1 19-104 0,0 0 0 0,0 0-3 16,0 0-11-16,0 0-12 0,0 0-6 16,0 0-6-16,-27-1 0 0,27 1-1 15,0 0-2-15,-23 27-5 16,23-27 3-16,-27 36-2 0,7-18 2 0,6 11-2 15,-5-3-2-15,8 7-3 0,-4-3 0 16,7 3 0-16,1-2-2 0,5 2 1 16,4-3-3-16,2-1 1 0,4-6-3 15,4-2 3-15,-12-21-3 0,29 32 3 16,-29-32-2-16,35 13 2 0,-13-15-1 0,1-2-1 16,-2-6 2-16,2-3-1 0,-1-5 1 15,-2-2-2-15,-2-3 2 0,-3 1-3 16,-4-1 4-16,-2 0-3 0,-4 2 3 15,-3 2-3-15,-2 19 3 0,-4-29-4 16,4 29 1-16,0 0 0 0,-26-20 1 16,26 20-2-16,-27 7 1 0,27-7 0 15,-29 21-3-15,29-21-2 0,-29 28-8 16,29-28-11-16,-17 40-19 0,17-40-30 16,-4 23-107-16,4-23-2 0,7 25-2 0,-7-25 3 15,23 10 146-15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3.73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12 732 228 0,'0'0'146'0,"0"0"4"0,0 0-103 0,-19 0-3 16,19 0-2-16,0 0-8 16,0 0-2-16,-3 18-3 0,3-18 0 15,5 21 0-15,3-3-5 0,-8-18-8 16,8 32 0-16,-8-32-5 0,12 34-1 0,-12-34-2 15,15 35 0-15,-8-16-4 0,-7-19 1 16,14 27-2-16,-14-27 0 0,15 19 0 16,-15-19-1-16,0 0 0 0,21 15 1 15,-21-15-1-15,0 0 3 0,0 0-3 16,20-7 1-16,-20 7-1 0,0 0 0 0,12-23-1 16,-12 23-1-16,6-30 3 15,-6 30-5-15,5-34 4 0,-3 11-4 16,1-3 4-16,-2-3-3 0,2 0 4 15,-2-1-4-15,1-5 2 0,1-3-5 0,1-3-3 16,-1 1 8-16,1 0-8 0,1-2 6 16,-1 0-6-16,2-1 6 0,-1 2-6 15,0-1 10-15,0 3 0 0,1 3-4 16,0 4 4-16,1 4-4 0,-3 3 3 16,2 5-3-16,-6 20 2 0,9-26-2 0,-9 26 2 15,0 0-4-15,10-21 4 0,-10 21 0 16,0 0 0-16,0 0 0 0,0 0 1 15,0 0 1-15,20-16-1 0,-20 16-1 16,0 0 2-16,20-7-2 0,-20 7 0 16,0 0 2-16,22-5-2 0,-22 5-1 15,0 0 1-15,24 3 1 0,-24-3-2 16,20 5 1-16,-20-5 1 0,26 5-3 16,-26-5 1-16,34 2 1 0,-13-1 0 15,4-1-2-15,3-3 2 0,5 2 0 0,7-2-1 16,5-1 1-16,6-1 0 0,5-2-1 15,5 0 1-15,6 1 2 0,5 0-2 16,1-2-1-16,3 2 1 0,0 2 0 16,5-1 0-16,1 3-2 0,3-1 3 15,-1 1-4-15,4 1 1 0,0 2-1 0,-1-2 2 16,1 2-1-16,-1-2 0 16,1 1 0-16,1 0 0 0,2 0 0 15,-1-2 0-15,2 0 3 0,0 2-2 16,1-2 1-16,2 2-1 0,0-1 1 0,0-1-1 15,0-2 1-15,1 4-1 0,-3-3-3 16,6 3-6-16,-7-4-7 0,5 8-5 16,-11-8-11-16,14 20-20 0,-26-25-41 15,12 20-94-15,-6-6 2 0,1 5 1 16,-5-4 10-16,-6-2 174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2.81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0 115 274 0,'0'0'160'0,"36"-11"-3"16,-7 11-118-16,-29 0 3 0,50-11 3 15,-29-5-9-15,18 13-12 16,-9-9-4-16,9 5-7 0,-2 1-18 15,-5-7-23-15,18 16-67 0,-19-13-78 0,2 5-1 16,-5-5-1-16,-5 4 16 0,-3-2 159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2.58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93 0 377 0,'0'0'173'0,"0"0"-8"16,0 0-132-16,-30 6 0 0,30-6-1 16,0 0-12-16,-12 32-5 0,12-32 7 15,-15 34-15-15,6-15 6 0,5 2-13 0,-2 1 9 16,2 0-13-16,1 1 9 0,-2-1-16 15,8 4-13-15,-3-26-11 0,5 48-32 16,-5-48-71-16,-9 41-44 0,9-41 1 16,-6 35-2-16,6-35 105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2.30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38 317 0,'0'0'146'0,"0"0"-15"16,0 0-94-16,0 0 7 0,0 0-10 15,0 0 3-15,0 0-3 0,22-14-1 16,-1 18-4-16,-21-4-8 0,41-5-7 0,-16 1-4 16,3 2-2-16,-2-2-2 0,3 1-3 15,-1 0-1-15,1-1-3 0,-1 4-9 16,-28 0-12-16,50-1-36 15,-50 1-97-15,26 0-33 0,-26 0 1 0,23-4-5 16,-23 4 100-16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1.84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356 152 278 0,'0'0'146'0,"-7"-26"5"0,7 26-129 16,-15-28-5-16,15 28 8 0,-17-26-14 16,17 26 4-16,-18-27-8 0,18 27 9 15,-25-23-9-15,25 23 7 0,-25-16-2 16,25 16-3-16,-26-7 0 0,26 7-3 16,-29 0-2-16,29 0-1 0,-31 7-2 15,31-7-1-15,-33 13 0 0,33-13-2 0,-33 18 10 16,33-18-9-16,-28 22 8 0,28-22-8 15,-22 26 8-15,22-26-7 0,-13 25 7 16,13-25-10-16,-4 28 1 0,4-28-1 16,4 28 2-16,-4-28-4 0,15 33 4 15,-15-33-4-15,21 36 3 0,-21-36 2 16,27 36-1-16,-10-18 2 0,-4 5-3 16,3-4 2-16,-2 1-3 0,0 0 5 15,-1 1-4-15,2-1 3 0,-4 0-3 16,-11-20 3-16,19 33-3 0,-19-33 3 0,10 35-2 15,-10-35 1-15,0 25 0 0,0-25 0 16,-13 23 0-16,13-23 1 0,-22 22 1 16,22-22-2-16,-33 15 1 0,15-9 0 15,18-6 0-15,-37 5 0 0,17-8 0 16,1-2 0-16,1 0 0 0,18 5 1 0,-30-20 0 16,30 20 0-16,-22-29 0 0,22 29-1 15,-7-34 2-15,8 15-1 0,5-2 0 16,3-2-3-16,4-2 4 15,2 4-3-15,5-2 3 0,3-3-3 0,0 3 2 16,1-1-3-16,2 4-1 0,-3-3-19 16,11 14-44-16,-4-8-94 0,-7 2-11 15,-2 3 6-15,-2 1-10 0,-19 11 149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1.16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91 0 342 0,'0'0'152'0,"0"0"-37"0,0 0-85 16,-26 22 5-16,29-2 3 0,-3-20-6 15,-19 34-3-15,4-11-5 0,12 6-3 16,-9-6-8-16,8 4 0 0,-5 0-6 16,6-1 1-16,-2 0-6 0,2-2-5 15,9 2-20-15,-6-26-27 0,1 34-120 16,-1-34-6-16,11 32-1 0,-11-32-6 0,13 18 105 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0.12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41 37 265 0,'-20'0'159'0,"20"0"2"15,0 0-92-15,-23-2-35 0,23 2 1 0,0 0 0 16,0 0-6-16,0 0-5 0,0 0 0 15,0 0-1-15,23-5-5 0,-23 5-2 16,24-5-3-16,-24 5-3 0,40-6-4 16,-14 2-1-16,3 3-3 0,1-2-5 15,-3-2-15-15,13 13-25 0,-21-23-64 0,14 17-79 16,-9-7 2-16,2 8-7 16,-26-3 1-16,34 0 185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5:50:13.05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309-2 101 0,'0'0'54'0,"0"0"2"15,0 0-7-15,0 0-5 16,0 0-8-16,0 0-6 0,0 0-6 15,0 0-7-15,0 0-2 0,0 0-1 0,0 0-1 16,0 0-1-16,0 0-1 0,-56-6 1 16,56 6 0-16,0 0-2 0,0 0-1 15,0 0-2-15,0 0-2 0,0 0-3 16,0 0 1-16,0 0-5 0,0 0 3 16,0 0-4-16,-59 13 5 0,59-13-4 0,0 0 4 15,0 0 0-15,0 0 1 0,0 0-2 16,0 0 2-16,-60 37 2 0,60-37-1 15,0 0 3-15,0 0-4 0,0 0 1 16,0 0 0-16,-42 45 2 0,42-45-3 16,0 0 0-16,0 0 0 0,0 0-3 15,-27 41 2-15,27-41 1 0,0 0-2 16,0 0 1-16,0 0 0 0,-23 44 0 16,23-44-1-16,0 0-1 0,0 0 0 15,-17 42 1-15,17-42-2 0,0 0 1 0,0 0-1 16,-15 39 1-16,15-39-2 0,0 0 4 15,0 0-3-15,-6 44 2 0,6-44-1 16,0 0 1-16,-2 39-2 0,2-39 1 16,0 0 1-16,0 37-1 0,0-37 0 15,0 0 0-15,1 41 0 0,-1-41 0 16,0 0 1-16,4 48 0 0,-4-48-1 16,0 0 0-16,8 38 1 0,-8-38 1 15,0 0-2-15,10 39 3 0,-10-39-4 16,0 0 4-16,0 0-3 0,15 41 2 0,-15-41-3 15,0 0 5-15,0 0-4 0,0 0 1 16,29 39-1-16,-29-39 1 0,0 0-1 16,0 0 1-16,0 0 5 0,0 0-8 15,49 39 8-15,-49-39-6 0,0 0 8 16,0 0-9-16,0 0 8 0,59 20-6 0,-59-20 1 16,0 0-1-16,0 0 1 15,0 0-2-15,69 21 1 0,-69-21 1 16,0 0-3-16,0 0 1 0,61 9-1 15,-61-9 1-15,0 0 0 0,0 0 2 0,61 8-2 16,-61-8-1-16,0 0 2 0,0 0-1 16,64 6 0-16,-64-6 0 0,0 0 0 15,58-7-1-15,-58 7 0 0,0 0 3 16,0 0-1-16,71-26-1 0,-71 26-5 16,0 0 5-16,0 0-4 0,63-27 3 0,-63 27-5 15,0 0 3-15,65-21-4 0,-65 21 6 16,0 0 1-16,0 0 0 0,65-31 0 15,-65 31 2-15,0 0-1 0,0 0 0 16,25-37 2-16,-25 37-3 0,0 0 2 16,0 0-1-16,19-37 1 0,-19 37-4 15,0 0 4-15,0 0-1 0,22-44-1 16,-22 44 1-16,0 0 0 0,11-40-1 16,-11 40 2-16,0 0-3 0,4-39 2 15,-4 39-2-15,0 0 3 0,-4-42 0 0,4 42 1 16,0 0 0-16,-8-43 3 0,8 43 0 15,0 0 4-15,-12-37-1 0,12 37 2 16,0 0-4-16,-20-43 5 0,20 43-3 16,0 0 0-16,-20-40-2 0,20 40 0 15,0 0-2-15,-30-40 3 0,30 40-3 0,0 0 3 16,0 0-1-16,-48-44 0 16,48 44 1-16,0 0 1 0,0 0-3 15,0 0-1-15,-66-33 4 0,66 33-4 16,0 0-2-16,0 0 1 0,0 0-1 0,-67-24 0 15,67 24-1-15,0 0 0 0,0 0-1 16,-62-12 0-16,62 12 2 0,0 0-2 16,0 0-2-16,-67-1 1 0,67 1 1 15,0 0-2-15,-59 5 2 0,59-5-1 16,0 0 0-16,-58 3 0 0,58-3 1 0,0 0 0 16,0 0 1-16,-64 3-3 15,64-3 1-15,0 0-8 0,0 0-11 16,0 0-16-16,-65-9-20 0,65 9-79 15,0 0-42-15,0 0-7 0,0 0 8 0,0 0 111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29.59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25 0 344 0,'0'0'165'0,"0"0"3"0,0 0-130 16,0 0-9-16,0 0-2 0,0 0-2 15,-25 16-2-15,47-11-1 0,-22-5-5 16,36 0-5-16,-15 2-7 0,1-1-14 16,12 13-31-16,-34-14-114 0,41 11-25 15,-21-11-3-15,2 5-2 0,-22-5 58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29.42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24 368 0,'0'0'176'0,"0"0"-6"0,0 0-133 16,0 0-2-16,0 0 0 0,0 0-8 16,0 0-8-16,0 0 0 0,0 0 0 15,26-9 0-15,-26 9-6 0,27-5-2 16,-27 5-3-16,31-7 0 0,-31 7-4 16,30-3-1-16,-30 3-1 0,20 0-8 0,-20 0-10 15,0 0-13-15,33 18-19 0,-33-18-43 16,0 0-98-16,0 0 3 0,0 0-9 15,0 0 12-15,0 0 154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29.09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253 32 307 0,'0'0'156'0,"0"0"8"0,0 0-134 16,0 0 3-16,0 0-2 0,-79-37 0 16,79 37-7-16,0 0-5 0,0 0 1 15,-58-3-2-15,58 3-2 0,0 0-3 16,0 0 1-16,-57 34-3 0,57-34 1 16,0 0-1-16,-36 54-1 0,36-54-2 15,-17 38 0-15,17-38-4 0,-7 39 3 0,7-39-5 16,0 0 1-16,15 45 0 0,-15-45-2 15,0 0 0-15,0 0 1 0,65 24-6 16,-65-24-15-16,63 0-22 0,-63 0-61 16,62-24-88-16,-62 24 2 0,82-25-5 15,-82 25-1-15,73-30 167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28.75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169 0 103 0,'-67'-8'125'0,"67"8"7"16,0 0-83-16,0 0-7 0,0 0 1 15,0 0-3-15,0 0-10 0,0 0 0 16,0 0-6-16,0 0 5 0,0 0-5 16,0 0 2-16,0 0-7 0,0 0 2 15,0 0-3-15,0 0-2 0,0 0 3 0,0 0-6 16,0 0 0-16,0 0-8 0,0 0 4 15,0 0-7-15,0 0 4 0,0 0-5 16,0 0-2-16,0 0 2 0,0 0-5 16,0 0 5-16,0 0-5 0,0 0 4 15,0 0-4-15,0 0 5 0,67 23-5 0,-67-23 3 16,0 0 2-16,30 46-1 16,-30-46 1-16,0 0 0 0,15 56 1 15,-15-56-3-15,-2 40 4 0,2-40-3 16,-11 43 3-16,11-43-2 0,-24 46 1 0,24-46-2 15,-31 42 3-15,31-42-4 0,-34 38 3 16,34-38-1-16,0 0 1 0,0 0-2 16,-63 42 1-16,63-42 0 0,0 0-2 15,0 0-9-15,0 0-10 0,0 0-16 16,-65-33-23-16,65 33-54 0,0 0-58 0,0 0-2 16,0 0 0-16,46-37 84 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9:16.81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0 869 145 0,'0'0'143'0,"0"0"-70"0,0 0-25 15,0 0-8-15,0 0-3 0,0 0-3 16,0 0-5-16,0 0-4 0,0 0-3 15,0 0-2-15,0 0-1 0,0 0 1 16,0 0 1-16,0 0 0 0,0 0 1 16,0 0-3-16,0 0 0 0,0 0-12 15,0 0 7-15,0 0-4 0,0 0-3 0,0 0-1 16,0 0-2-16,0 0-10 0,0 0 5 16,0 0 9-16,0 0-11 0,0 0 1 15,0 0 2-15,0 0-2 0,0 0 0 16,0 0 9-16,0 0-6 0,23 16-3 15,-23-16 0-15,20 24 2 0,-20-24-5 16,23 29 5-16,-23-29-4 0,24 27 3 16,-24-27-4-16,22 23 6 0,-22-23 0 15,20 11-2-15,-20-11 5 0,0 0 7 16,24 2 2-16,-24-2 3 0,0 0-1 0,26-39-7 16,-9 19 11-16,0-14-7 0,12-6 2 15,7-13-10-15,11-9 1 0,9-12-8 16,7-9-4-16,19 7-21 0,-12-26-61 15,16 12-97-15,3 0-13 0,-3 4 5 16,-2 8-6-16,-8 4 199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2.13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297 137 249 0,'0'0'150'0,"17"-23"8"0,-17 23-144 0,7-21 6 15,-7 21 4-15,0-20 5 0,0 20 2 16,-3-18 4-16,3 18-2 0,0 0-2 16,-11-24-5-16,11 24-6 0,-20-16-5 15,20 16-2-15,-31-9-6 0,13 4 1 16,-1 5-4-16,-4-3 1 0,-3 7-2 16,-1-2 1-16,0 0-1 0,-2 0-1 15,6 2 1-15,0 2-3 0,5-1 1 16,18-5 0-16,-23 13 0 0,23-13 0 15,0 0 0-15,3 27 0 0,-3-27 0 0,24 21 0 16,-24-21 0-16,39 26-4 0,-16-8 4 16,3 2-4-16,2 0 4 0,-1 3-3 15,1 0 3-15,-4-1-2 0,-2 7 2 16,-4-4-2-16,-3-3 3 0,-5 2-2 16,-2-3 1-16,-5-3 0 0,-4 7 1 15,-7-6 0-15,8-19 1 0,-27 32-1 16,9-17 0-16,-8-5 0 0,-1 3 3 15,-6-6-3-15,2-1 5 0,0-8 1 16,4 1 1-16,4-9 4 0,23 10-3 0,-29-28 0 16,31 5-4-16,9-10 5 0,9-1-9 15,9-4 0-15,7-5-12 0,12 11-21 16,-13-22-50-16,18 14-124 0,-9-1 3 16,1 10-7-16,-8-1 4 0,-8 7 157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1.65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236 37 329 0,'-10'-23'186'15,"10"23"-6"-15,-37-13-138 0,37 13-5 0,-23 3-1 16,23-3-1-16,-25 17-5 0,12 2-1 16,-8-3-10-16,5 8 2 0,-4-2-9 15,4 9 0-15,-1-1-5 0,4 3 2 16,1 0-8-16,8 3 2 0,1-6-4 16,6-3 4-16,3-2-4 0,4-2 4 15,6-5-3-15,4-2 1 0,3-3 1 16,0-9-2-16,1-2 2 0,1-2-2 15,-2-3 1-15,-2-6 0 0,-21 9 0 16,29-23 0-16,-29 23 5 0,11-26-5 0,-11 26 1 16,-5-25-1-16,5 25 2 0,-25-12-3 15,4 11-1-15,-5 4-1 0,0 2-7 16,-4 2 2-16,4 8-13 0,-6-5-6 16,17 16-22-16,-17-23-23 0,38 27-57 15,-6-30-75-15,-8 23 5 0,8-23-2 0,0 0 100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1.21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0 134 364 0,'0'0'171'0,"0"0"8"0,23 13-167 16,10-7 3-16,3-9 6 0,20 7 5 16,0-14 3-16,21 4-5 0,-2-9 0 15,20 6-1-15,0-12-1 0,12 6-6 0,-2-4-2 16,3 4-7-16,-5 2-1 0,-4 1-10 15,0 9-16-15,-21-13-24 16,12 29-50-16,-31-13-105 0,-9 7 4 16,-14 0-8-16,-14 2 10 0,-22-9 193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40.12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157 38 339 0,'0'0'165'0,"-19"-3"-9"0,19 3-134 15,0 0 0-15,0 0 3 16,0 0-6-16,0 0-2 0,20-20-3 15,-20 20 1-15,31-7 2 0,-31 7 2 0,40-5-3 16,-40 5-2-16,43-3-1 0,-24 3-4 16,5 3-2-16,-4 1-2 0,-1 2-3 15,-19-6-3-15,27 20 2 0,-27-20-1 16,12 30 0-16,-12-10-2 0,-6 1 5 16,-6 1-3-16,-3 2 2 0,-6 2-3 15,-4-2 2-15,-7 2-2 0,-1-3 3 0,-3-1-3 16,-1-1 2-16,1-2-3 15,0-2 4-15,4-4-3 0,6-2 4 16,5-5 1-16,21-6 4 0,-25 9-4 0,25-9 3 16,0 0-2-16,0 0 0 0,28-13 0 15,-5 6 0-15,7 1-4 0,7-3-3 16,8 8-10-16,-4-11-18 0,25 27-39 16,-14-17-116-16,9 14 0 0,-8-4-8 15,0 7 3-15,-10-1 111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39.54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0 148 7 0,'0'0'103'16,"0"0"-6"-16,0 0-52 0,0 0 1 16,0 0 4-16,0 0-4 0,0 0 7 15,0 0-9-15,0 0 1 0,0 0-17 16,0 0 5-16,0 0-12 0,21 0 4 16,-21 0-5-16,0 0 0 0,25 0-2 0,-5 7 1 15,-20-7-1-15,39 3-3 0,-19-5 0 16,10 5-2-16,-3-4 0 15,9 4-3-15,-3-5-2 0,5 2-2 16,0-1-2-16,1-1 0 0,1-1-1 0,3 1 0 16,1-4 0-16,0 3 0 0,4-3 1 15,2 1-3-15,-1-1 1 0,5 0 1 16,1 2-1-16,-1 1-3 0,2 0 1 16,1 2-1-16,-3 1 0 0,-1 0 1 15,0 0 0-15,-2 1 0 0,-2 1 0 0,-2-2 0 16,-3 1 0-16,1-1 1 0,0 2 0 15,-2-1 1-15,-3 0-2 0,-1 1 0 16,2 1 0-16,0-1 0 0,-1 3 0 16,0-1 0-16,2-1 0 0,-1 0-2 15,1 1 1-15,1-3 3 0,-1 2-3 16,-1-1 1-16,4-2-1 0,1-2 2 16,0 2-2-16,1-1 1 0,2-2 0 15,1 0-2-15,5-1 2 0,3 0-1 16,2-1 2-16,3 0-1 0,3-2 0 0,3 1 0 15,3-1 1-15,3 0-3 0,-2-1 3 16,-1 0-1-16,1-1 1 0,0 1-2 16,2-1 2-16,1 2-2 0,-3 1 1 15,1 1 0-15,-2-1 0 0,-1 2-1 16,-2 1 1-16,-1 0-1 0,-5 2 0 0,-1-1 3 16,-2 4-2-16,-1-4 0 0,3 5-1 15,0-2 2-15,1 4-2 16,0-4 3-16,0 2-2 0,2-2-2 15,2 2 2-15,1-1 1 0,-2-2-1 0,0 0 0 16,2 0 1-16,1 1-2 0,2-2 1 16,3 1 1-16,-1-2 0 0,2 1-1 15,2-1 1-15,1 1-1 0,-1-2 1 16,1 0-1-16,-3 0 1 0,-1-1-1 16,1 1 1-16,-2 2-1 0,-1 0 1 0,-3-2-5 15,0 4-4-15,-6-5-5 16,3 7-8-16,-18-10-18 0,14 15-76 0,-24-11-62 15,-5 5 6-15,-11-1-5 16,-22-1 49-16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5:51:44.13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439 167 140 0,'-61'-6'148'0,"61"6"-2"0,0 0-91 0,0 0-9 16,0 0-3-16,0 0-9 0,0 0-6 15,0 0-2-15,-14-40-9 0,14 40 2 0,0 0-3 16,0 0 1-16,0 0-3 16,0 0 0-16,0 0-3 0,0 0-5 15,0 0 7-15,0 0-5 0,0 0 2 16,-60-33-2-16,60 33-6 0,0 0 8 0,0 0-8 16,0 0 10-16,0 0-14 0,0 0 5 15,0 0 3-15,0 0-1 0,-58-20 6 16,58 20-8-16,0 0 6 0,0 0-7 15,0 0 4-15,0 0 0 0,0 0-5 16,-59 12-3-16,59-12-2 0,0 0 8 0,0 0-2 16,0 0 1-16,0 0 4 15,0 0-12-15,0 0 7 0,0 0 0 0,-59 38 5 16,59-38-9-16,0 0 2 16,0 0-3-16,-21 38 1 0,21-38 8 0,0 0-8 15,-19 38 4-15,19-38-3 0,0 0 1 16,-20 49 1-16,20-49-3 0,0 0 3 15,-21 50-2-15,21-50-2 0,0 0 4 16,-19 45-1-16,19-45 4 0,0 0-6 16,-17 48 7-16,17-48-3 0,-6 39-1 0,6-39 2 15,-4 44-2-15,4-44-2 0,0 45 0 16,0-45 3-16,2 44 1 16,-2-44-4-16,3 39 3 0,-3-39-1 15,0 0 0-15,9 48 1 0,-9-48 0 0,0 0-4 16,13 49 1-16,-13-49-1 0,0 0 6 15,19 43-4-15,-19-43 1 0,0 0-3 16,0 0 7-16,33 49-3 0,-33-49-1 16,0 0 1-16,0 0-1 0,47 43-1 15,-47-43 1-15,0 0 0 0,0 0-3 0,53 40 8 16,-53-40-10-16,0 0 10 0,0 0-12 16,0 0 12-16,69 46-9 0,-69-46 9 15,0 0-12-15,0 0 5 0,0 0 1 16,68 24 1-16,-68-24 1 0,0 0-1 15,0 0-2-15,63-7 3 0,-63 7 3 0,0 0-4 16,0 0 4-16,60-36-13 16,-60 36 11-16,0 0-8 0,0 0 11 15,52-49-13-15,-52 49 9 0,0 0-5 16,0 0-1-16,53-43 5 0,-53 43-2 0,0 0 0 16,0 0-3-16,58-38 4 0,-58 38-3 15,0 0 2-15,0 0 1 0,54-50 3 16,-54 50-5-16,0 0 2 0,28-41-2 15,-28 41 3-15,0 0 0 0,12-38-1 16,-12 38-2-16,0 0 1 0,3-37 1 0,-3 37 3 16,0 0-2-16,0 0 0 15,0-45-1-15,0 45 1 0,0 0 0 16,5-40 0-16,-5 40 1 0,0 0-3 16,3-46 1-16,-3 46 0 0,0 0 1 0,0-37 0 15,0 37-3-15,0 0 4 0,0 0-3 16,0 0 3-16,-23-41-1 0,23 41-1 15,0 0 0-15,0 0-1 0,-31-43 3 16,31 43-1-16,0 0-2 0,0 0 0 16,-27-39 1-16,27 39 1 0,0 0-2 0,0 0 4 15,-23-39-1-15,23 39 3 0,0 0-4 16,0 0 3-16,0 0 1 0,-44-43-3 16,44 43 1-16,0 0-2 15,0 0-2-15,0 0 0 0,-41-43 1 0,41 43 2 16,0 0-3-16,0 0 2 0,0 0-2 15,0 0 4-15,0 0-2 0,-66-38 2 16,66 38-4-16,0 0 0 0,0 0 5 16,0 0-3-16,0 0 1 0,-62-20-2 15,62 20 0-15,0 0-7 0,0 0-8 0,0 0-28 16,-56-36-73-16,56 36-75 0,0 0-5 16,-23-42 6-16,23 42-10 0,10-48 177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48.65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98-6 348 0,'-23'9'191'0,"23"-9"-4"15,-18 7-87-15,15 17-61 0,3-24-3 16,-19 46-4-16,6-20-9 0,9 11-6 16,-5 0-10-16,5 5 0 0,0 4-15 0,-3-10-17 15,18 20-71-15,-15-21-98 0,9 7-2 16,-7-15-6-16,6-1 1 0,-4-26 137 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48.45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300 18 223 0,'0'0'162'0,"0"0"12"16,0 0-83-16,2-21-27 0,-2 21-10 16,0 0-7-16,0 0-13 0,0 0-11 0,0 0-3 15,0 0-6-15,0 0-4 16,0 0-6-16,-22 5-1 0,22-5-2 16,-17 19 2-16,17-19 0 0,-26 27-2 15,8-10 0-15,-2 0 1 0,-3 0 0 0,1 0-2 16,-2 0 0-16,1 0-1 0,0 0 2 15,2-1 2-15,2-3-3 0,19-13 1 16,-26 19-4-16,26-19 5 0,0 0-3 16,-18 13 3-16,18-13-3 0,0 0 1 15,0 0 0-15,0 0 0 0,0 0 1 0,24-8-4 16,-24 8 4-16,29-7-2 0,-8 4 0 16,2-4 0-16,0 2 2 0,3 3-1 15,-2-3 1-15,2-2 3 16,1 6-5-16,-1-3 1 0,-3 2 1 0,-3 1-7 15,5 4-10-15,-25-3-6 0,46 5-17 16,-46-5-19-16,43 9-52 0,-43-9-73 16,23 3-5-16,-23-3 8 0,0 0 42 15,0 0 138-15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47.26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40 35 303 0,'-23'-5'176'0,"23"5"0"15,0 0-96-15,0 0-37 0,-18-18-3 16,18 18 2-16,0 0-10 0,0 0-11 16,19 7-2-16,-19-7-2 0,29 7 0 0,-5-5-1 15,0-3-6-15,11 1-5 16,1-4-4-16,0-2-16 0,15 17-43 16,-15-19-132-16,8 8-9 0,-11-8 0 15,3 5-6-15,-10-7 74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45.67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4 428 167 0,'0'0'148'0,"0"0"4"16,0 0-89-16,-8-24-1 0,8 24-9 15,0 0-9-15,0 0-7 0,0 0-5 16,0 0-6-16,0 0 0 0,0 0-7 16,0 0-3-16,0 0-4 0,0 0-1 0,0 0 0 15,0 0-4-15,0 0 1 16,0 0 0-16,0 0 3 0,0 0-2 16,0 0 1-16,0 0 0 0,0 0-3 15,14 23 3-15,-14-23-1 0,12 27-5 0,-12-27 1 16,16 28-4-16,-16-28 3 0,14 35-4 15,-4-17 5-15,-10-18-6 0,21 32 3 16,-21-32 0-16,20 29-1 0,-20-29 0 16,19 21-2-16,-19-21 3 0,0 0-1 15,22 13 0-15,-22-13-1 0,0 0 1 0,0 0-3 16,22-22 6-16,-22 22-2 0,10-23-1 16,-6 3-1-16,1 2 4 15,-1-2-2-15,-1-5-2 0,1 0 1 16,-1-5-2-16,0 0 0 0,0 1 6 0,-2-1-6 15,2-3 2-15,-1 0-2 0,1 0-2 16,-2-1 8-16,1 4-6 0,-1 0 3 16,0 0-10-16,1 4 9 0,-1 4-7 15,-1 22 8-15,2-28-1 0,-2 28-4 16,0 0 2-16,0 0 3 0,0 0-1 0,0 0 0 16,0 0-1-16,0 0-2 0,0 0 0 15,0 0 4-15,0 0-4 0,9-19-1 16,-9 19 2-16,0 0 1 0,0 0-4 15,23 2 4-15,-23-2 1 0,20-3-2 16,-20 3 0-16,23 1 3 0,-23-1-3 16,35-4 2-16,-11 4-1 0,5-3 1 15,4 2 0-15,9 1-3 0,9-2 3 16,6-4-4-16,8 5 4 0,5-5-3 16,6 3 4-16,2 2-1 0,4-2-1 0,-1-1 1 15,-1 2 1-15,0 1-5 0,3 2-13 16,-12-9-24-16,18 15-142 0,-27-13-17 15,2 11 7-15,-17-11-10 0,-6 10 42 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42.72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103 7 464 0,'0'0'172'16,"0"0"12"-16,-21-8-162 0,21 8 1 15,0 0 0-15,0 0-8 0,-9 25-10 0,9-25 0 16,-7 31 7-16,5-8-11 0,-4 0 9 15,2 1-11-15,-2 3 6 0,-3 1-17 16,6 2 4-16,-8-8-20 0,14 14-15 16,-3-36-22-16,-7 46-92 0,-3-26-26 15,11 7-1-15,-8-5 8 0,3-2 93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42.48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15 59 285 0,'-19'16'153'0,"19"-16"10"0,0 0-120 0,0 0 0 15,30 2 0-15,-30-2-2 16,33-9-5-16,-33 9-4 0,49-13-8 15,-20 3-4-15,8 4-7 0,-2-2-4 0,3 1 1 16,-3 1-5-16,1-6 2 0,-3 8-15 16,-9-5-15-16,11 15-21 0,-35-6-63 15,27-10-77-15,-27 10 3 0,0 0-9 16,0 0 4-16,0 0 183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42.00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404 156 298 0,'-3'-20'151'0,"3"0"-5"0,0 20-123 16,-3-37-9-16,3 37 8 0,-26-31-6 15,26 31-2-15,-33-22-1 0,33 22-4 16,-42-17 1-16,19 13-1 0,-3 0-2 16,0 4-3-16,-2 0 0 0,-1 1 0 15,2 1 0-15,0 3 2 0,1-1-2 16,3 4 0-16,2-1-2 0,21-7 1 16,-29 15-2-16,29-15 2 0,-12 20-4 15,12-20 2-15,7 27 9 0,-7-27-6 16,21 32 6-16,-3-12-11 0,-1 0 11 15,5 4-10-15,-1-3 11 0,4 5-13 0,-4-2 2 16,4 3-4-16,-5 0 3 0,-1 0 1 16,-2 5-2-16,-2-1 2 0,-4 3-2 15,-2-2 3-15,-3-2-5 0,-2 2 5 16,-4-3-3-16,-1-4 4 0,-5-2-3 0,6-23 2 16,-19 32-2-16,19-32 4 0,-32 24-3 15,12-18 1-15,-3-2 1 16,-2-6 0-16,-1 0-1 0,2-1 0 15,1-9 3-15,4-3-3 0,2-4 4 0,5-2-4 16,8-6 3-16,7-2-5 0,7-2 5 16,9-2-3-16,7 0 1 0,7 3-3 15,3-2 3-15,7 3-5 0,2 2 5 16,-3 1-13-16,10 14-23 0,-15-8-128 16,5 7-12-16,-7-3 4 0,-5 6-11 0,-7 2 82 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41.01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18 49 439 0,'0'0'171'16,"0"0"-12"-16,-17 24-130 0,41-21-3 15,-24-3 0-15,42-18-11 0,-15 8-5 16,7 0-2-16,-2-2-1 0,2 2-13 16,6 10-20-16,-19-15-55 0,16 16-94 0,-16-4-3 15,5 9-5-15,-26-6-4 16,20 14 134-16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40.83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26 24 362 0,'-30'6'160'0,"30"-6"-5"0,0 0-130 15,0 0 0-15,0 0 0 0,0 0-4 16,23-6-4-16,-1 6 0 0,-22 0-2 0,43-11-6 15,-20 5-4-15,5 2-4 0,1 4-13 16,-7-6-17-16,21 17-42 0,-43-11-91 16,43 5-9-16,-43-5 4 0,26 13-9 15,-26-13 128-15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4.29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27 131 255 0,'-20'-10'155'0,"20"10"0"0,0 0-128 16,-11-22 0-16,11 22 2 0,0 0 3 15,0 0-6-15,0-32-1 0,0 32-1 16,0 0 0-16,23-20 0 0,-23 20-1 15,21-16-3-15,-21 16 0 0,34-14-2 16,-34 14-2-16,44-13-2 0,-20 10-1 16,6 3-4-16,-6 0-2 0,4 3 0 0,-8 3-4 15,0 4-1-15,-20-10-1 0,26 24 0 16,-26-24-1-16,4 35 4 0,-10-13-3 16,-4 4 1-16,-4-2-2 0,-5 4 3 15,-2 0-4-15,-4 2 4 0,-1 0-4 16,-1-3 1-16,-1-2-2 0,2-2 2 0,1 0-1 15,4-6 2-15,21-17-2 16,-30 20 1-16,30-20-2 0,0 0 2 16,0 0 1-16,0 0 0 0,0 0-1 15,20 5-1-15,3-10 1 0,5 0 1 0,7-2-1 16,6-1 0-16,4 2 0 0,2-1-4 16,5 7-8-16,-8-12-16 0,17 27-45 15,-21-18-122-15,4 10 3 0,-11-7-8 16,-4 7 4-16,-9 2 132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5:57:05.01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483 162 176 0,'0'0'130'0,"0"0"-32"0,0 0-69 15,0 0-5-15,0 0-3 0,0 0-6 16,0 0-4-16,-56 9 1 0,56-9 3 16,0 0-1-16,0 0 0 0,0 0-2 15,0 0 4-15,0 0 0 0,0 0 0 0,0 0-2 16,-33-40-2-16,33 40-2 0,0 0 4 15,0 0-4-15,0 0-3 0,0 0 0 16,0 0-3-16,-64-32-1 0,64 32 2 16,0 0 0-16,0 0-3 0,0 0 1 15,-65-9-1-15,65 9 0 0,0 0 2 16,0 0-1-16,0 0 0 0,-66 3 0 16,66-3 1-16,0 0 0 0,0 0 0 15,0 0-1-15,-57 2-3 0,57-2 3 16,0 0-2-16,0 0 1 0,0 0-2 0,-50 37 1 15,50-37-2-15,0 0 2 0,-28 40 1 16,28-40-3-16,0 0 1 0,-24 50 0 16,24-50-2-16,-13 37 0 0,13-37 8 15,0 0-6-15,-14 53 3 0,14-53 0 16,0 0 2-16,-9 52-8 0,9-52 13 0,-3 39-10 16,3-39 0-16,-1 40 1 0,1-40 2 15,1 38-2-15,-1-38 2 0,7 38 1 16,-7-38-3-16,0 0 2 15,12 54-2-15,-12-54 0 0,13 39-4 0,-13-39 1 16,16 40 2-16,-16-40 1 0,21 37-2 16,-21-37 2-16,0 0-1 0,35 47 1 15,-35-47 0-15,0 0 1 0,37 42-5 16,-37-42 5-16,0 0-3 0,0 0 5 16,52 41-5-16,-52-41 2 0,0 0 0 0,0 0 1 15,0 0 1-15,68 45-2 0,-68-45-4 16,0 0 0-16,0 0 4 0,0 0 1 15,62 8 2-15,-62-8-4 16,0 0 1-16,0 0-1 0,0 0 4 0,60-8-3 16,-60 8-2-16,0 0 1 0,0 0 0 15,58-33 0-15,-58 33 1 0,0 0-1 16,0 0 2-16,57-40-3 0,-57 40 4 16,0 0-3-16,37-39 4 0,-37 39-5 15,0 0 2-15,0 0 0 0,41-50 1 0,-41 50-1 16,0 0 1-16,34-40-3 0,-34 40-1 15,0 0 1-15,30-37 3 0,-30 37-2 16,0 0 0-16,0 0-1 0,32-48 1 16,-32 48 0-16,0 0 3 0,0 0-2 15,7-41-2-15,-7 41-1 0,0 0 8 16,0 0-4-16,0 0-3 0,4-42 2 16,-4 42-2-16,0 0-1 0,0 0 3 15,0 0 0-15,10-38-6 0,-10 38 3 16,0 0 6-16,0 0 1 0,0 0-4 0,-5-40 6 15,5 40-3-15,0 0 3 0,0 0-7 16,-26-46 8-16,26 46-12 0,0 0 7 16,-20-38-5-16,20 38 6 0,0 0-7 15,0 0 8-15,-29-44-2 0,29 44 3 16,0 0 0-16,0 0 0 0,-30-41 2 0,30 41-3 16,0 0 1-16,0 0-3 0,-30-38 4 15,30 38-3-15,0 0 1 0,0 0-3 16,-38-37 2-16,38 37-4 15,0 0 4-15,0 0-1 0,0 0-3 0,-60-33 2 16,60 33-1-16,0 0 1 0,0 0-1 16,0 0 2-16,-69-8-4 0,69 8 1 15,0 0-5-15,0 0-14 0,0 0-12 16,-64-25-24-16,64 25-109 0,0 0-32 16,-35-53 2-16,35 53-2 0,0-53 117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3.74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-5 59 293 0,'0'0'157'15,"0"0"4"-15,0 0-125 0,-20-4-12 16,20 4-4-16,0 0 6 0,0 0-5 15,0 0-2-15,20-10-1 0,-20 10 1 16,23-13 3-16,-23 13-13 0,36-13 10 0,-36 13-12 16,48-10 5-16,-24 4-9 0,11 8 6 15,-5-6-8-15,7 4 8 0,-2 0 1 16,6 2 0-16,1-2-3 0,2 5 1 16,2-5-3-16,5 4 3 0,2-1-2 15,9 3 1-15,4-2 5 0,6-3-11 16,4 2 9-16,3 0-13 0,6 1 14 15,1-1-13-15,0-1 8 0,2 2-10 16,-2-1 3-16,0 1 1 0,0 2 0 16,-1-2 0-16,-3 2-1 0,-3-2 1 0,1 2 0 15,-2-3 0-15,-5 0 0 0,-2 2 1 16,-1-3-2-16,2-2 4 0,0 0-3 16,3-3 1-16,-2 0 1 0,0-1-2 15,2-3 3-15,0-2-2 0,-1 0 0 16,-2 2 4-16,-1 0-4 0,-3 3 5 15,1-5-13-15,2 5 13 0,-2 1-14 16,-3 0 10-16,-1 2-9 0,-4-1 7 16,-2 1-2-16,-6-2-8 0,2 10 0 15,-15-13-18-15,9 19-9 0,-23-23-33 0,21 15-116 16,-25-7-16-16,2 9 2 0,-24-7 9 16,22 6 144-16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42.90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41 376 0,'18'12'163'16,"-18"-12"-8"-16,35-3-148 0,-11-1 3 0,6 2-1 16,2-5 2-16,6 3-4 0,0-1-1 15,0-4-19-15,14 9-84 16,-10-7-64-16,-4 2 0 0,1 1-5 15,-9-4 21-15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8.21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0 410 0,'0'0'170'0,"0"0"0"0,0 0-170 0,0 0 2 15,0 0-2-15,0 0 1 0,18-8-5 16,-18 8-19-16,0 0-65 0,0 0-81 16,17 29 0-16,-17-29-2 0,-4 27 43 15,4-27 128-15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8.839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-10 104 185 0,'0'0'145'0,"0"0"-1"0,-27-9-107 15,27 9-10-15,0 0 2 0,0 0-1 16,0 0-3-16,0 0-5 0,0 0 6 16,0 0 2-16,0 0 3 0,32-1-2 15,-32 1-1-15,30 1-3 0,-30-1 2 16,46 5 1-16,-20-10-4 0,15 12 0 0,0-9-1 15,13 4-3-15,2-4-1 0,17 9-5 16,1-13 0-16,9 5-4 0,5-8-3 16,4 5-1-16,3-1-6 15,5 1 0-15,2-3 0 0,4-3 0 0,1 4 0 16,2 2 0-16,0 1 0 0,2-3 0 16,-1-2 0-16,3 0 0 0,-6 4 0 15,-3-6 0-15,-7 7 0 0,-7-1 0 16,-3 5 0-16,-14-6-13 0,-4 13-11 15,-21-11-10-15,-1 19-10 0,-27-17-14 0,15 26-19 16,-35-25-49-16,0 0-69 0,6 22 4 16,-6-22 8-16,-16 27 106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8.04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44 0 448 0,'0'0'187'0,"0"0"14"15,-22 6-167-15,22-6 1 0,0 0-3 16,-7 34-3-16,7-34-6 0,-10 28-4 0,10-28-5 16,-5 33-13-16,5-33-1 0,3 27 0 15,-3-27 0-15,12 26 0 0,-12-26 0 16,18 21 0-16,-18-21 0 0,29 3 0 16,-9-4 0-16,-20 1 0 0,43-2-29 15,-33-19-43-15,25 16-126 0,-18-13-12 0,8 6 3 16,-11-6-5-16,6 5 118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7.77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40 184 222 0,'2'-20'146'0,"-2"20"11"0,-12-33-116 16,12 33-12-16,22-30 7 0,2 19 1 15,-12-13 5-15,18 17-4 0,-15-16-1 16,19 16-2-16,-14-10-3 0,11 12-6 16,-9-3-7-16,4 13-6 0,-26-5-1 15,34 16-2-15,-22 3-6 0,-4 4 0 16,-8 5-2-16,-4 5 0 0,-8 2-1 16,-2 2 5-16,-6 6 0 0,-4 0-6 15,-2-4 6-15,-6 1-6 0,2-4 3 16,0-5 0-16,1 2 2 0,2-4-7 0,2-8 0 15,5-3 3-15,20-18-3 0,-27 27 2 16,27-27 1-16,0 0-3 0,0 0 2 16,0 0 0-16,0 0 0 15,24 4 0-15,-5-8 2 0,3-5-5 0,5 1-3 16,-3-2-4-16,9 1-7 0,-7-7-12 16,14 18-15-16,-19-25-23 0,24 20-105 15,-19-9-16-15,5 7-6 0,-7-2 9 16,0 1 131-16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7.16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85 389 0,'0'0'190'16,"0"0"1"-16,33 5-103 0,-33-5-72 16,38-12-1-16,-15 2-1 0,9-3-10 15,4 8-26-15,-12-15-38 0,12 13-129 16,-2-1 1-16,5 3-6 0,-6-2 2 0,1 3 131 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6.98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137 0 370 0,'0'0'175'0,"0"0"2"15,-25 10-147-15,25-10 0 0,0 0-2 16,-3 38 1-16,3-38-6 0,-13 46-3 15,3-22-9-15,6 8 0 0,-5 2-12 16,-2-2-8-16,8 13-19 0,-17-20-36 0,14 12-121 16,-5-7-2-16,5 4-2 0,-4-4-2 15,4-3 142-15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6.76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-3 144 413 0,'-7'-24'182'16,"7"24"8"-16,0 0-148 0,0 0-9 0,9-30-1 31,11 27-8-31,-20 3-4 0,39-17-4 0,-18 5-3 0,8 4-3 0,-2-1-3 16,6 1-3-16,-2 1-1 15,0-2-2-15,2 5-5 0,-5-5-8 0,8 9-12 16,-16-11-17-16,20 21-36 0,-40-10-117 16,36-3-1-16,-36 3-4 0,21-4 5 15,-21 4 145-15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6.40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178 257 237 0,'0'0'156'0,"17"-35"-34"0,-17 35-80 0,9-25-3 15,-9 25-2-15,11-27-5 0,-11 27-11 16,11-24-4-16,-11 24-2 0,6-32 3 15,-6 32-1-15,-3-31 1 0,3 31-2 16,-11-30-1-16,11 30 0 0,-17-27 2 16,17 27-7-16,-25-19-1 0,25 19-6 0,-27-7 1 15,27 7-2-15,-29 0 0 0,29 0-2 16,-27 13-1-16,27-13 0 0,-26 19-1 16,26-19 3-16,-17 23-3 0,17-23 2 15,-10 29-1-15,10-29 0 0,3 26-1 16,-3-26 3-16,10 30-2 0,-10-30 4 15,20 33-2-15,-20-33 0 0,25 34-2 0,-13-15 3 16,3 2-4-16,1-2 3 16,-4 5 5-16,1-2-5 0,0 0 3 15,-3 1-6-15,-1 0 5 0,-3 1-6 0,-2 1 9 16,-3-2-9-16,-1-23 3 0,-4 37-5 16,4-37 3-16,-14 34 3 0,14-34 0 15,-23 30-1-15,23-30-1 0,-33 16 2 16,33-16-1-16,-36 13 1 0,16-15-1 15,1-1 1-15,19 3 0 0,-33-17-1 0,33 17 3 16,-21-30-1-16,15 6-1 0,6-2 5 16,6-5-10-16,5-1 9 0,4-2-9 15,5-2 10-15,3-2-9 16,2 3 6-16,4 0-6 0,1 2-6 0,7 11-13 16,-17-16-36-16,12 18-117 0,-6 3-10 15,1 8 3-15,-6-1-8 0,-21 10 130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5:57:12.38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486 121 135 0,'-58'10'139'0,"58"-10"4"0,0 0-95 0,0 0-4 16,0 0-8-16,0 0-7 0,0 0-6 16,0 0-3-16,-9-43-2 0,9 43 1 15,0 0-2-15,0 0-1 0,0 0 2 16,0 0-2-16,0 0 2 0,0 0-2 16,0 0-1-16,0 0-1 0,0 0 0 15,0 0-2-15,-29-37-2 0,29 37-1 0,0 0-2 16,0 0-1-16,0 0 0 0,0 0-2 15,0 0-1-15,-63-13-1 0,63 13 1 16,0 0-2-16,0 0 0 0,-56-4 2 16,56 4-1-16,0 0 0 0,0 0-2 15,-63 2 1-15,63-2 1 0,0 0-3 16,0 0 2-16,-60 16 0 0,60-16-1 16,0 0 4-16,0 0-3 0,0 0 1 15,-62 23-2-15,62-23 0 0,0 0 1 16,0 0-2-16,-33 39 1 0,33-39-3 0,0 0 3 15,0 0 1-15,-21 50-1 0,21-50 1 16,0 0-2-16,-16 43 3 0,16-43-4 16,0 0 1-16,-10 53-2 0,10-53 3 15,-2 43-2-15,2-43 1 0,0 43-1 16,0-43 2-16,2 47 6 0,-2-47-9 0,3 49 8 16,-3-49-10-16,2 50 10 0,-2-50-8 15,3 47 8-15,-3-47-8 0,6 46 1 16,-6-46 3-16,7 43-3 15,-7-43 4-15,15 37-4 0,-15-37 3 0,0 0-1 16,31 44 0-16,-31-44 0 0,0 0 0 16,0 0 1-16,63 39 1 0,-63-39-1 15,0 0 0-15,56 23 0 0,-56-23 0 16,0 0-1-16,0 0 2 0,69 14-1 16,-69-14 0-16,0 0 0 0,0 0 0 0,70 3 0 15,-70-3-1-15,0 0 2 0,61-3-1 16,-61 3-2-16,0 0 1 0,59-8 0 15,-59 8 0-15,0 0 1 16,0 0-2-16,71-19-1 0,-71 19-1 0,0 0 3 16,61-29-3-16,-61 29 2 0,0 0 0 15,61-38 0-15,-61 38 1 0,0 0 2 16,48-48-2-16,-48 48 2 0,0 0-2 16,37-44 2-16,-37 44-3 0,0 0 3 15,26-46-2-15,-26 46 2 0,17-37 3 0,-17 37-10 16,0 0 8-16,16-54-7 0,-16 54 8 15,8-38-10-15,-8 38 12 0,0 0-11 16,2-41 5-16,-2 41 2 0,0 0-2 16,-12-39 1-16,12 39 0 0,0 0 0 15,0 0-2-15,-28-46 2 0,28 46-2 0,0 0 2 16,0 0 1-16,-46-41 1 16,46 41-2-16,0 0 1 0,0 0-1 15,-58-33 1-15,58 33 0 0,0 0 2 16,0 0-2-16,-64-24 1 0,64 24-1 0,0 0 2 15,0 0-7-15,-63-20 6 0,63 20-1 16,0 0-1-16,0 0-1 0,0 0 1 16,-62-38-2-16,62 38 0 0,0 0-1 15,0 0-11-15,-43-60-18 0,43 60-31 16,0 0-125-16,-33-41-3 0,33 41-1 0,3-40-3 16,-3 40 144-16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5.02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59 346 0,'0'0'171'16,"22"17"-5"-16,-22-17-134 0,31-4-2 15,-31 4 1-15,47-13-6 0,-20 1-8 16,12 7-5-16,1 0-22 0,-8-12-45 16,9 14-119-16,-2-5 0 0,-2 3-10 15,-1 1 5-15,-6 0 126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4.85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15 96 325 0,'-20'1'170'0,"20"-1"0"0,0 0-131 16,0 0-8-16,0 0 8 0,0 0-13 15,0 0-1-15,11-22 1 0,-11 22-5 16,31-16-7-16,-7 12 5 0,-1-9-4 15,7 6-6-15,-1-2-1 0,5 3-2 0,-3-1-4 16,-1 0-9-16,5 8-12 0,-16-9-13 16,13 22-15-16,-32-14-112 0,0 0-22 15,0 0-14-15,12 31 6 16,-12-31 74-16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49:17.58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1163 385 0,'0'0'166'0,"8"26"-58"15,-8-26-105-15,0 0 8 0,0 0-5 16,0 0 8-16,0 0 4 0,0 0 1 16,21 20-1-16,-2 1-3 0,-19-21 13 15,30 39-13-15,-17-19 8 0,10 5-9 0,-23-25-2 16,40 38-1-16,-21-22 5 0,5 1 5 16,-5-13-2-16,11 2 2 0,-6-16-1 15,15 0 3-15,0-21-1 0,15-11-7 16,4-28-15-16,16-10 0 0,12-22 0 15,9-24 0-15,39 7-80 0,-8-33-139 16,19-5-2-16,-5-9 0 0,4 4-2 16,-6-6 165-16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7:59.32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-4 96 247 0,'0'0'149'0,"0"0"10"15,-10-24-135-15,10 24 2 0,0 0 6 16,27-17 7-16,-27 17 0 0,26-16-2 16,-26 16 0-16,37-17-2 0,-37 17-2 15,51-16-7-15,-26 8-5 0,11 13-7 16,-9-6 0-16,5 5-5 0,-5 2-5 16,-3 2-2-16,-4 4-1 0,-20-12 1 15,23 30 0-15,-23-30 0 0,2 37-2 16,-8-16 1-16,-4 2 1 0,-6-1 2 0,-4 1-5 15,-1-2 3-15,-5-2-2 0,2 1 2 16,-2-3-3-16,1-1 5 0,1-6-2 16,24-10 3-16,-34 20 4 15,34-20-7-15,-19 10 0 0,19-10 0 0,0 0 8 16,0 0-9-16,0 0 3 0,32 22-7 16,-12-20 7-16,4-2 1 0,6 3 4 15,2-8-5-15,5 5-4 0,2-4 0 16,2 4 0-16,-7-8-1 0,14 13-35 15,-23-19-44-15,14 18-127 0,-12-4 1 0,2 5-4 16,-29-5 1-16,30 8 136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8:02.02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 7 599 0,'-20'-5'204'16,"20"5"2"-16,0 0-208 0,0 0-24 16,28-2-167-16,-28 2-17 0,18 1 5 15,-18-1-9-15,19-6 56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8:01.85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74 0 431 0,'0'0'196'0,"0"0"0"16,0 0-154-16,0 0-6 0,-4 23-7 16,-9-5 9-16,9 12-20 0,-8-1 6 15,7 8-14-15,-5 3-7 0,3 0-3 16,-2 2 0-16,5-5 0 0,1-7 0 15,3 0 0-15,3-9 0 0,4-1 0 0,-7-20 0 16,26 16 0-16,-5-19 0 0,-1-10 0 16,20 18-67-16,-14-30-139 0,10 10-6 15,-10-14 0-15,6 2-4 0,-10-7 107 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8:01.15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63 89 357 0,'0'-23'175'0,"0"23"8"16,-7-28-147-16,7 28-2 0,4-19-2 15,-4 19-5-15,0 0-4 0,16-20-9 0,-16 20 2 16,0 0 0-16,0 0 4 0,0 0-3 15,0 0 1-15,19 6-2 0,-19-6-3 16,-3 20 2-16,3-20-7 0,-9 38-5 16,0-13-3-16,-1 6 0 0,-1 1 0 15,-1 3 0-15,-1 9 0 0,-1-6-13 16,10 7-13-16,-18-19-35 0,34 30-59 16,-21-29-85-16,12 7-8 0,-9-8 7 15,10-5 28-15,-1 2 178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8:00.87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77 407 0,'0'0'199'0,"0"0"-10"0,0 0-149 15,0 0-2-15,0 0-1 0,33-13-1 16,-33 13-7-16,46-13-8 0,-22 3-7 15,9 8-2-15,0-13-12 0,2 10 1 0,-1-2-1 16,-1 2 0-16,-1 4-3 0,-11-7-10 16,8 12-22-16,-29-4-11 0,36 10-44 15,-36-10-113-15,0 0-5 0,0 0 2 16,0 0 2-16,-23 11 190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8:00.54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216 0 352 0,'0'0'188'16,"-32"37"3"-16,10-30-105 0,10 29-58 15,-14-10-1-15,11 14 0 0,-11-1-8 16,11 1-3-16,-4-3-10 0,3 3 3 16,2-2-5-16,2-3-2 0,8 1-16 15,-6-12-17-15,24 9-36 0,-21-15-115 0,7-18-12 16,19 22-5-16,-19-22 0 0,33-7 131 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9-04T06:28:00.35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72 26 433 0,'0'0'182'0,"-6"-27"-59"0,6 27-93 15,-14 22 7-15,11 2-14 0,3-24 8 16,-16 44-13-16,5-19 6 0,5 6-10 16,-4-2 4-16,8 2-8 0,-2-4-3 15,6-1 3-15,-1-3-6 0,6-5 2 16,-7-18-4-16,23 28 3 0,-23-28-1 15,39 10-3-15,-15-9 0 0,5-2-1 0,2-4-3 16,0-5-9-16,9 10-13 0,-13-20-23 16,25 26-35-16,-30-19-95 0,14 3-25 15,-10-4 6-15,1 4-6 0,-2-6 173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46585-03D4-4F0C-8207-9B028AE1A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60</TotalTime>
  <Pages>11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3537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20</cp:revision>
  <cp:lastPrinted>2015-09-04T01:39:00Z</cp:lastPrinted>
  <dcterms:created xsi:type="dcterms:W3CDTF">2015-09-04T04:47:00Z</dcterms:created>
  <dcterms:modified xsi:type="dcterms:W3CDTF">2015-09-04T06:58:00Z</dcterms:modified>
</cp:coreProperties>
</file>