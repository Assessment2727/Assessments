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2445"/>
        <w:gridCol w:w="7409"/>
      </w:tblGrid>
      <w:tr w:rsidR="00534F6B" w:rsidTr="00BD1415">
        <w:tc>
          <w:tcPr>
            <w:tcW w:w="2445" w:type="dxa"/>
          </w:tcPr>
          <w:p w:rsidR="00534F6B" w:rsidRDefault="00660CAC" w:rsidP="00BD141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18862" cy="1170711"/>
                  <wp:effectExtent l="0" t="0" r="5715" b="0"/>
                  <wp:docPr id="2" name="Picture 2" descr="S:\AdminShared\All Staff\Logos\EGC Upward &amp; Onward 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AdminShared\All Staff\Logos\EGC Upward &amp; Onward 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158" cy="117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9" w:type="dxa"/>
          </w:tcPr>
          <w:p w:rsidR="00534F6B" w:rsidRDefault="00534F6B" w:rsidP="00BD1415">
            <w:pPr>
              <w:rPr>
                <w:b/>
                <w:sz w:val="16"/>
                <w:szCs w:val="16"/>
              </w:rPr>
            </w:pPr>
          </w:p>
          <w:p w:rsidR="00534F6B" w:rsidRPr="000E35EE" w:rsidRDefault="00534F6B" w:rsidP="00BD1415">
            <w:pPr>
              <w:jc w:val="right"/>
              <w:rPr>
                <w:rFonts w:cs="Arial"/>
                <w:b/>
                <w:sz w:val="32"/>
                <w:szCs w:val="32"/>
              </w:rPr>
            </w:pPr>
            <w:r w:rsidRPr="000E35EE">
              <w:rPr>
                <w:rFonts w:cs="Arial"/>
                <w:bCs/>
              </w:rPr>
              <w:t>Student Name _______________________</w:t>
            </w:r>
          </w:p>
          <w:p w:rsidR="00534F6B" w:rsidRPr="000E35EE" w:rsidRDefault="00534F6B" w:rsidP="00BD1415">
            <w:pPr>
              <w:tabs>
                <w:tab w:val="left" w:pos="5304"/>
              </w:tabs>
              <w:rPr>
                <w:rFonts w:cs="Arial"/>
                <w:b/>
                <w:sz w:val="16"/>
                <w:szCs w:val="16"/>
              </w:rPr>
            </w:pPr>
            <w:r w:rsidRPr="000E35EE">
              <w:rPr>
                <w:rFonts w:cs="Arial"/>
                <w:b/>
                <w:sz w:val="32"/>
                <w:szCs w:val="32"/>
              </w:rPr>
              <w:tab/>
            </w:r>
          </w:p>
          <w:p w:rsidR="00534F6B" w:rsidRPr="000E35EE" w:rsidRDefault="00534F6B" w:rsidP="00BD1415">
            <w:pPr>
              <w:jc w:val="center"/>
              <w:rPr>
                <w:rFonts w:cs="Arial"/>
                <w:b/>
                <w:sz w:val="32"/>
                <w:szCs w:val="32"/>
              </w:rPr>
            </w:pPr>
            <w:r w:rsidRPr="000E35EE">
              <w:rPr>
                <w:rFonts w:cs="Arial"/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 w:rsidRPr="000E35EE">
                  <w:rPr>
                    <w:rFonts w:cs="Arial"/>
                    <w:b/>
                    <w:sz w:val="32"/>
                    <w:szCs w:val="32"/>
                  </w:rPr>
                  <w:t>Goldfields</w:t>
                </w:r>
              </w:smartTag>
              <w:r w:rsidRPr="000E35EE">
                <w:rPr>
                  <w:rFonts w:cs="Arial"/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 w:rsidRPr="000E35EE">
                  <w:rPr>
                    <w:rFonts w:cs="Arial"/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534F6B" w:rsidRPr="000E35EE" w:rsidRDefault="00534F6B" w:rsidP="00BD1415">
            <w:pPr>
              <w:pStyle w:val="TestStyle1"/>
              <w:spacing w:after="0"/>
            </w:pPr>
            <w:r>
              <w:t>Mathematics Applications U3&amp;4 201</w:t>
            </w:r>
            <w:r w:rsidR="00845E52">
              <w:t>9</w:t>
            </w:r>
            <w:r>
              <w:br/>
            </w:r>
            <w:r w:rsidRPr="000E35EE">
              <w:t xml:space="preserve">       </w:t>
            </w:r>
          </w:p>
          <w:p w:rsidR="00534F6B" w:rsidRPr="007A7BDF" w:rsidRDefault="00534F6B" w:rsidP="00BD1415">
            <w:pPr>
              <w:pStyle w:val="TestStyle1"/>
              <w:spacing w:after="0"/>
              <w:rPr>
                <w:sz w:val="32"/>
              </w:rPr>
            </w:pPr>
            <w:r w:rsidRPr="007A7BDF">
              <w:rPr>
                <w:sz w:val="32"/>
              </w:rPr>
              <w:t xml:space="preserve">Investigation </w:t>
            </w:r>
            <w:r w:rsidR="005F0147">
              <w:rPr>
                <w:sz w:val="32"/>
              </w:rPr>
              <w:t>4</w:t>
            </w:r>
            <w:r w:rsidRPr="007A7BDF">
              <w:rPr>
                <w:sz w:val="32"/>
              </w:rPr>
              <w:t xml:space="preserve"> –  </w:t>
            </w:r>
            <w:r w:rsidR="00BB513E">
              <w:rPr>
                <w:sz w:val="32"/>
              </w:rPr>
              <w:t>Finance</w:t>
            </w:r>
          </w:p>
          <w:p w:rsidR="00534F6B" w:rsidRDefault="00534F6B" w:rsidP="00BD1415">
            <w:pPr>
              <w:pStyle w:val="TestStyle1"/>
              <w:spacing w:after="0"/>
            </w:pPr>
            <w:r>
              <w:fldChar w:fldCharType="begin"/>
            </w:r>
            <w:r>
              <w:instrText xml:space="preserve"> ASK  Number  \* MERGEFORMAT </w:instrText>
            </w:r>
            <w:r>
              <w:fldChar w:fldCharType="end"/>
            </w:r>
            <w:r>
              <w:fldChar w:fldCharType="begin"/>
            </w:r>
            <w:r>
              <w:instrText xml:space="preserve"> ASK  Number \d 1  \* MERGEFORMAT </w:instrText>
            </w:r>
            <w:r>
              <w:fldChar w:fldCharType="separate"/>
            </w:r>
            <w:bookmarkStart w:id="0" w:name="Number"/>
            <w:r>
              <w:t>1</w:t>
            </w:r>
            <w:bookmarkEnd w:id="0"/>
            <w:r>
              <w:fldChar w:fldCharType="end"/>
            </w:r>
          </w:p>
        </w:tc>
      </w:tr>
    </w:tbl>
    <w:p w:rsidR="00534F6B" w:rsidRPr="00F250FA" w:rsidRDefault="00534F6B" w:rsidP="00BB513E">
      <w:pPr>
        <w:tabs>
          <w:tab w:val="left" w:pos="-851"/>
          <w:tab w:val="left" w:pos="720"/>
          <w:tab w:val="right" w:pos="9639"/>
        </w:tabs>
        <w:ind w:right="-27"/>
        <w:outlineLvl w:val="0"/>
        <w:rPr>
          <w:rFonts w:cs="Arial"/>
        </w:rPr>
      </w:pPr>
      <w:r w:rsidRPr="009060F4">
        <w:rPr>
          <w:rFonts w:cs="Arial"/>
          <w:b/>
          <w:bCs/>
        </w:rPr>
        <w:t>Task weighting</w:t>
      </w:r>
      <w:r>
        <w:rPr>
          <w:rFonts w:cs="Arial"/>
          <w:b/>
          <w:bCs/>
        </w:rPr>
        <w:t xml:space="preserve">: </w:t>
      </w:r>
      <w:r w:rsidR="003F47D0">
        <w:rPr>
          <w:rFonts w:cs="Arial"/>
          <w:bCs/>
        </w:rPr>
        <w:t>7</w:t>
      </w:r>
      <w:bookmarkStart w:id="1" w:name="_GoBack"/>
      <w:bookmarkEnd w:id="1"/>
      <w:r w:rsidRPr="009060F4">
        <w:rPr>
          <w:rFonts w:cs="Arial"/>
          <w:bCs/>
        </w:rPr>
        <w:t xml:space="preserve">% </w:t>
      </w:r>
      <w:r w:rsidR="00BB513E">
        <w:rPr>
          <w:rFonts w:cs="Arial"/>
          <w:bCs/>
        </w:rPr>
        <w:tab/>
      </w:r>
      <w:r w:rsidR="00BB513E" w:rsidRPr="00BB513E">
        <w:rPr>
          <w:rFonts w:cs="Arial"/>
          <w:b/>
          <w:bCs/>
        </w:rPr>
        <w:t>Total Marks:</w:t>
      </w:r>
      <w:r w:rsidR="00BB513E">
        <w:rPr>
          <w:rFonts w:cs="Arial"/>
          <w:b/>
          <w:bCs/>
        </w:rPr>
        <w:t xml:space="preserve">  </w:t>
      </w:r>
      <w:r w:rsidR="004B34D6">
        <w:rPr>
          <w:rFonts w:cs="Arial"/>
          <w:bCs/>
        </w:rPr>
        <w:t>30</w:t>
      </w:r>
      <w:r w:rsidR="00BB513E">
        <w:rPr>
          <w:rFonts w:cs="Arial"/>
          <w:bCs/>
        </w:rPr>
        <w:t xml:space="preserve"> marks </w:t>
      </w:r>
    </w:p>
    <w:p w:rsidR="00534F6B" w:rsidRDefault="00534F6B" w:rsidP="00534F6B">
      <w:pPr>
        <w:tabs>
          <w:tab w:val="left" w:pos="-851"/>
          <w:tab w:val="left" w:pos="720"/>
        </w:tabs>
        <w:ind w:right="-27"/>
        <w:outlineLvl w:val="0"/>
        <w:rPr>
          <w:rFonts w:cs="Arial"/>
          <w:b/>
        </w:rPr>
      </w:pPr>
    </w:p>
    <w:p w:rsidR="00534F6B" w:rsidRPr="005F0147" w:rsidRDefault="00BB513E" w:rsidP="00BB513E">
      <w:pPr>
        <w:rPr>
          <w:rFonts w:cs="Arial"/>
        </w:rPr>
      </w:pPr>
      <w:r>
        <w:rPr>
          <w:rFonts w:cs="Arial"/>
          <w:b/>
        </w:rPr>
        <w:t xml:space="preserve">Equipment Required </w:t>
      </w:r>
      <w:r w:rsidR="00845E52">
        <w:rPr>
          <w:rFonts w:cs="Arial"/>
        </w:rPr>
        <w:t>– C</w:t>
      </w:r>
      <w:r>
        <w:rPr>
          <w:rFonts w:cs="Arial"/>
        </w:rPr>
        <w:t>alculator</w:t>
      </w:r>
      <w:r w:rsidR="00CA5E28">
        <w:rPr>
          <w:rFonts w:cs="Arial"/>
        </w:rPr>
        <w:t xml:space="preserve">, </w:t>
      </w:r>
      <w:r w:rsidR="00F63021">
        <w:rPr>
          <w:rFonts w:cs="Arial"/>
        </w:rPr>
        <w:t xml:space="preserve">NO </w:t>
      </w:r>
      <w:r w:rsidR="005F0147">
        <w:rPr>
          <w:rFonts w:cs="Arial"/>
        </w:rPr>
        <w:t>N</w:t>
      </w:r>
      <w:r w:rsidR="00CA5E28">
        <w:rPr>
          <w:rFonts w:cs="Arial"/>
        </w:rPr>
        <w:t>otes</w:t>
      </w:r>
      <w:r w:rsidR="005F0147">
        <w:rPr>
          <w:rFonts w:cs="Arial"/>
        </w:rPr>
        <w:tab/>
      </w:r>
      <w:r w:rsidR="005F0147">
        <w:rPr>
          <w:rFonts w:cs="Arial"/>
        </w:rPr>
        <w:tab/>
      </w:r>
      <w:r w:rsidR="005F0147">
        <w:rPr>
          <w:rFonts w:cs="Arial"/>
        </w:rPr>
        <w:tab/>
        <w:t xml:space="preserve">  </w:t>
      </w:r>
      <w:r w:rsidR="005F0147">
        <w:rPr>
          <w:rFonts w:cs="Arial"/>
          <w:b/>
        </w:rPr>
        <w:t xml:space="preserve">Time:  </w:t>
      </w:r>
      <w:r w:rsidR="005F0147">
        <w:rPr>
          <w:rFonts w:cs="Arial"/>
        </w:rPr>
        <w:t>110 min</w:t>
      </w:r>
    </w:p>
    <w:p w:rsidR="00534F6B" w:rsidRDefault="00534F6B" w:rsidP="00534F6B">
      <w:pPr>
        <w:pBdr>
          <w:bottom w:val="single" w:sz="6" w:space="1" w:color="auto"/>
        </w:pBdr>
        <w:rPr>
          <w:rFonts w:cs="Arial"/>
        </w:rPr>
      </w:pPr>
    </w:p>
    <w:p w:rsidR="00534F6B" w:rsidRDefault="00534F6B" w:rsidP="00534F6B">
      <w:pPr>
        <w:rPr>
          <w:rFonts w:cs="Arial"/>
          <w:b/>
        </w:rPr>
      </w:pPr>
    </w:p>
    <w:p w:rsidR="00534F6B" w:rsidRDefault="002E5D63" w:rsidP="00534F6B">
      <w:pPr>
        <w:rPr>
          <w:rFonts w:cs="Arial"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5628C8E" wp14:editId="60B710C1">
                <wp:simplePos x="0" y="0"/>
                <wp:positionH relativeFrom="column">
                  <wp:posOffset>3002280</wp:posOffset>
                </wp:positionH>
                <wp:positionV relativeFrom="paragraph">
                  <wp:posOffset>61595</wp:posOffset>
                </wp:positionV>
                <wp:extent cx="3683635" cy="1828800"/>
                <wp:effectExtent l="0" t="0" r="0" b="0"/>
                <wp:wrapTight wrapText="bothSides">
                  <wp:wrapPolygon edited="0">
                    <wp:start x="0" y="0"/>
                    <wp:lineTo x="0" y="21375"/>
                    <wp:lineTo x="21447" y="21375"/>
                    <wp:lineTo x="21447" y="0"/>
                    <wp:lineTo x="0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635" cy="1828800"/>
                          <a:chOff x="0" y="0"/>
                          <a:chExt cx="5943600" cy="3309257"/>
                        </a:xfrm>
                      </wpg:grpSpPr>
                      <pic:pic xmlns:pic="http://schemas.openxmlformats.org/drawingml/2006/picture">
                        <pic:nvPicPr>
                          <pic:cNvPr id="1026" name="Picture 2" descr="http://static1.squarespace.com/static/54d3abd0e4b024c9221a0e0b/t/5628f0f2e4b052cf1918ebe3/1445523700771/inheritance-community-ches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81" t="4598" r="7478"/>
                          <a:stretch/>
                        </pic:blipFill>
                        <pic:spPr bwMode="auto">
                          <a:xfrm>
                            <a:off x="0" y="0"/>
                            <a:ext cx="5943600" cy="330925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057" y="1589314"/>
                            <a:ext cx="1937657" cy="54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236.4pt;margin-top:4.85pt;width:290.05pt;height:2in;z-index:-251652096;mso-width-relative:margin;mso-height-relative:margin" coordsize="59436,3309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http://static1.squarespace.com/static/54d3abd0e4b024c9221a0e0b/t/5628f0f2e4b052cf1918ebe3/1445523700771/inheritance-community-chest" style="position:absolute;width:59436;height:33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42AfDAAAA3QAAAA8AAABkcnMvZG93bnJldi54bWxET0trwkAQvhf8D8sIvdVNrUqJboIUisFT&#10;ffQ+ZsckNDsbs9tN+u+7hYK3+fies8lH04pAvWssK3ieJSCIS6sbrhScT+9PryCcR9bYWiYFP+Qg&#10;zyYPG0y1HfhA4egrEUPYpaig9r5LpXRlTQbdzHbEkbva3qCPsK+k7nGI4aaV8yRZSYMNx4YaO3qr&#10;qfw6fhsFy2K3X4bLx02Gw+diZ17CFbug1ON03K5BeBr9XfzvLnScn8xX8PdNPEF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PjYB8MAAADdAAAADwAAAAAAAAAAAAAAAACf&#10;AgAAZHJzL2Rvd25yZXYueG1sUEsFBgAAAAAEAAQA9wAAAI8DAAAAAA==&#10;">
                  <v:imagedata r:id="rId10" o:title="inheritance-community-chest" croptop="3013f" cropleft="5099f" cropright="4901f"/>
                  <v:path arrowok="t"/>
                </v:shape>
                <v:shape id="Picture 2" o:spid="_x0000_s1028" type="#_x0000_t75" style="position:absolute;left:5660;top:15893;width:19377;height:5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7z5rDAAAA3QAAAA8AAABkcnMvZG93bnJldi54bWxET89rwjAUvg/8H8IbeJupc0zpjKUIK7LD&#10;QOvB41vzbMual9BE2/735jDY8eP7vc1G04k79b61rGC5SEAQV1a3XCs4l58vGxA+IGvsLJOCiTxk&#10;u9nTFlNtBz7S/RRqEUPYp6igCcGlUvqqIYN+YR1x5K62Nxgi7GupexxiuOnka5K8S4Mtx4YGHe0b&#10;qn5PN6NgeLthkV+LVXf5+aqPunTl9O2Umj+P+QeIQGP4F/+5D1rBermO++Ob+ATk7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LvPmsMAAADdAAAADwAAAAAAAAAAAAAAAACf&#10;AgAAZHJzL2Rvd25yZXYueG1sUEsFBgAAAAAEAAQA9wAAAI8DAAAAAA==&#10;">
                  <v:imagedata r:id="rId11" o:title=""/>
                  <v:path arrowok="t"/>
                </v:shape>
                <w10:wrap type="tight"/>
              </v:group>
            </w:pict>
          </mc:Fallback>
        </mc:AlternateContent>
      </w:r>
      <w:r w:rsidR="00B875B4">
        <w:rPr>
          <w:rFonts w:cs="Arial"/>
        </w:rPr>
        <w:t>Oliver is 35 years old and has just inherited $</w:t>
      </w:r>
      <w:r>
        <w:rPr>
          <w:rFonts w:cs="Arial"/>
        </w:rPr>
        <w:t>30</w:t>
      </w:r>
      <w:r w:rsidR="00B875B4">
        <w:rPr>
          <w:rFonts w:cs="Arial"/>
        </w:rPr>
        <w:t xml:space="preserve">0,000 from his father. </w:t>
      </w:r>
    </w:p>
    <w:p w:rsidR="00B875B4" w:rsidRDefault="00B875B4" w:rsidP="00534F6B">
      <w:pPr>
        <w:rPr>
          <w:rFonts w:cs="Arial"/>
        </w:rPr>
      </w:pPr>
    </w:p>
    <w:p w:rsidR="00B875B4" w:rsidRDefault="007A6D62" w:rsidP="00534F6B">
      <w:pPr>
        <w:rPr>
          <w:rFonts w:cs="Arial"/>
        </w:rPr>
      </w:pPr>
      <w:r>
        <w:rPr>
          <w:rFonts w:cs="Arial"/>
        </w:rPr>
        <w:t xml:space="preserve">Rather than spend it all immediately, he decides </w:t>
      </w:r>
      <w:r w:rsidR="009703C1">
        <w:rPr>
          <w:rFonts w:cs="Arial"/>
        </w:rPr>
        <w:t xml:space="preserve">to look into some investment options available to him. </w:t>
      </w:r>
    </w:p>
    <w:p w:rsidR="009703C1" w:rsidRDefault="009703C1" w:rsidP="00534F6B">
      <w:pPr>
        <w:rPr>
          <w:rFonts w:cs="Arial"/>
        </w:rPr>
      </w:pPr>
    </w:p>
    <w:p w:rsidR="009703C1" w:rsidRDefault="009703C1" w:rsidP="00534F6B">
      <w:pPr>
        <w:rPr>
          <w:rFonts w:cs="Arial"/>
        </w:rPr>
      </w:pPr>
      <w:r>
        <w:rPr>
          <w:rFonts w:cs="Arial"/>
        </w:rPr>
        <w:t xml:space="preserve">He has found the following investment schemes and he is seeking your advice </w:t>
      </w:r>
      <w:r w:rsidR="00500F8D">
        <w:rPr>
          <w:rFonts w:cs="Arial"/>
        </w:rPr>
        <w:t>on which one is the better option when considering:</w:t>
      </w:r>
    </w:p>
    <w:p w:rsidR="009703C1" w:rsidRDefault="009703C1" w:rsidP="009703C1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The term of each scheme </w:t>
      </w:r>
      <w:r>
        <w:rPr>
          <w:rFonts w:cs="Arial"/>
        </w:rPr>
        <w:br/>
        <w:t xml:space="preserve">i.e. </w:t>
      </w:r>
      <w:r w:rsidRPr="009703C1">
        <w:rPr>
          <w:rFonts w:cs="Arial"/>
        </w:rPr>
        <w:t>how long the money would l</w:t>
      </w:r>
      <w:r>
        <w:rPr>
          <w:rFonts w:cs="Arial"/>
        </w:rPr>
        <w:t>ast, and</w:t>
      </w:r>
    </w:p>
    <w:p w:rsidR="009703C1" w:rsidRPr="009703C1" w:rsidRDefault="009703C1" w:rsidP="009703C1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>The return of each scheme over its term</w:t>
      </w:r>
      <w:r w:rsidR="004C3A49">
        <w:rPr>
          <w:rFonts w:cs="Arial"/>
        </w:rPr>
        <w:t xml:space="preserve"> </w:t>
      </w:r>
      <w:r>
        <w:rPr>
          <w:rFonts w:cs="Arial"/>
        </w:rPr>
        <w:t>i.e. how much each scheme earns</w:t>
      </w:r>
    </w:p>
    <w:p w:rsidR="00B875B4" w:rsidRDefault="00B875B4" w:rsidP="00534F6B">
      <w:pPr>
        <w:rPr>
          <w:rFonts w:cs="Arial"/>
          <w:b/>
        </w:rPr>
      </w:pPr>
    </w:p>
    <w:p w:rsidR="009703C1" w:rsidRDefault="00442697" w:rsidP="00534F6B">
      <w:pPr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74624" behindDoc="0" locked="0" layoutInCell="1" allowOverlap="1" wp14:anchorId="66DAE668" wp14:editId="76C6137F">
            <wp:simplePos x="0" y="0"/>
            <wp:positionH relativeFrom="column">
              <wp:posOffset>3133725</wp:posOffset>
            </wp:positionH>
            <wp:positionV relativeFrom="paragraph">
              <wp:posOffset>153670</wp:posOffset>
            </wp:positionV>
            <wp:extent cx="3025140" cy="209677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A49"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33CA2545" wp14:editId="6D04A92C">
            <wp:simplePos x="0" y="0"/>
            <wp:positionH relativeFrom="column">
              <wp:posOffset>548640</wp:posOffset>
            </wp:positionH>
            <wp:positionV relativeFrom="paragraph">
              <wp:posOffset>315595</wp:posOffset>
            </wp:positionV>
            <wp:extent cx="2145665" cy="1607820"/>
            <wp:effectExtent l="0" t="0" r="6985" b="0"/>
            <wp:wrapNone/>
            <wp:docPr id="8" name="Picture 8" descr="D:\Courses of Study\Maths\Applications\2016 Unit 3&amp;4\Investigations\Drafts\Finance\Finance Schemes\Slid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urses of Study\Maths\Applications\2016 Unit 3&amp;4\Investigations\Drafts\Finance\Finance Schemes\Slide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3C1">
        <w:rPr>
          <w:rFonts w:cs="Arial"/>
        </w:rPr>
        <w:t xml:space="preserve">You are required to follow the investigation process to determine </w:t>
      </w:r>
      <w:r w:rsidR="00500F8D">
        <w:rPr>
          <w:rFonts w:cs="Arial"/>
        </w:rPr>
        <w:t>which would be the better option</w:t>
      </w:r>
      <w:r w:rsidR="009703C1">
        <w:rPr>
          <w:rFonts w:cs="Arial"/>
        </w:rPr>
        <w:t xml:space="preserve"> for Oliver. </w:t>
      </w: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CB15FA" w:rsidRDefault="004C3A49" w:rsidP="00534F6B">
      <w:p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568898" wp14:editId="6BC30490">
                <wp:simplePos x="0" y="0"/>
                <wp:positionH relativeFrom="column">
                  <wp:posOffset>6088380</wp:posOffset>
                </wp:positionH>
                <wp:positionV relativeFrom="paragraph">
                  <wp:posOffset>13970</wp:posOffset>
                </wp:positionV>
                <wp:extent cx="830580" cy="15925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  <w:r w:rsidRPr="004C3A49">
                              <w:rPr>
                                <w:sz w:val="20"/>
                              </w:rPr>
                              <w:t>5 marks</w:t>
                            </w: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 marks</w:t>
                            </w: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15 marks</w:t>
                            </w:r>
                          </w:p>
                          <w:p w:rsidR="004C3A49" w:rsidRDefault="004C3A4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4C3A49" w:rsidRPr="004C3A49" w:rsidRDefault="004C3A4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 marks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79.4pt;margin-top:1.1pt;width:65.4pt;height:125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" filled="f" stroked="f" strokeweight=".5pt">
                <v:textbox>
                  <w:txbxContent>
                    <w:p w:rsidR="004C3A49" w:rsidRDefault="004C3A49">
                      <w:pPr>
                        <w:rPr>
                          <w:sz w:val="20"/>
                        </w:rPr>
                      </w:pPr>
                      <w:r w:rsidRPr="004C3A49">
                        <w:rPr>
                          <w:sz w:val="20"/>
                        </w:rPr>
                        <w:t>5 marks</w:t>
                      </w: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 marks</w:t>
                      </w: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15 marks</w:t>
                      </w:r>
                    </w:p>
                    <w:p w:rsidR="004C3A49" w:rsidRDefault="004C3A49">
                      <w:pPr>
                        <w:rPr>
                          <w:sz w:val="20"/>
                        </w:rPr>
                      </w:pPr>
                    </w:p>
                    <w:p w:rsidR="004C3A49" w:rsidRPr="004C3A49" w:rsidRDefault="004C3A4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 marks</w:t>
                      </w:r>
                    </w:p>
                  </w:txbxContent>
                </v:textbox>
              </v:shape>
            </w:pict>
          </mc:Fallback>
        </mc:AlternateContent>
      </w: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9703C1" w:rsidRPr="009703C1" w:rsidRDefault="009703C1" w:rsidP="00534F6B">
      <w:pPr>
        <w:rPr>
          <w:rFonts w:cs="Arial"/>
        </w:rPr>
      </w:pPr>
    </w:p>
    <w:p w:rsidR="00BB513E" w:rsidRDefault="00BB513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9703C1" w:rsidRDefault="009703C1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9703C1" w:rsidRDefault="004C3A49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71552" behindDoc="0" locked="0" layoutInCell="1" allowOverlap="1" wp14:anchorId="6EEEA1F2" wp14:editId="53C7BF04">
            <wp:simplePos x="0" y="0"/>
            <wp:positionH relativeFrom="column">
              <wp:posOffset>-259080</wp:posOffset>
            </wp:positionH>
            <wp:positionV relativeFrom="paragraph">
              <wp:posOffset>100330</wp:posOffset>
            </wp:positionV>
            <wp:extent cx="2148840" cy="1611630"/>
            <wp:effectExtent l="0" t="0" r="3810" b="7620"/>
            <wp:wrapNone/>
            <wp:docPr id="4" name="Picture 4" descr="D:\Courses of Study\Maths\Applications\2016 Unit 3&amp;4\Investigations\Drafts\Finance\Finance Schemes\Scheme 2 - Rom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urses of Study\Maths\Applications\2016 Unit 3&amp;4\Investigations\Drafts\Finance\Finance Schemes\Scheme 2 - Roman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845E52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 w:rsidRPr="00845E52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6E74FA" wp14:editId="308A691F">
                <wp:simplePos x="0" y="0"/>
                <wp:positionH relativeFrom="column">
                  <wp:posOffset>1203960</wp:posOffset>
                </wp:positionH>
                <wp:positionV relativeFrom="paragraph">
                  <wp:posOffset>72390</wp:posOffset>
                </wp:positionV>
                <wp:extent cx="586740" cy="205740"/>
                <wp:effectExtent l="0" t="0" r="3810" b="381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" cy="205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E52" w:rsidRPr="00B10EF5" w:rsidRDefault="00845E52" w:rsidP="00B10EF5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B10EF5">
                              <w:rPr>
                                <w:b/>
                                <w:sz w:val="18"/>
                                <w:szCs w:val="18"/>
                              </w:rPr>
                              <w:t>WODO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94.8pt;margin-top:5.7pt;width:46.2pt;height:16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" stroked="f">
                <v:textbox>
                  <w:txbxContent>
                    <w:p w:rsidR="00845E52" w:rsidRPr="00B10EF5" w:rsidRDefault="00845E52" w:rsidP="00B10EF5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B10EF5">
                        <w:rPr>
                          <w:b/>
                          <w:sz w:val="18"/>
                          <w:szCs w:val="18"/>
                        </w:rPr>
                        <w:t>WODO</w:t>
                      </w:r>
                    </w:p>
                  </w:txbxContent>
                </v:textbox>
              </v:shape>
            </w:pict>
          </mc:Fallback>
        </mc:AlternateContent>
      </w:r>
      <w:r w:rsidR="004C3A49">
        <w:rPr>
          <w:rFonts w:cs="Arial"/>
          <w:noProof/>
          <w:szCs w:val="22"/>
        </w:rPr>
        <w:drawing>
          <wp:anchor distT="0" distB="0" distL="114300" distR="114300" simplePos="0" relativeHeight="251668480" behindDoc="0" locked="0" layoutInCell="1" allowOverlap="1" wp14:anchorId="58E4EBF8" wp14:editId="613D5B83">
            <wp:simplePos x="0" y="0"/>
            <wp:positionH relativeFrom="column">
              <wp:posOffset>2711450</wp:posOffset>
            </wp:positionH>
            <wp:positionV relativeFrom="paragraph">
              <wp:posOffset>60960</wp:posOffset>
            </wp:positionV>
            <wp:extent cx="2249170" cy="1685925"/>
            <wp:effectExtent l="0" t="0" r="0" b="9525"/>
            <wp:wrapNone/>
            <wp:docPr id="11" name="Picture 11" descr="D:\Courses of Study\Maths\Applications\2016 Unit 3&amp;4\Investigations\Drafts\Finance\Finance Schemes\Slid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urses of Study\Maths\Applications\2016 Unit 3&amp;4\Investigations\Drafts\Finance\Finance Schemes\Slide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414F40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137160</wp:posOffset>
                </wp:positionV>
                <wp:extent cx="2179320" cy="1630680"/>
                <wp:effectExtent l="0" t="0" r="0" b="762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320" cy="1630680"/>
                          <a:chOff x="0" y="0"/>
                          <a:chExt cx="2179320" cy="163068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D:\Courses of Study\Maths\Applications\2016 Unit 3&amp;4\Investigations\Drafts\Finance\Finance Schemes\Scheme 3 - woodsy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32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280" y="617220"/>
                            <a:ext cx="5257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3" o:spid="_x0000_s1026" style="position:absolute;margin-left:43.2pt;margin-top:10.8pt;width:171.6pt;height:128.4pt;z-index:251673600" coordsize="21793,163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">
                <v:shape id="Picture 3" o:spid="_x0000_s1027" type="#_x0000_t75" style="position:absolute;width:21793;height:16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3lEPEAAAA2gAAAA8AAABkcnMvZG93bnJldi54bWxEj9Fqg0AURN8L+YflBvJSkjWWitpsJBSE&#10;PpRCTT7g4t6o1L0r7lZNvr5bKPRxmJkzzKFYTC8mGl1nWcF+F4Egrq3uuFFwOZfbFITzyBp7y6Tg&#10;Rg6K4+rhgLm2M3/SVPlGBAi7HBW03g+5lK5uyaDb2YE4eFc7GvRBjo3UI84BbnoZR1EiDXYcFloc&#10;6LWl+qv6Ngqy6D4lsfyYy+z+vLw/JnVVXlOlNuvl9ALC0+L/w3/tN63gCX6vhBsgj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3lEPEAAAA2gAAAA8AAAAAAAAAAAAAAAAA&#10;nwIAAGRycy9kb3ducmV2LnhtbFBLBQYAAAAABAAEAPcAAACQAwAAAAA=&#10;">
                  <v:imagedata r:id="rId18" o:title="Scheme 3 - woodsy"/>
                  <v:path arrowok="t"/>
                </v:shape>
                <v:shape id="Picture 9" o:spid="_x0000_s1028" type="#_x0000_t75" style="position:absolute;left:10972;top:6172;width:5258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xiWDDAAAA2gAAAA8AAABkcnMvZG93bnJldi54bWxEj0+LwjAUxO8LfofwBG9rqofVrUZxF4Q9&#10;KdX1z/HRPNti81KSWOu3N8LCHoeZ+Q0zX3amFi05X1lWMBomIIhzqysuFPzu1+9TED4ga6wtk4IH&#10;eVguem9zTLW9c0btLhQiQtinqKAMoUml9HlJBv3QNsTRu1hnMETpCqkd3iPc1HKcJB/SYMVxocSG&#10;vkvKr7ubUXB6rDeFnjZfdUar5Hx028kha5Ua9LvVDESgLvyH/9o/WsEnvK7EGyA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rGJYMMAAADaAAAADwAAAAAAAAAAAAAAAACf&#10;AgAAZHJzL2Rvd25yZXYueG1sUEsFBgAAAAAEAAQA9wAAAI8DAAAAAA==&#10;">
                  <v:imagedata r:id="rId19" o:title=""/>
                  <v:path arrowok="t"/>
                </v:shape>
              </v:group>
            </w:pict>
          </mc:Fallback>
        </mc:AlternateContent>
      </w:r>
    </w:p>
    <w:p w:rsidR="002E5D63" w:rsidRDefault="004C3A49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69504" behindDoc="0" locked="0" layoutInCell="1" allowOverlap="1" wp14:anchorId="45F7EA0E" wp14:editId="52DAEF74">
            <wp:simplePos x="0" y="0"/>
            <wp:positionH relativeFrom="column">
              <wp:posOffset>4777740</wp:posOffset>
            </wp:positionH>
            <wp:positionV relativeFrom="paragraph">
              <wp:posOffset>24765</wp:posOffset>
            </wp:positionV>
            <wp:extent cx="2186940" cy="1639662"/>
            <wp:effectExtent l="0" t="0" r="3810" b="0"/>
            <wp:wrapNone/>
            <wp:docPr id="12" name="Picture 12" descr="D:\Courses of Study\Maths\Applications\2016 Unit 3&amp;4\Investigations\Drafts\Finance\Finance Schemes\Slid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urses of Study\Maths\Applications\2016 Unit 3&amp;4\Investigations\Drafts\Finance\Finance Schemes\Slide1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clrChange>
                        <a:clrFrom>
                          <a:srgbClr val="FFFCFB"/>
                        </a:clrFrom>
                        <a:clrTo>
                          <a:srgbClr val="FFFCFB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63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BB513E" w:rsidRDefault="00BB513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30698E" w:rsidRDefault="0030698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sectPr w:rsidR="0030698E" w:rsidSect="00E16F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939EE"/>
    <w:multiLevelType w:val="hybridMultilevel"/>
    <w:tmpl w:val="39EEE9B6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>
    <w:nsid w:val="3A377E46"/>
    <w:multiLevelType w:val="hybridMultilevel"/>
    <w:tmpl w:val="4C98F9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0E6269"/>
    <w:multiLevelType w:val="hybridMultilevel"/>
    <w:tmpl w:val="49CEEF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28D"/>
    <w:rsid w:val="001549C6"/>
    <w:rsid w:val="0017728D"/>
    <w:rsid w:val="001C30A7"/>
    <w:rsid w:val="001E3B36"/>
    <w:rsid w:val="002D5EC7"/>
    <w:rsid w:val="002E5D63"/>
    <w:rsid w:val="0030698E"/>
    <w:rsid w:val="003F47D0"/>
    <w:rsid w:val="003F4AAF"/>
    <w:rsid w:val="00414F40"/>
    <w:rsid w:val="00442697"/>
    <w:rsid w:val="00482955"/>
    <w:rsid w:val="004B34D6"/>
    <w:rsid w:val="004C3A49"/>
    <w:rsid w:val="00500F8D"/>
    <w:rsid w:val="00534F6B"/>
    <w:rsid w:val="005F0147"/>
    <w:rsid w:val="00660CAC"/>
    <w:rsid w:val="007010ED"/>
    <w:rsid w:val="00711792"/>
    <w:rsid w:val="007A6D62"/>
    <w:rsid w:val="00845E52"/>
    <w:rsid w:val="00880995"/>
    <w:rsid w:val="008E43C0"/>
    <w:rsid w:val="009703C1"/>
    <w:rsid w:val="00B10EF5"/>
    <w:rsid w:val="00B32EDD"/>
    <w:rsid w:val="00B875B4"/>
    <w:rsid w:val="00B8761A"/>
    <w:rsid w:val="00BB513E"/>
    <w:rsid w:val="00CA5E28"/>
    <w:rsid w:val="00CB15FA"/>
    <w:rsid w:val="00D332C7"/>
    <w:rsid w:val="00D92EB0"/>
    <w:rsid w:val="00E16F83"/>
    <w:rsid w:val="00EA7D67"/>
    <w:rsid w:val="00F6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F83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F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F83"/>
    <w:rPr>
      <w:rFonts w:ascii="Tahoma" w:eastAsia="Times New Roman" w:hAnsi="Tahoma" w:cs="Tahoma"/>
      <w:sz w:val="16"/>
      <w:szCs w:val="16"/>
      <w:lang w:eastAsia="en-AU"/>
    </w:rPr>
  </w:style>
  <w:style w:type="paragraph" w:styleId="Title">
    <w:name w:val="Title"/>
    <w:basedOn w:val="Normal"/>
    <w:link w:val="TitleChar"/>
    <w:qFormat/>
    <w:rsid w:val="00534F6B"/>
    <w:pPr>
      <w:jc w:val="center"/>
    </w:pPr>
    <w:rPr>
      <w:rFonts w:ascii="Times New Roman" w:eastAsia="Times" w:hAnsi="Times New Roman"/>
      <w:b/>
      <w:sz w:val="24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534F6B"/>
    <w:rPr>
      <w:rFonts w:ascii="Times New Roman" w:eastAsia="Times" w:hAnsi="Times New Roman" w:cs="Times New Roman"/>
      <w:b/>
      <w:sz w:val="24"/>
      <w:szCs w:val="20"/>
    </w:rPr>
  </w:style>
  <w:style w:type="character" w:customStyle="1" w:styleId="TestStyle1Char">
    <w:name w:val="Test Style 1 Char"/>
    <w:link w:val="TestStyle1"/>
    <w:locked/>
    <w:rsid w:val="00534F6B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534F6B"/>
    <w:pPr>
      <w:spacing w:after="200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9703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F83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F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F83"/>
    <w:rPr>
      <w:rFonts w:ascii="Tahoma" w:eastAsia="Times New Roman" w:hAnsi="Tahoma" w:cs="Tahoma"/>
      <w:sz w:val="16"/>
      <w:szCs w:val="16"/>
      <w:lang w:eastAsia="en-AU"/>
    </w:rPr>
  </w:style>
  <w:style w:type="paragraph" w:styleId="Title">
    <w:name w:val="Title"/>
    <w:basedOn w:val="Normal"/>
    <w:link w:val="TitleChar"/>
    <w:qFormat/>
    <w:rsid w:val="00534F6B"/>
    <w:pPr>
      <w:jc w:val="center"/>
    </w:pPr>
    <w:rPr>
      <w:rFonts w:ascii="Times New Roman" w:eastAsia="Times" w:hAnsi="Times New Roman"/>
      <w:b/>
      <w:sz w:val="24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534F6B"/>
    <w:rPr>
      <w:rFonts w:ascii="Times New Roman" w:eastAsia="Times" w:hAnsi="Times New Roman" w:cs="Times New Roman"/>
      <w:b/>
      <w:sz w:val="24"/>
      <w:szCs w:val="20"/>
    </w:rPr>
  </w:style>
  <w:style w:type="character" w:customStyle="1" w:styleId="TestStyle1Char">
    <w:name w:val="Test Style 1 Char"/>
    <w:link w:val="TestStyle1"/>
    <w:locked/>
    <w:rsid w:val="00534F6B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534F6B"/>
    <w:pPr>
      <w:spacing w:after="200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970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318927-AD96-47B5-AB9F-91FD18EEA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E3F4143</Template>
  <TotalTime>48</TotalTime>
  <Pages>1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WOOD Janette</cp:lastModifiedBy>
  <cp:revision>4</cp:revision>
  <cp:lastPrinted>2017-08-24T01:16:00Z</cp:lastPrinted>
  <dcterms:created xsi:type="dcterms:W3CDTF">2019-08-19T02:13:00Z</dcterms:created>
  <dcterms:modified xsi:type="dcterms:W3CDTF">2019-08-21T04:03:00Z</dcterms:modified>
</cp:coreProperties>
</file>