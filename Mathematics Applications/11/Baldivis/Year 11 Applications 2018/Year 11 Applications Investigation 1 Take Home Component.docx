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548" w:type="dxa"/>
        <w:tblLayout w:type="fixed"/>
        <w:tblLook w:val="01E0" w:firstRow="1" w:lastRow="1" w:firstColumn="1" w:lastColumn="1" w:noHBand="0" w:noVBand="0"/>
      </w:tblPr>
      <w:tblGrid>
        <w:gridCol w:w="1728"/>
        <w:gridCol w:w="257"/>
        <w:gridCol w:w="3289"/>
        <w:gridCol w:w="1985"/>
        <w:gridCol w:w="1129"/>
        <w:gridCol w:w="2160"/>
      </w:tblGrid>
      <w:tr w:rsidR="003F3A68" w:rsidRPr="0061058A" w14:paraId="0FDE20A9" w14:textId="77777777" w:rsidTr="00EF6B97">
        <w:trPr>
          <w:trHeight w:val="540"/>
        </w:trPr>
        <w:tc>
          <w:tcPr>
            <w:tcW w:w="1728" w:type="dxa"/>
            <w:shd w:val="clear" w:color="auto" w:fill="auto"/>
          </w:tcPr>
          <w:p w14:paraId="1D8535A6" w14:textId="77777777" w:rsidR="003F3A68" w:rsidRPr="0061058A" w:rsidRDefault="003F3A68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  <w:r w:rsidRPr="0061058A">
              <w:rPr>
                <w:rFonts w:asciiTheme="minorHAnsi" w:hAnsiTheme="minorHAnsi"/>
              </w:rPr>
              <w:t xml:space="preserve">Name: </w:t>
            </w:r>
          </w:p>
        </w:tc>
        <w:tc>
          <w:tcPr>
            <w:tcW w:w="6660" w:type="dxa"/>
            <w:gridSpan w:val="4"/>
            <w:shd w:val="clear" w:color="auto" w:fill="auto"/>
          </w:tcPr>
          <w:p w14:paraId="1A67D861" w14:textId="77777777" w:rsidR="003F3A68" w:rsidRPr="0061058A" w:rsidRDefault="003F3A68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  <w:r w:rsidRPr="0061058A">
              <w:rPr>
                <w:rFonts w:asciiTheme="minorHAnsi" w:hAnsiTheme="minorHAnsi"/>
              </w:rPr>
              <w:t>___________________________________________________</w:t>
            </w:r>
          </w:p>
        </w:tc>
        <w:tc>
          <w:tcPr>
            <w:tcW w:w="2160" w:type="dxa"/>
            <w:shd w:val="clear" w:color="auto" w:fill="auto"/>
          </w:tcPr>
          <w:p w14:paraId="1CE4C81F" w14:textId="77777777" w:rsidR="003F3A68" w:rsidRPr="0061058A" w:rsidRDefault="003F3A68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  <w:r w:rsidRPr="0061058A">
              <w:rPr>
                <w:rFonts w:asciiTheme="minorHAnsi" w:hAnsiTheme="minorHAnsi"/>
              </w:rPr>
              <w:t xml:space="preserve">Date: </w:t>
            </w:r>
            <w:r w:rsidRPr="0061058A">
              <w:rPr>
                <w:rFonts w:asciiTheme="minorHAnsi" w:hAnsiTheme="minorHAnsi"/>
                <w:i/>
              </w:rPr>
              <w:t>___________</w:t>
            </w:r>
          </w:p>
        </w:tc>
      </w:tr>
      <w:tr w:rsidR="003F3A68" w:rsidRPr="0061058A" w14:paraId="427D4E3A" w14:textId="77777777" w:rsidTr="00EF6B97">
        <w:tc>
          <w:tcPr>
            <w:tcW w:w="1728" w:type="dxa"/>
            <w:shd w:val="clear" w:color="auto" w:fill="auto"/>
          </w:tcPr>
          <w:p w14:paraId="5797AD3D" w14:textId="15E52F4E" w:rsidR="003F3A68" w:rsidRPr="0061058A" w:rsidRDefault="0061058A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  <w:r w:rsidRPr="0061058A">
              <w:rPr>
                <w:rFonts w:asciiTheme="minorHAnsi" w:hAnsiTheme="minorHAnsi"/>
                <w:noProof/>
                <w:lang w:eastAsia="en-AU"/>
              </w:rPr>
              <w:drawing>
                <wp:inline distT="0" distB="0" distL="0" distR="0" wp14:anchorId="14548247" wp14:editId="03F51108">
                  <wp:extent cx="972922" cy="1093039"/>
                  <wp:effectExtent l="0" t="0" r="0" b="0"/>
                  <wp:docPr id="2" name="Picture 2" descr="S:\AdminShared\All Staff\1 College Logo's\Baldivis_Logo_colour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S:\AdminShared\All Staff\1 College Logo's\Baldivis_Logo_colour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19" cy="1094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DDDFB0" w14:textId="77777777" w:rsidR="003F3A68" w:rsidRPr="0061058A" w:rsidRDefault="003F3A68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</w:p>
          <w:p w14:paraId="0ADB5DAC" w14:textId="77777777" w:rsidR="003F3A68" w:rsidRPr="0061058A" w:rsidRDefault="003F3A68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</w:p>
          <w:p w14:paraId="3B8EF18F" w14:textId="77777777" w:rsidR="003F3A68" w:rsidRPr="0061058A" w:rsidRDefault="003F3A68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</w:p>
          <w:p w14:paraId="75D5C7E6" w14:textId="77777777" w:rsidR="003F3A68" w:rsidRPr="0061058A" w:rsidRDefault="003F3A68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</w:p>
        </w:tc>
        <w:tc>
          <w:tcPr>
            <w:tcW w:w="6660" w:type="dxa"/>
            <w:gridSpan w:val="4"/>
            <w:shd w:val="clear" w:color="auto" w:fill="auto"/>
          </w:tcPr>
          <w:p w14:paraId="2562B14D" w14:textId="7C98AA9F" w:rsidR="003F3A68" w:rsidRPr="0061058A" w:rsidRDefault="00101501" w:rsidP="00FA78A6">
            <w:pPr>
              <w:rPr>
                <w:rFonts w:asciiTheme="minorHAnsi" w:hAnsiTheme="minorHAnsi"/>
                <w:b/>
                <w:sz w:val="36"/>
              </w:rPr>
            </w:pPr>
            <w:r w:rsidRPr="0061058A">
              <w:rPr>
                <w:rFonts w:asciiTheme="minorHAnsi" w:hAnsiTheme="minorHAnsi"/>
                <w:b/>
                <w:sz w:val="36"/>
              </w:rPr>
              <w:t>Year 11 Mathematics: Applications</w:t>
            </w:r>
          </w:p>
          <w:p w14:paraId="56389C6E" w14:textId="77777777" w:rsidR="003F3A68" w:rsidRPr="0061058A" w:rsidRDefault="003F3A68" w:rsidP="00FA78A6">
            <w:pPr>
              <w:rPr>
                <w:rFonts w:asciiTheme="minorHAnsi" w:hAnsiTheme="minorHAnsi"/>
                <w:sz w:val="28"/>
              </w:rPr>
            </w:pPr>
          </w:p>
          <w:p w14:paraId="54D61069" w14:textId="2C175683" w:rsidR="003F3A68" w:rsidRPr="0061058A" w:rsidRDefault="00101501" w:rsidP="00FA78A6">
            <w:pPr>
              <w:rPr>
                <w:rFonts w:asciiTheme="minorHAnsi" w:hAnsiTheme="minorHAnsi"/>
                <w:b/>
                <w:sz w:val="36"/>
              </w:rPr>
            </w:pPr>
            <w:r w:rsidRPr="0061058A">
              <w:rPr>
                <w:rFonts w:asciiTheme="minorHAnsi" w:hAnsiTheme="minorHAnsi"/>
                <w:b/>
                <w:sz w:val="36"/>
              </w:rPr>
              <w:t>Investigation 1, 2015</w:t>
            </w:r>
          </w:p>
          <w:p w14:paraId="33406DED" w14:textId="77777777" w:rsidR="003F3A68" w:rsidRPr="0061058A" w:rsidRDefault="003F3A68" w:rsidP="00FA78A6">
            <w:pPr>
              <w:rPr>
                <w:rFonts w:asciiTheme="minorHAnsi" w:hAnsiTheme="minorHAnsi"/>
                <w:b/>
                <w:sz w:val="28"/>
              </w:rPr>
            </w:pPr>
          </w:p>
          <w:p w14:paraId="49C5F883" w14:textId="12DF2A6D" w:rsidR="00901E9A" w:rsidRPr="0061058A" w:rsidRDefault="00901E9A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  <w:r w:rsidRPr="0061058A">
              <w:rPr>
                <w:rFonts w:asciiTheme="minorHAnsi" w:hAnsiTheme="minorHAnsi"/>
                <w:b/>
                <w:sz w:val="28"/>
              </w:rPr>
              <w:t xml:space="preserve">Topic </w:t>
            </w:r>
            <w:r w:rsidR="00101501" w:rsidRPr="0061058A">
              <w:rPr>
                <w:rFonts w:asciiTheme="minorHAnsi" w:hAnsiTheme="minorHAnsi"/>
                <w:b/>
                <w:sz w:val="28"/>
              </w:rPr>
              <w:t>–</w:t>
            </w:r>
            <w:r w:rsidRPr="0061058A">
              <w:rPr>
                <w:rFonts w:asciiTheme="minorHAnsi" w:hAnsiTheme="minorHAnsi"/>
                <w:b/>
                <w:sz w:val="28"/>
              </w:rPr>
              <w:t xml:space="preserve"> </w:t>
            </w:r>
            <w:r w:rsidR="00101501" w:rsidRPr="0061058A">
              <w:rPr>
                <w:rFonts w:asciiTheme="minorHAnsi" w:hAnsiTheme="minorHAnsi"/>
                <w:b/>
                <w:sz w:val="28"/>
              </w:rPr>
              <w:t>Forensic Science</w:t>
            </w:r>
          </w:p>
          <w:p w14:paraId="4ADB8425" w14:textId="77777777" w:rsidR="00901E9A" w:rsidRPr="0061058A" w:rsidRDefault="00901E9A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</w:p>
          <w:p w14:paraId="62694F03" w14:textId="77777777" w:rsidR="00901E9A" w:rsidRPr="0061058A" w:rsidRDefault="00607D11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  <w:b/>
                <w:sz w:val="32"/>
                <w:szCs w:val="32"/>
              </w:rPr>
            </w:pPr>
            <w:r w:rsidRPr="0061058A">
              <w:rPr>
                <w:rFonts w:asciiTheme="minorHAnsi" w:hAnsiTheme="minorHAnsi"/>
                <w:b/>
                <w:sz w:val="32"/>
                <w:szCs w:val="32"/>
              </w:rPr>
              <w:t>Take home component</w:t>
            </w:r>
          </w:p>
          <w:p w14:paraId="7D09228B" w14:textId="77777777" w:rsidR="003F3A68" w:rsidRPr="0061058A" w:rsidRDefault="003F3A68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</w:p>
        </w:tc>
        <w:tc>
          <w:tcPr>
            <w:tcW w:w="2160" w:type="dxa"/>
            <w:shd w:val="clear" w:color="auto" w:fill="auto"/>
          </w:tcPr>
          <w:p w14:paraId="627F2362" w14:textId="77777777" w:rsidR="003F3A68" w:rsidRPr="0061058A" w:rsidRDefault="003F3A68" w:rsidP="00EF6B9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</w:p>
        </w:tc>
      </w:tr>
      <w:tr w:rsidR="003F3A68" w:rsidRPr="0061058A" w14:paraId="44F46B1E" w14:textId="77777777" w:rsidTr="00EF6B97">
        <w:trPr>
          <w:trHeight w:val="1715"/>
        </w:trPr>
        <w:tc>
          <w:tcPr>
            <w:tcW w:w="10548" w:type="dxa"/>
            <w:gridSpan w:val="6"/>
            <w:shd w:val="clear" w:color="auto" w:fill="auto"/>
            <w:vAlign w:val="center"/>
          </w:tcPr>
          <w:p w14:paraId="5C2EE8ED" w14:textId="77777777" w:rsidR="008874FC" w:rsidRPr="0061058A" w:rsidRDefault="008874FC" w:rsidP="008874FC">
            <w:pPr>
              <w:rPr>
                <w:rFonts w:asciiTheme="minorHAnsi" w:hAnsiTheme="minorHAnsi"/>
                <w:b/>
                <w:sz w:val="20"/>
              </w:rPr>
            </w:pPr>
            <w:r w:rsidRPr="0061058A">
              <w:rPr>
                <w:rFonts w:asciiTheme="minorHAnsi" w:hAnsiTheme="minorHAnsi"/>
                <w:b/>
                <w:sz w:val="20"/>
              </w:rPr>
              <w:t>Important Information:</w:t>
            </w:r>
          </w:p>
          <w:p w14:paraId="0EAAAE7B" w14:textId="77777777" w:rsidR="003F3A68" w:rsidRPr="0061058A" w:rsidRDefault="008874FC" w:rsidP="00EF6B97">
            <w:pPr>
              <w:jc w:val="both"/>
              <w:rPr>
                <w:rFonts w:asciiTheme="minorHAnsi" w:hAnsiTheme="minorHAnsi"/>
                <w:i/>
                <w:sz w:val="20"/>
                <w:szCs w:val="20"/>
              </w:rPr>
            </w:pPr>
            <w:r w:rsidRPr="0061058A">
              <w:rPr>
                <w:rFonts w:asciiTheme="minorHAnsi" w:hAnsiTheme="minorHAnsi"/>
                <w:i/>
                <w:sz w:val="20"/>
                <w:szCs w:val="20"/>
              </w:rPr>
              <w:t xml:space="preserve">Although the take-home component is not worth any marks, it is essential in preparation for the in-class component. Knowledge and skills gained will be extended in the in-class validation component. This in-class validation will be completed under test conditions on the day in which this take-home component is due. The take-home component may be used when completing the in-class component. Contact </w:t>
            </w:r>
            <w:r w:rsidR="00474E96" w:rsidRPr="0061058A">
              <w:rPr>
                <w:rFonts w:asciiTheme="minorHAnsi" w:hAnsiTheme="minorHAnsi"/>
                <w:i/>
                <w:sz w:val="20"/>
                <w:szCs w:val="20"/>
              </w:rPr>
              <w:t>may</w:t>
            </w:r>
            <w:r w:rsidRPr="0061058A">
              <w:rPr>
                <w:rFonts w:asciiTheme="minorHAnsi" w:hAnsiTheme="minorHAnsi"/>
                <w:i/>
                <w:sz w:val="20"/>
                <w:szCs w:val="20"/>
              </w:rPr>
              <w:t xml:space="preserve"> be made to parent(s) if the take-home component is not available for submission (at the start of the lesson).</w:t>
            </w:r>
          </w:p>
        </w:tc>
      </w:tr>
      <w:tr w:rsidR="008874FC" w:rsidRPr="0061058A" w14:paraId="62CD8204" w14:textId="77777777" w:rsidTr="00EF6B97">
        <w:trPr>
          <w:trHeight w:val="694"/>
        </w:trPr>
        <w:tc>
          <w:tcPr>
            <w:tcW w:w="1985" w:type="dxa"/>
            <w:gridSpan w:val="2"/>
            <w:shd w:val="clear" w:color="auto" w:fill="auto"/>
            <w:vAlign w:val="center"/>
          </w:tcPr>
          <w:p w14:paraId="6FBE2DD8" w14:textId="77777777" w:rsidR="008874FC" w:rsidRPr="0061058A" w:rsidRDefault="008874FC" w:rsidP="00FA78A6">
            <w:pPr>
              <w:rPr>
                <w:rFonts w:asciiTheme="minorHAnsi" w:hAnsiTheme="minorHAnsi"/>
                <w:b/>
                <w:sz w:val="20"/>
              </w:rPr>
            </w:pPr>
            <w:r w:rsidRPr="0061058A">
              <w:rPr>
                <w:rFonts w:asciiTheme="minorHAnsi" w:hAnsiTheme="minorHAnsi"/>
                <w:b/>
                <w:bCs/>
                <w:sz w:val="20"/>
                <w:szCs w:val="20"/>
              </w:rPr>
              <w:t>Date out: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 </w:t>
            </w:r>
          </w:p>
        </w:tc>
        <w:tc>
          <w:tcPr>
            <w:tcW w:w="3289" w:type="dxa"/>
            <w:shd w:val="clear" w:color="auto" w:fill="auto"/>
            <w:vAlign w:val="center"/>
          </w:tcPr>
          <w:p w14:paraId="6DF1B067" w14:textId="77777777" w:rsidR="008874FC" w:rsidRPr="0061058A" w:rsidRDefault="008874FC" w:rsidP="00FA78A6">
            <w:pPr>
              <w:rPr>
                <w:rFonts w:asciiTheme="minorHAnsi" w:hAnsiTheme="minorHAnsi"/>
                <w:i/>
                <w:sz w:val="20"/>
                <w:szCs w:val="20"/>
              </w:rPr>
            </w:pPr>
            <w:r w:rsidRPr="0061058A">
              <w:rPr>
                <w:rFonts w:asciiTheme="minorHAnsi" w:hAnsiTheme="minorHAnsi"/>
                <w:i/>
                <w:sz w:val="20"/>
                <w:szCs w:val="20"/>
              </w:rPr>
              <w:t>Week ____</w:t>
            </w:r>
            <w:r w:rsidRPr="0061058A">
              <w:rPr>
                <w:rFonts w:asciiTheme="minorHAnsi" w:hAnsiTheme="minorHAnsi"/>
                <w:i/>
                <w:sz w:val="20"/>
                <w:szCs w:val="20"/>
              </w:rPr>
              <w:tab/>
              <w:t>Date _____________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6C093FD9" w14:textId="77777777" w:rsidR="008874FC" w:rsidRPr="0061058A" w:rsidRDefault="008874FC" w:rsidP="00FA78A6">
            <w:pPr>
              <w:rPr>
                <w:rFonts w:asciiTheme="minorHAnsi" w:hAnsiTheme="minorHAnsi"/>
                <w:b/>
                <w:sz w:val="20"/>
              </w:rPr>
            </w:pPr>
            <w:r w:rsidRPr="0061058A">
              <w:rPr>
                <w:rFonts w:asciiTheme="minorHAnsi" w:hAnsiTheme="minorHAnsi"/>
                <w:b/>
                <w:bCs/>
                <w:sz w:val="20"/>
                <w:szCs w:val="20"/>
              </w:rPr>
              <w:t>Date Due: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  </w:t>
            </w:r>
          </w:p>
        </w:tc>
        <w:tc>
          <w:tcPr>
            <w:tcW w:w="3289" w:type="dxa"/>
            <w:gridSpan w:val="2"/>
            <w:shd w:val="clear" w:color="auto" w:fill="auto"/>
            <w:vAlign w:val="center"/>
          </w:tcPr>
          <w:p w14:paraId="39E35F58" w14:textId="77777777" w:rsidR="008874FC" w:rsidRPr="0061058A" w:rsidRDefault="008874FC" w:rsidP="00FA78A6">
            <w:pPr>
              <w:rPr>
                <w:rFonts w:asciiTheme="minorHAnsi" w:hAnsiTheme="minorHAnsi"/>
                <w:b/>
                <w:sz w:val="20"/>
              </w:rPr>
            </w:pPr>
            <w:r w:rsidRPr="0061058A">
              <w:rPr>
                <w:rFonts w:asciiTheme="minorHAnsi" w:hAnsiTheme="minorHAnsi"/>
                <w:i/>
                <w:sz w:val="20"/>
                <w:szCs w:val="20"/>
              </w:rPr>
              <w:t>Week ____</w:t>
            </w:r>
            <w:r w:rsidRPr="0061058A">
              <w:rPr>
                <w:rFonts w:asciiTheme="minorHAnsi" w:hAnsiTheme="minorHAnsi"/>
                <w:i/>
                <w:sz w:val="20"/>
                <w:szCs w:val="20"/>
              </w:rPr>
              <w:tab/>
              <w:t>Date _____________</w:t>
            </w:r>
          </w:p>
        </w:tc>
      </w:tr>
      <w:tr w:rsidR="008874FC" w:rsidRPr="0061058A" w14:paraId="54F37E53" w14:textId="77777777" w:rsidTr="00EF6B97">
        <w:trPr>
          <w:trHeight w:val="695"/>
        </w:trPr>
        <w:tc>
          <w:tcPr>
            <w:tcW w:w="1985" w:type="dxa"/>
            <w:gridSpan w:val="2"/>
            <w:shd w:val="clear" w:color="auto" w:fill="auto"/>
            <w:vAlign w:val="center"/>
          </w:tcPr>
          <w:p w14:paraId="0101C580" w14:textId="77777777" w:rsidR="008874FC" w:rsidRPr="0061058A" w:rsidRDefault="008874FC" w:rsidP="00FA78A6">
            <w:pPr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 w:rsidRPr="0061058A">
              <w:rPr>
                <w:rFonts w:asciiTheme="minorHAnsi" w:hAnsiTheme="minorHAnsi"/>
                <w:b/>
                <w:sz w:val="20"/>
                <w:szCs w:val="20"/>
              </w:rPr>
              <w:t>Take home component weighting:</w:t>
            </w:r>
            <w:r w:rsidRPr="0061058A">
              <w:rPr>
                <w:rFonts w:asciiTheme="minorHAnsi" w:hAnsiTheme="minorHAnsi"/>
                <w:i/>
                <w:sz w:val="20"/>
                <w:szCs w:val="20"/>
              </w:rPr>
              <w:t xml:space="preserve"> </w:t>
            </w:r>
          </w:p>
        </w:tc>
        <w:tc>
          <w:tcPr>
            <w:tcW w:w="3289" w:type="dxa"/>
            <w:shd w:val="clear" w:color="auto" w:fill="auto"/>
            <w:vAlign w:val="center"/>
          </w:tcPr>
          <w:p w14:paraId="3C025E25" w14:textId="77777777" w:rsidR="008874FC" w:rsidRPr="0061058A" w:rsidRDefault="008874FC" w:rsidP="00FA78A6">
            <w:pPr>
              <w:rPr>
                <w:rFonts w:asciiTheme="minorHAnsi" w:hAnsiTheme="minorHAnsi"/>
                <w:b/>
                <w:sz w:val="20"/>
              </w:rPr>
            </w:pPr>
            <w:r w:rsidRPr="0061058A">
              <w:rPr>
                <w:rFonts w:asciiTheme="minorHAnsi" w:hAnsiTheme="minorHAnsi"/>
                <w:i/>
                <w:sz w:val="20"/>
                <w:szCs w:val="20"/>
              </w:rPr>
              <w:t>0% of the year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1E29672" w14:textId="77777777" w:rsidR="008874FC" w:rsidRPr="0061058A" w:rsidRDefault="008874FC" w:rsidP="00FA78A6">
            <w:pPr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 w:rsidRPr="0061058A">
              <w:rPr>
                <w:rFonts w:asciiTheme="minorHAnsi" w:hAnsiTheme="minorHAnsi"/>
                <w:b/>
                <w:sz w:val="20"/>
                <w:szCs w:val="20"/>
              </w:rPr>
              <w:t>In-class component weighting:</w:t>
            </w:r>
            <w:r w:rsidRPr="0061058A">
              <w:rPr>
                <w:rFonts w:asciiTheme="minorHAnsi" w:hAnsiTheme="minorHAnsi"/>
                <w:i/>
                <w:sz w:val="20"/>
                <w:szCs w:val="20"/>
              </w:rPr>
              <w:t xml:space="preserve"> </w:t>
            </w:r>
          </w:p>
        </w:tc>
        <w:tc>
          <w:tcPr>
            <w:tcW w:w="3289" w:type="dxa"/>
            <w:gridSpan w:val="2"/>
            <w:shd w:val="clear" w:color="auto" w:fill="auto"/>
            <w:vAlign w:val="center"/>
          </w:tcPr>
          <w:p w14:paraId="2CB27306" w14:textId="0A084AAF" w:rsidR="008874FC" w:rsidRPr="0061058A" w:rsidRDefault="009A6CBD" w:rsidP="0061058A">
            <w:pPr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i/>
                <w:sz w:val="20"/>
                <w:szCs w:val="20"/>
              </w:rPr>
              <w:t xml:space="preserve">10% of the Semester, </w:t>
            </w:r>
            <w:r w:rsidR="0061058A" w:rsidRPr="0061058A">
              <w:rPr>
                <w:rFonts w:asciiTheme="minorHAnsi" w:hAnsiTheme="minorHAnsi"/>
                <w:i/>
                <w:sz w:val="20"/>
                <w:szCs w:val="20"/>
              </w:rPr>
              <w:t>5</w:t>
            </w:r>
            <w:r w:rsidR="008874FC" w:rsidRPr="0061058A">
              <w:rPr>
                <w:rFonts w:asciiTheme="minorHAnsi" w:hAnsiTheme="minorHAnsi"/>
                <w:i/>
                <w:sz w:val="20"/>
                <w:szCs w:val="20"/>
              </w:rPr>
              <w:t xml:space="preserve">% of the </w:t>
            </w:r>
            <w:r>
              <w:rPr>
                <w:rFonts w:asciiTheme="minorHAnsi" w:hAnsiTheme="minorHAnsi"/>
                <w:i/>
                <w:sz w:val="20"/>
                <w:szCs w:val="20"/>
              </w:rPr>
              <w:t>Y</w:t>
            </w:r>
            <w:r w:rsidR="0061058A" w:rsidRPr="0061058A">
              <w:rPr>
                <w:rFonts w:asciiTheme="minorHAnsi" w:hAnsiTheme="minorHAnsi"/>
                <w:i/>
                <w:sz w:val="20"/>
                <w:szCs w:val="20"/>
              </w:rPr>
              <w:t>ear</w:t>
            </w:r>
          </w:p>
        </w:tc>
      </w:tr>
      <w:tr w:rsidR="008874FC" w:rsidRPr="0061058A" w14:paraId="318B457C" w14:textId="77777777" w:rsidTr="00EF6B97">
        <w:trPr>
          <w:trHeight w:val="1009"/>
        </w:trPr>
        <w:tc>
          <w:tcPr>
            <w:tcW w:w="10548" w:type="dxa"/>
            <w:gridSpan w:val="6"/>
            <w:shd w:val="clear" w:color="auto" w:fill="auto"/>
            <w:vAlign w:val="center"/>
          </w:tcPr>
          <w:p w14:paraId="1C422B7E" w14:textId="58D4B524" w:rsidR="008874FC" w:rsidRPr="0061058A" w:rsidRDefault="00B542C1" w:rsidP="00B9488F">
            <w:pPr>
              <w:rPr>
                <w:rFonts w:asciiTheme="minorHAnsi" w:hAnsiTheme="minorHAnsi"/>
                <w:b/>
              </w:rPr>
            </w:pPr>
            <w:r w:rsidRPr="0061058A">
              <w:rPr>
                <w:rFonts w:asciiTheme="minorHAnsi" w:hAnsiTheme="minorHAnsi"/>
                <w:b/>
              </w:rPr>
              <w:t>AIM:</w:t>
            </w:r>
            <w:r w:rsidR="00C21957" w:rsidRPr="0061058A">
              <w:rPr>
                <w:rFonts w:asciiTheme="minorHAnsi" w:hAnsiTheme="minorHAnsi"/>
                <w:b/>
              </w:rPr>
              <w:t xml:space="preserve"> </w:t>
            </w:r>
            <w:r w:rsidRPr="0061058A">
              <w:rPr>
                <w:rFonts w:asciiTheme="minorHAnsi" w:hAnsiTheme="minorHAnsi"/>
                <w:i/>
              </w:rPr>
              <w:t>In this assessment, you will be investigatin</w:t>
            </w:r>
            <w:r w:rsidR="00101501" w:rsidRPr="0061058A">
              <w:rPr>
                <w:rFonts w:asciiTheme="minorHAnsi" w:hAnsiTheme="minorHAnsi"/>
                <w:i/>
              </w:rPr>
              <w:t xml:space="preserve">g how mathematics is used </w:t>
            </w:r>
            <w:r w:rsidR="003132C8" w:rsidRPr="0061058A">
              <w:rPr>
                <w:rFonts w:asciiTheme="minorHAnsi" w:hAnsiTheme="minorHAnsi"/>
                <w:i/>
              </w:rPr>
              <w:t>in solving cri</w:t>
            </w:r>
            <w:r w:rsidR="005779BB" w:rsidRPr="0061058A">
              <w:rPr>
                <w:rFonts w:asciiTheme="minorHAnsi" w:hAnsiTheme="minorHAnsi"/>
                <w:i/>
              </w:rPr>
              <w:t xml:space="preserve">mes, through Forensic Science. </w:t>
            </w:r>
            <w:r w:rsidR="003132C8" w:rsidRPr="0061058A">
              <w:rPr>
                <w:rFonts w:asciiTheme="minorHAnsi" w:hAnsiTheme="minorHAnsi"/>
                <w:i/>
              </w:rPr>
              <w:t>You will be using your CAS</w:t>
            </w:r>
            <w:r w:rsidR="00B9488F">
              <w:rPr>
                <w:rFonts w:asciiTheme="minorHAnsi" w:hAnsiTheme="minorHAnsi"/>
                <w:i/>
              </w:rPr>
              <w:t xml:space="preserve"> ClassPad</w:t>
            </w:r>
            <w:r w:rsidR="003132C8" w:rsidRPr="0061058A">
              <w:rPr>
                <w:rFonts w:asciiTheme="minorHAnsi" w:hAnsiTheme="minorHAnsi"/>
                <w:i/>
              </w:rPr>
              <w:t xml:space="preserve"> for </w:t>
            </w:r>
            <w:r w:rsidR="004B0160" w:rsidRPr="0061058A">
              <w:rPr>
                <w:rFonts w:asciiTheme="minorHAnsi" w:hAnsiTheme="minorHAnsi"/>
                <w:i/>
              </w:rPr>
              <w:t xml:space="preserve">this investigation, in particular the spreadsheet </w:t>
            </w:r>
            <w:r w:rsidR="00857CC1" w:rsidRPr="0061058A">
              <w:rPr>
                <w:rFonts w:asciiTheme="minorHAnsi" w:hAnsiTheme="minorHAnsi"/>
                <w:i/>
              </w:rPr>
              <w:t>function</w:t>
            </w:r>
            <w:r w:rsidR="005779BB" w:rsidRPr="0061058A">
              <w:rPr>
                <w:rFonts w:asciiTheme="minorHAnsi" w:hAnsiTheme="minorHAnsi"/>
                <w:i/>
              </w:rPr>
              <w:t>.</w:t>
            </w:r>
          </w:p>
        </w:tc>
      </w:tr>
    </w:tbl>
    <w:p w14:paraId="46F56F2D" w14:textId="77777777" w:rsidR="008874FC" w:rsidRPr="0061058A" w:rsidRDefault="008874FC" w:rsidP="00D21F8F">
      <w:pPr>
        <w:pStyle w:val="Header"/>
        <w:tabs>
          <w:tab w:val="clear" w:pos="4153"/>
          <w:tab w:val="clear" w:pos="8306"/>
          <w:tab w:val="center" w:pos="-1980"/>
        </w:tabs>
        <w:rPr>
          <w:rFonts w:asciiTheme="minorHAnsi" w:hAnsiTheme="minorHAnsi"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443"/>
        <w:gridCol w:w="10105"/>
      </w:tblGrid>
      <w:tr w:rsidR="00C21957" w:rsidRPr="0061058A" w14:paraId="44FA70BC" w14:textId="77777777" w:rsidTr="008119F8">
        <w:tc>
          <w:tcPr>
            <w:tcW w:w="443" w:type="dxa"/>
          </w:tcPr>
          <w:p w14:paraId="16074F7D" w14:textId="33E58980" w:rsidR="00C21957" w:rsidRPr="0061058A" w:rsidRDefault="00C21957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5" w:type="dxa"/>
          </w:tcPr>
          <w:p w14:paraId="73CA23F5" w14:textId="250D19F2" w:rsidR="00C21957" w:rsidRPr="0061058A" w:rsidRDefault="00C54E1E" w:rsidP="00EF6B97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 xml:space="preserve">Inspector Jack has been called to a burial site in Rockingham.  </w:t>
            </w:r>
            <w:r w:rsidR="00823B27" w:rsidRPr="0061058A">
              <w:rPr>
                <w:rFonts w:asciiTheme="minorHAnsi" w:hAnsiTheme="minorHAnsi"/>
                <w:sz w:val="22"/>
                <w:szCs w:val="22"/>
              </w:rPr>
              <w:t>Land sailors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 xml:space="preserve"> at </w:t>
            </w:r>
            <w:r w:rsidR="0060208E" w:rsidRPr="0061058A">
              <w:rPr>
                <w:rFonts w:asciiTheme="minorHAnsi" w:hAnsiTheme="minorHAnsi"/>
                <w:sz w:val="22"/>
                <w:szCs w:val="22"/>
              </w:rPr>
              <w:t xml:space="preserve">Lake Walyungup </w:t>
            </w:r>
            <w:r w:rsidR="006C358A" w:rsidRPr="0061058A">
              <w:rPr>
                <w:rFonts w:asciiTheme="minorHAnsi" w:hAnsiTheme="minorHAnsi"/>
                <w:sz w:val="22"/>
                <w:szCs w:val="22"/>
              </w:rPr>
              <w:t>have discovered some human bones, which</w:t>
            </w:r>
            <w:r w:rsidR="00D46FD4" w:rsidRPr="0061058A">
              <w:rPr>
                <w:rFonts w:asciiTheme="minorHAnsi" w:hAnsiTheme="minorHAnsi"/>
                <w:sz w:val="22"/>
                <w:szCs w:val="22"/>
              </w:rPr>
              <w:t xml:space="preserve"> ha</w:t>
            </w:r>
            <w:r w:rsidR="005F3AED" w:rsidRPr="0061058A">
              <w:rPr>
                <w:rFonts w:asciiTheme="minorHAnsi" w:hAnsiTheme="minorHAnsi"/>
                <w:sz w:val="22"/>
                <w:szCs w:val="22"/>
              </w:rPr>
              <w:t>ve</w:t>
            </w:r>
            <w:r w:rsidR="00D46FD4" w:rsidRPr="0061058A">
              <w:rPr>
                <w:rFonts w:asciiTheme="minorHAnsi" w:hAnsiTheme="minorHAnsi"/>
                <w:sz w:val="22"/>
                <w:szCs w:val="22"/>
              </w:rPr>
              <w:t xml:space="preserve"> been identified as </w:t>
            </w:r>
            <w:r w:rsidR="00343B1B" w:rsidRPr="0061058A">
              <w:rPr>
                <w:rFonts w:asciiTheme="minorHAnsi" w:hAnsiTheme="minorHAnsi"/>
                <w:sz w:val="22"/>
                <w:szCs w:val="22"/>
              </w:rPr>
              <w:t>t</w:t>
            </w:r>
            <w:r w:rsidR="00D46FD4" w:rsidRPr="0061058A">
              <w:rPr>
                <w:rFonts w:asciiTheme="minorHAnsi" w:hAnsiTheme="minorHAnsi"/>
                <w:sz w:val="22"/>
                <w:szCs w:val="22"/>
              </w:rPr>
              <w:t>ib</w:t>
            </w:r>
            <w:r w:rsidR="00531B25" w:rsidRPr="0061058A">
              <w:rPr>
                <w:rFonts w:asciiTheme="minorHAnsi" w:hAnsiTheme="minorHAnsi"/>
                <w:sz w:val="22"/>
                <w:szCs w:val="22"/>
              </w:rPr>
              <w:t>ia,</w:t>
            </w:r>
            <w:r w:rsidR="006C358A" w:rsidRPr="0061058A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343B1B" w:rsidRPr="0061058A">
              <w:rPr>
                <w:rFonts w:asciiTheme="minorHAnsi" w:hAnsiTheme="minorHAnsi"/>
                <w:sz w:val="22"/>
                <w:szCs w:val="22"/>
              </w:rPr>
              <w:t>humerus</w:t>
            </w:r>
            <w:r w:rsidR="006C358A" w:rsidRPr="0061058A">
              <w:rPr>
                <w:rFonts w:asciiTheme="minorHAnsi" w:hAnsiTheme="minorHAnsi"/>
                <w:sz w:val="22"/>
                <w:szCs w:val="22"/>
              </w:rPr>
              <w:t xml:space="preserve"> and ulna.  </w:t>
            </w:r>
            <w:r w:rsidR="00A03F6A" w:rsidRPr="0061058A">
              <w:rPr>
                <w:rFonts w:asciiTheme="minorHAnsi" w:hAnsiTheme="minorHAnsi"/>
                <w:sz w:val="22"/>
                <w:szCs w:val="22"/>
              </w:rPr>
              <w:t xml:space="preserve">Inspector Jack thinks the bones are of the missing person </w:t>
            </w:r>
            <w:r w:rsidR="00F208AC" w:rsidRPr="0061058A">
              <w:rPr>
                <w:rFonts w:asciiTheme="minorHAnsi" w:hAnsiTheme="minorHAnsi"/>
                <w:sz w:val="22"/>
                <w:szCs w:val="22"/>
              </w:rPr>
              <w:t>Py Thagoras</w:t>
            </w:r>
            <w:r w:rsidR="00A03F6A" w:rsidRPr="0061058A">
              <w:rPr>
                <w:rFonts w:asciiTheme="minorHAnsi" w:hAnsiTheme="minorHAnsi"/>
                <w:sz w:val="22"/>
                <w:szCs w:val="22"/>
              </w:rPr>
              <w:t xml:space="preserve">, a twenty-year old </w:t>
            </w:r>
            <w:r w:rsidR="00343B1B" w:rsidRPr="0061058A">
              <w:rPr>
                <w:rFonts w:asciiTheme="minorHAnsi" w:hAnsiTheme="minorHAnsi"/>
                <w:sz w:val="22"/>
                <w:szCs w:val="22"/>
              </w:rPr>
              <w:t>man</w:t>
            </w:r>
            <w:r w:rsidR="00A03F6A" w:rsidRPr="0061058A">
              <w:rPr>
                <w:rFonts w:asciiTheme="minorHAnsi" w:hAnsiTheme="minorHAnsi"/>
                <w:sz w:val="22"/>
                <w:szCs w:val="22"/>
              </w:rPr>
              <w:t xml:space="preserve"> who went missing five years earlier.</w:t>
            </w:r>
          </w:p>
          <w:p w14:paraId="1B2103A9" w14:textId="1E8A7FEE" w:rsidR="00A03F6A" w:rsidRPr="0061058A" w:rsidRDefault="00AA3DEB" w:rsidP="00EF6B97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 xml:space="preserve">Dr </w:t>
            </w:r>
            <w:r w:rsidR="00370D65" w:rsidRPr="0061058A">
              <w:rPr>
                <w:rFonts w:asciiTheme="minorHAnsi" w:hAnsiTheme="minorHAnsi"/>
                <w:sz w:val="22"/>
                <w:szCs w:val="22"/>
              </w:rPr>
              <w:t>Math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 xml:space="preserve"> is the Crime Scene </w:t>
            </w:r>
            <w:r w:rsidR="000158C0" w:rsidRPr="0061058A">
              <w:rPr>
                <w:rFonts w:asciiTheme="minorHAnsi" w:hAnsiTheme="minorHAnsi"/>
                <w:sz w:val="22"/>
                <w:szCs w:val="22"/>
              </w:rPr>
              <w:t>Investigator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 xml:space="preserve"> (CSI) who has arrived to gather evidence.</w:t>
            </w:r>
          </w:p>
          <w:p w14:paraId="073857D9" w14:textId="77777777" w:rsidR="00AA3DEB" w:rsidRPr="0061058A" w:rsidRDefault="00AA3DEB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12E95478" w14:textId="1ACF6C1B" w:rsidR="00AA3DEB" w:rsidRPr="0061058A" w:rsidRDefault="00AA3DEB" w:rsidP="00EF6B97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 xml:space="preserve">Inspector Jack has asked </w:t>
            </w:r>
            <w:r w:rsidR="00C3692C" w:rsidRPr="0061058A">
              <w:rPr>
                <w:rFonts w:asciiTheme="minorHAnsi" w:hAnsiTheme="minorHAnsi"/>
                <w:sz w:val="22"/>
                <w:szCs w:val="22"/>
              </w:rPr>
              <w:t xml:space="preserve">Dr </w:t>
            </w:r>
            <w:r w:rsidR="00343B1B" w:rsidRPr="0061058A">
              <w:rPr>
                <w:rFonts w:asciiTheme="minorHAnsi" w:hAnsiTheme="minorHAnsi"/>
                <w:sz w:val="22"/>
                <w:szCs w:val="22"/>
              </w:rPr>
              <w:t>Math</w:t>
            </w:r>
            <w:r w:rsidR="00C3692C" w:rsidRPr="0061058A">
              <w:rPr>
                <w:rFonts w:asciiTheme="minorHAnsi" w:hAnsiTheme="minorHAnsi"/>
                <w:sz w:val="22"/>
                <w:szCs w:val="22"/>
              </w:rPr>
              <w:t xml:space="preserve"> to describe how he can use the bones to determine the height of the body.</w:t>
            </w:r>
          </w:p>
          <w:p w14:paraId="4C128373" w14:textId="77777777" w:rsidR="00C3692C" w:rsidRPr="0061058A" w:rsidRDefault="00C3692C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1F6C0475" w14:textId="3CB554A8" w:rsidR="00C3692C" w:rsidRPr="0061058A" w:rsidRDefault="00C3692C" w:rsidP="00531B25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 xml:space="preserve">Dr </w:t>
            </w:r>
            <w:r w:rsidR="00343B1B" w:rsidRPr="0061058A">
              <w:rPr>
                <w:rFonts w:asciiTheme="minorHAnsi" w:hAnsiTheme="minorHAnsi"/>
                <w:sz w:val="22"/>
                <w:szCs w:val="22"/>
              </w:rPr>
              <w:t>Math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 xml:space="preserve"> explains that </w:t>
            </w:r>
            <w:r w:rsidR="00531B25" w:rsidRPr="0061058A">
              <w:rPr>
                <w:rFonts w:asciiTheme="minorHAnsi" w:hAnsiTheme="minorHAnsi"/>
                <w:sz w:val="22"/>
                <w:szCs w:val="22"/>
              </w:rPr>
              <w:t>there are several rules that can be used to determine the height of the body.  The formul</w:t>
            </w:r>
            <w:r w:rsidR="00242585" w:rsidRPr="0061058A">
              <w:rPr>
                <w:rFonts w:asciiTheme="minorHAnsi" w:hAnsiTheme="minorHAnsi"/>
                <w:sz w:val="22"/>
                <w:szCs w:val="22"/>
              </w:rPr>
              <w:t xml:space="preserve">as are different depending on whether the victim is male or </w:t>
            </w:r>
            <w:r w:rsidR="00125B9B" w:rsidRPr="0061058A">
              <w:rPr>
                <w:rFonts w:asciiTheme="minorHAnsi" w:hAnsiTheme="minorHAnsi"/>
                <w:sz w:val="22"/>
                <w:szCs w:val="22"/>
              </w:rPr>
              <w:t>female.</w:t>
            </w:r>
          </w:p>
          <w:p w14:paraId="5C64B74E" w14:textId="77777777" w:rsidR="00125B9B" w:rsidRPr="0061058A" w:rsidRDefault="00125B9B" w:rsidP="00531B25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1ED91DFB" w14:textId="77777777" w:rsidR="00125B9B" w:rsidRPr="0061058A" w:rsidRDefault="00125B9B" w:rsidP="00531B25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The table below shows these rules.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291"/>
              <w:gridCol w:w="2073"/>
              <w:gridCol w:w="1985"/>
            </w:tblGrid>
            <w:tr w:rsidR="00137C49" w:rsidRPr="0061058A" w14:paraId="08209AE6" w14:textId="77777777" w:rsidTr="004D034D">
              <w:trPr>
                <w:jc w:val="center"/>
              </w:trPr>
              <w:tc>
                <w:tcPr>
                  <w:tcW w:w="3291" w:type="dxa"/>
                </w:tcPr>
                <w:p w14:paraId="300C51BA" w14:textId="7060D80C" w:rsidR="00137C49" w:rsidRPr="0061058A" w:rsidRDefault="00137C49" w:rsidP="004D034D">
                  <w:pPr>
                    <w:jc w:val="center"/>
                    <w:rPr>
                      <w:rFonts w:asciiTheme="minorHAnsi" w:hAnsiTheme="minorHAnsi"/>
                      <w:b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Height Estimation Equation</w:t>
                  </w:r>
                </w:p>
              </w:tc>
              <w:tc>
                <w:tcPr>
                  <w:tcW w:w="2073" w:type="dxa"/>
                </w:tcPr>
                <w:p w14:paraId="63A82762" w14:textId="4E4D2D55" w:rsidR="00137C49" w:rsidRPr="0061058A" w:rsidRDefault="00137C49" w:rsidP="004D034D">
                  <w:pPr>
                    <w:jc w:val="center"/>
                    <w:rPr>
                      <w:rFonts w:asciiTheme="minorHAnsi" w:hAnsiTheme="minorHAnsi"/>
                      <w:b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Male</w:t>
                  </w:r>
                </w:p>
              </w:tc>
              <w:tc>
                <w:tcPr>
                  <w:tcW w:w="1985" w:type="dxa"/>
                </w:tcPr>
                <w:p w14:paraId="44FBBA23" w14:textId="76156CE0" w:rsidR="00137C49" w:rsidRPr="0061058A" w:rsidRDefault="00137C49" w:rsidP="004D034D">
                  <w:pPr>
                    <w:jc w:val="center"/>
                    <w:rPr>
                      <w:rFonts w:asciiTheme="minorHAnsi" w:hAnsiTheme="minorHAnsi"/>
                      <w:b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Femal</w:t>
                  </w:r>
                  <w:r w:rsidR="004D034D" w:rsidRPr="0061058A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e</w:t>
                  </w:r>
                </w:p>
              </w:tc>
            </w:tr>
            <w:tr w:rsidR="004D034D" w:rsidRPr="0061058A" w14:paraId="670EDA81" w14:textId="77777777" w:rsidTr="004D034D">
              <w:trPr>
                <w:jc w:val="center"/>
              </w:trPr>
              <w:tc>
                <w:tcPr>
                  <w:tcW w:w="3291" w:type="dxa"/>
                </w:tcPr>
                <w:p w14:paraId="65E31649" w14:textId="7CF8563B" w:rsidR="004D034D" w:rsidRPr="0061058A" w:rsidRDefault="004D034D" w:rsidP="004D034D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humerus (h)</w:t>
                  </w:r>
                </w:p>
              </w:tc>
              <w:tc>
                <w:tcPr>
                  <w:tcW w:w="2073" w:type="dxa"/>
                </w:tcPr>
                <w:p w14:paraId="53DAD937" w14:textId="42CF072C" w:rsidR="004D034D" w:rsidRPr="0061058A" w:rsidRDefault="004D034D" w:rsidP="004D034D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H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  <w:vertAlign w:val="subscript"/>
                    </w:rPr>
                    <w:t>1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= 3.08 </w:t>
                  </w:r>
                  <w:r w:rsidRPr="0061058A">
                    <w:rPr>
                      <w:rFonts w:asciiTheme="minorHAnsi" w:hAnsiTheme="minorHAnsi"/>
                      <w:i/>
                      <w:sz w:val="22"/>
                      <w:szCs w:val="22"/>
                    </w:rPr>
                    <w:t>h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+ 70.45</w:t>
                  </w:r>
                </w:p>
              </w:tc>
              <w:tc>
                <w:tcPr>
                  <w:tcW w:w="1985" w:type="dxa"/>
                </w:tcPr>
                <w:p w14:paraId="0DCC0600" w14:textId="0AC6A909" w:rsidR="004D034D" w:rsidRPr="0061058A" w:rsidRDefault="004D034D" w:rsidP="004D034D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H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  <w:vertAlign w:val="subscript"/>
                    </w:rPr>
                    <w:t>1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= 3.36 </w:t>
                  </w:r>
                  <w:r w:rsidRPr="0061058A">
                    <w:rPr>
                      <w:rFonts w:asciiTheme="minorHAnsi" w:hAnsiTheme="minorHAnsi"/>
                      <w:i/>
                      <w:sz w:val="22"/>
                      <w:szCs w:val="22"/>
                    </w:rPr>
                    <w:t>h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+ 57.97</w:t>
                  </w:r>
                </w:p>
              </w:tc>
            </w:tr>
            <w:tr w:rsidR="004D034D" w:rsidRPr="0061058A" w14:paraId="34043BFC" w14:textId="77777777" w:rsidTr="004D034D">
              <w:trPr>
                <w:jc w:val="center"/>
              </w:trPr>
              <w:tc>
                <w:tcPr>
                  <w:tcW w:w="3291" w:type="dxa"/>
                </w:tcPr>
                <w:p w14:paraId="3FE18305" w14:textId="1BA80923" w:rsidR="004D034D" w:rsidRPr="0061058A" w:rsidRDefault="004D034D" w:rsidP="004D034D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ulna (</w:t>
                  </w:r>
                  <w:r w:rsidRPr="0061058A">
                    <w:rPr>
                      <w:rFonts w:asciiTheme="minorHAnsi" w:hAnsiTheme="minorHAnsi"/>
                      <w:i/>
                      <w:sz w:val="22"/>
                      <w:szCs w:val="22"/>
                    </w:rPr>
                    <w:t>u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)</w:t>
                  </w:r>
                </w:p>
              </w:tc>
              <w:tc>
                <w:tcPr>
                  <w:tcW w:w="2073" w:type="dxa"/>
                </w:tcPr>
                <w:p w14:paraId="496C2FD5" w14:textId="231E2680" w:rsidR="004D034D" w:rsidRPr="0061058A" w:rsidRDefault="004D034D" w:rsidP="004D034D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H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  <w:vertAlign w:val="subscript"/>
                    </w:rPr>
                    <w:t>2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= 3.70 </w:t>
                  </w:r>
                  <w:r w:rsidRPr="0061058A">
                    <w:rPr>
                      <w:rFonts w:asciiTheme="minorHAnsi" w:hAnsiTheme="minorHAnsi"/>
                      <w:i/>
                      <w:sz w:val="22"/>
                      <w:szCs w:val="22"/>
                    </w:rPr>
                    <w:t>u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+ 70.45</w:t>
                  </w:r>
                </w:p>
              </w:tc>
              <w:tc>
                <w:tcPr>
                  <w:tcW w:w="1985" w:type="dxa"/>
                </w:tcPr>
                <w:p w14:paraId="5673D020" w14:textId="0DFD8878" w:rsidR="004D034D" w:rsidRPr="0061058A" w:rsidRDefault="004D034D" w:rsidP="004D034D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H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  <w:vertAlign w:val="subscript"/>
                    </w:rPr>
                    <w:t>2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= 4.27 </w:t>
                  </w:r>
                  <w:r w:rsidRPr="0061058A">
                    <w:rPr>
                      <w:rFonts w:asciiTheme="minorHAnsi" w:hAnsiTheme="minorHAnsi"/>
                      <w:i/>
                      <w:sz w:val="22"/>
                      <w:szCs w:val="22"/>
                    </w:rPr>
                    <w:t>u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+ 57.76</w:t>
                  </w:r>
                </w:p>
              </w:tc>
            </w:tr>
            <w:tr w:rsidR="004D034D" w:rsidRPr="0061058A" w14:paraId="1C500708" w14:textId="77777777" w:rsidTr="004D034D">
              <w:trPr>
                <w:jc w:val="center"/>
              </w:trPr>
              <w:tc>
                <w:tcPr>
                  <w:tcW w:w="3291" w:type="dxa"/>
                </w:tcPr>
                <w:p w14:paraId="217DFCA7" w14:textId="242F42D4" w:rsidR="004D034D" w:rsidRPr="0061058A" w:rsidRDefault="004D034D" w:rsidP="004D034D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tibia (</w:t>
                  </w:r>
                  <w:r w:rsidRPr="0061058A">
                    <w:rPr>
                      <w:rFonts w:asciiTheme="minorHAnsi" w:hAnsiTheme="minorHAnsi"/>
                      <w:i/>
                      <w:sz w:val="22"/>
                      <w:szCs w:val="22"/>
                    </w:rPr>
                    <w:t>t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)</w:t>
                  </w:r>
                </w:p>
              </w:tc>
              <w:tc>
                <w:tcPr>
                  <w:tcW w:w="2073" w:type="dxa"/>
                </w:tcPr>
                <w:p w14:paraId="79525ECB" w14:textId="40034D09" w:rsidR="004D034D" w:rsidRPr="0061058A" w:rsidRDefault="004D034D" w:rsidP="004D034D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H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  <w:vertAlign w:val="subscript"/>
                    </w:rPr>
                    <w:t>3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= 2.52 </w:t>
                  </w:r>
                  <w:r w:rsidRPr="0061058A">
                    <w:rPr>
                      <w:rFonts w:asciiTheme="minorHAnsi" w:hAnsiTheme="minorHAnsi"/>
                      <w:i/>
                      <w:sz w:val="22"/>
                      <w:szCs w:val="22"/>
                    </w:rPr>
                    <w:t>t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+ 75.79</w:t>
                  </w:r>
                </w:p>
              </w:tc>
              <w:tc>
                <w:tcPr>
                  <w:tcW w:w="1985" w:type="dxa"/>
                </w:tcPr>
                <w:p w14:paraId="680B8090" w14:textId="753D3C6F" w:rsidR="004D034D" w:rsidRPr="0061058A" w:rsidRDefault="004D034D" w:rsidP="004D034D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H</w:t>
                  </w:r>
                  <w:r w:rsidR="0048053B" w:rsidRPr="0061058A">
                    <w:rPr>
                      <w:rFonts w:asciiTheme="minorHAnsi" w:hAnsiTheme="minorHAnsi"/>
                      <w:sz w:val="22"/>
                      <w:szCs w:val="22"/>
                      <w:vertAlign w:val="subscript"/>
                    </w:rPr>
                    <w:t>3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= 2.90 </w:t>
                  </w:r>
                  <w:r w:rsidRPr="0061058A">
                    <w:rPr>
                      <w:rFonts w:asciiTheme="minorHAnsi" w:hAnsiTheme="minorHAnsi"/>
                      <w:i/>
                      <w:sz w:val="22"/>
                      <w:szCs w:val="22"/>
                    </w:rPr>
                    <w:t>t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 xml:space="preserve"> + 59.24</w:t>
                  </w:r>
                </w:p>
              </w:tc>
            </w:tr>
          </w:tbl>
          <w:p w14:paraId="318135D1" w14:textId="70680BE6" w:rsidR="008119F8" w:rsidRPr="0061058A" w:rsidRDefault="008119F8" w:rsidP="00531B25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4D034D" w:rsidRPr="0061058A" w14:paraId="35F3CDA4" w14:textId="77777777" w:rsidTr="00EF6B97">
        <w:tc>
          <w:tcPr>
            <w:tcW w:w="443" w:type="dxa"/>
            <w:vAlign w:val="center"/>
          </w:tcPr>
          <w:p w14:paraId="79E2AB20" w14:textId="77777777" w:rsidR="004D034D" w:rsidRPr="0061058A" w:rsidRDefault="004D034D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5" w:type="dxa"/>
            <w:vAlign w:val="center"/>
          </w:tcPr>
          <w:p w14:paraId="07CBF146" w14:textId="565FF3D1" w:rsidR="004D034D" w:rsidRPr="0061058A" w:rsidRDefault="004D034D" w:rsidP="004D034D">
            <w:pPr>
              <w:jc w:val="center"/>
              <w:rPr>
                <w:rFonts w:asciiTheme="minorHAnsi" w:hAnsiTheme="minorHAnsi"/>
                <w:noProof/>
                <w:lang w:eastAsia="en-AU"/>
              </w:rPr>
            </w:pPr>
          </w:p>
        </w:tc>
      </w:tr>
      <w:tr w:rsidR="00C21957" w:rsidRPr="0061058A" w14:paraId="5863162C" w14:textId="77777777" w:rsidTr="00EF6B97">
        <w:tc>
          <w:tcPr>
            <w:tcW w:w="443" w:type="dxa"/>
            <w:vAlign w:val="center"/>
          </w:tcPr>
          <w:p w14:paraId="56C3C605" w14:textId="0A5FD637" w:rsidR="00C21957" w:rsidRPr="0061058A" w:rsidRDefault="00C21957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5" w:type="dxa"/>
            <w:vAlign w:val="center"/>
          </w:tcPr>
          <w:p w14:paraId="2F9092F9" w14:textId="32FCE5CE" w:rsidR="00C21957" w:rsidRPr="0061058A" w:rsidRDefault="00394D42" w:rsidP="0083313E">
            <w:pPr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drawing>
                <wp:inline distT="0" distB="0" distL="0" distR="0" wp14:anchorId="2E164F83" wp14:editId="18F6EF9C">
                  <wp:extent cx="3598224" cy="1833676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8380" cy="1833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1957" w:rsidRPr="0061058A" w14:paraId="1374A420" w14:textId="77777777" w:rsidTr="00EF6B97">
        <w:trPr>
          <w:trHeight w:val="454"/>
        </w:trPr>
        <w:tc>
          <w:tcPr>
            <w:tcW w:w="443" w:type="dxa"/>
            <w:vAlign w:val="center"/>
          </w:tcPr>
          <w:p w14:paraId="31FE5803" w14:textId="07D8B358" w:rsidR="00C21957" w:rsidRPr="0061058A" w:rsidRDefault="00C90DB0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lastRenderedPageBreak/>
              <w:t>1.</w:t>
            </w:r>
          </w:p>
        </w:tc>
        <w:tc>
          <w:tcPr>
            <w:tcW w:w="10105" w:type="dxa"/>
            <w:vAlign w:val="center"/>
          </w:tcPr>
          <w:p w14:paraId="058326D0" w14:textId="131CCF4E" w:rsidR="00C21957" w:rsidRPr="0061058A" w:rsidRDefault="00570AB6" w:rsidP="00EF6B97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Why are the rules for males and females different for each bone?</w:t>
            </w:r>
          </w:p>
        </w:tc>
      </w:tr>
      <w:tr w:rsidR="00C21957" w:rsidRPr="0061058A" w14:paraId="6D6924D0" w14:textId="77777777" w:rsidTr="00EF6B97">
        <w:trPr>
          <w:trHeight w:val="454"/>
        </w:trPr>
        <w:tc>
          <w:tcPr>
            <w:tcW w:w="443" w:type="dxa"/>
            <w:shd w:val="clear" w:color="auto" w:fill="auto"/>
            <w:vAlign w:val="center"/>
          </w:tcPr>
          <w:p w14:paraId="7CC919B1" w14:textId="5E108883" w:rsidR="00C21957" w:rsidRPr="0061058A" w:rsidRDefault="00C21957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5" w:type="dxa"/>
            <w:vAlign w:val="center"/>
          </w:tcPr>
          <w:p w14:paraId="3B51E514" w14:textId="77777777" w:rsidR="00C21957" w:rsidRPr="0061058A" w:rsidRDefault="00C21957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4FCE01C9" w14:textId="77777777" w:rsidR="005374C8" w:rsidRPr="0061058A" w:rsidRDefault="005374C8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2D276DD6" w14:textId="77777777" w:rsidR="005374C8" w:rsidRPr="0061058A" w:rsidRDefault="005374C8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5CAD8135" w14:textId="77777777" w:rsidR="005374C8" w:rsidRPr="0061058A" w:rsidRDefault="005374C8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49EB92BC" w14:textId="77777777" w:rsidR="005374C8" w:rsidRPr="0061058A" w:rsidRDefault="005374C8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</w:tbl>
    <w:p w14:paraId="75B63CB1" w14:textId="77777777" w:rsidR="00C21957" w:rsidRPr="0061058A" w:rsidRDefault="00C21957" w:rsidP="00C21957">
      <w:pPr>
        <w:tabs>
          <w:tab w:val="right" w:pos="9356"/>
        </w:tabs>
        <w:rPr>
          <w:rFonts w:asciiTheme="minorHAnsi" w:hAnsiTheme="minorHAnsi"/>
          <w:b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443"/>
        <w:gridCol w:w="4831"/>
        <w:gridCol w:w="504"/>
        <w:gridCol w:w="4770"/>
      </w:tblGrid>
      <w:tr w:rsidR="006A0040" w:rsidRPr="0061058A" w14:paraId="45FF705A" w14:textId="77777777" w:rsidTr="00C90DB0">
        <w:trPr>
          <w:trHeight w:val="454"/>
        </w:trPr>
        <w:tc>
          <w:tcPr>
            <w:tcW w:w="443" w:type="dxa"/>
          </w:tcPr>
          <w:p w14:paraId="1DFA01B6" w14:textId="7C1E791E" w:rsidR="006A0040" w:rsidRPr="0061058A" w:rsidRDefault="00C90DB0" w:rsidP="00C90DB0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2.</w:t>
            </w:r>
          </w:p>
        </w:tc>
        <w:tc>
          <w:tcPr>
            <w:tcW w:w="10105" w:type="dxa"/>
            <w:gridSpan w:val="3"/>
            <w:vAlign w:val="center"/>
          </w:tcPr>
          <w:p w14:paraId="1B206CED" w14:textId="6D54088A" w:rsidR="006A0040" w:rsidRPr="0061058A" w:rsidRDefault="006A0040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For each of the following bones discovered, determine the height of the victim.</w:t>
            </w:r>
            <w:r w:rsidR="00C90DB0" w:rsidRPr="0061058A">
              <w:rPr>
                <w:rFonts w:asciiTheme="minorHAnsi" w:hAnsiTheme="minorHAnsi"/>
                <w:sz w:val="22"/>
                <w:szCs w:val="22"/>
              </w:rPr>
              <w:t xml:space="preserve"> Assume that the victims are all males.</w:t>
            </w:r>
          </w:p>
        </w:tc>
      </w:tr>
      <w:tr w:rsidR="00C90DB0" w:rsidRPr="0061058A" w14:paraId="2DCED26E" w14:textId="77777777" w:rsidTr="00C90DB0">
        <w:trPr>
          <w:trHeight w:val="454"/>
        </w:trPr>
        <w:tc>
          <w:tcPr>
            <w:tcW w:w="443" w:type="dxa"/>
            <w:shd w:val="clear" w:color="auto" w:fill="auto"/>
            <w:vAlign w:val="center"/>
          </w:tcPr>
          <w:p w14:paraId="33641957" w14:textId="4BD896A2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a)</w:t>
            </w:r>
          </w:p>
        </w:tc>
        <w:tc>
          <w:tcPr>
            <w:tcW w:w="4831" w:type="dxa"/>
            <w:vAlign w:val="center"/>
          </w:tcPr>
          <w:p w14:paraId="560A4E91" w14:textId="4F17B279" w:rsidR="00C90DB0" w:rsidRPr="0061058A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Tibia of length 45 cm</w:t>
            </w:r>
          </w:p>
        </w:tc>
        <w:tc>
          <w:tcPr>
            <w:tcW w:w="504" w:type="dxa"/>
            <w:vAlign w:val="center"/>
          </w:tcPr>
          <w:p w14:paraId="6474F920" w14:textId="5B269BD4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b)</w:t>
            </w:r>
          </w:p>
        </w:tc>
        <w:tc>
          <w:tcPr>
            <w:tcW w:w="4770" w:type="dxa"/>
            <w:vAlign w:val="center"/>
          </w:tcPr>
          <w:p w14:paraId="222CDAB3" w14:textId="02C5D322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Humerus of length 57 cm</w:t>
            </w:r>
          </w:p>
        </w:tc>
      </w:tr>
      <w:tr w:rsidR="00C90DB0" w:rsidRPr="0061058A" w14:paraId="3E65FAF7" w14:textId="77777777" w:rsidTr="00C90DB0">
        <w:trPr>
          <w:trHeight w:val="454"/>
        </w:trPr>
        <w:tc>
          <w:tcPr>
            <w:tcW w:w="443" w:type="dxa"/>
            <w:shd w:val="clear" w:color="auto" w:fill="auto"/>
            <w:vAlign w:val="center"/>
          </w:tcPr>
          <w:p w14:paraId="3A8324A0" w14:textId="77777777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831" w:type="dxa"/>
            <w:vAlign w:val="center"/>
          </w:tcPr>
          <w:p w14:paraId="758BF23D" w14:textId="77777777" w:rsidR="00C90DB0" w:rsidRPr="0061058A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14D916AF" w14:textId="77777777" w:rsidR="00C90DB0" w:rsidRPr="0061058A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6747E940" w14:textId="77777777" w:rsidR="00C90DB0" w:rsidRPr="0061058A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5420E45E" w14:textId="77777777" w:rsidR="00C90DB0" w:rsidRPr="0061058A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504" w:type="dxa"/>
            <w:vAlign w:val="center"/>
          </w:tcPr>
          <w:p w14:paraId="0CE5D214" w14:textId="77777777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770" w:type="dxa"/>
            <w:vAlign w:val="center"/>
          </w:tcPr>
          <w:p w14:paraId="67B8FA44" w14:textId="77777777" w:rsidR="00C90DB0" w:rsidRPr="0061058A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C90DB0" w:rsidRPr="0061058A" w14:paraId="42E33F9B" w14:textId="77777777" w:rsidTr="00C90DB0">
        <w:trPr>
          <w:trHeight w:val="454"/>
        </w:trPr>
        <w:tc>
          <w:tcPr>
            <w:tcW w:w="443" w:type="dxa"/>
            <w:shd w:val="clear" w:color="auto" w:fill="auto"/>
            <w:vAlign w:val="center"/>
          </w:tcPr>
          <w:p w14:paraId="734751B3" w14:textId="230BE94A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c)</w:t>
            </w:r>
          </w:p>
        </w:tc>
        <w:tc>
          <w:tcPr>
            <w:tcW w:w="4831" w:type="dxa"/>
            <w:vAlign w:val="center"/>
          </w:tcPr>
          <w:p w14:paraId="12164088" w14:textId="7A417D04" w:rsidR="00C90DB0" w:rsidRPr="0061058A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Ulna of length 31 cm</w:t>
            </w:r>
          </w:p>
        </w:tc>
        <w:tc>
          <w:tcPr>
            <w:tcW w:w="504" w:type="dxa"/>
            <w:vAlign w:val="center"/>
          </w:tcPr>
          <w:p w14:paraId="7AB668A9" w14:textId="77777777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770" w:type="dxa"/>
            <w:vAlign w:val="center"/>
          </w:tcPr>
          <w:p w14:paraId="42DA11A2" w14:textId="77777777" w:rsidR="00C90DB0" w:rsidRPr="0061058A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C90DB0" w:rsidRPr="0061058A" w14:paraId="59FDF33D" w14:textId="77777777" w:rsidTr="00C90DB0">
        <w:trPr>
          <w:trHeight w:val="454"/>
        </w:trPr>
        <w:tc>
          <w:tcPr>
            <w:tcW w:w="443" w:type="dxa"/>
            <w:shd w:val="clear" w:color="auto" w:fill="auto"/>
            <w:vAlign w:val="center"/>
          </w:tcPr>
          <w:p w14:paraId="6A82FCFF" w14:textId="77777777" w:rsidR="00C90DB0" w:rsidRPr="0061058A" w:rsidRDefault="00C90DB0" w:rsidP="00C90DB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831" w:type="dxa"/>
            <w:vAlign w:val="center"/>
          </w:tcPr>
          <w:p w14:paraId="2CE5539E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74C59A27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5BB7CE7D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3E30B19B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504" w:type="dxa"/>
            <w:vAlign w:val="center"/>
          </w:tcPr>
          <w:p w14:paraId="6D1A6185" w14:textId="77777777" w:rsidR="00C90DB0" w:rsidRPr="0061058A" w:rsidRDefault="00C90DB0" w:rsidP="00C90DB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770" w:type="dxa"/>
            <w:vAlign w:val="center"/>
          </w:tcPr>
          <w:p w14:paraId="281C1FD5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</w:tbl>
    <w:p w14:paraId="3F4915BE" w14:textId="77777777" w:rsidR="006A0040" w:rsidRPr="0061058A" w:rsidRDefault="006A0040" w:rsidP="00C21957">
      <w:pPr>
        <w:tabs>
          <w:tab w:val="right" w:pos="9356"/>
        </w:tabs>
        <w:rPr>
          <w:rFonts w:asciiTheme="minorHAnsi" w:hAnsiTheme="minorHAnsi"/>
          <w:b/>
        </w:rPr>
      </w:pPr>
    </w:p>
    <w:p w14:paraId="176DAB62" w14:textId="77777777" w:rsidR="00C90DB0" w:rsidRPr="0061058A" w:rsidRDefault="00C90DB0" w:rsidP="00C21957">
      <w:pPr>
        <w:tabs>
          <w:tab w:val="right" w:pos="9356"/>
        </w:tabs>
        <w:rPr>
          <w:rFonts w:asciiTheme="minorHAnsi" w:hAnsiTheme="minorHAnsi"/>
          <w:b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443"/>
        <w:gridCol w:w="4831"/>
        <w:gridCol w:w="504"/>
        <w:gridCol w:w="4770"/>
      </w:tblGrid>
      <w:tr w:rsidR="00C90DB0" w:rsidRPr="0061058A" w14:paraId="024796A9" w14:textId="77777777" w:rsidTr="00C90DB0">
        <w:trPr>
          <w:trHeight w:val="454"/>
        </w:trPr>
        <w:tc>
          <w:tcPr>
            <w:tcW w:w="443" w:type="dxa"/>
          </w:tcPr>
          <w:p w14:paraId="753494C3" w14:textId="38197FF1" w:rsidR="00C90DB0" w:rsidRPr="0061058A" w:rsidRDefault="00C90DB0" w:rsidP="00C90DB0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3.</w:t>
            </w:r>
          </w:p>
        </w:tc>
        <w:tc>
          <w:tcPr>
            <w:tcW w:w="10105" w:type="dxa"/>
            <w:gridSpan w:val="3"/>
            <w:vAlign w:val="center"/>
          </w:tcPr>
          <w:p w14:paraId="7D3C02E2" w14:textId="454E06C2" w:rsidR="00C90DB0" w:rsidRPr="0061058A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For each of the following bones discovered, determine the height of the victim. Assume that the victims are all females.</w:t>
            </w:r>
          </w:p>
        </w:tc>
      </w:tr>
      <w:tr w:rsidR="00C90DB0" w:rsidRPr="0061058A" w14:paraId="6CC95113" w14:textId="77777777" w:rsidTr="00343B1B">
        <w:trPr>
          <w:trHeight w:val="454"/>
        </w:trPr>
        <w:tc>
          <w:tcPr>
            <w:tcW w:w="443" w:type="dxa"/>
            <w:shd w:val="clear" w:color="auto" w:fill="auto"/>
            <w:vAlign w:val="center"/>
          </w:tcPr>
          <w:p w14:paraId="0F6B7CEE" w14:textId="77777777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a)</w:t>
            </w:r>
          </w:p>
        </w:tc>
        <w:tc>
          <w:tcPr>
            <w:tcW w:w="4831" w:type="dxa"/>
            <w:vAlign w:val="center"/>
          </w:tcPr>
          <w:p w14:paraId="29A47E65" w14:textId="45A3CA6E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Tibia of length 38 cm</w:t>
            </w:r>
          </w:p>
        </w:tc>
        <w:tc>
          <w:tcPr>
            <w:tcW w:w="504" w:type="dxa"/>
            <w:vAlign w:val="center"/>
          </w:tcPr>
          <w:p w14:paraId="2691C18F" w14:textId="77777777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b)</w:t>
            </w:r>
          </w:p>
        </w:tc>
        <w:tc>
          <w:tcPr>
            <w:tcW w:w="4770" w:type="dxa"/>
            <w:vAlign w:val="center"/>
          </w:tcPr>
          <w:p w14:paraId="40BB4EC2" w14:textId="549C338B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Humerus of length 41 cm</w:t>
            </w:r>
          </w:p>
        </w:tc>
      </w:tr>
      <w:tr w:rsidR="00C90DB0" w:rsidRPr="0061058A" w14:paraId="41E01B10" w14:textId="77777777" w:rsidTr="00343B1B">
        <w:trPr>
          <w:trHeight w:val="454"/>
        </w:trPr>
        <w:tc>
          <w:tcPr>
            <w:tcW w:w="443" w:type="dxa"/>
            <w:shd w:val="clear" w:color="auto" w:fill="auto"/>
            <w:vAlign w:val="center"/>
          </w:tcPr>
          <w:p w14:paraId="023835A0" w14:textId="77777777" w:rsidR="00C90DB0" w:rsidRPr="0061058A" w:rsidRDefault="00C90DB0" w:rsidP="00C90DB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831" w:type="dxa"/>
            <w:vAlign w:val="center"/>
          </w:tcPr>
          <w:p w14:paraId="05EC218D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4ECFC9D5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147EBF48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416DE802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504" w:type="dxa"/>
            <w:vAlign w:val="center"/>
          </w:tcPr>
          <w:p w14:paraId="306A6700" w14:textId="77777777" w:rsidR="00C90DB0" w:rsidRPr="0061058A" w:rsidRDefault="00C90DB0" w:rsidP="00C90DB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770" w:type="dxa"/>
            <w:vAlign w:val="center"/>
          </w:tcPr>
          <w:p w14:paraId="7CFE4669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C90DB0" w:rsidRPr="0061058A" w14:paraId="2F9E0BDB" w14:textId="77777777" w:rsidTr="00343B1B">
        <w:trPr>
          <w:trHeight w:val="454"/>
        </w:trPr>
        <w:tc>
          <w:tcPr>
            <w:tcW w:w="443" w:type="dxa"/>
            <w:shd w:val="clear" w:color="auto" w:fill="auto"/>
            <w:vAlign w:val="center"/>
          </w:tcPr>
          <w:p w14:paraId="4D7B0476" w14:textId="77777777" w:rsidR="00C90DB0" w:rsidRPr="0061058A" w:rsidRDefault="00C90DB0" w:rsidP="00C90DB0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c)</w:t>
            </w:r>
          </w:p>
        </w:tc>
        <w:tc>
          <w:tcPr>
            <w:tcW w:w="4831" w:type="dxa"/>
            <w:vAlign w:val="center"/>
          </w:tcPr>
          <w:p w14:paraId="0366FFEF" w14:textId="634552F2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Ulna of length 28 cm</w:t>
            </w:r>
          </w:p>
        </w:tc>
        <w:tc>
          <w:tcPr>
            <w:tcW w:w="504" w:type="dxa"/>
            <w:vAlign w:val="center"/>
          </w:tcPr>
          <w:p w14:paraId="217517DE" w14:textId="77777777" w:rsidR="00C90DB0" w:rsidRPr="0061058A" w:rsidRDefault="00C90DB0" w:rsidP="00C90DB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770" w:type="dxa"/>
            <w:vAlign w:val="center"/>
          </w:tcPr>
          <w:p w14:paraId="2421614A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C90DB0" w:rsidRPr="0061058A" w14:paraId="54900390" w14:textId="77777777" w:rsidTr="00343B1B">
        <w:trPr>
          <w:trHeight w:val="454"/>
        </w:trPr>
        <w:tc>
          <w:tcPr>
            <w:tcW w:w="443" w:type="dxa"/>
            <w:shd w:val="clear" w:color="auto" w:fill="auto"/>
            <w:vAlign w:val="center"/>
          </w:tcPr>
          <w:p w14:paraId="5D399E55" w14:textId="77777777" w:rsidR="00C90DB0" w:rsidRPr="0061058A" w:rsidRDefault="00C90DB0" w:rsidP="00C90DB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831" w:type="dxa"/>
            <w:vAlign w:val="center"/>
          </w:tcPr>
          <w:p w14:paraId="52FC2282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2DC4B12A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6DCD6D39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067C118D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504" w:type="dxa"/>
            <w:vAlign w:val="center"/>
          </w:tcPr>
          <w:p w14:paraId="60BA0C90" w14:textId="77777777" w:rsidR="00C90DB0" w:rsidRPr="0061058A" w:rsidRDefault="00C90DB0" w:rsidP="00C90DB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770" w:type="dxa"/>
            <w:vAlign w:val="center"/>
          </w:tcPr>
          <w:p w14:paraId="5C80CEF2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</w:tbl>
    <w:p w14:paraId="65547C61" w14:textId="77777777" w:rsidR="00C90DB0" w:rsidRPr="0061058A" w:rsidRDefault="00C90DB0" w:rsidP="00C21957">
      <w:pPr>
        <w:tabs>
          <w:tab w:val="right" w:pos="9356"/>
        </w:tabs>
        <w:rPr>
          <w:rFonts w:asciiTheme="minorHAnsi" w:hAnsiTheme="minorHAnsi"/>
          <w:b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443"/>
        <w:gridCol w:w="10105"/>
      </w:tblGrid>
      <w:tr w:rsidR="00C90DB0" w:rsidRPr="0061058A" w14:paraId="314EF727" w14:textId="77777777" w:rsidTr="00343B1B">
        <w:trPr>
          <w:trHeight w:val="454"/>
        </w:trPr>
        <w:tc>
          <w:tcPr>
            <w:tcW w:w="443" w:type="dxa"/>
          </w:tcPr>
          <w:p w14:paraId="766FCB69" w14:textId="0287E3F2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4.</w:t>
            </w:r>
          </w:p>
        </w:tc>
        <w:tc>
          <w:tcPr>
            <w:tcW w:w="10105" w:type="dxa"/>
            <w:vAlign w:val="center"/>
          </w:tcPr>
          <w:p w14:paraId="61F812EF" w14:textId="77777777" w:rsidR="00377DF0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Dr Math described a previous crime scene, where a man was found dead.</w:t>
            </w:r>
            <w:r w:rsidR="00C90DB0" w:rsidRPr="0061058A">
              <w:rPr>
                <w:rFonts w:asciiTheme="minorHAnsi" w:hAnsiTheme="minorHAnsi"/>
                <w:sz w:val="22"/>
                <w:szCs w:val="22"/>
              </w:rPr>
              <w:t xml:space="preserve">  Dr 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>Math</w:t>
            </w:r>
            <w:r w:rsidR="00C90DB0" w:rsidRPr="0061058A">
              <w:rPr>
                <w:rFonts w:asciiTheme="minorHAnsi" w:hAnsiTheme="minorHAnsi"/>
                <w:sz w:val="22"/>
                <w:szCs w:val="22"/>
              </w:rPr>
              <w:t xml:space="preserve"> measured his humerus at </w:t>
            </w:r>
          </w:p>
          <w:p w14:paraId="68FFF4BB" w14:textId="04FB453A" w:rsidR="00C90DB0" w:rsidRPr="0061058A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40 cm, his ulna at 34 cm and his tibia at 47 cm.</w:t>
            </w:r>
          </w:p>
          <w:p w14:paraId="39DB68C4" w14:textId="674F94F5" w:rsidR="00C90DB0" w:rsidRPr="0061058A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C90DB0" w:rsidRPr="0061058A" w14:paraId="37E6C2FE" w14:textId="77777777" w:rsidTr="00CD7828">
        <w:trPr>
          <w:trHeight w:val="454"/>
        </w:trPr>
        <w:tc>
          <w:tcPr>
            <w:tcW w:w="443" w:type="dxa"/>
            <w:vAlign w:val="center"/>
          </w:tcPr>
          <w:p w14:paraId="717D8031" w14:textId="7FAFC59F" w:rsidR="00C90DB0" w:rsidRPr="0061058A" w:rsidRDefault="00C90DB0" w:rsidP="00CD7828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a)</w:t>
            </w:r>
          </w:p>
        </w:tc>
        <w:tc>
          <w:tcPr>
            <w:tcW w:w="10105" w:type="dxa"/>
            <w:vAlign w:val="center"/>
          </w:tcPr>
          <w:p w14:paraId="76ABCD10" w14:textId="4E533B22" w:rsidR="00C90DB0" w:rsidRPr="0061058A" w:rsidRDefault="00C90DB0" w:rsidP="00CD7828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For each bone discovered, calculate the predicted height of the victim.</w:t>
            </w:r>
          </w:p>
        </w:tc>
      </w:tr>
      <w:tr w:rsidR="00C90DB0" w:rsidRPr="0061058A" w14:paraId="2E900577" w14:textId="77777777" w:rsidTr="00343B1B">
        <w:trPr>
          <w:trHeight w:val="454"/>
        </w:trPr>
        <w:tc>
          <w:tcPr>
            <w:tcW w:w="443" w:type="dxa"/>
          </w:tcPr>
          <w:p w14:paraId="680194F9" w14:textId="77777777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5" w:type="dxa"/>
            <w:vAlign w:val="center"/>
          </w:tcPr>
          <w:p w14:paraId="0D5708CB" w14:textId="77777777" w:rsidR="00C90DB0" w:rsidRPr="0061058A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5EF90978" w14:textId="77777777" w:rsidR="00C90DB0" w:rsidRPr="0061058A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12ED2381" w14:textId="77777777" w:rsidR="00C90DB0" w:rsidRPr="0061058A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2E77B659" w14:textId="77777777" w:rsidR="00C90DB0" w:rsidRPr="0061058A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419B4DCC" w14:textId="77777777" w:rsidR="00C90DB0" w:rsidRPr="0061058A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7E04604D" w14:textId="77777777" w:rsidR="00C90DB0" w:rsidRPr="0061058A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08EF57F9" w14:textId="77777777" w:rsidR="00C90DB0" w:rsidRPr="0061058A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1FBCF1AC" w14:textId="77777777" w:rsidR="00C90DB0" w:rsidRPr="0061058A" w:rsidRDefault="00C90DB0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C90DB0" w:rsidRPr="0061058A" w14:paraId="4705D49E" w14:textId="77777777" w:rsidTr="00343B1B">
        <w:trPr>
          <w:trHeight w:val="454"/>
        </w:trPr>
        <w:tc>
          <w:tcPr>
            <w:tcW w:w="443" w:type="dxa"/>
          </w:tcPr>
          <w:p w14:paraId="47394A59" w14:textId="45BA9354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b)</w:t>
            </w:r>
          </w:p>
        </w:tc>
        <w:tc>
          <w:tcPr>
            <w:tcW w:w="10105" w:type="dxa"/>
            <w:vAlign w:val="center"/>
          </w:tcPr>
          <w:p w14:paraId="7BE62427" w14:textId="0FDF8752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The police identified the victim as Carlos Sanchez, and discovered his actual height to be 195 cm.  Comment on the accuracy of the predicted heights.</w:t>
            </w:r>
          </w:p>
        </w:tc>
      </w:tr>
      <w:tr w:rsidR="00C90DB0" w:rsidRPr="0061058A" w14:paraId="537ECA66" w14:textId="77777777" w:rsidTr="00343B1B">
        <w:trPr>
          <w:trHeight w:val="454"/>
        </w:trPr>
        <w:tc>
          <w:tcPr>
            <w:tcW w:w="443" w:type="dxa"/>
          </w:tcPr>
          <w:p w14:paraId="0B745536" w14:textId="77777777" w:rsidR="00C90DB0" w:rsidRPr="0061058A" w:rsidRDefault="00C90DB0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5" w:type="dxa"/>
            <w:vAlign w:val="center"/>
          </w:tcPr>
          <w:p w14:paraId="4227911B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08F5A9C6" w14:textId="77777777" w:rsidR="00C90DB0" w:rsidRPr="0061058A" w:rsidRDefault="00C90DB0" w:rsidP="00C90DB0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</w:tbl>
    <w:p w14:paraId="7D56650E" w14:textId="77777777" w:rsidR="00C90DB0" w:rsidRPr="0061058A" w:rsidRDefault="00C90DB0" w:rsidP="00C21957">
      <w:pPr>
        <w:tabs>
          <w:tab w:val="right" w:pos="9356"/>
        </w:tabs>
        <w:rPr>
          <w:rFonts w:asciiTheme="minorHAnsi" w:hAnsiTheme="minorHAnsi"/>
          <w:b/>
        </w:rPr>
      </w:pPr>
    </w:p>
    <w:tbl>
      <w:tblPr>
        <w:tblW w:w="5022" w:type="pct"/>
        <w:tblLayout w:type="fixed"/>
        <w:tblLook w:val="04A0" w:firstRow="1" w:lastRow="0" w:firstColumn="1" w:lastColumn="0" w:noHBand="0" w:noVBand="1"/>
      </w:tblPr>
      <w:tblGrid>
        <w:gridCol w:w="237"/>
        <w:gridCol w:w="3715"/>
        <w:gridCol w:w="3175"/>
        <w:gridCol w:w="3339"/>
      </w:tblGrid>
      <w:tr w:rsidR="003B10A4" w:rsidRPr="0061058A" w14:paraId="1F7D1430" w14:textId="1AF66A9C" w:rsidTr="007618B9">
        <w:trPr>
          <w:trHeight w:val="146"/>
        </w:trPr>
        <w:tc>
          <w:tcPr>
            <w:tcW w:w="113" w:type="pct"/>
          </w:tcPr>
          <w:p w14:paraId="2DB06AE3" w14:textId="7D61FD83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887" w:type="pct"/>
            <w:gridSpan w:val="3"/>
            <w:tcBorders>
              <w:bottom w:val="single" w:sz="4" w:space="0" w:color="auto"/>
            </w:tcBorders>
          </w:tcPr>
          <w:p w14:paraId="1E9C41AD" w14:textId="77777777" w:rsidR="004315B6" w:rsidRPr="0061058A" w:rsidRDefault="004315B6" w:rsidP="00702700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It can be annoying to enter the same rules into your calculator each time.  You can use the spreadsheet function on your CAS calculator to enter formulas and compare results.</w:t>
            </w:r>
          </w:p>
          <w:p w14:paraId="7A64A714" w14:textId="31337856" w:rsidR="004315B6" w:rsidRPr="0061058A" w:rsidRDefault="004315B6" w:rsidP="00702700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34366B" w:rsidRPr="0061058A" w14:paraId="482CE535" w14:textId="026AA441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1C7C428B" w14:textId="77777777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3346258" w14:textId="277593A2" w:rsidR="004315B6" w:rsidRPr="0061058A" w:rsidRDefault="0052619E" w:rsidP="00702700">
            <w:pPr>
              <w:rPr>
                <w:rFonts w:asciiTheme="minorHAnsi" w:hAnsiTheme="minorHAnsi"/>
                <w:sz w:val="20"/>
                <w:szCs w:val="20"/>
              </w:rPr>
            </w:pPr>
            <w:r w:rsidRPr="0052619E">
              <w:rPr>
                <w:noProof/>
                <w:color w:val="FF0000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4AD64C6" wp14:editId="613F7BB7">
                      <wp:simplePos x="0" y="0"/>
                      <wp:positionH relativeFrom="column">
                        <wp:posOffset>49530</wp:posOffset>
                      </wp:positionH>
                      <wp:positionV relativeFrom="paragraph">
                        <wp:posOffset>997026</wp:posOffset>
                      </wp:positionV>
                      <wp:extent cx="577444" cy="1"/>
                      <wp:effectExtent l="0" t="133350" r="0" b="133350"/>
                      <wp:wrapNone/>
                      <wp:docPr id="37" name="Straight Arrow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77444" cy="1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7" o:spid="_x0000_s1026" type="#_x0000_t32" style="position:absolute;margin-left:3.9pt;margin-top:78.5pt;width:45.4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" strokecolor="red" strokeweight="2.25pt">
                      <v:stroke endarrow="open" joinstyle="miter"/>
                    </v:shape>
                  </w:pict>
                </mc:Fallback>
              </mc:AlternateContent>
            </w:r>
            <w:r>
              <w:rPr>
                <w:noProof/>
                <w:lang w:eastAsia="en-AU"/>
              </w:rPr>
              <w:drawing>
                <wp:anchor distT="0" distB="0" distL="114300" distR="114300" simplePos="0" relativeHeight="251664384" behindDoc="1" locked="0" layoutInCell="1" allowOverlap="1" wp14:anchorId="1EE5B196" wp14:editId="641A2F0E">
                  <wp:simplePos x="0" y="0"/>
                  <wp:positionH relativeFrom="column">
                    <wp:posOffset>487680</wp:posOffset>
                  </wp:positionH>
                  <wp:positionV relativeFrom="paragraph">
                    <wp:posOffset>388620</wp:posOffset>
                  </wp:positionV>
                  <wp:extent cx="848995" cy="1952625"/>
                  <wp:effectExtent l="0" t="0" r="8255" b="9525"/>
                  <wp:wrapTight wrapText="bothSides">
                    <wp:wrapPolygon edited="0">
                      <wp:start x="0" y="0"/>
                      <wp:lineTo x="0" y="21495"/>
                      <wp:lineTo x="21325" y="21495"/>
                      <wp:lineTo x="21325" y="0"/>
                      <wp:lineTo x="0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381" t="27789" r="46365" b="9848"/>
                          <a:stretch/>
                        </pic:blipFill>
                        <pic:spPr bwMode="auto">
                          <a:xfrm>
                            <a:off x="0" y="0"/>
                            <a:ext cx="848995" cy="1952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HAnsi" w:hAnsiTheme="minorHAnsi"/>
                <w:sz w:val="20"/>
                <w:szCs w:val="20"/>
              </w:rPr>
              <w:t>On the home screen, click on</w:t>
            </w:r>
            <w:r w:rsidR="004315B6" w:rsidRPr="0061058A">
              <w:rPr>
                <w:rFonts w:asciiTheme="minorHAnsi" w:hAnsiTheme="minorHAnsi"/>
                <w:sz w:val="20"/>
                <w:szCs w:val="20"/>
              </w:rPr>
              <w:t xml:space="preserve"> the Spreadsheet icon.</w:t>
            </w:r>
            <w:r>
              <w:rPr>
                <w:noProof/>
                <w:lang w:eastAsia="en-AU"/>
              </w:rPr>
              <w:t xml:space="preserve"> 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D52752F" w14:textId="364845BB" w:rsidR="004315B6" w:rsidRPr="0061058A" w:rsidRDefault="004315B6" w:rsidP="00702700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>We are going to first look at the male bones.</w:t>
            </w:r>
          </w:p>
          <w:p w14:paraId="66117E73" w14:textId="2514BFB6" w:rsidR="003B10A4" w:rsidRPr="0061058A" w:rsidRDefault="006738C6" w:rsidP="0034366B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66432" behindDoc="1" locked="0" layoutInCell="1" allowOverlap="1" wp14:anchorId="1F4A6670" wp14:editId="43E5D8C8">
                  <wp:simplePos x="0" y="0"/>
                  <wp:positionH relativeFrom="column">
                    <wp:posOffset>77470</wp:posOffset>
                  </wp:positionH>
                  <wp:positionV relativeFrom="paragraph">
                    <wp:posOffset>539750</wp:posOffset>
                  </wp:positionV>
                  <wp:extent cx="1762760" cy="1546225"/>
                  <wp:effectExtent l="0" t="0" r="8890" b="0"/>
                  <wp:wrapTight wrapText="bothSides">
                    <wp:wrapPolygon edited="0">
                      <wp:start x="0" y="0"/>
                      <wp:lineTo x="0" y="21290"/>
                      <wp:lineTo x="21476" y="21290"/>
                      <wp:lineTo x="21476" y="0"/>
                      <wp:lineTo x="0" y="0"/>
                    </wp:wrapPolygon>
                  </wp:wrapTight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762760" cy="1546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4366B">
              <w:rPr>
                <w:rFonts w:asciiTheme="minorHAnsi" w:hAnsiTheme="minorHAnsi"/>
                <w:sz w:val="20"/>
                <w:szCs w:val="20"/>
              </w:rPr>
              <w:t>In the first column, in cell</w:t>
            </w:r>
            <w:r w:rsidR="004315B6" w:rsidRPr="0061058A">
              <w:rPr>
                <w:rFonts w:asciiTheme="minorHAnsi" w:hAnsiTheme="minorHAnsi"/>
                <w:sz w:val="20"/>
                <w:szCs w:val="20"/>
              </w:rPr>
              <w:t xml:space="preserve"> A</w:t>
            </w:r>
            <w:r>
              <w:rPr>
                <w:rFonts w:asciiTheme="minorHAnsi" w:hAnsiTheme="minorHAnsi"/>
                <w:sz w:val="20"/>
                <w:szCs w:val="20"/>
              </w:rPr>
              <w:t>1</w:t>
            </w:r>
            <w:r w:rsidR="004315B6" w:rsidRPr="0061058A">
              <w:rPr>
                <w:rFonts w:asciiTheme="minorHAnsi" w:hAnsiTheme="minorHAnsi"/>
                <w:sz w:val="20"/>
                <w:szCs w:val="20"/>
              </w:rPr>
              <w:t>, type the letter ‘</w:t>
            </w:r>
            <w:r w:rsidR="004315B6" w:rsidRPr="0061058A">
              <w:rPr>
                <w:rFonts w:asciiTheme="minorHAnsi" w:hAnsiTheme="minorHAnsi"/>
                <w:b/>
                <w:sz w:val="20"/>
                <w:szCs w:val="20"/>
              </w:rPr>
              <w:t>h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’ and press 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="004315B6" w:rsidRPr="0061058A">
              <w:rPr>
                <w:rFonts w:asciiTheme="minorHAnsi" w:hAnsiTheme="minorHAnsi"/>
                <w:sz w:val="20"/>
                <w:szCs w:val="20"/>
              </w:rPr>
              <w:t>. This is the humerus column.</w:t>
            </w:r>
            <w:r>
              <w:rPr>
                <w:noProof/>
                <w:lang w:eastAsia="en-AU"/>
              </w:rPr>
              <w:t xml:space="preserve"> 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B0F3C5C" w14:textId="2B08BFF9" w:rsidR="004315B6" w:rsidRPr="0061058A" w:rsidRDefault="006738C6" w:rsidP="00343B1B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In cell A2</w:t>
            </w:r>
            <w:r w:rsidR="004315B6" w:rsidRPr="0061058A">
              <w:rPr>
                <w:rFonts w:asciiTheme="minorHAnsi" w:hAnsiTheme="minorHAnsi"/>
                <w:sz w:val="20"/>
                <w:szCs w:val="20"/>
              </w:rPr>
              <w:t>, type the number 1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and press 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 w:rsidR="004315B6" w:rsidRPr="0061058A">
              <w:rPr>
                <w:rFonts w:asciiTheme="minorHAnsi" w:hAnsiTheme="minorHAnsi"/>
                <w:sz w:val="20"/>
                <w:szCs w:val="20"/>
              </w:rPr>
              <w:t xml:space="preserve">  This represents a humerus of 1 cm.</w:t>
            </w:r>
          </w:p>
          <w:p w14:paraId="028B70FD" w14:textId="75D1A798" w:rsidR="004315B6" w:rsidRPr="0061058A" w:rsidRDefault="006738C6" w:rsidP="00343B1B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In cell A3</w:t>
            </w:r>
            <w:r w:rsidR="004315B6" w:rsidRPr="0061058A">
              <w:rPr>
                <w:rFonts w:asciiTheme="minorHAnsi" w:hAnsiTheme="minorHAnsi"/>
                <w:sz w:val="20"/>
                <w:szCs w:val="20"/>
              </w:rPr>
              <w:t xml:space="preserve">, type </w:t>
            </w:r>
          </w:p>
          <w:p w14:paraId="3A7A4C0A" w14:textId="2687EEF1" w:rsidR="004315B6" w:rsidRPr="0061058A" w:rsidRDefault="004315B6" w:rsidP="00343B1B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>=a</w:t>
            </w:r>
            <w:r w:rsidR="006E180A">
              <w:rPr>
                <w:rFonts w:asciiTheme="minorHAnsi" w:hAnsiTheme="minorHAnsi"/>
                <w:sz w:val="20"/>
                <w:szCs w:val="20"/>
              </w:rPr>
              <w:t>2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+1</w:t>
            </w:r>
          </w:p>
          <w:p w14:paraId="502BFA00" w14:textId="70A34B7A" w:rsidR="006738C6" w:rsidRPr="0061058A" w:rsidRDefault="00496CFA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67456" behindDoc="1" locked="0" layoutInCell="1" allowOverlap="1" wp14:anchorId="26EF7C80" wp14:editId="43937FCE">
                  <wp:simplePos x="0" y="0"/>
                  <wp:positionH relativeFrom="column">
                    <wp:posOffset>106680</wp:posOffset>
                  </wp:positionH>
                  <wp:positionV relativeFrom="paragraph">
                    <wp:posOffset>161925</wp:posOffset>
                  </wp:positionV>
                  <wp:extent cx="1689735" cy="1458595"/>
                  <wp:effectExtent l="0" t="0" r="5715" b="8255"/>
                  <wp:wrapTight wrapText="bothSides">
                    <wp:wrapPolygon edited="0">
                      <wp:start x="0" y="0"/>
                      <wp:lineTo x="0" y="21440"/>
                      <wp:lineTo x="21430" y="21440"/>
                      <wp:lineTo x="21430" y="0"/>
                      <wp:lineTo x="0" y="0"/>
                    </wp:wrapPolygon>
                  </wp:wrapTight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1354" b="46641"/>
                          <a:stretch/>
                        </pic:blipFill>
                        <pic:spPr bwMode="auto">
                          <a:xfrm>
                            <a:off x="0" y="0"/>
                            <a:ext cx="1689735" cy="1458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38C6">
              <w:rPr>
                <w:rFonts w:asciiTheme="minorHAnsi" w:hAnsiTheme="minorHAnsi"/>
                <w:sz w:val="20"/>
                <w:szCs w:val="20"/>
              </w:rPr>
              <w:t xml:space="preserve">and press EXE or </w:t>
            </w:r>
            <w:r w:rsidR="006738C6"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="006738C6" w:rsidRPr="0061058A">
              <w:rPr>
                <w:rFonts w:asciiTheme="minorHAnsi" w:hAnsiTheme="minorHAnsi"/>
                <w:sz w:val="20"/>
                <w:szCs w:val="20"/>
              </w:rPr>
              <w:t xml:space="preserve">. </w:t>
            </w:r>
          </w:p>
        </w:tc>
      </w:tr>
      <w:tr w:rsidR="0034366B" w:rsidRPr="0061058A" w14:paraId="7A7E45A4" w14:textId="4222A82C" w:rsidTr="007618B9">
        <w:trPr>
          <w:trHeight w:val="67"/>
        </w:trPr>
        <w:tc>
          <w:tcPr>
            <w:tcW w:w="113" w:type="pct"/>
            <w:tcBorders>
              <w:right w:val="single" w:sz="4" w:space="0" w:color="auto"/>
            </w:tcBorders>
          </w:tcPr>
          <w:p w14:paraId="43942C44" w14:textId="77777777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317ED" w14:textId="711A7F8D" w:rsidR="004315B6" w:rsidRPr="0061058A" w:rsidRDefault="004315B6" w:rsidP="00702700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51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9B62B" w14:textId="439E5396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  <w:tc>
          <w:tcPr>
            <w:tcW w:w="159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A661E" w14:textId="3F495774" w:rsidR="004315B6" w:rsidRPr="0061058A" w:rsidRDefault="004315B6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</w:tr>
      <w:tr w:rsidR="0034366B" w:rsidRPr="0061058A" w14:paraId="17F2FB3D" w14:textId="2C4C6757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20ED14FC" w14:textId="77777777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72D679C" w14:textId="0E91D715" w:rsidR="004315B6" w:rsidRPr="0061058A" w:rsidRDefault="00FD5DD6" w:rsidP="00343B1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Click and hold</w:t>
            </w:r>
            <w:r w:rsidR="004315B6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cell A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3</w:t>
            </w:r>
            <w:r w:rsidR="004315B6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and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then drag down to select a large number of cells. I have chosen to select to 101.</w:t>
            </w:r>
          </w:p>
          <w:p w14:paraId="3D6D4C86" w14:textId="6D419DBC" w:rsidR="004315B6" w:rsidRDefault="004315B6" w:rsidP="00343B1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Next, press</w:t>
            </w:r>
            <w:r w:rsidR="00CC75E5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: </w:t>
            </w:r>
            <w:r w:rsidR="00FD5DD6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 w:rsidR="00FD5DD6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 </w:t>
            </w:r>
            <w:r w:rsidR="00FD5DD6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</w:t>
            </w:r>
            <w:r w:rsidR="00FD5DD6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OK</w:t>
            </w:r>
          </w:p>
          <w:p w14:paraId="2E419E0D" w14:textId="265925FA" w:rsidR="00FD5DD6" w:rsidRPr="00FD5DD6" w:rsidRDefault="00FD5DD6" w:rsidP="00343B1B">
            <w:pP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  <w:t>OR</w:t>
            </w:r>
          </w:p>
          <w:p w14:paraId="12F13046" w14:textId="094D2E3C" w:rsidR="004315B6" w:rsidRDefault="00FD5DD6" w:rsidP="00702700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Click on cell A3. Next, press</w:t>
            </w:r>
            <w:r w:rsidR="00CC75E5">
              <w:rPr>
                <w:rFonts w:asciiTheme="minorHAnsi" w:hAnsiTheme="minorHAnsi"/>
                <w:sz w:val="20"/>
                <w:szCs w:val="20"/>
              </w:rPr>
              <w:t>:</w:t>
            </w:r>
          </w:p>
          <w:p w14:paraId="49D59C09" w14:textId="6483A73B" w:rsidR="00FD5DD6" w:rsidRDefault="00FD5DD6" w:rsidP="00FD5DD6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</w:t>
            </w:r>
          </w:p>
          <w:p w14:paraId="424AD1E0" w14:textId="29840FC6" w:rsidR="00E20E0E" w:rsidRPr="0061058A" w:rsidRDefault="00E20E0E" w:rsidP="00E20E0E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68480" behindDoc="1" locked="0" layoutInCell="1" allowOverlap="1" wp14:anchorId="100DD215" wp14:editId="6C881452">
                  <wp:simplePos x="0" y="0"/>
                  <wp:positionH relativeFrom="column">
                    <wp:posOffset>195580</wp:posOffset>
                  </wp:positionH>
                  <wp:positionV relativeFrom="paragraph">
                    <wp:posOffset>331470</wp:posOffset>
                  </wp:positionV>
                  <wp:extent cx="1742440" cy="1528445"/>
                  <wp:effectExtent l="0" t="0" r="0" b="0"/>
                  <wp:wrapTight wrapText="bothSides">
                    <wp:wrapPolygon edited="0">
                      <wp:start x="0" y="0"/>
                      <wp:lineTo x="0" y="21268"/>
                      <wp:lineTo x="21254" y="21268"/>
                      <wp:lineTo x="21254" y="0"/>
                      <wp:lineTo x="0" y="0"/>
                    </wp:wrapPolygon>
                  </wp:wrapTight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742440" cy="1528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D5DD6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For the Range enter A3:A101 and then press ok.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DBB1FB2" w14:textId="7DCCDB9E" w:rsidR="004315B6" w:rsidRPr="0061058A" w:rsidRDefault="004315B6" w:rsidP="00343B1B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 xml:space="preserve">Column B is going to be for the male height rule using the </w:t>
            </w:r>
            <w:r w:rsidR="003168B0" w:rsidRPr="0061058A">
              <w:rPr>
                <w:rFonts w:asciiTheme="minorHAnsi" w:hAnsiTheme="minorHAnsi"/>
                <w:sz w:val="20"/>
                <w:szCs w:val="20"/>
              </w:rPr>
              <w:t>humerus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</w:p>
          <w:p w14:paraId="2C38FE5E" w14:textId="74445F98" w:rsidR="004315B6" w:rsidRDefault="0034366B" w:rsidP="00702700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In the second column, in cell</w:t>
            </w:r>
            <w:r w:rsidR="004315B6" w:rsidRPr="0061058A">
              <w:rPr>
                <w:rFonts w:asciiTheme="minorHAnsi" w:hAnsiTheme="minorHAnsi"/>
                <w:sz w:val="20"/>
                <w:szCs w:val="20"/>
              </w:rPr>
              <w:t xml:space="preserve"> B</w:t>
            </w:r>
            <w:r>
              <w:rPr>
                <w:rFonts w:asciiTheme="minorHAnsi" w:hAnsiTheme="minorHAnsi"/>
                <w:sz w:val="20"/>
                <w:szCs w:val="20"/>
              </w:rPr>
              <w:t>1</w:t>
            </w:r>
            <w:r w:rsidR="004315B6" w:rsidRPr="0061058A">
              <w:rPr>
                <w:rFonts w:asciiTheme="minorHAnsi" w:hAnsiTheme="minorHAnsi"/>
                <w:sz w:val="20"/>
                <w:szCs w:val="20"/>
              </w:rPr>
              <w:t>, type the letters ‘</w:t>
            </w:r>
            <w:r w:rsidR="004315B6" w:rsidRPr="0061058A">
              <w:rPr>
                <w:rFonts w:asciiTheme="minorHAnsi" w:hAnsiTheme="minorHAnsi"/>
                <w:b/>
                <w:sz w:val="20"/>
                <w:szCs w:val="20"/>
              </w:rPr>
              <w:t>mh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’ and press 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</w:p>
          <w:p w14:paraId="7D9F5B21" w14:textId="60F5E010" w:rsidR="0034366B" w:rsidRDefault="0034366B" w:rsidP="00702700">
            <w:pPr>
              <w:rPr>
                <w:noProof/>
                <w:lang w:eastAsia="en-AU"/>
              </w:rPr>
            </w:pPr>
          </w:p>
          <w:p w14:paraId="4B625F68" w14:textId="53A1AAE4" w:rsidR="0034366B" w:rsidRPr="0061058A" w:rsidRDefault="0034366B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69504" behindDoc="1" locked="0" layoutInCell="1" allowOverlap="1" wp14:anchorId="4AE197DB" wp14:editId="735569D9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62865</wp:posOffset>
                  </wp:positionV>
                  <wp:extent cx="1843405" cy="1605915"/>
                  <wp:effectExtent l="0" t="0" r="4445" b="0"/>
                  <wp:wrapTight wrapText="bothSides">
                    <wp:wrapPolygon edited="0">
                      <wp:start x="0" y="0"/>
                      <wp:lineTo x="0" y="21267"/>
                      <wp:lineTo x="21429" y="21267"/>
                      <wp:lineTo x="21429" y="0"/>
                      <wp:lineTo x="0" y="0"/>
                    </wp:wrapPolygon>
                  </wp:wrapTight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833"/>
                          <a:stretch/>
                        </pic:blipFill>
                        <pic:spPr bwMode="auto">
                          <a:xfrm>
                            <a:off x="0" y="0"/>
                            <a:ext cx="1843405" cy="1605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4FEE320" w14:textId="412000AF" w:rsidR="004315B6" w:rsidRPr="0061058A" w:rsidRDefault="004315B6" w:rsidP="00343B1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In </w:t>
            </w:r>
            <w:r w:rsidR="0034366B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cell B2 t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ype</w:t>
            </w:r>
          </w:p>
          <w:p w14:paraId="315C0503" w14:textId="2C199CFA" w:rsidR="004315B6" w:rsidRPr="0061058A" w:rsidRDefault="0034366B" w:rsidP="00343B1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=3.08</w:t>
            </w:r>
            <w:r w:rsidR="004315B6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×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A2</w:t>
            </w:r>
            <w:r w:rsidR="004315B6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+70.45</w:t>
            </w:r>
          </w:p>
          <w:p w14:paraId="0A25314D" w14:textId="4D8E77B5" w:rsidR="003B10A4" w:rsidRPr="0061058A" w:rsidRDefault="0034366B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0528" behindDoc="1" locked="0" layoutInCell="1" allowOverlap="1" wp14:anchorId="68B82277" wp14:editId="4F642F6E">
                  <wp:simplePos x="0" y="0"/>
                  <wp:positionH relativeFrom="column">
                    <wp:posOffset>140970</wp:posOffset>
                  </wp:positionH>
                  <wp:positionV relativeFrom="paragraph">
                    <wp:posOffset>666750</wp:posOffset>
                  </wp:positionV>
                  <wp:extent cx="1741170" cy="1536065"/>
                  <wp:effectExtent l="0" t="0" r="0" b="6985"/>
                  <wp:wrapTight wrapText="bothSides">
                    <wp:wrapPolygon edited="0">
                      <wp:start x="0" y="0"/>
                      <wp:lineTo x="0" y="21430"/>
                      <wp:lineTo x="21269" y="21430"/>
                      <wp:lineTo x="21269" y="0"/>
                      <wp:lineTo x="0" y="0"/>
                    </wp:wrapPolygon>
                  </wp:wrapTight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13" b="47025"/>
                          <a:stretch/>
                        </pic:blipFill>
                        <pic:spPr bwMode="auto">
                          <a:xfrm>
                            <a:off x="0" y="0"/>
                            <a:ext cx="1741170" cy="1536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315B6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A2 is referencing back to cell A2 which is our h value in the equation 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>H</w:t>
            </w:r>
            <w:r w:rsidRPr="0061058A">
              <w:rPr>
                <w:rFonts w:asciiTheme="minorHAnsi" w:hAnsiTheme="minorHAnsi"/>
                <w:sz w:val="22"/>
                <w:szCs w:val="22"/>
                <w:vertAlign w:val="subscript"/>
              </w:rPr>
              <w:t>1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 xml:space="preserve"> = 3.08 </w:t>
            </w:r>
            <w:r w:rsidRPr="0061058A">
              <w:rPr>
                <w:rFonts w:asciiTheme="minorHAnsi" w:hAnsiTheme="minorHAnsi"/>
                <w:i/>
                <w:sz w:val="22"/>
                <w:szCs w:val="22"/>
              </w:rPr>
              <w:t>h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 xml:space="preserve"> + 70.45</w:t>
            </w:r>
            <w:r>
              <w:rPr>
                <w:rFonts w:asciiTheme="minorHAnsi" w:hAnsiTheme="minorHAnsi"/>
                <w:sz w:val="22"/>
                <w:szCs w:val="22"/>
              </w:rPr>
              <w:t>.</w:t>
            </w:r>
            <w:r>
              <w:rPr>
                <w:noProof/>
                <w:lang w:eastAsia="en-AU"/>
              </w:rPr>
              <w:t xml:space="preserve"> </w:t>
            </w:r>
          </w:p>
        </w:tc>
      </w:tr>
      <w:tr w:rsidR="0034366B" w:rsidRPr="0061058A" w14:paraId="74D4270F" w14:textId="4FE10F65" w:rsidTr="007618B9">
        <w:trPr>
          <w:trHeight w:val="288"/>
        </w:trPr>
        <w:tc>
          <w:tcPr>
            <w:tcW w:w="113" w:type="pct"/>
            <w:tcBorders>
              <w:right w:val="single" w:sz="4" w:space="0" w:color="auto"/>
            </w:tcBorders>
          </w:tcPr>
          <w:p w14:paraId="40756472" w14:textId="56CB158A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B3B9C" w14:textId="040037D0" w:rsidR="004315B6" w:rsidRPr="0061058A" w:rsidRDefault="004315B6" w:rsidP="00702700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51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AB37A" w14:textId="5B60E439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  <w:tc>
          <w:tcPr>
            <w:tcW w:w="159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866EB" w14:textId="089C4C1C" w:rsidR="004315B6" w:rsidRPr="0061058A" w:rsidRDefault="004315B6" w:rsidP="00FD5DD6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</w:tr>
      <w:tr w:rsidR="0034366B" w:rsidRPr="0061058A" w14:paraId="18CC3346" w14:textId="2B30F4F4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7B78A3E5" w14:textId="77777777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AE3BB89" w14:textId="6D90FDC4" w:rsidR="0034366B" w:rsidRPr="0061058A" w:rsidRDefault="0034366B" w:rsidP="0034366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Click and hold</w:t>
            </w:r>
            <w:r w:rsidR="00CC75E5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cell B2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and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then drag down to </w:t>
            </w:r>
            <w:r w:rsidR="00CC75E5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cell B101 to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select cells. </w:t>
            </w:r>
          </w:p>
          <w:p w14:paraId="28517E5A" w14:textId="0B9DB75E" w:rsidR="0034366B" w:rsidRDefault="0034366B" w:rsidP="0034366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Next, press</w:t>
            </w:r>
            <w:r w:rsidR="00CC75E5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: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OK</w:t>
            </w:r>
          </w:p>
          <w:p w14:paraId="59691617" w14:textId="77777777" w:rsidR="0034366B" w:rsidRPr="00FD5DD6" w:rsidRDefault="0034366B" w:rsidP="0034366B">
            <w:pP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  <w:t>OR</w:t>
            </w:r>
          </w:p>
          <w:p w14:paraId="2F815091" w14:textId="3C90418D" w:rsidR="0034366B" w:rsidRDefault="00CC75E5" w:rsidP="0034366B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Click on cell B2</w:t>
            </w:r>
            <w:r w:rsidR="0034366B">
              <w:rPr>
                <w:rFonts w:asciiTheme="minorHAnsi" w:hAnsiTheme="minorHAnsi"/>
                <w:sz w:val="20"/>
                <w:szCs w:val="20"/>
              </w:rPr>
              <w:t>. Next, press</w:t>
            </w:r>
            <w:r>
              <w:rPr>
                <w:rFonts w:asciiTheme="minorHAnsi" w:hAnsiTheme="minorHAnsi"/>
                <w:sz w:val="20"/>
                <w:szCs w:val="20"/>
              </w:rPr>
              <w:t>:</w:t>
            </w:r>
          </w:p>
          <w:p w14:paraId="0EFC86D9" w14:textId="77777777" w:rsidR="0034366B" w:rsidRDefault="0034366B" w:rsidP="0034366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</w:t>
            </w:r>
          </w:p>
          <w:p w14:paraId="5E3491D5" w14:textId="58FE1281" w:rsidR="004315B6" w:rsidRPr="0061058A" w:rsidRDefault="00CC75E5" w:rsidP="00CC75E5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1552" behindDoc="1" locked="0" layoutInCell="1" allowOverlap="1" wp14:anchorId="72F968E8" wp14:editId="2618C13F">
                  <wp:simplePos x="0" y="0"/>
                  <wp:positionH relativeFrom="column">
                    <wp:posOffset>63500</wp:posOffset>
                  </wp:positionH>
                  <wp:positionV relativeFrom="paragraph">
                    <wp:posOffset>313055</wp:posOffset>
                  </wp:positionV>
                  <wp:extent cx="1899285" cy="1660525"/>
                  <wp:effectExtent l="0" t="0" r="5715" b="0"/>
                  <wp:wrapTight wrapText="bothSides">
                    <wp:wrapPolygon edited="0">
                      <wp:start x="0" y="0"/>
                      <wp:lineTo x="0" y="21311"/>
                      <wp:lineTo x="21448" y="21311"/>
                      <wp:lineTo x="21448" y="0"/>
                      <wp:lineTo x="0" y="0"/>
                    </wp:wrapPolygon>
                  </wp:wrapTight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641"/>
                          <a:stretch/>
                        </pic:blipFill>
                        <pic:spPr bwMode="auto">
                          <a:xfrm>
                            <a:off x="0" y="0"/>
                            <a:ext cx="1899285" cy="1660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4366B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For the R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ange enter B2:B</w:t>
            </w:r>
            <w:r w:rsidR="0034366B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101 and then press ok.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1F63731" w14:textId="77777777" w:rsidR="00CC75E5" w:rsidRPr="0061058A" w:rsidRDefault="00CC75E5" w:rsidP="00CC75E5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>We are going to now enter the data for the ulna.</w:t>
            </w:r>
          </w:p>
          <w:p w14:paraId="036B26BC" w14:textId="15C01937" w:rsidR="00CC75E5" w:rsidRDefault="00CC75E5" w:rsidP="00CC75E5">
            <w:pPr>
              <w:rPr>
                <w:noProof/>
                <w:lang w:eastAsia="en-AU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 xml:space="preserve">In the third column, in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cell 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C</w:t>
            </w:r>
            <w:r>
              <w:rPr>
                <w:rFonts w:asciiTheme="minorHAnsi" w:hAnsiTheme="minorHAnsi"/>
                <w:sz w:val="20"/>
                <w:szCs w:val="20"/>
              </w:rPr>
              <w:t>1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, type the letter ‘</w:t>
            </w:r>
            <w:r w:rsidRPr="0061058A">
              <w:rPr>
                <w:rFonts w:asciiTheme="minorHAnsi" w:hAnsiTheme="minorHAnsi"/>
                <w:b/>
                <w:sz w:val="20"/>
                <w:szCs w:val="20"/>
              </w:rPr>
              <w:t>u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’ 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>
              <w:rPr>
                <w:noProof/>
                <w:lang w:eastAsia="en-AU"/>
              </w:rPr>
              <w:t xml:space="preserve"> </w:t>
            </w:r>
          </w:p>
          <w:p w14:paraId="21CB8C25" w14:textId="05941572" w:rsidR="003B10A4" w:rsidRPr="0061058A" w:rsidRDefault="00CC75E5" w:rsidP="00CC75E5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2576" behindDoc="1" locked="0" layoutInCell="1" allowOverlap="1" wp14:anchorId="530905EA" wp14:editId="59CA3BD5">
                  <wp:simplePos x="0" y="0"/>
                  <wp:positionH relativeFrom="column">
                    <wp:posOffset>178435</wp:posOffset>
                  </wp:positionH>
                  <wp:positionV relativeFrom="paragraph">
                    <wp:posOffset>330835</wp:posOffset>
                  </wp:positionV>
                  <wp:extent cx="1767840" cy="1550670"/>
                  <wp:effectExtent l="0" t="0" r="3810" b="0"/>
                  <wp:wrapTight wrapText="bothSides">
                    <wp:wrapPolygon edited="0">
                      <wp:start x="0" y="0"/>
                      <wp:lineTo x="0" y="21229"/>
                      <wp:lineTo x="21414" y="21229"/>
                      <wp:lineTo x="21414" y="0"/>
                      <wp:lineTo x="0" y="0"/>
                    </wp:wrapPolygon>
                  </wp:wrapTight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767840" cy="1550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D87B819" w14:textId="043BF19D" w:rsidR="00CC75E5" w:rsidRPr="0061058A" w:rsidRDefault="00CC75E5" w:rsidP="00CC75E5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>In cell C</w:t>
            </w:r>
            <w:r>
              <w:rPr>
                <w:rFonts w:asciiTheme="minorHAnsi" w:hAnsiTheme="minorHAnsi"/>
                <w:sz w:val="20"/>
                <w:szCs w:val="20"/>
              </w:rPr>
              <w:t>2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, type the number 1.  This represents an ulna of 1 cm.</w:t>
            </w:r>
          </w:p>
          <w:p w14:paraId="0AAE89F3" w14:textId="77777777" w:rsidR="00CC75E5" w:rsidRPr="0061058A" w:rsidRDefault="00CC75E5" w:rsidP="00CC75E5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 xml:space="preserve">In cell C2, type </w:t>
            </w:r>
          </w:p>
          <w:p w14:paraId="64EEF449" w14:textId="709D447E" w:rsidR="00CC75E5" w:rsidRPr="0061058A" w:rsidRDefault="00CC75E5" w:rsidP="00CC75E5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=C2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+1</w:t>
            </w:r>
          </w:p>
          <w:p w14:paraId="3E1E7986" w14:textId="77777777" w:rsidR="00CC75E5" w:rsidRPr="0061058A" w:rsidRDefault="00CC75E5" w:rsidP="00CC75E5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 xml:space="preserve">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</w:p>
          <w:p w14:paraId="7262DA6E" w14:textId="77777777" w:rsidR="004315B6" w:rsidRDefault="00CC75E5" w:rsidP="00CC75E5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>This will give you 2 cm.</w:t>
            </w:r>
          </w:p>
          <w:p w14:paraId="034DF835" w14:textId="77777777" w:rsidR="00CC75E5" w:rsidRDefault="00CC75E5" w:rsidP="00CC75E5">
            <w:pPr>
              <w:rPr>
                <w:noProof/>
                <w:lang w:eastAsia="en-AU"/>
              </w:rPr>
            </w:pPr>
          </w:p>
          <w:p w14:paraId="1031F53B" w14:textId="284A19D5" w:rsidR="00CC75E5" w:rsidRPr="0061058A" w:rsidRDefault="00CC75E5" w:rsidP="00CC75E5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3DCDD2BA" wp14:editId="7A5B68A4">
                  <wp:extent cx="1836116" cy="1616706"/>
                  <wp:effectExtent l="0" t="0" r="0" b="317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r="-60" b="46257"/>
                          <a:stretch/>
                        </pic:blipFill>
                        <pic:spPr bwMode="auto">
                          <a:xfrm>
                            <a:off x="0" y="0"/>
                            <a:ext cx="1835529" cy="1616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66B" w:rsidRPr="0061058A" w14:paraId="6AF0FB61" w14:textId="6799A1F0" w:rsidTr="007618B9">
        <w:trPr>
          <w:trHeight w:val="67"/>
        </w:trPr>
        <w:tc>
          <w:tcPr>
            <w:tcW w:w="113" w:type="pct"/>
            <w:tcBorders>
              <w:right w:val="single" w:sz="4" w:space="0" w:color="auto"/>
            </w:tcBorders>
          </w:tcPr>
          <w:p w14:paraId="587F0F87" w14:textId="4C587536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38A95" w14:textId="12B8DCDF" w:rsidR="004315B6" w:rsidRPr="0061058A" w:rsidRDefault="004315B6" w:rsidP="00702700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51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F7772" w14:textId="77777777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  <w:p w14:paraId="5A68361E" w14:textId="1797F0B2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  <w:tc>
          <w:tcPr>
            <w:tcW w:w="159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6554C" w14:textId="1D99B442" w:rsidR="004315B6" w:rsidRPr="0061058A" w:rsidRDefault="004315B6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</w:tr>
      <w:tr w:rsidR="0034366B" w:rsidRPr="0061058A" w14:paraId="626A98DC" w14:textId="1E6307AC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2FCFAABC" w14:textId="77777777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4108516" w14:textId="5F801103" w:rsidR="00CC75E5" w:rsidRPr="0061058A" w:rsidRDefault="00CC75E5" w:rsidP="00CC75E5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Click and hold cell C3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and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then drag down to cell C101 to select cells. </w:t>
            </w:r>
          </w:p>
          <w:p w14:paraId="68CE7B53" w14:textId="77777777" w:rsidR="00CC75E5" w:rsidRDefault="00CC75E5" w:rsidP="00CC75E5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Next, press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: 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OK</w:t>
            </w:r>
          </w:p>
          <w:p w14:paraId="545E134A" w14:textId="77777777" w:rsidR="00CC75E5" w:rsidRPr="00FD5DD6" w:rsidRDefault="00CC75E5" w:rsidP="00CC75E5">
            <w:pP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  <w:t>OR</w:t>
            </w:r>
          </w:p>
          <w:p w14:paraId="3816EC8D" w14:textId="4E3BF560" w:rsidR="00CC75E5" w:rsidRDefault="00CC75E5" w:rsidP="00CC75E5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Click on cell C3. Next, press:</w:t>
            </w:r>
          </w:p>
          <w:p w14:paraId="627DC1ED" w14:textId="77777777" w:rsidR="00CC75E5" w:rsidRDefault="00CC75E5" w:rsidP="00CC75E5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</w:t>
            </w:r>
          </w:p>
          <w:p w14:paraId="3BDBF64C" w14:textId="4151127D" w:rsidR="00CC75E5" w:rsidRDefault="004B2FAF" w:rsidP="00CC75E5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3600" behindDoc="1" locked="0" layoutInCell="1" allowOverlap="1" wp14:anchorId="36944E3C" wp14:editId="6062C136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424815</wp:posOffset>
                  </wp:positionV>
                  <wp:extent cx="1835785" cy="1610360"/>
                  <wp:effectExtent l="0" t="0" r="0" b="8890"/>
                  <wp:wrapTight wrapText="bothSides">
                    <wp:wrapPolygon edited="0">
                      <wp:start x="0" y="0"/>
                      <wp:lineTo x="0" y="21464"/>
                      <wp:lineTo x="21294" y="21464"/>
                      <wp:lineTo x="21294" y="0"/>
                      <wp:lineTo x="0" y="0"/>
                    </wp:wrapPolygon>
                  </wp:wrapTight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835785" cy="1610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C75E5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For the Range enter C3:C101 and then press ok.</w:t>
            </w:r>
            <w:r w:rsidR="00CC75E5">
              <w:rPr>
                <w:noProof/>
                <w:lang w:eastAsia="en-AU"/>
              </w:rPr>
              <w:t xml:space="preserve"> </w:t>
            </w:r>
          </w:p>
          <w:p w14:paraId="4CD5B807" w14:textId="7B35281E" w:rsidR="004315B6" w:rsidRPr="0061058A" w:rsidRDefault="004315B6" w:rsidP="00CC75E5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5FB604E" w14:textId="77777777" w:rsidR="00496CFA" w:rsidRPr="0061058A" w:rsidRDefault="00496CFA" w:rsidP="00496CFA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>Column D is going to be for the male height rule using the ulna.</w:t>
            </w:r>
          </w:p>
          <w:p w14:paraId="3E01B431" w14:textId="0AD9238B" w:rsidR="003B10A4" w:rsidRPr="0061058A" w:rsidRDefault="00496CFA" w:rsidP="00496CFA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4624" behindDoc="1" locked="0" layoutInCell="1" allowOverlap="1" wp14:anchorId="1E7ADBF1" wp14:editId="3B91AD6B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567690</wp:posOffset>
                  </wp:positionV>
                  <wp:extent cx="1791970" cy="1566545"/>
                  <wp:effectExtent l="0" t="0" r="0" b="0"/>
                  <wp:wrapTight wrapText="bothSides">
                    <wp:wrapPolygon edited="0">
                      <wp:start x="0" y="0"/>
                      <wp:lineTo x="0" y="21276"/>
                      <wp:lineTo x="21355" y="21276"/>
                      <wp:lineTo x="21355" y="0"/>
                      <wp:lineTo x="0" y="0"/>
                    </wp:wrapPolygon>
                  </wp:wrapTight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641"/>
                          <a:stretch/>
                        </pic:blipFill>
                        <pic:spPr bwMode="auto">
                          <a:xfrm>
                            <a:off x="0" y="0"/>
                            <a:ext cx="1791970" cy="1566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In the fourth column, in </w:t>
            </w:r>
            <w:r>
              <w:rPr>
                <w:rFonts w:asciiTheme="minorHAnsi" w:hAnsiTheme="minorHAnsi"/>
                <w:sz w:val="20"/>
                <w:szCs w:val="20"/>
              </w:rPr>
              <w:t>cell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 D</w:t>
            </w:r>
            <w:r>
              <w:rPr>
                <w:rFonts w:asciiTheme="minorHAnsi" w:hAnsiTheme="minorHAnsi"/>
                <w:sz w:val="20"/>
                <w:szCs w:val="20"/>
              </w:rPr>
              <w:t>1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, type the letters ‘</w:t>
            </w:r>
            <w:r w:rsidRPr="0061058A">
              <w:rPr>
                <w:rFonts w:asciiTheme="minorHAnsi" w:hAnsiTheme="minorHAnsi"/>
                <w:b/>
                <w:sz w:val="20"/>
                <w:szCs w:val="20"/>
              </w:rPr>
              <w:t>mu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’ 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>
              <w:rPr>
                <w:noProof/>
                <w:lang w:eastAsia="en-AU"/>
              </w:rPr>
              <w:t xml:space="preserve"> 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D8FE6E6" w14:textId="4AAE84DD" w:rsidR="008A5C4C" w:rsidRPr="0061058A" w:rsidRDefault="008A5C4C" w:rsidP="008A5C4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In cell D2 t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ype</w:t>
            </w:r>
          </w:p>
          <w:p w14:paraId="7499DC9E" w14:textId="4B670D7C" w:rsidR="008A5C4C" w:rsidRPr="0061058A" w:rsidRDefault="008A5C4C" w:rsidP="008A5C4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=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3.70×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+70.45</w:t>
            </w:r>
          </w:p>
          <w:p w14:paraId="2CF7CA0F" w14:textId="77777777" w:rsidR="004315B6" w:rsidRDefault="008A5C4C" w:rsidP="008A5C4C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C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2 is referencing back to cell C2 which is our u value in the equation 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>H</w:t>
            </w:r>
            <w:r w:rsidRPr="0061058A">
              <w:rPr>
                <w:rFonts w:asciiTheme="minorHAnsi" w:hAnsiTheme="minorHAnsi"/>
                <w:sz w:val="22"/>
                <w:szCs w:val="22"/>
                <w:vertAlign w:val="subscript"/>
              </w:rPr>
              <w:t>2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 xml:space="preserve"> = 3.70 </w:t>
            </w:r>
            <w:r w:rsidRPr="0061058A">
              <w:rPr>
                <w:rFonts w:asciiTheme="minorHAnsi" w:hAnsiTheme="minorHAnsi"/>
                <w:i/>
                <w:sz w:val="22"/>
                <w:szCs w:val="22"/>
              </w:rPr>
              <w:t>u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 xml:space="preserve"> + 70.45</w:t>
            </w:r>
            <w:r>
              <w:rPr>
                <w:rFonts w:asciiTheme="minorHAnsi" w:hAnsiTheme="minorHAnsi"/>
                <w:sz w:val="22"/>
                <w:szCs w:val="22"/>
              </w:rPr>
              <w:t>.</w:t>
            </w:r>
          </w:p>
          <w:p w14:paraId="338BBBD9" w14:textId="77777777" w:rsidR="008A5C4C" w:rsidRDefault="008A5C4C" w:rsidP="008A5C4C">
            <w:pPr>
              <w:rPr>
                <w:noProof/>
                <w:lang w:eastAsia="en-AU"/>
              </w:rPr>
            </w:pPr>
          </w:p>
          <w:p w14:paraId="582A1AC3" w14:textId="71F1E7B0" w:rsidR="008A5C4C" w:rsidRPr="0061058A" w:rsidRDefault="008A5C4C" w:rsidP="008A5C4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68523A34" wp14:editId="4CE22ADB">
                  <wp:extent cx="1843430" cy="1623147"/>
                  <wp:effectExtent l="0" t="0" r="444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r="-60" b="46257"/>
                          <a:stretch/>
                        </pic:blipFill>
                        <pic:spPr bwMode="auto">
                          <a:xfrm>
                            <a:off x="0" y="0"/>
                            <a:ext cx="1842841" cy="1622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66B" w:rsidRPr="0061058A" w14:paraId="3AF3D9F2" w14:textId="62519D67" w:rsidTr="007618B9">
        <w:trPr>
          <w:trHeight w:val="327"/>
        </w:trPr>
        <w:tc>
          <w:tcPr>
            <w:tcW w:w="113" w:type="pct"/>
            <w:tcBorders>
              <w:right w:val="single" w:sz="4" w:space="0" w:color="auto"/>
            </w:tcBorders>
          </w:tcPr>
          <w:p w14:paraId="42922ACF" w14:textId="390F791E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12BE6" w14:textId="2E41E7D3" w:rsidR="004315B6" w:rsidRPr="0061058A" w:rsidRDefault="004315B6" w:rsidP="00702700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51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E1B8E" w14:textId="05D8BF3D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  <w:tc>
          <w:tcPr>
            <w:tcW w:w="159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06E34" w14:textId="1514AA0E" w:rsidR="004315B6" w:rsidRPr="0061058A" w:rsidRDefault="004315B6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</w:tr>
      <w:tr w:rsidR="0034366B" w:rsidRPr="0061058A" w14:paraId="50064EA0" w14:textId="4160AF69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11728B66" w14:textId="77777777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ABE9425" w14:textId="63D5F9F0" w:rsidR="008A5C4C" w:rsidRPr="0061058A" w:rsidRDefault="008A5C4C" w:rsidP="008A5C4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Click and hold</w:t>
            </w:r>
            <w:r w:rsidR="00EC23D1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cell D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and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then drag down to </w:t>
            </w:r>
            <w:r w:rsidR="00EC23D1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cell D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101 to select cells. </w:t>
            </w:r>
          </w:p>
          <w:p w14:paraId="1C45FFEC" w14:textId="77777777" w:rsidR="008A5C4C" w:rsidRDefault="008A5C4C" w:rsidP="008A5C4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Next, press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: 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OK</w:t>
            </w:r>
          </w:p>
          <w:p w14:paraId="4477C837" w14:textId="77777777" w:rsidR="008A5C4C" w:rsidRPr="00FD5DD6" w:rsidRDefault="008A5C4C" w:rsidP="008A5C4C">
            <w:pP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  <w:t>OR</w:t>
            </w:r>
          </w:p>
          <w:p w14:paraId="4248CAC2" w14:textId="2D56989B" w:rsidR="008A5C4C" w:rsidRDefault="00EC23D1" w:rsidP="008A5C4C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Click on cell D</w:t>
            </w:r>
            <w:r w:rsidR="008A5C4C">
              <w:rPr>
                <w:rFonts w:asciiTheme="minorHAnsi" w:hAnsiTheme="minorHAnsi"/>
                <w:sz w:val="20"/>
                <w:szCs w:val="20"/>
              </w:rPr>
              <w:t>2. Next, press:</w:t>
            </w:r>
          </w:p>
          <w:p w14:paraId="7D975A13" w14:textId="77777777" w:rsidR="008A5C4C" w:rsidRDefault="008A5C4C" w:rsidP="008A5C4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</w:t>
            </w:r>
          </w:p>
          <w:p w14:paraId="725A8532" w14:textId="34EF1B38" w:rsidR="004315B6" w:rsidRPr="0061058A" w:rsidRDefault="00EC23D1" w:rsidP="008A5C4C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5648" behindDoc="1" locked="0" layoutInCell="1" allowOverlap="1" wp14:anchorId="4705A614" wp14:editId="7D628A6E">
                  <wp:simplePos x="0" y="0"/>
                  <wp:positionH relativeFrom="column">
                    <wp:posOffset>62865</wp:posOffset>
                  </wp:positionH>
                  <wp:positionV relativeFrom="paragraph">
                    <wp:posOffset>502285</wp:posOffset>
                  </wp:positionV>
                  <wp:extent cx="1908810" cy="1674495"/>
                  <wp:effectExtent l="0" t="0" r="0" b="1905"/>
                  <wp:wrapTight wrapText="bothSides">
                    <wp:wrapPolygon edited="0">
                      <wp:start x="0" y="0"/>
                      <wp:lineTo x="0" y="21379"/>
                      <wp:lineTo x="21341" y="21379"/>
                      <wp:lineTo x="21341" y="0"/>
                      <wp:lineTo x="0" y="0"/>
                    </wp:wrapPolygon>
                  </wp:wrapTight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908810" cy="1674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A5C4C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For the R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ange enter D2:D</w:t>
            </w:r>
            <w:r w:rsidR="008A5C4C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101 and then press ok.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2863E32" w14:textId="77777777" w:rsidR="00EC23D1" w:rsidRPr="0061058A" w:rsidRDefault="00EC23D1" w:rsidP="00EC23D1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>We are now going to look at the tibia.</w:t>
            </w:r>
          </w:p>
          <w:p w14:paraId="15B4B166" w14:textId="487F22DF" w:rsidR="004315B6" w:rsidRPr="00EC23D1" w:rsidRDefault="00EC23D1" w:rsidP="00EC23D1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6672" behindDoc="1" locked="0" layoutInCell="1" allowOverlap="1" wp14:anchorId="14D51FAF" wp14:editId="5069AD63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508635</wp:posOffset>
                  </wp:positionV>
                  <wp:extent cx="1843405" cy="1599565"/>
                  <wp:effectExtent l="0" t="0" r="4445" b="635"/>
                  <wp:wrapTight wrapText="bothSides">
                    <wp:wrapPolygon edited="0">
                      <wp:start x="0" y="0"/>
                      <wp:lineTo x="0" y="21351"/>
                      <wp:lineTo x="21429" y="21351"/>
                      <wp:lineTo x="21429" y="0"/>
                      <wp:lineTo x="0" y="0"/>
                    </wp:wrapPolygon>
                  </wp:wrapTight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7025"/>
                          <a:stretch/>
                        </pic:blipFill>
                        <pic:spPr bwMode="auto">
                          <a:xfrm>
                            <a:off x="0" y="0"/>
                            <a:ext cx="1843405" cy="1599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In the fifth column, in </w:t>
            </w:r>
            <w:r>
              <w:rPr>
                <w:rFonts w:asciiTheme="minorHAnsi" w:hAnsiTheme="minorHAnsi"/>
                <w:sz w:val="20"/>
                <w:szCs w:val="20"/>
              </w:rPr>
              <w:t>cell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 E</w:t>
            </w:r>
            <w:r>
              <w:rPr>
                <w:rFonts w:asciiTheme="minorHAnsi" w:hAnsiTheme="minorHAnsi"/>
                <w:sz w:val="20"/>
                <w:szCs w:val="20"/>
              </w:rPr>
              <w:t>1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, type the letter ‘</w:t>
            </w:r>
            <w:r w:rsidRPr="0061058A">
              <w:rPr>
                <w:rFonts w:asciiTheme="minorHAnsi" w:hAnsiTheme="minorHAnsi"/>
                <w:b/>
                <w:sz w:val="20"/>
                <w:szCs w:val="20"/>
              </w:rPr>
              <w:t>t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’ 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>
              <w:rPr>
                <w:noProof/>
                <w:lang w:eastAsia="en-AU"/>
              </w:rPr>
              <w:t xml:space="preserve"> 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AD077C3" w14:textId="2C106E7C" w:rsidR="00EC23D1" w:rsidRPr="0061058A" w:rsidRDefault="00EC23D1" w:rsidP="00EC23D1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In cell E2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, type the number 1.  This represents a tibia of 1 cm.</w:t>
            </w:r>
          </w:p>
          <w:p w14:paraId="1A8F460A" w14:textId="499D1A25" w:rsidR="00EC23D1" w:rsidRPr="0061058A" w:rsidRDefault="00EC23D1" w:rsidP="00EC23D1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In cell E3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, type </w:t>
            </w:r>
          </w:p>
          <w:p w14:paraId="057EAB14" w14:textId="36D778EE" w:rsidR="00EC23D1" w:rsidRPr="0061058A" w:rsidRDefault="00EC23D1" w:rsidP="00EC23D1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=E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1+1</w:t>
            </w:r>
          </w:p>
          <w:p w14:paraId="6775CFA4" w14:textId="77777777" w:rsidR="00EC23D1" w:rsidRPr="0061058A" w:rsidRDefault="00EC23D1" w:rsidP="00EC23D1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 xml:space="preserve">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</w:p>
          <w:p w14:paraId="3FCD7A6D" w14:textId="7494E448" w:rsidR="00EC23D1" w:rsidRDefault="00EC23D1" w:rsidP="00EC23D1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7696" behindDoc="1" locked="0" layoutInCell="1" allowOverlap="1" wp14:anchorId="04E6992A" wp14:editId="0F069D50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289560</wp:posOffset>
                  </wp:positionV>
                  <wp:extent cx="1934210" cy="1696720"/>
                  <wp:effectExtent l="0" t="0" r="8890" b="0"/>
                  <wp:wrapTight wrapText="bothSides">
                    <wp:wrapPolygon edited="0">
                      <wp:start x="0" y="0"/>
                      <wp:lineTo x="0" y="21341"/>
                      <wp:lineTo x="21487" y="21341"/>
                      <wp:lineTo x="21487" y="0"/>
                      <wp:lineTo x="0" y="0"/>
                    </wp:wrapPolygon>
                  </wp:wrapTight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934210" cy="169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1058A">
              <w:rPr>
                <w:rFonts w:asciiTheme="minorHAnsi" w:hAnsiTheme="minorHAnsi"/>
                <w:sz w:val="20"/>
                <w:szCs w:val="20"/>
              </w:rPr>
              <w:t>This will give you 2 cm.</w:t>
            </w:r>
            <w:r>
              <w:rPr>
                <w:noProof/>
                <w:lang w:eastAsia="en-AU"/>
              </w:rPr>
              <w:t xml:space="preserve"> </w:t>
            </w:r>
          </w:p>
          <w:p w14:paraId="353625FD" w14:textId="50F8D1C9" w:rsidR="004315B6" w:rsidRPr="0061058A" w:rsidRDefault="004315B6" w:rsidP="00EC23D1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34366B" w:rsidRPr="0061058A" w14:paraId="4CC58B9A" w14:textId="795C2263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4E7379BA" w14:textId="77777777" w:rsidR="004315B6" w:rsidRPr="0061058A" w:rsidRDefault="004315B6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1B5C1" w14:textId="68197D77" w:rsidR="004315B6" w:rsidRPr="0061058A" w:rsidRDefault="004315B6" w:rsidP="00343B1B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51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67725" w14:textId="6933830A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  <w:tc>
          <w:tcPr>
            <w:tcW w:w="159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03B1B" w14:textId="3CE7C98D" w:rsidR="004315B6" w:rsidRPr="0061058A" w:rsidRDefault="004315B6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</w:tr>
      <w:tr w:rsidR="0034366B" w:rsidRPr="0061058A" w14:paraId="270D0054" w14:textId="4408607D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3330F1E3" w14:textId="77777777" w:rsidR="00114474" w:rsidRPr="0061058A" w:rsidRDefault="00114474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C1241B8" w14:textId="69DDDAA1" w:rsidR="00EC23D1" w:rsidRPr="0061058A" w:rsidRDefault="00EC23D1" w:rsidP="00EC23D1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Click and hold cell E3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and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then drag down to cell E101 to select cells. </w:t>
            </w:r>
          </w:p>
          <w:p w14:paraId="137020FD" w14:textId="77777777" w:rsidR="00EC23D1" w:rsidRDefault="00EC23D1" w:rsidP="00EC23D1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Next, press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: 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OK</w:t>
            </w:r>
          </w:p>
          <w:p w14:paraId="4FAE482D" w14:textId="77777777" w:rsidR="00EC23D1" w:rsidRPr="00FD5DD6" w:rsidRDefault="00EC23D1" w:rsidP="00EC23D1">
            <w:pP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  <w:t>OR</w:t>
            </w:r>
          </w:p>
          <w:p w14:paraId="6C13BE03" w14:textId="39B880A3" w:rsidR="00EC23D1" w:rsidRDefault="00EC23D1" w:rsidP="00EC23D1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Click on cell E3. Next, press:</w:t>
            </w:r>
          </w:p>
          <w:p w14:paraId="4C6D66DC" w14:textId="77777777" w:rsidR="00EC23D1" w:rsidRDefault="00EC23D1" w:rsidP="00EC23D1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</w:t>
            </w:r>
          </w:p>
          <w:p w14:paraId="77BC5E30" w14:textId="113B3BD1" w:rsidR="00114474" w:rsidRPr="0061058A" w:rsidRDefault="004B2FAF" w:rsidP="004B2FAF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8720" behindDoc="1" locked="0" layoutInCell="1" allowOverlap="1" wp14:anchorId="734209E8" wp14:editId="14C1750C">
                  <wp:simplePos x="0" y="0"/>
                  <wp:positionH relativeFrom="column">
                    <wp:posOffset>216535</wp:posOffset>
                  </wp:positionH>
                  <wp:positionV relativeFrom="paragraph">
                    <wp:posOffset>378460</wp:posOffset>
                  </wp:positionV>
                  <wp:extent cx="1829435" cy="1630680"/>
                  <wp:effectExtent l="0" t="0" r="0" b="7620"/>
                  <wp:wrapTight wrapText="bothSides">
                    <wp:wrapPolygon edited="0">
                      <wp:start x="0" y="0"/>
                      <wp:lineTo x="0" y="21449"/>
                      <wp:lineTo x="21368" y="21449"/>
                      <wp:lineTo x="21368" y="0"/>
                      <wp:lineTo x="0" y="0"/>
                    </wp:wrapPolygon>
                  </wp:wrapTight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13" b="46449"/>
                          <a:stretch/>
                        </pic:blipFill>
                        <pic:spPr bwMode="auto">
                          <a:xfrm>
                            <a:off x="0" y="0"/>
                            <a:ext cx="1829435" cy="1630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C23D1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For the Range enter E3:E101 and then press ok.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CBF0685" w14:textId="77777777" w:rsidR="004B2FAF" w:rsidRPr="0061058A" w:rsidRDefault="004B2FAF" w:rsidP="004B2FAF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>Column F is going to be for the male height rule using the tibia.</w:t>
            </w:r>
          </w:p>
          <w:p w14:paraId="29B57982" w14:textId="77777777" w:rsidR="00010F60" w:rsidRDefault="004B2FAF" w:rsidP="004B2FAF">
            <w:pPr>
              <w:rPr>
                <w:noProof/>
                <w:lang w:eastAsia="en-AU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 xml:space="preserve">In the sixth column, in </w:t>
            </w:r>
            <w:r>
              <w:rPr>
                <w:rFonts w:asciiTheme="minorHAnsi" w:hAnsiTheme="minorHAnsi"/>
                <w:sz w:val="20"/>
                <w:szCs w:val="20"/>
              </w:rPr>
              <w:t>cell F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, type the letters ‘</w:t>
            </w:r>
            <w:r w:rsidRPr="0061058A">
              <w:rPr>
                <w:rFonts w:asciiTheme="minorHAnsi" w:hAnsiTheme="minorHAnsi"/>
                <w:b/>
                <w:sz w:val="20"/>
                <w:szCs w:val="20"/>
              </w:rPr>
              <w:t>mt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’ 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 w:rsidR="00010F60">
              <w:rPr>
                <w:noProof/>
                <w:lang w:eastAsia="en-AU"/>
              </w:rPr>
              <w:t xml:space="preserve"> </w:t>
            </w:r>
          </w:p>
          <w:p w14:paraId="107657A5" w14:textId="32033397" w:rsidR="00114474" w:rsidRPr="0061058A" w:rsidRDefault="00010F60" w:rsidP="004B2FA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9744" behindDoc="1" locked="0" layoutInCell="1" allowOverlap="1" wp14:anchorId="04D6E593" wp14:editId="303680F8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241300</wp:posOffset>
                  </wp:positionV>
                  <wp:extent cx="1817370" cy="1594485"/>
                  <wp:effectExtent l="0" t="0" r="0" b="5715"/>
                  <wp:wrapTight wrapText="bothSides">
                    <wp:wrapPolygon edited="0">
                      <wp:start x="0" y="0"/>
                      <wp:lineTo x="0" y="21419"/>
                      <wp:lineTo x="21283" y="21419"/>
                      <wp:lineTo x="21283" y="0"/>
                      <wp:lineTo x="0" y="0"/>
                    </wp:wrapPolygon>
                  </wp:wrapTight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817370" cy="1594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52BBC0B" w14:textId="7FD87E27" w:rsidR="00C772E8" w:rsidRPr="0061058A" w:rsidRDefault="00010F60" w:rsidP="00C772E8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In cell F2 t</w:t>
            </w:r>
            <w:r w:rsidR="00C772E8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ype</w:t>
            </w:r>
          </w:p>
          <w:p w14:paraId="79D9ACA9" w14:textId="4EBA9729" w:rsidR="00C772E8" w:rsidRPr="0061058A" w:rsidRDefault="00010F60" w:rsidP="00C772E8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=</w:t>
            </w:r>
            <w:r w:rsidR="00C772E8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2.52×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E2</w:t>
            </w:r>
            <w:r w:rsidR="00C772E8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+75.79</w:t>
            </w:r>
          </w:p>
          <w:p w14:paraId="0A9E6C99" w14:textId="4A91D4BA" w:rsidR="00D97F9C" w:rsidRDefault="00D97F9C" w:rsidP="00C772E8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0768" behindDoc="1" locked="0" layoutInCell="1" allowOverlap="1" wp14:anchorId="3FEA5EAA" wp14:editId="579AC8F3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683895</wp:posOffset>
                  </wp:positionV>
                  <wp:extent cx="1894205" cy="1667510"/>
                  <wp:effectExtent l="0" t="0" r="0" b="8890"/>
                  <wp:wrapTight wrapText="bothSides">
                    <wp:wrapPolygon edited="0">
                      <wp:start x="0" y="0"/>
                      <wp:lineTo x="0" y="21468"/>
                      <wp:lineTo x="21289" y="21468"/>
                      <wp:lineTo x="21289" y="0"/>
                      <wp:lineTo x="0" y="0"/>
                    </wp:wrapPolygon>
                  </wp:wrapTight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257"/>
                          <a:stretch/>
                        </pic:blipFill>
                        <pic:spPr bwMode="auto">
                          <a:xfrm>
                            <a:off x="0" y="0"/>
                            <a:ext cx="1894205" cy="1667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772E8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and press </w:t>
            </w:r>
            <w:r w:rsidR="00C772E8"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 w:rsidR="00C772E8"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="00C772E8"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 w:rsidR="00C772E8"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="00010F60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E</w:t>
            </w:r>
            <w:r w:rsidR="00C772E8">
              <w:rPr>
                <w:rFonts w:asciiTheme="minorHAnsi" w:hAnsiTheme="minorHAnsi"/>
                <w:sz w:val="20"/>
                <w:szCs w:val="20"/>
              </w:rPr>
              <w:t xml:space="preserve">2 is referencing back to cell C2 which is our u value in the equation </w:t>
            </w:r>
            <w:r w:rsidR="00010F60" w:rsidRPr="0061058A">
              <w:rPr>
                <w:rFonts w:asciiTheme="minorHAnsi" w:hAnsiTheme="minorHAnsi"/>
                <w:sz w:val="22"/>
                <w:szCs w:val="22"/>
              </w:rPr>
              <w:t>H</w:t>
            </w:r>
            <w:r w:rsidR="00010F60" w:rsidRPr="0061058A">
              <w:rPr>
                <w:rFonts w:asciiTheme="minorHAnsi" w:hAnsiTheme="minorHAnsi"/>
                <w:sz w:val="22"/>
                <w:szCs w:val="22"/>
                <w:vertAlign w:val="subscript"/>
              </w:rPr>
              <w:t>3</w:t>
            </w:r>
            <w:r w:rsidR="00010F60" w:rsidRPr="0061058A">
              <w:rPr>
                <w:rFonts w:asciiTheme="minorHAnsi" w:hAnsiTheme="minorHAnsi"/>
                <w:sz w:val="22"/>
                <w:szCs w:val="22"/>
              </w:rPr>
              <w:t xml:space="preserve"> = 2.52 </w:t>
            </w:r>
            <w:r w:rsidR="00010F60" w:rsidRPr="0061058A">
              <w:rPr>
                <w:rFonts w:asciiTheme="minorHAnsi" w:hAnsiTheme="minorHAnsi"/>
                <w:i/>
                <w:sz w:val="22"/>
                <w:szCs w:val="22"/>
              </w:rPr>
              <w:t>t</w:t>
            </w:r>
            <w:r w:rsidR="00010F60" w:rsidRPr="0061058A">
              <w:rPr>
                <w:rFonts w:asciiTheme="minorHAnsi" w:hAnsiTheme="minorHAnsi"/>
                <w:sz w:val="22"/>
                <w:szCs w:val="22"/>
              </w:rPr>
              <w:t xml:space="preserve"> + 75.79</w:t>
            </w:r>
            <w:r w:rsidR="00940917">
              <w:rPr>
                <w:rFonts w:asciiTheme="minorHAnsi" w:hAnsiTheme="minorHAnsi"/>
                <w:sz w:val="22"/>
                <w:szCs w:val="22"/>
              </w:rPr>
              <w:t>.</w:t>
            </w:r>
            <w:r>
              <w:rPr>
                <w:noProof/>
                <w:lang w:eastAsia="en-AU"/>
              </w:rPr>
              <w:t xml:space="preserve"> </w:t>
            </w:r>
          </w:p>
          <w:p w14:paraId="2EC1D837" w14:textId="017397C3" w:rsidR="00C772E8" w:rsidRPr="0061058A" w:rsidRDefault="00C772E8" w:rsidP="00C772E8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  <w:p w14:paraId="106A618C" w14:textId="7A01B255" w:rsidR="003B10A4" w:rsidRPr="0061058A" w:rsidRDefault="003B10A4" w:rsidP="004B2FAF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34366B" w:rsidRPr="0061058A" w14:paraId="12E8863F" w14:textId="5C2CEBEF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79070E12" w14:textId="77777777" w:rsidR="00114474" w:rsidRPr="0061058A" w:rsidRDefault="00114474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3AFF1" w14:textId="4406A7C7" w:rsidR="00114474" w:rsidRPr="0061058A" w:rsidRDefault="00114474" w:rsidP="00343B1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  <w:tc>
          <w:tcPr>
            <w:tcW w:w="151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17D80" w14:textId="486587E9" w:rsidR="00114474" w:rsidRPr="0061058A" w:rsidRDefault="00114474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  <w:tc>
          <w:tcPr>
            <w:tcW w:w="159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412E1" w14:textId="3742F5D9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</w:tr>
      <w:tr w:rsidR="0034366B" w:rsidRPr="0061058A" w14:paraId="6D76AE9B" w14:textId="14352087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44036087" w14:textId="77777777" w:rsidR="00C84DEB" w:rsidRPr="0061058A" w:rsidRDefault="00C84DEB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372E579" w14:textId="16DBAE46" w:rsidR="00C772E8" w:rsidRPr="0061058A" w:rsidRDefault="00C772E8" w:rsidP="00C772E8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Click and hold cell </w:t>
            </w:r>
            <w:r w:rsidR="00D97F9C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and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then drag down to cell </w:t>
            </w:r>
            <w:r w:rsidR="00D97F9C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101 to select cells. </w:t>
            </w:r>
          </w:p>
          <w:p w14:paraId="19DA429A" w14:textId="77777777" w:rsidR="00C772E8" w:rsidRDefault="00C772E8" w:rsidP="00C772E8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Next, press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: 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OK</w:t>
            </w:r>
          </w:p>
          <w:p w14:paraId="6539DA4C" w14:textId="77777777" w:rsidR="00C772E8" w:rsidRPr="00FD5DD6" w:rsidRDefault="00C772E8" w:rsidP="00C772E8">
            <w:pP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  <w:t>OR</w:t>
            </w:r>
          </w:p>
          <w:p w14:paraId="777872F8" w14:textId="56FB6BF8" w:rsidR="00C772E8" w:rsidRDefault="00C772E8" w:rsidP="00C772E8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Click on cell </w:t>
            </w:r>
            <w:r w:rsidR="00D97F9C">
              <w:rPr>
                <w:rFonts w:asciiTheme="minorHAnsi" w:hAnsiTheme="minorHAnsi"/>
                <w:sz w:val="20"/>
                <w:szCs w:val="20"/>
              </w:rPr>
              <w:t>F</w:t>
            </w:r>
            <w:r>
              <w:rPr>
                <w:rFonts w:asciiTheme="minorHAnsi" w:hAnsiTheme="minorHAnsi"/>
                <w:sz w:val="20"/>
                <w:szCs w:val="20"/>
              </w:rPr>
              <w:t>2. Next, press:</w:t>
            </w:r>
          </w:p>
          <w:p w14:paraId="62DF7A5E" w14:textId="77777777" w:rsidR="00C772E8" w:rsidRDefault="00C772E8" w:rsidP="00C772E8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</w:t>
            </w:r>
          </w:p>
          <w:p w14:paraId="5E9F0104" w14:textId="3E601A40" w:rsidR="00D97F9C" w:rsidRDefault="00D97F9C" w:rsidP="00C772E8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1792" behindDoc="1" locked="0" layoutInCell="1" allowOverlap="1" wp14:anchorId="3F64333D" wp14:editId="3D95117D">
                  <wp:simplePos x="0" y="0"/>
                  <wp:positionH relativeFrom="column">
                    <wp:posOffset>62230</wp:posOffset>
                  </wp:positionH>
                  <wp:positionV relativeFrom="paragraph">
                    <wp:posOffset>394970</wp:posOffset>
                  </wp:positionV>
                  <wp:extent cx="1879600" cy="1681480"/>
                  <wp:effectExtent l="0" t="0" r="6350" b="0"/>
                  <wp:wrapTight wrapText="bothSides">
                    <wp:wrapPolygon edited="0">
                      <wp:start x="0" y="0"/>
                      <wp:lineTo x="0" y="21290"/>
                      <wp:lineTo x="21454" y="21290"/>
                      <wp:lineTo x="21454" y="0"/>
                      <wp:lineTo x="0" y="0"/>
                    </wp:wrapPolygon>
                  </wp:wrapTight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13" b="46257"/>
                          <a:stretch/>
                        </pic:blipFill>
                        <pic:spPr bwMode="auto">
                          <a:xfrm>
                            <a:off x="0" y="0"/>
                            <a:ext cx="1879600" cy="1681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772E8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For the Range enter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</w:t>
            </w:r>
            <w:r w:rsidR="00C772E8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2: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</w:t>
            </w:r>
            <w:r w:rsidR="00C772E8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101 and then press ok.</w:t>
            </w:r>
            <w:r>
              <w:rPr>
                <w:noProof/>
                <w:lang w:eastAsia="en-AU"/>
              </w:rPr>
              <w:t xml:space="preserve"> </w:t>
            </w:r>
          </w:p>
          <w:p w14:paraId="509B0105" w14:textId="7A9EEFBD" w:rsidR="00C84DEB" w:rsidRPr="0061058A" w:rsidRDefault="00C84DEB" w:rsidP="00C772E8">
            <w:pPr>
              <w:rPr>
                <w:rFonts w:asciiTheme="minorHAnsi" w:hAnsiTheme="minorHAnsi"/>
                <w:noProof/>
                <w:sz w:val="22"/>
                <w:szCs w:val="22"/>
                <w:lang w:val="en-GB" w:eastAsia="en-GB"/>
              </w:rPr>
            </w:pP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B57C6FC" w14:textId="4D6B7A02" w:rsidR="00D97F9C" w:rsidRPr="0061058A" w:rsidRDefault="00D97F9C" w:rsidP="00D97F9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Next, we are going to look at the female bones. To do this, we will need </w:t>
            </w:r>
            <w:r w:rsidR="006F098F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to export our variables h, u and t.</w:t>
            </w:r>
          </w:p>
          <w:p w14:paraId="318B881E" w14:textId="7698C941" w:rsidR="00D97F9C" w:rsidRDefault="006F098F" w:rsidP="00D97F9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Press: File – Export</w:t>
            </w:r>
          </w:p>
          <w:p w14:paraId="3EFBEB69" w14:textId="5E6DA84A" w:rsidR="006F098F" w:rsidRDefault="006F098F" w:rsidP="00D97F9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Variable is h</w:t>
            </w:r>
          </w:p>
          <w:p w14:paraId="2FDE0B75" w14:textId="2B87D3CC" w:rsidR="006F098F" w:rsidRDefault="006F098F" w:rsidP="00D97F9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Type select List using downward arrow</w:t>
            </w:r>
            <w:bookmarkStart w:id="0" w:name="_GoBack"/>
            <w:bookmarkEnd w:id="0"/>
          </w:p>
          <w:p w14:paraId="14D4F1FC" w14:textId="77777777" w:rsidR="006F098F" w:rsidRDefault="006F098F" w:rsidP="00D97F9C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Range is A1:A101</w:t>
            </w:r>
          </w:p>
          <w:p w14:paraId="6582FED2" w14:textId="14B1BAAA" w:rsidR="00C84DEB" w:rsidRPr="006F098F" w:rsidRDefault="006F098F" w:rsidP="003B10A4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2816" behindDoc="1" locked="0" layoutInCell="1" allowOverlap="1" wp14:anchorId="76235200" wp14:editId="268F76C0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205105</wp:posOffset>
                  </wp:positionV>
                  <wp:extent cx="1623695" cy="1426210"/>
                  <wp:effectExtent l="0" t="0" r="0" b="2540"/>
                  <wp:wrapTight wrapText="bothSides">
                    <wp:wrapPolygon edited="0">
                      <wp:start x="0" y="0"/>
                      <wp:lineTo x="0" y="21350"/>
                      <wp:lineTo x="21287" y="21350"/>
                      <wp:lineTo x="21287" y="0"/>
                      <wp:lineTo x="0" y="0"/>
                    </wp:wrapPolygon>
                  </wp:wrapTight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60" b="46065"/>
                          <a:stretch/>
                        </pic:blipFill>
                        <pic:spPr bwMode="auto">
                          <a:xfrm>
                            <a:off x="0" y="0"/>
                            <a:ext cx="1623695" cy="1426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Press:ok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1EEC37E" w14:textId="77777777" w:rsidR="00C84DEB" w:rsidRDefault="006F098F" w:rsidP="00702700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Repeat this two more times for variables u and t.</w:t>
            </w:r>
          </w:p>
          <w:p w14:paraId="0EFA49C2" w14:textId="77777777" w:rsidR="006F098F" w:rsidRDefault="006F098F" w:rsidP="00702700">
            <w:pPr>
              <w:rPr>
                <w:rFonts w:asciiTheme="minorHAnsi" w:hAnsiTheme="minorHAnsi"/>
                <w:sz w:val="20"/>
                <w:szCs w:val="20"/>
              </w:rPr>
            </w:pPr>
          </w:p>
          <w:p w14:paraId="3FCE7AC9" w14:textId="77777777" w:rsidR="006F098F" w:rsidRDefault="006F098F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Press: File – Export</w:t>
            </w:r>
          </w:p>
          <w:p w14:paraId="6F494BD5" w14:textId="018491CE" w:rsidR="006F098F" w:rsidRDefault="006F098F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Variable is u</w:t>
            </w:r>
          </w:p>
          <w:p w14:paraId="69EF20EA" w14:textId="77777777" w:rsidR="006F098F" w:rsidRDefault="006F098F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Type select List using downward arrow</w:t>
            </w:r>
          </w:p>
          <w:p w14:paraId="15CE98A3" w14:textId="20D10D5C" w:rsidR="006F098F" w:rsidRDefault="006F098F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Range is C1:C101</w:t>
            </w:r>
          </w:p>
          <w:p w14:paraId="31C260B6" w14:textId="6B0BC4C0" w:rsidR="006F098F" w:rsidRDefault="006F098F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Press:ok</w:t>
            </w:r>
          </w:p>
          <w:p w14:paraId="1F0614A4" w14:textId="77777777" w:rsidR="006F098F" w:rsidRDefault="006F098F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  <w:p w14:paraId="46065A3D" w14:textId="77777777" w:rsidR="006F098F" w:rsidRDefault="006F098F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Press: File – Export</w:t>
            </w:r>
          </w:p>
          <w:p w14:paraId="7CC0B3BE" w14:textId="02B3BD81" w:rsidR="006F098F" w:rsidRDefault="006E180A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Variable is t</w:t>
            </w:r>
          </w:p>
          <w:p w14:paraId="07BC7B36" w14:textId="77777777" w:rsidR="006F098F" w:rsidRDefault="006F098F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Type select List using downward arrow</w:t>
            </w:r>
          </w:p>
          <w:p w14:paraId="64CF6B68" w14:textId="429396D2" w:rsidR="006F098F" w:rsidRDefault="006F098F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Range</w:t>
            </w:r>
            <w:r w:rsidR="006E180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is E1:E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101</w:t>
            </w:r>
          </w:p>
          <w:p w14:paraId="045855BE" w14:textId="77777777" w:rsidR="006F098F" w:rsidRDefault="006F098F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Press:ok</w:t>
            </w:r>
          </w:p>
          <w:p w14:paraId="2F38042D" w14:textId="77777777" w:rsidR="00F55FE3" w:rsidRDefault="00F55FE3" w:rsidP="006F098F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  <w:p w14:paraId="552D85E7" w14:textId="087E86CB" w:rsidR="006F098F" w:rsidRPr="00F55FE3" w:rsidRDefault="00F55FE3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Save spreadsheet. Suggested name: Invest1M</w:t>
            </w:r>
          </w:p>
        </w:tc>
      </w:tr>
      <w:tr w:rsidR="0034366B" w:rsidRPr="0061058A" w14:paraId="2E992B51" w14:textId="4E76C4DC" w:rsidTr="007618B9">
        <w:trPr>
          <w:trHeight w:val="67"/>
        </w:trPr>
        <w:tc>
          <w:tcPr>
            <w:tcW w:w="113" w:type="pct"/>
            <w:tcBorders>
              <w:right w:val="single" w:sz="4" w:space="0" w:color="auto"/>
            </w:tcBorders>
          </w:tcPr>
          <w:p w14:paraId="33E3F10E" w14:textId="0C439922" w:rsidR="00C84DEB" w:rsidRPr="0061058A" w:rsidRDefault="00C84DEB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2791A" w14:textId="61B43F18" w:rsidR="00C84DEB" w:rsidRPr="00C772E8" w:rsidRDefault="00C84DEB" w:rsidP="00C772E8">
            <w:pPr>
              <w:rPr>
                <w:rFonts w:asciiTheme="minorHAnsi" w:hAnsiTheme="minorHAnsi"/>
                <w:sz w:val="22"/>
                <w:szCs w:val="22"/>
                <w:lang w:val="en-GB" w:eastAsia="en-GB"/>
              </w:rPr>
            </w:pPr>
          </w:p>
        </w:tc>
        <w:tc>
          <w:tcPr>
            <w:tcW w:w="151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A96D4" w14:textId="7CC06F22" w:rsidR="003B10A4" w:rsidRPr="0061058A" w:rsidRDefault="003B10A4" w:rsidP="00702700">
            <w:pPr>
              <w:rPr>
                <w:rFonts w:asciiTheme="minorHAnsi" w:hAnsiTheme="minorHAnsi"/>
                <w:noProof/>
                <w:sz w:val="22"/>
                <w:szCs w:val="22"/>
                <w:lang w:val="en-GB" w:eastAsia="en-GB"/>
              </w:rPr>
            </w:pPr>
          </w:p>
        </w:tc>
        <w:tc>
          <w:tcPr>
            <w:tcW w:w="159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B12E0" w14:textId="3B78CC1B" w:rsidR="00C84DEB" w:rsidRPr="0061058A" w:rsidRDefault="00C84DEB" w:rsidP="00702700">
            <w:pP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</w:pPr>
          </w:p>
        </w:tc>
      </w:tr>
      <w:tr w:rsidR="0034366B" w:rsidRPr="0061058A" w14:paraId="766353F2" w14:textId="4FBFE4E1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63B645FE" w14:textId="77777777" w:rsidR="00C84DEB" w:rsidRPr="0061058A" w:rsidRDefault="00C84DEB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43B43DC" w14:textId="77777777" w:rsidR="00C84DEB" w:rsidRDefault="008C3855" w:rsidP="00343B1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We will now need a new spreadsheet page.</w:t>
            </w:r>
          </w:p>
          <w:p w14:paraId="155CA58C" w14:textId="3C19039D" w:rsidR="008C3855" w:rsidRDefault="008C3855" w:rsidP="00343B1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Press: File – New</w:t>
            </w:r>
          </w:p>
          <w:p w14:paraId="0E28F8C4" w14:textId="26AC7CEF" w:rsidR="008C3855" w:rsidRDefault="008C3855" w:rsidP="00343B1B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3840" behindDoc="1" locked="0" layoutInCell="1" allowOverlap="1" wp14:anchorId="050F7459" wp14:editId="751B950D">
                  <wp:simplePos x="0" y="0"/>
                  <wp:positionH relativeFrom="column">
                    <wp:posOffset>121285</wp:posOffset>
                  </wp:positionH>
                  <wp:positionV relativeFrom="paragraph">
                    <wp:posOffset>129540</wp:posOffset>
                  </wp:positionV>
                  <wp:extent cx="1872615" cy="1675130"/>
                  <wp:effectExtent l="0" t="0" r="0" b="1270"/>
                  <wp:wrapTight wrapText="bothSides">
                    <wp:wrapPolygon edited="0">
                      <wp:start x="0" y="0"/>
                      <wp:lineTo x="0" y="21371"/>
                      <wp:lineTo x="21314" y="21371"/>
                      <wp:lineTo x="21314" y="0"/>
                      <wp:lineTo x="0" y="0"/>
                    </wp:wrapPolygon>
                  </wp:wrapTight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13" b="46257"/>
                          <a:stretch/>
                        </pic:blipFill>
                        <pic:spPr bwMode="auto">
                          <a:xfrm>
                            <a:off x="0" y="0"/>
                            <a:ext cx="1872615" cy="1675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2A80CB8" w14:textId="07C42F3C" w:rsidR="008C3855" w:rsidRPr="0061058A" w:rsidRDefault="008C3855" w:rsidP="00343B1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04C429F" w14:textId="77777777" w:rsidR="008C3855" w:rsidRPr="0061058A" w:rsidRDefault="008C3855" w:rsidP="008C3855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>As we have already defined the variables, our work setting up this spreadsheet is easier.</w:t>
            </w:r>
          </w:p>
          <w:p w14:paraId="68A4CAAA" w14:textId="0B74FC1C" w:rsidR="008C3855" w:rsidRDefault="008C3855" w:rsidP="008C3855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In the first column, click on cell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 A</w:t>
            </w:r>
            <w:r>
              <w:rPr>
                <w:rFonts w:asciiTheme="minorHAnsi" w:hAnsiTheme="minorHAnsi"/>
                <w:sz w:val="20"/>
                <w:szCs w:val="20"/>
              </w:rPr>
              <w:t>1.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/>
                <w:sz w:val="20"/>
                <w:szCs w:val="20"/>
              </w:rPr>
              <w:t>Press: File – Import</w:t>
            </w:r>
          </w:p>
          <w:p w14:paraId="6A319C93" w14:textId="77777777" w:rsidR="008C3855" w:rsidRDefault="008C3855" w:rsidP="008C3855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Variable is h</w:t>
            </w:r>
          </w:p>
          <w:p w14:paraId="21F87758" w14:textId="77777777" w:rsidR="008C3855" w:rsidRDefault="008C3855" w:rsidP="008C3855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Cell is A1</w:t>
            </w:r>
          </w:p>
          <w:p w14:paraId="338EC5E7" w14:textId="6162D143" w:rsidR="008C3855" w:rsidRPr="0061058A" w:rsidRDefault="008C3855" w:rsidP="008C3855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Press OK</w:t>
            </w:r>
          </w:p>
          <w:p w14:paraId="63FCDAD0" w14:textId="0E687D5D" w:rsidR="00803898" w:rsidRPr="008C3855" w:rsidRDefault="008C3855" w:rsidP="008C3855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4864" behindDoc="1" locked="0" layoutInCell="1" allowOverlap="1" wp14:anchorId="417BDCFC" wp14:editId="11526FF3">
                  <wp:simplePos x="0" y="0"/>
                  <wp:positionH relativeFrom="column">
                    <wp:posOffset>22225</wp:posOffset>
                  </wp:positionH>
                  <wp:positionV relativeFrom="paragraph">
                    <wp:posOffset>320040</wp:posOffset>
                  </wp:positionV>
                  <wp:extent cx="1733550" cy="1520825"/>
                  <wp:effectExtent l="0" t="0" r="0" b="3175"/>
                  <wp:wrapTight wrapText="bothSides">
                    <wp:wrapPolygon edited="0">
                      <wp:start x="0" y="0"/>
                      <wp:lineTo x="0" y="21375"/>
                      <wp:lineTo x="21363" y="21375"/>
                      <wp:lineTo x="21363" y="0"/>
                      <wp:lineTo x="0" y="0"/>
                    </wp:wrapPolygon>
                  </wp:wrapTight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733550" cy="1520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1058A">
              <w:rPr>
                <w:rFonts w:asciiTheme="minorHAnsi" w:hAnsiTheme="minorHAnsi"/>
                <w:sz w:val="20"/>
                <w:szCs w:val="20"/>
              </w:rPr>
              <w:t>The data will automatically generate.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8A687F1" w14:textId="11328C11" w:rsidR="008C3855" w:rsidRPr="0061058A" w:rsidRDefault="008C3855" w:rsidP="008C3855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 xml:space="preserve">Column B is going to be for the </w:t>
            </w:r>
            <w:r>
              <w:rPr>
                <w:rFonts w:asciiTheme="minorHAnsi" w:hAnsiTheme="minorHAnsi"/>
                <w:sz w:val="20"/>
                <w:szCs w:val="20"/>
              </w:rPr>
              <w:t>fe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male height rule using the humerus.</w:t>
            </w:r>
          </w:p>
          <w:p w14:paraId="543AE38F" w14:textId="77777777" w:rsidR="00803898" w:rsidRDefault="00803898" w:rsidP="008C3855">
            <w:pPr>
              <w:rPr>
                <w:noProof/>
                <w:lang w:eastAsia="en-AU"/>
              </w:rPr>
            </w:pPr>
          </w:p>
          <w:p w14:paraId="57BA2741" w14:textId="43B97294" w:rsidR="008C3855" w:rsidRDefault="008C3855" w:rsidP="008C3855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In the second column, in cell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 B</w:t>
            </w:r>
            <w:r>
              <w:rPr>
                <w:rFonts w:asciiTheme="minorHAnsi" w:hAnsiTheme="minorHAnsi"/>
                <w:sz w:val="20"/>
                <w:szCs w:val="20"/>
              </w:rPr>
              <w:t>1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>, type the letters ‘</w:t>
            </w:r>
            <w:r>
              <w:rPr>
                <w:rFonts w:asciiTheme="minorHAnsi" w:hAnsiTheme="minorHAnsi"/>
                <w:b/>
                <w:sz w:val="20"/>
                <w:szCs w:val="20"/>
              </w:rPr>
              <w:t>f</w:t>
            </w:r>
            <w:r w:rsidRPr="0061058A">
              <w:rPr>
                <w:rFonts w:asciiTheme="minorHAnsi" w:hAnsiTheme="minorHAnsi"/>
                <w:b/>
                <w:sz w:val="20"/>
                <w:szCs w:val="20"/>
              </w:rPr>
              <w:t>h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’ and press 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</w:p>
          <w:p w14:paraId="0FBC6CD9" w14:textId="3C6D61DF" w:rsidR="00C84DEB" w:rsidRPr="0061058A" w:rsidRDefault="00803898" w:rsidP="00C84DEB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5888" behindDoc="1" locked="0" layoutInCell="1" allowOverlap="1" wp14:anchorId="31F63E19" wp14:editId="4B507423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98425</wp:posOffset>
                  </wp:positionV>
                  <wp:extent cx="1931035" cy="1687830"/>
                  <wp:effectExtent l="0" t="0" r="0" b="7620"/>
                  <wp:wrapTight wrapText="bothSides">
                    <wp:wrapPolygon edited="0">
                      <wp:start x="0" y="0"/>
                      <wp:lineTo x="0" y="21454"/>
                      <wp:lineTo x="21309" y="21454"/>
                      <wp:lineTo x="21309" y="0"/>
                      <wp:lineTo x="0" y="0"/>
                    </wp:wrapPolygon>
                  </wp:wrapTight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641"/>
                          <a:stretch/>
                        </pic:blipFill>
                        <pic:spPr bwMode="auto">
                          <a:xfrm>
                            <a:off x="0" y="0"/>
                            <a:ext cx="1931035" cy="168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4366B" w:rsidRPr="0061058A" w14:paraId="7F7790D6" w14:textId="4AA883E4" w:rsidTr="00803898">
        <w:trPr>
          <w:trHeight w:val="66"/>
        </w:trPr>
        <w:tc>
          <w:tcPr>
            <w:tcW w:w="113" w:type="pct"/>
            <w:tcBorders>
              <w:right w:val="single" w:sz="4" w:space="0" w:color="auto"/>
            </w:tcBorders>
          </w:tcPr>
          <w:p w14:paraId="5113490D" w14:textId="074AF342" w:rsidR="00C84DEB" w:rsidRPr="0061058A" w:rsidRDefault="00C84DEB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64D83" w14:textId="70CD40CD" w:rsidR="003B10A4" w:rsidRPr="0061058A" w:rsidRDefault="003B10A4" w:rsidP="00343B1B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  <w:tc>
          <w:tcPr>
            <w:tcW w:w="151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899F7" w14:textId="2702F093" w:rsidR="00C84DEB" w:rsidRPr="0061058A" w:rsidRDefault="00C84DEB" w:rsidP="00702700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</w:p>
        </w:tc>
        <w:tc>
          <w:tcPr>
            <w:tcW w:w="159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8B179" w14:textId="1B80C860" w:rsidR="00C84DEB" w:rsidRPr="0061058A" w:rsidRDefault="00C84DEB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</w:tr>
      <w:tr w:rsidR="0034366B" w:rsidRPr="0061058A" w14:paraId="3C8074BE" w14:textId="3D1D3B29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0A670A2E" w14:textId="77777777" w:rsidR="00C84DEB" w:rsidRPr="0061058A" w:rsidRDefault="00C84DEB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E03755F" w14:textId="77777777" w:rsidR="008C3855" w:rsidRPr="0061058A" w:rsidRDefault="008C3855" w:rsidP="008C3855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In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cell B2 t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ype</w:t>
            </w:r>
          </w:p>
          <w:p w14:paraId="65BAAB34" w14:textId="6BEFD215" w:rsidR="008C3855" w:rsidRPr="0061058A" w:rsidRDefault="00760AFA" w:rsidP="008C3855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=3.36</w:t>
            </w:r>
            <w:r w:rsidR="008C3855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×</w:t>
            </w:r>
            <w:r w:rsidR="008C3855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A2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+57.97</w:t>
            </w:r>
          </w:p>
          <w:p w14:paraId="3075F69B" w14:textId="68295105" w:rsidR="00803898" w:rsidRDefault="00803898" w:rsidP="00760AFA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6912" behindDoc="1" locked="0" layoutInCell="1" allowOverlap="1" wp14:anchorId="5C9E7799" wp14:editId="49FA17FF">
                  <wp:simplePos x="0" y="0"/>
                  <wp:positionH relativeFrom="column">
                    <wp:posOffset>120015</wp:posOffset>
                  </wp:positionH>
                  <wp:positionV relativeFrom="paragraph">
                    <wp:posOffset>605790</wp:posOffset>
                  </wp:positionV>
                  <wp:extent cx="1777365" cy="1553210"/>
                  <wp:effectExtent l="0" t="0" r="0" b="8890"/>
                  <wp:wrapTight wrapText="bothSides">
                    <wp:wrapPolygon edited="0">
                      <wp:start x="0" y="0"/>
                      <wp:lineTo x="0" y="21459"/>
                      <wp:lineTo x="21299" y="21459"/>
                      <wp:lineTo x="21299" y="0"/>
                      <wp:lineTo x="0" y="0"/>
                    </wp:wrapPolygon>
                  </wp:wrapTight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641"/>
                          <a:stretch/>
                        </pic:blipFill>
                        <pic:spPr bwMode="auto">
                          <a:xfrm>
                            <a:off x="0" y="0"/>
                            <a:ext cx="1777365" cy="1553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C3855"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and press </w:t>
            </w:r>
            <w:r w:rsidR="008C3855"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 w:rsidR="008C3855"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="008C3855"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 w:rsidR="008C3855">
              <w:rPr>
                <w:rFonts w:asciiTheme="minorHAnsi" w:hAnsiTheme="minorHAnsi"/>
                <w:sz w:val="20"/>
                <w:szCs w:val="20"/>
              </w:rPr>
              <w:t xml:space="preserve"> A2 is referencing back to cell A2 which is our h value in the equation </w:t>
            </w:r>
            <w:r w:rsidR="008C3855" w:rsidRPr="0061058A">
              <w:rPr>
                <w:rFonts w:asciiTheme="minorHAnsi" w:hAnsiTheme="minorHAnsi"/>
                <w:sz w:val="22"/>
                <w:szCs w:val="22"/>
              </w:rPr>
              <w:t>H</w:t>
            </w:r>
            <w:r w:rsidR="008C3855" w:rsidRPr="0061058A">
              <w:rPr>
                <w:rFonts w:asciiTheme="minorHAnsi" w:hAnsiTheme="minorHAnsi"/>
                <w:sz w:val="22"/>
                <w:szCs w:val="22"/>
                <w:vertAlign w:val="subscript"/>
              </w:rPr>
              <w:t>1</w:t>
            </w:r>
            <w:r w:rsidR="00760AFA">
              <w:rPr>
                <w:rFonts w:asciiTheme="minorHAnsi" w:hAnsiTheme="minorHAnsi"/>
                <w:sz w:val="22"/>
                <w:szCs w:val="22"/>
              </w:rPr>
              <w:t xml:space="preserve"> = 3.36</w:t>
            </w:r>
            <w:r w:rsidR="008C3855" w:rsidRPr="0061058A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C3855" w:rsidRPr="0061058A">
              <w:rPr>
                <w:rFonts w:asciiTheme="minorHAnsi" w:hAnsiTheme="minorHAnsi"/>
                <w:i/>
                <w:sz w:val="22"/>
                <w:szCs w:val="22"/>
              </w:rPr>
              <w:t>h</w:t>
            </w:r>
            <w:r w:rsidR="00760AFA">
              <w:rPr>
                <w:rFonts w:asciiTheme="minorHAnsi" w:hAnsiTheme="minorHAnsi"/>
                <w:sz w:val="22"/>
                <w:szCs w:val="22"/>
              </w:rPr>
              <w:t xml:space="preserve"> + 57.97</w:t>
            </w:r>
            <w:r w:rsidR="008C3855">
              <w:rPr>
                <w:rFonts w:asciiTheme="minorHAnsi" w:hAnsiTheme="minorHAnsi"/>
                <w:sz w:val="22"/>
                <w:szCs w:val="22"/>
              </w:rPr>
              <w:t>.</w:t>
            </w:r>
          </w:p>
          <w:p w14:paraId="7A38AF06" w14:textId="77777777" w:rsidR="00803898" w:rsidRDefault="00803898" w:rsidP="00760AFA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  <w:p w14:paraId="2DFE2F19" w14:textId="17E17D07" w:rsidR="00803898" w:rsidRPr="0061058A" w:rsidRDefault="00803898" w:rsidP="00760AFA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99232AE" w14:textId="77777777" w:rsidR="00760AFA" w:rsidRPr="0061058A" w:rsidRDefault="00760AFA" w:rsidP="00760AFA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Click and hold cell B2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and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then drag down to cell B101 to select cells. </w:t>
            </w:r>
          </w:p>
          <w:p w14:paraId="68AF0AE9" w14:textId="77777777" w:rsidR="00760AFA" w:rsidRDefault="00760AFA" w:rsidP="00760AFA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Next, press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: 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OK</w:t>
            </w:r>
          </w:p>
          <w:p w14:paraId="1E427459" w14:textId="77777777" w:rsidR="00760AFA" w:rsidRPr="00FD5DD6" w:rsidRDefault="00760AFA" w:rsidP="00760AFA">
            <w:pP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  <w:t>OR</w:t>
            </w:r>
          </w:p>
          <w:p w14:paraId="76763CCA" w14:textId="77777777" w:rsidR="00760AFA" w:rsidRDefault="00760AFA" w:rsidP="00760AFA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Click on cell B2. Next, press:</w:t>
            </w:r>
          </w:p>
          <w:p w14:paraId="31071602" w14:textId="77777777" w:rsidR="00760AFA" w:rsidRDefault="00760AFA" w:rsidP="00760AFA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</w:t>
            </w:r>
          </w:p>
          <w:p w14:paraId="053A716C" w14:textId="77777777" w:rsidR="00803898" w:rsidRDefault="00760AFA" w:rsidP="00760AFA">
            <w:pPr>
              <w:rPr>
                <w:noProof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For the Range enter B2:B101 and then press ok.</w:t>
            </w:r>
            <w:r w:rsidR="00803898">
              <w:rPr>
                <w:noProof/>
                <w:lang w:eastAsia="en-AU"/>
              </w:rPr>
              <w:t xml:space="preserve"> </w:t>
            </w:r>
          </w:p>
          <w:p w14:paraId="0B61A841" w14:textId="2E1DFFBF" w:rsidR="003B10A4" w:rsidRPr="0061058A" w:rsidRDefault="00803898" w:rsidP="00760AFA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0298923E" wp14:editId="14C31586">
                  <wp:extent cx="1667551" cy="1463040"/>
                  <wp:effectExtent l="0" t="0" r="8890" b="381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4"/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677182" cy="1471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7ED8D9D" w14:textId="67158407" w:rsidR="00760AFA" w:rsidRDefault="00760AFA" w:rsidP="00760AFA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In the third column, click on cell C1.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/>
                <w:sz w:val="20"/>
                <w:szCs w:val="20"/>
              </w:rPr>
              <w:t>Press: File – Import</w:t>
            </w:r>
          </w:p>
          <w:p w14:paraId="0F5E863F" w14:textId="0D136148" w:rsidR="00760AFA" w:rsidRDefault="00760AFA" w:rsidP="00760AFA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Variable is u</w:t>
            </w:r>
          </w:p>
          <w:p w14:paraId="3850D9EE" w14:textId="5480DC49" w:rsidR="00760AFA" w:rsidRDefault="00760AFA" w:rsidP="00760AFA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Cell is C1</w:t>
            </w:r>
          </w:p>
          <w:p w14:paraId="10C55E66" w14:textId="77777777" w:rsidR="00760AFA" w:rsidRPr="0061058A" w:rsidRDefault="00760AFA" w:rsidP="00760AFA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Press OK</w:t>
            </w:r>
          </w:p>
          <w:p w14:paraId="1B1D72C0" w14:textId="77777777" w:rsidR="003B10A4" w:rsidRDefault="00760AFA" w:rsidP="00760AFA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sz w:val="20"/>
                <w:szCs w:val="20"/>
              </w:rPr>
              <w:t>The data will automatically generate.</w:t>
            </w:r>
          </w:p>
          <w:p w14:paraId="601F7A3B" w14:textId="77777777" w:rsidR="00803898" w:rsidRDefault="00803898" w:rsidP="00760AFA">
            <w:pPr>
              <w:rPr>
                <w:noProof/>
                <w:lang w:eastAsia="en-AU"/>
              </w:rPr>
            </w:pPr>
          </w:p>
          <w:p w14:paraId="25736352" w14:textId="434AE0EC" w:rsidR="00803898" w:rsidRPr="0061058A" w:rsidRDefault="00803898" w:rsidP="00760AFA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2AA39BD9" wp14:editId="36C40D2B">
                  <wp:extent cx="1770278" cy="1553169"/>
                  <wp:effectExtent l="0" t="0" r="1905" b="952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/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771530" cy="15542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66B" w:rsidRPr="0061058A" w14:paraId="7391C379" w14:textId="56B608F2" w:rsidTr="007618B9">
        <w:trPr>
          <w:trHeight w:val="146"/>
        </w:trPr>
        <w:tc>
          <w:tcPr>
            <w:tcW w:w="113" w:type="pct"/>
            <w:tcBorders>
              <w:right w:val="single" w:sz="4" w:space="0" w:color="auto"/>
            </w:tcBorders>
          </w:tcPr>
          <w:p w14:paraId="5487342B" w14:textId="72530610" w:rsidR="00C84DEB" w:rsidRPr="0061058A" w:rsidRDefault="00C84DEB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92D6F" w14:textId="72911D12" w:rsidR="00C84DEB" w:rsidRPr="0061058A" w:rsidRDefault="00C84DEB" w:rsidP="00343B1B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51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0F708" w14:textId="78CC4198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  <w:tc>
          <w:tcPr>
            <w:tcW w:w="159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202AF" w14:textId="4A962078" w:rsidR="00C84DEB" w:rsidRPr="0061058A" w:rsidRDefault="00C84DEB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</w:tr>
      <w:tr w:rsidR="0034366B" w:rsidRPr="0061058A" w14:paraId="20E66629" w14:textId="77777777" w:rsidTr="007618B9">
        <w:trPr>
          <w:trHeight w:val="2212"/>
        </w:trPr>
        <w:tc>
          <w:tcPr>
            <w:tcW w:w="113" w:type="pct"/>
            <w:tcBorders>
              <w:right w:val="single" w:sz="4" w:space="0" w:color="auto"/>
            </w:tcBorders>
          </w:tcPr>
          <w:p w14:paraId="4228F85D" w14:textId="77777777" w:rsidR="003B10A4" w:rsidRPr="0061058A" w:rsidRDefault="003B10A4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C544C8E" w14:textId="6EA48F9B" w:rsidR="003B10A4" w:rsidRPr="0061058A" w:rsidRDefault="003B10A4" w:rsidP="00343B1B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Column D is going to be for the female height rule using the ulna.</w:t>
            </w:r>
          </w:p>
          <w:p w14:paraId="180C3AAF" w14:textId="77777777" w:rsidR="00081B70" w:rsidRDefault="00760AFA" w:rsidP="00760AFA">
            <w:pPr>
              <w:rPr>
                <w:noProof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In the fourth column, in cell</w:t>
            </w:r>
            <w:r w:rsidR="003B10A4" w:rsidRPr="0061058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 D</w:t>
            </w: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1</w:t>
            </w:r>
            <w:r w:rsidR="003B10A4" w:rsidRPr="0061058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, type the letters ‘</w:t>
            </w:r>
            <w:r w:rsidR="003B10A4" w:rsidRPr="0061058A">
              <w:rPr>
                <w:rFonts w:asciiTheme="minorHAnsi" w:hAnsiTheme="minorHAnsi"/>
                <w:b/>
                <w:noProof/>
                <w:sz w:val="20"/>
                <w:szCs w:val="20"/>
                <w:lang w:eastAsia="en-AU"/>
              </w:rPr>
              <w:t>fu</w:t>
            </w:r>
            <w:r w:rsidR="003B10A4" w:rsidRPr="0061058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’ 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</w:p>
          <w:p w14:paraId="3BAC2145" w14:textId="0C69F076" w:rsidR="00081B70" w:rsidRDefault="00081B70" w:rsidP="00760AFA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7936" behindDoc="1" locked="0" layoutInCell="1" allowOverlap="1" wp14:anchorId="6B1C4741" wp14:editId="573A8382">
                  <wp:simplePos x="0" y="0"/>
                  <wp:positionH relativeFrom="column">
                    <wp:posOffset>90805</wp:posOffset>
                  </wp:positionH>
                  <wp:positionV relativeFrom="paragraph">
                    <wp:posOffset>158115</wp:posOffset>
                  </wp:positionV>
                  <wp:extent cx="1879600" cy="1649095"/>
                  <wp:effectExtent l="0" t="0" r="6350" b="8255"/>
                  <wp:wrapTight wrapText="bothSides">
                    <wp:wrapPolygon edited="0">
                      <wp:start x="0" y="0"/>
                      <wp:lineTo x="0" y="21459"/>
                      <wp:lineTo x="21454" y="21459"/>
                      <wp:lineTo x="21454" y="0"/>
                      <wp:lineTo x="0" y="0"/>
                    </wp:wrapPolygon>
                  </wp:wrapTight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879600" cy="1649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8CCE286" w14:textId="3BE64821" w:rsidR="003B10A4" w:rsidRPr="0061058A" w:rsidRDefault="003B10A4" w:rsidP="00760AFA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638C317" w14:textId="77777777" w:rsidR="00760AFA" w:rsidRPr="0061058A" w:rsidRDefault="00760AFA" w:rsidP="00760AFA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In cell D2 t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ype</w:t>
            </w:r>
          </w:p>
          <w:p w14:paraId="6AA108D1" w14:textId="7ACC4870" w:rsidR="00760AFA" w:rsidRPr="0061058A" w:rsidRDefault="00760AFA" w:rsidP="00760AFA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=4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.7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×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+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57.76</w:t>
            </w:r>
          </w:p>
          <w:p w14:paraId="55653F54" w14:textId="77777777" w:rsidR="00760AFA" w:rsidRDefault="00760AFA" w:rsidP="00760AFA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C</w:t>
            </w:r>
            <w:r>
              <w:rPr>
                <w:rFonts w:asciiTheme="minorHAnsi" w:hAnsiTheme="minorHAnsi"/>
                <w:sz w:val="20"/>
                <w:szCs w:val="20"/>
              </w:rPr>
              <w:t>2 is referencing back to cell C2 which is our u value in the equation</w:t>
            </w:r>
          </w:p>
          <w:p w14:paraId="271B073F" w14:textId="5116921D" w:rsidR="003B10A4" w:rsidRPr="00081B70" w:rsidRDefault="00081B70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8960" behindDoc="1" locked="0" layoutInCell="1" allowOverlap="1" wp14:anchorId="70727EB2" wp14:editId="1787B0DC">
                  <wp:simplePos x="0" y="0"/>
                  <wp:positionH relativeFrom="column">
                    <wp:posOffset>109855</wp:posOffset>
                  </wp:positionH>
                  <wp:positionV relativeFrom="paragraph">
                    <wp:posOffset>257810</wp:posOffset>
                  </wp:positionV>
                  <wp:extent cx="1716405" cy="1521460"/>
                  <wp:effectExtent l="0" t="0" r="0" b="2540"/>
                  <wp:wrapTight wrapText="bothSides">
                    <wp:wrapPolygon edited="0">
                      <wp:start x="0" y="0"/>
                      <wp:lineTo x="0" y="21366"/>
                      <wp:lineTo x="21336" y="21366"/>
                      <wp:lineTo x="21336" y="0"/>
                      <wp:lineTo x="0" y="0"/>
                    </wp:wrapPolygon>
                  </wp:wrapTight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5873"/>
                          <a:stretch/>
                        </pic:blipFill>
                        <pic:spPr bwMode="auto">
                          <a:xfrm>
                            <a:off x="0" y="0"/>
                            <a:ext cx="1716405" cy="1521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60AFA" w:rsidRPr="0061058A">
              <w:rPr>
                <w:rFonts w:asciiTheme="minorHAnsi" w:hAnsiTheme="minorHAnsi"/>
                <w:sz w:val="22"/>
                <w:szCs w:val="22"/>
              </w:rPr>
              <w:t>H</w:t>
            </w:r>
            <w:r w:rsidR="00760AFA" w:rsidRPr="0061058A">
              <w:rPr>
                <w:rFonts w:asciiTheme="minorHAnsi" w:hAnsiTheme="minorHAnsi"/>
                <w:sz w:val="22"/>
                <w:szCs w:val="22"/>
                <w:vertAlign w:val="subscript"/>
              </w:rPr>
              <w:t>2</w:t>
            </w:r>
            <w:r w:rsidR="00760AFA">
              <w:rPr>
                <w:rFonts w:asciiTheme="minorHAnsi" w:hAnsiTheme="minorHAnsi"/>
                <w:sz w:val="22"/>
                <w:szCs w:val="22"/>
              </w:rPr>
              <w:t xml:space="preserve"> = 4</w:t>
            </w:r>
            <w:r w:rsidR="00760AFA" w:rsidRPr="0061058A">
              <w:rPr>
                <w:rFonts w:asciiTheme="minorHAnsi" w:hAnsiTheme="minorHAnsi"/>
                <w:sz w:val="22"/>
                <w:szCs w:val="22"/>
              </w:rPr>
              <w:t>.7</w:t>
            </w:r>
            <w:r w:rsidR="00760AFA">
              <w:rPr>
                <w:rFonts w:asciiTheme="minorHAnsi" w:hAnsiTheme="minorHAnsi"/>
                <w:sz w:val="22"/>
                <w:szCs w:val="22"/>
              </w:rPr>
              <w:t>2</w:t>
            </w:r>
            <w:r w:rsidR="00760AFA" w:rsidRPr="0061058A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760AFA" w:rsidRPr="0061058A">
              <w:rPr>
                <w:rFonts w:asciiTheme="minorHAnsi" w:hAnsiTheme="minorHAnsi"/>
                <w:i/>
                <w:sz w:val="22"/>
                <w:szCs w:val="22"/>
              </w:rPr>
              <w:t>u</w:t>
            </w:r>
            <w:r w:rsidR="00760AFA" w:rsidRPr="0061058A">
              <w:rPr>
                <w:rFonts w:asciiTheme="minorHAnsi" w:hAnsiTheme="minorHAnsi"/>
                <w:sz w:val="22"/>
                <w:szCs w:val="22"/>
              </w:rPr>
              <w:t xml:space="preserve"> + </w:t>
            </w:r>
            <w:r w:rsidR="00760AFA">
              <w:rPr>
                <w:rFonts w:asciiTheme="minorHAnsi" w:hAnsiTheme="minorHAnsi"/>
                <w:sz w:val="22"/>
                <w:szCs w:val="22"/>
              </w:rPr>
              <w:t>57.76.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671F7BE" w14:textId="305DE33E" w:rsidR="007618B9" w:rsidRPr="0061058A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Click and hold cell D2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and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then drag down to cell D101 to select cells. </w:t>
            </w:r>
          </w:p>
          <w:p w14:paraId="5D39F8F5" w14:textId="77777777" w:rsidR="007618B9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Next, press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: 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OK</w:t>
            </w:r>
          </w:p>
          <w:p w14:paraId="1410AD0B" w14:textId="77777777" w:rsidR="007618B9" w:rsidRPr="00FD5DD6" w:rsidRDefault="007618B9" w:rsidP="007618B9">
            <w:pP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  <w:t>OR</w:t>
            </w:r>
          </w:p>
          <w:p w14:paraId="5ECB30E6" w14:textId="4223BEBF" w:rsidR="007618B9" w:rsidRDefault="007618B9" w:rsidP="007618B9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Click on cell D2. Next, press:</w:t>
            </w:r>
          </w:p>
          <w:p w14:paraId="341FC059" w14:textId="77777777" w:rsidR="007618B9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</w:t>
            </w:r>
          </w:p>
          <w:p w14:paraId="0B32D4B9" w14:textId="77777777" w:rsidR="00081B70" w:rsidRDefault="007618B9" w:rsidP="007618B9">
            <w:pPr>
              <w:rPr>
                <w:noProof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For the Range enter D2:D101 and then press ok.</w:t>
            </w:r>
            <w:r w:rsidR="00081B70">
              <w:rPr>
                <w:noProof/>
                <w:lang w:eastAsia="en-AU"/>
              </w:rPr>
              <w:t xml:space="preserve"> </w:t>
            </w:r>
          </w:p>
          <w:p w14:paraId="52F1CA30" w14:textId="38177F85" w:rsidR="003B10A4" w:rsidRPr="0061058A" w:rsidRDefault="00081B70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104DA142" wp14:editId="0110880C">
                  <wp:extent cx="1741017" cy="1527495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8"/>
                          <a:srcRect r="-60" b="46449"/>
                          <a:stretch/>
                        </pic:blipFill>
                        <pic:spPr bwMode="auto">
                          <a:xfrm>
                            <a:off x="0" y="0"/>
                            <a:ext cx="1743530" cy="1529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66B" w:rsidRPr="0061058A" w14:paraId="373FF72E" w14:textId="77777777" w:rsidTr="007618B9">
        <w:trPr>
          <w:trHeight w:val="279"/>
        </w:trPr>
        <w:tc>
          <w:tcPr>
            <w:tcW w:w="113" w:type="pct"/>
            <w:tcBorders>
              <w:right w:val="single" w:sz="4" w:space="0" w:color="auto"/>
            </w:tcBorders>
          </w:tcPr>
          <w:p w14:paraId="7A3E6F9F" w14:textId="77777777" w:rsidR="003B10A4" w:rsidRPr="0061058A" w:rsidRDefault="003B10A4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D1581" w14:textId="4EA0D9AC" w:rsidR="003B10A4" w:rsidRPr="0061058A" w:rsidRDefault="003B10A4" w:rsidP="00343B1B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51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EE189" w14:textId="5DA10472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  <w:tc>
          <w:tcPr>
            <w:tcW w:w="159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F1F49" w14:textId="05346C06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</w:tr>
      <w:tr w:rsidR="0034366B" w:rsidRPr="0061058A" w14:paraId="6FA216D8" w14:textId="77777777" w:rsidTr="007618B9">
        <w:trPr>
          <w:trHeight w:val="1746"/>
        </w:trPr>
        <w:tc>
          <w:tcPr>
            <w:tcW w:w="113" w:type="pct"/>
            <w:tcBorders>
              <w:right w:val="single" w:sz="4" w:space="0" w:color="auto"/>
            </w:tcBorders>
          </w:tcPr>
          <w:p w14:paraId="61EB2CE3" w14:textId="77777777" w:rsidR="003B10A4" w:rsidRPr="0061058A" w:rsidRDefault="003B10A4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C4290" w14:textId="77777777" w:rsidR="007618B9" w:rsidRPr="0061058A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In the fifth column, click on cell E1.</w:t>
            </w:r>
            <w:r w:rsidRPr="0061058A">
              <w:rPr>
                <w:rFonts w:asciiTheme="minorHAnsi" w:hAnsiTheme="minorHAnsi"/>
                <w:sz w:val="20"/>
                <w:szCs w:val="20"/>
              </w:rPr>
              <w:t xml:space="preserve"> </w:t>
            </w:r>
          </w:p>
          <w:p w14:paraId="1C7B5079" w14:textId="77777777" w:rsidR="007618B9" w:rsidRDefault="007618B9" w:rsidP="007618B9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Press: File – Import</w:t>
            </w:r>
          </w:p>
          <w:p w14:paraId="41CAFEE9" w14:textId="77777777" w:rsidR="007618B9" w:rsidRDefault="007618B9" w:rsidP="007618B9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Variable is t</w:t>
            </w:r>
          </w:p>
          <w:p w14:paraId="23A1F907" w14:textId="77777777" w:rsidR="007618B9" w:rsidRDefault="007618B9" w:rsidP="007618B9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Cell is E1</w:t>
            </w:r>
          </w:p>
          <w:p w14:paraId="17DB46DB" w14:textId="77777777" w:rsidR="007618B9" w:rsidRPr="0061058A" w:rsidRDefault="007618B9" w:rsidP="007618B9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Press OK</w:t>
            </w:r>
          </w:p>
          <w:p w14:paraId="1CD854BB" w14:textId="50105081" w:rsidR="008C0CC5" w:rsidRDefault="008C0CC5" w:rsidP="007618B9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91008" behindDoc="1" locked="0" layoutInCell="1" allowOverlap="1" wp14:anchorId="4927B123" wp14:editId="1CED3DBB">
                  <wp:simplePos x="0" y="0"/>
                  <wp:positionH relativeFrom="column">
                    <wp:posOffset>90805</wp:posOffset>
                  </wp:positionH>
                  <wp:positionV relativeFrom="paragraph">
                    <wp:posOffset>267970</wp:posOffset>
                  </wp:positionV>
                  <wp:extent cx="1862455" cy="1645920"/>
                  <wp:effectExtent l="0" t="0" r="4445" b="0"/>
                  <wp:wrapTight wrapText="bothSides">
                    <wp:wrapPolygon edited="0">
                      <wp:start x="0" y="0"/>
                      <wp:lineTo x="0" y="21250"/>
                      <wp:lineTo x="21431" y="21250"/>
                      <wp:lineTo x="21431" y="0"/>
                      <wp:lineTo x="0" y="0"/>
                    </wp:wrapPolygon>
                  </wp:wrapTight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6065"/>
                          <a:stretch/>
                        </pic:blipFill>
                        <pic:spPr bwMode="auto">
                          <a:xfrm>
                            <a:off x="0" y="0"/>
                            <a:ext cx="1862455" cy="1645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618B9" w:rsidRPr="0061058A">
              <w:rPr>
                <w:rFonts w:asciiTheme="minorHAnsi" w:hAnsiTheme="minorHAnsi"/>
                <w:sz w:val="20"/>
                <w:szCs w:val="20"/>
              </w:rPr>
              <w:t>The data will automatically generate.</w:t>
            </w:r>
            <w:r>
              <w:rPr>
                <w:noProof/>
                <w:lang w:eastAsia="en-AU"/>
              </w:rPr>
              <w:t xml:space="preserve"> </w:t>
            </w:r>
          </w:p>
          <w:p w14:paraId="5598BCDF" w14:textId="4150B3D9" w:rsidR="003B10A4" w:rsidRDefault="003B10A4" w:rsidP="007618B9">
            <w:pPr>
              <w:rPr>
                <w:rFonts w:asciiTheme="minorHAnsi" w:hAnsiTheme="minorHAnsi"/>
                <w:sz w:val="20"/>
                <w:szCs w:val="20"/>
              </w:rPr>
            </w:pPr>
          </w:p>
          <w:p w14:paraId="1625E313" w14:textId="323757EF" w:rsidR="008C0CC5" w:rsidRPr="0061058A" w:rsidRDefault="008C0CC5" w:rsidP="007618B9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16614" w14:textId="77777777" w:rsidR="007618B9" w:rsidRPr="0061058A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Column F is going to be for the female height rule using the tibia.</w:t>
            </w:r>
          </w:p>
          <w:p w14:paraId="7EBC742A" w14:textId="13FC117F" w:rsidR="008C0CC5" w:rsidRDefault="008C0CC5" w:rsidP="007618B9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9984" behindDoc="1" locked="0" layoutInCell="1" allowOverlap="1" wp14:anchorId="21732424" wp14:editId="4837F666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455295</wp:posOffset>
                  </wp:positionV>
                  <wp:extent cx="1847215" cy="1638300"/>
                  <wp:effectExtent l="0" t="0" r="635" b="0"/>
                  <wp:wrapTight wrapText="bothSides">
                    <wp:wrapPolygon edited="0">
                      <wp:start x="0" y="0"/>
                      <wp:lineTo x="0" y="21349"/>
                      <wp:lineTo x="21385" y="21349"/>
                      <wp:lineTo x="21385" y="0"/>
                      <wp:lineTo x="0" y="0"/>
                    </wp:wrapPolygon>
                  </wp:wrapTight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0" b="45873"/>
                          <a:stretch/>
                        </pic:blipFill>
                        <pic:spPr bwMode="auto">
                          <a:xfrm>
                            <a:off x="0" y="0"/>
                            <a:ext cx="1847215" cy="1638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618B9" w:rsidRPr="0061058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In the sixth column, in </w:t>
            </w:r>
            <w:r w:rsidR="007618B9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cell</w:t>
            </w:r>
            <w:r w:rsidR="007618B9" w:rsidRPr="0061058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 F</w:t>
            </w:r>
            <w:r w:rsidR="007618B9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1</w:t>
            </w:r>
            <w:r w:rsidR="007618B9" w:rsidRPr="0061058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, type the letters ‘</w:t>
            </w:r>
            <w:r w:rsidR="007618B9" w:rsidRPr="0061058A">
              <w:rPr>
                <w:rFonts w:asciiTheme="minorHAnsi" w:hAnsiTheme="minorHAnsi"/>
                <w:b/>
                <w:noProof/>
                <w:sz w:val="20"/>
                <w:szCs w:val="20"/>
                <w:lang w:eastAsia="en-AU"/>
              </w:rPr>
              <w:t>ft</w:t>
            </w:r>
            <w:r w:rsidR="007618B9" w:rsidRPr="0061058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’ and press </w:t>
            </w:r>
            <w:r w:rsidR="007618B9"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 w:rsidR="007618B9"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="007618B9" w:rsidRPr="0061058A">
              <w:rPr>
                <w:rFonts w:asciiTheme="minorHAnsi" w:hAnsiTheme="minorHAnsi"/>
                <w:sz w:val="20"/>
                <w:szCs w:val="20"/>
              </w:rPr>
              <w:t>.</w:t>
            </w:r>
          </w:p>
          <w:p w14:paraId="39628FE9" w14:textId="0DC32F59" w:rsidR="00183AF9" w:rsidRPr="0061058A" w:rsidRDefault="00183AF9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  <w:p w14:paraId="468504E0" w14:textId="77777777" w:rsidR="003B10A4" w:rsidRPr="0061058A" w:rsidRDefault="003B10A4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92A82" w14:textId="77777777" w:rsidR="007618B9" w:rsidRPr="0061058A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In cell F2 t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ype</w:t>
            </w:r>
          </w:p>
          <w:p w14:paraId="607092CB" w14:textId="77777777" w:rsidR="007618B9" w:rsidRPr="0061058A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=2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.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90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×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E2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+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59.24</w:t>
            </w:r>
          </w:p>
          <w:p w14:paraId="59BC6038" w14:textId="77777777" w:rsidR="007618B9" w:rsidRDefault="007618B9" w:rsidP="007618B9">
            <w:pPr>
              <w:rPr>
                <w:rFonts w:asciiTheme="minorHAnsi" w:hAnsiTheme="minorHAnsi"/>
                <w:sz w:val="20"/>
                <w:szCs w:val="20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and 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E</w:t>
            </w:r>
            <w:r>
              <w:rPr>
                <w:rFonts w:asciiTheme="minorHAnsi" w:hAnsiTheme="minorHAnsi"/>
                <w:sz w:val="20"/>
                <w:szCs w:val="20"/>
              </w:rPr>
              <w:t>2 is referencing back to cell E2 which is our u value in the equation</w:t>
            </w:r>
          </w:p>
          <w:p w14:paraId="3DCAB6B8" w14:textId="77777777" w:rsidR="008C0CC5" w:rsidRDefault="007618B9" w:rsidP="007618B9">
            <w:pPr>
              <w:rPr>
                <w:noProof/>
                <w:lang w:eastAsia="en-AU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H</w:t>
            </w:r>
            <w:r w:rsidRPr="0061058A">
              <w:rPr>
                <w:rFonts w:asciiTheme="minorHAnsi" w:hAnsiTheme="minorHAnsi"/>
                <w:sz w:val="22"/>
                <w:szCs w:val="22"/>
                <w:vertAlign w:val="subscript"/>
              </w:rPr>
              <w:t>2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= 2.90 t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 xml:space="preserve"> + </w:t>
            </w:r>
            <w:r>
              <w:rPr>
                <w:rFonts w:asciiTheme="minorHAnsi" w:hAnsiTheme="minorHAnsi"/>
                <w:sz w:val="22"/>
                <w:szCs w:val="22"/>
              </w:rPr>
              <w:t>59.24.</w:t>
            </w:r>
            <w:r w:rsidR="008C0CC5">
              <w:rPr>
                <w:noProof/>
                <w:lang w:eastAsia="en-AU"/>
              </w:rPr>
              <w:t xml:space="preserve"> </w:t>
            </w:r>
          </w:p>
          <w:p w14:paraId="2AC42275" w14:textId="24D07A0D" w:rsidR="007618B9" w:rsidRDefault="008C0CC5" w:rsidP="007618B9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92032" behindDoc="1" locked="0" layoutInCell="1" allowOverlap="1" wp14:anchorId="60F4E70E" wp14:editId="5580568A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98425</wp:posOffset>
                  </wp:positionV>
                  <wp:extent cx="1808480" cy="1616075"/>
                  <wp:effectExtent l="0" t="0" r="1270" b="3175"/>
                  <wp:wrapTight wrapText="bothSides">
                    <wp:wrapPolygon edited="0">
                      <wp:start x="0" y="0"/>
                      <wp:lineTo x="0" y="21388"/>
                      <wp:lineTo x="21388" y="21388"/>
                      <wp:lineTo x="21388" y="0"/>
                      <wp:lineTo x="0" y="0"/>
                    </wp:wrapPolygon>
                  </wp:wrapTight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43" b="46641"/>
                          <a:stretch/>
                        </pic:blipFill>
                        <pic:spPr bwMode="auto">
                          <a:xfrm>
                            <a:off x="0" y="0"/>
                            <a:ext cx="1808480" cy="1616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818EF52" w14:textId="7ADD6578" w:rsidR="00C758AA" w:rsidRPr="0061058A" w:rsidRDefault="00C758AA" w:rsidP="00702700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</w:tr>
      <w:tr w:rsidR="007618B9" w:rsidRPr="0061058A" w14:paraId="2B3A1A01" w14:textId="77777777" w:rsidTr="007618B9">
        <w:trPr>
          <w:trHeight w:val="1979"/>
        </w:trPr>
        <w:tc>
          <w:tcPr>
            <w:tcW w:w="113" w:type="pct"/>
            <w:tcBorders>
              <w:right w:val="single" w:sz="4" w:space="0" w:color="auto"/>
            </w:tcBorders>
          </w:tcPr>
          <w:p w14:paraId="49B880B4" w14:textId="77777777" w:rsidR="007618B9" w:rsidRPr="0061058A" w:rsidRDefault="007618B9" w:rsidP="007027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46658" w14:textId="6DAF8A6D" w:rsidR="007618B9" w:rsidRPr="0061058A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Click and hold cell F2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and 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then drag down to cell F101 to select cells. </w:t>
            </w:r>
          </w:p>
          <w:p w14:paraId="461726DE" w14:textId="77777777" w:rsidR="007618B9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Next, press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: 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OK</w:t>
            </w:r>
          </w:p>
          <w:p w14:paraId="013AF7E1" w14:textId="77777777" w:rsidR="007618B9" w:rsidRPr="00FD5DD6" w:rsidRDefault="007618B9" w:rsidP="007618B9">
            <w:pP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b/>
                <w:noProof/>
                <w:sz w:val="20"/>
                <w:szCs w:val="20"/>
                <w:lang w:val="en-GB" w:eastAsia="en-GB"/>
              </w:rPr>
              <w:t>OR</w:t>
            </w:r>
          </w:p>
          <w:p w14:paraId="4E44356D" w14:textId="7A55459A" w:rsidR="007618B9" w:rsidRDefault="007618B9" w:rsidP="007618B9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Click on cell F2. Next, press:</w:t>
            </w:r>
          </w:p>
          <w:p w14:paraId="29C26367" w14:textId="77777777" w:rsidR="007618B9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Edit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– Fill</w:t>
            </w: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 xml:space="preserve"> – Fill Range</w:t>
            </w:r>
          </w:p>
          <w:p w14:paraId="3784C97F" w14:textId="77777777" w:rsidR="007618B9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val="en-GB" w:eastAsia="en-GB"/>
              </w:rPr>
              <w:t>For the Range enter F2:F101 and then press ok.</w:t>
            </w:r>
          </w:p>
          <w:p w14:paraId="3AABF18E" w14:textId="71C66D15" w:rsidR="008C0CC5" w:rsidRDefault="008C0CC5" w:rsidP="007618B9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93056" behindDoc="1" locked="0" layoutInCell="1" allowOverlap="1" wp14:anchorId="04A10E32" wp14:editId="0EC5A2DB">
                  <wp:simplePos x="0" y="0"/>
                  <wp:positionH relativeFrom="column">
                    <wp:posOffset>149225</wp:posOffset>
                  </wp:positionH>
                  <wp:positionV relativeFrom="paragraph">
                    <wp:posOffset>82550</wp:posOffset>
                  </wp:positionV>
                  <wp:extent cx="1821180" cy="1622425"/>
                  <wp:effectExtent l="0" t="0" r="7620" b="0"/>
                  <wp:wrapTight wrapText="bothSides">
                    <wp:wrapPolygon edited="0">
                      <wp:start x="0" y="0"/>
                      <wp:lineTo x="0" y="21304"/>
                      <wp:lineTo x="21464" y="21304"/>
                      <wp:lineTo x="21464" y="0"/>
                      <wp:lineTo x="0" y="0"/>
                    </wp:wrapPolygon>
                  </wp:wrapTight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28" b="46641"/>
                          <a:stretch/>
                        </pic:blipFill>
                        <pic:spPr bwMode="auto">
                          <a:xfrm>
                            <a:off x="0" y="0"/>
                            <a:ext cx="1821180" cy="1622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7F88F4C" w14:textId="77777777" w:rsidR="008C0CC5" w:rsidRDefault="008C0CC5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  <w:p w14:paraId="159E5624" w14:textId="77777777" w:rsidR="008C0CC5" w:rsidRDefault="008C0CC5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  <w:p w14:paraId="765B5C8C" w14:textId="77777777" w:rsidR="008C0CC5" w:rsidRDefault="008C0CC5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  <w:p w14:paraId="29FA4CEA" w14:textId="77777777" w:rsidR="008C0CC5" w:rsidRDefault="008C0CC5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  <w:p w14:paraId="02656FC6" w14:textId="77777777" w:rsidR="008C0CC5" w:rsidRDefault="008C0CC5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  <w:p w14:paraId="087DAC57" w14:textId="77777777" w:rsidR="008C0CC5" w:rsidRDefault="008C0CC5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  <w:p w14:paraId="58493BEE" w14:textId="77777777" w:rsidR="008C0CC5" w:rsidRDefault="008C0CC5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  <w:p w14:paraId="0C8CFE62" w14:textId="77777777" w:rsidR="008C0CC5" w:rsidRDefault="008C0CC5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  <w:p w14:paraId="1807B37F" w14:textId="77777777" w:rsidR="008C0CC5" w:rsidRDefault="008C0CC5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  <w:p w14:paraId="7A7DC3F5" w14:textId="77777777" w:rsidR="008C0CC5" w:rsidRDefault="008C0CC5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  <w:p w14:paraId="462E5B66" w14:textId="2D13F5B8" w:rsidR="008C0CC5" w:rsidRPr="0061058A" w:rsidRDefault="008C0CC5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14447" w14:textId="77777777" w:rsidR="007618B9" w:rsidRDefault="007618B9" w:rsidP="00343B1B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Save spreadsheet. Suggested name: Invest1F.</w:t>
            </w:r>
          </w:p>
          <w:p w14:paraId="0D55CCB2" w14:textId="77777777" w:rsidR="007618B9" w:rsidRDefault="007618B9" w:rsidP="00343B1B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  <w:p w14:paraId="7B752201" w14:textId="76D11C09" w:rsidR="007618B9" w:rsidRPr="0061058A" w:rsidRDefault="007618B9" w:rsidP="00343B1B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You can change spreadsheets by pressing: File – Open and then selecting the spreadsheet you want to open.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</w:tcBorders>
          </w:tcPr>
          <w:p w14:paraId="57A68B47" w14:textId="10909756" w:rsidR="007618B9" w:rsidRDefault="007618B9" w:rsidP="007618B9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  <w:p w14:paraId="160A728C" w14:textId="29D91018" w:rsidR="007618B9" w:rsidRPr="007618B9" w:rsidRDefault="007618B9" w:rsidP="007618B9">
            <w:pPr>
              <w:tabs>
                <w:tab w:val="left" w:pos="783"/>
              </w:tabs>
              <w:rPr>
                <w:rFonts w:asciiTheme="minorHAnsi" w:hAnsiTheme="minorHAnsi"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sz w:val="20"/>
                <w:szCs w:val="20"/>
                <w:lang w:eastAsia="en-AU"/>
              </w:rPr>
              <w:tab/>
            </w:r>
          </w:p>
        </w:tc>
      </w:tr>
    </w:tbl>
    <w:p w14:paraId="71D3F462" w14:textId="29AE9CDA" w:rsidR="006A0040" w:rsidRDefault="006A0040" w:rsidP="00C21957">
      <w:pPr>
        <w:tabs>
          <w:tab w:val="right" w:pos="9356"/>
        </w:tabs>
        <w:rPr>
          <w:rFonts w:asciiTheme="minorHAnsi" w:hAnsiTheme="minorHAnsi"/>
          <w:b/>
        </w:rPr>
      </w:pPr>
    </w:p>
    <w:p w14:paraId="723FDF24" w14:textId="77777777" w:rsidR="008A3202" w:rsidRPr="0061058A" w:rsidRDefault="008A3202" w:rsidP="00C21957">
      <w:pPr>
        <w:tabs>
          <w:tab w:val="right" w:pos="9356"/>
        </w:tabs>
        <w:rPr>
          <w:rFonts w:asciiTheme="minorHAnsi" w:hAnsiTheme="minorHAnsi"/>
          <w:b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443"/>
        <w:gridCol w:w="4763"/>
        <w:gridCol w:w="442"/>
        <w:gridCol w:w="4900"/>
      </w:tblGrid>
      <w:tr w:rsidR="00C758AA" w:rsidRPr="0061058A" w14:paraId="2D65A5C1" w14:textId="77777777" w:rsidTr="00EF6B97">
        <w:tc>
          <w:tcPr>
            <w:tcW w:w="443" w:type="dxa"/>
            <w:vAlign w:val="center"/>
          </w:tcPr>
          <w:p w14:paraId="0CFB1C11" w14:textId="352DE485" w:rsidR="00C758AA" w:rsidRPr="0061058A" w:rsidRDefault="006C6755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5</w:t>
            </w:r>
            <w:r w:rsidR="00C758AA" w:rsidRPr="0061058A">
              <w:rPr>
                <w:rFonts w:asciiTheme="minorHAnsi" w:hAnsiTheme="minorHAnsi"/>
                <w:b/>
                <w:sz w:val="22"/>
                <w:szCs w:val="22"/>
              </w:rPr>
              <w:t>.</w:t>
            </w:r>
          </w:p>
        </w:tc>
        <w:tc>
          <w:tcPr>
            <w:tcW w:w="10105" w:type="dxa"/>
            <w:gridSpan w:val="3"/>
            <w:vAlign w:val="center"/>
          </w:tcPr>
          <w:p w14:paraId="187075D8" w14:textId="23088374" w:rsidR="00C758AA" w:rsidRPr="0061058A" w:rsidRDefault="00C758AA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Using the male spreadsheet, determine the values in the following cells:</w:t>
            </w:r>
          </w:p>
        </w:tc>
      </w:tr>
      <w:tr w:rsidR="00C758AA" w:rsidRPr="0061058A" w14:paraId="7CC0853D" w14:textId="77777777" w:rsidTr="00EF6B97">
        <w:trPr>
          <w:trHeight w:val="454"/>
        </w:trPr>
        <w:tc>
          <w:tcPr>
            <w:tcW w:w="443" w:type="dxa"/>
            <w:vAlign w:val="center"/>
          </w:tcPr>
          <w:p w14:paraId="1553CDF7" w14:textId="77777777" w:rsidR="00C758AA" w:rsidRPr="0061058A" w:rsidRDefault="00C758AA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a)</w:t>
            </w:r>
          </w:p>
        </w:tc>
        <w:tc>
          <w:tcPr>
            <w:tcW w:w="4763" w:type="dxa"/>
            <w:vAlign w:val="center"/>
          </w:tcPr>
          <w:p w14:paraId="4B11306E" w14:textId="78535E26" w:rsidR="00C758AA" w:rsidRPr="0061058A" w:rsidRDefault="008A3202" w:rsidP="00EF6B97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B16</w:t>
            </w:r>
          </w:p>
        </w:tc>
        <w:tc>
          <w:tcPr>
            <w:tcW w:w="442" w:type="dxa"/>
            <w:vAlign w:val="center"/>
          </w:tcPr>
          <w:p w14:paraId="6D7BD289" w14:textId="77777777" w:rsidR="00C758AA" w:rsidRPr="0061058A" w:rsidRDefault="00C758AA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b)</w:t>
            </w:r>
          </w:p>
        </w:tc>
        <w:tc>
          <w:tcPr>
            <w:tcW w:w="4900" w:type="dxa"/>
            <w:vAlign w:val="center"/>
          </w:tcPr>
          <w:p w14:paraId="4248C529" w14:textId="40132CAC" w:rsidR="00C758AA" w:rsidRPr="0061058A" w:rsidRDefault="008A3202" w:rsidP="00EF6B97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C28</w:t>
            </w:r>
          </w:p>
        </w:tc>
      </w:tr>
      <w:tr w:rsidR="00C758AA" w:rsidRPr="0061058A" w14:paraId="235C5BB5" w14:textId="77777777" w:rsidTr="00EF6B97">
        <w:trPr>
          <w:trHeight w:val="454"/>
        </w:trPr>
        <w:tc>
          <w:tcPr>
            <w:tcW w:w="443" w:type="dxa"/>
            <w:vAlign w:val="center"/>
          </w:tcPr>
          <w:p w14:paraId="00C48314" w14:textId="77777777" w:rsidR="00C758AA" w:rsidRPr="0061058A" w:rsidRDefault="00C758AA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c)</w:t>
            </w:r>
          </w:p>
        </w:tc>
        <w:tc>
          <w:tcPr>
            <w:tcW w:w="4763" w:type="dxa"/>
            <w:vAlign w:val="center"/>
          </w:tcPr>
          <w:p w14:paraId="0DE54AF2" w14:textId="11F3382A" w:rsidR="00C758AA" w:rsidRPr="0061058A" w:rsidRDefault="008A3202" w:rsidP="00EF6B97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D81</w:t>
            </w:r>
          </w:p>
        </w:tc>
        <w:tc>
          <w:tcPr>
            <w:tcW w:w="442" w:type="dxa"/>
            <w:vAlign w:val="center"/>
          </w:tcPr>
          <w:p w14:paraId="3078CDA1" w14:textId="77777777" w:rsidR="00C758AA" w:rsidRPr="0061058A" w:rsidRDefault="00C758AA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d)</w:t>
            </w:r>
          </w:p>
        </w:tc>
        <w:tc>
          <w:tcPr>
            <w:tcW w:w="4900" w:type="dxa"/>
            <w:vAlign w:val="center"/>
          </w:tcPr>
          <w:p w14:paraId="257562CF" w14:textId="0F0F16ED" w:rsidR="00C758AA" w:rsidRPr="0061058A" w:rsidRDefault="008A3202" w:rsidP="00EF6B97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F35</w:t>
            </w:r>
          </w:p>
        </w:tc>
      </w:tr>
    </w:tbl>
    <w:p w14:paraId="2936E8F0" w14:textId="77777777" w:rsidR="00C21957" w:rsidRDefault="00C21957" w:rsidP="00C21957">
      <w:pPr>
        <w:rPr>
          <w:rFonts w:asciiTheme="minorHAnsi" w:hAnsiTheme="minorHAnsi"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443"/>
        <w:gridCol w:w="4763"/>
        <w:gridCol w:w="442"/>
        <w:gridCol w:w="4900"/>
      </w:tblGrid>
      <w:tr w:rsidR="00C758AA" w:rsidRPr="0061058A" w14:paraId="005CE95E" w14:textId="77777777" w:rsidTr="00343B1B">
        <w:tc>
          <w:tcPr>
            <w:tcW w:w="443" w:type="dxa"/>
            <w:vAlign w:val="center"/>
          </w:tcPr>
          <w:p w14:paraId="0393C488" w14:textId="10BD0215" w:rsidR="00C758AA" w:rsidRPr="0061058A" w:rsidRDefault="006C6755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6</w:t>
            </w:r>
            <w:r w:rsidR="00C758AA" w:rsidRPr="0061058A">
              <w:rPr>
                <w:rFonts w:asciiTheme="minorHAnsi" w:hAnsiTheme="minorHAnsi"/>
                <w:b/>
                <w:sz w:val="22"/>
                <w:szCs w:val="22"/>
              </w:rPr>
              <w:t>.</w:t>
            </w:r>
          </w:p>
        </w:tc>
        <w:tc>
          <w:tcPr>
            <w:tcW w:w="10105" w:type="dxa"/>
            <w:gridSpan w:val="3"/>
            <w:vAlign w:val="center"/>
          </w:tcPr>
          <w:p w14:paraId="56E73EB1" w14:textId="3DE3C42A" w:rsidR="00C758AA" w:rsidRPr="0061058A" w:rsidRDefault="00C758AA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Using the female spreadsheet, determine the values in the following cells:</w:t>
            </w:r>
          </w:p>
        </w:tc>
      </w:tr>
      <w:tr w:rsidR="00C758AA" w:rsidRPr="0061058A" w14:paraId="4D0BAB1A" w14:textId="77777777" w:rsidTr="00343B1B">
        <w:trPr>
          <w:trHeight w:val="454"/>
        </w:trPr>
        <w:tc>
          <w:tcPr>
            <w:tcW w:w="443" w:type="dxa"/>
            <w:vAlign w:val="center"/>
          </w:tcPr>
          <w:p w14:paraId="07715F31" w14:textId="77777777" w:rsidR="00C758AA" w:rsidRPr="0061058A" w:rsidRDefault="00C758AA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a)</w:t>
            </w:r>
          </w:p>
        </w:tc>
        <w:tc>
          <w:tcPr>
            <w:tcW w:w="4763" w:type="dxa"/>
            <w:vAlign w:val="center"/>
          </w:tcPr>
          <w:p w14:paraId="235D9C71" w14:textId="051D8C1C" w:rsidR="00C758AA" w:rsidRPr="0061058A" w:rsidRDefault="00C758AA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B2</w:t>
            </w:r>
            <w:r w:rsidR="008A3202">
              <w:rPr>
                <w:rFonts w:asciiTheme="minorHAnsi" w:hAnsiTheme="minorHAnsi"/>
                <w:sz w:val="22"/>
                <w:szCs w:val="22"/>
              </w:rPr>
              <w:t>7</w:t>
            </w:r>
          </w:p>
        </w:tc>
        <w:tc>
          <w:tcPr>
            <w:tcW w:w="442" w:type="dxa"/>
            <w:vAlign w:val="center"/>
          </w:tcPr>
          <w:p w14:paraId="59476166" w14:textId="77777777" w:rsidR="00C758AA" w:rsidRPr="0061058A" w:rsidRDefault="00C758AA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b)</w:t>
            </w:r>
          </w:p>
        </w:tc>
        <w:tc>
          <w:tcPr>
            <w:tcW w:w="4900" w:type="dxa"/>
            <w:vAlign w:val="center"/>
          </w:tcPr>
          <w:p w14:paraId="22706627" w14:textId="3E36BBFE" w:rsidR="00C758AA" w:rsidRPr="0061058A" w:rsidRDefault="00C758AA" w:rsidP="00C758AA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A5</w:t>
            </w:r>
            <w:r w:rsidR="008A3202">
              <w:rPr>
                <w:rFonts w:asciiTheme="minorHAnsi" w:hAnsiTheme="minorHAnsi"/>
                <w:sz w:val="22"/>
                <w:szCs w:val="22"/>
              </w:rPr>
              <w:t>3</w:t>
            </w:r>
          </w:p>
        </w:tc>
      </w:tr>
      <w:tr w:rsidR="00C758AA" w:rsidRPr="0061058A" w14:paraId="6E2743F5" w14:textId="77777777" w:rsidTr="00343B1B">
        <w:trPr>
          <w:trHeight w:val="454"/>
        </w:trPr>
        <w:tc>
          <w:tcPr>
            <w:tcW w:w="443" w:type="dxa"/>
            <w:vAlign w:val="center"/>
          </w:tcPr>
          <w:p w14:paraId="53AFE27B" w14:textId="77777777" w:rsidR="00C758AA" w:rsidRPr="0061058A" w:rsidRDefault="00C758AA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c)</w:t>
            </w:r>
          </w:p>
        </w:tc>
        <w:tc>
          <w:tcPr>
            <w:tcW w:w="4763" w:type="dxa"/>
            <w:vAlign w:val="center"/>
          </w:tcPr>
          <w:p w14:paraId="1D9060F4" w14:textId="3D0EF55F" w:rsidR="00C758AA" w:rsidRPr="0061058A" w:rsidRDefault="00C758AA" w:rsidP="00C758AA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D4</w:t>
            </w:r>
            <w:r w:rsidR="008A3202">
              <w:rPr>
                <w:rFonts w:asciiTheme="minorHAnsi" w:hAnsiTheme="minorHAnsi"/>
                <w:sz w:val="22"/>
                <w:szCs w:val="22"/>
              </w:rPr>
              <w:t>2</w:t>
            </w:r>
          </w:p>
        </w:tc>
        <w:tc>
          <w:tcPr>
            <w:tcW w:w="442" w:type="dxa"/>
            <w:vAlign w:val="center"/>
          </w:tcPr>
          <w:p w14:paraId="46E42311" w14:textId="77777777" w:rsidR="00C758AA" w:rsidRPr="0061058A" w:rsidRDefault="00C758AA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d)</w:t>
            </w:r>
          </w:p>
        </w:tc>
        <w:tc>
          <w:tcPr>
            <w:tcW w:w="4900" w:type="dxa"/>
            <w:vAlign w:val="center"/>
          </w:tcPr>
          <w:p w14:paraId="39222662" w14:textId="4E34FA29" w:rsidR="00C758AA" w:rsidRPr="0061058A" w:rsidRDefault="00C758AA" w:rsidP="00C758AA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F7</w:t>
            </w:r>
            <w:r w:rsidR="008A3202">
              <w:rPr>
                <w:rFonts w:asciiTheme="minorHAnsi" w:hAnsiTheme="minorHAnsi"/>
                <w:sz w:val="22"/>
                <w:szCs w:val="22"/>
              </w:rPr>
              <w:t>7</w:t>
            </w:r>
          </w:p>
        </w:tc>
      </w:tr>
    </w:tbl>
    <w:p w14:paraId="328CF612" w14:textId="77777777" w:rsidR="000D6F0E" w:rsidRPr="0061058A" w:rsidRDefault="000D6F0E" w:rsidP="00C21957">
      <w:pPr>
        <w:tabs>
          <w:tab w:val="right" w:pos="9356"/>
        </w:tabs>
        <w:rPr>
          <w:rFonts w:asciiTheme="minorHAnsi" w:hAnsiTheme="minorHAnsi"/>
          <w:b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442"/>
        <w:gridCol w:w="10106"/>
      </w:tblGrid>
      <w:tr w:rsidR="00C21957" w:rsidRPr="0061058A" w14:paraId="19457954" w14:textId="77777777" w:rsidTr="00CF27E1">
        <w:tc>
          <w:tcPr>
            <w:tcW w:w="442" w:type="dxa"/>
          </w:tcPr>
          <w:p w14:paraId="3594C16A" w14:textId="080B7CFD" w:rsidR="00C21957" w:rsidRPr="0061058A" w:rsidRDefault="000D6F0E" w:rsidP="00CF27E1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7</w:t>
            </w:r>
            <w:r w:rsidR="00C21957" w:rsidRPr="0061058A">
              <w:rPr>
                <w:rFonts w:asciiTheme="minorHAnsi" w:hAnsiTheme="minorHAnsi"/>
                <w:b/>
                <w:sz w:val="22"/>
                <w:szCs w:val="22"/>
              </w:rPr>
              <w:t>.</w:t>
            </w:r>
          </w:p>
        </w:tc>
        <w:tc>
          <w:tcPr>
            <w:tcW w:w="10106" w:type="dxa"/>
            <w:vAlign w:val="center"/>
          </w:tcPr>
          <w:p w14:paraId="26CCC8F0" w14:textId="79D2F75E" w:rsidR="00C21957" w:rsidRPr="0061058A" w:rsidRDefault="00CF27E1" w:rsidP="00C13303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 xml:space="preserve">Using your spreadsheet, determine the length of each of the bones, if the </w:t>
            </w:r>
            <w:r w:rsidR="00C13303" w:rsidRPr="0061058A">
              <w:rPr>
                <w:rFonts w:asciiTheme="minorHAnsi" w:hAnsiTheme="minorHAnsi"/>
                <w:sz w:val="22"/>
                <w:szCs w:val="22"/>
              </w:rPr>
              <w:t xml:space="preserve">male 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>body was known to have a height of 1</w:t>
            </w:r>
            <w:r w:rsidR="00C13303" w:rsidRPr="0061058A">
              <w:rPr>
                <w:rFonts w:asciiTheme="minorHAnsi" w:hAnsiTheme="minorHAnsi"/>
                <w:sz w:val="22"/>
                <w:szCs w:val="22"/>
              </w:rPr>
              <w:t>85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 xml:space="preserve"> cm.  Give your measurements as the closest to </w:t>
            </w:r>
            <w:r w:rsidR="00C13303" w:rsidRPr="0061058A">
              <w:rPr>
                <w:rFonts w:asciiTheme="minorHAnsi" w:hAnsiTheme="minorHAnsi"/>
                <w:sz w:val="22"/>
                <w:szCs w:val="22"/>
              </w:rPr>
              <w:t>the height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C21957" w:rsidRPr="0061058A" w14:paraId="3D0C518C" w14:textId="77777777" w:rsidTr="00EF6B97">
        <w:tc>
          <w:tcPr>
            <w:tcW w:w="442" w:type="dxa"/>
            <w:vAlign w:val="center"/>
          </w:tcPr>
          <w:p w14:paraId="194C52B3" w14:textId="2C29223A" w:rsidR="00C21957" w:rsidRPr="0061058A" w:rsidRDefault="00C21957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6" w:type="dxa"/>
            <w:vAlign w:val="center"/>
          </w:tcPr>
          <w:p w14:paraId="200D65EF" w14:textId="1C56B048" w:rsidR="00C21957" w:rsidRPr="0061058A" w:rsidRDefault="00C21957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0D6F0E" w:rsidRPr="0061058A" w14:paraId="2E3B188A" w14:textId="77777777" w:rsidTr="00EF6B97">
        <w:tc>
          <w:tcPr>
            <w:tcW w:w="442" w:type="dxa"/>
            <w:vAlign w:val="center"/>
          </w:tcPr>
          <w:p w14:paraId="18610195" w14:textId="77777777" w:rsidR="000D6F0E" w:rsidRPr="0061058A" w:rsidRDefault="000D6F0E" w:rsidP="00EF6B9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6" w:type="dxa"/>
            <w:vAlign w:val="center"/>
          </w:tcPr>
          <w:p w14:paraId="4112D879" w14:textId="77777777" w:rsidR="000D6F0E" w:rsidRPr="0061058A" w:rsidRDefault="000D6F0E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0B0765CA" w14:textId="77777777" w:rsidR="000D6F0E" w:rsidRPr="0061058A" w:rsidRDefault="000D6F0E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52F0BA7E" w14:textId="77777777" w:rsidR="000D6F0E" w:rsidRPr="0061058A" w:rsidRDefault="000D6F0E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782F48AA" w14:textId="77777777" w:rsidR="000D6F0E" w:rsidRPr="0061058A" w:rsidRDefault="000D6F0E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49039A3E" w14:textId="77777777" w:rsidR="000D6F0E" w:rsidRPr="0061058A" w:rsidRDefault="000D6F0E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5C867B75" w14:textId="77777777" w:rsidR="000D6F0E" w:rsidRPr="0061058A" w:rsidRDefault="000D6F0E" w:rsidP="00EF6B97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</w:tbl>
    <w:p w14:paraId="182BDFAC" w14:textId="77777777" w:rsidR="00367B66" w:rsidRPr="0061058A" w:rsidRDefault="00367B66" w:rsidP="00D21F8F">
      <w:pPr>
        <w:pStyle w:val="Header"/>
        <w:tabs>
          <w:tab w:val="clear" w:pos="4153"/>
          <w:tab w:val="clear" w:pos="8306"/>
          <w:tab w:val="center" w:pos="-1980"/>
        </w:tabs>
        <w:rPr>
          <w:rFonts w:asciiTheme="minorHAnsi" w:hAnsiTheme="minorHAnsi"/>
        </w:rPr>
      </w:pPr>
    </w:p>
    <w:p w14:paraId="33BA888A" w14:textId="77777777" w:rsidR="00C13303" w:rsidRPr="0061058A" w:rsidRDefault="00C13303" w:rsidP="00D21F8F">
      <w:pPr>
        <w:pStyle w:val="Header"/>
        <w:tabs>
          <w:tab w:val="clear" w:pos="4153"/>
          <w:tab w:val="clear" w:pos="8306"/>
          <w:tab w:val="center" w:pos="-1980"/>
        </w:tabs>
        <w:rPr>
          <w:rFonts w:asciiTheme="minorHAnsi" w:hAnsiTheme="minorHAnsi"/>
        </w:rPr>
      </w:pPr>
    </w:p>
    <w:p w14:paraId="2AB2F707" w14:textId="77777777" w:rsidR="00C13303" w:rsidRPr="0061058A" w:rsidRDefault="00C13303" w:rsidP="00D21F8F">
      <w:pPr>
        <w:pStyle w:val="Header"/>
        <w:tabs>
          <w:tab w:val="clear" w:pos="4153"/>
          <w:tab w:val="clear" w:pos="8306"/>
          <w:tab w:val="center" w:pos="-1980"/>
        </w:tabs>
        <w:rPr>
          <w:rFonts w:asciiTheme="minorHAnsi" w:hAnsiTheme="minorHAnsi"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442"/>
        <w:gridCol w:w="10106"/>
      </w:tblGrid>
      <w:tr w:rsidR="00C13303" w:rsidRPr="0061058A" w14:paraId="17E2549C" w14:textId="77777777" w:rsidTr="00343B1B">
        <w:tc>
          <w:tcPr>
            <w:tcW w:w="442" w:type="dxa"/>
          </w:tcPr>
          <w:p w14:paraId="38CBDD38" w14:textId="6B4B4AE3" w:rsidR="00C13303" w:rsidRPr="0061058A" w:rsidRDefault="00C13303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8.</w:t>
            </w:r>
          </w:p>
        </w:tc>
        <w:tc>
          <w:tcPr>
            <w:tcW w:w="10106" w:type="dxa"/>
            <w:vAlign w:val="center"/>
          </w:tcPr>
          <w:p w14:paraId="7FF29245" w14:textId="41ED5BFF" w:rsidR="00C13303" w:rsidRPr="0061058A" w:rsidRDefault="00C13303" w:rsidP="00C13303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Using your spreadsheet, determine the length of each of the bones, if the female body was known to have a height of 163 cm.  Give your measurements as the closest to the height.</w:t>
            </w:r>
          </w:p>
        </w:tc>
      </w:tr>
      <w:tr w:rsidR="00C13303" w:rsidRPr="0061058A" w14:paraId="641517AE" w14:textId="77777777" w:rsidTr="00343B1B">
        <w:tc>
          <w:tcPr>
            <w:tcW w:w="442" w:type="dxa"/>
            <w:vAlign w:val="center"/>
          </w:tcPr>
          <w:p w14:paraId="60D49B98" w14:textId="77777777" w:rsidR="00C13303" w:rsidRPr="0061058A" w:rsidRDefault="00C13303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6" w:type="dxa"/>
            <w:vAlign w:val="center"/>
          </w:tcPr>
          <w:p w14:paraId="5761F587" w14:textId="77777777" w:rsidR="00C13303" w:rsidRPr="0061058A" w:rsidRDefault="00C13303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C13303" w:rsidRPr="0061058A" w14:paraId="1A395F71" w14:textId="77777777" w:rsidTr="00343B1B">
        <w:tc>
          <w:tcPr>
            <w:tcW w:w="442" w:type="dxa"/>
            <w:vAlign w:val="center"/>
          </w:tcPr>
          <w:p w14:paraId="183A4DAC" w14:textId="77777777" w:rsidR="00C13303" w:rsidRPr="0061058A" w:rsidRDefault="00C13303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6" w:type="dxa"/>
            <w:vAlign w:val="center"/>
          </w:tcPr>
          <w:p w14:paraId="0FC282B3" w14:textId="77777777" w:rsidR="00C13303" w:rsidRPr="0061058A" w:rsidRDefault="00C13303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341CBDE2" w14:textId="77777777" w:rsidR="00C13303" w:rsidRPr="0061058A" w:rsidRDefault="00C13303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4DAD4B10" w14:textId="77777777" w:rsidR="00C13303" w:rsidRPr="0061058A" w:rsidRDefault="00C13303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0C2574FD" w14:textId="77777777" w:rsidR="00C13303" w:rsidRPr="0061058A" w:rsidRDefault="00C13303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1405CF07" w14:textId="77777777" w:rsidR="00C13303" w:rsidRPr="0061058A" w:rsidRDefault="00C13303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3DE3ED1A" w14:textId="77777777" w:rsidR="00C13303" w:rsidRPr="0061058A" w:rsidRDefault="00C13303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6C0BC2B4" w14:textId="77777777" w:rsidR="00C13303" w:rsidRPr="0061058A" w:rsidRDefault="00C13303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</w:tbl>
    <w:p w14:paraId="1614D8BF" w14:textId="77777777" w:rsidR="00C13303" w:rsidRPr="0061058A" w:rsidRDefault="00C13303" w:rsidP="00D21F8F">
      <w:pPr>
        <w:pStyle w:val="Header"/>
        <w:tabs>
          <w:tab w:val="clear" w:pos="4153"/>
          <w:tab w:val="clear" w:pos="8306"/>
          <w:tab w:val="center" w:pos="-1980"/>
        </w:tabs>
        <w:rPr>
          <w:rFonts w:asciiTheme="minorHAnsi" w:hAnsiTheme="minorHAnsi"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223"/>
        <w:gridCol w:w="219"/>
        <w:gridCol w:w="3222"/>
        <w:gridCol w:w="3442"/>
        <w:gridCol w:w="3442"/>
      </w:tblGrid>
      <w:tr w:rsidR="00884D1D" w:rsidRPr="0061058A" w14:paraId="37D35EBD" w14:textId="77777777" w:rsidTr="00884D1D">
        <w:tc>
          <w:tcPr>
            <w:tcW w:w="442" w:type="dxa"/>
            <w:gridSpan w:val="2"/>
          </w:tcPr>
          <w:p w14:paraId="33AF8C4E" w14:textId="5686DAF5" w:rsidR="00884D1D" w:rsidRPr="0061058A" w:rsidRDefault="00884D1D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06" w:type="dxa"/>
            <w:gridSpan w:val="3"/>
            <w:vAlign w:val="center"/>
          </w:tcPr>
          <w:p w14:paraId="70A65337" w14:textId="76CAD5E6" w:rsidR="00884D1D" w:rsidRPr="0061058A" w:rsidRDefault="000D306C" w:rsidP="000D306C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When using the calculator you can create user-defined functions instead of having to type the formula in every time. </w:t>
            </w:r>
          </w:p>
        </w:tc>
      </w:tr>
      <w:tr w:rsidR="000D306C" w:rsidRPr="0061058A" w14:paraId="1EC34B47" w14:textId="77777777" w:rsidTr="00435422">
        <w:trPr>
          <w:trHeight w:val="5262"/>
        </w:trPr>
        <w:tc>
          <w:tcPr>
            <w:tcW w:w="223" w:type="dxa"/>
            <w:tcBorders>
              <w:right w:val="single" w:sz="4" w:space="0" w:color="auto"/>
            </w:tcBorders>
          </w:tcPr>
          <w:p w14:paraId="1B1E66A5" w14:textId="77777777" w:rsidR="000D306C" w:rsidRPr="0061058A" w:rsidRDefault="000D306C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34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A8CA5" w14:textId="4D4A9DA6" w:rsidR="000D306C" w:rsidRPr="0061058A" w:rsidRDefault="003A6AC6" w:rsidP="003A6AC6">
            <w:pPr>
              <w:rPr>
                <w:rFonts w:asciiTheme="minorHAnsi" w:hAnsiTheme="minorHAnsi"/>
                <w:sz w:val="20"/>
                <w:szCs w:val="20"/>
              </w:rPr>
            </w:pPr>
            <w:r w:rsidRPr="0052619E">
              <w:rPr>
                <w:noProof/>
                <w:color w:val="FF0000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391B844" wp14:editId="26DBF43A">
                      <wp:simplePos x="0" y="0"/>
                      <wp:positionH relativeFrom="column">
                        <wp:posOffset>-60198</wp:posOffset>
                      </wp:positionH>
                      <wp:positionV relativeFrom="paragraph">
                        <wp:posOffset>715569</wp:posOffset>
                      </wp:positionV>
                      <wp:extent cx="424282" cy="0"/>
                      <wp:effectExtent l="0" t="133350" r="0" b="133350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4282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" o:spid="_x0000_s1026" type="#_x0000_t32" style="position:absolute;margin-left:-4.75pt;margin-top:56.35pt;width:33.4pt;height: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" strokecolor="red" strokeweight="2.25pt">
                      <v:stroke endarrow="open" joinstyle="miter"/>
                    </v:shape>
                  </w:pict>
                </mc:Fallback>
              </mc:AlternateContent>
            </w:r>
            <w:r>
              <w:rPr>
                <w:noProof/>
                <w:lang w:eastAsia="en-AU"/>
              </w:rPr>
              <w:drawing>
                <wp:anchor distT="0" distB="0" distL="114300" distR="114300" simplePos="0" relativeHeight="251700224" behindDoc="1" locked="0" layoutInCell="1" allowOverlap="1" wp14:anchorId="5C21D806" wp14:editId="1FC507D4">
                  <wp:simplePos x="0" y="0"/>
                  <wp:positionH relativeFrom="column">
                    <wp:posOffset>311785</wp:posOffset>
                  </wp:positionH>
                  <wp:positionV relativeFrom="paragraph">
                    <wp:posOffset>393700</wp:posOffset>
                  </wp:positionV>
                  <wp:extent cx="1316355" cy="2159000"/>
                  <wp:effectExtent l="0" t="0" r="0" b="0"/>
                  <wp:wrapTight wrapText="bothSides">
                    <wp:wrapPolygon edited="0">
                      <wp:start x="0" y="0"/>
                      <wp:lineTo x="0" y="21346"/>
                      <wp:lineTo x="21256" y="21346"/>
                      <wp:lineTo x="21256" y="0"/>
                      <wp:lineTo x="0" y="0"/>
                    </wp:wrapPolygon>
                  </wp:wrapTight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355" cy="215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D306C">
              <w:rPr>
                <w:rFonts w:asciiTheme="minorHAnsi" w:hAnsiTheme="minorHAnsi"/>
                <w:sz w:val="20"/>
                <w:szCs w:val="20"/>
              </w:rPr>
              <w:t>On the home screen, click on</w:t>
            </w:r>
            <w:r w:rsidR="000D306C" w:rsidRPr="0061058A">
              <w:rPr>
                <w:rFonts w:asciiTheme="minorHAnsi" w:hAnsiTheme="minorHAnsi"/>
                <w:sz w:val="20"/>
                <w:szCs w:val="20"/>
              </w:rPr>
              <w:t xml:space="preserve"> the </w:t>
            </w:r>
            <w:r>
              <w:rPr>
                <w:rFonts w:asciiTheme="minorHAnsi" w:hAnsiTheme="minorHAnsi"/>
                <w:sz w:val="20"/>
                <w:szCs w:val="20"/>
              </w:rPr>
              <w:t>Main</w:t>
            </w:r>
            <w:r w:rsidR="000D306C" w:rsidRPr="0061058A">
              <w:rPr>
                <w:rFonts w:asciiTheme="minorHAnsi" w:hAnsiTheme="minorHAnsi"/>
                <w:sz w:val="20"/>
                <w:szCs w:val="20"/>
              </w:rPr>
              <w:t xml:space="preserve"> icon</w:t>
            </w:r>
            <w:r w:rsidR="008E783E">
              <w:rPr>
                <w:rFonts w:asciiTheme="minorHAnsi" w:hAnsiTheme="minorHAnsi"/>
                <w:sz w:val="20"/>
                <w:szCs w:val="20"/>
              </w:rPr>
              <w:t>.</w:t>
            </w:r>
            <w:r w:rsidR="008E783E">
              <w:rPr>
                <w:noProof/>
                <w:lang w:eastAsia="en-AU"/>
              </w:rPr>
              <w:t xml:space="preserve"> </w:t>
            </w:r>
          </w:p>
        </w:tc>
        <w:tc>
          <w:tcPr>
            <w:tcW w:w="3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9C4A4" w14:textId="3038BBB1" w:rsidR="000D306C" w:rsidRDefault="003A6AC6" w:rsidP="00343B1B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Press: Interactive</w:t>
            </w:r>
            <w:r w:rsidR="008E783E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 – </w:t>
            </w: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Define</w:t>
            </w:r>
          </w:p>
          <w:p w14:paraId="0619AB9C" w14:textId="77777777" w:rsidR="008E783E" w:rsidRDefault="008E783E" w:rsidP="00343B1B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Then in the dialogue box enter the following:</w:t>
            </w:r>
          </w:p>
          <w:p w14:paraId="2DAE8457" w14:textId="16F45137" w:rsidR="008E783E" w:rsidRDefault="003A6AC6" w:rsidP="00343B1B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Funct</w:t>
            </w:r>
            <w:r w:rsidR="00E609E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name: mh</w:t>
            </w:r>
          </w:p>
          <w:p w14:paraId="7BAE4DB9" w14:textId="60F51570" w:rsidR="008E783E" w:rsidRDefault="003A6AC6" w:rsidP="00343B1B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Variable/s: h</w:t>
            </w:r>
          </w:p>
          <w:p w14:paraId="0230EC3A" w14:textId="1B37DD22" w:rsidR="008E783E" w:rsidRDefault="003A6AC6" w:rsidP="008E783E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Expression: 3.08h+70.45</w:t>
            </w:r>
          </w:p>
          <w:p w14:paraId="76C73697" w14:textId="77777777" w:rsidR="008E783E" w:rsidRDefault="008E783E" w:rsidP="008E783E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Press OK.</w:t>
            </w:r>
          </w:p>
          <w:p w14:paraId="79F7F72A" w14:textId="77777777" w:rsidR="003A6AC6" w:rsidRDefault="003A6AC6" w:rsidP="008E783E">
            <w:pPr>
              <w:rPr>
                <w:noProof/>
                <w:lang w:eastAsia="en-AU"/>
              </w:rPr>
            </w:pPr>
          </w:p>
          <w:p w14:paraId="19FC1C08" w14:textId="3C9C2002" w:rsidR="008E783E" w:rsidRPr="0061058A" w:rsidRDefault="003A6AC6" w:rsidP="008E783E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4C84CBA9" wp14:editId="0BCAE4D1">
                  <wp:extent cx="1880007" cy="1034595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4"/>
                          <a:srcRect r="-60" b="66411"/>
                          <a:stretch/>
                        </pic:blipFill>
                        <pic:spPr bwMode="auto">
                          <a:xfrm>
                            <a:off x="0" y="0"/>
                            <a:ext cx="1879406" cy="1034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9BD66" w14:textId="77777777" w:rsidR="00E609EA" w:rsidRDefault="00E609EA" w:rsidP="008E783E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You will need to repeat this process for all the equations.</w:t>
            </w:r>
          </w:p>
          <w:p w14:paraId="2FEEFE81" w14:textId="007450A8" w:rsidR="00E609EA" w:rsidRDefault="00E609EA" w:rsidP="008E783E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Func name: mu</w:t>
            </w:r>
          </w:p>
          <w:p w14:paraId="6F32CD2C" w14:textId="433A75D3" w:rsidR="00E609EA" w:rsidRDefault="00E609EA" w:rsidP="008E783E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Variable: u  </w:t>
            </w:r>
          </w:p>
          <w:p w14:paraId="2278AFAF" w14:textId="7868BA6D" w:rsidR="00E609EA" w:rsidRDefault="00E609EA" w:rsidP="008E783E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Expression: </w:t>
            </w:r>
            <w:r w:rsidRPr="00E609EA">
              <w:rPr>
                <w:rFonts w:asciiTheme="minorHAnsi" w:hAnsiTheme="minorHAnsi"/>
                <w:sz w:val="20"/>
                <w:szCs w:val="20"/>
              </w:rPr>
              <w:t>3.70</w:t>
            </w:r>
            <w:r w:rsidRPr="00E609EA">
              <w:rPr>
                <w:rFonts w:asciiTheme="minorHAnsi" w:hAnsiTheme="minorHAnsi"/>
                <w:i/>
                <w:sz w:val="20"/>
                <w:szCs w:val="20"/>
              </w:rPr>
              <w:t>u</w:t>
            </w:r>
            <w:r w:rsidRPr="00E609EA">
              <w:rPr>
                <w:rFonts w:asciiTheme="minorHAnsi" w:hAnsiTheme="minorHAnsi"/>
                <w:sz w:val="20"/>
                <w:szCs w:val="20"/>
              </w:rPr>
              <w:t xml:space="preserve"> + 70.45</w:t>
            </w:r>
          </w:p>
          <w:p w14:paraId="2CF52B93" w14:textId="77777777" w:rsidR="00E609EA" w:rsidRDefault="00E609EA" w:rsidP="008E783E">
            <w:pPr>
              <w:rPr>
                <w:rFonts w:asciiTheme="minorHAnsi" w:hAnsiTheme="minorHAnsi"/>
                <w:sz w:val="20"/>
                <w:szCs w:val="20"/>
              </w:rPr>
            </w:pPr>
          </w:p>
          <w:p w14:paraId="54956830" w14:textId="323ACACE" w:rsidR="00E609EA" w:rsidRDefault="00E609EA" w:rsidP="008E783E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Func name: mt</w:t>
            </w:r>
          </w:p>
          <w:p w14:paraId="7C0CFCDE" w14:textId="40F0473F" w:rsidR="00E609EA" w:rsidRDefault="00E609EA" w:rsidP="008E783E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Variable: t</w:t>
            </w:r>
          </w:p>
          <w:p w14:paraId="194DC9BC" w14:textId="5960082E" w:rsidR="00E609EA" w:rsidRDefault="00E609EA" w:rsidP="008E783E">
            <w:pPr>
              <w:rPr>
                <w:rFonts w:asciiTheme="minorHAnsi" w:hAnsiTheme="minorHAnsi"/>
                <w:sz w:val="20"/>
                <w:szCs w:val="22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Expression: </w:t>
            </w:r>
            <w:r w:rsidRPr="00E609EA">
              <w:rPr>
                <w:rFonts w:asciiTheme="minorHAnsi" w:hAnsiTheme="minorHAnsi"/>
                <w:sz w:val="20"/>
                <w:szCs w:val="22"/>
              </w:rPr>
              <w:t xml:space="preserve">2.52 </w:t>
            </w:r>
            <w:r w:rsidRPr="00E609EA">
              <w:rPr>
                <w:rFonts w:asciiTheme="minorHAnsi" w:hAnsiTheme="minorHAnsi"/>
                <w:i/>
                <w:sz w:val="20"/>
                <w:szCs w:val="22"/>
              </w:rPr>
              <w:t>t</w:t>
            </w:r>
            <w:r w:rsidRPr="00E609EA">
              <w:rPr>
                <w:rFonts w:asciiTheme="minorHAnsi" w:hAnsiTheme="minorHAnsi"/>
                <w:sz w:val="20"/>
                <w:szCs w:val="22"/>
              </w:rPr>
              <w:t xml:space="preserve"> + 75.79</w:t>
            </w:r>
          </w:p>
          <w:p w14:paraId="3BCB4820" w14:textId="77777777" w:rsidR="00E609EA" w:rsidRDefault="00E609EA" w:rsidP="008E783E">
            <w:pPr>
              <w:rPr>
                <w:rFonts w:asciiTheme="minorHAnsi" w:hAnsiTheme="minorHAnsi"/>
                <w:sz w:val="20"/>
                <w:szCs w:val="22"/>
              </w:rPr>
            </w:pPr>
          </w:p>
          <w:p w14:paraId="4E759824" w14:textId="71F6AD84" w:rsidR="00E609EA" w:rsidRDefault="00E609EA" w:rsidP="00E609EA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Funct name: fh</w:t>
            </w:r>
          </w:p>
          <w:p w14:paraId="105A8BC0" w14:textId="77777777" w:rsidR="00E609EA" w:rsidRDefault="00E609EA" w:rsidP="00E609EA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Variable/s: h</w:t>
            </w:r>
          </w:p>
          <w:p w14:paraId="7CB00E8D" w14:textId="7E509B6D" w:rsidR="00E609EA" w:rsidRDefault="00E609EA" w:rsidP="00E609EA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Expression: </w:t>
            </w:r>
            <w:r w:rsidRPr="00E609EA">
              <w:rPr>
                <w:rFonts w:asciiTheme="minorHAnsi" w:hAnsiTheme="minorHAnsi"/>
                <w:sz w:val="20"/>
                <w:szCs w:val="22"/>
              </w:rPr>
              <w:t xml:space="preserve">3.36 </w:t>
            </w:r>
            <w:r w:rsidRPr="00E609EA">
              <w:rPr>
                <w:rFonts w:asciiTheme="minorHAnsi" w:hAnsiTheme="minorHAnsi"/>
                <w:i/>
                <w:sz w:val="20"/>
                <w:szCs w:val="22"/>
              </w:rPr>
              <w:t>h</w:t>
            </w:r>
            <w:r w:rsidRPr="00E609EA">
              <w:rPr>
                <w:rFonts w:asciiTheme="minorHAnsi" w:hAnsiTheme="minorHAnsi"/>
                <w:sz w:val="20"/>
                <w:szCs w:val="22"/>
              </w:rPr>
              <w:t xml:space="preserve"> + 57.97</w:t>
            </w:r>
          </w:p>
          <w:p w14:paraId="2C5164DA" w14:textId="77777777" w:rsidR="008E783E" w:rsidRDefault="008E783E" w:rsidP="008E783E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 </w:t>
            </w:r>
          </w:p>
          <w:p w14:paraId="4996D031" w14:textId="1A67E64D" w:rsidR="00E609EA" w:rsidRDefault="00E609EA" w:rsidP="00E609EA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Func name: fu</w:t>
            </w:r>
          </w:p>
          <w:p w14:paraId="39BDCF34" w14:textId="0444D629" w:rsidR="00E609EA" w:rsidRDefault="00E609EA" w:rsidP="00E609EA">
            <w:pP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Variable: u  </w:t>
            </w:r>
          </w:p>
          <w:p w14:paraId="41C2CAD8" w14:textId="4CD2C329" w:rsidR="00E609EA" w:rsidRDefault="00E609EA" w:rsidP="00E609EA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>expression:</w:t>
            </w:r>
            <w:r w:rsidRPr="00E609E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 </w:t>
            </w:r>
            <w:r w:rsidRPr="00E609EA">
              <w:rPr>
                <w:rFonts w:asciiTheme="minorHAnsi" w:hAnsiTheme="minorHAnsi"/>
                <w:sz w:val="20"/>
                <w:szCs w:val="22"/>
              </w:rPr>
              <w:t xml:space="preserve">4.27 </w:t>
            </w:r>
            <w:r w:rsidRPr="00E609EA">
              <w:rPr>
                <w:rFonts w:asciiTheme="minorHAnsi" w:hAnsiTheme="minorHAnsi"/>
                <w:i/>
                <w:sz w:val="20"/>
                <w:szCs w:val="22"/>
              </w:rPr>
              <w:t>u</w:t>
            </w:r>
            <w:r w:rsidRPr="00E609EA">
              <w:rPr>
                <w:rFonts w:asciiTheme="minorHAnsi" w:hAnsiTheme="minorHAnsi"/>
                <w:sz w:val="20"/>
                <w:szCs w:val="22"/>
              </w:rPr>
              <w:t xml:space="preserve"> + 57.76</w:t>
            </w:r>
          </w:p>
          <w:p w14:paraId="68EC88D9" w14:textId="77777777" w:rsidR="00E609EA" w:rsidRDefault="00E609EA" w:rsidP="00E609EA">
            <w:pPr>
              <w:rPr>
                <w:rFonts w:asciiTheme="minorHAnsi" w:hAnsiTheme="minorHAnsi"/>
                <w:sz w:val="20"/>
                <w:szCs w:val="20"/>
              </w:rPr>
            </w:pPr>
          </w:p>
          <w:p w14:paraId="554AD881" w14:textId="289790D2" w:rsidR="00E609EA" w:rsidRDefault="00E609EA" w:rsidP="00E609EA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Func name: ft</w:t>
            </w:r>
          </w:p>
          <w:p w14:paraId="3360A761" w14:textId="7851E7A0" w:rsidR="00E609EA" w:rsidRDefault="00E609EA" w:rsidP="00E609EA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Variable: t</w:t>
            </w:r>
          </w:p>
          <w:p w14:paraId="00282295" w14:textId="42EBCF6B" w:rsidR="00E609EA" w:rsidRPr="00E609EA" w:rsidRDefault="00E609EA" w:rsidP="00E609EA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Expression: </w:t>
            </w:r>
            <w:r w:rsidR="00CF4B34" w:rsidRPr="00FD012C">
              <w:rPr>
                <w:rFonts w:asciiTheme="minorHAnsi" w:hAnsiTheme="minorHAnsi"/>
                <w:sz w:val="20"/>
                <w:szCs w:val="22"/>
              </w:rPr>
              <w:t xml:space="preserve">2.90 </w:t>
            </w:r>
            <w:r w:rsidR="00CF4B34" w:rsidRPr="00FD012C">
              <w:rPr>
                <w:rFonts w:asciiTheme="minorHAnsi" w:hAnsiTheme="minorHAnsi"/>
                <w:i/>
                <w:sz w:val="20"/>
                <w:szCs w:val="22"/>
              </w:rPr>
              <w:t>t</w:t>
            </w:r>
            <w:r w:rsidR="00CF4B34" w:rsidRPr="00FD012C">
              <w:rPr>
                <w:rFonts w:asciiTheme="minorHAnsi" w:hAnsiTheme="minorHAnsi"/>
                <w:sz w:val="20"/>
                <w:szCs w:val="22"/>
              </w:rPr>
              <w:t xml:space="preserve"> + 59.24</w:t>
            </w:r>
          </w:p>
        </w:tc>
      </w:tr>
      <w:tr w:rsidR="000D306C" w:rsidRPr="0061058A" w14:paraId="38776A63" w14:textId="77777777" w:rsidTr="00435422">
        <w:tc>
          <w:tcPr>
            <w:tcW w:w="223" w:type="dxa"/>
            <w:tcBorders>
              <w:right w:val="single" w:sz="4" w:space="0" w:color="auto"/>
            </w:tcBorders>
          </w:tcPr>
          <w:p w14:paraId="452BAF85" w14:textId="759FB329" w:rsidR="000D306C" w:rsidRPr="0061058A" w:rsidRDefault="000D306C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34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74F7F" w14:textId="77777777" w:rsidR="000D306C" w:rsidRDefault="005828DE" w:rsidP="005828DE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Now you can use these shortcuts.</w:t>
            </w:r>
          </w:p>
          <w:p w14:paraId="57EC2627" w14:textId="04A6855F" w:rsidR="005828DE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In the main (calculator) screen type</w:t>
            </w:r>
          </w:p>
          <w:p w14:paraId="76A66CA1" w14:textId="7B92F342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mh(1) then </w:t>
            </w:r>
            <w:r w:rsidRPr="0061058A"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  <w:t xml:space="preserve">press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EXE or </w:t>
            </w:r>
            <w:r>
              <w:rPr>
                <w:rFonts w:asciiTheme="minorHAnsi" w:hAnsiTheme="minorHAnsi"/>
                <w:sz w:val="20"/>
                <w:szCs w:val="20"/>
              </w:rPr>
              <w:sym w:font="Wingdings 2" w:char="F050"/>
            </w:r>
            <w:r w:rsidRPr="0061058A">
              <w:rPr>
                <w:rFonts w:asciiTheme="minorHAnsi" w:hAnsiTheme="minorHAnsi"/>
                <w:sz w:val="20"/>
                <w:szCs w:val="20"/>
              </w:rPr>
              <w:t>.</w:t>
            </w:r>
          </w:p>
          <w:p w14:paraId="709A3808" w14:textId="04891679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67647886" w14:textId="77777777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1470A2FF" w14:textId="77777777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4029BCD8" w14:textId="77777777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1C3E8AC1" w14:textId="77777777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265DD140" w14:textId="77777777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7831547F" w14:textId="77777777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69A261B5" w14:textId="5310ED36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38980BE3" w14:textId="77777777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3C0CD789" w14:textId="7CFE5C25" w:rsidR="00435422" w:rsidRDefault="00142E5B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701248" behindDoc="1" locked="0" layoutInCell="1" allowOverlap="1" wp14:anchorId="6FC07AE3" wp14:editId="4521E1D7">
                  <wp:simplePos x="0" y="0"/>
                  <wp:positionH relativeFrom="column">
                    <wp:posOffset>239395</wp:posOffset>
                  </wp:positionH>
                  <wp:positionV relativeFrom="paragraph">
                    <wp:posOffset>-1290955</wp:posOffset>
                  </wp:positionV>
                  <wp:extent cx="1235710" cy="2026285"/>
                  <wp:effectExtent l="0" t="0" r="2540" b="0"/>
                  <wp:wrapTight wrapText="bothSides">
                    <wp:wrapPolygon edited="0">
                      <wp:start x="0" y="0"/>
                      <wp:lineTo x="0" y="21322"/>
                      <wp:lineTo x="21311" y="21322"/>
                      <wp:lineTo x="21311" y="0"/>
                      <wp:lineTo x="0" y="0"/>
                    </wp:wrapPolygon>
                  </wp:wrapTight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710" cy="202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3B574F7" w14:textId="77777777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73550B88" w14:textId="77777777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20A85E83" w14:textId="77777777" w:rsidR="00435422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  <w:p w14:paraId="37F9698B" w14:textId="5E3D9EB5" w:rsidR="00435422" w:rsidRPr="0061058A" w:rsidRDefault="00435422" w:rsidP="00435422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3442" w:type="dxa"/>
            <w:tcBorders>
              <w:left w:val="single" w:sz="4" w:space="0" w:color="auto"/>
            </w:tcBorders>
          </w:tcPr>
          <w:p w14:paraId="7652C65F" w14:textId="0C02147D" w:rsidR="000D306C" w:rsidRPr="0061058A" w:rsidRDefault="000D306C" w:rsidP="00E609EA">
            <w:pPr>
              <w:jc w:val="center"/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  <w:tc>
          <w:tcPr>
            <w:tcW w:w="3442" w:type="dxa"/>
          </w:tcPr>
          <w:p w14:paraId="60911249" w14:textId="29A55EB6" w:rsidR="000D306C" w:rsidRPr="0061058A" w:rsidRDefault="000D306C" w:rsidP="00E609EA">
            <w:pPr>
              <w:jc w:val="center"/>
              <w:rPr>
                <w:rFonts w:asciiTheme="minorHAnsi" w:hAnsiTheme="minorHAnsi"/>
                <w:noProof/>
                <w:sz w:val="20"/>
                <w:szCs w:val="20"/>
                <w:lang w:eastAsia="en-AU"/>
              </w:rPr>
            </w:pPr>
          </w:p>
        </w:tc>
      </w:tr>
    </w:tbl>
    <w:p w14:paraId="40ED3109" w14:textId="19808734" w:rsidR="00C13303" w:rsidRPr="0061058A" w:rsidRDefault="00C13303" w:rsidP="00D21F8F">
      <w:pPr>
        <w:pStyle w:val="Header"/>
        <w:tabs>
          <w:tab w:val="clear" w:pos="4153"/>
          <w:tab w:val="clear" w:pos="8306"/>
          <w:tab w:val="center" w:pos="-1980"/>
        </w:tabs>
        <w:rPr>
          <w:rFonts w:asciiTheme="minorHAnsi" w:hAnsiTheme="minorHAnsi"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443"/>
        <w:gridCol w:w="55"/>
        <w:gridCol w:w="4708"/>
        <w:gridCol w:w="442"/>
        <w:gridCol w:w="4900"/>
      </w:tblGrid>
      <w:tr w:rsidR="00343B1B" w:rsidRPr="0061058A" w14:paraId="4F7CBADF" w14:textId="77777777" w:rsidTr="00343B1B">
        <w:tc>
          <w:tcPr>
            <w:tcW w:w="443" w:type="dxa"/>
            <w:vAlign w:val="center"/>
          </w:tcPr>
          <w:p w14:paraId="363B5334" w14:textId="0A55793C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9.</w:t>
            </w:r>
          </w:p>
        </w:tc>
        <w:tc>
          <w:tcPr>
            <w:tcW w:w="10105" w:type="dxa"/>
            <w:gridSpan w:val="4"/>
            <w:vAlign w:val="center"/>
          </w:tcPr>
          <w:p w14:paraId="1CF3C942" w14:textId="03869530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Using</w:t>
            </w:r>
            <w:r w:rsidR="008A3202">
              <w:rPr>
                <w:rFonts w:asciiTheme="minorHAnsi" w:hAnsiTheme="minorHAnsi"/>
                <w:sz w:val="22"/>
                <w:szCs w:val="22"/>
              </w:rPr>
              <w:t xml:space="preserve"> the calculator page of your ClassPad</w:t>
            </w:r>
            <w:r w:rsidRPr="0061058A">
              <w:rPr>
                <w:rFonts w:asciiTheme="minorHAnsi" w:hAnsiTheme="minorHAnsi"/>
                <w:sz w:val="22"/>
                <w:szCs w:val="22"/>
              </w:rPr>
              <w:t xml:space="preserve"> calculator, determine the height of the following people:</w:t>
            </w:r>
          </w:p>
        </w:tc>
      </w:tr>
      <w:tr w:rsidR="00343B1B" w:rsidRPr="0061058A" w14:paraId="01EA824E" w14:textId="77777777" w:rsidTr="00343B1B">
        <w:trPr>
          <w:trHeight w:val="454"/>
        </w:trPr>
        <w:tc>
          <w:tcPr>
            <w:tcW w:w="443" w:type="dxa"/>
            <w:vAlign w:val="center"/>
          </w:tcPr>
          <w:p w14:paraId="7F19EB4D" w14:textId="77777777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a)</w:t>
            </w:r>
          </w:p>
        </w:tc>
        <w:tc>
          <w:tcPr>
            <w:tcW w:w="4763" w:type="dxa"/>
            <w:gridSpan w:val="2"/>
            <w:vAlign w:val="center"/>
          </w:tcPr>
          <w:p w14:paraId="2064F790" w14:textId="7A0112DE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Male with an ulna of length 27 cm</w:t>
            </w:r>
          </w:p>
        </w:tc>
        <w:tc>
          <w:tcPr>
            <w:tcW w:w="442" w:type="dxa"/>
            <w:vAlign w:val="center"/>
          </w:tcPr>
          <w:p w14:paraId="5C7A1C43" w14:textId="77777777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b)</w:t>
            </w:r>
          </w:p>
        </w:tc>
        <w:tc>
          <w:tcPr>
            <w:tcW w:w="4900" w:type="dxa"/>
            <w:vAlign w:val="center"/>
          </w:tcPr>
          <w:p w14:paraId="539B2515" w14:textId="7CE1FD70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Female with an ulna of length 32 cm</w:t>
            </w:r>
          </w:p>
        </w:tc>
      </w:tr>
      <w:tr w:rsidR="00343B1B" w:rsidRPr="0061058A" w14:paraId="09C13688" w14:textId="77777777" w:rsidTr="00343B1B">
        <w:trPr>
          <w:trHeight w:val="454"/>
        </w:trPr>
        <w:tc>
          <w:tcPr>
            <w:tcW w:w="443" w:type="dxa"/>
            <w:vAlign w:val="center"/>
          </w:tcPr>
          <w:p w14:paraId="4CC9F0C3" w14:textId="77777777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763" w:type="dxa"/>
            <w:gridSpan w:val="2"/>
            <w:vAlign w:val="center"/>
          </w:tcPr>
          <w:p w14:paraId="5455BC06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781B09FE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405B50FB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0A3E82D5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1B2DCA19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7A2635F0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42" w:type="dxa"/>
            <w:vAlign w:val="center"/>
          </w:tcPr>
          <w:p w14:paraId="26F034DF" w14:textId="77777777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900" w:type="dxa"/>
            <w:vAlign w:val="center"/>
          </w:tcPr>
          <w:p w14:paraId="68290C13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343B1B" w:rsidRPr="0061058A" w14:paraId="45116444" w14:textId="77777777" w:rsidTr="00343B1B">
        <w:trPr>
          <w:trHeight w:val="454"/>
        </w:trPr>
        <w:tc>
          <w:tcPr>
            <w:tcW w:w="443" w:type="dxa"/>
            <w:vAlign w:val="center"/>
          </w:tcPr>
          <w:p w14:paraId="1C959E7D" w14:textId="77777777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c)</w:t>
            </w:r>
          </w:p>
        </w:tc>
        <w:tc>
          <w:tcPr>
            <w:tcW w:w="4763" w:type="dxa"/>
            <w:gridSpan w:val="2"/>
            <w:vAlign w:val="center"/>
          </w:tcPr>
          <w:p w14:paraId="32EDE513" w14:textId="5BB49B60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Male with a humerus of length 52 cm</w:t>
            </w:r>
          </w:p>
        </w:tc>
        <w:tc>
          <w:tcPr>
            <w:tcW w:w="442" w:type="dxa"/>
            <w:vAlign w:val="center"/>
          </w:tcPr>
          <w:p w14:paraId="6B79D534" w14:textId="77777777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d)</w:t>
            </w:r>
          </w:p>
        </w:tc>
        <w:tc>
          <w:tcPr>
            <w:tcW w:w="4900" w:type="dxa"/>
            <w:vAlign w:val="center"/>
          </w:tcPr>
          <w:p w14:paraId="3BF51AC9" w14:textId="02D621E5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Female with a humerus of length 47 cm</w:t>
            </w:r>
          </w:p>
        </w:tc>
      </w:tr>
      <w:tr w:rsidR="00343B1B" w:rsidRPr="0061058A" w14:paraId="6599B3B9" w14:textId="77777777" w:rsidTr="00343B1B">
        <w:trPr>
          <w:trHeight w:val="454"/>
        </w:trPr>
        <w:tc>
          <w:tcPr>
            <w:tcW w:w="443" w:type="dxa"/>
            <w:vAlign w:val="center"/>
          </w:tcPr>
          <w:p w14:paraId="48A8A0AA" w14:textId="77777777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763" w:type="dxa"/>
            <w:gridSpan w:val="2"/>
            <w:vAlign w:val="center"/>
          </w:tcPr>
          <w:p w14:paraId="6BD6F7BF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30EB51AC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4EA913EB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476DEF72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5F87B06B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08286716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42" w:type="dxa"/>
            <w:vAlign w:val="center"/>
          </w:tcPr>
          <w:p w14:paraId="11077BDB" w14:textId="77777777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900" w:type="dxa"/>
            <w:vAlign w:val="center"/>
          </w:tcPr>
          <w:p w14:paraId="67273143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343B1B" w:rsidRPr="0061058A" w14:paraId="0C08504E" w14:textId="77777777" w:rsidTr="00343B1B">
        <w:trPr>
          <w:trHeight w:val="454"/>
        </w:trPr>
        <w:tc>
          <w:tcPr>
            <w:tcW w:w="443" w:type="dxa"/>
            <w:vAlign w:val="center"/>
          </w:tcPr>
          <w:p w14:paraId="039BA76A" w14:textId="35FD72EA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e)</w:t>
            </w:r>
          </w:p>
        </w:tc>
        <w:tc>
          <w:tcPr>
            <w:tcW w:w="4763" w:type="dxa"/>
            <w:gridSpan w:val="2"/>
            <w:vAlign w:val="center"/>
          </w:tcPr>
          <w:p w14:paraId="05723AFE" w14:textId="572E45C9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Male with a tibia of length 38 cm</w:t>
            </w:r>
          </w:p>
        </w:tc>
        <w:tc>
          <w:tcPr>
            <w:tcW w:w="442" w:type="dxa"/>
            <w:vAlign w:val="center"/>
          </w:tcPr>
          <w:p w14:paraId="0A4DDF92" w14:textId="25381480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f)</w:t>
            </w:r>
          </w:p>
        </w:tc>
        <w:tc>
          <w:tcPr>
            <w:tcW w:w="4900" w:type="dxa"/>
            <w:vAlign w:val="center"/>
          </w:tcPr>
          <w:p w14:paraId="6886877A" w14:textId="05C63594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Female with a tibia of length 29 cm</w:t>
            </w:r>
          </w:p>
        </w:tc>
      </w:tr>
      <w:tr w:rsidR="00343B1B" w:rsidRPr="0061058A" w14:paraId="16066D6C" w14:textId="77777777" w:rsidTr="00343B1B">
        <w:trPr>
          <w:trHeight w:val="454"/>
        </w:trPr>
        <w:tc>
          <w:tcPr>
            <w:tcW w:w="443" w:type="dxa"/>
            <w:vAlign w:val="center"/>
          </w:tcPr>
          <w:p w14:paraId="2914BD57" w14:textId="77777777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763" w:type="dxa"/>
            <w:gridSpan w:val="2"/>
            <w:vAlign w:val="center"/>
          </w:tcPr>
          <w:p w14:paraId="18BCB266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1A14AC3A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261FF740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335D2559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176E8BAB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1BB07C0A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42" w:type="dxa"/>
            <w:vAlign w:val="center"/>
          </w:tcPr>
          <w:p w14:paraId="5C933F68" w14:textId="77777777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900" w:type="dxa"/>
            <w:vAlign w:val="center"/>
          </w:tcPr>
          <w:p w14:paraId="17F46654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343B1B" w:rsidRPr="0061058A" w14:paraId="78A981C1" w14:textId="77777777" w:rsidTr="0061058A">
        <w:tc>
          <w:tcPr>
            <w:tcW w:w="498" w:type="dxa"/>
            <w:gridSpan w:val="2"/>
          </w:tcPr>
          <w:p w14:paraId="483FFD3E" w14:textId="2CDA694C" w:rsidR="00343B1B" w:rsidRPr="0061058A" w:rsidRDefault="00343B1B" w:rsidP="00FA7A7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1</w:t>
            </w:r>
            <w:r w:rsidR="00FA7A77" w:rsidRPr="0061058A">
              <w:rPr>
                <w:rFonts w:asciiTheme="minorHAnsi" w:hAnsiTheme="minorHAnsi"/>
                <w:b/>
                <w:sz w:val="22"/>
                <w:szCs w:val="22"/>
              </w:rPr>
              <w:t>0</w:t>
            </w: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.</w:t>
            </w:r>
          </w:p>
        </w:tc>
        <w:tc>
          <w:tcPr>
            <w:tcW w:w="10050" w:type="dxa"/>
            <w:gridSpan w:val="3"/>
            <w:vAlign w:val="center"/>
          </w:tcPr>
          <w:p w14:paraId="59E31BAC" w14:textId="0E71D3CF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The following bones were recovered from the Lake Walyungup</w:t>
            </w:r>
            <w:r w:rsidR="00F208AC" w:rsidRPr="0061058A">
              <w:rPr>
                <w:rFonts w:asciiTheme="minorHAnsi" w:hAnsiTheme="minorHAnsi"/>
                <w:sz w:val="22"/>
                <w:szCs w:val="22"/>
              </w:rPr>
              <w:t xml:space="preserve"> crime scene.</w:t>
            </w:r>
          </w:p>
        </w:tc>
      </w:tr>
      <w:tr w:rsidR="00343B1B" w:rsidRPr="0061058A" w14:paraId="5FBCE520" w14:textId="77777777" w:rsidTr="0061058A">
        <w:trPr>
          <w:trHeight w:val="2381"/>
        </w:trPr>
        <w:tc>
          <w:tcPr>
            <w:tcW w:w="498" w:type="dxa"/>
            <w:gridSpan w:val="2"/>
          </w:tcPr>
          <w:p w14:paraId="5BF2FD08" w14:textId="77777777" w:rsidR="00343B1B" w:rsidRPr="0061058A" w:rsidRDefault="00343B1B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050" w:type="dxa"/>
            <w:gridSpan w:val="3"/>
            <w:vAlign w:val="center"/>
          </w:tcPr>
          <w:tbl>
            <w:tblPr>
              <w:tblStyle w:val="TableGrid"/>
              <w:tblW w:w="0" w:type="auto"/>
              <w:tblInd w:w="497" w:type="dxa"/>
              <w:tblLook w:val="04A0" w:firstRow="1" w:lastRow="0" w:firstColumn="1" w:lastColumn="0" w:noHBand="0" w:noVBand="1"/>
            </w:tblPr>
            <w:tblGrid>
              <w:gridCol w:w="1562"/>
              <w:gridCol w:w="1990"/>
              <w:gridCol w:w="2032"/>
              <w:gridCol w:w="1498"/>
              <w:gridCol w:w="2245"/>
            </w:tblGrid>
            <w:tr w:rsidR="00343B1B" w:rsidRPr="0061058A" w14:paraId="5743CAFF" w14:textId="3BF84659" w:rsidTr="00F208AC">
              <w:tc>
                <w:tcPr>
                  <w:tcW w:w="1562" w:type="dxa"/>
                </w:tcPr>
                <w:p w14:paraId="48958FBA" w14:textId="1E39E75B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b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Bone Number</w:t>
                  </w:r>
                </w:p>
              </w:tc>
              <w:tc>
                <w:tcPr>
                  <w:tcW w:w="1992" w:type="dxa"/>
                </w:tcPr>
                <w:p w14:paraId="2CB7B5C7" w14:textId="2E6D4548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b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Type of Bone</w:t>
                  </w:r>
                </w:p>
              </w:tc>
              <w:tc>
                <w:tcPr>
                  <w:tcW w:w="2034" w:type="dxa"/>
                </w:tcPr>
                <w:p w14:paraId="1EC559A7" w14:textId="3107AFFA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b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Length (cm)</w:t>
                  </w:r>
                </w:p>
              </w:tc>
              <w:tc>
                <w:tcPr>
                  <w:tcW w:w="1499" w:type="dxa"/>
                </w:tcPr>
                <w:p w14:paraId="140D24A7" w14:textId="7B09BEC3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b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Sex</w:t>
                  </w:r>
                </w:p>
              </w:tc>
              <w:tc>
                <w:tcPr>
                  <w:tcW w:w="2247" w:type="dxa"/>
                </w:tcPr>
                <w:p w14:paraId="3EAF9ACD" w14:textId="3FE8499B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b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Calculated Height</w:t>
                  </w:r>
                </w:p>
              </w:tc>
            </w:tr>
            <w:tr w:rsidR="00343B1B" w:rsidRPr="0061058A" w14:paraId="13E3FF31" w14:textId="71D27579" w:rsidTr="00F208AC">
              <w:tc>
                <w:tcPr>
                  <w:tcW w:w="1562" w:type="dxa"/>
                </w:tcPr>
                <w:p w14:paraId="5ECF788B" w14:textId="4D5CA86F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992" w:type="dxa"/>
                </w:tcPr>
                <w:p w14:paraId="58505984" w14:textId="76B67E17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Humerus</w:t>
                  </w:r>
                </w:p>
              </w:tc>
              <w:tc>
                <w:tcPr>
                  <w:tcW w:w="2034" w:type="dxa"/>
                </w:tcPr>
                <w:p w14:paraId="1D8701CF" w14:textId="52103B67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38.2</w:t>
                  </w:r>
                </w:p>
              </w:tc>
              <w:tc>
                <w:tcPr>
                  <w:tcW w:w="1499" w:type="dxa"/>
                </w:tcPr>
                <w:p w14:paraId="5F5D2868" w14:textId="53C3D2C8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Male</w:t>
                  </w:r>
                </w:p>
              </w:tc>
              <w:tc>
                <w:tcPr>
                  <w:tcW w:w="2247" w:type="dxa"/>
                </w:tcPr>
                <w:p w14:paraId="31F19C58" w14:textId="77777777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</w:p>
              </w:tc>
            </w:tr>
            <w:tr w:rsidR="00343B1B" w:rsidRPr="0061058A" w14:paraId="6EAB5CC0" w14:textId="1D079956" w:rsidTr="00F208AC">
              <w:tc>
                <w:tcPr>
                  <w:tcW w:w="1562" w:type="dxa"/>
                </w:tcPr>
                <w:p w14:paraId="2CC1B360" w14:textId="1A7A1FDF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1992" w:type="dxa"/>
                </w:tcPr>
                <w:p w14:paraId="1E0B22AC" w14:textId="5A255FFD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Tibia</w:t>
                  </w:r>
                </w:p>
              </w:tc>
              <w:tc>
                <w:tcPr>
                  <w:tcW w:w="2034" w:type="dxa"/>
                </w:tcPr>
                <w:p w14:paraId="2C3DEE30" w14:textId="3AF4BBF7" w:rsidR="00343B1B" w:rsidRPr="0061058A" w:rsidRDefault="00F208AC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38</w:t>
                  </w:r>
                  <w:r w:rsidR="00343B1B" w:rsidRPr="0061058A">
                    <w:rPr>
                      <w:rFonts w:asciiTheme="minorHAnsi" w:hAnsiTheme="minorHAnsi"/>
                      <w:sz w:val="22"/>
                      <w:szCs w:val="22"/>
                    </w:rPr>
                    <w:t>.</w:t>
                  </w: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9</w:t>
                  </w:r>
                </w:p>
              </w:tc>
              <w:tc>
                <w:tcPr>
                  <w:tcW w:w="1499" w:type="dxa"/>
                </w:tcPr>
                <w:p w14:paraId="5EE768C6" w14:textId="45EA1B34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Female</w:t>
                  </w:r>
                </w:p>
              </w:tc>
              <w:tc>
                <w:tcPr>
                  <w:tcW w:w="2247" w:type="dxa"/>
                </w:tcPr>
                <w:p w14:paraId="47924904" w14:textId="77777777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</w:p>
              </w:tc>
            </w:tr>
            <w:tr w:rsidR="00343B1B" w:rsidRPr="0061058A" w14:paraId="0FD9E5AD" w14:textId="5207F0F3" w:rsidTr="00F208AC">
              <w:tc>
                <w:tcPr>
                  <w:tcW w:w="1562" w:type="dxa"/>
                </w:tcPr>
                <w:p w14:paraId="3F123660" w14:textId="412286FD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1992" w:type="dxa"/>
                </w:tcPr>
                <w:p w14:paraId="38BCC7AF" w14:textId="64A15D5E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Ulna</w:t>
                  </w:r>
                </w:p>
              </w:tc>
              <w:tc>
                <w:tcPr>
                  <w:tcW w:w="2034" w:type="dxa"/>
                </w:tcPr>
                <w:p w14:paraId="3D455100" w14:textId="1D87C79A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25.4</w:t>
                  </w:r>
                </w:p>
              </w:tc>
              <w:tc>
                <w:tcPr>
                  <w:tcW w:w="1499" w:type="dxa"/>
                </w:tcPr>
                <w:p w14:paraId="27415155" w14:textId="7D011A5C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Male</w:t>
                  </w:r>
                </w:p>
              </w:tc>
              <w:tc>
                <w:tcPr>
                  <w:tcW w:w="2247" w:type="dxa"/>
                </w:tcPr>
                <w:p w14:paraId="15B37398" w14:textId="77777777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</w:p>
              </w:tc>
            </w:tr>
            <w:tr w:rsidR="00343B1B" w:rsidRPr="0061058A" w14:paraId="7BCDB8DD" w14:textId="2066557A" w:rsidTr="00F208AC">
              <w:tc>
                <w:tcPr>
                  <w:tcW w:w="1562" w:type="dxa"/>
                </w:tcPr>
                <w:p w14:paraId="354CCF60" w14:textId="2E5D3D33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1992" w:type="dxa"/>
                </w:tcPr>
                <w:p w14:paraId="5EBC722F" w14:textId="51DECEC7" w:rsidR="00343B1B" w:rsidRPr="0061058A" w:rsidRDefault="00013A33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Ulna</w:t>
                  </w:r>
                </w:p>
              </w:tc>
              <w:tc>
                <w:tcPr>
                  <w:tcW w:w="2034" w:type="dxa"/>
                </w:tcPr>
                <w:p w14:paraId="7E756CE2" w14:textId="6BAF8AE5" w:rsidR="00343B1B" w:rsidRPr="0061058A" w:rsidRDefault="00013A33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31.8</w:t>
                  </w:r>
                </w:p>
              </w:tc>
              <w:tc>
                <w:tcPr>
                  <w:tcW w:w="1499" w:type="dxa"/>
                </w:tcPr>
                <w:p w14:paraId="79DF04F2" w14:textId="7EB6F9FB" w:rsidR="00343B1B" w:rsidRPr="0061058A" w:rsidRDefault="00013A33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Male</w:t>
                  </w:r>
                </w:p>
              </w:tc>
              <w:tc>
                <w:tcPr>
                  <w:tcW w:w="2247" w:type="dxa"/>
                </w:tcPr>
                <w:p w14:paraId="10E9F932" w14:textId="77777777" w:rsidR="00343B1B" w:rsidRPr="0061058A" w:rsidRDefault="00343B1B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</w:p>
              </w:tc>
            </w:tr>
            <w:tr w:rsidR="00013A33" w:rsidRPr="0061058A" w14:paraId="3FA64E84" w14:textId="77777777" w:rsidTr="00F208AC">
              <w:tc>
                <w:tcPr>
                  <w:tcW w:w="1562" w:type="dxa"/>
                </w:tcPr>
                <w:p w14:paraId="05F337CA" w14:textId="6A1EEDC0" w:rsidR="00013A33" w:rsidRPr="0061058A" w:rsidRDefault="00013A33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1992" w:type="dxa"/>
                </w:tcPr>
                <w:p w14:paraId="5EAFEC97" w14:textId="59DBD75C" w:rsidR="00013A33" w:rsidRPr="0061058A" w:rsidRDefault="00F208AC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Humerus</w:t>
                  </w:r>
                </w:p>
              </w:tc>
              <w:tc>
                <w:tcPr>
                  <w:tcW w:w="2034" w:type="dxa"/>
                </w:tcPr>
                <w:p w14:paraId="1E143D24" w14:textId="61E1BC16" w:rsidR="00013A33" w:rsidRPr="0061058A" w:rsidRDefault="00F208AC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33.9</w:t>
                  </w:r>
                </w:p>
              </w:tc>
              <w:tc>
                <w:tcPr>
                  <w:tcW w:w="1499" w:type="dxa"/>
                </w:tcPr>
                <w:p w14:paraId="097A5138" w14:textId="3F93C9BF" w:rsidR="00013A33" w:rsidRPr="0061058A" w:rsidRDefault="00013A33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Female</w:t>
                  </w:r>
                </w:p>
              </w:tc>
              <w:tc>
                <w:tcPr>
                  <w:tcW w:w="2247" w:type="dxa"/>
                </w:tcPr>
                <w:p w14:paraId="348A7B3B" w14:textId="77777777" w:rsidR="00013A33" w:rsidRPr="0061058A" w:rsidRDefault="00013A33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</w:p>
              </w:tc>
            </w:tr>
            <w:tr w:rsidR="00013A33" w:rsidRPr="0061058A" w14:paraId="489586BC" w14:textId="77777777" w:rsidTr="00F208AC">
              <w:tc>
                <w:tcPr>
                  <w:tcW w:w="1562" w:type="dxa"/>
                </w:tcPr>
                <w:p w14:paraId="3B3DA270" w14:textId="2B5EC213" w:rsidR="00013A33" w:rsidRPr="0061058A" w:rsidRDefault="00013A33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6</w:t>
                  </w:r>
                </w:p>
              </w:tc>
              <w:tc>
                <w:tcPr>
                  <w:tcW w:w="1992" w:type="dxa"/>
                </w:tcPr>
                <w:p w14:paraId="468D7A0E" w14:textId="6D481C54" w:rsidR="00013A33" w:rsidRPr="0061058A" w:rsidRDefault="00013A33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Tibia</w:t>
                  </w:r>
                </w:p>
              </w:tc>
              <w:tc>
                <w:tcPr>
                  <w:tcW w:w="2034" w:type="dxa"/>
                </w:tcPr>
                <w:p w14:paraId="3C903CFC" w14:textId="6A2EDDDB" w:rsidR="00013A33" w:rsidRPr="0061058A" w:rsidRDefault="00013A33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44.5</w:t>
                  </w:r>
                </w:p>
              </w:tc>
              <w:tc>
                <w:tcPr>
                  <w:tcW w:w="1499" w:type="dxa"/>
                </w:tcPr>
                <w:p w14:paraId="0480577B" w14:textId="2E0D5E13" w:rsidR="00013A33" w:rsidRPr="0061058A" w:rsidRDefault="00013A33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  <w:r w:rsidRPr="0061058A">
                    <w:rPr>
                      <w:rFonts w:asciiTheme="minorHAnsi" w:hAnsiTheme="minorHAnsi"/>
                      <w:sz w:val="22"/>
                      <w:szCs w:val="22"/>
                    </w:rPr>
                    <w:t>Male</w:t>
                  </w:r>
                </w:p>
              </w:tc>
              <w:tc>
                <w:tcPr>
                  <w:tcW w:w="2247" w:type="dxa"/>
                </w:tcPr>
                <w:p w14:paraId="4AA8CB8C" w14:textId="77777777" w:rsidR="00013A33" w:rsidRPr="0061058A" w:rsidRDefault="00013A33" w:rsidP="00F208AC">
                  <w:pPr>
                    <w:jc w:val="center"/>
                    <w:rPr>
                      <w:rFonts w:asciiTheme="minorHAnsi" w:hAnsiTheme="minorHAnsi"/>
                      <w:sz w:val="22"/>
                      <w:szCs w:val="22"/>
                    </w:rPr>
                  </w:pPr>
                </w:p>
              </w:tc>
            </w:tr>
          </w:tbl>
          <w:p w14:paraId="13E1FD3E" w14:textId="77777777" w:rsidR="00343B1B" w:rsidRPr="0061058A" w:rsidRDefault="00343B1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1425B8" w:rsidRPr="0061058A" w14:paraId="0572702D" w14:textId="77777777" w:rsidTr="0061058A">
        <w:tc>
          <w:tcPr>
            <w:tcW w:w="498" w:type="dxa"/>
            <w:gridSpan w:val="2"/>
          </w:tcPr>
          <w:p w14:paraId="1A1B7F5F" w14:textId="0DF981BF" w:rsidR="001425B8" w:rsidRPr="0061058A" w:rsidRDefault="001425B8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a)</w:t>
            </w:r>
          </w:p>
        </w:tc>
        <w:tc>
          <w:tcPr>
            <w:tcW w:w="10050" w:type="dxa"/>
            <w:gridSpan w:val="3"/>
            <w:vAlign w:val="center"/>
          </w:tcPr>
          <w:p w14:paraId="3FE1CC3F" w14:textId="77777777" w:rsidR="001425B8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Complete the Calculate Height column.</w:t>
            </w:r>
          </w:p>
          <w:p w14:paraId="5465703E" w14:textId="77777777" w:rsidR="00142E5B" w:rsidRDefault="00142E5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528FCED1" w14:textId="77777777" w:rsidR="00142E5B" w:rsidRDefault="00142E5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2BF231EF" w14:textId="4BC1D480" w:rsidR="00142E5B" w:rsidRPr="0061058A" w:rsidRDefault="00142E5B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1425B8" w:rsidRPr="0061058A" w14:paraId="1A7D8777" w14:textId="77777777" w:rsidTr="0061058A">
        <w:tc>
          <w:tcPr>
            <w:tcW w:w="498" w:type="dxa"/>
            <w:gridSpan w:val="2"/>
          </w:tcPr>
          <w:p w14:paraId="2062BB40" w14:textId="77777777" w:rsidR="001425B8" w:rsidRPr="0061058A" w:rsidRDefault="001425B8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050" w:type="dxa"/>
            <w:gridSpan w:val="3"/>
            <w:vAlign w:val="center"/>
          </w:tcPr>
          <w:p w14:paraId="06B64B90" w14:textId="77777777" w:rsidR="001425B8" w:rsidRPr="0061058A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1425B8" w:rsidRPr="0061058A" w14:paraId="6406B8BE" w14:textId="77777777" w:rsidTr="0061058A">
        <w:tc>
          <w:tcPr>
            <w:tcW w:w="498" w:type="dxa"/>
            <w:gridSpan w:val="2"/>
          </w:tcPr>
          <w:p w14:paraId="31CE3508" w14:textId="37F324A0" w:rsidR="001425B8" w:rsidRPr="0061058A" w:rsidRDefault="001425B8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b)</w:t>
            </w:r>
          </w:p>
        </w:tc>
        <w:tc>
          <w:tcPr>
            <w:tcW w:w="10050" w:type="dxa"/>
            <w:gridSpan w:val="3"/>
            <w:vAlign w:val="center"/>
          </w:tcPr>
          <w:p w14:paraId="4ED532B2" w14:textId="66E4DF21" w:rsidR="001425B8" w:rsidRPr="0061058A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Is it possible any of these bones came from the same person? Which bones?</w:t>
            </w:r>
          </w:p>
        </w:tc>
      </w:tr>
      <w:tr w:rsidR="001425B8" w:rsidRPr="0061058A" w14:paraId="4FD19BE6" w14:textId="77777777" w:rsidTr="0061058A">
        <w:tc>
          <w:tcPr>
            <w:tcW w:w="498" w:type="dxa"/>
            <w:gridSpan w:val="2"/>
          </w:tcPr>
          <w:p w14:paraId="24114208" w14:textId="77777777" w:rsidR="001425B8" w:rsidRPr="0061058A" w:rsidRDefault="001425B8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050" w:type="dxa"/>
            <w:gridSpan w:val="3"/>
            <w:vAlign w:val="center"/>
          </w:tcPr>
          <w:p w14:paraId="425A9C5C" w14:textId="77777777" w:rsidR="001425B8" w:rsidRPr="0061058A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292D5987" w14:textId="77777777" w:rsidR="001425B8" w:rsidRPr="0061058A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4BD05D4B" w14:textId="77777777" w:rsidR="001425B8" w:rsidRPr="0061058A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1397EA81" w14:textId="77777777" w:rsidR="001425B8" w:rsidRPr="0061058A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460C0BB0" w14:textId="77777777" w:rsidR="001425B8" w:rsidRPr="0061058A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57293AF3" w14:textId="77777777" w:rsidR="001425B8" w:rsidRPr="0061058A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63C75836" w14:textId="77777777" w:rsidR="001425B8" w:rsidRPr="0061058A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451EF609" w14:textId="77777777" w:rsidR="001425B8" w:rsidRPr="0061058A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1425B8" w:rsidRPr="0061058A" w14:paraId="1F7D7E75" w14:textId="77777777" w:rsidTr="0061058A">
        <w:tc>
          <w:tcPr>
            <w:tcW w:w="498" w:type="dxa"/>
            <w:gridSpan w:val="2"/>
          </w:tcPr>
          <w:p w14:paraId="63A40E58" w14:textId="05D0D65C" w:rsidR="001425B8" w:rsidRPr="0061058A" w:rsidRDefault="001425B8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c)</w:t>
            </w:r>
          </w:p>
        </w:tc>
        <w:tc>
          <w:tcPr>
            <w:tcW w:w="10050" w:type="dxa"/>
            <w:gridSpan w:val="3"/>
            <w:vAlign w:val="center"/>
          </w:tcPr>
          <w:p w14:paraId="27C72FB2" w14:textId="3FD77435" w:rsidR="001425B8" w:rsidRPr="0061058A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What is the minimum number of bodies buried at this site?</w:t>
            </w:r>
          </w:p>
        </w:tc>
      </w:tr>
      <w:tr w:rsidR="001425B8" w:rsidRPr="0061058A" w14:paraId="140C3088" w14:textId="77777777" w:rsidTr="0061058A">
        <w:tc>
          <w:tcPr>
            <w:tcW w:w="498" w:type="dxa"/>
            <w:gridSpan w:val="2"/>
          </w:tcPr>
          <w:p w14:paraId="57661989" w14:textId="77777777" w:rsidR="001425B8" w:rsidRPr="0061058A" w:rsidRDefault="001425B8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050" w:type="dxa"/>
            <w:gridSpan w:val="3"/>
            <w:vAlign w:val="center"/>
          </w:tcPr>
          <w:p w14:paraId="71900AF2" w14:textId="77777777" w:rsidR="001425B8" w:rsidRPr="0061058A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1FFE720D" w14:textId="77777777" w:rsidR="001425B8" w:rsidRPr="0061058A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5D15FB92" w14:textId="77777777" w:rsidR="001425B8" w:rsidRDefault="001425B8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02EE890C" w14:textId="77777777" w:rsidR="008A3202" w:rsidRPr="0061058A" w:rsidRDefault="008A3202" w:rsidP="00343B1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1425B8" w:rsidRPr="0061058A" w14:paraId="5EFC31B9" w14:textId="77777777" w:rsidTr="0061058A">
        <w:tc>
          <w:tcPr>
            <w:tcW w:w="498" w:type="dxa"/>
            <w:gridSpan w:val="2"/>
          </w:tcPr>
          <w:p w14:paraId="1A3D5521" w14:textId="37BC3ECB" w:rsidR="001425B8" w:rsidRPr="0061058A" w:rsidRDefault="001425B8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d)</w:t>
            </w:r>
          </w:p>
        </w:tc>
        <w:tc>
          <w:tcPr>
            <w:tcW w:w="10050" w:type="dxa"/>
            <w:gridSpan w:val="3"/>
            <w:vAlign w:val="center"/>
          </w:tcPr>
          <w:p w14:paraId="3DF79AD8" w14:textId="3B7FF37C" w:rsidR="001425B8" w:rsidRPr="0061058A" w:rsidRDefault="00142E5B" w:rsidP="00865EA6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According to Py</w:t>
            </w:r>
            <w:r w:rsidR="00865EA6">
              <w:rPr>
                <w:rFonts w:asciiTheme="minorHAnsi" w:hAnsiTheme="minorHAnsi"/>
                <w:sz w:val="22"/>
                <w:szCs w:val="22"/>
              </w:rPr>
              <w:t xml:space="preserve"> T</w:t>
            </w:r>
            <w:r w:rsidR="001425B8" w:rsidRPr="0061058A">
              <w:rPr>
                <w:rFonts w:asciiTheme="minorHAnsi" w:hAnsiTheme="minorHAnsi"/>
                <w:sz w:val="22"/>
                <w:szCs w:val="22"/>
              </w:rPr>
              <w:t xml:space="preserve">hagoras’s medical records, he was 188 cm.  Is it possible these bones belong to him? </w:t>
            </w:r>
          </w:p>
        </w:tc>
      </w:tr>
      <w:tr w:rsidR="001425B8" w:rsidRPr="0061058A" w14:paraId="510C342A" w14:textId="77777777" w:rsidTr="0061058A">
        <w:tc>
          <w:tcPr>
            <w:tcW w:w="498" w:type="dxa"/>
            <w:gridSpan w:val="2"/>
          </w:tcPr>
          <w:p w14:paraId="19170772" w14:textId="77777777" w:rsidR="001425B8" w:rsidRPr="0061058A" w:rsidRDefault="001425B8" w:rsidP="00343B1B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050" w:type="dxa"/>
            <w:gridSpan w:val="3"/>
            <w:vAlign w:val="center"/>
          </w:tcPr>
          <w:p w14:paraId="23856F51" w14:textId="77777777" w:rsidR="001425B8" w:rsidRPr="0061058A" w:rsidRDefault="001425B8" w:rsidP="00F208AC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</w:tbl>
    <w:p w14:paraId="1F2E24A1" w14:textId="77777777" w:rsidR="00343B1B" w:rsidRPr="0061058A" w:rsidRDefault="00343B1B" w:rsidP="00D21F8F">
      <w:pPr>
        <w:pStyle w:val="Header"/>
        <w:tabs>
          <w:tab w:val="clear" w:pos="4153"/>
          <w:tab w:val="clear" w:pos="8306"/>
          <w:tab w:val="center" w:pos="-1980"/>
        </w:tabs>
        <w:rPr>
          <w:rFonts w:asciiTheme="minorHAnsi" w:hAnsiTheme="minorHAnsi"/>
        </w:rPr>
      </w:pPr>
    </w:p>
    <w:p w14:paraId="5206642C" w14:textId="77777777" w:rsidR="00FA7A77" w:rsidRDefault="00FA7A77" w:rsidP="00D21F8F">
      <w:pPr>
        <w:pStyle w:val="Header"/>
        <w:tabs>
          <w:tab w:val="clear" w:pos="4153"/>
          <w:tab w:val="clear" w:pos="8306"/>
          <w:tab w:val="center" w:pos="-1980"/>
        </w:tabs>
        <w:rPr>
          <w:rFonts w:asciiTheme="minorHAnsi" w:hAnsiTheme="minorHAnsi"/>
        </w:rPr>
      </w:pPr>
    </w:p>
    <w:p w14:paraId="2F610587" w14:textId="77777777" w:rsidR="008A3202" w:rsidRPr="0061058A" w:rsidRDefault="008A3202" w:rsidP="00D21F8F">
      <w:pPr>
        <w:pStyle w:val="Header"/>
        <w:tabs>
          <w:tab w:val="clear" w:pos="4153"/>
          <w:tab w:val="clear" w:pos="8306"/>
          <w:tab w:val="center" w:pos="-1980"/>
        </w:tabs>
        <w:rPr>
          <w:rFonts w:asciiTheme="minorHAnsi" w:hAnsiTheme="minorHAnsi"/>
        </w:rPr>
      </w:pPr>
    </w:p>
    <w:p w14:paraId="5A3DC479" w14:textId="77777777" w:rsidR="00FA7A77" w:rsidRPr="0061058A" w:rsidRDefault="00FA7A77" w:rsidP="00D21F8F">
      <w:pPr>
        <w:pStyle w:val="Header"/>
        <w:tabs>
          <w:tab w:val="clear" w:pos="4153"/>
          <w:tab w:val="clear" w:pos="8306"/>
          <w:tab w:val="center" w:pos="-1980"/>
        </w:tabs>
        <w:rPr>
          <w:rFonts w:asciiTheme="minorHAnsi" w:hAnsiTheme="minorHAnsi"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498"/>
        <w:gridCol w:w="10050"/>
      </w:tblGrid>
      <w:tr w:rsidR="00FA7A77" w:rsidRPr="0061058A" w14:paraId="1BEB9052" w14:textId="77777777" w:rsidTr="00CC75E5">
        <w:tc>
          <w:tcPr>
            <w:tcW w:w="491" w:type="dxa"/>
          </w:tcPr>
          <w:p w14:paraId="41DB3483" w14:textId="24E41DC5" w:rsidR="00FA7A77" w:rsidRPr="0061058A" w:rsidRDefault="00FA7A77" w:rsidP="00FA7A7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11.</w:t>
            </w:r>
          </w:p>
        </w:tc>
        <w:tc>
          <w:tcPr>
            <w:tcW w:w="10057" w:type="dxa"/>
            <w:vAlign w:val="center"/>
          </w:tcPr>
          <w:p w14:paraId="117A4D13" w14:textId="426485E6" w:rsidR="00FA7A77" w:rsidRPr="0061058A" w:rsidRDefault="00FA7A77" w:rsidP="00CC75E5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Two more bones were uncovered.  One was an ulna bone and the other was a tibia bone.</w:t>
            </w:r>
          </w:p>
        </w:tc>
      </w:tr>
      <w:tr w:rsidR="00FA7A77" w:rsidRPr="0061058A" w14:paraId="3E735C19" w14:textId="77777777" w:rsidTr="00FA7A77">
        <w:trPr>
          <w:trHeight w:val="454"/>
        </w:trPr>
        <w:tc>
          <w:tcPr>
            <w:tcW w:w="491" w:type="dxa"/>
          </w:tcPr>
          <w:p w14:paraId="370C5908" w14:textId="77777777" w:rsidR="00FA7A77" w:rsidRPr="0061058A" w:rsidRDefault="00FA7A77" w:rsidP="00FA7A7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a)</w:t>
            </w:r>
          </w:p>
        </w:tc>
        <w:tc>
          <w:tcPr>
            <w:tcW w:w="10057" w:type="dxa"/>
            <w:vAlign w:val="center"/>
          </w:tcPr>
          <w:p w14:paraId="6FC04711" w14:textId="76B3A7CF" w:rsidR="00FA7A77" w:rsidRPr="0061058A" w:rsidRDefault="00FA7A77" w:rsidP="00CC75E5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If it is known that the bones ‘belong’ to a female and the ulna bone is 30 cm long, who long should the tibia bone be?</w:t>
            </w:r>
          </w:p>
        </w:tc>
      </w:tr>
      <w:tr w:rsidR="00FA7A77" w:rsidRPr="0061058A" w14:paraId="0B6C7546" w14:textId="77777777" w:rsidTr="00CC75E5">
        <w:trPr>
          <w:trHeight w:val="454"/>
        </w:trPr>
        <w:tc>
          <w:tcPr>
            <w:tcW w:w="491" w:type="dxa"/>
            <w:vAlign w:val="center"/>
          </w:tcPr>
          <w:p w14:paraId="6AA10DC3" w14:textId="77777777" w:rsidR="00FA7A77" w:rsidRPr="0061058A" w:rsidRDefault="00FA7A77" w:rsidP="00CC75E5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057" w:type="dxa"/>
            <w:vAlign w:val="center"/>
          </w:tcPr>
          <w:p w14:paraId="70623A79" w14:textId="77777777" w:rsidR="00FA7A77" w:rsidRPr="0061058A" w:rsidRDefault="00FA7A77" w:rsidP="00CC75E5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036A307E" w14:textId="77777777" w:rsidR="00FA7A77" w:rsidRPr="0061058A" w:rsidRDefault="00FA7A77" w:rsidP="00CC75E5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1BD300E8" w14:textId="77777777" w:rsidR="00FA7A77" w:rsidRPr="0061058A" w:rsidRDefault="00FA7A77" w:rsidP="00CC75E5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08D6816D" w14:textId="77777777" w:rsidR="00FA7A77" w:rsidRPr="0061058A" w:rsidRDefault="00FA7A77" w:rsidP="00CC75E5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282FEE78" w14:textId="77777777" w:rsidR="00FA7A77" w:rsidRPr="0061058A" w:rsidRDefault="00FA7A77" w:rsidP="00CC75E5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51DC2A17" w14:textId="77777777" w:rsidR="00FA7A77" w:rsidRPr="0061058A" w:rsidRDefault="00FA7A77" w:rsidP="00CC75E5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06478C8D" w14:textId="77777777" w:rsidR="00FA7A77" w:rsidRPr="0061058A" w:rsidRDefault="00FA7A77" w:rsidP="00CC75E5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01E7A8AF" w14:textId="77777777" w:rsidR="00FA7A77" w:rsidRPr="0061058A" w:rsidRDefault="00FA7A77" w:rsidP="00CC75E5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2F3F028A" w14:textId="77777777" w:rsidR="00FA7A77" w:rsidRPr="0061058A" w:rsidRDefault="00FA7A77" w:rsidP="00CC75E5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08631868" w14:textId="77777777" w:rsidR="00FA7A77" w:rsidRPr="0061058A" w:rsidRDefault="00FA7A77" w:rsidP="00CC75E5">
            <w:pPr>
              <w:rPr>
                <w:rFonts w:asciiTheme="minorHAnsi" w:hAnsiTheme="minorHAnsi"/>
                <w:sz w:val="22"/>
                <w:szCs w:val="22"/>
              </w:rPr>
            </w:pPr>
          </w:p>
          <w:p w14:paraId="3F99D425" w14:textId="77777777" w:rsidR="00FA7A77" w:rsidRPr="0061058A" w:rsidRDefault="00FA7A77" w:rsidP="00CC75E5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FA7A77" w:rsidRPr="0061058A" w14:paraId="7795AA72" w14:textId="77777777" w:rsidTr="00FA7A77">
        <w:trPr>
          <w:trHeight w:val="454"/>
        </w:trPr>
        <w:tc>
          <w:tcPr>
            <w:tcW w:w="491" w:type="dxa"/>
          </w:tcPr>
          <w:p w14:paraId="5ADBAC22" w14:textId="77777777" w:rsidR="00FA7A77" w:rsidRPr="0061058A" w:rsidRDefault="00FA7A77" w:rsidP="00FA7A7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61058A">
              <w:rPr>
                <w:rFonts w:asciiTheme="minorHAnsi" w:hAnsiTheme="minorHAnsi"/>
                <w:b/>
                <w:sz w:val="22"/>
                <w:szCs w:val="22"/>
              </w:rPr>
              <w:t>b)</w:t>
            </w:r>
          </w:p>
        </w:tc>
        <w:tc>
          <w:tcPr>
            <w:tcW w:w="10057" w:type="dxa"/>
            <w:vAlign w:val="center"/>
          </w:tcPr>
          <w:p w14:paraId="38678CE9" w14:textId="77777777" w:rsidR="00FA7A77" w:rsidRPr="0061058A" w:rsidRDefault="00FA7A77" w:rsidP="00CC75E5">
            <w:pPr>
              <w:rPr>
                <w:rFonts w:asciiTheme="minorHAnsi" w:hAnsiTheme="minorHAnsi"/>
                <w:sz w:val="22"/>
                <w:szCs w:val="22"/>
              </w:rPr>
            </w:pPr>
            <w:r w:rsidRPr="0061058A">
              <w:rPr>
                <w:rFonts w:asciiTheme="minorHAnsi" w:hAnsiTheme="minorHAnsi"/>
                <w:sz w:val="22"/>
                <w:szCs w:val="22"/>
              </w:rPr>
              <w:t>If the ulna bone is 28 cm long and the tibia bone is 39 cm long, predict whether the bones ‘belong’ to a male or female.  Explain your reasoning.</w:t>
            </w:r>
          </w:p>
        </w:tc>
      </w:tr>
    </w:tbl>
    <w:p w14:paraId="0EA743A8" w14:textId="77777777" w:rsidR="00FA7A77" w:rsidRDefault="00FA7A77" w:rsidP="00D21F8F">
      <w:pPr>
        <w:pStyle w:val="Header"/>
        <w:tabs>
          <w:tab w:val="clear" w:pos="4153"/>
          <w:tab w:val="clear" w:pos="8306"/>
          <w:tab w:val="center" w:pos="-1980"/>
        </w:tabs>
      </w:pPr>
    </w:p>
    <w:sectPr w:rsidR="00FA7A77" w:rsidSect="00CA7BFC">
      <w:footerReference w:type="default" r:id="rId46"/>
      <w:pgSz w:w="11906" w:h="16838" w:code="9"/>
      <w:pgMar w:top="851" w:right="851" w:bottom="851" w:left="85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1C98AC" w14:textId="77777777" w:rsidR="00C015C7" w:rsidRDefault="00C015C7">
      <w:r>
        <w:separator/>
      </w:r>
    </w:p>
  </w:endnote>
  <w:endnote w:type="continuationSeparator" w:id="0">
    <w:p w14:paraId="5958A521" w14:textId="77777777" w:rsidR="00C015C7" w:rsidRDefault="00C015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A2DC2F" w14:textId="389FAEB5" w:rsidR="00CC75E5" w:rsidRPr="003C6BF2" w:rsidRDefault="00CC75E5" w:rsidP="003C6BF2">
    <w:pPr>
      <w:pStyle w:val="Footer"/>
      <w:tabs>
        <w:tab w:val="clear" w:pos="4153"/>
        <w:tab w:val="clear" w:pos="8306"/>
        <w:tab w:val="center" w:pos="5160"/>
        <w:tab w:val="right" w:pos="10200"/>
      </w:tabs>
      <w:rPr>
        <w:sz w:val="16"/>
        <w:szCs w:val="18"/>
      </w:rPr>
    </w:pPr>
    <w:r w:rsidRPr="006B339A">
      <w:rPr>
        <w:sz w:val="16"/>
        <w:szCs w:val="18"/>
      </w:rPr>
      <w:fldChar w:fldCharType="begin"/>
    </w:r>
    <w:r w:rsidRPr="006B339A">
      <w:rPr>
        <w:sz w:val="16"/>
        <w:szCs w:val="18"/>
      </w:rPr>
      <w:instrText xml:space="preserve"> FILENAME </w:instrText>
    </w:r>
    <w:r w:rsidRPr="006B339A">
      <w:rPr>
        <w:sz w:val="16"/>
        <w:szCs w:val="18"/>
      </w:rPr>
      <w:fldChar w:fldCharType="separate"/>
    </w:r>
    <w:r w:rsidR="00C6089B">
      <w:rPr>
        <w:noProof/>
        <w:sz w:val="16"/>
        <w:szCs w:val="18"/>
      </w:rPr>
      <w:t>Year 11 Applications Investigation 1 Take Home Component</w:t>
    </w:r>
    <w:r w:rsidRPr="006B339A">
      <w:rPr>
        <w:sz w:val="16"/>
        <w:szCs w:val="18"/>
      </w:rPr>
      <w:fldChar w:fldCharType="end"/>
    </w:r>
    <w:r w:rsidRPr="003C6BF2">
      <w:rPr>
        <w:sz w:val="16"/>
        <w:szCs w:val="18"/>
      </w:rPr>
      <w:tab/>
      <w:t xml:space="preserve">Page </w:t>
    </w:r>
    <w:r w:rsidRPr="003C6BF2">
      <w:rPr>
        <w:sz w:val="16"/>
        <w:szCs w:val="18"/>
      </w:rPr>
      <w:fldChar w:fldCharType="begin"/>
    </w:r>
    <w:r w:rsidRPr="003C6BF2">
      <w:rPr>
        <w:sz w:val="16"/>
        <w:szCs w:val="18"/>
      </w:rPr>
      <w:instrText xml:space="preserve"> PAGE </w:instrText>
    </w:r>
    <w:r w:rsidRPr="003C6BF2">
      <w:rPr>
        <w:sz w:val="16"/>
        <w:szCs w:val="18"/>
      </w:rPr>
      <w:fldChar w:fldCharType="separate"/>
    </w:r>
    <w:r w:rsidR="00C015C7">
      <w:rPr>
        <w:noProof/>
        <w:sz w:val="16"/>
        <w:szCs w:val="18"/>
      </w:rPr>
      <w:t>1</w:t>
    </w:r>
    <w:r w:rsidRPr="003C6BF2">
      <w:rPr>
        <w:sz w:val="16"/>
        <w:szCs w:val="18"/>
      </w:rPr>
      <w:fldChar w:fldCharType="end"/>
    </w:r>
    <w:r w:rsidRPr="003C6BF2">
      <w:rPr>
        <w:sz w:val="16"/>
        <w:szCs w:val="18"/>
      </w:rPr>
      <w:t xml:space="preserve"> of </w:t>
    </w:r>
    <w:r w:rsidRPr="003C6BF2">
      <w:rPr>
        <w:sz w:val="16"/>
        <w:szCs w:val="18"/>
      </w:rPr>
      <w:fldChar w:fldCharType="begin"/>
    </w:r>
    <w:r w:rsidRPr="003C6BF2">
      <w:rPr>
        <w:sz w:val="16"/>
        <w:szCs w:val="18"/>
      </w:rPr>
      <w:instrText xml:space="preserve"> NUMPAGES </w:instrText>
    </w:r>
    <w:r w:rsidRPr="003C6BF2">
      <w:rPr>
        <w:sz w:val="16"/>
        <w:szCs w:val="18"/>
      </w:rPr>
      <w:fldChar w:fldCharType="separate"/>
    </w:r>
    <w:r w:rsidR="00C015C7">
      <w:rPr>
        <w:noProof/>
        <w:sz w:val="16"/>
        <w:szCs w:val="18"/>
      </w:rPr>
      <w:t>1</w:t>
    </w:r>
    <w:r w:rsidRPr="003C6BF2">
      <w:rPr>
        <w:sz w:val="16"/>
        <w:szCs w:val="18"/>
      </w:rPr>
      <w:fldChar w:fldCharType="end"/>
    </w:r>
    <w:r w:rsidRPr="003C6BF2">
      <w:rPr>
        <w:sz w:val="16"/>
        <w:szCs w:val="18"/>
      </w:rPr>
      <w:tab/>
    </w:r>
    <w:r w:rsidR="00884C00">
      <w:rPr>
        <w:sz w:val="16"/>
        <w:szCs w:val="18"/>
      </w:rPr>
      <w:t>BSC</w:t>
    </w:r>
    <w:r>
      <w:rPr>
        <w:sz w:val="16"/>
        <w:szCs w:val="18"/>
      </w:rPr>
      <w:t>, 201</w:t>
    </w:r>
    <w:r w:rsidR="00884C00">
      <w:rPr>
        <w:sz w:val="16"/>
        <w:szCs w:val="18"/>
      </w:rPr>
      <w:t>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C0F8FA1" w14:textId="77777777" w:rsidR="00C015C7" w:rsidRDefault="00C015C7">
      <w:r>
        <w:separator/>
      </w:r>
    </w:p>
  </w:footnote>
  <w:footnote w:type="continuationSeparator" w:id="0">
    <w:p w14:paraId="385D98FC" w14:textId="77777777" w:rsidR="00C015C7" w:rsidRDefault="00C015C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drawingGridHorizontalSpacing w:val="120"/>
  <w:displayHorizontalDrawingGridEvery w:val="2"/>
  <w:displayVerticalDrawingGridEvery w:val="2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41EF"/>
    <w:rsid w:val="00010F60"/>
    <w:rsid w:val="0001133E"/>
    <w:rsid w:val="00013A33"/>
    <w:rsid w:val="000158C0"/>
    <w:rsid w:val="000214F3"/>
    <w:rsid w:val="0003558D"/>
    <w:rsid w:val="00047AAC"/>
    <w:rsid w:val="00065CFE"/>
    <w:rsid w:val="00074F36"/>
    <w:rsid w:val="00076C96"/>
    <w:rsid w:val="00081B70"/>
    <w:rsid w:val="0008492F"/>
    <w:rsid w:val="0009080D"/>
    <w:rsid w:val="000C2F1F"/>
    <w:rsid w:val="000D306C"/>
    <w:rsid w:val="000D6F0E"/>
    <w:rsid w:val="000F1DB9"/>
    <w:rsid w:val="000F6395"/>
    <w:rsid w:val="00101501"/>
    <w:rsid w:val="001078B7"/>
    <w:rsid w:val="00114474"/>
    <w:rsid w:val="00120ACB"/>
    <w:rsid w:val="00125B9B"/>
    <w:rsid w:val="00130AB9"/>
    <w:rsid w:val="00137C49"/>
    <w:rsid w:val="00140D1E"/>
    <w:rsid w:val="001425B8"/>
    <w:rsid w:val="00142E5B"/>
    <w:rsid w:val="001568A7"/>
    <w:rsid w:val="0016588B"/>
    <w:rsid w:val="0018076C"/>
    <w:rsid w:val="00183AF9"/>
    <w:rsid w:val="00183B24"/>
    <w:rsid w:val="001C16BB"/>
    <w:rsid w:val="001F08AF"/>
    <w:rsid w:val="0020096C"/>
    <w:rsid w:val="00211E9E"/>
    <w:rsid w:val="00231AC8"/>
    <w:rsid w:val="00242297"/>
    <w:rsid w:val="00242585"/>
    <w:rsid w:val="002532ED"/>
    <w:rsid w:val="00253E6C"/>
    <w:rsid w:val="002807FE"/>
    <w:rsid w:val="002A1ACC"/>
    <w:rsid w:val="002C2F64"/>
    <w:rsid w:val="002D2156"/>
    <w:rsid w:val="002D589F"/>
    <w:rsid w:val="002D5F10"/>
    <w:rsid w:val="002F5454"/>
    <w:rsid w:val="003067E5"/>
    <w:rsid w:val="003132C8"/>
    <w:rsid w:val="00314FD8"/>
    <w:rsid w:val="003168B0"/>
    <w:rsid w:val="00320769"/>
    <w:rsid w:val="0034366B"/>
    <w:rsid w:val="00343B1B"/>
    <w:rsid w:val="00365341"/>
    <w:rsid w:val="00367B66"/>
    <w:rsid w:val="00370D65"/>
    <w:rsid w:val="0037161D"/>
    <w:rsid w:val="00377DF0"/>
    <w:rsid w:val="003800FE"/>
    <w:rsid w:val="0038654F"/>
    <w:rsid w:val="00394D42"/>
    <w:rsid w:val="003A6AC6"/>
    <w:rsid w:val="003B10A4"/>
    <w:rsid w:val="003C47F6"/>
    <w:rsid w:val="003C6BF2"/>
    <w:rsid w:val="003F3A68"/>
    <w:rsid w:val="003F3E6A"/>
    <w:rsid w:val="00430354"/>
    <w:rsid w:val="004315B6"/>
    <w:rsid w:val="00435422"/>
    <w:rsid w:val="00455D27"/>
    <w:rsid w:val="004658A6"/>
    <w:rsid w:val="00474E96"/>
    <w:rsid w:val="0048053B"/>
    <w:rsid w:val="0048418E"/>
    <w:rsid w:val="00496CFA"/>
    <w:rsid w:val="004B0160"/>
    <w:rsid w:val="004B2FAF"/>
    <w:rsid w:val="004C30EE"/>
    <w:rsid w:val="004C3895"/>
    <w:rsid w:val="004D034D"/>
    <w:rsid w:val="004D25C4"/>
    <w:rsid w:val="0051403F"/>
    <w:rsid w:val="005234B3"/>
    <w:rsid w:val="0052619E"/>
    <w:rsid w:val="00531B25"/>
    <w:rsid w:val="00534407"/>
    <w:rsid w:val="005346F5"/>
    <w:rsid w:val="005374C8"/>
    <w:rsid w:val="00570AB6"/>
    <w:rsid w:val="005779BB"/>
    <w:rsid w:val="005828DE"/>
    <w:rsid w:val="005B41EF"/>
    <w:rsid w:val="005B600A"/>
    <w:rsid w:val="005F3AED"/>
    <w:rsid w:val="0060208E"/>
    <w:rsid w:val="00607D11"/>
    <w:rsid w:val="0061058A"/>
    <w:rsid w:val="00611632"/>
    <w:rsid w:val="00612463"/>
    <w:rsid w:val="00626A97"/>
    <w:rsid w:val="0065575D"/>
    <w:rsid w:val="006738C6"/>
    <w:rsid w:val="00675A31"/>
    <w:rsid w:val="006A0040"/>
    <w:rsid w:val="006B339A"/>
    <w:rsid w:val="006B6D5C"/>
    <w:rsid w:val="006C358A"/>
    <w:rsid w:val="006C3FCC"/>
    <w:rsid w:val="006C6755"/>
    <w:rsid w:val="006E180A"/>
    <w:rsid w:val="006F098F"/>
    <w:rsid w:val="006F60C6"/>
    <w:rsid w:val="00702700"/>
    <w:rsid w:val="007428FB"/>
    <w:rsid w:val="00760AFA"/>
    <w:rsid w:val="00761509"/>
    <w:rsid w:val="007618B9"/>
    <w:rsid w:val="007755C1"/>
    <w:rsid w:val="00777E99"/>
    <w:rsid w:val="0078435C"/>
    <w:rsid w:val="007B5253"/>
    <w:rsid w:val="007B75F3"/>
    <w:rsid w:val="007D7FD8"/>
    <w:rsid w:val="007E2611"/>
    <w:rsid w:val="007F795C"/>
    <w:rsid w:val="00803898"/>
    <w:rsid w:val="00810D0F"/>
    <w:rsid w:val="008119F8"/>
    <w:rsid w:val="00814636"/>
    <w:rsid w:val="0082224E"/>
    <w:rsid w:val="00823B27"/>
    <w:rsid w:val="0083313E"/>
    <w:rsid w:val="008556A5"/>
    <w:rsid w:val="00857CC1"/>
    <w:rsid w:val="00865EA6"/>
    <w:rsid w:val="00884C00"/>
    <w:rsid w:val="00884D1D"/>
    <w:rsid w:val="008874FC"/>
    <w:rsid w:val="008978D9"/>
    <w:rsid w:val="008A3202"/>
    <w:rsid w:val="008A5C4C"/>
    <w:rsid w:val="008C0CC5"/>
    <w:rsid w:val="008C3855"/>
    <w:rsid w:val="008D04CB"/>
    <w:rsid w:val="008E783E"/>
    <w:rsid w:val="00901E9A"/>
    <w:rsid w:val="0091740A"/>
    <w:rsid w:val="00930034"/>
    <w:rsid w:val="00933DC4"/>
    <w:rsid w:val="00940917"/>
    <w:rsid w:val="0094393C"/>
    <w:rsid w:val="00980D3C"/>
    <w:rsid w:val="009902E8"/>
    <w:rsid w:val="00996BB8"/>
    <w:rsid w:val="009A6CBD"/>
    <w:rsid w:val="009B50E9"/>
    <w:rsid w:val="009C109C"/>
    <w:rsid w:val="009F15A4"/>
    <w:rsid w:val="00A0375B"/>
    <w:rsid w:val="00A03F6A"/>
    <w:rsid w:val="00A05F42"/>
    <w:rsid w:val="00A1137F"/>
    <w:rsid w:val="00A14A7E"/>
    <w:rsid w:val="00A61608"/>
    <w:rsid w:val="00A7224E"/>
    <w:rsid w:val="00AA1986"/>
    <w:rsid w:val="00AA3DEB"/>
    <w:rsid w:val="00AD311B"/>
    <w:rsid w:val="00B27C5A"/>
    <w:rsid w:val="00B36245"/>
    <w:rsid w:val="00B37FE4"/>
    <w:rsid w:val="00B42A92"/>
    <w:rsid w:val="00B542C1"/>
    <w:rsid w:val="00B60AD2"/>
    <w:rsid w:val="00B60FE5"/>
    <w:rsid w:val="00B67D02"/>
    <w:rsid w:val="00B7693D"/>
    <w:rsid w:val="00B9488F"/>
    <w:rsid w:val="00BC65C4"/>
    <w:rsid w:val="00C015C7"/>
    <w:rsid w:val="00C13303"/>
    <w:rsid w:val="00C1384B"/>
    <w:rsid w:val="00C21957"/>
    <w:rsid w:val="00C2367A"/>
    <w:rsid w:val="00C3692C"/>
    <w:rsid w:val="00C54E1E"/>
    <w:rsid w:val="00C5777A"/>
    <w:rsid w:val="00C6089B"/>
    <w:rsid w:val="00C74359"/>
    <w:rsid w:val="00C758AA"/>
    <w:rsid w:val="00C772E8"/>
    <w:rsid w:val="00C84DEB"/>
    <w:rsid w:val="00C855FB"/>
    <w:rsid w:val="00C90DB0"/>
    <w:rsid w:val="00CA23D8"/>
    <w:rsid w:val="00CA7BFC"/>
    <w:rsid w:val="00CB65A4"/>
    <w:rsid w:val="00CC6460"/>
    <w:rsid w:val="00CC75E5"/>
    <w:rsid w:val="00CD7828"/>
    <w:rsid w:val="00CF27E1"/>
    <w:rsid w:val="00CF4B34"/>
    <w:rsid w:val="00D01E1E"/>
    <w:rsid w:val="00D03DAF"/>
    <w:rsid w:val="00D10CE4"/>
    <w:rsid w:val="00D21F8F"/>
    <w:rsid w:val="00D31C6A"/>
    <w:rsid w:val="00D37528"/>
    <w:rsid w:val="00D37C1C"/>
    <w:rsid w:val="00D46FD4"/>
    <w:rsid w:val="00D54B41"/>
    <w:rsid w:val="00D56CFC"/>
    <w:rsid w:val="00D61B77"/>
    <w:rsid w:val="00D712CA"/>
    <w:rsid w:val="00D8285B"/>
    <w:rsid w:val="00D8533A"/>
    <w:rsid w:val="00D97F9C"/>
    <w:rsid w:val="00DA076F"/>
    <w:rsid w:val="00DC0E7E"/>
    <w:rsid w:val="00E129F2"/>
    <w:rsid w:val="00E12C00"/>
    <w:rsid w:val="00E15460"/>
    <w:rsid w:val="00E16A2F"/>
    <w:rsid w:val="00E20E0E"/>
    <w:rsid w:val="00E44B3B"/>
    <w:rsid w:val="00E467B2"/>
    <w:rsid w:val="00E609EA"/>
    <w:rsid w:val="00E61996"/>
    <w:rsid w:val="00E733DE"/>
    <w:rsid w:val="00E867E7"/>
    <w:rsid w:val="00EB7BC8"/>
    <w:rsid w:val="00EC23D1"/>
    <w:rsid w:val="00ED7676"/>
    <w:rsid w:val="00EF0F2B"/>
    <w:rsid w:val="00EF53A9"/>
    <w:rsid w:val="00EF6B97"/>
    <w:rsid w:val="00F208AC"/>
    <w:rsid w:val="00F340F4"/>
    <w:rsid w:val="00F55FE3"/>
    <w:rsid w:val="00F740AA"/>
    <w:rsid w:val="00FA78A6"/>
    <w:rsid w:val="00FA7A77"/>
    <w:rsid w:val="00FD012C"/>
    <w:rsid w:val="00FD02F8"/>
    <w:rsid w:val="00FD5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A1EF31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 w:qFormat="1"/>
    <w:lsdException w:name="Colorful Grid" w:semiHidden="0" w:uiPriority="73" w:unhideWhenUsed="0" w:qFormat="1"/>
    <w:lsdException w:name="Light Shading Accent 1" w:semiHidden="0" w:uiPriority="60" w:unhideWhenUsed="0" w:qFormat="1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 w:qFormat="1"/>
    <w:lsdException w:name="Medium List 2 Accent 6" w:semiHidden="0" w:uiPriority="66" w:unhideWhenUsed="0" w:qFormat="1"/>
    <w:lsdException w:name="Medium Grid 1 Accent 6" w:semiHidden="0" w:uiPriority="67" w:unhideWhenUsed="0" w:qFormat="1"/>
    <w:lsdException w:name="Medium Grid 2 Accent 6" w:semiHidden="0" w:uiPriority="68" w:unhideWhenUsed="0" w:qFormat="1"/>
    <w:lsdException w:name="Medium Grid 3 Accent 6" w:semiHidden="0" w:uiPriority="69" w:unhideWhenUsed="0" w:qFormat="1"/>
    <w:lsdException w:name="Dark List Accent 6" w:semiHidden="0" w:uiPriority="70" w:unhideWhenUsed="0"/>
    <w:lsdException w:name="Colorful Shading Accent 6" w:semiHidden="0" w:uiPriority="71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42C1"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rFonts w:ascii="Castellar" w:hAnsi="Castellar"/>
      <w:sz w:val="40"/>
    </w:rPr>
  </w:style>
  <w:style w:type="paragraph" w:styleId="Heading2">
    <w:name w:val="heading 2"/>
    <w:basedOn w:val="Normal"/>
    <w:next w:val="Normal"/>
    <w:qFormat/>
    <w:pPr>
      <w:keepNext/>
      <w:overflowPunct w:val="0"/>
      <w:autoSpaceDE w:val="0"/>
      <w:autoSpaceDN w:val="0"/>
      <w:adjustRightInd w:val="0"/>
      <w:ind w:firstLine="2280"/>
      <w:textAlignment w:val="baseline"/>
      <w:outlineLvl w:val="1"/>
    </w:pPr>
    <w:rPr>
      <w:sz w:val="32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paragraph" w:customStyle="1" w:styleId="xl24">
    <w:name w:val="xl24"/>
    <w:basedOn w:val="Normal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5">
    <w:name w:val="xl25"/>
    <w:basedOn w:val="Normal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</w:rPr>
  </w:style>
  <w:style w:type="paragraph" w:customStyle="1" w:styleId="xl26">
    <w:name w:val="xl26"/>
    <w:basedOn w:val="Normal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</w:rPr>
  </w:style>
  <w:style w:type="paragraph" w:customStyle="1" w:styleId="xl27">
    <w:name w:val="xl27"/>
    <w:basedOn w:val="Normal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28">
    <w:name w:val="xl28"/>
    <w:basedOn w:val="Normal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29">
    <w:name w:val="xl29"/>
    <w:basedOn w:val="Normal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30">
    <w:name w:val="xl30"/>
    <w:basedOn w:val="Normal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18"/>
      <w:szCs w:val="18"/>
    </w:rPr>
  </w:style>
  <w:style w:type="paragraph" w:customStyle="1" w:styleId="xl31">
    <w:name w:val="xl31"/>
    <w:basedOn w:val="Normal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18"/>
      <w:szCs w:val="18"/>
    </w:rPr>
  </w:style>
  <w:style w:type="character" w:styleId="FollowedHyperlink">
    <w:name w:val="FollowedHyperlink"/>
    <w:rPr>
      <w:color w:val="800080"/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font5">
    <w:name w:val="font5"/>
    <w:basedOn w:val="Normal"/>
    <w:pPr>
      <w:spacing w:before="100" w:beforeAutospacing="1" w:after="100" w:afterAutospacing="1"/>
    </w:pPr>
    <w:rPr>
      <w:rFonts w:eastAsia="Arial Unicode MS"/>
      <w:sz w:val="20"/>
      <w:szCs w:val="20"/>
    </w:rPr>
  </w:style>
  <w:style w:type="paragraph" w:customStyle="1" w:styleId="font6">
    <w:name w:val="font6"/>
    <w:basedOn w:val="Normal"/>
    <w:pPr>
      <w:spacing w:before="100" w:beforeAutospacing="1" w:after="100" w:afterAutospacing="1"/>
    </w:pPr>
    <w:rPr>
      <w:rFonts w:eastAsia="Arial Unicode MS"/>
      <w:b/>
      <w:bCs/>
      <w:sz w:val="20"/>
      <w:szCs w:val="20"/>
    </w:rPr>
  </w:style>
  <w:style w:type="paragraph" w:customStyle="1" w:styleId="font7">
    <w:name w:val="font7"/>
    <w:basedOn w:val="Normal"/>
    <w:pPr>
      <w:spacing w:before="100" w:beforeAutospacing="1" w:after="100" w:afterAutospacing="1"/>
    </w:pPr>
    <w:rPr>
      <w:rFonts w:eastAsia="Arial Unicode MS"/>
      <w:i/>
      <w:iCs/>
      <w:sz w:val="20"/>
      <w:szCs w:val="20"/>
    </w:rPr>
  </w:style>
  <w:style w:type="paragraph" w:customStyle="1" w:styleId="font8">
    <w:name w:val="font8"/>
    <w:basedOn w:val="Normal"/>
    <w:pPr>
      <w:spacing w:before="100" w:beforeAutospacing="1" w:after="100" w:afterAutospacing="1"/>
    </w:pPr>
    <w:rPr>
      <w:rFonts w:eastAsia="Arial Unicode MS"/>
      <w:i/>
      <w:iCs/>
      <w:sz w:val="20"/>
      <w:szCs w:val="20"/>
    </w:rPr>
  </w:style>
  <w:style w:type="paragraph" w:customStyle="1" w:styleId="font9">
    <w:name w:val="font9"/>
    <w:basedOn w:val="Normal"/>
    <w:pPr>
      <w:spacing w:before="100" w:beforeAutospacing="1" w:after="100" w:afterAutospacing="1"/>
    </w:pPr>
    <w:rPr>
      <w:rFonts w:ascii="Symbol" w:eastAsia="Arial Unicode MS" w:hAnsi="Symbol" w:cs="Arial Unicode MS"/>
      <w:b/>
      <w:bCs/>
      <w:sz w:val="20"/>
      <w:szCs w:val="20"/>
    </w:rPr>
  </w:style>
  <w:style w:type="table" w:styleId="TableGrid">
    <w:name w:val="Table Grid"/>
    <w:basedOn w:val="TableNormal"/>
    <w:rsid w:val="000214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rsid w:val="00AA1986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E12C00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semiHidden/>
    <w:locked/>
    <w:rsid w:val="003F3A68"/>
    <w:rPr>
      <w:sz w:val="24"/>
      <w:szCs w:val="24"/>
      <w:lang w:val="en-AU" w:eastAsia="en-US" w:bidi="ar-SA"/>
    </w:rPr>
  </w:style>
  <w:style w:type="paragraph" w:styleId="BalloonText">
    <w:name w:val="Balloon Text"/>
    <w:basedOn w:val="Normal"/>
    <w:link w:val="BalloonTextChar"/>
    <w:rsid w:val="00137C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37C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 w:qFormat="1"/>
    <w:lsdException w:name="Colorful Grid" w:semiHidden="0" w:uiPriority="73" w:unhideWhenUsed="0" w:qFormat="1"/>
    <w:lsdException w:name="Light Shading Accent 1" w:semiHidden="0" w:uiPriority="60" w:unhideWhenUsed="0" w:qFormat="1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 w:qFormat="1"/>
    <w:lsdException w:name="Medium List 2 Accent 6" w:semiHidden="0" w:uiPriority="66" w:unhideWhenUsed="0" w:qFormat="1"/>
    <w:lsdException w:name="Medium Grid 1 Accent 6" w:semiHidden="0" w:uiPriority="67" w:unhideWhenUsed="0" w:qFormat="1"/>
    <w:lsdException w:name="Medium Grid 2 Accent 6" w:semiHidden="0" w:uiPriority="68" w:unhideWhenUsed="0" w:qFormat="1"/>
    <w:lsdException w:name="Medium Grid 3 Accent 6" w:semiHidden="0" w:uiPriority="69" w:unhideWhenUsed="0" w:qFormat="1"/>
    <w:lsdException w:name="Dark List Accent 6" w:semiHidden="0" w:uiPriority="70" w:unhideWhenUsed="0"/>
    <w:lsdException w:name="Colorful Shading Accent 6" w:semiHidden="0" w:uiPriority="71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42C1"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rFonts w:ascii="Castellar" w:hAnsi="Castellar"/>
      <w:sz w:val="40"/>
    </w:rPr>
  </w:style>
  <w:style w:type="paragraph" w:styleId="Heading2">
    <w:name w:val="heading 2"/>
    <w:basedOn w:val="Normal"/>
    <w:next w:val="Normal"/>
    <w:qFormat/>
    <w:pPr>
      <w:keepNext/>
      <w:overflowPunct w:val="0"/>
      <w:autoSpaceDE w:val="0"/>
      <w:autoSpaceDN w:val="0"/>
      <w:adjustRightInd w:val="0"/>
      <w:ind w:firstLine="2280"/>
      <w:textAlignment w:val="baseline"/>
      <w:outlineLvl w:val="1"/>
    </w:pPr>
    <w:rPr>
      <w:sz w:val="32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paragraph" w:customStyle="1" w:styleId="xl24">
    <w:name w:val="xl24"/>
    <w:basedOn w:val="Normal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5">
    <w:name w:val="xl25"/>
    <w:basedOn w:val="Normal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</w:rPr>
  </w:style>
  <w:style w:type="paragraph" w:customStyle="1" w:styleId="xl26">
    <w:name w:val="xl26"/>
    <w:basedOn w:val="Normal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</w:rPr>
  </w:style>
  <w:style w:type="paragraph" w:customStyle="1" w:styleId="xl27">
    <w:name w:val="xl27"/>
    <w:basedOn w:val="Normal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28">
    <w:name w:val="xl28"/>
    <w:basedOn w:val="Normal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29">
    <w:name w:val="xl29"/>
    <w:basedOn w:val="Normal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30">
    <w:name w:val="xl30"/>
    <w:basedOn w:val="Normal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18"/>
      <w:szCs w:val="18"/>
    </w:rPr>
  </w:style>
  <w:style w:type="paragraph" w:customStyle="1" w:styleId="xl31">
    <w:name w:val="xl31"/>
    <w:basedOn w:val="Normal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18"/>
      <w:szCs w:val="18"/>
    </w:rPr>
  </w:style>
  <w:style w:type="character" w:styleId="FollowedHyperlink">
    <w:name w:val="FollowedHyperlink"/>
    <w:rPr>
      <w:color w:val="800080"/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font5">
    <w:name w:val="font5"/>
    <w:basedOn w:val="Normal"/>
    <w:pPr>
      <w:spacing w:before="100" w:beforeAutospacing="1" w:after="100" w:afterAutospacing="1"/>
    </w:pPr>
    <w:rPr>
      <w:rFonts w:eastAsia="Arial Unicode MS"/>
      <w:sz w:val="20"/>
      <w:szCs w:val="20"/>
    </w:rPr>
  </w:style>
  <w:style w:type="paragraph" w:customStyle="1" w:styleId="font6">
    <w:name w:val="font6"/>
    <w:basedOn w:val="Normal"/>
    <w:pPr>
      <w:spacing w:before="100" w:beforeAutospacing="1" w:after="100" w:afterAutospacing="1"/>
    </w:pPr>
    <w:rPr>
      <w:rFonts w:eastAsia="Arial Unicode MS"/>
      <w:b/>
      <w:bCs/>
      <w:sz w:val="20"/>
      <w:szCs w:val="20"/>
    </w:rPr>
  </w:style>
  <w:style w:type="paragraph" w:customStyle="1" w:styleId="font7">
    <w:name w:val="font7"/>
    <w:basedOn w:val="Normal"/>
    <w:pPr>
      <w:spacing w:before="100" w:beforeAutospacing="1" w:after="100" w:afterAutospacing="1"/>
    </w:pPr>
    <w:rPr>
      <w:rFonts w:eastAsia="Arial Unicode MS"/>
      <w:i/>
      <w:iCs/>
      <w:sz w:val="20"/>
      <w:szCs w:val="20"/>
    </w:rPr>
  </w:style>
  <w:style w:type="paragraph" w:customStyle="1" w:styleId="font8">
    <w:name w:val="font8"/>
    <w:basedOn w:val="Normal"/>
    <w:pPr>
      <w:spacing w:before="100" w:beforeAutospacing="1" w:after="100" w:afterAutospacing="1"/>
    </w:pPr>
    <w:rPr>
      <w:rFonts w:eastAsia="Arial Unicode MS"/>
      <w:i/>
      <w:iCs/>
      <w:sz w:val="20"/>
      <w:szCs w:val="20"/>
    </w:rPr>
  </w:style>
  <w:style w:type="paragraph" w:customStyle="1" w:styleId="font9">
    <w:name w:val="font9"/>
    <w:basedOn w:val="Normal"/>
    <w:pPr>
      <w:spacing w:before="100" w:beforeAutospacing="1" w:after="100" w:afterAutospacing="1"/>
    </w:pPr>
    <w:rPr>
      <w:rFonts w:ascii="Symbol" w:eastAsia="Arial Unicode MS" w:hAnsi="Symbol" w:cs="Arial Unicode MS"/>
      <w:b/>
      <w:bCs/>
      <w:sz w:val="20"/>
      <w:szCs w:val="20"/>
    </w:rPr>
  </w:style>
  <w:style w:type="table" w:styleId="TableGrid">
    <w:name w:val="Table Grid"/>
    <w:basedOn w:val="TableNormal"/>
    <w:rsid w:val="000214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rsid w:val="00AA1986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E12C00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semiHidden/>
    <w:locked/>
    <w:rsid w:val="003F3A68"/>
    <w:rPr>
      <w:sz w:val="24"/>
      <w:szCs w:val="24"/>
      <w:lang w:val="en-AU" w:eastAsia="en-US" w:bidi="ar-SA"/>
    </w:rPr>
  </w:style>
  <w:style w:type="paragraph" w:styleId="BalloonText">
    <w:name w:val="Balloon Text"/>
    <w:basedOn w:val="Normal"/>
    <w:link w:val="BalloonTextChar"/>
    <w:rsid w:val="00137C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37C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10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E756AD-B308-4C1E-8BAF-043761EA3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B6A18B53</Template>
  <TotalTime>842</TotalTime>
  <Pages>9</Pages>
  <Words>1765</Words>
  <Characters>10061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Geometry &amp; Trigonometry</vt:lpstr>
    </vt:vector>
  </TitlesOfParts>
  <Company>Department of Education</Company>
  <LinksUpToDate>false</LinksUpToDate>
  <CharactersWithSpaces>11803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Geometry &amp; Trigonometry</dc:title>
  <dc:creator>Template</dc:creator>
  <cp:lastModifiedBy>PURCELL Laura</cp:lastModifiedBy>
  <cp:revision>36</cp:revision>
  <cp:lastPrinted>2016-02-05T07:04:00Z</cp:lastPrinted>
  <dcterms:created xsi:type="dcterms:W3CDTF">2016-01-30T01:51:00Z</dcterms:created>
  <dcterms:modified xsi:type="dcterms:W3CDTF">2016-02-05T07:04:00Z</dcterms:modified>
</cp:coreProperties>
</file>