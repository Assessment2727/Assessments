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9BA9E5" w14:textId="77777777" w:rsidR="002B3F60" w:rsidRDefault="002B3F60">
      <w:pPr>
        <w:spacing w:before="8" w:after="0" w:line="100" w:lineRule="exact"/>
        <w:rPr>
          <w:sz w:val="10"/>
          <w:szCs w:val="10"/>
        </w:rPr>
      </w:pPr>
      <w:bookmarkStart w:id="0" w:name="_GoBack"/>
      <w:bookmarkEnd w:id="0"/>
    </w:p>
    <w:p w14:paraId="46D19B6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24440E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F7B6A8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CB2EAA6" w14:textId="77777777" w:rsidR="007039BC" w:rsidRDefault="007039BC">
      <w:pPr>
        <w:spacing w:after="0" w:line="200" w:lineRule="exact"/>
        <w:rPr>
          <w:sz w:val="20"/>
          <w:szCs w:val="20"/>
        </w:rPr>
      </w:pPr>
    </w:p>
    <w:p w14:paraId="76E0DD2F" w14:textId="77777777" w:rsidR="002B3F60" w:rsidRPr="007039BC" w:rsidRDefault="007039BC">
      <w:pPr>
        <w:spacing w:after="0" w:line="200" w:lineRule="exact"/>
        <w:rPr>
          <w:b/>
          <w:sz w:val="28"/>
          <w:szCs w:val="28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7039BC">
        <w:rPr>
          <w:b/>
          <w:sz w:val="28"/>
          <w:szCs w:val="28"/>
        </w:rPr>
        <w:t>INSERT YOURT SCHOOL NAME HERE</w:t>
      </w:r>
    </w:p>
    <w:p w14:paraId="2B92501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71700C9" w14:textId="30C2B089" w:rsidR="002B3F60" w:rsidRDefault="00285256">
      <w:pPr>
        <w:spacing w:before="19" w:after="0" w:line="240" w:lineRule="auto"/>
        <w:ind w:left="4640" w:right="-20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bCs/>
          <w:color w:val="231F20"/>
          <w:spacing w:val="-24"/>
          <w:sz w:val="32"/>
          <w:szCs w:val="32"/>
        </w:rPr>
        <w:t>AT</w:t>
      </w:r>
      <w:r>
        <w:rPr>
          <w:rFonts w:ascii="Arial" w:eastAsia="Arial" w:hAnsi="Arial" w:cs="Arial"/>
          <w:b/>
          <w:bCs/>
          <w:color w:val="231F20"/>
          <w:sz w:val="32"/>
          <w:szCs w:val="32"/>
        </w:rPr>
        <w:t>AR</w:t>
      </w:r>
      <w:r>
        <w:rPr>
          <w:rFonts w:ascii="Arial" w:eastAsia="Arial" w:hAnsi="Arial" w:cs="Arial"/>
          <w:b/>
          <w:bCs/>
          <w:color w:val="231F20"/>
          <w:spacing w:val="-2"/>
          <w:sz w:val="32"/>
          <w:szCs w:val="32"/>
        </w:rPr>
        <w:t xml:space="preserve"> </w:t>
      </w:r>
      <w:r>
        <w:rPr>
          <w:rFonts w:ascii="Arial" w:eastAsia="Arial" w:hAnsi="Arial" w:cs="Arial"/>
          <w:b/>
          <w:bCs/>
          <w:color w:val="231F20"/>
          <w:sz w:val="32"/>
          <w:szCs w:val="32"/>
        </w:rPr>
        <w:t>course examination,</w:t>
      </w:r>
      <w:r>
        <w:rPr>
          <w:rFonts w:ascii="Arial" w:eastAsia="Arial" w:hAnsi="Arial" w:cs="Arial"/>
          <w:b/>
          <w:bCs/>
          <w:color w:val="231F20"/>
          <w:spacing w:val="-20"/>
          <w:sz w:val="32"/>
          <w:szCs w:val="32"/>
        </w:rPr>
        <w:t xml:space="preserve"> </w:t>
      </w:r>
      <w:r>
        <w:rPr>
          <w:rFonts w:ascii="Arial" w:eastAsia="Arial" w:hAnsi="Arial" w:cs="Arial"/>
          <w:b/>
          <w:bCs/>
          <w:color w:val="231F20"/>
          <w:sz w:val="32"/>
          <w:szCs w:val="32"/>
        </w:rPr>
        <w:t>201</w:t>
      </w:r>
      <w:r w:rsidR="00A976D9">
        <w:rPr>
          <w:rFonts w:ascii="Arial" w:eastAsia="Arial" w:hAnsi="Arial" w:cs="Arial"/>
          <w:b/>
          <w:bCs/>
          <w:color w:val="231F20"/>
          <w:sz w:val="32"/>
          <w:szCs w:val="32"/>
        </w:rPr>
        <w:t>9</w:t>
      </w:r>
    </w:p>
    <w:p w14:paraId="3885D99D" w14:textId="77777777" w:rsidR="002B3F60" w:rsidRDefault="002B3F60">
      <w:pPr>
        <w:spacing w:before="2" w:after="0" w:line="280" w:lineRule="exact"/>
        <w:rPr>
          <w:sz w:val="28"/>
          <w:szCs w:val="28"/>
        </w:rPr>
      </w:pPr>
    </w:p>
    <w:p w14:paraId="01FA3787" w14:textId="77777777" w:rsidR="002B3F60" w:rsidRDefault="00285256">
      <w:pPr>
        <w:spacing w:after="0" w:line="361" w:lineRule="exact"/>
        <w:ind w:left="5607" w:right="-20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bCs/>
          <w:color w:val="231F20"/>
          <w:position w:val="-1"/>
          <w:sz w:val="32"/>
          <w:szCs w:val="32"/>
        </w:rPr>
        <w:t>Question/Answer</w:t>
      </w:r>
      <w:r>
        <w:rPr>
          <w:rFonts w:ascii="Arial" w:eastAsia="Arial" w:hAnsi="Arial" w:cs="Arial"/>
          <w:b/>
          <w:bCs/>
          <w:color w:val="231F20"/>
          <w:spacing w:val="-26"/>
          <w:position w:val="-1"/>
          <w:sz w:val="32"/>
          <w:szCs w:val="32"/>
        </w:rPr>
        <w:t xml:space="preserve"> </w:t>
      </w:r>
      <w:r>
        <w:rPr>
          <w:rFonts w:ascii="Arial" w:eastAsia="Arial" w:hAnsi="Arial" w:cs="Arial"/>
          <w:b/>
          <w:bCs/>
          <w:color w:val="231F20"/>
          <w:position w:val="-1"/>
          <w:sz w:val="32"/>
          <w:szCs w:val="32"/>
        </w:rPr>
        <w:t>booklet</w:t>
      </w:r>
    </w:p>
    <w:p w14:paraId="7730E133" w14:textId="77777777" w:rsidR="002B3F60" w:rsidRDefault="002B3F60">
      <w:pPr>
        <w:spacing w:before="9" w:after="0" w:line="130" w:lineRule="exact"/>
        <w:rPr>
          <w:sz w:val="13"/>
          <w:szCs w:val="13"/>
        </w:rPr>
      </w:pPr>
    </w:p>
    <w:p w14:paraId="293C535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A56447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A8C64F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70B11C1" w14:textId="77777777" w:rsidR="002B3F60" w:rsidRDefault="002B3F60">
      <w:pPr>
        <w:spacing w:after="0"/>
        <w:sectPr w:rsidR="002B3F60">
          <w:type w:val="continuous"/>
          <w:pgSz w:w="11920" w:h="16840"/>
          <w:pgMar w:top="1560" w:right="1180" w:bottom="280" w:left="1140" w:header="720" w:footer="720" w:gutter="0"/>
          <w:cols w:space="720"/>
        </w:sectPr>
      </w:pPr>
    </w:p>
    <w:p w14:paraId="2EB4FCC5" w14:textId="77777777" w:rsidR="002B3F60" w:rsidRDefault="00285256">
      <w:pPr>
        <w:spacing w:before="6" w:after="0" w:line="250" w:lineRule="auto"/>
        <w:ind w:left="107" w:right="-92"/>
        <w:rPr>
          <w:rFonts w:ascii="Arial" w:eastAsia="Arial" w:hAnsi="Arial" w:cs="Arial"/>
          <w:sz w:val="42"/>
          <w:szCs w:val="42"/>
        </w:rPr>
      </w:pPr>
      <w:r>
        <w:rPr>
          <w:rFonts w:ascii="Arial" w:eastAsia="Arial" w:hAnsi="Arial" w:cs="Arial"/>
          <w:b/>
          <w:bCs/>
          <w:color w:val="231F20"/>
          <w:sz w:val="42"/>
          <w:szCs w:val="42"/>
        </w:rPr>
        <w:t>MODERN HIS</w:t>
      </w:r>
      <w:r>
        <w:rPr>
          <w:rFonts w:ascii="Arial" w:eastAsia="Arial" w:hAnsi="Arial" w:cs="Arial"/>
          <w:b/>
          <w:bCs/>
          <w:color w:val="231F20"/>
          <w:spacing w:val="-8"/>
          <w:sz w:val="42"/>
          <w:szCs w:val="42"/>
        </w:rPr>
        <w:t>T</w:t>
      </w:r>
      <w:r>
        <w:rPr>
          <w:rFonts w:ascii="Arial" w:eastAsia="Arial" w:hAnsi="Arial" w:cs="Arial"/>
          <w:b/>
          <w:bCs/>
          <w:color w:val="231F20"/>
          <w:sz w:val="42"/>
          <w:szCs w:val="42"/>
        </w:rPr>
        <w:t>O</w:t>
      </w:r>
      <w:r>
        <w:rPr>
          <w:rFonts w:ascii="Arial" w:eastAsia="Arial" w:hAnsi="Arial" w:cs="Arial"/>
          <w:b/>
          <w:bCs/>
          <w:color w:val="231F20"/>
          <w:spacing w:val="-16"/>
          <w:sz w:val="42"/>
          <w:szCs w:val="42"/>
        </w:rPr>
        <w:t>R</w:t>
      </w:r>
      <w:r>
        <w:rPr>
          <w:rFonts w:ascii="Arial" w:eastAsia="Arial" w:hAnsi="Arial" w:cs="Arial"/>
          <w:b/>
          <w:bCs/>
          <w:color w:val="231F20"/>
          <w:sz w:val="42"/>
          <w:szCs w:val="42"/>
        </w:rPr>
        <w:t>Y</w:t>
      </w:r>
    </w:p>
    <w:p w14:paraId="7051DB5E" w14:textId="77777777" w:rsidR="002B3F60" w:rsidRDefault="00285256">
      <w:pPr>
        <w:spacing w:before="3" w:after="0" w:line="140" w:lineRule="exact"/>
        <w:rPr>
          <w:sz w:val="14"/>
          <w:szCs w:val="14"/>
        </w:rPr>
      </w:pPr>
      <w:r>
        <w:br w:type="column"/>
      </w:r>
    </w:p>
    <w:p w14:paraId="0F59A22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CADA4ED" w14:textId="77777777" w:rsidR="002B3F60" w:rsidRDefault="00285256">
      <w:pPr>
        <w:spacing w:after="0" w:line="380" w:lineRule="atLeast"/>
        <w:ind w:left="45" w:right="361" w:hanging="45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color w:val="D1D3D4"/>
          <w:sz w:val="18"/>
          <w:szCs w:val="18"/>
        </w:rPr>
        <w:t>Place one of your candidate identification labels in this box. Ensure the label is straight and within the lines of this box.</w:t>
      </w:r>
    </w:p>
    <w:p w14:paraId="2C9D093E" w14:textId="77777777" w:rsidR="002B3F60" w:rsidRDefault="002B3F60">
      <w:pPr>
        <w:spacing w:after="0"/>
        <w:sectPr w:rsidR="002B3F60">
          <w:type w:val="continuous"/>
          <w:pgSz w:w="11920" w:h="16840"/>
          <w:pgMar w:top="1560" w:right="1180" w:bottom="280" w:left="1140" w:header="720" w:footer="720" w:gutter="0"/>
          <w:cols w:num="2" w:space="720" w:equalWidth="0">
            <w:col w:w="1974" w:space="2487"/>
            <w:col w:w="5139"/>
          </w:cols>
        </w:sectPr>
      </w:pPr>
    </w:p>
    <w:p w14:paraId="1F784DCB" w14:textId="77777777" w:rsidR="002B3F60" w:rsidRDefault="002B3F60">
      <w:pPr>
        <w:spacing w:before="5" w:after="0" w:line="120" w:lineRule="exact"/>
        <w:rPr>
          <w:sz w:val="12"/>
          <w:szCs w:val="12"/>
        </w:rPr>
      </w:pPr>
    </w:p>
    <w:p w14:paraId="654D160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953B82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BCBA7C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EF126D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46B9E9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FB0895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2925B39" w14:textId="19AB1A35" w:rsidR="002B3F60" w:rsidRDefault="00F82685">
      <w:pPr>
        <w:tabs>
          <w:tab w:val="left" w:pos="3200"/>
        </w:tabs>
        <w:spacing w:before="32" w:after="0" w:line="240" w:lineRule="auto"/>
        <w:ind w:left="1268" w:right="-20"/>
        <w:rPr>
          <w:rFonts w:ascii="Arial" w:eastAsia="Arial" w:hAnsi="Arial" w:cs="Arial"/>
          <w:sz w:val="20"/>
          <w:szCs w:val="20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46752" behindDoc="1" locked="0" layoutInCell="1" allowOverlap="1" wp14:anchorId="07C81AB3" wp14:editId="172FA3C9">
                <wp:simplePos x="0" y="0"/>
                <wp:positionH relativeFrom="page">
                  <wp:posOffset>5576570</wp:posOffset>
                </wp:positionH>
                <wp:positionV relativeFrom="paragraph">
                  <wp:posOffset>-92075</wp:posOffset>
                </wp:positionV>
                <wp:extent cx="1142365" cy="364490"/>
                <wp:effectExtent l="4445" t="3175" r="5715" b="3810"/>
                <wp:wrapNone/>
                <wp:docPr id="2015" name="Group 1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2365" cy="364490"/>
                          <a:chOff x="8782" y="-145"/>
                          <a:chExt cx="1798" cy="574"/>
                        </a:xfrm>
                      </wpg:grpSpPr>
                      <wpg:grpSp>
                        <wpg:cNvPr id="2016" name="Group 1728"/>
                        <wpg:cNvGrpSpPr>
                          <a:grpSpLocks/>
                        </wpg:cNvGrpSpPr>
                        <wpg:grpSpPr bwMode="auto">
                          <a:xfrm>
                            <a:off x="8787" y="-139"/>
                            <a:ext cx="1788" cy="558"/>
                            <a:chOff x="8787" y="-139"/>
                            <a:chExt cx="1788" cy="558"/>
                          </a:xfrm>
                        </wpg:grpSpPr>
                        <wps:wsp>
                          <wps:cNvPr id="2017" name="Freeform 1729"/>
                          <wps:cNvSpPr>
                            <a:spLocks/>
                          </wps:cNvSpPr>
                          <wps:spPr bwMode="auto">
                            <a:xfrm>
                              <a:off x="8787" y="-139"/>
                              <a:ext cx="1788" cy="558"/>
                            </a:xfrm>
                            <a:custGeom>
                              <a:avLst/>
                              <a:gdLst>
                                <a:gd name="T0" fmla="+- 0 8787 8787"/>
                                <a:gd name="T1" fmla="*/ T0 w 1788"/>
                                <a:gd name="T2" fmla="+- 0 420 -139"/>
                                <a:gd name="T3" fmla="*/ 420 h 558"/>
                                <a:gd name="T4" fmla="+- 0 10576 8787"/>
                                <a:gd name="T5" fmla="*/ T4 w 1788"/>
                                <a:gd name="T6" fmla="+- 0 420 -139"/>
                                <a:gd name="T7" fmla="*/ 420 h 558"/>
                                <a:gd name="T8" fmla="+- 0 10576 8787"/>
                                <a:gd name="T9" fmla="*/ T8 w 1788"/>
                                <a:gd name="T10" fmla="+- 0 -139 -139"/>
                                <a:gd name="T11" fmla="*/ -139 h 558"/>
                                <a:gd name="T12" fmla="+- 0 8787 8787"/>
                                <a:gd name="T13" fmla="*/ T12 w 1788"/>
                                <a:gd name="T14" fmla="+- 0 -139 -139"/>
                                <a:gd name="T15" fmla="*/ -139 h 558"/>
                                <a:gd name="T16" fmla="+- 0 8787 8787"/>
                                <a:gd name="T17" fmla="*/ T16 w 1788"/>
                                <a:gd name="T18" fmla="+- 0 420 -139"/>
                                <a:gd name="T19" fmla="*/ 420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788" h="558">
                                  <a:moveTo>
                                    <a:pt x="0" y="559"/>
                                  </a:moveTo>
                                  <a:lnTo>
                                    <a:pt x="1789" y="559"/>
                                  </a:lnTo>
                                  <a:lnTo>
                                    <a:pt x="178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5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18" name="Group 1726"/>
                        <wpg:cNvGrpSpPr>
                          <a:grpSpLocks/>
                        </wpg:cNvGrpSpPr>
                        <wpg:grpSpPr bwMode="auto">
                          <a:xfrm>
                            <a:off x="9366" y="-137"/>
                            <a:ext cx="2" cy="553"/>
                            <a:chOff x="9366" y="-137"/>
                            <a:chExt cx="2" cy="553"/>
                          </a:xfrm>
                        </wpg:grpSpPr>
                        <wps:wsp>
                          <wps:cNvPr id="2019" name="Freeform 1727"/>
                          <wps:cNvSpPr>
                            <a:spLocks/>
                          </wps:cNvSpPr>
                          <wps:spPr bwMode="auto">
                            <a:xfrm>
                              <a:off x="9366" y="-137"/>
                              <a:ext cx="2" cy="553"/>
                            </a:xfrm>
                            <a:custGeom>
                              <a:avLst/>
                              <a:gdLst>
                                <a:gd name="T0" fmla="+- 0 -137 -137"/>
                                <a:gd name="T1" fmla="*/ -137 h 553"/>
                                <a:gd name="T2" fmla="+- 0 416 -137"/>
                                <a:gd name="T3" fmla="*/ 416 h 55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53">
                                  <a:moveTo>
                                    <a:pt x="0" y="0"/>
                                  </a:moveTo>
                                  <a:lnTo>
                                    <a:pt x="0" y="553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20" name="Group 1724"/>
                        <wpg:cNvGrpSpPr>
                          <a:grpSpLocks/>
                        </wpg:cNvGrpSpPr>
                        <wpg:grpSpPr bwMode="auto">
                          <a:xfrm>
                            <a:off x="9967" y="-140"/>
                            <a:ext cx="2" cy="564"/>
                            <a:chOff x="9967" y="-140"/>
                            <a:chExt cx="2" cy="564"/>
                          </a:xfrm>
                        </wpg:grpSpPr>
                        <wps:wsp>
                          <wps:cNvPr id="2021" name="Freeform 1725"/>
                          <wps:cNvSpPr>
                            <a:spLocks/>
                          </wps:cNvSpPr>
                          <wps:spPr bwMode="auto">
                            <a:xfrm>
                              <a:off x="9967" y="-140"/>
                              <a:ext cx="2" cy="564"/>
                            </a:xfrm>
                            <a:custGeom>
                              <a:avLst/>
                              <a:gdLst>
                                <a:gd name="T0" fmla="+- 0 -140 -140"/>
                                <a:gd name="T1" fmla="*/ -140 h 564"/>
                                <a:gd name="T2" fmla="+- 0 424 -140"/>
                                <a:gd name="T3" fmla="*/ 424 h 56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64">
                                  <a:moveTo>
                                    <a:pt x="0" y="0"/>
                                  </a:moveTo>
                                  <a:lnTo>
                                    <a:pt x="0" y="564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9AC198B" id="Group 1723" o:spid="_x0000_s1026" style="position:absolute;margin-left:439.1pt;margin-top:-7.25pt;width:89.95pt;height:28.7pt;z-index:-252169728;mso-position-horizontal-relative:page" coordorigin="8782,-145" coordsize="1798,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">
                <v:group id="Group 1728" o:spid="_x0000_s1027" style="position:absolute;left:8787;top:-139;width:1788;height:558" coordorigin="8787,-139" coordsize="1788,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L9AxQAAAN0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">
                  <v:shape id="Freeform 1729" o:spid="_x0000_s1028" style="position:absolute;left:8787;top:-139;width:1788;height:558;visibility:visible;mso-wrap-style:square;v-text-anchor:top" coordsize="1788,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" path="m,559r1789,l1789,,,,,559xe" filled="f" strokecolor="#231f20" strokeweight=".5pt">
                    <v:path arrowok="t" o:connecttype="custom" o:connectlocs="0,420;1789,420;1789,-139;0,-139;0,420" o:connectangles="0,0,0,0,0"/>
                  </v:shape>
                </v:group>
                <v:group id="Group 1726" o:spid="_x0000_s1029" style="position:absolute;left:9366;top:-137;width:2;height:553" coordorigin="9366,-137" coordsize="2,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">
                  <v:shape id="Freeform 1727" o:spid="_x0000_s1030" style="position:absolute;left:9366;top:-137;width:2;height:553;visibility:visible;mso-wrap-style:square;v-text-anchor:top" coordsize="2,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" path="m,l,553e" filled="f" strokecolor="#231f20" strokeweight=".5pt">
                    <v:path arrowok="t" o:connecttype="custom" o:connectlocs="0,-137;0,416" o:connectangles="0,0"/>
                  </v:shape>
                </v:group>
                <v:group id="Group 1724" o:spid="_x0000_s1031" style="position:absolute;left:9967;top:-140;width:2;height:564" coordorigin="9967,-140" coordsize="2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UgSwgAAAN0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">
                  <v:shape id="Freeform 1725" o:spid="_x0000_s1032" style="position:absolute;left:9967;top:-140;width:2;height:564;visibility:visible;mso-wrap-style:square;v-text-anchor:top" coordsize="2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" path="m,l,564e" filled="f" strokecolor="#231f20" strokeweight=".5pt">
                    <v:path arrowok="t" o:connecttype="custom" o:connectlocs="0,-140;0,424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47776" behindDoc="1" locked="0" layoutInCell="1" allowOverlap="1" wp14:anchorId="22B4F0B6" wp14:editId="2C0DC2BD">
                <wp:simplePos x="0" y="0"/>
                <wp:positionH relativeFrom="page">
                  <wp:posOffset>4370705</wp:posOffset>
                </wp:positionH>
                <wp:positionV relativeFrom="paragraph">
                  <wp:posOffset>-92075</wp:posOffset>
                </wp:positionV>
                <wp:extent cx="1142365" cy="364490"/>
                <wp:effectExtent l="8255" t="3175" r="1905" b="3810"/>
                <wp:wrapNone/>
                <wp:docPr id="2008" name="Group 1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2365" cy="364490"/>
                          <a:chOff x="6883" y="-145"/>
                          <a:chExt cx="1799" cy="574"/>
                        </a:xfrm>
                      </wpg:grpSpPr>
                      <wpg:grpSp>
                        <wpg:cNvPr id="2009" name="Group 1721"/>
                        <wpg:cNvGrpSpPr>
                          <a:grpSpLocks/>
                        </wpg:cNvGrpSpPr>
                        <wpg:grpSpPr bwMode="auto">
                          <a:xfrm>
                            <a:off x="6888" y="-139"/>
                            <a:ext cx="1789" cy="558"/>
                            <a:chOff x="6888" y="-139"/>
                            <a:chExt cx="1789" cy="558"/>
                          </a:xfrm>
                        </wpg:grpSpPr>
                        <wps:wsp>
                          <wps:cNvPr id="2010" name="Freeform 1722"/>
                          <wps:cNvSpPr>
                            <a:spLocks/>
                          </wps:cNvSpPr>
                          <wps:spPr bwMode="auto">
                            <a:xfrm>
                              <a:off x="6888" y="-139"/>
                              <a:ext cx="1789" cy="558"/>
                            </a:xfrm>
                            <a:custGeom>
                              <a:avLst/>
                              <a:gdLst>
                                <a:gd name="T0" fmla="+- 0 6888 6888"/>
                                <a:gd name="T1" fmla="*/ T0 w 1789"/>
                                <a:gd name="T2" fmla="+- 0 420 -139"/>
                                <a:gd name="T3" fmla="*/ 420 h 558"/>
                                <a:gd name="T4" fmla="+- 0 8677 6888"/>
                                <a:gd name="T5" fmla="*/ T4 w 1789"/>
                                <a:gd name="T6" fmla="+- 0 420 -139"/>
                                <a:gd name="T7" fmla="*/ 420 h 558"/>
                                <a:gd name="T8" fmla="+- 0 8677 6888"/>
                                <a:gd name="T9" fmla="*/ T8 w 1789"/>
                                <a:gd name="T10" fmla="+- 0 -139 -139"/>
                                <a:gd name="T11" fmla="*/ -139 h 558"/>
                                <a:gd name="T12" fmla="+- 0 6888 6888"/>
                                <a:gd name="T13" fmla="*/ T12 w 1789"/>
                                <a:gd name="T14" fmla="+- 0 -139 -139"/>
                                <a:gd name="T15" fmla="*/ -139 h 558"/>
                                <a:gd name="T16" fmla="+- 0 6888 6888"/>
                                <a:gd name="T17" fmla="*/ T16 w 1789"/>
                                <a:gd name="T18" fmla="+- 0 420 -139"/>
                                <a:gd name="T19" fmla="*/ 420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789" h="558">
                                  <a:moveTo>
                                    <a:pt x="0" y="559"/>
                                  </a:moveTo>
                                  <a:lnTo>
                                    <a:pt x="1789" y="559"/>
                                  </a:lnTo>
                                  <a:lnTo>
                                    <a:pt x="178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5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11" name="Group 1719"/>
                        <wpg:cNvGrpSpPr>
                          <a:grpSpLocks/>
                        </wpg:cNvGrpSpPr>
                        <wpg:grpSpPr bwMode="auto">
                          <a:xfrm>
                            <a:off x="7466" y="-137"/>
                            <a:ext cx="2" cy="553"/>
                            <a:chOff x="7466" y="-137"/>
                            <a:chExt cx="2" cy="553"/>
                          </a:xfrm>
                        </wpg:grpSpPr>
                        <wps:wsp>
                          <wps:cNvPr id="2012" name="Freeform 1720"/>
                          <wps:cNvSpPr>
                            <a:spLocks/>
                          </wps:cNvSpPr>
                          <wps:spPr bwMode="auto">
                            <a:xfrm>
                              <a:off x="7466" y="-137"/>
                              <a:ext cx="2" cy="553"/>
                            </a:xfrm>
                            <a:custGeom>
                              <a:avLst/>
                              <a:gdLst>
                                <a:gd name="T0" fmla="+- 0 -137 -137"/>
                                <a:gd name="T1" fmla="*/ -137 h 553"/>
                                <a:gd name="T2" fmla="+- 0 416 -137"/>
                                <a:gd name="T3" fmla="*/ 416 h 55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53">
                                  <a:moveTo>
                                    <a:pt x="0" y="0"/>
                                  </a:moveTo>
                                  <a:lnTo>
                                    <a:pt x="0" y="553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13" name="Group 1717"/>
                        <wpg:cNvGrpSpPr>
                          <a:grpSpLocks/>
                        </wpg:cNvGrpSpPr>
                        <wpg:grpSpPr bwMode="auto">
                          <a:xfrm>
                            <a:off x="8067" y="-140"/>
                            <a:ext cx="2" cy="564"/>
                            <a:chOff x="8067" y="-140"/>
                            <a:chExt cx="2" cy="564"/>
                          </a:xfrm>
                        </wpg:grpSpPr>
                        <wps:wsp>
                          <wps:cNvPr id="2014" name="Freeform 1718"/>
                          <wps:cNvSpPr>
                            <a:spLocks/>
                          </wps:cNvSpPr>
                          <wps:spPr bwMode="auto">
                            <a:xfrm>
                              <a:off x="8067" y="-140"/>
                              <a:ext cx="2" cy="564"/>
                            </a:xfrm>
                            <a:custGeom>
                              <a:avLst/>
                              <a:gdLst>
                                <a:gd name="T0" fmla="+- 0 -140 -140"/>
                                <a:gd name="T1" fmla="*/ -140 h 564"/>
                                <a:gd name="T2" fmla="+- 0 424 -140"/>
                                <a:gd name="T3" fmla="*/ 424 h 56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64">
                                  <a:moveTo>
                                    <a:pt x="0" y="0"/>
                                  </a:moveTo>
                                  <a:lnTo>
                                    <a:pt x="0" y="564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EFDD35C" id="Group 1716" o:spid="_x0000_s1026" style="position:absolute;margin-left:344.15pt;margin-top:-7.25pt;width:89.95pt;height:28.7pt;z-index:-252168704;mso-position-horizontal-relative:page" coordorigin="6883,-145" coordsize="1799,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">
                <v:group id="Group 1721" o:spid="_x0000_s1027" style="position:absolute;left:6888;top:-139;width:1789;height:558" coordorigin="6888,-139" coordsize="1789,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">
                  <v:shape id="Freeform 1722" o:spid="_x0000_s1028" style="position:absolute;left:6888;top:-139;width:1789;height:558;visibility:visible;mso-wrap-style:square;v-text-anchor:top" coordsize="1789,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" path="m,559r1789,l1789,,,,,559xe" filled="f" strokecolor="#231f20" strokeweight=".5pt">
                    <v:path arrowok="t" o:connecttype="custom" o:connectlocs="0,420;1789,420;1789,-139;0,-139;0,420" o:connectangles="0,0,0,0,0"/>
                  </v:shape>
                </v:group>
                <v:group id="Group 1719" o:spid="_x0000_s1029" style="position:absolute;left:7466;top:-137;width:2;height:553" coordorigin="7466,-137" coordsize="2,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Sc0xQAAAN0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">
                  <v:shape id="Freeform 1720" o:spid="_x0000_s1030" style="position:absolute;left:7466;top:-137;width:2;height:553;visibility:visible;mso-wrap-style:square;v-text-anchor:top" coordsize="2,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" path="m,l,553e" filled="f" strokecolor="#231f20" strokeweight=".5pt">
                    <v:path arrowok="t" o:connecttype="custom" o:connectlocs="0,-137;0,416" o:connectangles="0,0"/>
                  </v:shape>
                </v:group>
                <v:group id="Group 1717" o:spid="_x0000_s1031" style="position:absolute;left:8067;top:-140;width:2;height:564" coordorigin="8067,-140" coordsize="2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xzYxgAAAN0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M4mcPjTXgCcv0LAAD//wMAUEsBAi0AFAAGAAgAAAAhANvh9svuAAAAhQEAABMAAAAAAAAA&#10;AAAAAAAAAAAAAFtDb250ZW50X1R5cGVzXS54bWxQSwECLQAUAAYACAAAACEAWvQsW78AAAAVAQAA&#10;CwAAAAAAAAAAAAAAAAAfAQAAX3JlbHMvLnJlbHNQSwECLQAUAAYACAAAACEAY/sc2MYAAADdAAAA&#10;DwAAAAAAAAAAAAAAAAAHAgAAZHJzL2Rvd25yZXYueG1sUEsFBgAAAAADAAMAtwAAAPoCAAAAAA==&#10;">
                  <v:shape id="Freeform 1718" o:spid="_x0000_s1032" style="position:absolute;left:8067;top:-140;width:2;height:564;visibility:visible;mso-wrap-style:square;v-text-anchor:top" coordsize="2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" path="m,l,564e" filled="f" strokecolor="#231f20" strokeweight=".5pt">
                    <v:path arrowok="t" o:connecttype="custom" o:connectlocs="0,-140;0,424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48800" behindDoc="1" locked="0" layoutInCell="1" allowOverlap="1" wp14:anchorId="12834BFD" wp14:editId="7017A89C">
                <wp:simplePos x="0" y="0"/>
                <wp:positionH relativeFrom="page">
                  <wp:posOffset>3561080</wp:posOffset>
                </wp:positionH>
                <wp:positionV relativeFrom="paragraph">
                  <wp:posOffset>-92075</wp:posOffset>
                </wp:positionV>
                <wp:extent cx="746125" cy="364490"/>
                <wp:effectExtent l="8255" t="3175" r="7620" b="3810"/>
                <wp:wrapNone/>
                <wp:docPr id="2003" name="Group 1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6125" cy="364490"/>
                          <a:chOff x="5608" y="-145"/>
                          <a:chExt cx="1175" cy="574"/>
                        </a:xfrm>
                      </wpg:grpSpPr>
                      <wpg:grpSp>
                        <wpg:cNvPr id="2004" name="Group 1714"/>
                        <wpg:cNvGrpSpPr>
                          <a:grpSpLocks/>
                        </wpg:cNvGrpSpPr>
                        <wpg:grpSpPr bwMode="auto">
                          <a:xfrm>
                            <a:off x="5613" y="-139"/>
                            <a:ext cx="1165" cy="558"/>
                            <a:chOff x="5613" y="-139"/>
                            <a:chExt cx="1165" cy="558"/>
                          </a:xfrm>
                        </wpg:grpSpPr>
                        <wps:wsp>
                          <wps:cNvPr id="2005" name="Freeform 1715"/>
                          <wps:cNvSpPr>
                            <a:spLocks/>
                          </wps:cNvSpPr>
                          <wps:spPr bwMode="auto">
                            <a:xfrm>
                              <a:off x="5613" y="-139"/>
                              <a:ext cx="1165" cy="558"/>
                            </a:xfrm>
                            <a:custGeom>
                              <a:avLst/>
                              <a:gdLst>
                                <a:gd name="T0" fmla="+- 0 5613 5613"/>
                                <a:gd name="T1" fmla="*/ T0 w 1165"/>
                                <a:gd name="T2" fmla="+- 0 420 -139"/>
                                <a:gd name="T3" fmla="*/ 420 h 558"/>
                                <a:gd name="T4" fmla="+- 0 6778 5613"/>
                                <a:gd name="T5" fmla="*/ T4 w 1165"/>
                                <a:gd name="T6" fmla="+- 0 420 -139"/>
                                <a:gd name="T7" fmla="*/ 420 h 558"/>
                                <a:gd name="T8" fmla="+- 0 6778 5613"/>
                                <a:gd name="T9" fmla="*/ T8 w 1165"/>
                                <a:gd name="T10" fmla="+- 0 -139 -139"/>
                                <a:gd name="T11" fmla="*/ -139 h 558"/>
                                <a:gd name="T12" fmla="+- 0 5613 5613"/>
                                <a:gd name="T13" fmla="*/ T12 w 1165"/>
                                <a:gd name="T14" fmla="+- 0 -139 -139"/>
                                <a:gd name="T15" fmla="*/ -139 h 558"/>
                                <a:gd name="T16" fmla="+- 0 5613 5613"/>
                                <a:gd name="T17" fmla="*/ T16 w 1165"/>
                                <a:gd name="T18" fmla="+- 0 420 -139"/>
                                <a:gd name="T19" fmla="*/ 420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65" h="558">
                                  <a:moveTo>
                                    <a:pt x="0" y="559"/>
                                  </a:moveTo>
                                  <a:lnTo>
                                    <a:pt x="1165" y="559"/>
                                  </a:lnTo>
                                  <a:lnTo>
                                    <a:pt x="116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5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06" name="Group 1712"/>
                        <wpg:cNvGrpSpPr>
                          <a:grpSpLocks/>
                        </wpg:cNvGrpSpPr>
                        <wpg:grpSpPr bwMode="auto">
                          <a:xfrm>
                            <a:off x="6168" y="-140"/>
                            <a:ext cx="2" cy="564"/>
                            <a:chOff x="6168" y="-140"/>
                            <a:chExt cx="2" cy="564"/>
                          </a:xfrm>
                        </wpg:grpSpPr>
                        <wps:wsp>
                          <wps:cNvPr id="2007" name="Freeform 1713"/>
                          <wps:cNvSpPr>
                            <a:spLocks/>
                          </wps:cNvSpPr>
                          <wps:spPr bwMode="auto">
                            <a:xfrm>
                              <a:off x="6168" y="-140"/>
                              <a:ext cx="2" cy="564"/>
                            </a:xfrm>
                            <a:custGeom>
                              <a:avLst/>
                              <a:gdLst>
                                <a:gd name="T0" fmla="+- 0 -140 -140"/>
                                <a:gd name="T1" fmla="*/ -140 h 564"/>
                                <a:gd name="T2" fmla="+- 0 424 -140"/>
                                <a:gd name="T3" fmla="*/ 424 h 56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64">
                                  <a:moveTo>
                                    <a:pt x="0" y="0"/>
                                  </a:moveTo>
                                  <a:lnTo>
                                    <a:pt x="0" y="564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678EA51" id="Group 1711" o:spid="_x0000_s1026" style="position:absolute;margin-left:280.4pt;margin-top:-7.25pt;width:58.75pt;height:28.7pt;z-index:-252167680;mso-position-horizontal-relative:page" coordorigin="5608,-145" coordsize="1175,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">
                <v:group id="Group 1714" o:spid="_x0000_s1027" style="position:absolute;left:5613;top:-139;width:1165;height:558" coordorigin="5613,-139" coordsize="1165,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">
                  <v:shape id="Freeform 1715" o:spid="_x0000_s1028" style="position:absolute;left:5613;top:-139;width:1165;height:558;visibility:visible;mso-wrap-style:square;v-text-anchor:top" coordsize="1165,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" path="m,559r1165,l1165,,,,,559xe" filled="f" strokecolor="#231f20" strokeweight=".5pt">
                    <v:path arrowok="t" o:connecttype="custom" o:connectlocs="0,420;1165,420;1165,-139;0,-139;0,420" o:connectangles="0,0,0,0,0"/>
                  </v:shape>
                </v:group>
                <v:group id="Group 1712" o:spid="_x0000_s1029" style="position:absolute;left:6168;top:-140;width:2;height:564" coordorigin="6168,-140" coordsize="2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">
                  <v:shape id="Freeform 1713" o:spid="_x0000_s1030" style="position:absolute;left:6168;top:-140;width:2;height:564;visibility:visible;mso-wrap-style:square;v-text-anchor:top" coordsize="2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" path="m,l,564e" filled="f" strokecolor="#231f20" strokeweight=".5pt">
                    <v:path arrowok="t" o:connecttype="custom" o:connectlocs="0,-140;0,424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50848" behindDoc="1" locked="0" layoutInCell="1" allowOverlap="1" wp14:anchorId="5206E287" wp14:editId="10519085">
                <wp:simplePos x="0" y="0"/>
                <wp:positionH relativeFrom="page">
                  <wp:posOffset>3383915</wp:posOffset>
                </wp:positionH>
                <wp:positionV relativeFrom="paragraph">
                  <wp:posOffset>-1440815</wp:posOffset>
                </wp:positionV>
                <wp:extent cx="3350895" cy="918210"/>
                <wp:effectExtent l="2540" t="6985" r="8890" b="8255"/>
                <wp:wrapNone/>
                <wp:docPr id="1992" name="Group 1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50895" cy="918210"/>
                          <a:chOff x="5329" y="-2269"/>
                          <a:chExt cx="5277" cy="1446"/>
                        </a:xfrm>
                      </wpg:grpSpPr>
                      <wpg:grpSp>
                        <wpg:cNvPr id="1993" name="Group 1709"/>
                        <wpg:cNvGrpSpPr>
                          <a:grpSpLocks/>
                        </wpg:cNvGrpSpPr>
                        <wpg:grpSpPr bwMode="auto">
                          <a:xfrm>
                            <a:off x="5339" y="-2259"/>
                            <a:ext cx="5257" cy="1426"/>
                            <a:chOff x="5339" y="-2259"/>
                            <a:chExt cx="5257" cy="1426"/>
                          </a:xfrm>
                        </wpg:grpSpPr>
                        <wps:wsp>
                          <wps:cNvPr id="1994" name="Freeform 1710"/>
                          <wps:cNvSpPr>
                            <a:spLocks/>
                          </wps:cNvSpPr>
                          <wps:spPr bwMode="auto">
                            <a:xfrm>
                              <a:off x="5339" y="-2259"/>
                              <a:ext cx="5257" cy="1426"/>
                            </a:xfrm>
                            <a:custGeom>
                              <a:avLst/>
                              <a:gdLst>
                                <a:gd name="T0" fmla="+- 0 5579 5339"/>
                                <a:gd name="T1" fmla="*/ T0 w 5257"/>
                                <a:gd name="T2" fmla="+- 0 -2259 -2259"/>
                                <a:gd name="T3" fmla="*/ -2259 h 1426"/>
                                <a:gd name="T4" fmla="+- 0 5504 5339"/>
                                <a:gd name="T5" fmla="*/ T4 w 5257"/>
                                <a:gd name="T6" fmla="+- 0 -2258 -2259"/>
                                <a:gd name="T7" fmla="*/ -2258 h 1426"/>
                                <a:gd name="T8" fmla="+- 0 5423 5339"/>
                                <a:gd name="T9" fmla="*/ T8 w 5257"/>
                                <a:gd name="T10" fmla="+- 0 -2253 -2259"/>
                                <a:gd name="T11" fmla="*/ -2253 h 1426"/>
                                <a:gd name="T12" fmla="+- 0 5364 5339"/>
                                <a:gd name="T13" fmla="*/ T12 w 5257"/>
                                <a:gd name="T14" fmla="+- 0 -2223 -2259"/>
                                <a:gd name="T15" fmla="*/ -2223 h 1426"/>
                                <a:gd name="T16" fmla="+- 0 5342 5339"/>
                                <a:gd name="T17" fmla="*/ T16 w 5257"/>
                                <a:gd name="T18" fmla="+- 0 -2151 -2259"/>
                                <a:gd name="T19" fmla="*/ -2151 h 1426"/>
                                <a:gd name="T20" fmla="+- 0 5339 5339"/>
                                <a:gd name="T21" fmla="*/ T20 w 5257"/>
                                <a:gd name="T22" fmla="+- 0 -2058 -2259"/>
                                <a:gd name="T23" fmla="*/ -2058 h 1426"/>
                                <a:gd name="T24" fmla="+- 0 5339 5339"/>
                                <a:gd name="T25" fmla="*/ T24 w 5257"/>
                                <a:gd name="T26" fmla="+- 0 -1073 -2259"/>
                                <a:gd name="T27" fmla="*/ -1073 h 1426"/>
                                <a:gd name="T28" fmla="+- 0 5339 5339"/>
                                <a:gd name="T29" fmla="*/ T28 w 5257"/>
                                <a:gd name="T30" fmla="+- 0 -1033 -2259"/>
                                <a:gd name="T31" fmla="*/ -1033 h 1426"/>
                                <a:gd name="T32" fmla="+- 0 5340 5339"/>
                                <a:gd name="T33" fmla="*/ T32 w 5257"/>
                                <a:gd name="T34" fmla="+- 0 -967 -2259"/>
                                <a:gd name="T35" fmla="*/ -967 h 1426"/>
                                <a:gd name="T36" fmla="+- 0 5350 5339"/>
                                <a:gd name="T37" fmla="*/ T36 w 5257"/>
                                <a:gd name="T38" fmla="+- 0 -898 -2259"/>
                                <a:gd name="T39" fmla="*/ -898 h 1426"/>
                                <a:gd name="T40" fmla="+- 0 5388 5339"/>
                                <a:gd name="T41" fmla="*/ T40 w 5257"/>
                                <a:gd name="T42" fmla="+- 0 -850 -2259"/>
                                <a:gd name="T43" fmla="*/ -850 h 1426"/>
                                <a:gd name="T44" fmla="+- 0 5447 5339"/>
                                <a:gd name="T45" fmla="*/ T44 w 5257"/>
                                <a:gd name="T46" fmla="+- 0 -836 -2259"/>
                                <a:gd name="T47" fmla="*/ -836 h 1426"/>
                                <a:gd name="T48" fmla="+- 0 5540 5339"/>
                                <a:gd name="T49" fmla="*/ T48 w 5257"/>
                                <a:gd name="T50" fmla="+- 0 -833 -2259"/>
                                <a:gd name="T51" fmla="*/ -833 h 1426"/>
                                <a:gd name="T52" fmla="+- 0 10356 5339"/>
                                <a:gd name="T53" fmla="*/ T52 w 5257"/>
                                <a:gd name="T54" fmla="+- 0 -833 -2259"/>
                                <a:gd name="T55" fmla="*/ -833 h 1426"/>
                                <a:gd name="T56" fmla="+- 0 10396 5339"/>
                                <a:gd name="T57" fmla="*/ T56 w 5257"/>
                                <a:gd name="T58" fmla="+- 0 -833 -2259"/>
                                <a:gd name="T59" fmla="*/ -833 h 1426"/>
                                <a:gd name="T60" fmla="+- 0 10463 5339"/>
                                <a:gd name="T61" fmla="*/ T60 w 5257"/>
                                <a:gd name="T62" fmla="+- 0 -834 -2259"/>
                                <a:gd name="T63" fmla="*/ -834 h 1426"/>
                                <a:gd name="T64" fmla="+- 0 10532 5339"/>
                                <a:gd name="T65" fmla="*/ T64 w 5257"/>
                                <a:gd name="T66" fmla="+- 0 -844 -2259"/>
                                <a:gd name="T67" fmla="*/ -844 h 1426"/>
                                <a:gd name="T68" fmla="+- 0 10580 5339"/>
                                <a:gd name="T69" fmla="*/ T68 w 5257"/>
                                <a:gd name="T70" fmla="+- 0 -882 -2259"/>
                                <a:gd name="T71" fmla="*/ -882 h 1426"/>
                                <a:gd name="T72" fmla="+- 0 10593 5339"/>
                                <a:gd name="T73" fmla="*/ T72 w 5257"/>
                                <a:gd name="T74" fmla="+- 0 -941 -2259"/>
                                <a:gd name="T75" fmla="*/ -941 h 1426"/>
                                <a:gd name="T76" fmla="+- 0 10596 5339"/>
                                <a:gd name="T77" fmla="*/ T76 w 5257"/>
                                <a:gd name="T78" fmla="+- 0 -1034 -2259"/>
                                <a:gd name="T79" fmla="*/ -1034 h 1426"/>
                                <a:gd name="T80" fmla="+- 0 10596 5339"/>
                                <a:gd name="T81" fmla="*/ T80 w 5257"/>
                                <a:gd name="T82" fmla="+- 0 -2019 -2259"/>
                                <a:gd name="T83" fmla="*/ -2019 h 1426"/>
                                <a:gd name="T84" fmla="+- 0 10596 5339"/>
                                <a:gd name="T85" fmla="*/ T84 w 5257"/>
                                <a:gd name="T86" fmla="+- 0 -2059 -2259"/>
                                <a:gd name="T87" fmla="*/ -2059 h 1426"/>
                                <a:gd name="T88" fmla="+- 0 10595 5339"/>
                                <a:gd name="T89" fmla="*/ T88 w 5257"/>
                                <a:gd name="T90" fmla="+- 0 -2125 -2259"/>
                                <a:gd name="T91" fmla="*/ -2125 h 1426"/>
                                <a:gd name="T92" fmla="+- 0 10586 5339"/>
                                <a:gd name="T93" fmla="*/ T92 w 5257"/>
                                <a:gd name="T94" fmla="+- 0 -2194 -2259"/>
                                <a:gd name="T95" fmla="*/ -2194 h 1426"/>
                                <a:gd name="T96" fmla="+- 0 10547 5339"/>
                                <a:gd name="T97" fmla="*/ T96 w 5257"/>
                                <a:gd name="T98" fmla="+- 0 -2242 -2259"/>
                                <a:gd name="T99" fmla="*/ -2242 h 1426"/>
                                <a:gd name="T100" fmla="+- 0 10489 5339"/>
                                <a:gd name="T101" fmla="*/ T100 w 5257"/>
                                <a:gd name="T102" fmla="+- 0 -2256 -2259"/>
                                <a:gd name="T103" fmla="*/ -2256 h 1426"/>
                                <a:gd name="T104" fmla="+- 0 10395 5339"/>
                                <a:gd name="T105" fmla="*/ T104 w 5257"/>
                                <a:gd name="T106" fmla="+- 0 -2259 -2259"/>
                                <a:gd name="T107" fmla="*/ -2259 h 1426"/>
                                <a:gd name="T108" fmla="+- 0 5579 5339"/>
                                <a:gd name="T109" fmla="*/ T108 w 5257"/>
                                <a:gd name="T110" fmla="+- 0 -2259 -2259"/>
                                <a:gd name="T111" fmla="*/ -2259 h 14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5257" h="1426">
                                  <a:moveTo>
                                    <a:pt x="240" y="0"/>
                                  </a:moveTo>
                                  <a:lnTo>
                                    <a:pt x="165" y="1"/>
                                  </a:lnTo>
                                  <a:lnTo>
                                    <a:pt x="84" y="6"/>
                                  </a:lnTo>
                                  <a:lnTo>
                                    <a:pt x="25" y="36"/>
                                  </a:lnTo>
                                  <a:lnTo>
                                    <a:pt x="3" y="108"/>
                                  </a:lnTo>
                                  <a:lnTo>
                                    <a:pt x="0" y="201"/>
                                  </a:lnTo>
                                  <a:lnTo>
                                    <a:pt x="0" y="1186"/>
                                  </a:lnTo>
                                  <a:lnTo>
                                    <a:pt x="0" y="1226"/>
                                  </a:lnTo>
                                  <a:lnTo>
                                    <a:pt x="1" y="1292"/>
                                  </a:lnTo>
                                  <a:lnTo>
                                    <a:pt x="11" y="1361"/>
                                  </a:lnTo>
                                  <a:lnTo>
                                    <a:pt x="49" y="1409"/>
                                  </a:lnTo>
                                  <a:lnTo>
                                    <a:pt x="108" y="1423"/>
                                  </a:lnTo>
                                  <a:lnTo>
                                    <a:pt x="201" y="1426"/>
                                  </a:lnTo>
                                  <a:lnTo>
                                    <a:pt x="5017" y="1426"/>
                                  </a:lnTo>
                                  <a:lnTo>
                                    <a:pt x="5057" y="1426"/>
                                  </a:lnTo>
                                  <a:lnTo>
                                    <a:pt x="5124" y="1425"/>
                                  </a:lnTo>
                                  <a:lnTo>
                                    <a:pt x="5193" y="1415"/>
                                  </a:lnTo>
                                  <a:lnTo>
                                    <a:pt x="5241" y="1377"/>
                                  </a:lnTo>
                                  <a:lnTo>
                                    <a:pt x="5254" y="1318"/>
                                  </a:lnTo>
                                  <a:lnTo>
                                    <a:pt x="5257" y="1225"/>
                                  </a:lnTo>
                                  <a:lnTo>
                                    <a:pt x="5257" y="240"/>
                                  </a:lnTo>
                                  <a:lnTo>
                                    <a:pt x="5257" y="200"/>
                                  </a:lnTo>
                                  <a:lnTo>
                                    <a:pt x="5256" y="134"/>
                                  </a:lnTo>
                                  <a:lnTo>
                                    <a:pt x="5247" y="65"/>
                                  </a:lnTo>
                                  <a:lnTo>
                                    <a:pt x="5208" y="17"/>
                                  </a:lnTo>
                                  <a:lnTo>
                                    <a:pt x="5150" y="3"/>
                                  </a:lnTo>
                                  <a:lnTo>
                                    <a:pt x="5056" y="0"/>
                                  </a:lnTo>
                                  <a:lnTo>
                                    <a:pt x="24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95" name="Group 1707"/>
                        <wpg:cNvGrpSpPr>
                          <a:grpSpLocks/>
                        </wpg:cNvGrpSpPr>
                        <wpg:grpSpPr bwMode="auto">
                          <a:xfrm>
                            <a:off x="7960" y="-1312"/>
                            <a:ext cx="2" cy="398"/>
                            <a:chOff x="7960" y="-1312"/>
                            <a:chExt cx="2" cy="398"/>
                          </a:xfrm>
                        </wpg:grpSpPr>
                        <wps:wsp>
                          <wps:cNvPr id="1996" name="Freeform 1708"/>
                          <wps:cNvSpPr>
                            <a:spLocks/>
                          </wps:cNvSpPr>
                          <wps:spPr bwMode="auto">
                            <a:xfrm>
                              <a:off x="7960" y="-1312"/>
                              <a:ext cx="2" cy="398"/>
                            </a:xfrm>
                            <a:custGeom>
                              <a:avLst/>
                              <a:gdLst>
                                <a:gd name="T0" fmla="+- 0 -914 -1312"/>
                                <a:gd name="T1" fmla="*/ -914 h 398"/>
                                <a:gd name="T2" fmla="+- 0 -1312 -1312"/>
                                <a:gd name="T3" fmla="*/ -1312 h 39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98">
                                  <a:moveTo>
                                    <a:pt x="0" y="39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D3D5D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97" name="Group 1705"/>
                        <wpg:cNvGrpSpPr>
                          <a:grpSpLocks/>
                        </wpg:cNvGrpSpPr>
                        <wpg:grpSpPr bwMode="auto">
                          <a:xfrm>
                            <a:off x="7895" y="-947"/>
                            <a:ext cx="130" cy="112"/>
                            <a:chOff x="7895" y="-947"/>
                            <a:chExt cx="130" cy="112"/>
                          </a:xfrm>
                        </wpg:grpSpPr>
                        <wps:wsp>
                          <wps:cNvPr id="1998" name="Freeform 1706"/>
                          <wps:cNvSpPr>
                            <a:spLocks/>
                          </wps:cNvSpPr>
                          <wps:spPr bwMode="auto">
                            <a:xfrm>
                              <a:off x="7895" y="-947"/>
                              <a:ext cx="130" cy="112"/>
                            </a:xfrm>
                            <a:custGeom>
                              <a:avLst/>
                              <a:gdLst>
                                <a:gd name="T0" fmla="+- 0 8025 7895"/>
                                <a:gd name="T1" fmla="*/ T0 w 130"/>
                                <a:gd name="T2" fmla="+- 0 -947 -947"/>
                                <a:gd name="T3" fmla="*/ -947 h 112"/>
                                <a:gd name="T4" fmla="+- 0 7895 7895"/>
                                <a:gd name="T5" fmla="*/ T4 w 130"/>
                                <a:gd name="T6" fmla="+- 0 -947 -947"/>
                                <a:gd name="T7" fmla="*/ -947 h 112"/>
                                <a:gd name="T8" fmla="+- 0 7960 7895"/>
                                <a:gd name="T9" fmla="*/ T8 w 130"/>
                                <a:gd name="T10" fmla="+- 0 -835 -947"/>
                                <a:gd name="T11" fmla="*/ -835 h 112"/>
                                <a:gd name="T12" fmla="+- 0 8025 7895"/>
                                <a:gd name="T13" fmla="*/ T12 w 130"/>
                                <a:gd name="T14" fmla="+- 0 -947 -947"/>
                                <a:gd name="T15" fmla="*/ -947 h 1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30" h="112">
                                  <a:moveTo>
                                    <a:pt x="13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5" y="112"/>
                                  </a:lnTo>
                                  <a:lnTo>
                                    <a:pt x="130" y="0"/>
                                  </a:lnTo>
                                </a:path>
                              </a:pathLst>
                            </a:custGeom>
                            <a:solidFill>
                              <a:srgbClr val="D1D3D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99" name="Group 1703"/>
                        <wpg:cNvGrpSpPr>
                          <a:grpSpLocks/>
                        </wpg:cNvGrpSpPr>
                        <wpg:grpSpPr bwMode="auto">
                          <a:xfrm>
                            <a:off x="7960" y="-2175"/>
                            <a:ext cx="2" cy="287"/>
                            <a:chOff x="7960" y="-2175"/>
                            <a:chExt cx="2" cy="287"/>
                          </a:xfrm>
                        </wpg:grpSpPr>
                        <wps:wsp>
                          <wps:cNvPr id="2000" name="Freeform 1704"/>
                          <wps:cNvSpPr>
                            <a:spLocks/>
                          </wps:cNvSpPr>
                          <wps:spPr bwMode="auto">
                            <a:xfrm>
                              <a:off x="7960" y="-2175"/>
                              <a:ext cx="2" cy="287"/>
                            </a:xfrm>
                            <a:custGeom>
                              <a:avLst/>
                              <a:gdLst>
                                <a:gd name="T0" fmla="+- 0 -1888 -2175"/>
                                <a:gd name="T1" fmla="*/ -1888 h 287"/>
                                <a:gd name="T2" fmla="+- 0 -2175 -2175"/>
                                <a:gd name="T3" fmla="*/ -2175 h 28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87">
                                  <a:moveTo>
                                    <a:pt x="0" y="28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D1D3D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01" name="Group 1701"/>
                        <wpg:cNvGrpSpPr>
                          <a:grpSpLocks/>
                        </wpg:cNvGrpSpPr>
                        <wpg:grpSpPr bwMode="auto">
                          <a:xfrm>
                            <a:off x="7895" y="-2255"/>
                            <a:ext cx="130" cy="105"/>
                            <a:chOff x="7895" y="-2255"/>
                            <a:chExt cx="130" cy="105"/>
                          </a:xfrm>
                        </wpg:grpSpPr>
                        <wps:wsp>
                          <wps:cNvPr id="2002" name="Freeform 1702"/>
                          <wps:cNvSpPr>
                            <a:spLocks/>
                          </wps:cNvSpPr>
                          <wps:spPr bwMode="auto">
                            <a:xfrm>
                              <a:off x="7895" y="-2255"/>
                              <a:ext cx="130" cy="105"/>
                            </a:xfrm>
                            <a:custGeom>
                              <a:avLst/>
                              <a:gdLst>
                                <a:gd name="T0" fmla="+- 0 7960 7895"/>
                                <a:gd name="T1" fmla="*/ T0 w 130"/>
                                <a:gd name="T2" fmla="+- 0 -2255 -2255"/>
                                <a:gd name="T3" fmla="*/ -2255 h 105"/>
                                <a:gd name="T4" fmla="+- 0 7895 7895"/>
                                <a:gd name="T5" fmla="*/ T4 w 130"/>
                                <a:gd name="T6" fmla="+- 0 -2150 -2255"/>
                                <a:gd name="T7" fmla="*/ -2150 h 105"/>
                                <a:gd name="T8" fmla="+- 0 8025 7895"/>
                                <a:gd name="T9" fmla="*/ T8 w 130"/>
                                <a:gd name="T10" fmla="+- 0 -2150 -2255"/>
                                <a:gd name="T11" fmla="*/ -2150 h 105"/>
                                <a:gd name="T12" fmla="+- 0 7960 7895"/>
                                <a:gd name="T13" fmla="*/ T12 w 130"/>
                                <a:gd name="T14" fmla="+- 0 -2255 -2255"/>
                                <a:gd name="T15" fmla="*/ -2255 h 1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30" h="105">
                                  <a:moveTo>
                                    <a:pt x="65" y="0"/>
                                  </a:moveTo>
                                  <a:lnTo>
                                    <a:pt x="0" y="105"/>
                                  </a:lnTo>
                                  <a:lnTo>
                                    <a:pt x="130" y="105"/>
                                  </a:lnTo>
                                  <a:lnTo>
                                    <a:pt x="65" y="0"/>
                                  </a:lnTo>
                                </a:path>
                              </a:pathLst>
                            </a:custGeom>
                            <a:solidFill>
                              <a:srgbClr val="D1D3D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502B4E4" id="Group 1700" o:spid="_x0000_s1026" style="position:absolute;margin-left:266.45pt;margin-top:-113.45pt;width:263.85pt;height:72.3pt;z-index:-252165632;mso-position-horizontal-relative:page" coordorigin="5329,-2269" coordsize="5277,14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">
                <v:group id="Group 1709" o:spid="_x0000_s1027" style="position:absolute;left:5339;top:-2259;width:5257;height:1426" coordorigin="5339,-2259" coordsize="5257,1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">
                  <v:shape id="Freeform 1710" o:spid="_x0000_s1028" style="position:absolute;left:5339;top:-2259;width:5257;height:1426;visibility:visible;mso-wrap-style:square;v-text-anchor:top" coordsize="5257,1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" path="m240,l165,1,84,6,25,36,3,108,,201r,985l,1226r1,66l11,1361r38,48l108,1423r93,3l5017,1426r40,l5124,1425r69,-10l5241,1377r13,-59l5257,1225r,-985l5257,200r-1,-66l5247,65,5208,17,5150,3,5056,,240,xe" filled="f" strokecolor="#231f20" strokeweight="1pt">
                    <v:path arrowok="t" o:connecttype="custom" o:connectlocs="240,-2259;165,-2258;84,-2253;25,-2223;3,-2151;0,-2058;0,-1073;0,-1033;1,-967;11,-898;49,-850;108,-836;201,-833;5017,-833;5057,-833;5124,-834;5193,-844;5241,-882;5254,-941;5257,-1034;5257,-2019;5257,-2059;5256,-2125;5247,-2194;5208,-2242;5150,-2256;5056,-2259;240,-2259" o:connectangles="0,0,0,0,0,0,0,0,0,0,0,0,0,0,0,0,0,0,0,0,0,0,0,0,0,0,0,0"/>
                  </v:shape>
                </v:group>
                <v:group id="Group 1707" o:spid="_x0000_s1029" style="position:absolute;left:7960;top:-1312;width:2;height:398" coordorigin="7960,-1312" coordsize="2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">
                  <v:shape id="Freeform 1708" o:spid="_x0000_s1030" style="position:absolute;left:7960;top:-1312;width:2;height:398;visibility:visible;mso-wrap-style:square;v-text-anchor:top" coordsize="2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" path="m,398l,e" filled="f" strokecolor="#d3d5d6" strokeweight="1pt">
                    <v:path arrowok="t" o:connecttype="custom" o:connectlocs="0,-914;0,-1312" o:connectangles="0,0"/>
                  </v:shape>
                </v:group>
                <v:group id="Group 1705" o:spid="_x0000_s1031" style="position:absolute;left:7895;top:-947;width:130;height:112" coordorigin="7895,-947" coordsize="130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">
                  <v:shape id="Freeform 1706" o:spid="_x0000_s1032" style="position:absolute;left:7895;top:-947;width:130;height:112;visibility:visible;mso-wrap-style:square;v-text-anchor:top" coordsize="130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" path="m130,l,,65,112,130,e" fillcolor="#d1d3d4" stroked="f">
                    <v:path arrowok="t" o:connecttype="custom" o:connectlocs="130,-947;0,-947;65,-835;130,-947" o:connectangles="0,0,0,0"/>
                  </v:shape>
                </v:group>
                <v:group id="Group 1703" o:spid="_x0000_s1033" style="position:absolute;left:7960;top:-2175;width:2;height:287" coordorigin="7960,-2175" coordsize="2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">
                  <v:shape id="Freeform 1704" o:spid="_x0000_s1034" style="position:absolute;left:7960;top:-2175;width:2;height:287;visibility:visible;mso-wrap-style:square;v-text-anchor:top" coordsize="2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" path="m,287l,e" filled="f" strokecolor="#d1d3d4" strokeweight="1pt">
                    <v:path arrowok="t" o:connecttype="custom" o:connectlocs="0,-1888;0,-2175" o:connectangles="0,0"/>
                  </v:shape>
                </v:group>
                <v:group id="Group 1701" o:spid="_x0000_s1035" style="position:absolute;left:7895;top:-2255;width:130;height:105" coordorigin="7895,-2255" coordsize="130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">
                  <v:shape id="Freeform 1702" o:spid="_x0000_s1036" style="position:absolute;left:7895;top:-2255;width:130;height:105;visibility:visible;mso-wrap-style:square;v-text-anchor:top" coordsize="130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" path="m65,l,105r130,l65,e" fillcolor="#d1d3d4" stroked="f">
                    <v:path arrowok="t" o:connecttype="custom" o:connectlocs="65,-2255;0,-2150;130,-2150;65,-2255" o:connectangles="0,0,0,0"/>
                  </v:shape>
                </v:group>
                <w10:wrap anchorx="page"/>
              </v:group>
            </w:pict>
          </mc:Fallback>
        </mc:AlternateContent>
      </w:r>
      <w:r w:rsidR="00285256">
        <w:rPr>
          <w:rFonts w:ascii="Arial" w:eastAsia="Arial" w:hAnsi="Arial" w:cs="Arial"/>
          <w:color w:val="231F20"/>
        </w:rPr>
        <w:t>Student number:</w:t>
      </w:r>
      <w:r w:rsidR="00285256">
        <w:rPr>
          <w:rFonts w:ascii="Arial" w:eastAsia="Arial" w:hAnsi="Arial" w:cs="Arial"/>
          <w:color w:val="231F20"/>
        </w:rPr>
        <w:tab/>
      </w:r>
      <w:r w:rsidR="00285256">
        <w:rPr>
          <w:rFonts w:ascii="Arial" w:eastAsia="Arial" w:hAnsi="Arial" w:cs="Arial"/>
          <w:color w:val="231F20"/>
          <w:sz w:val="20"/>
          <w:szCs w:val="20"/>
        </w:rPr>
        <w:t>In figures</w:t>
      </w:r>
    </w:p>
    <w:p w14:paraId="33C27A9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6E5C760" w14:textId="77777777" w:rsidR="002B3F60" w:rsidRDefault="002B3F60">
      <w:pPr>
        <w:spacing w:before="14" w:after="0" w:line="280" w:lineRule="exact"/>
        <w:rPr>
          <w:sz w:val="28"/>
          <w:szCs w:val="28"/>
        </w:rPr>
      </w:pPr>
    </w:p>
    <w:p w14:paraId="781E8384" w14:textId="3F63AFC3" w:rsidR="002B3F60" w:rsidRDefault="00F82685">
      <w:pPr>
        <w:tabs>
          <w:tab w:val="left" w:pos="4460"/>
          <w:tab w:val="left" w:pos="9460"/>
        </w:tabs>
        <w:spacing w:after="0" w:line="226" w:lineRule="exact"/>
        <w:ind w:left="3202" w:right="-20"/>
        <w:rPr>
          <w:rFonts w:ascii="Arial" w:eastAsia="Arial" w:hAnsi="Arial" w:cs="Arial"/>
          <w:sz w:val="20"/>
          <w:szCs w:val="20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49824" behindDoc="1" locked="0" layoutInCell="1" allowOverlap="1" wp14:anchorId="6D2D4908" wp14:editId="03F093D3">
                <wp:simplePos x="0" y="0"/>
                <wp:positionH relativeFrom="page">
                  <wp:posOffset>3557905</wp:posOffset>
                </wp:positionH>
                <wp:positionV relativeFrom="paragraph">
                  <wp:posOffset>448945</wp:posOffset>
                </wp:positionV>
                <wp:extent cx="3168015" cy="1270"/>
                <wp:effectExtent l="5080" t="10160" r="8255" b="7620"/>
                <wp:wrapNone/>
                <wp:docPr id="1990" name="Group 1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68015" cy="1270"/>
                          <a:chOff x="5603" y="707"/>
                          <a:chExt cx="4989" cy="2"/>
                        </a:xfrm>
                      </wpg:grpSpPr>
                      <wps:wsp>
                        <wps:cNvPr id="1991" name="Freeform 1699"/>
                        <wps:cNvSpPr>
                          <a:spLocks/>
                        </wps:cNvSpPr>
                        <wps:spPr bwMode="auto">
                          <a:xfrm>
                            <a:off x="5603" y="707"/>
                            <a:ext cx="4989" cy="2"/>
                          </a:xfrm>
                          <a:custGeom>
                            <a:avLst/>
                            <a:gdLst>
                              <a:gd name="T0" fmla="+- 0 5603 5603"/>
                              <a:gd name="T1" fmla="*/ T0 w 4989"/>
                              <a:gd name="T2" fmla="+- 0 10592 5603"/>
                              <a:gd name="T3" fmla="*/ T2 w 498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989">
                                <a:moveTo>
                                  <a:pt x="0" y="0"/>
                                </a:moveTo>
                                <a:lnTo>
                                  <a:pt x="4989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2DED25E" id="Group 1698" o:spid="_x0000_s1026" style="position:absolute;margin-left:280.15pt;margin-top:35.35pt;width:249.45pt;height:.1pt;z-index:-252166656;mso-position-horizontal-relative:page" coordorigin="5603,707" coordsize="4989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">
                <v:shape id="Freeform 1699" o:spid="_x0000_s1027" style="position:absolute;left:5603;top:707;width:4989;height:2;visibility:visible;mso-wrap-style:square;v-text-anchor:top" coordsize="498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" path="m,l4989,e" filled="f" strokecolor="#231f20" strokeweight=".3pt">
                  <v:path arrowok="t" o:connecttype="custom" o:connectlocs="0,0;4989,0" o:connectangles="0,0"/>
                </v:shape>
                <w10:wrap anchorx="page"/>
              </v:group>
            </w:pict>
          </mc:Fallback>
        </mc:AlternateContent>
      </w:r>
      <w:r w:rsidR="00285256">
        <w:rPr>
          <w:rFonts w:ascii="Arial" w:eastAsia="Arial" w:hAnsi="Arial" w:cs="Arial"/>
          <w:color w:val="231F20"/>
          <w:position w:val="-1"/>
          <w:sz w:val="20"/>
          <w:szCs w:val="20"/>
        </w:rPr>
        <w:t>In words</w:t>
      </w:r>
      <w:r w:rsidR="00285256">
        <w:rPr>
          <w:rFonts w:ascii="Arial" w:eastAsia="Arial" w:hAnsi="Arial" w:cs="Arial"/>
          <w:color w:val="231F20"/>
          <w:position w:val="-1"/>
          <w:sz w:val="20"/>
          <w:szCs w:val="20"/>
        </w:rPr>
        <w:tab/>
      </w:r>
      <w:r w:rsidR="00285256">
        <w:rPr>
          <w:rFonts w:ascii="Arial" w:eastAsia="Arial" w:hAnsi="Arial" w:cs="Arial"/>
          <w:color w:val="231F20"/>
          <w:w w:val="210"/>
          <w:position w:val="-1"/>
          <w:sz w:val="20"/>
          <w:szCs w:val="20"/>
          <w:u w:val="single" w:color="231F20"/>
        </w:rPr>
        <w:t xml:space="preserve"> </w:t>
      </w:r>
      <w:r w:rsidR="00285256">
        <w:rPr>
          <w:rFonts w:ascii="Arial" w:eastAsia="Arial" w:hAnsi="Arial" w:cs="Arial"/>
          <w:color w:val="231F20"/>
          <w:position w:val="-1"/>
          <w:sz w:val="20"/>
          <w:szCs w:val="20"/>
          <w:u w:val="single" w:color="231F20"/>
        </w:rPr>
        <w:tab/>
      </w:r>
    </w:p>
    <w:p w14:paraId="45A8506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5210CD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FF60E9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D99733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2E5FB11" w14:textId="77777777" w:rsidR="002B3F60" w:rsidRDefault="002B3F60">
      <w:pPr>
        <w:spacing w:before="16" w:after="0" w:line="240" w:lineRule="exact"/>
        <w:rPr>
          <w:sz w:val="24"/>
          <w:szCs w:val="24"/>
        </w:rPr>
      </w:pPr>
    </w:p>
    <w:p w14:paraId="2BDD9F35" w14:textId="77777777" w:rsidR="002B3F60" w:rsidRDefault="002B3F60">
      <w:pPr>
        <w:spacing w:after="0"/>
        <w:sectPr w:rsidR="002B3F60">
          <w:type w:val="continuous"/>
          <w:pgSz w:w="11920" w:h="16840"/>
          <w:pgMar w:top="1560" w:right="1180" w:bottom="280" w:left="1140" w:header="720" w:footer="720" w:gutter="0"/>
          <w:cols w:space="720"/>
        </w:sectPr>
      </w:pPr>
    </w:p>
    <w:p w14:paraId="70317A89" w14:textId="77777777" w:rsidR="002B3F60" w:rsidRDefault="00285256">
      <w:pPr>
        <w:spacing w:before="24" w:after="0" w:line="240" w:lineRule="auto"/>
        <w:ind w:left="107" w:right="-2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bCs/>
          <w:color w:val="231F20"/>
          <w:spacing w:val="-5"/>
          <w:sz w:val="28"/>
          <w:szCs w:val="28"/>
        </w:rPr>
        <w:t>T</w:t>
      </w:r>
      <w:r>
        <w:rPr>
          <w:rFonts w:ascii="Arial" w:eastAsia="Arial" w:hAnsi="Arial" w:cs="Arial"/>
          <w:b/>
          <w:bCs/>
          <w:color w:val="231F20"/>
          <w:sz w:val="28"/>
          <w:szCs w:val="28"/>
        </w:rPr>
        <w:t>ime</w:t>
      </w:r>
      <w:r>
        <w:rPr>
          <w:rFonts w:ascii="Arial" w:eastAsia="Arial" w:hAnsi="Arial" w:cs="Arial"/>
          <w:b/>
          <w:bCs/>
          <w:color w:val="231F20"/>
          <w:spacing w:val="-2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231F20"/>
          <w:sz w:val="28"/>
          <w:szCs w:val="28"/>
        </w:rPr>
        <w:t>allowed</w:t>
      </w:r>
      <w:r>
        <w:rPr>
          <w:rFonts w:ascii="Arial" w:eastAsia="Arial" w:hAnsi="Arial" w:cs="Arial"/>
          <w:b/>
          <w:bCs/>
          <w:color w:val="231F20"/>
          <w:spacing w:val="-1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231F20"/>
          <w:sz w:val="28"/>
          <w:szCs w:val="28"/>
        </w:rPr>
        <w:t>for this</w:t>
      </w:r>
      <w:r>
        <w:rPr>
          <w:rFonts w:ascii="Arial" w:eastAsia="Arial" w:hAnsi="Arial" w:cs="Arial"/>
          <w:b/>
          <w:bCs/>
          <w:color w:val="231F20"/>
          <w:spacing w:val="-5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231F20"/>
          <w:sz w:val="28"/>
          <w:szCs w:val="28"/>
        </w:rPr>
        <w:t>paper</w:t>
      </w:r>
    </w:p>
    <w:p w14:paraId="3536C225" w14:textId="77777777" w:rsidR="002B3F60" w:rsidRDefault="00285256">
      <w:pPr>
        <w:tabs>
          <w:tab w:val="left" w:pos="4220"/>
        </w:tabs>
        <w:spacing w:after="0" w:line="251" w:lineRule="exact"/>
        <w:ind w:left="107" w:right="-20"/>
        <w:rPr>
          <w:rFonts w:ascii="Arial" w:eastAsia="Arial" w:hAnsi="Arial" w:cs="Arial"/>
        </w:rPr>
      </w:pPr>
      <w:r>
        <w:rPr>
          <w:rFonts w:ascii="Arial" w:eastAsia="Arial" w:hAnsi="Arial" w:cs="Arial"/>
          <w:color w:val="231F20"/>
        </w:rPr>
        <w:t>Reading time before commencing work:</w:t>
      </w:r>
      <w:r>
        <w:rPr>
          <w:rFonts w:ascii="Arial" w:eastAsia="Arial" w:hAnsi="Arial" w:cs="Arial"/>
          <w:color w:val="231F20"/>
        </w:rPr>
        <w:tab/>
        <w:t>ten minutes</w:t>
      </w:r>
    </w:p>
    <w:p w14:paraId="10C2E055" w14:textId="77777777" w:rsidR="002B3F60" w:rsidRDefault="00285256">
      <w:pPr>
        <w:tabs>
          <w:tab w:val="left" w:pos="4220"/>
        </w:tabs>
        <w:spacing w:before="11" w:after="0" w:line="240" w:lineRule="auto"/>
        <w:ind w:left="107" w:right="-20"/>
        <w:rPr>
          <w:rFonts w:ascii="Arial" w:eastAsia="Arial" w:hAnsi="Arial" w:cs="Arial"/>
        </w:rPr>
      </w:pPr>
      <w:r>
        <w:rPr>
          <w:rFonts w:ascii="Arial" w:eastAsia="Arial" w:hAnsi="Arial" w:cs="Arial"/>
          <w:color w:val="231F20"/>
          <w:spacing w:val="-4"/>
        </w:rPr>
        <w:t>W</w:t>
      </w:r>
      <w:r>
        <w:rPr>
          <w:rFonts w:ascii="Arial" w:eastAsia="Arial" w:hAnsi="Arial" w:cs="Arial"/>
          <w:color w:val="231F20"/>
        </w:rPr>
        <w:t>orking time:</w:t>
      </w:r>
      <w:r>
        <w:rPr>
          <w:rFonts w:ascii="Arial" w:eastAsia="Arial" w:hAnsi="Arial" w:cs="Arial"/>
          <w:color w:val="231F20"/>
        </w:rPr>
        <w:tab/>
        <w:t>three hours</w:t>
      </w:r>
    </w:p>
    <w:p w14:paraId="1F24DD0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43FCEDF" w14:textId="77777777" w:rsidR="002B3F60" w:rsidRDefault="002B3F60">
      <w:pPr>
        <w:spacing w:after="0" w:line="280" w:lineRule="exact"/>
        <w:rPr>
          <w:sz w:val="28"/>
          <w:szCs w:val="28"/>
        </w:rPr>
      </w:pPr>
    </w:p>
    <w:p w14:paraId="7EF03AD7" w14:textId="77777777" w:rsidR="002B3F60" w:rsidRDefault="00285256">
      <w:pPr>
        <w:spacing w:after="0" w:line="240" w:lineRule="auto"/>
        <w:ind w:left="107" w:right="-82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bCs/>
          <w:color w:val="231F20"/>
          <w:sz w:val="28"/>
          <w:szCs w:val="28"/>
        </w:rPr>
        <w:t>Materials required/recommended for this</w:t>
      </w:r>
      <w:r>
        <w:rPr>
          <w:rFonts w:ascii="Arial" w:eastAsia="Arial" w:hAnsi="Arial" w:cs="Arial"/>
          <w:b/>
          <w:bCs/>
          <w:color w:val="231F20"/>
          <w:spacing w:val="-5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231F20"/>
          <w:sz w:val="28"/>
          <w:szCs w:val="28"/>
        </w:rPr>
        <w:t>paper</w:t>
      </w:r>
    </w:p>
    <w:p w14:paraId="610E57A5" w14:textId="77777777" w:rsidR="002B3F60" w:rsidRDefault="00285256">
      <w:pPr>
        <w:spacing w:after="0" w:line="251" w:lineRule="exact"/>
        <w:ind w:left="107" w:right="-2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i/>
          <w:color w:val="231F20"/>
          <w:spacing w:val="-8"/>
        </w:rPr>
        <w:t>T</w:t>
      </w:r>
      <w:r>
        <w:rPr>
          <w:rFonts w:ascii="Arial" w:eastAsia="Arial" w:hAnsi="Arial" w:cs="Arial"/>
          <w:b/>
          <w:bCs/>
          <w:i/>
          <w:color w:val="231F20"/>
        </w:rPr>
        <w:t>o</w:t>
      </w:r>
      <w:r>
        <w:rPr>
          <w:rFonts w:ascii="Arial" w:eastAsia="Arial" w:hAnsi="Arial" w:cs="Arial"/>
          <w:b/>
          <w:bCs/>
          <w:i/>
          <w:color w:val="231F20"/>
          <w:spacing w:val="-3"/>
        </w:rPr>
        <w:t xml:space="preserve"> </w:t>
      </w:r>
      <w:r>
        <w:rPr>
          <w:rFonts w:ascii="Arial" w:eastAsia="Arial" w:hAnsi="Arial" w:cs="Arial"/>
          <w:b/>
          <w:bCs/>
          <w:i/>
          <w:color w:val="231F20"/>
        </w:rPr>
        <w:t>be</w:t>
      </w:r>
      <w:r>
        <w:rPr>
          <w:rFonts w:ascii="Arial" w:eastAsia="Arial" w:hAnsi="Arial" w:cs="Arial"/>
          <w:b/>
          <w:bCs/>
          <w:i/>
          <w:color w:val="231F20"/>
          <w:spacing w:val="-3"/>
        </w:rPr>
        <w:t xml:space="preserve"> </w:t>
      </w:r>
      <w:r>
        <w:rPr>
          <w:rFonts w:ascii="Arial" w:eastAsia="Arial" w:hAnsi="Arial" w:cs="Arial"/>
          <w:b/>
          <w:bCs/>
          <w:i/>
          <w:color w:val="231F20"/>
        </w:rPr>
        <w:t>provided</w:t>
      </w:r>
      <w:r>
        <w:rPr>
          <w:rFonts w:ascii="Arial" w:eastAsia="Arial" w:hAnsi="Arial" w:cs="Arial"/>
          <w:b/>
          <w:bCs/>
          <w:i/>
          <w:color w:val="231F20"/>
          <w:spacing w:val="-9"/>
        </w:rPr>
        <w:t xml:space="preserve"> </w:t>
      </w:r>
      <w:r>
        <w:rPr>
          <w:rFonts w:ascii="Arial" w:eastAsia="Arial" w:hAnsi="Arial" w:cs="Arial"/>
          <w:b/>
          <w:bCs/>
          <w:i/>
          <w:color w:val="231F20"/>
        </w:rPr>
        <w:t>by</w:t>
      </w:r>
      <w:r>
        <w:rPr>
          <w:rFonts w:ascii="Arial" w:eastAsia="Arial" w:hAnsi="Arial" w:cs="Arial"/>
          <w:b/>
          <w:bCs/>
          <w:i/>
          <w:color w:val="231F20"/>
          <w:spacing w:val="-3"/>
        </w:rPr>
        <w:t xml:space="preserve"> </w:t>
      </w:r>
      <w:r>
        <w:rPr>
          <w:rFonts w:ascii="Arial" w:eastAsia="Arial" w:hAnsi="Arial" w:cs="Arial"/>
          <w:b/>
          <w:bCs/>
          <w:i/>
          <w:color w:val="231F20"/>
        </w:rPr>
        <w:t>the supervisor</w:t>
      </w:r>
    </w:p>
    <w:p w14:paraId="7E45336C" w14:textId="77777777" w:rsidR="002B3F60" w:rsidRDefault="00285256">
      <w:pPr>
        <w:spacing w:before="11" w:after="0" w:line="240" w:lineRule="auto"/>
        <w:ind w:left="107" w:right="-20"/>
        <w:rPr>
          <w:rFonts w:ascii="Arial" w:eastAsia="Arial" w:hAnsi="Arial" w:cs="Arial"/>
        </w:rPr>
      </w:pPr>
      <w:r>
        <w:rPr>
          <w:rFonts w:ascii="Arial" w:eastAsia="Arial" w:hAnsi="Arial" w:cs="Arial"/>
          <w:color w:val="231F20"/>
        </w:rPr>
        <w:t>This Question/Answer booklet</w:t>
      </w:r>
    </w:p>
    <w:p w14:paraId="3FD2B84F" w14:textId="77777777" w:rsidR="002B3F60" w:rsidRDefault="00285256">
      <w:pPr>
        <w:spacing w:before="11" w:after="0" w:line="248" w:lineRule="exact"/>
        <w:ind w:left="107" w:right="-20"/>
        <w:rPr>
          <w:rFonts w:ascii="Arial" w:eastAsia="Arial" w:hAnsi="Arial" w:cs="Arial"/>
        </w:rPr>
      </w:pPr>
      <w:r>
        <w:rPr>
          <w:rFonts w:ascii="Arial" w:eastAsia="Arial" w:hAnsi="Arial" w:cs="Arial"/>
          <w:color w:val="231F20"/>
          <w:position w:val="-1"/>
        </w:rPr>
        <w:t>Source booklet</w:t>
      </w:r>
    </w:p>
    <w:p w14:paraId="11F59521" w14:textId="77777777" w:rsidR="002B3F60" w:rsidRDefault="00285256">
      <w:pPr>
        <w:spacing w:before="52" w:after="0" w:line="250" w:lineRule="auto"/>
        <w:ind w:right="1002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31F20"/>
          <w:sz w:val="20"/>
          <w:szCs w:val="20"/>
        </w:rPr>
        <w:t>Number of additional answer booklets used (if applicable):</w:t>
      </w:r>
    </w:p>
    <w:p w14:paraId="1566D215" w14:textId="77777777" w:rsidR="002B3F60" w:rsidRDefault="002B3F60">
      <w:pPr>
        <w:spacing w:after="0"/>
        <w:sectPr w:rsidR="002B3F60">
          <w:type w:val="continuous"/>
          <w:pgSz w:w="11920" w:h="16840"/>
          <w:pgMar w:top="1560" w:right="1180" w:bottom="280" w:left="1140" w:header="720" w:footer="720" w:gutter="0"/>
          <w:cols w:num="2" w:space="720" w:equalWidth="0">
            <w:col w:w="6378" w:space="217"/>
            <w:col w:w="3005"/>
          </w:cols>
        </w:sectPr>
      </w:pPr>
    </w:p>
    <w:p w14:paraId="249620DC" w14:textId="77777777" w:rsidR="002B3F60" w:rsidRDefault="002B3F60">
      <w:pPr>
        <w:spacing w:before="11" w:after="0" w:line="200" w:lineRule="exact"/>
        <w:rPr>
          <w:sz w:val="20"/>
          <w:szCs w:val="20"/>
        </w:rPr>
      </w:pPr>
    </w:p>
    <w:p w14:paraId="2E77585D" w14:textId="77777777" w:rsidR="002B3F60" w:rsidRDefault="00285256">
      <w:pPr>
        <w:spacing w:before="32" w:after="0" w:line="240" w:lineRule="auto"/>
        <w:ind w:left="107" w:right="-2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i/>
          <w:color w:val="231F20"/>
          <w:spacing w:val="-8"/>
        </w:rPr>
        <w:t>T</w:t>
      </w:r>
      <w:r>
        <w:rPr>
          <w:rFonts w:ascii="Arial" w:eastAsia="Arial" w:hAnsi="Arial" w:cs="Arial"/>
          <w:b/>
          <w:bCs/>
          <w:i/>
          <w:color w:val="231F20"/>
        </w:rPr>
        <w:t>o</w:t>
      </w:r>
      <w:r>
        <w:rPr>
          <w:rFonts w:ascii="Arial" w:eastAsia="Arial" w:hAnsi="Arial" w:cs="Arial"/>
          <w:b/>
          <w:bCs/>
          <w:i/>
          <w:color w:val="231F20"/>
          <w:spacing w:val="-3"/>
        </w:rPr>
        <w:t xml:space="preserve"> </w:t>
      </w:r>
      <w:r>
        <w:rPr>
          <w:rFonts w:ascii="Arial" w:eastAsia="Arial" w:hAnsi="Arial" w:cs="Arial"/>
          <w:b/>
          <w:bCs/>
          <w:i/>
          <w:color w:val="231F20"/>
        </w:rPr>
        <w:t>be</w:t>
      </w:r>
      <w:r>
        <w:rPr>
          <w:rFonts w:ascii="Arial" w:eastAsia="Arial" w:hAnsi="Arial" w:cs="Arial"/>
          <w:b/>
          <w:bCs/>
          <w:i/>
          <w:color w:val="231F20"/>
          <w:spacing w:val="-3"/>
        </w:rPr>
        <w:t xml:space="preserve"> </w:t>
      </w:r>
      <w:r>
        <w:rPr>
          <w:rFonts w:ascii="Arial" w:eastAsia="Arial" w:hAnsi="Arial" w:cs="Arial"/>
          <w:b/>
          <w:bCs/>
          <w:i/>
          <w:color w:val="231F20"/>
        </w:rPr>
        <w:t>provided</w:t>
      </w:r>
      <w:r>
        <w:rPr>
          <w:rFonts w:ascii="Arial" w:eastAsia="Arial" w:hAnsi="Arial" w:cs="Arial"/>
          <w:b/>
          <w:bCs/>
          <w:i/>
          <w:color w:val="231F20"/>
          <w:spacing w:val="-9"/>
        </w:rPr>
        <w:t xml:space="preserve"> </w:t>
      </w:r>
      <w:r>
        <w:rPr>
          <w:rFonts w:ascii="Arial" w:eastAsia="Arial" w:hAnsi="Arial" w:cs="Arial"/>
          <w:b/>
          <w:bCs/>
          <w:i/>
          <w:color w:val="231F20"/>
        </w:rPr>
        <w:t>by</w:t>
      </w:r>
      <w:r>
        <w:rPr>
          <w:rFonts w:ascii="Arial" w:eastAsia="Arial" w:hAnsi="Arial" w:cs="Arial"/>
          <w:b/>
          <w:bCs/>
          <w:i/>
          <w:color w:val="231F20"/>
          <w:spacing w:val="-3"/>
        </w:rPr>
        <w:t xml:space="preserve"> </w:t>
      </w:r>
      <w:r>
        <w:rPr>
          <w:rFonts w:ascii="Arial" w:eastAsia="Arial" w:hAnsi="Arial" w:cs="Arial"/>
          <w:b/>
          <w:bCs/>
          <w:i/>
          <w:color w:val="231F20"/>
        </w:rPr>
        <w:t>the candidate</w:t>
      </w:r>
    </w:p>
    <w:p w14:paraId="3385A35B" w14:textId="77777777" w:rsidR="002B3F60" w:rsidRDefault="00285256">
      <w:pPr>
        <w:tabs>
          <w:tab w:val="left" w:pos="1880"/>
        </w:tabs>
        <w:spacing w:before="11" w:after="0" w:line="250" w:lineRule="auto"/>
        <w:ind w:left="1887" w:right="1061" w:hanging="1780"/>
        <w:rPr>
          <w:rFonts w:ascii="Arial" w:eastAsia="Arial" w:hAnsi="Arial" w:cs="Arial"/>
        </w:rPr>
      </w:pPr>
      <w:r>
        <w:rPr>
          <w:rFonts w:ascii="Arial" w:eastAsia="Arial" w:hAnsi="Arial" w:cs="Arial"/>
          <w:color w:val="231F20"/>
        </w:rPr>
        <w:t>Standard items:</w:t>
      </w:r>
      <w:r>
        <w:rPr>
          <w:rFonts w:ascii="Arial" w:eastAsia="Arial" w:hAnsi="Arial" w:cs="Arial"/>
          <w:color w:val="231F20"/>
        </w:rPr>
        <w:tab/>
        <w:t>pens (blue/black preferred), pencils (including coloured), sharpene</w:t>
      </w:r>
      <w:r>
        <w:rPr>
          <w:rFonts w:ascii="Arial" w:eastAsia="Arial" w:hAnsi="Arial" w:cs="Arial"/>
          <w:color w:val="231F20"/>
          <w:spacing w:val="-11"/>
        </w:rPr>
        <w:t>r</w:t>
      </w:r>
      <w:r>
        <w:rPr>
          <w:rFonts w:ascii="Arial" w:eastAsia="Arial" w:hAnsi="Arial" w:cs="Arial"/>
          <w:color w:val="231F20"/>
        </w:rPr>
        <w:t>, correction fluid/tape, erase</w:t>
      </w:r>
      <w:r>
        <w:rPr>
          <w:rFonts w:ascii="Arial" w:eastAsia="Arial" w:hAnsi="Arial" w:cs="Arial"/>
          <w:color w:val="231F20"/>
          <w:spacing w:val="-12"/>
        </w:rPr>
        <w:t>r</w:t>
      </w:r>
      <w:r>
        <w:rPr>
          <w:rFonts w:ascii="Arial" w:eastAsia="Arial" w:hAnsi="Arial" w:cs="Arial"/>
          <w:color w:val="231F20"/>
        </w:rPr>
        <w:t>, rule</w:t>
      </w:r>
      <w:r>
        <w:rPr>
          <w:rFonts w:ascii="Arial" w:eastAsia="Arial" w:hAnsi="Arial" w:cs="Arial"/>
          <w:color w:val="231F20"/>
          <w:spacing w:val="-12"/>
        </w:rPr>
        <w:t>r</w:t>
      </w:r>
      <w:r>
        <w:rPr>
          <w:rFonts w:ascii="Arial" w:eastAsia="Arial" w:hAnsi="Arial" w:cs="Arial"/>
          <w:color w:val="231F20"/>
        </w:rPr>
        <w:t>, highlighters</w:t>
      </w:r>
    </w:p>
    <w:p w14:paraId="28D89D0C" w14:textId="77777777" w:rsidR="002B3F60" w:rsidRDefault="002B3F60">
      <w:pPr>
        <w:spacing w:before="4" w:after="0" w:line="110" w:lineRule="exact"/>
        <w:rPr>
          <w:sz w:val="11"/>
          <w:szCs w:val="11"/>
        </w:rPr>
      </w:pPr>
    </w:p>
    <w:p w14:paraId="190D97AC" w14:textId="77777777" w:rsidR="002B3F60" w:rsidRDefault="00285256">
      <w:pPr>
        <w:tabs>
          <w:tab w:val="left" w:pos="1900"/>
        </w:tabs>
        <w:spacing w:after="0" w:line="240" w:lineRule="auto"/>
        <w:ind w:left="107" w:right="-20"/>
        <w:rPr>
          <w:rFonts w:ascii="Arial" w:eastAsia="Arial" w:hAnsi="Arial" w:cs="Arial"/>
        </w:rPr>
      </w:pPr>
      <w:r>
        <w:rPr>
          <w:rFonts w:ascii="Arial" w:eastAsia="Arial" w:hAnsi="Arial" w:cs="Arial"/>
          <w:color w:val="231F20"/>
        </w:rPr>
        <w:t>Special items:</w:t>
      </w:r>
      <w:r>
        <w:rPr>
          <w:rFonts w:ascii="Arial" w:eastAsia="Arial" w:hAnsi="Arial" w:cs="Arial"/>
          <w:color w:val="231F20"/>
        </w:rPr>
        <w:tab/>
        <w:t>nil</w:t>
      </w:r>
    </w:p>
    <w:p w14:paraId="398071C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F9AE140" w14:textId="77777777" w:rsidR="002B3F60" w:rsidRDefault="002B3F60">
      <w:pPr>
        <w:spacing w:after="0" w:line="280" w:lineRule="exact"/>
        <w:rPr>
          <w:sz w:val="28"/>
          <w:szCs w:val="28"/>
        </w:rPr>
      </w:pPr>
    </w:p>
    <w:p w14:paraId="43C01FED" w14:textId="77777777" w:rsidR="002B3F60" w:rsidRDefault="00285256">
      <w:pPr>
        <w:spacing w:after="0" w:line="240" w:lineRule="auto"/>
        <w:ind w:left="107" w:right="-2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bCs/>
          <w:color w:val="231F20"/>
          <w:sz w:val="28"/>
          <w:szCs w:val="28"/>
        </w:rPr>
        <w:t>Important</w:t>
      </w:r>
      <w:r>
        <w:rPr>
          <w:rFonts w:ascii="Arial" w:eastAsia="Arial" w:hAnsi="Arial" w:cs="Arial"/>
          <w:b/>
          <w:bCs/>
          <w:color w:val="231F20"/>
          <w:spacing w:val="-13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231F20"/>
          <w:sz w:val="28"/>
          <w:szCs w:val="28"/>
        </w:rPr>
        <w:t>note</w:t>
      </w:r>
      <w:r>
        <w:rPr>
          <w:rFonts w:ascii="Arial" w:eastAsia="Arial" w:hAnsi="Arial" w:cs="Arial"/>
          <w:b/>
          <w:bCs/>
          <w:color w:val="231F20"/>
          <w:spacing w:val="-6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231F20"/>
          <w:sz w:val="28"/>
          <w:szCs w:val="28"/>
        </w:rPr>
        <w:t>to</w:t>
      </w:r>
      <w:r>
        <w:rPr>
          <w:rFonts w:ascii="Arial" w:eastAsia="Arial" w:hAnsi="Arial" w:cs="Arial"/>
          <w:b/>
          <w:bCs/>
          <w:color w:val="231F20"/>
          <w:spacing w:val="-3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231F20"/>
          <w:sz w:val="28"/>
          <w:szCs w:val="28"/>
        </w:rPr>
        <w:t>candidates</w:t>
      </w:r>
    </w:p>
    <w:p w14:paraId="3C95B278" w14:textId="77777777" w:rsidR="002B3F60" w:rsidRDefault="00285256">
      <w:pPr>
        <w:spacing w:after="0" w:line="251" w:lineRule="exact"/>
        <w:ind w:left="107" w:right="-20"/>
        <w:rPr>
          <w:rFonts w:ascii="Arial" w:eastAsia="Arial" w:hAnsi="Arial" w:cs="Arial"/>
        </w:rPr>
      </w:pPr>
      <w:r>
        <w:rPr>
          <w:rFonts w:ascii="Arial" w:eastAsia="Arial" w:hAnsi="Arial" w:cs="Arial"/>
          <w:color w:val="231F20"/>
          <w:spacing w:val="-1"/>
        </w:rPr>
        <w:t>N</w:t>
      </w:r>
      <w:r>
        <w:rPr>
          <w:rFonts w:ascii="Arial" w:eastAsia="Arial" w:hAnsi="Arial" w:cs="Arial"/>
          <w:color w:val="231F20"/>
        </w:rPr>
        <w:t>o</w:t>
      </w:r>
      <w:r>
        <w:rPr>
          <w:rFonts w:ascii="Arial" w:eastAsia="Arial" w:hAnsi="Arial" w:cs="Arial"/>
          <w:color w:val="231F20"/>
          <w:spacing w:val="-1"/>
        </w:rPr>
        <w:t xml:space="preserve"> othe</w:t>
      </w:r>
      <w:r>
        <w:rPr>
          <w:rFonts w:ascii="Arial" w:eastAsia="Arial" w:hAnsi="Arial" w:cs="Arial"/>
          <w:color w:val="231F20"/>
        </w:rPr>
        <w:t>r</w:t>
      </w:r>
      <w:r>
        <w:rPr>
          <w:rFonts w:ascii="Arial" w:eastAsia="Arial" w:hAnsi="Arial" w:cs="Arial"/>
          <w:color w:val="231F20"/>
          <w:spacing w:val="-1"/>
        </w:rPr>
        <w:t xml:space="preserve"> item</w:t>
      </w:r>
      <w:r>
        <w:rPr>
          <w:rFonts w:ascii="Arial" w:eastAsia="Arial" w:hAnsi="Arial" w:cs="Arial"/>
          <w:color w:val="231F20"/>
        </w:rPr>
        <w:t>s</w:t>
      </w:r>
      <w:r>
        <w:rPr>
          <w:rFonts w:ascii="Arial" w:eastAsia="Arial" w:hAnsi="Arial" w:cs="Arial"/>
          <w:color w:val="231F20"/>
          <w:spacing w:val="-1"/>
        </w:rPr>
        <w:t xml:space="preserve"> ma</w:t>
      </w:r>
      <w:r>
        <w:rPr>
          <w:rFonts w:ascii="Arial" w:eastAsia="Arial" w:hAnsi="Arial" w:cs="Arial"/>
          <w:color w:val="231F20"/>
        </w:rPr>
        <w:t>y</w:t>
      </w:r>
      <w:r>
        <w:rPr>
          <w:rFonts w:ascii="Arial" w:eastAsia="Arial" w:hAnsi="Arial" w:cs="Arial"/>
          <w:color w:val="231F20"/>
          <w:spacing w:val="-1"/>
        </w:rPr>
        <w:t xml:space="preserve"> b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1"/>
        </w:rPr>
        <w:t xml:space="preserve"> take</w:t>
      </w:r>
      <w:r>
        <w:rPr>
          <w:rFonts w:ascii="Arial" w:eastAsia="Arial" w:hAnsi="Arial" w:cs="Arial"/>
          <w:color w:val="231F20"/>
        </w:rPr>
        <w:t>n</w:t>
      </w:r>
      <w:r>
        <w:rPr>
          <w:rFonts w:ascii="Arial" w:eastAsia="Arial" w:hAnsi="Arial" w:cs="Arial"/>
          <w:color w:val="231F20"/>
          <w:spacing w:val="-1"/>
        </w:rPr>
        <w:t xml:space="preserve"> int</w:t>
      </w:r>
      <w:r>
        <w:rPr>
          <w:rFonts w:ascii="Arial" w:eastAsia="Arial" w:hAnsi="Arial" w:cs="Arial"/>
          <w:color w:val="231F20"/>
        </w:rPr>
        <w:t>o</w:t>
      </w:r>
      <w:r>
        <w:rPr>
          <w:rFonts w:ascii="Arial" w:eastAsia="Arial" w:hAnsi="Arial" w:cs="Arial"/>
          <w:color w:val="231F20"/>
          <w:spacing w:val="-1"/>
        </w:rPr>
        <w:t xml:space="preserve"> th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1"/>
        </w:rPr>
        <w:t xml:space="preserve"> examinatio</w:t>
      </w:r>
      <w:r>
        <w:rPr>
          <w:rFonts w:ascii="Arial" w:eastAsia="Arial" w:hAnsi="Arial" w:cs="Arial"/>
          <w:color w:val="231F20"/>
        </w:rPr>
        <w:t>n</w:t>
      </w:r>
      <w:r>
        <w:rPr>
          <w:rFonts w:ascii="Arial" w:eastAsia="Arial" w:hAnsi="Arial" w:cs="Arial"/>
          <w:color w:val="231F20"/>
          <w:spacing w:val="-1"/>
        </w:rPr>
        <w:t xml:space="preserve"> room</w:t>
      </w:r>
      <w:r>
        <w:rPr>
          <w:rFonts w:ascii="Arial" w:eastAsia="Arial" w:hAnsi="Arial" w:cs="Arial"/>
          <w:color w:val="231F20"/>
        </w:rPr>
        <w:t>.</w:t>
      </w:r>
      <w:r>
        <w:rPr>
          <w:rFonts w:ascii="Arial" w:eastAsia="Arial" w:hAnsi="Arial" w:cs="Arial"/>
          <w:color w:val="231F20"/>
          <w:spacing w:val="-1"/>
        </w:rPr>
        <w:t xml:space="preserve"> I</w:t>
      </w:r>
      <w:r>
        <w:rPr>
          <w:rFonts w:ascii="Arial" w:eastAsia="Arial" w:hAnsi="Arial" w:cs="Arial"/>
          <w:color w:val="231F20"/>
        </w:rPr>
        <w:t>t</w:t>
      </w:r>
      <w:r>
        <w:rPr>
          <w:rFonts w:ascii="Arial" w:eastAsia="Arial" w:hAnsi="Arial" w:cs="Arial"/>
          <w:color w:val="231F20"/>
          <w:spacing w:val="-1"/>
        </w:rPr>
        <w:t xml:space="preserve"> i</w:t>
      </w:r>
      <w:r>
        <w:rPr>
          <w:rFonts w:ascii="Arial" w:eastAsia="Arial" w:hAnsi="Arial" w:cs="Arial"/>
          <w:color w:val="231F20"/>
        </w:rPr>
        <w:t>s</w:t>
      </w:r>
      <w:r>
        <w:rPr>
          <w:rFonts w:ascii="Arial" w:eastAsia="Arial" w:hAnsi="Arial" w:cs="Arial"/>
          <w:color w:val="231F20"/>
          <w:spacing w:val="-1"/>
        </w:rPr>
        <w:t xml:space="preserve"> </w:t>
      </w:r>
      <w:r>
        <w:rPr>
          <w:rFonts w:ascii="Arial" w:eastAsia="Arial" w:hAnsi="Arial" w:cs="Arial"/>
          <w:b/>
          <w:bCs/>
          <w:color w:val="231F20"/>
          <w:spacing w:val="-1"/>
        </w:rPr>
        <w:t>you</w:t>
      </w:r>
      <w:r>
        <w:rPr>
          <w:rFonts w:ascii="Arial" w:eastAsia="Arial" w:hAnsi="Arial" w:cs="Arial"/>
          <w:b/>
          <w:bCs/>
          <w:color w:val="231F20"/>
        </w:rPr>
        <w:t>r</w:t>
      </w:r>
      <w:r>
        <w:rPr>
          <w:rFonts w:ascii="Arial" w:eastAsia="Arial" w:hAnsi="Arial" w:cs="Arial"/>
          <w:b/>
          <w:bCs/>
          <w:color w:val="231F20"/>
          <w:spacing w:val="-6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responsibilit</w:t>
      </w:r>
      <w:r>
        <w:rPr>
          <w:rFonts w:ascii="Arial" w:eastAsia="Arial" w:hAnsi="Arial" w:cs="Arial"/>
          <w:color w:val="231F20"/>
        </w:rPr>
        <w:t>y</w:t>
      </w:r>
      <w:r>
        <w:rPr>
          <w:rFonts w:ascii="Arial" w:eastAsia="Arial" w:hAnsi="Arial" w:cs="Arial"/>
          <w:color w:val="231F20"/>
          <w:spacing w:val="-1"/>
        </w:rPr>
        <w:t xml:space="preserve"> t</w:t>
      </w:r>
      <w:r>
        <w:rPr>
          <w:rFonts w:ascii="Arial" w:eastAsia="Arial" w:hAnsi="Arial" w:cs="Arial"/>
          <w:color w:val="231F20"/>
        </w:rPr>
        <w:t>o</w:t>
      </w:r>
      <w:r>
        <w:rPr>
          <w:rFonts w:ascii="Arial" w:eastAsia="Arial" w:hAnsi="Arial" w:cs="Arial"/>
          <w:color w:val="231F20"/>
          <w:spacing w:val="-1"/>
        </w:rPr>
        <w:t xml:space="preserve"> ensur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1"/>
        </w:rPr>
        <w:t xml:space="preserve"> that</w:t>
      </w:r>
    </w:p>
    <w:p w14:paraId="55EC8A99" w14:textId="77777777" w:rsidR="002B3F60" w:rsidRDefault="00285256">
      <w:pPr>
        <w:spacing w:before="11" w:after="0" w:line="250" w:lineRule="auto"/>
        <w:ind w:left="107" w:right="55"/>
        <w:rPr>
          <w:rFonts w:ascii="Arial" w:eastAsia="Arial" w:hAnsi="Arial" w:cs="Arial"/>
        </w:rPr>
      </w:pPr>
      <w:r>
        <w:rPr>
          <w:rFonts w:ascii="Arial" w:eastAsia="Arial" w:hAnsi="Arial" w:cs="Arial"/>
          <w:color w:val="231F20"/>
          <w:spacing w:val="-1"/>
        </w:rPr>
        <w:t>yo</w:t>
      </w:r>
      <w:r>
        <w:rPr>
          <w:rFonts w:ascii="Arial" w:eastAsia="Arial" w:hAnsi="Arial" w:cs="Arial"/>
          <w:color w:val="231F20"/>
        </w:rPr>
        <w:t>u</w:t>
      </w:r>
      <w:r>
        <w:rPr>
          <w:rFonts w:ascii="Arial" w:eastAsia="Arial" w:hAnsi="Arial" w:cs="Arial"/>
          <w:color w:val="231F20"/>
          <w:spacing w:val="-1"/>
        </w:rPr>
        <w:t xml:space="preserve"> d</w:t>
      </w:r>
      <w:r>
        <w:rPr>
          <w:rFonts w:ascii="Arial" w:eastAsia="Arial" w:hAnsi="Arial" w:cs="Arial"/>
          <w:color w:val="231F20"/>
        </w:rPr>
        <w:t>o</w:t>
      </w:r>
      <w:r>
        <w:rPr>
          <w:rFonts w:ascii="Arial" w:eastAsia="Arial" w:hAnsi="Arial" w:cs="Arial"/>
          <w:color w:val="231F20"/>
          <w:spacing w:val="-1"/>
        </w:rPr>
        <w:t xml:space="preserve"> no</w:t>
      </w:r>
      <w:r>
        <w:rPr>
          <w:rFonts w:ascii="Arial" w:eastAsia="Arial" w:hAnsi="Arial" w:cs="Arial"/>
          <w:color w:val="231F20"/>
        </w:rPr>
        <w:t>t</w:t>
      </w:r>
      <w:r>
        <w:rPr>
          <w:rFonts w:ascii="Arial" w:eastAsia="Arial" w:hAnsi="Arial" w:cs="Arial"/>
          <w:color w:val="231F20"/>
          <w:spacing w:val="-1"/>
        </w:rPr>
        <w:t xml:space="preserve"> hav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1"/>
        </w:rPr>
        <w:t xml:space="preserve"> an</w:t>
      </w:r>
      <w:r>
        <w:rPr>
          <w:rFonts w:ascii="Arial" w:eastAsia="Arial" w:hAnsi="Arial" w:cs="Arial"/>
          <w:color w:val="231F20"/>
        </w:rPr>
        <w:t>y</w:t>
      </w:r>
      <w:r>
        <w:rPr>
          <w:rFonts w:ascii="Arial" w:eastAsia="Arial" w:hAnsi="Arial" w:cs="Arial"/>
          <w:color w:val="231F20"/>
          <w:spacing w:val="-1"/>
        </w:rPr>
        <w:t xml:space="preserve"> unauthorise</w:t>
      </w:r>
      <w:r>
        <w:rPr>
          <w:rFonts w:ascii="Arial" w:eastAsia="Arial" w:hAnsi="Arial" w:cs="Arial"/>
          <w:color w:val="231F20"/>
        </w:rPr>
        <w:t>d</w:t>
      </w:r>
      <w:r>
        <w:rPr>
          <w:rFonts w:ascii="Arial" w:eastAsia="Arial" w:hAnsi="Arial" w:cs="Arial"/>
          <w:color w:val="231F20"/>
          <w:spacing w:val="-1"/>
        </w:rPr>
        <w:t xml:space="preserve"> material</w:t>
      </w:r>
      <w:r>
        <w:rPr>
          <w:rFonts w:ascii="Arial" w:eastAsia="Arial" w:hAnsi="Arial" w:cs="Arial"/>
          <w:color w:val="231F20"/>
        </w:rPr>
        <w:t>.</w:t>
      </w:r>
      <w:r>
        <w:rPr>
          <w:rFonts w:ascii="Arial" w:eastAsia="Arial" w:hAnsi="Arial" w:cs="Arial"/>
          <w:color w:val="231F20"/>
          <w:spacing w:val="-1"/>
        </w:rPr>
        <w:t xml:space="preserve"> I</w:t>
      </w:r>
      <w:r>
        <w:rPr>
          <w:rFonts w:ascii="Arial" w:eastAsia="Arial" w:hAnsi="Arial" w:cs="Arial"/>
          <w:color w:val="231F20"/>
        </w:rPr>
        <w:t>f</w:t>
      </w:r>
      <w:r>
        <w:rPr>
          <w:rFonts w:ascii="Arial" w:eastAsia="Arial" w:hAnsi="Arial" w:cs="Arial"/>
          <w:color w:val="231F20"/>
          <w:spacing w:val="-1"/>
        </w:rPr>
        <w:t xml:space="preserve"> yo</w:t>
      </w:r>
      <w:r>
        <w:rPr>
          <w:rFonts w:ascii="Arial" w:eastAsia="Arial" w:hAnsi="Arial" w:cs="Arial"/>
          <w:color w:val="231F20"/>
        </w:rPr>
        <w:t>u</w:t>
      </w:r>
      <w:r>
        <w:rPr>
          <w:rFonts w:ascii="Arial" w:eastAsia="Arial" w:hAnsi="Arial" w:cs="Arial"/>
          <w:color w:val="231F20"/>
          <w:spacing w:val="-1"/>
        </w:rPr>
        <w:t xml:space="preserve"> hav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1"/>
        </w:rPr>
        <w:t xml:space="preserve"> an</w:t>
      </w:r>
      <w:r>
        <w:rPr>
          <w:rFonts w:ascii="Arial" w:eastAsia="Arial" w:hAnsi="Arial" w:cs="Arial"/>
          <w:color w:val="231F20"/>
        </w:rPr>
        <w:t>y</w:t>
      </w:r>
      <w:r>
        <w:rPr>
          <w:rFonts w:ascii="Arial" w:eastAsia="Arial" w:hAnsi="Arial" w:cs="Arial"/>
          <w:color w:val="231F20"/>
          <w:spacing w:val="-1"/>
        </w:rPr>
        <w:t xml:space="preserve"> unauthorise</w:t>
      </w:r>
      <w:r>
        <w:rPr>
          <w:rFonts w:ascii="Arial" w:eastAsia="Arial" w:hAnsi="Arial" w:cs="Arial"/>
          <w:color w:val="231F20"/>
        </w:rPr>
        <w:t>d</w:t>
      </w:r>
      <w:r>
        <w:rPr>
          <w:rFonts w:ascii="Arial" w:eastAsia="Arial" w:hAnsi="Arial" w:cs="Arial"/>
          <w:color w:val="231F20"/>
          <w:spacing w:val="-1"/>
        </w:rPr>
        <w:t xml:space="preserve"> materia</w:t>
      </w:r>
      <w:r>
        <w:rPr>
          <w:rFonts w:ascii="Arial" w:eastAsia="Arial" w:hAnsi="Arial" w:cs="Arial"/>
          <w:color w:val="231F20"/>
        </w:rPr>
        <w:t>l</w:t>
      </w:r>
      <w:r>
        <w:rPr>
          <w:rFonts w:ascii="Arial" w:eastAsia="Arial" w:hAnsi="Arial" w:cs="Arial"/>
          <w:color w:val="231F20"/>
          <w:spacing w:val="-1"/>
        </w:rPr>
        <w:t xml:space="preserve"> wit</w:t>
      </w:r>
      <w:r>
        <w:rPr>
          <w:rFonts w:ascii="Arial" w:eastAsia="Arial" w:hAnsi="Arial" w:cs="Arial"/>
          <w:color w:val="231F20"/>
        </w:rPr>
        <w:t>h</w:t>
      </w:r>
      <w:r>
        <w:rPr>
          <w:rFonts w:ascii="Arial" w:eastAsia="Arial" w:hAnsi="Arial" w:cs="Arial"/>
          <w:color w:val="231F20"/>
          <w:spacing w:val="-1"/>
        </w:rPr>
        <w:t xml:space="preserve"> you</w:t>
      </w:r>
      <w:r>
        <w:rPr>
          <w:rFonts w:ascii="Arial" w:eastAsia="Arial" w:hAnsi="Arial" w:cs="Arial"/>
          <w:color w:val="231F20"/>
        </w:rPr>
        <w:t>,</w:t>
      </w:r>
      <w:r>
        <w:rPr>
          <w:rFonts w:ascii="Arial" w:eastAsia="Arial" w:hAnsi="Arial" w:cs="Arial"/>
          <w:color w:val="231F20"/>
          <w:spacing w:val="-1"/>
        </w:rPr>
        <w:t xml:space="preserve"> hand i</w:t>
      </w:r>
      <w:r>
        <w:rPr>
          <w:rFonts w:ascii="Arial" w:eastAsia="Arial" w:hAnsi="Arial" w:cs="Arial"/>
          <w:color w:val="231F20"/>
        </w:rPr>
        <w:t>t</w:t>
      </w:r>
      <w:r>
        <w:rPr>
          <w:rFonts w:ascii="Arial" w:eastAsia="Arial" w:hAnsi="Arial" w:cs="Arial"/>
          <w:color w:val="231F20"/>
          <w:spacing w:val="-1"/>
        </w:rPr>
        <w:t xml:space="preserve"> t</w:t>
      </w:r>
      <w:r>
        <w:rPr>
          <w:rFonts w:ascii="Arial" w:eastAsia="Arial" w:hAnsi="Arial" w:cs="Arial"/>
          <w:color w:val="231F20"/>
        </w:rPr>
        <w:t>o</w:t>
      </w:r>
      <w:r>
        <w:rPr>
          <w:rFonts w:ascii="Arial" w:eastAsia="Arial" w:hAnsi="Arial" w:cs="Arial"/>
          <w:color w:val="231F20"/>
          <w:spacing w:val="-1"/>
        </w:rPr>
        <w:t xml:space="preserve"> th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1"/>
        </w:rPr>
        <w:t xml:space="preserve"> superviso</w:t>
      </w:r>
      <w:r>
        <w:rPr>
          <w:rFonts w:ascii="Arial" w:eastAsia="Arial" w:hAnsi="Arial" w:cs="Arial"/>
          <w:color w:val="231F20"/>
        </w:rPr>
        <w:t>r</w:t>
      </w:r>
      <w:r>
        <w:rPr>
          <w:rFonts w:ascii="Arial" w:eastAsia="Arial" w:hAnsi="Arial" w:cs="Arial"/>
          <w:color w:val="231F20"/>
          <w:spacing w:val="-1"/>
        </w:rPr>
        <w:t xml:space="preserve"> </w:t>
      </w:r>
      <w:r>
        <w:rPr>
          <w:rFonts w:ascii="Arial" w:eastAsia="Arial" w:hAnsi="Arial" w:cs="Arial"/>
          <w:b/>
          <w:bCs/>
          <w:color w:val="231F20"/>
          <w:spacing w:val="-1"/>
        </w:rPr>
        <w:t>befor</w:t>
      </w:r>
      <w:r>
        <w:rPr>
          <w:rFonts w:ascii="Arial" w:eastAsia="Arial" w:hAnsi="Arial" w:cs="Arial"/>
          <w:b/>
          <w:bCs/>
          <w:color w:val="231F20"/>
        </w:rPr>
        <w:t>e</w:t>
      </w:r>
      <w:r>
        <w:rPr>
          <w:rFonts w:ascii="Arial" w:eastAsia="Arial" w:hAnsi="Arial" w:cs="Arial"/>
          <w:b/>
          <w:bCs/>
          <w:color w:val="231F20"/>
          <w:spacing w:val="-1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readin</w:t>
      </w:r>
      <w:r>
        <w:rPr>
          <w:rFonts w:ascii="Arial" w:eastAsia="Arial" w:hAnsi="Arial" w:cs="Arial"/>
          <w:color w:val="231F20"/>
        </w:rPr>
        <w:t>g</w:t>
      </w:r>
      <w:r>
        <w:rPr>
          <w:rFonts w:ascii="Arial" w:eastAsia="Arial" w:hAnsi="Arial" w:cs="Arial"/>
          <w:color w:val="231F20"/>
          <w:spacing w:val="-1"/>
        </w:rPr>
        <w:t xml:space="preserve"> an</w:t>
      </w:r>
      <w:r>
        <w:rPr>
          <w:rFonts w:ascii="Arial" w:eastAsia="Arial" w:hAnsi="Arial" w:cs="Arial"/>
          <w:color w:val="231F20"/>
        </w:rPr>
        <w:t>y</w:t>
      </w:r>
      <w:r>
        <w:rPr>
          <w:rFonts w:ascii="Arial" w:eastAsia="Arial" w:hAnsi="Arial" w:cs="Arial"/>
          <w:color w:val="231F20"/>
          <w:spacing w:val="-1"/>
        </w:rPr>
        <w:t xml:space="preserve"> furthe</w:t>
      </w:r>
      <w:r>
        <w:rPr>
          <w:rFonts w:ascii="Arial" w:eastAsia="Arial" w:hAnsi="Arial" w:cs="Arial"/>
          <w:color w:val="231F20"/>
          <w:spacing w:val="-13"/>
        </w:rPr>
        <w:t>r</w:t>
      </w:r>
      <w:r>
        <w:rPr>
          <w:rFonts w:ascii="Arial" w:eastAsia="Arial" w:hAnsi="Arial" w:cs="Arial"/>
          <w:color w:val="231F20"/>
        </w:rPr>
        <w:t>.</w:t>
      </w:r>
    </w:p>
    <w:p w14:paraId="6E8DE3B9" w14:textId="77777777" w:rsidR="002B3F60" w:rsidRDefault="002B3F60">
      <w:pPr>
        <w:spacing w:before="3" w:after="0" w:line="190" w:lineRule="exact"/>
        <w:rPr>
          <w:sz w:val="19"/>
          <w:szCs w:val="19"/>
        </w:rPr>
      </w:pPr>
    </w:p>
    <w:p w14:paraId="54662FB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F421F21" w14:textId="77777777" w:rsidR="002B3F60" w:rsidRDefault="002B3F60">
      <w:pPr>
        <w:spacing w:before="2" w:after="0" w:line="100" w:lineRule="exact"/>
        <w:rPr>
          <w:sz w:val="10"/>
          <w:szCs w:val="10"/>
        </w:rPr>
      </w:pPr>
    </w:p>
    <w:p w14:paraId="56B11B0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36737C1" w14:textId="5F436D72" w:rsidR="002B3F60" w:rsidRDefault="00F82685" w:rsidP="007039BC">
      <w:pPr>
        <w:spacing w:before="39" w:after="0" w:line="154" w:lineRule="exact"/>
        <w:ind w:left="4391" w:right="4274"/>
        <w:rPr>
          <w:rFonts w:ascii="Arial" w:eastAsia="Arial" w:hAnsi="Arial" w:cs="Arial"/>
          <w:sz w:val="16"/>
          <w:szCs w:val="16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44704" behindDoc="1" locked="0" layoutInCell="1" allowOverlap="1" wp14:anchorId="7D5798A3" wp14:editId="1424B514">
                <wp:simplePos x="0" y="0"/>
                <wp:positionH relativeFrom="page">
                  <wp:posOffset>1296035</wp:posOffset>
                </wp:positionH>
                <wp:positionV relativeFrom="paragraph">
                  <wp:posOffset>96520</wp:posOffset>
                </wp:positionV>
                <wp:extent cx="167005" cy="167005"/>
                <wp:effectExtent l="635" t="0" r="3810" b="0"/>
                <wp:wrapNone/>
                <wp:docPr id="1988" name="Group 1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005" cy="167005"/>
                          <a:chOff x="2041" y="152"/>
                          <a:chExt cx="263" cy="263"/>
                        </a:xfrm>
                      </wpg:grpSpPr>
                      <wps:wsp>
                        <wps:cNvPr id="1989" name="Freeform 1691"/>
                        <wps:cNvSpPr>
                          <a:spLocks/>
                        </wps:cNvSpPr>
                        <wps:spPr bwMode="auto">
                          <a:xfrm>
                            <a:off x="2041" y="152"/>
                            <a:ext cx="263" cy="263"/>
                          </a:xfrm>
                          <a:custGeom>
                            <a:avLst/>
                            <a:gdLst>
                              <a:gd name="T0" fmla="+- 0 2041 2041"/>
                              <a:gd name="T1" fmla="*/ T0 w 263"/>
                              <a:gd name="T2" fmla="+- 0 415 152"/>
                              <a:gd name="T3" fmla="*/ 415 h 263"/>
                              <a:gd name="T4" fmla="+- 0 2304 2041"/>
                              <a:gd name="T5" fmla="*/ T4 w 263"/>
                              <a:gd name="T6" fmla="+- 0 415 152"/>
                              <a:gd name="T7" fmla="*/ 415 h 263"/>
                              <a:gd name="T8" fmla="+- 0 2304 2041"/>
                              <a:gd name="T9" fmla="*/ T8 w 263"/>
                              <a:gd name="T10" fmla="+- 0 152 152"/>
                              <a:gd name="T11" fmla="*/ 152 h 263"/>
                              <a:gd name="T12" fmla="+- 0 2041 2041"/>
                              <a:gd name="T13" fmla="*/ T12 w 263"/>
                              <a:gd name="T14" fmla="+- 0 152 152"/>
                              <a:gd name="T15" fmla="*/ 152 h 263"/>
                              <a:gd name="T16" fmla="+- 0 2041 2041"/>
                              <a:gd name="T17" fmla="*/ T16 w 263"/>
                              <a:gd name="T18" fmla="+- 0 415 152"/>
                              <a:gd name="T19" fmla="*/ 415 h 2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63" h="263">
                                <a:moveTo>
                                  <a:pt x="0" y="263"/>
                                </a:moveTo>
                                <a:lnTo>
                                  <a:pt x="263" y="263"/>
                                </a:lnTo>
                                <a:lnTo>
                                  <a:pt x="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3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57EC6A2" id="Group 1690" o:spid="_x0000_s1026" style="position:absolute;margin-left:102.05pt;margin-top:7.6pt;width:13.15pt;height:13.15pt;z-index:-252171776;mso-position-horizontal-relative:page" coordorigin="2041,152" coordsize="263,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">
                <v:shape id="Freeform 1691" o:spid="_x0000_s1027" style="position:absolute;left:2041;top:152;width:263;height:263;visibility:visible;mso-wrap-style:square;v-text-anchor:top" coordsize="263,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" path="m,263r263,l263,,,,,263e" fillcolor="#231f20" stroked="f">
                  <v:path arrowok="t" o:connecttype="custom" o:connectlocs="0,415;263,415;263,152;0,152;0,415" o:connectangles="0,0,0,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45728" behindDoc="1" locked="0" layoutInCell="1" allowOverlap="1" wp14:anchorId="2487923D" wp14:editId="2DF114F9">
                <wp:simplePos x="0" y="0"/>
                <wp:positionH relativeFrom="page">
                  <wp:posOffset>6132830</wp:posOffset>
                </wp:positionH>
                <wp:positionV relativeFrom="paragraph">
                  <wp:posOffset>96520</wp:posOffset>
                </wp:positionV>
                <wp:extent cx="167005" cy="167005"/>
                <wp:effectExtent l="0" t="0" r="0" b="0"/>
                <wp:wrapNone/>
                <wp:docPr id="1986" name="Group 1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005" cy="167005"/>
                          <a:chOff x="9658" y="152"/>
                          <a:chExt cx="263" cy="263"/>
                        </a:xfrm>
                      </wpg:grpSpPr>
                      <wps:wsp>
                        <wps:cNvPr id="1987" name="Freeform 1689"/>
                        <wps:cNvSpPr>
                          <a:spLocks/>
                        </wps:cNvSpPr>
                        <wps:spPr bwMode="auto">
                          <a:xfrm>
                            <a:off x="9658" y="152"/>
                            <a:ext cx="263" cy="263"/>
                          </a:xfrm>
                          <a:custGeom>
                            <a:avLst/>
                            <a:gdLst>
                              <a:gd name="T0" fmla="+- 0 9658 9658"/>
                              <a:gd name="T1" fmla="*/ T0 w 263"/>
                              <a:gd name="T2" fmla="+- 0 415 152"/>
                              <a:gd name="T3" fmla="*/ 415 h 263"/>
                              <a:gd name="T4" fmla="+- 0 9921 9658"/>
                              <a:gd name="T5" fmla="*/ T4 w 263"/>
                              <a:gd name="T6" fmla="+- 0 415 152"/>
                              <a:gd name="T7" fmla="*/ 415 h 263"/>
                              <a:gd name="T8" fmla="+- 0 9921 9658"/>
                              <a:gd name="T9" fmla="*/ T8 w 263"/>
                              <a:gd name="T10" fmla="+- 0 152 152"/>
                              <a:gd name="T11" fmla="*/ 152 h 263"/>
                              <a:gd name="T12" fmla="+- 0 9658 9658"/>
                              <a:gd name="T13" fmla="*/ T12 w 263"/>
                              <a:gd name="T14" fmla="+- 0 152 152"/>
                              <a:gd name="T15" fmla="*/ 152 h 263"/>
                              <a:gd name="T16" fmla="+- 0 9658 9658"/>
                              <a:gd name="T17" fmla="*/ T16 w 263"/>
                              <a:gd name="T18" fmla="+- 0 415 152"/>
                              <a:gd name="T19" fmla="*/ 415 h 2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63" h="263">
                                <a:moveTo>
                                  <a:pt x="0" y="263"/>
                                </a:moveTo>
                                <a:lnTo>
                                  <a:pt x="263" y="263"/>
                                </a:lnTo>
                                <a:lnTo>
                                  <a:pt x="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3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D756308" id="Group 1688" o:spid="_x0000_s1026" style="position:absolute;margin-left:482.9pt;margin-top:7.6pt;width:13.15pt;height:13.15pt;z-index:-252170752;mso-position-horizontal-relative:page" coordorigin="9658,152" coordsize="263,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">
                <v:shape id="Freeform 1689" o:spid="_x0000_s1027" style="position:absolute;left:9658;top:152;width:263;height:263;visibility:visible;mso-wrap-style:square;v-text-anchor:top" coordsize="263,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" path="m,263r263,l263,,,,,263e" fillcolor="#231f20" stroked="f">
                  <v:path arrowok="t" o:connecttype="custom" o:connectlocs="0,415;263,415;263,152;0,152;0,415" o:connectangles="0,0,0,0,0"/>
                </v:shape>
                <w10:wrap anchorx="page"/>
              </v:group>
            </w:pict>
          </mc:Fallback>
        </mc:AlternateContent>
      </w:r>
    </w:p>
    <w:p w14:paraId="09D2E140" w14:textId="77777777" w:rsidR="002B3F60" w:rsidRPr="007039BC" w:rsidRDefault="002B3F60" w:rsidP="007039BC">
      <w:pPr>
        <w:spacing w:after="0" w:line="144" w:lineRule="exact"/>
        <w:ind w:left="4634" w:right="4574"/>
        <w:jc w:val="center"/>
        <w:rPr>
          <w:rFonts w:ascii="Arial" w:eastAsia="Arial" w:hAnsi="Arial" w:cs="Arial"/>
          <w:sz w:val="16"/>
          <w:szCs w:val="16"/>
        </w:rPr>
        <w:sectPr w:rsidR="002B3F60" w:rsidRPr="007039BC">
          <w:type w:val="continuous"/>
          <w:pgSz w:w="11920" w:h="16840"/>
          <w:pgMar w:top="1560" w:right="1180" w:bottom="280" w:left="1140" w:header="720" w:footer="720" w:gutter="0"/>
          <w:cols w:space="720"/>
        </w:sectPr>
      </w:pPr>
    </w:p>
    <w:p w14:paraId="7A180A92" w14:textId="57F5417E" w:rsidR="002B3F60" w:rsidRDefault="00F82685">
      <w:pPr>
        <w:spacing w:before="4" w:after="0" w:line="220" w:lineRule="exact"/>
      </w:pPr>
      <w:r>
        <w:rPr>
          <w:noProof/>
          <w:lang w:val="en-AU" w:eastAsia="en-AU"/>
        </w:rPr>
        <w:lastRenderedPageBreak/>
        <mc:AlternateContent>
          <mc:Choice Requires="wpg">
            <w:drawing>
              <wp:anchor distT="0" distB="0" distL="114300" distR="114300" simplePos="0" relativeHeight="251151872" behindDoc="1" locked="0" layoutInCell="1" allowOverlap="1" wp14:anchorId="0001ECBB" wp14:editId="3F8E7A43">
                <wp:simplePos x="0" y="0"/>
                <wp:positionH relativeFrom="page">
                  <wp:posOffset>7131050</wp:posOffset>
                </wp:positionH>
                <wp:positionV relativeFrom="page">
                  <wp:posOffset>360045</wp:posOffset>
                </wp:positionV>
                <wp:extent cx="1270" cy="9972040"/>
                <wp:effectExtent l="6350" t="7620" r="11430" b="12065"/>
                <wp:wrapNone/>
                <wp:docPr id="1984" name="Group 1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9972040"/>
                          <a:chOff x="11230" y="567"/>
                          <a:chExt cx="2" cy="15704"/>
                        </a:xfrm>
                      </wpg:grpSpPr>
                      <wps:wsp>
                        <wps:cNvPr id="1985" name="Freeform 1687"/>
                        <wps:cNvSpPr>
                          <a:spLocks/>
                        </wps:cNvSpPr>
                        <wps:spPr bwMode="auto">
                          <a:xfrm>
                            <a:off x="11230" y="567"/>
                            <a:ext cx="2" cy="15704"/>
                          </a:xfrm>
                          <a:custGeom>
                            <a:avLst/>
                            <a:gdLst>
                              <a:gd name="T0" fmla="+- 0 567 567"/>
                              <a:gd name="T1" fmla="*/ 567 h 15704"/>
                              <a:gd name="T2" fmla="+- 0 16271 567"/>
                              <a:gd name="T3" fmla="*/ 16271 h 157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704">
                                <a:moveTo>
                                  <a:pt x="0" y="0"/>
                                </a:moveTo>
                                <a:lnTo>
                                  <a:pt x="0" y="157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E287E97" id="Group 1686" o:spid="_x0000_s1026" style="position:absolute;margin-left:561.5pt;margin-top:28.35pt;width:.1pt;height:785.2pt;z-index:-252164608;mso-position-horizontal-relative:page;mso-position-vertical-relative:page" coordorigin="11230,567" coordsize="2,1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">
                <v:shape id="Freeform 1687" o:spid="_x0000_s1027" style="position:absolute;left:11230;top:567;width:2;height:15704;visibility:visible;mso-wrap-style:square;v-text-anchor:top" coordsize="2,15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" path="m,l,15704e" filled="f" strokecolor="#231f20" strokeweight=".5pt">
                  <v:path arrowok="t" o:connecttype="custom" o:connectlocs="0,567;0,16271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153920" behindDoc="1" locked="0" layoutInCell="1" allowOverlap="1" wp14:anchorId="64E368BF" wp14:editId="34DEAAA4">
                <wp:simplePos x="0" y="0"/>
                <wp:positionH relativeFrom="page">
                  <wp:posOffset>7230110</wp:posOffset>
                </wp:positionH>
                <wp:positionV relativeFrom="page">
                  <wp:posOffset>3286760</wp:posOffset>
                </wp:positionV>
                <wp:extent cx="165100" cy="3596005"/>
                <wp:effectExtent l="635" t="635" r="0" b="3810"/>
                <wp:wrapNone/>
                <wp:docPr id="1983" name="Text Box 1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3596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DB71EC" w14:textId="77777777" w:rsidR="00D35C18" w:rsidRDefault="00D35C18">
                            <w:pPr>
                              <w:spacing w:after="0" w:line="245" w:lineRule="exact"/>
                              <w:ind w:left="20" w:right="-53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DO NOT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WRITE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IN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THIS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AREA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WILL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BE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CUT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OFF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64E368BF" id="_x0000_t202" coordsize="21600,21600" o:spt="202" path="m,l,21600r21600,l21600,xe">
                <v:stroke joinstyle="miter"/>
                <v:path gradientshapeok="t" o:connecttype="rect"/>
              </v:shapetype>
              <v:shape id="Text Box 1685" o:spid="_x0000_s1026" type="#_x0000_t202" style="position:absolute;margin-left:569.3pt;margin-top:258.8pt;width:13pt;height:283.15pt;z-index:-25216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" filled="f" stroked="f">
                <v:textbox style="layout-flow:vertical;mso-layout-flow-alt:bottom-to-top" inset="0,0,0,0">
                  <w:txbxContent>
                    <w:p w14:paraId="73DB71EC" w14:textId="77777777" w:rsidR="00D35C18" w:rsidRDefault="00D35C18">
                      <w:pPr>
                        <w:spacing w:after="0" w:line="245" w:lineRule="exact"/>
                        <w:ind w:left="20" w:right="-53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color w:val="6D6E71"/>
                        </w:rPr>
                        <w:t>DO NOT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WRITE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IN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THIS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AREA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WILL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BE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CUT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OFF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75A7755" w14:textId="5188274A" w:rsidR="002B3F60" w:rsidRDefault="00F82685">
      <w:pPr>
        <w:spacing w:before="24" w:after="0" w:line="316" w:lineRule="exact"/>
        <w:ind w:left="110" w:right="-20"/>
        <w:rPr>
          <w:rFonts w:ascii="Arial" w:eastAsia="Arial" w:hAnsi="Arial" w:cs="Arial"/>
          <w:sz w:val="28"/>
          <w:szCs w:val="28"/>
        </w:rPr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152896" behindDoc="1" locked="0" layoutInCell="1" allowOverlap="1" wp14:anchorId="033644AE" wp14:editId="589E71FF">
                <wp:simplePos x="0" y="0"/>
                <wp:positionH relativeFrom="page">
                  <wp:posOffset>790575</wp:posOffset>
                </wp:positionH>
                <wp:positionV relativeFrom="paragraph">
                  <wp:posOffset>400685</wp:posOffset>
                </wp:positionV>
                <wp:extent cx="5985510" cy="2672715"/>
                <wp:effectExtent l="0" t="0" r="0" b="0"/>
                <wp:wrapNone/>
                <wp:docPr id="1982" name="Text Box 1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5510" cy="2672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29"/>
                              <w:gridCol w:w="1247"/>
                              <w:gridCol w:w="1474"/>
                              <w:gridCol w:w="1474"/>
                              <w:gridCol w:w="1134"/>
                              <w:gridCol w:w="1443"/>
                            </w:tblGrid>
                            <w:tr w:rsidR="00D35C18" w14:paraId="49B937EE" w14:textId="77777777">
                              <w:trPr>
                                <w:trHeight w:hRule="exact" w:val="915"/>
                              </w:trPr>
                              <w:tc>
                                <w:tcPr>
                                  <w:tcW w:w="2629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6E66B7AE" w14:textId="77777777" w:rsidR="00D35C18" w:rsidRDefault="00D35C18">
                                  <w:pPr>
                                    <w:spacing w:before="6" w:after="0" w:line="120" w:lineRule="exac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</w:p>
                                <w:p w14:paraId="75A17502" w14:textId="77777777" w:rsidR="00D35C18" w:rsidRDefault="00D35C18">
                                  <w:pPr>
                                    <w:spacing w:after="0" w:line="200" w:lineRule="exac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4E12D605" w14:textId="77777777" w:rsidR="00D35C18" w:rsidRDefault="00D35C18">
                                  <w:pPr>
                                    <w:spacing w:after="0" w:line="240" w:lineRule="auto"/>
                                    <w:ind w:left="906" w:right="886"/>
                                    <w:jc w:val="center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</w:rPr>
                                    <w:t>Section</w:t>
                                  </w:r>
                                </w:p>
                              </w:tc>
                              <w:tc>
                                <w:tcPr>
                                  <w:tcW w:w="1247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43A9673E" w14:textId="77777777" w:rsidR="00D35C18" w:rsidRDefault="00D35C18">
                                  <w:pPr>
                                    <w:spacing w:before="62" w:after="0" w:line="250" w:lineRule="auto"/>
                                    <w:ind w:left="89" w:right="70"/>
                                    <w:jc w:val="center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</w:rPr>
                                    <w:t>Number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  <w:w w:val="99"/>
                                    </w:rPr>
                                    <w:t xml:space="preserve">of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</w:rPr>
                                    <w:t>questions available</w:t>
                                  </w:r>
                                </w:p>
                              </w:tc>
                              <w:tc>
                                <w:tcPr>
                                  <w:tcW w:w="1474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54EA7ECD" w14:textId="77777777" w:rsidR="00D35C18" w:rsidRDefault="00D35C18">
                                  <w:pPr>
                                    <w:spacing w:before="62" w:after="0" w:line="250" w:lineRule="auto"/>
                                    <w:ind w:left="90" w:right="70" w:firstLine="1"/>
                                    <w:jc w:val="center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</w:rPr>
                                    <w:t xml:space="preserve">Number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  <w:w w:val="99"/>
                                    </w:rPr>
                                    <w:t xml:space="preserve">of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</w:rPr>
                                    <w:t xml:space="preserve">questions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  <w:w w:val="99"/>
                                    </w:rPr>
                                    <w:t xml:space="preserve">to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  <w:spacing w:val="-1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  <w:spacing w:val="-1"/>
                                    </w:rPr>
                                    <w:t>answered</w:t>
                                  </w:r>
                                </w:p>
                              </w:tc>
                              <w:tc>
                                <w:tcPr>
                                  <w:tcW w:w="1474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430F710A" w14:textId="77777777" w:rsidR="00D35C18" w:rsidRDefault="00D35C18">
                                  <w:pPr>
                                    <w:spacing w:before="62" w:after="0" w:line="250" w:lineRule="auto"/>
                                    <w:ind w:left="96" w:right="76"/>
                                    <w:jc w:val="center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</w:rPr>
                                    <w:t>Suggested working time (minutes)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42705C0F" w14:textId="77777777" w:rsidR="00D35C18" w:rsidRDefault="00D35C18">
                                  <w:pPr>
                                    <w:spacing w:before="4" w:after="0" w:line="190" w:lineRule="exact"/>
                                    <w:rPr>
                                      <w:sz w:val="19"/>
                                      <w:szCs w:val="19"/>
                                    </w:rPr>
                                  </w:pPr>
                                </w:p>
                                <w:p w14:paraId="6B88739A" w14:textId="77777777" w:rsidR="00D35C18" w:rsidRDefault="00D35C18">
                                  <w:pPr>
                                    <w:spacing w:after="0" w:line="250" w:lineRule="auto"/>
                                    <w:ind w:left="128" w:right="70" w:firstLine="135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</w:rPr>
                                    <w:t>Marks available</w:t>
                                  </w:r>
                                </w:p>
                              </w:tc>
                              <w:tc>
                                <w:tcPr>
                                  <w:tcW w:w="1443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6CC7D813" w14:textId="77777777" w:rsidR="00D35C18" w:rsidRDefault="00D35C18">
                                  <w:pPr>
                                    <w:spacing w:before="62" w:after="0" w:line="250" w:lineRule="auto"/>
                                    <w:ind w:left="105" w:right="84"/>
                                    <w:jc w:val="center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</w:rPr>
                                    <w:t xml:space="preserve">Percentage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  <w:w w:val="99"/>
                                    </w:rPr>
                                    <w:t xml:space="preserve">of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</w:rPr>
                                    <w:t>examination</w:t>
                                  </w:r>
                                </w:p>
                              </w:tc>
                            </w:tr>
                            <w:tr w:rsidR="00D35C18" w14:paraId="589E2157" w14:textId="77777777">
                              <w:trPr>
                                <w:trHeight w:hRule="exact" w:val="651"/>
                              </w:trPr>
                              <w:tc>
                                <w:tcPr>
                                  <w:tcW w:w="2629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61A37602" w14:textId="77777777" w:rsidR="00D35C18" w:rsidRDefault="00D35C18">
                                  <w:pPr>
                                    <w:spacing w:before="62" w:after="0" w:line="240" w:lineRule="auto"/>
                                    <w:ind w:left="109" w:right="-20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</w:rPr>
                                    <w:t>Section One</w:t>
                                  </w:r>
                                </w:p>
                                <w:p w14:paraId="56F30EAE" w14:textId="77777777" w:rsidR="00D35C18" w:rsidRDefault="00D35C18">
                                  <w:pPr>
                                    <w:spacing w:before="11" w:after="0" w:line="240" w:lineRule="auto"/>
                                    <w:ind w:left="109" w:right="-20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</w:rPr>
                                    <w:t>Source analysis–Unit 3</w:t>
                                  </w:r>
                                </w:p>
                              </w:tc>
                              <w:tc>
                                <w:tcPr>
                                  <w:tcW w:w="1247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45870EE3" w14:textId="77777777" w:rsidR="00D35C18" w:rsidRDefault="00D35C18">
                                  <w:pPr>
                                    <w:spacing w:before="4" w:after="0" w:line="190" w:lineRule="exact"/>
                                    <w:rPr>
                                      <w:sz w:val="19"/>
                                      <w:szCs w:val="19"/>
                                    </w:rPr>
                                  </w:pPr>
                                </w:p>
                                <w:p w14:paraId="695306F5" w14:textId="77777777" w:rsidR="00D35C18" w:rsidRDefault="00D35C18">
                                  <w:pPr>
                                    <w:spacing w:after="0" w:line="240" w:lineRule="auto"/>
                                    <w:ind w:left="521" w:right="501"/>
                                    <w:jc w:val="center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74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313EE5CF" w14:textId="77777777" w:rsidR="00D35C18" w:rsidRDefault="00D35C18">
                                  <w:pPr>
                                    <w:spacing w:before="4" w:after="0" w:line="190" w:lineRule="exact"/>
                                    <w:rPr>
                                      <w:sz w:val="19"/>
                                      <w:szCs w:val="19"/>
                                    </w:rPr>
                                  </w:pPr>
                                </w:p>
                                <w:p w14:paraId="5502F2E4" w14:textId="77777777" w:rsidR="00D35C18" w:rsidRDefault="00D35C18">
                                  <w:pPr>
                                    <w:spacing w:after="0" w:line="240" w:lineRule="auto"/>
                                    <w:ind w:left="635" w:right="614"/>
                                    <w:jc w:val="center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74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6D2CF39C" w14:textId="77777777" w:rsidR="00D35C18" w:rsidRDefault="00D35C18">
                                  <w:pPr>
                                    <w:spacing w:before="4" w:after="0" w:line="190" w:lineRule="exact"/>
                                    <w:rPr>
                                      <w:sz w:val="19"/>
                                      <w:szCs w:val="19"/>
                                    </w:rPr>
                                  </w:pPr>
                                </w:p>
                                <w:p w14:paraId="708A9F41" w14:textId="77777777" w:rsidR="00D35C18" w:rsidRDefault="00D35C18">
                                  <w:pPr>
                                    <w:spacing w:after="0" w:line="240" w:lineRule="auto"/>
                                    <w:ind w:left="573" w:right="553"/>
                                    <w:jc w:val="center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</w:rPr>
                                    <w:t>45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110C7CEC" w14:textId="77777777" w:rsidR="00D35C18" w:rsidRDefault="00D35C18">
                                  <w:pPr>
                                    <w:spacing w:before="4" w:after="0" w:line="190" w:lineRule="exact"/>
                                    <w:rPr>
                                      <w:sz w:val="19"/>
                                      <w:szCs w:val="19"/>
                                    </w:rPr>
                                  </w:pPr>
                                </w:p>
                                <w:p w14:paraId="27212A66" w14:textId="77777777" w:rsidR="00D35C18" w:rsidRDefault="00D35C18">
                                  <w:pPr>
                                    <w:spacing w:after="0" w:line="240" w:lineRule="auto"/>
                                    <w:ind w:left="403" w:right="383"/>
                                    <w:jc w:val="center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1443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3E645B87" w14:textId="77777777" w:rsidR="00D35C18" w:rsidRDefault="00D35C18">
                                  <w:pPr>
                                    <w:spacing w:before="4" w:after="0" w:line="190" w:lineRule="exact"/>
                                    <w:rPr>
                                      <w:sz w:val="19"/>
                                      <w:szCs w:val="19"/>
                                    </w:rPr>
                                  </w:pPr>
                                </w:p>
                                <w:p w14:paraId="2B182708" w14:textId="77777777" w:rsidR="00D35C18" w:rsidRDefault="00D35C18">
                                  <w:pPr>
                                    <w:spacing w:after="0" w:line="240" w:lineRule="auto"/>
                                    <w:ind w:left="548" w:right="528"/>
                                    <w:jc w:val="center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</w:rPr>
                                    <w:t>25</w:t>
                                  </w:r>
                                </w:p>
                              </w:tc>
                            </w:tr>
                            <w:tr w:rsidR="00D35C18" w14:paraId="77BF6548" w14:textId="77777777">
                              <w:trPr>
                                <w:trHeight w:hRule="exact" w:val="651"/>
                              </w:trPr>
                              <w:tc>
                                <w:tcPr>
                                  <w:tcW w:w="2629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4571F2BA" w14:textId="77777777" w:rsidR="00D35C18" w:rsidRDefault="00D35C18">
                                  <w:pPr>
                                    <w:spacing w:before="62" w:after="0" w:line="240" w:lineRule="auto"/>
                                    <w:ind w:left="109" w:right="-20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</w:rPr>
                                    <w:t>Section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  <w:spacing w:val="-12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</w:rPr>
                                    <w:t>wo</w:t>
                                  </w:r>
                                </w:p>
                                <w:p w14:paraId="3F79A788" w14:textId="77777777" w:rsidR="00D35C18" w:rsidRDefault="00D35C18">
                                  <w:pPr>
                                    <w:spacing w:before="11" w:after="0" w:line="240" w:lineRule="auto"/>
                                    <w:ind w:left="109" w:right="-20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</w:rPr>
                                    <w:t>Essay–Unit 3</w:t>
                                  </w:r>
                                </w:p>
                              </w:tc>
                              <w:tc>
                                <w:tcPr>
                                  <w:tcW w:w="1247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391CDDB4" w14:textId="77777777" w:rsidR="00D35C18" w:rsidRDefault="00D35C18">
                                  <w:pPr>
                                    <w:spacing w:before="4" w:after="0" w:line="190" w:lineRule="exact"/>
                                    <w:rPr>
                                      <w:sz w:val="19"/>
                                      <w:szCs w:val="19"/>
                                    </w:rPr>
                                  </w:pPr>
                                </w:p>
                                <w:p w14:paraId="23721F4E" w14:textId="77777777" w:rsidR="00D35C18" w:rsidRDefault="00D35C18">
                                  <w:pPr>
                                    <w:spacing w:after="0" w:line="240" w:lineRule="auto"/>
                                    <w:ind w:left="521" w:right="501"/>
                                    <w:jc w:val="center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474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6C27AFCD" w14:textId="77777777" w:rsidR="00D35C18" w:rsidRDefault="00D35C18">
                                  <w:pPr>
                                    <w:spacing w:before="4" w:after="0" w:line="190" w:lineRule="exact"/>
                                    <w:rPr>
                                      <w:sz w:val="19"/>
                                      <w:szCs w:val="19"/>
                                    </w:rPr>
                                  </w:pPr>
                                </w:p>
                                <w:p w14:paraId="49903BB7" w14:textId="77777777" w:rsidR="00D35C18" w:rsidRDefault="00D35C18">
                                  <w:pPr>
                                    <w:spacing w:after="0" w:line="240" w:lineRule="auto"/>
                                    <w:ind w:left="635" w:right="614"/>
                                    <w:jc w:val="center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74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3D4FB937" w14:textId="77777777" w:rsidR="00D35C18" w:rsidRDefault="00D35C18">
                                  <w:pPr>
                                    <w:spacing w:before="4" w:after="0" w:line="190" w:lineRule="exact"/>
                                    <w:rPr>
                                      <w:sz w:val="19"/>
                                      <w:szCs w:val="19"/>
                                    </w:rPr>
                                  </w:pPr>
                                </w:p>
                                <w:p w14:paraId="368155BD" w14:textId="77777777" w:rsidR="00D35C18" w:rsidRDefault="00D35C18">
                                  <w:pPr>
                                    <w:spacing w:after="0" w:line="240" w:lineRule="auto"/>
                                    <w:ind w:left="573" w:right="553"/>
                                    <w:jc w:val="center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</w:rPr>
                                    <w:t>45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1AC2F693" w14:textId="77777777" w:rsidR="00D35C18" w:rsidRDefault="00D35C18">
                                  <w:pPr>
                                    <w:spacing w:before="4" w:after="0" w:line="190" w:lineRule="exact"/>
                                    <w:rPr>
                                      <w:sz w:val="19"/>
                                      <w:szCs w:val="19"/>
                                    </w:rPr>
                                  </w:pPr>
                                </w:p>
                                <w:p w14:paraId="447A20BF" w14:textId="77777777" w:rsidR="00D35C18" w:rsidRDefault="00D35C18">
                                  <w:pPr>
                                    <w:spacing w:after="0" w:line="240" w:lineRule="auto"/>
                                    <w:ind w:left="403" w:right="383"/>
                                    <w:jc w:val="center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1443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1C4713D5" w14:textId="77777777" w:rsidR="00D35C18" w:rsidRDefault="00D35C18">
                                  <w:pPr>
                                    <w:spacing w:before="4" w:after="0" w:line="190" w:lineRule="exact"/>
                                    <w:rPr>
                                      <w:sz w:val="19"/>
                                      <w:szCs w:val="19"/>
                                    </w:rPr>
                                  </w:pPr>
                                </w:p>
                                <w:p w14:paraId="6DD0A10D" w14:textId="77777777" w:rsidR="00D35C18" w:rsidRDefault="00D35C18">
                                  <w:pPr>
                                    <w:spacing w:after="0" w:line="240" w:lineRule="auto"/>
                                    <w:ind w:left="548" w:right="528"/>
                                    <w:jc w:val="center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</w:rPr>
                                    <w:t>25</w:t>
                                  </w:r>
                                </w:p>
                              </w:tc>
                            </w:tr>
                            <w:tr w:rsidR="00D35C18" w14:paraId="4E0F8E8C" w14:textId="77777777">
                              <w:trPr>
                                <w:trHeight w:hRule="exact" w:val="651"/>
                              </w:trPr>
                              <w:tc>
                                <w:tcPr>
                                  <w:tcW w:w="2629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049D7B36" w14:textId="77777777" w:rsidR="00D35C18" w:rsidRDefault="00D35C18">
                                  <w:pPr>
                                    <w:spacing w:before="62" w:after="0" w:line="240" w:lineRule="auto"/>
                                    <w:ind w:left="109" w:right="-20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</w:rPr>
                                    <w:t>Section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</w:rPr>
                                    <w:t>Three</w:t>
                                  </w:r>
                                </w:p>
                                <w:p w14:paraId="288C8A6E" w14:textId="77777777" w:rsidR="00D35C18" w:rsidRDefault="00D35C18">
                                  <w:pPr>
                                    <w:spacing w:before="11" w:after="0" w:line="240" w:lineRule="auto"/>
                                    <w:ind w:left="109" w:right="-20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</w:rPr>
                                    <w:t>Source analysis–Unit 4</w:t>
                                  </w:r>
                                </w:p>
                              </w:tc>
                              <w:tc>
                                <w:tcPr>
                                  <w:tcW w:w="1247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32A76033" w14:textId="77777777" w:rsidR="00D35C18" w:rsidRDefault="00D35C18">
                                  <w:pPr>
                                    <w:spacing w:before="4" w:after="0" w:line="190" w:lineRule="exact"/>
                                    <w:rPr>
                                      <w:sz w:val="19"/>
                                      <w:szCs w:val="19"/>
                                    </w:rPr>
                                  </w:pPr>
                                </w:p>
                                <w:p w14:paraId="5A224DE2" w14:textId="77777777" w:rsidR="00D35C18" w:rsidRDefault="00D35C18">
                                  <w:pPr>
                                    <w:spacing w:after="0" w:line="240" w:lineRule="auto"/>
                                    <w:ind w:left="521" w:right="501"/>
                                    <w:jc w:val="center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74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7112AA45" w14:textId="77777777" w:rsidR="00D35C18" w:rsidRDefault="00D35C18">
                                  <w:pPr>
                                    <w:spacing w:before="4" w:after="0" w:line="190" w:lineRule="exact"/>
                                    <w:rPr>
                                      <w:sz w:val="19"/>
                                      <w:szCs w:val="19"/>
                                    </w:rPr>
                                  </w:pPr>
                                </w:p>
                                <w:p w14:paraId="741B0ABB" w14:textId="77777777" w:rsidR="00D35C18" w:rsidRDefault="00D35C18">
                                  <w:pPr>
                                    <w:spacing w:after="0" w:line="240" w:lineRule="auto"/>
                                    <w:ind w:left="635" w:right="614"/>
                                    <w:jc w:val="center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74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4C7796E7" w14:textId="77777777" w:rsidR="00D35C18" w:rsidRDefault="00D35C18">
                                  <w:pPr>
                                    <w:spacing w:before="4" w:after="0" w:line="190" w:lineRule="exact"/>
                                    <w:rPr>
                                      <w:sz w:val="19"/>
                                      <w:szCs w:val="19"/>
                                    </w:rPr>
                                  </w:pPr>
                                </w:p>
                                <w:p w14:paraId="22E4F635" w14:textId="77777777" w:rsidR="00D35C18" w:rsidRDefault="00D35C18">
                                  <w:pPr>
                                    <w:spacing w:after="0" w:line="240" w:lineRule="auto"/>
                                    <w:ind w:left="573" w:right="553"/>
                                    <w:jc w:val="center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</w:rPr>
                                    <w:t>45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44C6245F" w14:textId="77777777" w:rsidR="00D35C18" w:rsidRDefault="00D35C18">
                                  <w:pPr>
                                    <w:spacing w:before="4" w:after="0" w:line="190" w:lineRule="exact"/>
                                    <w:rPr>
                                      <w:sz w:val="19"/>
                                      <w:szCs w:val="19"/>
                                    </w:rPr>
                                  </w:pPr>
                                </w:p>
                                <w:p w14:paraId="006E378B" w14:textId="77777777" w:rsidR="00D35C18" w:rsidRDefault="00D35C18">
                                  <w:pPr>
                                    <w:spacing w:after="0" w:line="240" w:lineRule="auto"/>
                                    <w:ind w:left="403" w:right="383"/>
                                    <w:jc w:val="center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1443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1F55799C" w14:textId="77777777" w:rsidR="00D35C18" w:rsidRDefault="00D35C18">
                                  <w:pPr>
                                    <w:spacing w:before="4" w:after="0" w:line="190" w:lineRule="exact"/>
                                    <w:rPr>
                                      <w:sz w:val="19"/>
                                      <w:szCs w:val="19"/>
                                    </w:rPr>
                                  </w:pPr>
                                </w:p>
                                <w:p w14:paraId="2D270C4C" w14:textId="77777777" w:rsidR="00D35C18" w:rsidRDefault="00D35C18">
                                  <w:pPr>
                                    <w:spacing w:after="0" w:line="240" w:lineRule="auto"/>
                                    <w:ind w:left="548" w:right="528"/>
                                    <w:jc w:val="center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</w:rPr>
                                    <w:t>25</w:t>
                                  </w:r>
                                </w:p>
                              </w:tc>
                            </w:tr>
                            <w:tr w:rsidR="00D35C18" w14:paraId="4BD4DE88" w14:textId="77777777">
                              <w:trPr>
                                <w:trHeight w:hRule="exact" w:val="651"/>
                              </w:trPr>
                              <w:tc>
                                <w:tcPr>
                                  <w:tcW w:w="2629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45DC6544" w14:textId="77777777" w:rsidR="00D35C18" w:rsidRDefault="00D35C18">
                                  <w:pPr>
                                    <w:spacing w:before="62" w:after="0" w:line="240" w:lineRule="auto"/>
                                    <w:ind w:left="109" w:right="-20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</w:rPr>
                                    <w:t>Section Four</w:t>
                                  </w:r>
                                </w:p>
                                <w:p w14:paraId="3325C01D" w14:textId="77777777" w:rsidR="00D35C18" w:rsidRDefault="00D35C18">
                                  <w:pPr>
                                    <w:spacing w:before="11" w:after="0" w:line="240" w:lineRule="auto"/>
                                    <w:ind w:left="109" w:right="-20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</w:rPr>
                                    <w:t>Essay–Unit 4</w:t>
                                  </w:r>
                                </w:p>
                              </w:tc>
                              <w:tc>
                                <w:tcPr>
                                  <w:tcW w:w="1247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4A47ED47" w14:textId="77777777" w:rsidR="00D35C18" w:rsidRDefault="00D35C18">
                                  <w:pPr>
                                    <w:spacing w:before="4" w:after="0" w:line="190" w:lineRule="exact"/>
                                    <w:rPr>
                                      <w:sz w:val="19"/>
                                      <w:szCs w:val="19"/>
                                    </w:rPr>
                                  </w:pPr>
                                </w:p>
                                <w:p w14:paraId="4466A757" w14:textId="77777777" w:rsidR="00D35C18" w:rsidRDefault="00D35C18">
                                  <w:pPr>
                                    <w:spacing w:after="0" w:line="240" w:lineRule="auto"/>
                                    <w:ind w:left="521" w:right="501"/>
                                    <w:jc w:val="center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474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312E99AF" w14:textId="77777777" w:rsidR="00D35C18" w:rsidRDefault="00D35C18">
                                  <w:pPr>
                                    <w:spacing w:before="4" w:after="0" w:line="190" w:lineRule="exact"/>
                                    <w:rPr>
                                      <w:sz w:val="19"/>
                                      <w:szCs w:val="19"/>
                                    </w:rPr>
                                  </w:pPr>
                                </w:p>
                                <w:p w14:paraId="63CAA9AF" w14:textId="77777777" w:rsidR="00D35C18" w:rsidRDefault="00D35C18">
                                  <w:pPr>
                                    <w:spacing w:after="0" w:line="240" w:lineRule="auto"/>
                                    <w:ind w:left="635" w:right="614"/>
                                    <w:jc w:val="center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74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70DC99FA" w14:textId="77777777" w:rsidR="00D35C18" w:rsidRDefault="00D35C18">
                                  <w:pPr>
                                    <w:spacing w:before="4" w:after="0" w:line="190" w:lineRule="exact"/>
                                    <w:rPr>
                                      <w:sz w:val="19"/>
                                      <w:szCs w:val="19"/>
                                    </w:rPr>
                                  </w:pPr>
                                </w:p>
                                <w:p w14:paraId="5A0C123E" w14:textId="77777777" w:rsidR="00D35C18" w:rsidRDefault="00D35C18">
                                  <w:pPr>
                                    <w:spacing w:after="0" w:line="240" w:lineRule="auto"/>
                                    <w:ind w:left="573" w:right="553"/>
                                    <w:jc w:val="center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</w:rPr>
                                    <w:t>45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1C24A945" w14:textId="77777777" w:rsidR="00D35C18" w:rsidRDefault="00D35C18">
                                  <w:pPr>
                                    <w:spacing w:before="4" w:after="0" w:line="190" w:lineRule="exact"/>
                                    <w:rPr>
                                      <w:sz w:val="19"/>
                                      <w:szCs w:val="19"/>
                                    </w:rPr>
                                  </w:pPr>
                                </w:p>
                                <w:p w14:paraId="457E8040" w14:textId="77777777" w:rsidR="00D35C18" w:rsidRDefault="00D35C18">
                                  <w:pPr>
                                    <w:spacing w:after="0" w:line="240" w:lineRule="auto"/>
                                    <w:ind w:left="403" w:right="383"/>
                                    <w:jc w:val="center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1443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210AFC55" w14:textId="77777777" w:rsidR="00D35C18" w:rsidRDefault="00D35C18">
                                  <w:pPr>
                                    <w:spacing w:before="4" w:after="0" w:line="190" w:lineRule="exact"/>
                                    <w:rPr>
                                      <w:sz w:val="19"/>
                                      <w:szCs w:val="19"/>
                                    </w:rPr>
                                  </w:pPr>
                                </w:p>
                                <w:p w14:paraId="3D7EFDA1" w14:textId="77777777" w:rsidR="00D35C18" w:rsidRDefault="00D35C18">
                                  <w:pPr>
                                    <w:spacing w:after="0" w:line="240" w:lineRule="auto"/>
                                    <w:ind w:left="548" w:right="528"/>
                                    <w:jc w:val="center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</w:rPr>
                                    <w:t>25</w:t>
                                  </w:r>
                                </w:p>
                              </w:tc>
                            </w:tr>
                            <w:tr w:rsidR="00D35C18" w14:paraId="7CE2DAA8" w14:textId="77777777">
                              <w:trPr>
                                <w:trHeight w:hRule="exact" w:val="680"/>
                              </w:trPr>
                              <w:tc>
                                <w:tcPr>
                                  <w:tcW w:w="7958" w:type="dxa"/>
                                  <w:gridSpan w:val="5"/>
                                  <w:tcBorders>
                                    <w:top w:val="single" w:sz="4" w:space="0" w:color="231F20"/>
                                    <w:left w:val="nil"/>
                                    <w:bottom w:val="nil"/>
                                    <w:right w:val="single" w:sz="4" w:space="0" w:color="231F20"/>
                                  </w:tcBorders>
                                </w:tcPr>
                                <w:p w14:paraId="4069E777" w14:textId="77777777" w:rsidR="00D35C18" w:rsidRDefault="00D35C18"/>
                              </w:tc>
                              <w:tc>
                                <w:tcPr>
                                  <w:tcW w:w="1443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39E194D3" w14:textId="77777777" w:rsidR="00D35C18" w:rsidRDefault="00D35C18">
                                  <w:pPr>
                                    <w:spacing w:before="9" w:after="0" w:line="200" w:lineRule="exac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1E173F44" w14:textId="77777777" w:rsidR="00D35C18" w:rsidRDefault="00D35C18">
                                  <w:pPr>
                                    <w:spacing w:after="0" w:line="240" w:lineRule="auto"/>
                                    <w:ind w:left="497" w:right="476"/>
                                    <w:jc w:val="center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231F20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</w:tbl>
                          <w:p w14:paraId="25EB5FC3" w14:textId="77777777" w:rsidR="00D35C18" w:rsidRDefault="00D35C18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33644AE" id="_x0000_t202" coordsize="21600,21600" o:spt="202" path="m,l,21600r21600,l21600,xe">
                <v:stroke joinstyle="miter"/>
                <v:path gradientshapeok="t" o:connecttype="rect"/>
              </v:shapetype>
              <v:shape id="Text Box 1684" o:spid="_x0000_s1027" type="#_x0000_t202" style="position:absolute;left:0;text-align:left;margin-left:62.25pt;margin-top:31.55pt;width:471.3pt;height:210.45pt;z-index:-25216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29"/>
                        <w:gridCol w:w="1247"/>
                        <w:gridCol w:w="1474"/>
                        <w:gridCol w:w="1474"/>
                        <w:gridCol w:w="1134"/>
                        <w:gridCol w:w="1443"/>
                      </w:tblGrid>
                      <w:tr w:rsidR="00D35C18" w14:paraId="49B937EE" w14:textId="77777777">
                        <w:trPr>
                          <w:trHeight w:hRule="exact" w:val="915"/>
                        </w:trPr>
                        <w:tc>
                          <w:tcPr>
                            <w:tcW w:w="2629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6E66B7AE" w14:textId="77777777" w:rsidR="00D35C18" w:rsidRDefault="00D35C18">
                            <w:pPr>
                              <w:spacing w:before="6" w:after="0" w:line="120" w:lineRule="exact"/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75A17502" w14:textId="77777777" w:rsidR="00D35C18" w:rsidRDefault="00D35C18">
                            <w:pPr>
                              <w:spacing w:after="0"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E12D605" w14:textId="77777777" w:rsidR="00D35C18" w:rsidRDefault="00D35C18">
                            <w:pPr>
                              <w:spacing w:after="0" w:line="240" w:lineRule="auto"/>
                              <w:ind w:left="906" w:right="886"/>
                              <w:jc w:val="center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231F20"/>
                              </w:rPr>
                              <w:t>Section</w:t>
                            </w:r>
                          </w:p>
                        </w:tc>
                        <w:tc>
                          <w:tcPr>
                            <w:tcW w:w="1247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43A9673E" w14:textId="77777777" w:rsidR="00D35C18" w:rsidRDefault="00D35C18">
                            <w:pPr>
                              <w:spacing w:before="62" w:after="0" w:line="250" w:lineRule="auto"/>
                              <w:ind w:left="89" w:right="70"/>
                              <w:jc w:val="center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231F20"/>
                              </w:rPr>
                              <w:t>Number</w:t>
                            </w:r>
                            <w:r>
                              <w:rPr>
                                <w:rFonts w:ascii="Arial" w:eastAsia="Arial" w:hAnsi="Arial" w:cs="Arial"/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31F20"/>
                                <w:w w:val="99"/>
                              </w:rPr>
                              <w:t xml:space="preserve">of </w:t>
                            </w:r>
                            <w:r>
                              <w:rPr>
                                <w:rFonts w:ascii="Arial" w:eastAsia="Arial" w:hAnsi="Arial" w:cs="Arial"/>
                                <w:color w:val="231F20"/>
                              </w:rPr>
                              <w:t>questions available</w:t>
                            </w:r>
                          </w:p>
                        </w:tc>
                        <w:tc>
                          <w:tcPr>
                            <w:tcW w:w="1474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54EA7ECD" w14:textId="77777777" w:rsidR="00D35C18" w:rsidRDefault="00D35C18">
                            <w:pPr>
                              <w:spacing w:before="62" w:after="0" w:line="250" w:lineRule="auto"/>
                              <w:ind w:left="90" w:right="70" w:firstLine="1"/>
                              <w:jc w:val="center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231F20"/>
                              </w:rPr>
                              <w:t xml:space="preserve">Number </w:t>
                            </w:r>
                            <w:r>
                              <w:rPr>
                                <w:rFonts w:ascii="Arial" w:eastAsia="Arial" w:hAnsi="Arial" w:cs="Arial"/>
                                <w:color w:val="231F20"/>
                                <w:w w:val="99"/>
                              </w:rPr>
                              <w:t xml:space="preserve">of </w:t>
                            </w:r>
                            <w:r>
                              <w:rPr>
                                <w:rFonts w:ascii="Arial" w:eastAsia="Arial" w:hAnsi="Arial" w:cs="Arial"/>
                                <w:color w:val="231F20"/>
                              </w:rPr>
                              <w:t xml:space="preserve">questions </w:t>
                            </w:r>
                            <w:r>
                              <w:rPr>
                                <w:rFonts w:ascii="Arial" w:eastAsia="Arial" w:hAnsi="Arial" w:cs="Arial"/>
                                <w:color w:val="231F20"/>
                                <w:w w:val="99"/>
                              </w:rPr>
                              <w:t xml:space="preserve">to </w:t>
                            </w:r>
                            <w:r>
                              <w:rPr>
                                <w:rFonts w:ascii="Arial" w:eastAsia="Arial" w:hAnsi="Arial" w:cs="Arial"/>
                                <w:color w:val="231F20"/>
                                <w:spacing w:val="-1"/>
                              </w:rPr>
                              <w:t>b</w:t>
                            </w:r>
                            <w:r>
                              <w:rPr>
                                <w:rFonts w:ascii="Arial" w:eastAsia="Arial" w:hAnsi="Arial" w:cs="Arial"/>
                                <w:color w:val="231F20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31F20"/>
                                <w:spacing w:val="-1"/>
                              </w:rPr>
                              <w:t>answered</w:t>
                            </w:r>
                          </w:p>
                        </w:tc>
                        <w:tc>
                          <w:tcPr>
                            <w:tcW w:w="1474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430F710A" w14:textId="77777777" w:rsidR="00D35C18" w:rsidRDefault="00D35C18">
                            <w:pPr>
                              <w:spacing w:before="62" w:after="0" w:line="250" w:lineRule="auto"/>
                              <w:ind w:left="96" w:right="76"/>
                              <w:jc w:val="center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231F20"/>
                              </w:rPr>
                              <w:t>Suggested working time (minutes)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42705C0F" w14:textId="77777777" w:rsidR="00D35C18" w:rsidRDefault="00D35C18">
                            <w:pPr>
                              <w:spacing w:before="4" w:after="0" w:line="190" w:lineRule="exact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6B88739A" w14:textId="77777777" w:rsidR="00D35C18" w:rsidRDefault="00D35C18">
                            <w:pPr>
                              <w:spacing w:after="0" w:line="250" w:lineRule="auto"/>
                              <w:ind w:left="128" w:right="70" w:firstLine="135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231F20"/>
                              </w:rPr>
                              <w:t>Marks available</w:t>
                            </w:r>
                          </w:p>
                        </w:tc>
                        <w:tc>
                          <w:tcPr>
                            <w:tcW w:w="1443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6CC7D813" w14:textId="77777777" w:rsidR="00D35C18" w:rsidRDefault="00D35C18">
                            <w:pPr>
                              <w:spacing w:before="62" w:after="0" w:line="250" w:lineRule="auto"/>
                              <w:ind w:left="105" w:right="84"/>
                              <w:jc w:val="center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231F20"/>
                              </w:rPr>
                              <w:t xml:space="preserve">Percentage </w:t>
                            </w:r>
                            <w:r>
                              <w:rPr>
                                <w:rFonts w:ascii="Arial" w:eastAsia="Arial" w:hAnsi="Arial" w:cs="Arial"/>
                                <w:color w:val="231F20"/>
                                <w:w w:val="99"/>
                              </w:rPr>
                              <w:t xml:space="preserve">of </w:t>
                            </w:r>
                            <w:r>
                              <w:rPr>
                                <w:rFonts w:ascii="Arial" w:eastAsia="Arial" w:hAnsi="Arial" w:cs="Arial"/>
                                <w:color w:val="231F20"/>
                              </w:rPr>
                              <w:t>examination</w:t>
                            </w:r>
                          </w:p>
                        </w:tc>
                      </w:tr>
                      <w:tr w:rsidR="00D35C18" w14:paraId="589E2157" w14:textId="77777777">
                        <w:trPr>
                          <w:trHeight w:hRule="exact" w:val="651"/>
                        </w:trPr>
                        <w:tc>
                          <w:tcPr>
                            <w:tcW w:w="2629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61A37602" w14:textId="77777777" w:rsidR="00D35C18" w:rsidRDefault="00D35C18">
                            <w:pPr>
                              <w:spacing w:before="62" w:after="0" w:line="240" w:lineRule="auto"/>
                              <w:ind w:left="109" w:right="-20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231F20"/>
                              </w:rPr>
                              <w:t>Section One</w:t>
                            </w:r>
                          </w:p>
                          <w:p w14:paraId="56F30EAE" w14:textId="77777777" w:rsidR="00D35C18" w:rsidRDefault="00D35C18">
                            <w:pPr>
                              <w:spacing w:before="11" w:after="0" w:line="240" w:lineRule="auto"/>
                              <w:ind w:left="109" w:right="-20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231F20"/>
                              </w:rPr>
                              <w:t>Source analysis–Unit 3</w:t>
                            </w:r>
                          </w:p>
                        </w:tc>
                        <w:tc>
                          <w:tcPr>
                            <w:tcW w:w="1247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45870EE3" w14:textId="77777777" w:rsidR="00D35C18" w:rsidRDefault="00D35C18">
                            <w:pPr>
                              <w:spacing w:before="4" w:after="0" w:line="190" w:lineRule="exact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695306F5" w14:textId="77777777" w:rsidR="00D35C18" w:rsidRDefault="00D35C18">
                            <w:pPr>
                              <w:spacing w:after="0" w:line="240" w:lineRule="auto"/>
                              <w:ind w:left="521" w:right="501"/>
                              <w:jc w:val="center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231F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474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313EE5CF" w14:textId="77777777" w:rsidR="00D35C18" w:rsidRDefault="00D35C18">
                            <w:pPr>
                              <w:spacing w:before="4" w:after="0" w:line="190" w:lineRule="exact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5502F2E4" w14:textId="77777777" w:rsidR="00D35C18" w:rsidRDefault="00D35C18">
                            <w:pPr>
                              <w:spacing w:after="0" w:line="240" w:lineRule="auto"/>
                              <w:ind w:left="635" w:right="614"/>
                              <w:jc w:val="center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231F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474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6D2CF39C" w14:textId="77777777" w:rsidR="00D35C18" w:rsidRDefault="00D35C18">
                            <w:pPr>
                              <w:spacing w:before="4" w:after="0" w:line="190" w:lineRule="exact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708A9F41" w14:textId="77777777" w:rsidR="00D35C18" w:rsidRDefault="00D35C18">
                            <w:pPr>
                              <w:spacing w:after="0" w:line="240" w:lineRule="auto"/>
                              <w:ind w:left="573" w:right="553"/>
                              <w:jc w:val="center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231F20"/>
                              </w:rPr>
                              <w:t>45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110C7CEC" w14:textId="77777777" w:rsidR="00D35C18" w:rsidRDefault="00D35C18">
                            <w:pPr>
                              <w:spacing w:before="4" w:after="0" w:line="190" w:lineRule="exact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27212A66" w14:textId="77777777" w:rsidR="00D35C18" w:rsidRDefault="00D35C18">
                            <w:pPr>
                              <w:spacing w:after="0" w:line="240" w:lineRule="auto"/>
                              <w:ind w:left="403" w:right="383"/>
                              <w:jc w:val="center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231F20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1443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3E645B87" w14:textId="77777777" w:rsidR="00D35C18" w:rsidRDefault="00D35C18">
                            <w:pPr>
                              <w:spacing w:before="4" w:after="0" w:line="190" w:lineRule="exact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2B182708" w14:textId="77777777" w:rsidR="00D35C18" w:rsidRDefault="00D35C18">
                            <w:pPr>
                              <w:spacing w:after="0" w:line="240" w:lineRule="auto"/>
                              <w:ind w:left="548" w:right="528"/>
                              <w:jc w:val="center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231F20"/>
                              </w:rPr>
                              <w:t>25</w:t>
                            </w:r>
                          </w:p>
                        </w:tc>
                      </w:tr>
                      <w:tr w:rsidR="00D35C18" w14:paraId="77BF6548" w14:textId="77777777">
                        <w:trPr>
                          <w:trHeight w:hRule="exact" w:val="651"/>
                        </w:trPr>
                        <w:tc>
                          <w:tcPr>
                            <w:tcW w:w="2629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4571F2BA" w14:textId="77777777" w:rsidR="00D35C18" w:rsidRDefault="00D35C18">
                            <w:pPr>
                              <w:spacing w:before="62" w:after="0" w:line="240" w:lineRule="auto"/>
                              <w:ind w:left="109" w:right="-20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231F20"/>
                              </w:rPr>
                              <w:t>Section</w:t>
                            </w:r>
                            <w:r>
                              <w:rPr>
                                <w:rFonts w:ascii="Arial" w:eastAsia="Arial" w:hAnsi="Arial" w:cs="Arial"/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31F20"/>
                                <w:spacing w:val="-12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231F20"/>
                              </w:rPr>
                              <w:t>wo</w:t>
                            </w:r>
                          </w:p>
                          <w:p w14:paraId="3F79A788" w14:textId="77777777" w:rsidR="00D35C18" w:rsidRDefault="00D35C18">
                            <w:pPr>
                              <w:spacing w:before="11" w:after="0" w:line="240" w:lineRule="auto"/>
                              <w:ind w:left="109" w:right="-20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231F20"/>
                              </w:rPr>
                              <w:t>Essay–Unit 3</w:t>
                            </w:r>
                          </w:p>
                        </w:tc>
                        <w:tc>
                          <w:tcPr>
                            <w:tcW w:w="1247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391CDDB4" w14:textId="77777777" w:rsidR="00D35C18" w:rsidRDefault="00D35C18">
                            <w:pPr>
                              <w:spacing w:before="4" w:after="0" w:line="190" w:lineRule="exact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23721F4E" w14:textId="77777777" w:rsidR="00D35C18" w:rsidRDefault="00D35C18">
                            <w:pPr>
                              <w:spacing w:after="0" w:line="240" w:lineRule="auto"/>
                              <w:ind w:left="521" w:right="501"/>
                              <w:jc w:val="center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231F2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474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6C27AFCD" w14:textId="77777777" w:rsidR="00D35C18" w:rsidRDefault="00D35C18">
                            <w:pPr>
                              <w:spacing w:before="4" w:after="0" w:line="190" w:lineRule="exact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49903BB7" w14:textId="77777777" w:rsidR="00D35C18" w:rsidRDefault="00D35C18">
                            <w:pPr>
                              <w:spacing w:after="0" w:line="240" w:lineRule="auto"/>
                              <w:ind w:left="635" w:right="614"/>
                              <w:jc w:val="center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231F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474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3D4FB937" w14:textId="77777777" w:rsidR="00D35C18" w:rsidRDefault="00D35C18">
                            <w:pPr>
                              <w:spacing w:before="4" w:after="0" w:line="190" w:lineRule="exact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368155BD" w14:textId="77777777" w:rsidR="00D35C18" w:rsidRDefault="00D35C18">
                            <w:pPr>
                              <w:spacing w:after="0" w:line="240" w:lineRule="auto"/>
                              <w:ind w:left="573" w:right="553"/>
                              <w:jc w:val="center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231F20"/>
                              </w:rPr>
                              <w:t>45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1AC2F693" w14:textId="77777777" w:rsidR="00D35C18" w:rsidRDefault="00D35C18">
                            <w:pPr>
                              <w:spacing w:before="4" w:after="0" w:line="190" w:lineRule="exact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447A20BF" w14:textId="77777777" w:rsidR="00D35C18" w:rsidRDefault="00D35C18">
                            <w:pPr>
                              <w:spacing w:after="0" w:line="240" w:lineRule="auto"/>
                              <w:ind w:left="403" w:right="383"/>
                              <w:jc w:val="center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231F20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1443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1C4713D5" w14:textId="77777777" w:rsidR="00D35C18" w:rsidRDefault="00D35C18">
                            <w:pPr>
                              <w:spacing w:before="4" w:after="0" w:line="190" w:lineRule="exact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6DD0A10D" w14:textId="77777777" w:rsidR="00D35C18" w:rsidRDefault="00D35C18">
                            <w:pPr>
                              <w:spacing w:after="0" w:line="240" w:lineRule="auto"/>
                              <w:ind w:left="548" w:right="528"/>
                              <w:jc w:val="center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231F20"/>
                              </w:rPr>
                              <w:t>25</w:t>
                            </w:r>
                          </w:p>
                        </w:tc>
                      </w:tr>
                      <w:tr w:rsidR="00D35C18" w14:paraId="4E0F8E8C" w14:textId="77777777">
                        <w:trPr>
                          <w:trHeight w:hRule="exact" w:val="651"/>
                        </w:trPr>
                        <w:tc>
                          <w:tcPr>
                            <w:tcW w:w="2629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049D7B36" w14:textId="77777777" w:rsidR="00D35C18" w:rsidRDefault="00D35C18">
                            <w:pPr>
                              <w:spacing w:before="62" w:after="0" w:line="240" w:lineRule="auto"/>
                              <w:ind w:left="109" w:right="-20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231F20"/>
                              </w:rPr>
                              <w:t>Section</w:t>
                            </w:r>
                            <w:r>
                              <w:rPr>
                                <w:rFonts w:ascii="Arial" w:eastAsia="Arial" w:hAnsi="Arial" w:cs="Arial"/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31F20"/>
                              </w:rPr>
                              <w:t>Three</w:t>
                            </w:r>
                          </w:p>
                          <w:p w14:paraId="288C8A6E" w14:textId="77777777" w:rsidR="00D35C18" w:rsidRDefault="00D35C18">
                            <w:pPr>
                              <w:spacing w:before="11" w:after="0" w:line="240" w:lineRule="auto"/>
                              <w:ind w:left="109" w:right="-20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231F20"/>
                              </w:rPr>
                              <w:t>Source analysis–Unit 4</w:t>
                            </w:r>
                          </w:p>
                        </w:tc>
                        <w:tc>
                          <w:tcPr>
                            <w:tcW w:w="1247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32A76033" w14:textId="77777777" w:rsidR="00D35C18" w:rsidRDefault="00D35C18">
                            <w:pPr>
                              <w:spacing w:before="4" w:after="0" w:line="190" w:lineRule="exact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5A224DE2" w14:textId="77777777" w:rsidR="00D35C18" w:rsidRDefault="00D35C18">
                            <w:pPr>
                              <w:spacing w:after="0" w:line="240" w:lineRule="auto"/>
                              <w:ind w:left="521" w:right="501"/>
                              <w:jc w:val="center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231F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474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7112AA45" w14:textId="77777777" w:rsidR="00D35C18" w:rsidRDefault="00D35C18">
                            <w:pPr>
                              <w:spacing w:before="4" w:after="0" w:line="190" w:lineRule="exact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741B0ABB" w14:textId="77777777" w:rsidR="00D35C18" w:rsidRDefault="00D35C18">
                            <w:pPr>
                              <w:spacing w:after="0" w:line="240" w:lineRule="auto"/>
                              <w:ind w:left="635" w:right="614"/>
                              <w:jc w:val="center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231F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474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4C7796E7" w14:textId="77777777" w:rsidR="00D35C18" w:rsidRDefault="00D35C18">
                            <w:pPr>
                              <w:spacing w:before="4" w:after="0" w:line="190" w:lineRule="exact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22E4F635" w14:textId="77777777" w:rsidR="00D35C18" w:rsidRDefault="00D35C18">
                            <w:pPr>
                              <w:spacing w:after="0" w:line="240" w:lineRule="auto"/>
                              <w:ind w:left="573" w:right="553"/>
                              <w:jc w:val="center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231F20"/>
                              </w:rPr>
                              <w:t>45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44C6245F" w14:textId="77777777" w:rsidR="00D35C18" w:rsidRDefault="00D35C18">
                            <w:pPr>
                              <w:spacing w:before="4" w:after="0" w:line="190" w:lineRule="exact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006E378B" w14:textId="77777777" w:rsidR="00D35C18" w:rsidRDefault="00D35C18">
                            <w:pPr>
                              <w:spacing w:after="0" w:line="240" w:lineRule="auto"/>
                              <w:ind w:left="403" w:right="383"/>
                              <w:jc w:val="center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231F20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1443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1F55799C" w14:textId="77777777" w:rsidR="00D35C18" w:rsidRDefault="00D35C18">
                            <w:pPr>
                              <w:spacing w:before="4" w:after="0" w:line="190" w:lineRule="exact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2D270C4C" w14:textId="77777777" w:rsidR="00D35C18" w:rsidRDefault="00D35C18">
                            <w:pPr>
                              <w:spacing w:after="0" w:line="240" w:lineRule="auto"/>
                              <w:ind w:left="548" w:right="528"/>
                              <w:jc w:val="center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231F20"/>
                              </w:rPr>
                              <w:t>25</w:t>
                            </w:r>
                          </w:p>
                        </w:tc>
                      </w:tr>
                      <w:tr w:rsidR="00D35C18" w14:paraId="4BD4DE88" w14:textId="77777777">
                        <w:trPr>
                          <w:trHeight w:hRule="exact" w:val="651"/>
                        </w:trPr>
                        <w:tc>
                          <w:tcPr>
                            <w:tcW w:w="2629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45DC6544" w14:textId="77777777" w:rsidR="00D35C18" w:rsidRDefault="00D35C18">
                            <w:pPr>
                              <w:spacing w:before="62" w:after="0" w:line="240" w:lineRule="auto"/>
                              <w:ind w:left="109" w:right="-20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231F20"/>
                              </w:rPr>
                              <w:t>Section Four</w:t>
                            </w:r>
                          </w:p>
                          <w:p w14:paraId="3325C01D" w14:textId="77777777" w:rsidR="00D35C18" w:rsidRDefault="00D35C18">
                            <w:pPr>
                              <w:spacing w:before="11" w:after="0" w:line="240" w:lineRule="auto"/>
                              <w:ind w:left="109" w:right="-20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231F20"/>
                              </w:rPr>
                              <w:t>Essay–Unit 4</w:t>
                            </w:r>
                          </w:p>
                        </w:tc>
                        <w:tc>
                          <w:tcPr>
                            <w:tcW w:w="1247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4A47ED47" w14:textId="77777777" w:rsidR="00D35C18" w:rsidRDefault="00D35C18">
                            <w:pPr>
                              <w:spacing w:before="4" w:after="0" w:line="190" w:lineRule="exact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4466A757" w14:textId="77777777" w:rsidR="00D35C18" w:rsidRDefault="00D35C18">
                            <w:pPr>
                              <w:spacing w:after="0" w:line="240" w:lineRule="auto"/>
                              <w:ind w:left="521" w:right="501"/>
                              <w:jc w:val="center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231F2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474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312E99AF" w14:textId="77777777" w:rsidR="00D35C18" w:rsidRDefault="00D35C18">
                            <w:pPr>
                              <w:spacing w:before="4" w:after="0" w:line="190" w:lineRule="exact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63CAA9AF" w14:textId="77777777" w:rsidR="00D35C18" w:rsidRDefault="00D35C18">
                            <w:pPr>
                              <w:spacing w:after="0" w:line="240" w:lineRule="auto"/>
                              <w:ind w:left="635" w:right="614"/>
                              <w:jc w:val="center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231F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474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70DC99FA" w14:textId="77777777" w:rsidR="00D35C18" w:rsidRDefault="00D35C18">
                            <w:pPr>
                              <w:spacing w:before="4" w:after="0" w:line="190" w:lineRule="exact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5A0C123E" w14:textId="77777777" w:rsidR="00D35C18" w:rsidRDefault="00D35C18">
                            <w:pPr>
                              <w:spacing w:after="0" w:line="240" w:lineRule="auto"/>
                              <w:ind w:left="573" w:right="553"/>
                              <w:jc w:val="center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231F20"/>
                              </w:rPr>
                              <w:t>45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1C24A945" w14:textId="77777777" w:rsidR="00D35C18" w:rsidRDefault="00D35C18">
                            <w:pPr>
                              <w:spacing w:before="4" w:after="0" w:line="190" w:lineRule="exact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457E8040" w14:textId="77777777" w:rsidR="00D35C18" w:rsidRDefault="00D35C18">
                            <w:pPr>
                              <w:spacing w:after="0" w:line="240" w:lineRule="auto"/>
                              <w:ind w:left="403" w:right="383"/>
                              <w:jc w:val="center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231F20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1443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210AFC55" w14:textId="77777777" w:rsidR="00D35C18" w:rsidRDefault="00D35C18">
                            <w:pPr>
                              <w:spacing w:before="4" w:after="0" w:line="190" w:lineRule="exact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3D7EFDA1" w14:textId="77777777" w:rsidR="00D35C18" w:rsidRDefault="00D35C18">
                            <w:pPr>
                              <w:spacing w:after="0" w:line="240" w:lineRule="auto"/>
                              <w:ind w:left="548" w:right="528"/>
                              <w:jc w:val="center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231F20"/>
                              </w:rPr>
                              <w:t>25</w:t>
                            </w:r>
                          </w:p>
                        </w:tc>
                      </w:tr>
                      <w:tr w:rsidR="00D35C18" w14:paraId="7CE2DAA8" w14:textId="77777777">
                        <w:trPr>
                          <w:trHeight w:hRule="exact" w:val="680"/>
                        </w:trPr>
                        <w:tc>
                          <w:tcPr>
                            <w:tcW w:w="7958" w:type="dxa"/>
                            <w:gridSpan w:val="5"/>
                            <w:tcBorders>
                              <w:top w:val="single" w:sz="4" w:space="0" w:color="231F20"/>
                              <w:left w:val="nil"/>
                              <w:bottom w:val="nil"/>
                              <w:right w:val="single" w:sz="4" w:space="0" w:color="231F20"/>
                            </w:tcBorders>
                          </w:tcPr>
                          <w:p w14:paraId="4069E777" w14:textId="77777777" w:rsidR="00D35C18" w:rsidRDefault="00D35C18"/>
                        </w:tc>
                        <w:tc>
                          <w:tcPr>
                            <w:tcW w:w="1443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39E194D3" w14:textId="77777777" w:rsidR="00D35C18" w:rsidRDefault="00D35C18">
                            <w:pPr>
                              <w:spacing w:before="9" w:after="0"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E173F44" w14:textId="77777777" w:rsidR="00D35C18" w:rsidRDefault="00D35C18">
                            <w:pPr>
                              <w:spacing w:after="0" w:line="240" w:lineRule="auto"/>
                              <w:ind w:left="497" w:right="476"/>
                              <w:jc w:val="center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231F20"/>
                              </w:rPr>
                              <w:t>100</w:t>
                            </w:r>
                          </w:p>
                        </w:tc>
                      </w:tr>
                    </w:tbl>
                    <w:p w14:paraId="25EB5FC3" w14:textId="77777777" w:rsidR="00D35C18" w:rsidRDefault="00D35C18">
                      <w:pPr>
                        <w:spacing w:after="0"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85256">
        <w:rPr>
          <w:rFonts w:ascii="Arial" w:eastAsia="Arial" w:hAnsi="Arial" w:cs="Arial"/>
          <w:b/>
          <w:bCs/>
          <w:color w:val="231F20"/>
          <w:position w:val="-1"/>
          <w:sz w:val="28"/>
          <w:szCs w:val="28"/>
        </w:rPr>
        <w:t>Structure of</w:t>
      </w:r>
      <w:r w:rsidR="00285256">
        <w:rPr>
          <w:rFonts w:ascii="Arial" w:eastAsia="Arial" w:hAnsi="Arial" w:cs="Arial"/>
          <w:b/>
          <w:bCs/>
          <w:color w:val="231F20"/>
          <w:spacing w:val="-3"/>
          <w:position w:val="-1"/>
          <w:sz w:val="28"/>
          <w:szCs w:val="28"/>
        </w:rPr>
        <w:t xml:space="preserve"> </w:t>
      </w:r>
      <w:r w:rsidR="00285256">
        <w:rPr>
          <w:rFonts w:ascii="Arial" w:eastAsia="Arial" w:hAnsi="Arial" w:cs="Arial"/>
          <w:b/>
          <w:bCs/>
          <w:color w:val="231F20"/>
          <w:position w:val="-1"/>
          <w:sz w:val="28"/>
          <w:szCs w:val="28"/>
        </w:rPr>
        <w:t>this</w:t>
      </w:r>
      <w:r w:rsidR="00285256">
        <w:rPr>
          <w:rFonts w:ascii="Arial" w:eastAsia="Arial" w:hAnsi="Arial" w:cs="Arial"/>
          <w:b/>
          <w:bCs/>
          <w:color w:val="231F20"/>
          <w:spacing w:val="-5"/>
          <w:position w:val="-1"/>
          <w:sz w:val="28"/>
          <w:szCs w:val="28"/>
        </w:rPr>
        <w:t xml:space="preserve"> </w:t>
      </w:r>
      <w:r w:rsidR="00285256">
        <w:rPr>
          <w:rFonts w:ascii="Arial" w:eastAsia="Arial" w:hAnsi="Arial" w:cs="Arial"/>
          <w:b/>
          <w:bCs/>
          <w:color w:val="231F20"/>
          <w:position w:val="-1"/>
          <w:sz w:val="28"/>
          <w:szCs w:val="28"/>
        </w:rPr>
        <w:t>paper</w:t>
      </w:r>
    </w:p>
    <w:p w14:paraId="34A0A7C2" w14:textId="77777777" w:rsidR="002B3F60" w:rsidRDefault="002B3F60">
      <w:pPr>
        <w:spacing w:before="7" w:after="0" w:line="190" w:lineRule="exact"/>
        <w:rPr>
          <w:sz w:val="19"/>
          <w:szCs w:val="19"/>
        </w:rPr>
      </w:pPr>
    </w:p>
    <w:p w14:paraId="125099F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92E6B9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4E1A2A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F296F4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39EE0B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120ACB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D8EE48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DE33A5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142B15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69B23B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8B6D32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8CFD35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7EC803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6FF60E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E3523C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7A998F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05E7DF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4127F9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4B4783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A7421E8" w14:textId="77777777" w:rsidR="002B3F60" w:rsidRDefault="00285256">
      <w:pPr>
        <w:spacing w:before="32" w:after="0" w:line="248" w:lineRule="exact"/>
        <w:ind w:right="1845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color w:val="231F20"/>
          <w:spacing w:val="-16"/>
          <w:w w:val="99"/>
          <w:position w:val="-1"/>
        </w:rPr>
        <w:t>T</w:t>
      </w:r>
      <w:r>
        <w:rPr>
          <w:rFonts w:ascii="Arial" w:eastAsia="Arial" w:hAnsi="Arial" w:cs="Arial"/>
          <w:b/>
          <w:bCs/>
          <w:color w:val="231F20"/>
          <w:w w:val="99"/>
          <w:position w:val="-1"/>
        </w:rPr>
        <w:t>otal</w:t>
      </w:r>
    </w:p>
    <w:p w14:paraId="644591FA" w14:textId="77777777" w:rsidR="002B3F60" w:rsidRDefault="002B3F60">
      <w:pPr>
        <w:spacing w:before="8" w:after="0" w:line="120" w:lineRule="exact"/>
        <w:rPr>
          <w:sz w:val="12"/>
          <w:szCs w:val="12"/>
        </w:rPr>
      </w:pPr>
    </w:p>
    <w:p w14:paraId="5BFE15B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D93C48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8E84277" w14:textId="77777777" w:rsidR="002B3F60" w:rsidRDefault="00285256">
      <w:pPr>
        <w:spacing w:before="24" w:after="0" w:line="240" w:lineRule="auto"/>
        <w:ind w:left="110" w:right="-2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bCs/>
          <w:color w:val="231F20"/>
          <w:sz w:val="28"/>
          <w:szCs w:val="28"/>
        </w:rPr>
        <w:t>Instructions</w:t>
      </w:r>
      <w:r>
        <w:rPr>
          <w:rFonts w:ascii="Arial" w:eastAsia="Arial" w:hAnsi="Arial" w:cs="Arial"/>
          <w:b/>
          <w:bCs/>
          <w:color w:val="231F20"/>
          <w:spacing w:val="-16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231F20"/>
          <w:sz w:val="28"/>
          <w:szCs w:val="28"/>
        </w:rPr>
        <w:t>to</w:t>
      </w:r>
      <w:r>
        <w:rPr>
          <w:rFonts w:ascii="Arial" w:eastAsia="Arial" w:hAnsi="Arial" w:cs="Arial"/>
          <w:b/>
          <w:bCs/>
          <w:color w:val="231F20"/>
          <w:spacing w:val="-3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231F20"/>
          <w:sz w:val="28"/>
          <w:szCs w:val="28"/>
        </w:rPr>
        <w:t>candidates</w:t>
      </w:r>
    </w:p>
    <w:p w14:paraId="314AC8FD" w14:textId="77777777" w:rsidR="002B3F60" w:rsidRDefault="002B3F60">
      <w:pPr>
        <w:spacing w:before="10" w:after="0" w:line="240" w:lineRule="exact"/>
        <w:rPr>
          <w:sz w:val="24"/>
          <w:szCs w:val="24"/>
        </w:rPr>
      </w:pPr>
    </w:p>
    <w:p w14:paraId="1D0D721F" w14:textId="3FCFBB56" w:rsidR="002B3F60" w:rsidRDefault="00285256">
      <w:pPr>
        <w:tabs>
          <w:tab w:val="left" w:pos="800"/>
        </w:tabs>
        <w:spacing w:after="0" w:line="250" w:lineRule="auto"/>
        <w:ind w:left="819" w:right="157" w:hanging="709"/>
        <w:rPr>
          <w:rFonts w:ascii="Arial" w:eastAsia="Arial" w:hAnsi="Arial" w:cs="Arial"/>
        </w:rPr>
      </w:pPr>
      <w:r>
        <w:rPr>
          <w:rFonts w:ascii="Arial" w:eastAsia="Arial" w:hAnsi="Arial" w:cs="Arial"/>
          <w:color w:val="231F20"/>
        </w:rPr>
        <w:t>1.</w:t>
      </w:r>
      <w:r>
        <w:rPr>
          <w:rFonts w:ascii="Arial" w:eastAsia="Arial" w:hAnsi="Arial" w:cs="Arial"/>
          <w:color w:val="231F20"/>
        </w:rPr>
        <w:tab/>
        <w:t>The rules for</w:t>
      </w:r>
      <w:r>
        <w:rPr>
          <w:rFonts w:ascii="Arial" w:eastAsia="Arial" w:hAnsi="Arial" w:cs="Arial"/>
          <w:color w:val="231F20"/>
          <w:spacing w:val="-3"/>
        </w:rPr>
        <w:t xml:space="preserve"> </w:t>
      </w:r>
      <w:r>
        <w:rPr>
          <w:rFonts w:ascii="Arial" w:eastAsia="Arial" w:hAnsi="Arial" w:cs="Arial"/>
          <w:color w:val="231F20"/>
        </w:rPr>
        <w:t>the conduct of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</w:rPr>
        <w:t xml:space="preserve">the </w:t>
      </w:r>
      <w:r>
        <w:rPr>
          <w:rFonts w:ascii="Arial" w:eastAsia="Arial" w:hAnsi="Arial" w:cs="Arial"/>
          <w:color w:val="231F20"/>
          <w:spacing w:val="-4"/>
        </w:rPr>
        <w:t>W</w:t>
      </w:r>
      <w:r>
        <w:rPr>
          <w:rFonts w:ascii="Arial" w:eastAsia="Arial" w:hAnsi="Arial" w:cs="Arial"/>
          <w:color w:val="231F20"/>
        </w:rPr>
        <w:t>estern</w:t>
      </w:r>
      <w:r>
        <w:rPr>
          <w:rFonts w:ascii="Arial" w:eastAsia="Arial" w:hAnsi="Arial" w:cs="Arial"/>
          <w:color w:val="231F20"/>
          <w:spacing w:val="-14"/>
        </w:rPr>
        <w:t xml:space="preserve"> </w:t>
      </w:r>
      <w:r>
        <w:rPr>
          <w:rFonts w:ascii="Arial" w:eastAsia="Arial" w:hAnsi="Arial" w:cs="Arial"/>
          <w:color w:val="231F20"/>
        </w:rPr>
        <w:t xml:space="preserve">Australian external examinations are detailed in the </w:t>
      </w:r>
      <w:r>
        <w:rPr>
          <w:rFonts w:ascii="Arial" w:eastAsia="Arial" w:hAnsi="Arial" w:cs="Arial"/>
          <w:i/>
          <w:color w:val="231F20"/>
          <w:spacing w:val="-12"/>
        </w:rPr>
        <w:t>Y</w:t>
      </w:r>
      <w:r>
        <w:rPr>
          <w:rFonts w:ascii="Arial" w:eastAsia="Arial" w:hAnsi="Arial" w:cs="Arial"/>
          <w:i/>
          <w:color w:val="231F20"/>
        </w:rPr>
        <w:t>ear</w:t>
      </w:r>
      <w:r>
        <w:rPr>
          <w:rFonts w:ascii="Arial" w:eastAsia="Arial" w:hAnsi="Arial" w:cs="Arial"/>
          <w:i/>
          <w:color w:val="231F20"/>
          <w:spacing w:val="-1"/>
        </w:rPr>
        <w:t xml:space="preserve"> </w:t>
      </w:r>
      <w:r>
        <w:rPr>
          <w:rFonts w:ascii="Arial" w:eastAsia="Arial" w:hAnsi="Arial" w:cs="Arial"/>
          <w:i/>
          <w:color w:val="231F20"/>
        </w:rPr>
        <w:t>12 Information Handbook 201</w:t>
      </w:r>
      <w:r w:rsidR="00A976D9">
        <w:rPr>
          <w:rFonts w:ascii="Arial" w:eastAsia="Arial" w:hAnsi="Arial" w:cs="Arial"/>
          <w:i/>
          <w:color w:val="231F20"/>
        </w:rPr>
        <w:t>8</w:t>
      </w:r>
      <w:r>
        <w:rPr>
          <w:rFonts w:ascii="Arial" w:eastAsia="Arial" w:hAnsi="Arial" w:cs="Arial"/>
          <w:color w:val="231F20"/>
        </w:rPr>
        <w:t>.</w:t>
      </w:r>
      <w:r>
        <w:rPr>
          <w:rFonts w:ascii="Arial" w:eastAsia="Arial" w:hAnsi="Arial" w:cs="Arial"/>
          <w:color w:val="231F20"/>
          <w:spacing w:val="-1"/>
        </w:rPr>
        <w:t xml:space="preserve"> </w:t>
      </w:r>
      <w:r>
        <w:rPr>
          <w:rFonts w:ascii="Arial" w:eastAsia="Arial" w:hAnsi="Arial" w:cs="Arial"/>
          <w:color w:val="231F20"/>
        </w:rPr>
        <w:t>Sitting this examination implies that</w:t>
      </w:r>
      <w:r>
        <w:rPr>
          <w:rFonts w:ascii="Arial" w:eastAsia="Arial" w:hAnsi="Arial" w:cs="Arial"/>
          <w:color w:val="231F20"/>
          <w:spacing w:val="-4"/>
        </w:rPr>
        <w:t xml:space="preserve"> </w:t>
      </w:r>
      <w:r>
        <w:rPr>
          <w:rFonts w:ascii="Arial" w:eastAsia="Arial" w:hAnsi="Arial" w:cs="Arial"/>
          <w:color w:val="231F20"/>
        </w:rPr>
        <w:t>you agree to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</w:rPr>
        <w:t>abide by these rules.</w:t>
      </w:r>
    </w:p>
    <w:p w14:paraId="27DFCB6E" w14:textId="77777777" w:rsidR="002B3F60" w:rsidRDefault="002B3F60">
      <w:pPr>
        <w:spacing w:before="4" w:after="0" w:line="260" w:lineRule="exact"/>
        <w:rPr>
          <w:sz w:val="26"/>
          <w:szCs w:val="26"/>
        </w:rPr>
      </w:pPr>
    </w:p>
    <w:p w14:paraId="4F8C0F54" w14:textId="77777777" w:rsidR="002B3F60" w:rsidRDefault="00285256">
      <w:pPr>
        <w:tabs>
          <w:tab w:val="left" w:pos="800"/>
        </w:tabs>
        <w:spacing w:after="0" w:line="240" w:lineRule="auto"/>
        <w:ind w:left="110" w:right="-20"/>
        <w:rPr>
          <w:rFonts w:ascii="Arial" w:eastAsia="Arial" w:hAnsi="Arial" w:cs="Arial"/>
        </w:rPr>
      </w:pPr>
      <w:r>
        <w:rPr>
          <w:rFonts w:ascii="Arial" w:eastAsia="Arial" w:hAnsi="Arial" w:cs="Arial"/>
          <w:color w:val="231F20"/>
        </w:rPr>
        <w:t>2.</w:t>
      </w:r>
      <w:r>
        <w:rPr>
          <w:rFonts w:ascii="Arial" w:eastAsia="Arial" w:hAnsi="Arial" w:cs="Arial"/>
          <w:color w:val="231F20"/>
        </w:rPr>
        <w:tab/>
        <w:t>Answer the questions according to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</w:rPr>
        <w:t>the following instructions.</w:t>
      </w:r>
    </w:p>
    <w:p w14:paraId="4B34F796" w14:textId="77777777" w:rsidR="002B3F60" w:rsidRDefault="002B3F60">
      <w:pPr>
        <w:spacing w:before="4" w:after="0" w:line="120" w:lineRule="exact"/>
        <w:rPr>
          <w:sz w:val="12"/>
          <w:szCs w:val="12"/>
        </w:rPr>
      </w:pPr>
    </w:p>
    <w:p w14:paraId="4A0B08D0" w14:textId="77777777" w:rsidR="002B3F60" w:rsidRDefault="00285256">
      <w:pPr>
        <w:tabs>
          <w:tab w:val="left" w:pos="2340"/>
        </w:tabs>
        <w:spacing w:after="0" w:line="250" w:lineRule="auto"/>
        <w:ind w:left="2349" w:right="468" w:hanging="1540"/>
        <w:rPr>
          <w:rFonts w:ascii="Arial" w:eastAsia="Arial" w:hAnsi="Arial" w:cs="Arial"/>
        </w:rPr>
      </w:pPr>
      <w:r>
        <w:rPr>
          <w:rFonts w:ascii="Arial" w:eastAsia="Arial" w:hAnsi="Arial" w:cs="Arial"/>
          <w:color w:val="231F20"/>
        </w:rPr>
        <w:t>Section One:</w:t>
      </w:r>
      <w:r>
        <w:rPr>
          <w:rFonts w:ascii="Arial" w:eastAsia="Arial" w:hAnsi="Arial" w:cs="Arial"/>
          <w:color w:val="231F20"/>
        </w:rPr>
        <w:tab/>
        <w:t>There are three sets</w:t>
      </w:r>
      <w:r>
        <w:rPr>
          <w:rFonts w:ascii="Arial" w:eastAsia="Arial" w:hAnsi="Arial" w:cs="Arial"/>
          <w:color w:val="231F20"/>
          <w:spacing w:val="-4"/>
        </w:rPr>
        <w:t xml:space="preserve"> </w:t>
      </w:r>
      <w:r>
        <w:rPr>
          <w:rFonts w:ascii="Arial" w:eastAsia="Arial" w:hAnsi="Arial" w:cs="Arial"/>
          <w:color w:val="231F20"/>
        </w:rPr>
        <w:t>of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</w:rPr>
        <w:t>sources, one for</w:t>
      </w:r>
      <w:r>
        <w:rPr>
          <w:rFonts w:ascii="Arial" w:eastAsia="Arial" w:hAnsi="Arial" w:cs="Arial"/>
          <w:color w:val="231F20"/>
          <w:spacing w:val="-3"/>
        </w:rPr>
        <w:t xml:space="preserve"> </w:t>
      </w:r>
      <w:r>
        <w:rPr>
          <w:rFonts w:ascii="Arial" w:eastAsia="Arial" w:hAnsi="Arial" w:cs="Arial"/>
          <w:color w:val="231F20"/>
        </w:rPr>
        <w:t>each elective.</w:t>
      </w:r>
      <w:r>
        <w:rPr>
          <w:rFonts w:ascii="Arial" w:eastAsia="Arial" w:hAnsi="Arial" w:cs="Arial"/>
          <w:color w:val="231F20"/>
          <w:spacing w:val="-4"/>
        </w:rPr>
        <w:t xml:space="preserve"> </w:t>
      </w:r>
      <w:r>
        <w:rPr>
          <w:rFonts w:ascii="Arial" w:eastAsia="Arial" w:hAnsi="Arial" w:cs="Arial"/>
          <w:color w:val="231F20"/>
          <w:spacing w:val="-20"/>
        </w:rPr>
        <w:t>Y</w:t>
      </w:r>
      <w:r>
        <w:rPr>
          <w:rFonts w:ascii="Arial" w:eastAsia="Arial" w:hAnsi="Arial" w:cs="Arial"/>
          <w:color w:val="231F20"/>
        </w:rPr>
        <w:t>ou</w:t>
      </w:r>
      <w:r>
        <w:rPr>
          <w:rFonts w:ascii="Arial" w:eastAsia="Arial" w:hAnsi="Arial" w:cs="Arial"/>
          <w:color w:val="231F20"/>
          <w:spacing w:val="-1"/>
        </w:rPr>
        <w:t xml:space="preserve"> </w:t>
      </w:r>
      <w:r>
        <w:rPr>
          <w:rFonts w:ascii="Arial" w:eastAsia="Arial" w:hAnsi="Arial" w:cs="Arial"/>
          <w:color w:val="231F20"/>
        </w:rPr>
        <w:t>must</w:t>
      </w:r>
      <w:r>
        <w:rPr>
          <w:rFonts w:ascii="Arial" w:eastAsia="Arial" w:hAnsi="Arial" w:cs="Arial"/>
          <w:color w:val="231F20"/>
          <w:spacing w:val="-5"/>
        </w:rPr>
        <w:t xml:space="preserve"> </w:t>
      </w:r>
      <w:r>
        <w:rPr>
          <w:rFonts w:ascii="Arial" w:eastAsia="Arial" w:hAnsi="Arial" w:cs="Arial"/>
          <w:color w:val="231F20"/>
        </w:rPr>
        <w:t>refer to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</w:rPr>
        <w:t>one of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</w:rPr>
        <w:t>these sets</w:t>
      </w:r>
      <w:r>
        <w:rPr>
          <w:rFonts w:ascii="Arial" w:eastAsia="Arial" w:hAnsi="Arial" w:cs="Arial"/>
          <w:color w:val="231F20"/>
          <w:spacing w:val="-4"/>
        </w:rPr>
        <w:t xml:space="preserve"> </w:t>
      </w:r>
      <w:r>
        <w:rPr>
          <w:rFonts w:ascii="Arial" w:eastAsia="Arial" w:hAnsi="Arial" w:cs="Arial"/>
          <w:color w:val="231F20"/>
        </w:rPr>
        <w:t>of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</w:rPr>
        <w:t>sources. Each source is numbered for</w:t>
      </w:r>
      <w:r>
        <w:rPr>
          <w:rFonts w:ascii="Arial" w:eastAsia="Arial" w:hAnsi="Arial" w:cs="Arial"/>
          <w:color w:val="231F20"/>
          <w:spacing w:val="-3"/>
        </w:rPr>
        <w:t xml:space="preserve"> </w:t>
      </w:r>
      <w:r>
        <w:rPr>
          <w:rFonts w:ascii="Arial" w:eastAsia="Arial" w:hAnsi="Arial" w:cs="Arial"/>
          <w:color w:val="231F20"/>
        </w:rPr>
        <w:t>easy reference.</w:t>
      </w:r>
    </w:p>
    <w:p w14:paraId="245DECCE" w14:textId="77777777" w:rsidR="002B3F60" w:rsidRDefault="002B3F60">
      <w:pPr>
        <w:spacing w:before="4" w:after="0" w:line="110" w:lineRule="exact"/>
        <w:rPr>
          <w:sz w:val="11"/>
          <w:szCs w:val="11"/>
        </w:rPr>
      </w:pPr>
    </w:p>
    <w:p w14:paraId="42525B20" w14:textId="77777777" w:rsidR="002B3F60" w:rsidRDefault="00285256">
      <w:pPr>
        <w:tabs>
          <w:tab w:val="left" w:pos="2340"/>
        </w:tabs>
        <w:spacing w:after="0" w:line="250" w:lineRule="auto"/>
        <w:ind w:left="2349" w:right="419" w:hanging="1520"/>
        <w:rPr>
          <w:rFonts w:ascii="Arial" w:eastAsia="Arial" w:hAnsi="Arial" w:cs="Arial"/>
        </w:rPr>
      </w:pPr>
      <w:r>
        <w:rPr>
          <w:rFonts w:ascii="Arial" w:eastAsia="Arial" w:hAnsi="Arial" w:cs="Arial"/>
          <w:color w:val="231F20"/>
        </w:rPr>
        <w:t>Section</w:t>
      </w:r>
      <w:r>
        <w:rPr>
          <w:rFonts w:ascii="Arial" w:eastAsia="Arial" w:hAnsi="Arial" w:cs="Arial"/>
          <w:color w:val="231F20"/>
          <w:spacing w:val="-4"/>
        </w:rPr>
        <w:t xml:space="preserve"> </w:t>
      </w:r>
      <w:r>
        <w:rPr>
          <w:rFonts w:ascii="Arial" w:eastAsia="Arial" w:hAnsi="Arial" w:cs="Arial"/>
          <w:color w:val="231F20"/>
          <w:spacing w:val="-12"/>
        </w:rPr>
        <w:t>T</w:t>
      </w:r>
      <w:r>
        <w:rPr>
          <w:rFonts w:ascii="Arial" w:eastAsia="Arial" w:hAnsi="Arial" w:cs="Arial"/>
          <w:color w:val="231F20"/>
        </w:rPr>
        <w:t>wo:</w:t>
      </w:r>
      <w:r>
        <w:rPr>
          <w:rFonts w:ascii="Arial" w:eastAsia="Arial" w:hAnsi="Arial" w:cs="Arial"/>
          <w:color w:val="231F20"/>
        </w:rPr>
        <w:tab/>
        <w:t>There are nine questions organised in three sets</w:t>
      </w:r>
      <w:r>
        <w:rPr>
          <w:rFonts w:ascii="Arial" w:eastAsia="Arial" w:hAnsi="Arial" w:cs="Arial"/>
          <w:color w:val="231F20"/>
          <w:spacing w:val="-4"/>
        </w:rPr>
        <w:t xml:space="preserve"> </w:t>
      </w:r>
      <w:r>
        <w:rPr>
          <w:rFonts w:ascii="Arial" w:eastAsia="Arial" w:hAnsi="Arial" w:cs="Arial"/>
          <w:color w:val="231F20"/>
        </w:rPr>
        <w:t>of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</w:rPr>
        <w:t>three.</w:t>
      </w:r>
      <w:r>
        <w:rPr>
          <w:rFonts w:ascii="Arial" w:eastAsia="Arial" w:hAnsi="Arial" w:cs="Arial"/>
          <w:color w:val="231F20"/>
          <w:spacing w:val="-12"/>
        </w:rPr>
        <w:t xml:space="preserve"> </w:t>
      </w:r>
      <w:r>
        <w:rPr>
          <w:rFonts w:ascii="Arial" w:eastAsia="Arial" w:hAnsi="Arial" w:cs="Arial"/>
          <w:color w:val="231F20"/>
        </w:rPr>
        <w:t>Answer one question from the elective that</w:t>
      </w:r>
      <w:r>
        <w:rPr>
          <w:rFonts w:ascii="Arial" w:eastAsia="Arial" w:hAnsi="Arial" w:cs="Arial"/>
          <w:color w:val="231F20"/>
          <w:spacing w:val="-4"/>
        </w:rPr>
        <w:t xml:space="preserve"> </w:t>
      </w:r>
      <w:r>
        <w:rPr>
          <w:rFonts w:ascii="Arial" w:eastAsia="Arial" w:hAnsi="Arial" w:cs="Arial"/>
          <w:color w:val="231F20"/>
        </w:rPr>
        <w:t>you have studied.</w:t>
      </w:r>
    </w:p>
    <w:p w14:paraId="6C7EAE9E" w14:textId="77777777" w:rsidR="002B3F60" w:rsidRDefault="002B3F60">
      <w:pPr>
        <w:spacing w:before="4" w:after="0" w:line="110" w:lineRule="exact"/>
        <w:rPr>
          <w:sz w:val="11"/>
          <w:szCs w:val="11"/>
        </w:rPr>
      </w:pPr>
    </w:p>
    <w:p w14:paraId="52FDD4FD" w14:textId="77777777" w:rsidR="002B3F60" w:rsidRDefault="00285256">
      <w:pPr>
        <w:spacing w:after="0" w:line="250" w:lineRule="auto"/>
        <w:ind w:left="2349" w:right="468" w:hanging="1520"/>
        <w:rPr>
          <w:rFonts w:ascii="Arial" w:eastAsia="Arial" w:hAnsi="Arial" w:cs="Arial"/>
        </w:rPr>
      </w:pPr>
      <w:r>
        <w:rPr>
          <w:rFonts w:ascii="Arial" w:eastAsia="Arial" w:hAnsi="Arial" w:cs="Arial"/>
          <w:color w:val="231F20"/>
        </w:rPr>
        <w:t>Section</w:t>
      </w:r>
      <w:r>
        <w:rPr>
          <w:rFonts w:ascii="Arial" w:eastAsia="Arial" w:hAnsi="Arial" w:cs="Arial"/>
          <w:color w:val="231F20"/>
          <w:spacing w:val="-4"/>
        </w:rPr>
        <w:t xml:space="preserve"> </w:t>
      </w:r>
      <w:r>
        <w:rPr>
          <w:rFonts w:ascii="Arial" w:eastAsia="Arial" w:hAnsi="Arial" w:cs="Arial"/>
          <w:color w:val="231F20"/>
        </w:rPr>
        <w:t>Three:</w:t>
      </w:r>
      <w:r>
        <w:rPr>
          <w:rFonts w:ascii="Arial" w:eastAsia="Arial" w:hAnsi="Arial" w:cs="Arial"/>
          <w:color w:val="231F20"/>
          <w:spacing w:val="32"/>
        </w:rPr>
        <w:t xml:space="preserve"> </w:t>
      </w:r>
      <w:r>
        <w:rPr>
          <w:rFonts w:ascii="Arial" w:eastAsia="Arial" w:hAnsi="Arial" w:cs="Arial"/>
          <w:color w:val="231F20"/>
        </w:rPr>
        <w:t>There are three sets</w:t>
      </w:r>
      <w:r>
        <w:rPr>
          <w:rFonts w:ascii="Arial" w:eastAsia="Arial" w:hAnsi="Arial" w:cs="Arial"/>
          <w:color w:val="231F20"/>
          <w:spacing w:val="-4"/>
        </w:rPr>
        <w:t xml:space="preserve"> </w:t>
      </w:r>
      <w:r>
        <w:rPr>
          <w:rFonts w:ascii="Arial" w:eastAsia="Arial" w:hAnsi="Arial" w:cs="Arial"/>
          <w:color w:val="231F20"/>
        </w:rPr>
        <w:t>of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</w:rPr>
        <w:t>sources, one for</w:t>
      </w:r>
      <w:r>
        <w:rPr>
          <w:rFonts w:ascii="Arial" w:eastAsia="Arial" w:hAnsi="Arial" w:cs="Arial"/>
          <w:color w:val="231F20"/>
          <w:spacing w:val="-3"/>
        </w:rPr>
        <w:t xml:space="preserve"> </w:t>
      </w:r>
      <w:r>
        <w:rPr>
          <w:rFonts w:ascii="Arial" w:eastAsia="Arial" w:hAnsi="Arial" w:cs="Arial"/>
          <w:color w:val="231F20"/>
        </w:rPr>
        <w:t>each elective.</w:t>
      </w:r>
      <w:r>
        <w:rPr>
          <w:rFonts w:ascii="Arial" w:eastAsia="Arial" w:hAnsi="Arial" w:cs="Arial"/>
          <w:color w:val="231F20"/>
          <w:spacing w:val="-4"/>
        </w:rPr>
        <w:t xml:space="preserve"> </w:t>
      </w:r>
      <w:r>
        <w:rPr>
          <w:rFonts w:ascii="Arial" w:eastAsia="Arial" w:hAnsi="Arial" w:cs="Arial"/>
          <w:color w:val="231F20"/>
          <w:spacing w:val="-20"/>
        </w:rPr>
        <w:t>Y</w:t>
      </w:r>
      <w:r>
        <w:rPr>
          <w:rFonts w:ascii="Arial" w:eastAsia="Arial" w:hAnsi="Arial" w:cs="Arial"/>
          <w:color w:val="231F20"/>
        </w:rPr>
        <w:t>ou</w:t>
      </w:r>
      <w:r>
        <w:rPr>
          <w:rFonts w:ascii="Arial" w:eastAsia="Arial" w:hAnsi="Arial" w:cs="Arial"/>
          <w:color w:val="231F20"/>
          <w:spacing w:val="-1"/>
        </w:rPr>
        <w:t xml:space="preserve"> </w:t>
      </w:r>
      <w:r>
        <w:rPr>
          <w:rFonts w:ascii="Arial" w:eastAsia="Arial" w:hAnsi="Arial" w:cs="Arial"/>
          <w:color w:val="231F20"/>
        </w:rPr>
        <w:t>must</w:t>
      </w:r>
      <w:r>
        <w:rPr>
          <w:rFonts w:ascii="Arial" w:eastAsia="Arial" w:hAnsi="Arial" w:cs="Arial"/>
          <w:color w:val="231F20"/>
          <w:spacing w:val="-5"/>
        </w:rPr>
        <w:t xml:space="preserve"> </w:t>
      </w:r>
      <w:r>
        <w:rPr>
          <w:rFonts w:ascii="Arial" w:eastAsia="Arial" w:hAnsi="Arial" w:cs="Arial"/>
          <w:color w:val="231F20"/>
        </w:rPr>
        <w:t>refer to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</w:rPr>
        <w:t>one of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</w:rPr>
        <w:t>these sets</w:t>
      </w:r>
      <w:r>
        <w:rPr>
          <w:rFonts w:ascii="Arial" w:eastAsia="Arial" w:hAnsi="Arial" w:cs="Arial"/>
          <w:color w:val="231F20"/>
          <w:spacing w:val="-4"/>
        </w:rPr>
        <w:t xml:space="preserve"> </w:t>
      </w:r>
      <w:r>
        <w:rPr>
          <w:rFonts w:ascii="Arial" w:eastAsia="Arial" w:hAnsi="Arial" w:cs="Arial"/>
          <w:color w:val="231F20"/>
        </w:rPr>
        <w:t>of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</w:rPr>
        <w:t>sources. Each source is numbered for</w:t>
      </w:r>
      <w:r>
        <w:rPr>
          <w:rFonts w:ascii="Arial" w:eastAsia="Arial" w:hAnsi="Arial" w:cs="Arial"/>
          <w:color w:val="231F20"/>
          <w:spacing w:val="-3"/>
        </w:rPr>
        <w:t xml:space="preserve"> </w:t>
      </w:r>
      <w:r>
        <w:rPr>
          <w:rFonts w:ascii="Arial" w:eastAsia="Arial" w:hAnsi="Arial" w:cs="Arial"/>
          <w:color w:val="231F20"/>
        </w:rPr>
        <w:t>easy reference.</w:t>
      </w:r>
    </w:p>
    <w:p w14:paraId="6EE0D5D5" w14:textId="77777777" w:rsidR="002B3F60" w:rsidRDefault="002B3F60">
      <w:pPr>
        <w:spacing w:before="4" w:after="0" w:line="110" w:lineRule="exact"/>
        <w:rPr>
          <w:sz w:val="11"/>
          <w:szCs w:val="11"/>
        </w:rPr>
      </w:pPr>
    </w:p>
    <w:p w14:paraId="42784A1C" w14:textId="77777777" w:rsidR="002B3F60" w:rsidRDefault="00285256">
      <w:pPr>
        <w:tabs>
          <w:tab w:val="left" w:pos="2340"/>
        </w:tabs>
        <w:spacing w:after="0" w:line="250" w:lineRule="auto"/>
        <w:ind w:left="2349" w:right="419" w:hanging="1520"/>
        <w:rPr>
          <w:rFonts w:ascii="Arial" w:eastAsia="Arial" w:hAnsi="Arial" w:cs="Arial"/>
        </w:rPr>
      </w:pPr>
      <w:r>
        <w:rPr>
          <w:rFonts w:ascii="Arial" w:eastAsia="Arial" w:hAnsi="Arial" w:cs="Arial"/>
          <w:color w:val="231F20"/>
        </w:rPr>
        <w:t>Section Four:</w:t>
      </w:r>
      <w:r>
        <w:rPr>
          <w:rFonts w:ascii="Arial" w:eastAsia="Arial" w:hAnsi="Arial" w:cs="Arial"/>
          <w:color w:val="231F20"/>
        </w:rPr>
        <w:tab/>
        <w:t>There are nine questions organised in three sets</w:t>
      </w:r>
      <w:r>
        <w:rPr>
          <w:rFonts w:ascii="Arial" w:eastAsia="Arial" w:hAnsi="Arial" w:cs="Arial"/>
          <w:color w:val="231F20"/>
          <w:spacing w:val="-4"/>
        </w:rPr>
        <w:t xml:space="preserve"> </w:t>
      </w:r>
      <w:r>
        <w:rPr>
          <w:rFonts w:ascii="Arial" w:eastAsia="Arial" w:hAnsi="Arial" w:cs="Arial"/>
          <w:color w:val="231F20"/>
        </w:rPr>
        <w:t>of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</w:rPr>
        <w:t>three.</w:t>
      </w:r>
      <w:r>
        <w:rPr>
          <w:rFonts w:ascii="Arial" w:eastAsia="Arial" w:hAnsi="Arial" w:cs="Arial"/>
          <w:color w:val="231F20"/>
          <w:spacing w:val="-12"/>
        </w:rPr>
        <w:t xml:space="preserve"> </w:t>
      </w:r>
      <w:r>
        <w:rPr>
          <w:rFonts w:ascii="Arial" w:eastAsia="Arial" w:hAnsi="Arial" w:cs="Arial"/>
          <w:color w:val="231F20"/>
        </w:rPr>
        <w:t>Answer one question from the elective that</w:t>
      </w:r>
      <w:r>
        <w:rPr>
          <w:rFonts w:ascii="Arial" w:eastAsia="Arial" w:hAnsi="Arial" w:cs="Arial"/>
          <w:color w:val="231F20"/>
          <w:spacing w:val="-4"/>
        </w:rPr>
        <w:t xml:space="preserve"> </w:t>
      </w:r>
      <w:r>
        <w:rPr>
          <w:rFonts w:ascii="Arial" w:eastAsia="Arial" w:hAnsi="Arial" w:cs="Arial"/>
          <w:color w:val="231F20"/>
        </w:rPr>
        <w:t>you have studied.</w:t>
      </w:r>
    </w:p>
    <w:p w14:paraId="1BBFE639" w14:textId="77777777" w:rsidR="002B3F60" w:rsidRDefault="002B3F60">
      <w:pPr>
        <w:spacing w:before="4" w:after="0" w:line="110" w:lineRule="exact"/>
        <w:rPr>
          <w:sz w:val="11"/>
          <w:szCs w:val="11"/>
        </w:rPr>
      </w:pPr>
    </w:p>
    <w:p w14:paraId="2BEFC837" w14:textId="77777777" w:rsidR="002B3F60" w:rsidRDefault="00285256">
      <w:pPr>
        <w:spacing w:after="0" w:line="250" w:lineRule="auto"/>
        <w:ind w:left="819" w:right="364"/>
        <w:rPr>
          <w:rFonts w:ascii="Arial" w:eastAsia="Arial" w:hAnsi="Arial" w:cs="Arial"/>
        </w:rPr>
      </w:pPr>
      <w:r>
        <w:rPr>
          <w:rFonts w:ascii="Arial" w:eastAsia="Arial" w:hAnsi="Arial" w:cs="Arial"/>
          <w:color w:val="231F20"/>
        </w:rPr>
        <w:t>In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</w:rPr>
        <w:t>Sections One and</w:t>
      </w:r>
      <w:r>
        <w:rPr>
          <w:rFonts w:ascii="Arial" w:eastAsia="Arial" w:hAnsi="Arial" w:cs="Arial"/>
          <w:color w:val="231F20"/>
          <w:spacing w:val="-4"/>
        </w:rPr>
        <w:t xml:space="preserve"> </w:t>
      </w:r>
      <w:r>
        <w:rPr>
          <w:rFonts w:ascii="Arial" w:eastAsia="Arial" w:hAnsi="Arial" w:cs="Arial"/>
          <w:color w:val="231F20"/>
        </w:rPr>
        <w:t>Three, you must</w:t>
      </w:r>
      <w:r>
        <w:rPr>
          <w:rFonts w:ascii="Arial" w:eastAsia="Arial" w:hAnsi="Arial" w:cs="Arial"/>
          <w:color w:val="231F20"/>
          <w:spacing w:val="-5"/>
        </w:rPr>
        <w:t xml:space="preserve"> </w:t>
      </w:r>
      <w:r>
        <w:rPr>
          <w:rFonts w:ascii="Arial" w:eastAsia="Arial" w:hAnsi="Arial" w:cs="Arial"/>
          <w:color w:val="231F20"/>
        </w:rPr>
        <w:t>indicate the elective that</w:t>
      </w:r>
      <w:r>
        <w:rPr>
          <w:rFonts w:ascii="Arial" w:eastAsia="Arial" w:hAnsi="Arial" w:cs="Arial"/>
          <w:color w:val="231F20"/>
          <w:spacing w:val="-4"/>
        </w:rPr>
        <w:t xml:space="preserve"> </w:t>
      </w:r>
      <w:r>
        <w:rPr>
          <w:rFonts w:ascii="Arial" w:eastAsia="Arial" w:hAnsi="Arial" w:cs="Arial"/>
          <w:color w:val="231F20"/>
        </w:rPr>
        <w:t>you have studied in the box provided. Do not leave these boxes blank.</w:t>
      </w:r>
    </w:p>
    <w:p w14:paraId="28E09F9A" w14:textId="77777777" w:rsidR="002B3F60" w:rsidRDefault="002B3F60">
      <w:pPr>
        <w:spacing w:before="4" w:after="0" w:line="260" w:lineRule="exact"/>
        <w:rPr>
          <w:sz w:val="26"/>
          <w:szCs w:val="26"/>
        </w:rPr>
      </w:pPr>
    </w:p>
    <w:p w14:paraId="4C57A492" w14:textId="77777777" w:rsidR="002B3F60" w:rsidRDefault="00285256">
      <w:pPr>
        <w:tabs>
          <w:tab w:val="left" w:pos="800"/>
        </w:tabs>
        <w:spacing w:after="0" w:line="240" w:lineRule="auto"/>
        <w:ind w:left="110" w:right="-20"/>
        <w:rPr>
          <w:rFonts w:ascii="Arial" w:eastAsia="Arial" w:hAnsi="Arial" w:cs="Arial"/>
        </w:rPr>
      </w:pPr>
      <w:r>
        <w:rPr>
          <w:rFonts w:ascii="Arial" w:eastAsia="Arial" w:hAnsi="Arial" w:cs="Arial"/>
          <w:color w:val="231F20"/>
        </w:rPr>
        <w:t xml:space="preserve">3. </w:t>
      </w:r>
      <w:r>
        <w:rPr>
          <w:rFonts w:ascii="Arial" w:eastAsia="Arial" w:hAnsi="Arial" w:cs="Arial"/>
          <w:color w:val="231F20"/>
        </w:rPr>
        <w:tab/>
      </w:r>
      <w:r>
        <w:rPr>
          <w:rFonts w:ascii="Arial" w:eastAsia="Arial" w:hAnsi="Arial" w:cs="Arial"/>
          <w:color w:val="231F20"/>
          <w:spacing w:val="-20"/>
        </w:rPr>
        <w:t>Y</w:t>
      </w:r>
      <w:r>
        <w:rPr>
          <w:rFonts w:ascii="Arial" w:eastAsia="Arial" w:hAnsi="Arial" w:cs="Arial"/>
          <w:color w:val="231F20"/>
        </w:rPr>
        <w:t xml:space="preserve">ou must be careful to confine your responses to the specific question asked and to </w:t>
      </w:r>
    </w:p>
    <w:p w14:paraId="595155C5" w14:textId="77777777" w:rsidR="002B3F60" w:rsidRDefault="00285256">
      <w:pPr>
        <w:spacing w:before="11" w:after="0" w:line="240" w:lineRule="auto"/>
        <w:ind w:left="819" w:right="-20"/>
        <w:rPr>
          <w:rFonts w:ascii="Arial" w:eastAsia="Arial" w:hAnsi="Arial" w:cs="Arial"/>
        </w:rPr>
      </w:pPr>
      <w:r>
        <w:rPr>
          <w:rFonts w:ascii="Arial" w:eastAsia="Arial" w:hAnsi="Arial" w:cs="Arial"/>
          <w:color w:val="231F20"/>
        </w:rPr>
        <w:t>follow any instructions specific to a particular question.</w:t>
      </w:r>
    </w:p>
    <w:p w14:paraId="20545384" w14:textId="77777777" w:rsidR="002B3F60" w:rsidRDefault="002B3F60">
      <w:pPr>
        <w:spacing w:before="15" w:after="0" w:line="260" w:lineRule="exact"/>
        <w:rPr>
          <w:sz w:val="26"/>
          <w:szCs w:val="26"/>
        </w:rPr>
      </w:pPr>
    </w:p>
    <w:p w14:paraId="5E14A679" w14:textId="77777777" w:rsidR="002B3F60" w:rsidRDefault="00285256">
      <w:pPr>
        <w:tabs>
          <w:tab w:val="left" w:pos="800"/>
        </w:tabs>
        <w:spacing w:after="0" w:line="240" w:lineRule="auto"/>
        <w:ind w:left="110" w:right="-20"/>
        <w:rPr>
          <w:rFonts w:ascii="Arial" w:eastAsia="Arial" w:hAnsi="Arial" w:cs="Arial"/>
        </w:rPr>
      </w:pPr>
      <w:r>
        <w:rPr>
          <w:rFonts w:ascii="Arial" w:eastAsia="Arial" w:hAnsi="Arial" w:cs="Arial"/>
          <w:color w:val="231F20"/>
          <w:spacing w:val="-1"/>
        </w:rPr>
        <w:t>4</w:t>
      </w:r>
      <w:r>
        <w:rPr>
          <w:rFonts w:ascii="Arial" w:eastAsia="Arial" w:hAnsi="Arial" w:cs="Arial"/>
          <w:color w:val="231F20"/>
        </w:rPr>
        <w:t>.</w:t>
      </w:r>
      <w:r>
        <w:rPr>
          <w:rFonts w:ascii="Arial" w:eastAsia="Arial" w:hAnsi="Arial" w:cs="Arial"/>
          <w:color w:val="231F20"/>
        </w:rPr>
        <w:tab/>
      </w:r>
      <w:r>
        <w:rPr>
          <w:rFonts w:ascii="Arial" w:eastAsia="Arial" w:hAnsi="Arial" w:cs="Arial"/>
          <w:color w:val="231F20"/>
          <w:spacing w:val="-1"/>
        </w:rPr>
        <w:t>Supplementar</w:t>
      </w:r>
      <w:r>
        <w:rPr>
          <w:rFonts w:ascii="Arial" w:eastAsia="Arial" w:hAnsi="Arial" w:cs="Arial"/>
          <w:color w:val="231F20"/>
        </w:rPr>
        <w:t>y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page</w:t>
      </w:r>
      <w:r>
        <w:rPr>
          <w:rFonts w:ascii="Arial" w:eastAsia="Arial" w:hAnsi="Arial" w:cs="Arial"/>
          <w:color w:val="231F20"/>
        </w:rPr>
        <w:t>s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fo</w:t>
      </w:r>
      <w:r>
        <w:rPr>
          <w:rFonts w:ascii="Arial" w:eastAsia="Arial" w:hAnsi="Arial" w:cs="Arial"/>
          <w:color w:val="231F20"/>
        </w:rPr>
        <w:t>r</w:t>
      </w:r>
      <w:r>
        <w:rPr>
          <w:rFonts w:ascii="Arial" w:eastAsia="Arial" w:hAnsi="Arial" w:cs="Arial"/>
          <w:color w:val="231F20"/>
          <w:spacing w:val="-5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th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us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o</w:t>
      </w:r>
      <w:r>
        <w:rPr>
          <w:rFonts w:ascii="Arial" w:eastAsia="Arial" w:hAnsi="Arial" w:cs="Arial"/>
          <w:color w:val="231F20"/>
        </w:rPr>
        <w:t>f</w:t>
      </w:r>
      <w:r>
        <w:rPr>
          <w:rFonts w:ascii="Arial" w:eastAsia="Arial" w:hAnsi="Arial" w:cs="Arial"/>
          <w:color w:val="231F20"/>
          <w:spacing w:val="-4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planning/continuin</w:t>
      </w:r>
      <w:r>
        <w:rPr>
          <w:rFonts w:ascii="Arial" w:eastAsia="Arial" w:hAnsi="Arial" w:cs="Arial"/>
          <w:color w:val="231F20"/>
        </w:rPr>
        <w:t>g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you</w:t>
      </w:r>
      <w:r>
        <w:rPr>
          <w:rFonts w:ascii="Arial" w:eastAsia="Arial" w:hAnsi="Arial" w:cs="Arial"/>
          <w:color w:val="231F20"/>
        </w:rPr>
        <w:t>r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answe</w:t>
      </w:r>
      <w:r>
        <w:rPr>
          <w:rFonts w:ascii="Arial" w:eastAsia="Arial" w:hAnsi="Arial" w:cs="Arial"/>
          <w:color w:val="231F20"/>
        </w:rPr>
        <w:t>r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</w:t>
      </w:r>
      <w:r>
        <w:rPr>
          <w:rFonts w:ascii="Arial" w:eastAsia="Arial" w:hAnsi="Arial" w:cs="Arial"/>
          <w:color w:val="231F20"/>
        </w:rPr>
        <w:t>o</w:t>
      </w:r>
      <w:r>
        <w:rPr>
          <w:rFonts w:ascii="Arial" w:eastAsia="Arial" w:hAnsi="Arial" w:cs="Arial"/>
          <w:color w:val="231F20"/>
          <w:spacing w:val="-4"/>
        </w:rPr>
        <w:t xml:space="preserve"> </w:t>
      </w:r>
      <w:r>
        <w:rPr>
          <w:rFonts w:ascii="Arial" w:eastAsia="Arial" w:hAnsi="Arial" w:cs="Arial"/>
          <w:color w:val="231F20"/>
        </w:rPr>
        <w:t>a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question</w:t>
      </w:r>
    </w:p>
    <w:p w14:paraId="594360A6" w14:textId="77777777" w:rsidR="002B3F60" w:rsidRDefault="00285256">
      <w:pPr>
        <w:spacing w:before="11" w:after="0" w:line="250" w:lineRule="auto"/>
        <w:ind w:left="819" w:right="361"/>
        <w:rPr>
          <w:rFonts w:ascii="Arial" w:eastAsia="Arial" w:hAnsi="Arial" w:cs="Arial"/>
        </w:rPr>
      </w:pPr>
      <w:r>
        <w:rPr>
          <w:rFonts w:ascii="Arial" w:eastAsia="Arial" w:hAnsi="Arial" w:cs="Arial"/>
          <w:color w:val="231F20"/>
          <w:spacing w:val="-1"/>
        </w:rPr>
        <w:t>hav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bee</w:t>
      </w:r>
      <w:r>
        <w:rPr>
          <w:rFonts w:ascii="Arial" w:eastAsia="Arial" w:hAnsi="Arial" w:cs="Arial"/>
          <w:color w:val="231F20"/>
        </w:rPr>
        <w:t>n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provide</w:t>
      </w:r>
      <w:r>
        <w:rPr>
          <w:rFonts w:ascii="Arial" w:eastAsia="Arial" w:hAnsi="Arial" w:cs="Arial"/>
          <w:color w:val="231F20"/>
        </w:rPr>
        <w:t>d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a</w:t>
      </w:r>
      <w:r>
        <w:rPr>
          <w:rFonts w:ascii="Arial" w:eastAsia="Arial" w:hAnsi="Arial" w:cs="Arial"/>
          <w:color w:val="231F20"/>
        </w:rPr>
        <w:t>t</w:t>
      </w:r>
      <w:r>
        <w:rPr>
          <w:rFonts w:ascii="Arial" w:eastAsia="Arial" w:hAnsi="Arial" w:cs="Arial"/>
          <w:color w:val="231F20"/>
          <w:spacing w:val="-4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th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en</w:t>
      </w:r>
      <w:r>
        <w:rPr>
          <w:rFonts w:ascii="Arial" w:eastAsia="Arial" w:hAnsi="Arial" w:cs="Arial"/>
          <w:color w:val="231F20"/>
        </w:rPr>
        <w:t>d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o</w:t>
      </w:r>
      <w:r>
        <w:rPr>
          <w:rFonts w:ascii="Arial" w:eastAsia="Arial" w:hAnsi="Arial" w:cs="Arial"/>
          <w:color w:val="231F20"/>
        </w:rPr>
        <w:t>f</w:t>
      </w:r>
      <w:r>
        <w:rPr>
          <w:rFonts w:ascii="Arial" w:eastAsia="Arial" w:hAnsi="Arial" w:cs="Arial"/>
          <w:color w:val="231F20"/>
          <w:spacing w:val="-4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thi</w:t>
      </w:r>
      <w:r>
        <w:rPr>
          <w:rFonts w:ascii="Arial" w:eastAsia="Arial" w:hAnsi="Arial" w:cs="Arial"/>
          <w:color w:val="231F20"/>
        </w:rPr>
        <w:t>s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Question/Answe</w:t>
      </w:r>
      <w:r>
        <w:rPr>
          <w:rFonts w:ascii="Arial" w:eastAsia="Arial" w:hAnsi="Arial" w:cs="Arial"/>
          <w:color w:val="231F20"/>
        </w:rPr>
        <w:t>r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booklet</w:t>
      </w:r>
      <w:r>
        <w:rPr>
          <w:rFonts w:ascii="Arial" w:eastAsia="Arial" w:hAnsi="Arial" w:cs="Arial"/>
          <w:color w:val="231F20"/>
        </w:rPr>
        <w:t>.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I</w:t>
      </w:r>
      <w:r>
        <w:rPr>
          <w:rFonts w:ascii="Arial" w:eastAsia="Arial" w:hAnsi="Arial" w:cs="Arial"/>
          <w:color w:val="231F20"/>
        </w:rPr>
        <w:t>f</w:t>
      </w:r>
      <w:r>
        <w:rPr>
          <w:rFonts w:ascii="Arial" w:eastAsia="Arial" w:hAnsi="Arial" w:cs="Arial"/>
          <w:color w:val="231F20"/>
          <w:spacing w:val="-3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yo</w:t>
      </w:r>
      <w:r>
        <w:rPr>
          <w:rFonts w:ascii="Arial" w:eastAsia="Arial" w:hAnsi="Arial" w:cs="Arial"/>
          <w:color w:val="231F20"/>
        </w:rPr>
        <w:t>u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us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thes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pages t</w:t>
      </w:r>
      <w:r>
        <w:rPr>
          <w:rFonts w:ascii="Arial" w:eastAsia="Arial" w:hAnsi="Arial" w:cs="Arial"/>
          <w:color w:val="231F20"/>
        </w:rPr>
        <w:t>o</w:t>
      </w:r>
      <w:r>
        <w:rPr>
          <w:rFonts w:ascii="Arial" w:eastAsia="Arial" w:hAnsi="Arial" w:cs="Arial"/>
          <w:color w:val="231F20"/>
          <w:spacing w:val="-4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continu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a</w:t>
      </w:r>
      <w:r>
        <w:rPr>
          <w:rFonts w:ascii="Arial" w:eastAsia="Arial" w:hAnsi="Arial" w:cs="Arial"/>
          <w:color w:val="231F20"/>
        </w:rPr>
        <w:t>n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answe</w:t>
      </w:r>
      <w:r>
        <w:rPr>
          <w:rFonts w:ascii="Arial" w:eastAsia="Arial" w:hAnsi="Arial" w:cs="Arial"/>
          <w:color w:val="231F20"/>
          <w:spacing w:val="-13"/>
        </w:rPr>
        <w:t>r</w:t>
      </w:r>
      <w:r>
        <w:rPr>
          <w:rFonts w:ascii="Arial" w:eastAsia="Arial" w:hAnsi="Arial" w:cs="Arial"/>
          <w:color w:val="231F20"/>
        </w:rPr>
        <w:t>,</w:t>
      </w:r>
      <w:r>
        <w:rPr>
          <w:rFonts w:ascii="Arial" w:eastAsia="Arial" w:hAnsi="Arial" w:cs="Arial"/>
          <w:color w:val="231F20"/>
          <w:spacing w:val="-3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indicat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a</w:t>
      </w:r>
      <w:r>
        <w:rPr>
          <w:rFonts w:ascii="Arial" w:eastAsia="Arial" w:hAnsi="Arial" w:cs="Arial"/>
          <w:color w:val="231F20"/>
        </w:rPr>
        <w:t>t</w:t>
      </w:r>
      <w:r>
        <w:rPr>
          <w:rFonts w:ascii="Arial" w:eastAsia="Arial" w:hAnsi="Arial" w:cs="Arial"/>
          <w:color w:val="231F20"/>
          <w:spacing w:val="-4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th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origina</w:t>
      </w:r>
      <w:r>
        <w:rPr>
          <w:rFonts w:ascii="Arial" w:eastAsia="Arial" w:hAnsi="Arial" w:cs="Arial"/>
          <w:color w:val="231F20"/>
        </w:rPr>
        <w:t>l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answe</w:t>
      </w:r>
      <w:r>
        <w:rPr>
          <w:rFonts w:ascii="Arial" w:eastAsia="Arial" w:hAnsi="Arial" w:cs="Arial"/>
          <w:color w:val="231F20"/>
        </w:rPr>
        <w:t>r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wher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th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answe</w:t>
      </w:r>
      <w:r>
        <w:rPr>
          <w:rFonts w:ascii="Arial" w:eastAsia="Arial" w:hAnsi="Arial" w:cs="Arial"/>
          <w:color w:val="231F20"/>
        </w:rPr>
        <w:t>r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i</w:t>
      </w:r>
      <w:r>
        <w:rPr>
          <w:rFonts w:ascii="Arial" w:eastAsia="Arial" w:hAnsi="Arial" w:cs="Arial"/>
          <w:color w:val="231F20"/>
        </w:rPr>
        <w:t>s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continued, i.e</w:t>
      </w:r>
      <w:r>
        <w:rPr>
          <w:rFonts w:ascii="Arial" w:eastAsia="Arial" w:hAnsi="Arial" w:cs="Arial"/>
          <w:color w:val="231F20"/>
        </w:rPr>
        <w:t>.</w:t>
      </w:r>
      <w:r>
        <w:rPr>
          <w:rFonts w:ascii="Arial" w:eastAsia="Arial" w:hAnsi="Arial" w:cs="Arial"/>
          <w:color w:val="231F20"/>
          <w:spacing w:val="-5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giv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th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pag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numbe</w:t>
      </w:r>
      <w:r>
        <w:rPr>
          <w:rFonts w:ascii="Arial" w:eastAsia="Arial" w:hAnsi="Arial" w:cs="Arial"/>
          <w:color w:val="231F20"/>
          <w:spacing w:val="-13"/>
        </w:rPr>
        <w:t>r</w:t>
      </w:r>
      <w:r>
        <w:rPr>
          <w:rFonts w:ascii="Arial" w:eastAsia="Arial" w:hAnsi="Arial" w:cs="Arial"/>
          <w:color w:val="231F20"/>
        </w:rPr>
        <w:t>.</w:t>
      </w:r>
    </w:p>
    <w:p w14:paraId="08DFA157" w14:textId="77777777" w:rsidR="002B3F60" w:rsidRDefault="002B3F60">
      <w:pPr>
        <w:spacing w:before="4" w:after="0" w:line="260" w:lineRule="exact"/>
        <w:rPr>
          <w:sz w:val="26"/>
          <w:szCs w:val="26"/>
        </w:rPr>
      </w:pPr>
    </w:p>
    <w:p w14:paraId="063D42B4" w14:textId="77777777" w:rsidR="002B3F60" w:rsidRDefault="00285256">
      <w:pPr>
        <w:tabs>
          <w:tab w:val="left" w:pos="800"/>
        </w:tabs>
        <w:spacing w:after="0" w:line="248" w:lineRule="exact"/>
        <w:ind w:left="110" w:right="-20"/>
        <w:rPr>
          <w:rFonts w:ascii="Arial" w:eastAsia="Arial" w:hAnsi="Arial" w:cs="Arial"/>
        </w:rPr>
      </w:pPr>
      <w:r>
        <w:rPr>
          <w:rFonts w:ascii="Arial" w:eastAsia="Arial" w:hAnsi="Arial" w:cs="Arial"/>
          <w:color w:val="231F20"/>
          <w:position w:val="-1"/>
        </w:rPr>
        <w:t>5.</w:t>
      </w:r>
      <w:r>
        <w:rPr>
          <w:rFonts w:ascii="Arial" w:eastAsia="Arial" w:hAnsi="Arial" w:cs="Arial"/>
          <w:color w:val="231F20"/>
          <w:position w:val="-1"/>
        </w:rPr>
        <w:tab/>
        <w:t>The Source booklet is not to</w:t>
      </w:r>
      <w:r>
        <w:rPr>
          <w:rFonts w:ascii="Arial" w:eastAsia="Arial" w:hAnsi="Arial" w:cs="Arial"/>
          <w:color w:val="231F20"/>
          <w:spacing w:val="-2"/>
          <w:position w:val="-1"/>
        </w:rPr>
        <w:t xml:space="preserve"> </w:t>
      </w:r>
      <w:r>
        <w:rPr>
          <w:rFonts w:ascii="Arial" w:eastAsia="Arial" w:hAnsi="Arial" w:cs="Arial"/>
          <w:color w:val="231F20"/>
          <w:position w:val="-1"/>
        </w:rPr>
        <w:t>be handed in with your Question/Answer booklet.</w:t>
      </w:r>
    </w:p>
    <w:p w14:paraId="77349A6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81539C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156CD5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A0FEC4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FE834A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A3A160F" w14:textId="77777777" w:rsidR="002B3F60" w:rsidRDefault="002B3F60">
      <w:pPr>
        <w:spacing w:before="9" w:after="0" w:line="240" w:lineRule="exact"/>
        <w:rPr>
          <w:sz w:val="24"/>
          <w:szCs w:val="24"/>
        </w:rPr>
      </w:pPr>
    </w:p>
    <w:p w14:paraId="616D1A49" w14:textId="77777777" w:rsidR="002B3F60" w:rsidRDefault="00285256">
      <w:pPr>
        <w:spacing w:before="32" w:after="0" w:line="240" w:lineRule="auto"/>
        <w:ind w:left="4036" w:right="4017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color w:val="231F20"/>
        </w:rPr>
        <w:t xml:space="preserve">See next </w:t>
      </w:r>
      <w:r>
        <w:rPr>
          <w:rFonts w:ascii="Arial" w:eastAsia="Arial" w:hAnsi="Arial" w:cs="Arial"/>
          <w:b/>
          <w:bCs/>
          <w:color w:val="231F20"/>
          <w:w w:val="99"/>
        </w:rPr>
        <w:t>page</w:t>
      </w:r>
    </w:p>
    <w:p w14:paraId="31963E62" w14:textId="77777777" w:rsidR="002B3F60" w:rsidRDefault="002B3F60">
      <w:pPr>
        <w:spacing w:after="0"/>
        <w:jc w:val="center"/>
        <w:sectPr w:rsidR="002B3F60">
          <w:headerReference w:type="even" r:id="rId6"/>
          <w:pgSz w:w="11920" w:h="16840"/>
          <w:pgMar w:top="940" w:right="1140" w:bottom="280" w:left="1140" w:header="0" w:footer="0" w:gutter="0"/>
          <w:pgNumType w:start="2"/>
          <w:cols w:space="720"/>
        </w:sectPr>
      </w:pPr>
    </w:p>
    <w:p w14:paraId="6BE40399" w14:textId="61F1B8C5" w:rsidR="002B3F60" w:rsidRDefault="00F82685">
      <w:pPr>
        <w:tabs>
          <w:tab w:val="left" w:pos="7500"/>
        </w:tabs>
        <w:spacing w:before="77" w:after="0" w:line="248" w:lineRule="exact"/>
        <w:ind w:left="4752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w:lastRenderedPageBreak/>
        <mc:AlternateContent>
          <mc:Choice Requires="wpg">
            <w:drawing>
              <wp:anchor distT="0" distB="0" distL="114300" distR="114300" simplePos="0" relativeHeight="251154944" behindDoc="1" locked="0" layoutInCell="1" allowOverlap="1" wp14:anchorId="53F567A7" wp14:editId="3A47721E">
                <wp:simplePos x="0" y="0"/>
                <wp:positionH relativeFrom="page">
                  <wp:posOffset>428625</wp:posOffset>
                </wp:positionH>
                <wp:positionV relativeFrom="page">
                  <wp:posOffset>360045</wp:posOffset>
                </wp:positionV>
                <wp:extent cx="1270" cy="9972040"/>
                <wp:effectExtent l="9525" t="7620" r="8255" b="12065"/>
                <wp:wrapNone/>
                <wp:docPr id="1980" name="Group 1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9972040"/>
                          <a:chOff x="675" y="567"/>
                          <a:chExt cx="2" cy="15704"/>
                        </a:xfrm>
                      </wpg:grpSpPr>
                      <wps:wsp>
                        <wps:cNvPr id="1981" name="Freeform 1683"/>
                        <wps:cNvSpPr>
                          <a:spLocks/>
                        </wps:cNvSpPr>
                        <wps:spPr bwMode="auto">
                          <a:xfrm>
                            <a:off x="675" y="567"/>
                            <a:ext cx="2" cy="15704"/>
                          </a:xfrm>
                          <a:custGeom>
                            <a:avLst/>
                            <a:gdLst>
                              <a:gd name="T0" fmla="+- 0 567 567"/>
                              <a:gd name="T1" fmla="*/ 567 h 15704"/>
                              <a:gd name="T2" fmla="+- 0 16271 567"/>
                              <a:gd name="T3" fmla="*/ 16271 h 157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704">
                                <a:moveTo>
                                  <a:pt x="0" y="0"/>
                                </a:moveTo>
                                <a:lnTo>
                                  <a:pt x="0" y="157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5C379D6" id="Group 1682" o:spid="_x0000_s1026" style="position:absolute;margin-left:33.75pt;margin-top:28.35pt;width:.1pt;height:785.2pt;z-index:-252161536;mso-position-horizontal-relative:page;mso-position-vertical-relative:page" coordorigin="675,567" coordsize="2,1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">
                <v:shape id="Freeform 1683" o:spid="_x0000_s1027" style="position:absolute;left:675;top:567;width:2;height:15704;visibility:visible;mso-wrap-style:square;v-text-anchor:top" coordsize="2,15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" path="m,l,15704e" filled="f" strokecolor="#231f20" strokeweight=".5pt">
                  <v:path arrowok="t" o:connecttype="custom" o:connectlocs="0,567;0,16271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61088" behindDoc="1" locked="0" layoutInCell="1" allowOverlap="1" wp14:anchorId="08966477" wp14:editId="2AC43B0C">
                <wp:simplePos x="0" y="0"/>
                <wp:positionH relativeFrom="page">
                  <wp:posOffset>1242060</wp:posOffset>
                </wp:positionH>
                <wp:positionV relativeFrom="page">
                  <wp:posOffset>6194425</wp:posOffset>
                </wp:positionV>
                <wp:extent cx="5525770" cy="1270"/>
                <wp:effectExtent l="13335" t="12700" r="13970" b="5080"/>
                <wp:wrapNone/>
                <wp:docPr id="1978" name="Group 1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9755"/>
                          <a:chExt cx="8702" cy="2"/>
                        </a:xfrm>
                      </wpg:grpSpPr>
                      <wps:wsp>
                        <wps:cNvPr id="1979" name="Freeform 1681"/>
                        <wps:cNvSpPr>
                          <a:spLocks/>
                        </wps:cNvSpPr>
                        <wps:spPr bwMode="auto">
                          <a:xfrm>
                            <a:off x="1956" y="9755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0370604" id="Group 1680" o:spid="_x0000_s1026" style="position:absolute;margin-left:97.8pt;margin-top:487.75pt;width:435.1pt;height:.1pt;z-index:-252155392;mso-position-horizontal-relative:page;mso-position-vertical-relative:page" coordorigin="1956,9755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f5yZAMAAO8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">
                <v:shape id="Freeform 1681" o:spid="_x0000_s1027" style="position:absolute;left:1956;top:9755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62112" behindDoc="1" locked="0" layoutInCell="1" allowOverlap="1" wp14:anchorId="0C98D7D7" wp14:editId="3F2A5F3D">
                <wp:simplePos x="0" y="0"/>
                <wp:positionH relativeFrom="page">
                  <wp:posOffset>1242060</wp:posOffset>
                </wp:positionH>
                <wp:positionV relativeFrom="page">
                  <wp:posOffset>6506210</wp:posOffset>
                </wp:positionV>
                <wp:extent cx="5525770" cy="1270"/>
                <wp:effectExtent l="13335" t="10160" r="13970" b="7620"/>
                <wp:wrapNone/>
                <wp:docPr id="1976" name="Group 1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0246"/>
                          <a:chExt cx="8702" cy="2"/>
                        </a:xfrm>
                      </wpg:grpSpPr>
                      <wps:wsp>
                        <wps:cNvPr id="1977" name="Freeform 1679"/>
                        <wps:cNvSpPr>
                          <a:spLocks/>
                        </wps:cNvSpPr>
                        <wps:spPr bwMode="auto">
                          <a:xfrm>
                            <a:off x="1956" y="10246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D4FDD11" id="Group 1678" o:spid="_x0000_s1026" style="position:absolute;margin-left:97.8pt;margin-top:512.3pt;width:435.1pt;height:.1pt;z-index:-252154368;mso-position-horizontal-relative:page;mso-position-vertical-relative:page" coordorigin="1956,10246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">
                <v:shape id="Freeform 1679" o:spid="_x0000_s1027" style="position:absolute;left:1956;top:10246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63136" behindDoc="1" locked="0" layoutInCell="1" allowOverlap="1" wp14:anchorId="5E9D05D5" wp14:editId="549E636D">
                <wp:simplePos x="0" y="0"/>
                <wp:positionH relativeFrom="page">
                  <wp:posOffset>1242060</wp:posOffset>
                </wp:positionH>
                <wp:positionV relativeFrom="page">
                  <wp:posOffset>6817360</wp:posOffset>
                </wp:positionV>
                <wp:extent cx="5525770" cy="1270"/>
                <wp:effectExtent l="13335" t="6985" r="13970" b="10795"/>
                <wp:wrapNone/>
                <wp:docPr id="1974" name="Group 1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0736"/>
                          <a:chExt cx="8702" cy="2"/>
                        </a:xfrm>
                      </wpg:grpSpPr>
                      <wps:wsp>
                        <wps:cNvPr id="1975" name="Freeform 1677"/>
                        <wps:cNvSpPr>
                          <a:spLocks/>
                        </wps:cNvSpPr>
                        <wps:spPr bwMode="auto">
                          <a:xfrm>
                            <a:off x="1956" y="10736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2620B9D" id="Group 1676" o:spid="_x0000_s1026" style="position:absolute;margin-left:97.8pt;margin-top:536.8pt;width:435.1pt;height:.1pt;z-index:-252153344;mso-position-horizontal-relative:page;mso-position-vertical-relative:page" coordorigin="1956,10736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">
                <v:shape id="Freeform 1677" o:spid="_x0000_s1027" style="position:absolute;left:1956;top:10736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64160" behindDoc="1" locked="0" layoutInCell="1" allowOverlap="1" wp14:anchorId="48F59518" wp14:editId="51CE537F">
                <wp:simplePos x="0" y="0"/>
                <wp:positionH relativeFrom="page">
                  <wp:posOffset>1242060</wp:posOffset>
                </wp:positionH>
                <wp:positionV relativeFrom="page">
                  <wp:posOffset>7129145</wp:posOffset>
                </wp:positionV>
                <wp:extent cx="5525770" cy="1270"/>
                <wp:effectExtent l="13335" t="13970" r="13970" b="3810"/>
                <wp:wrapNone/>
                <wp:docPr id="1972" name="Group 1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1227"/>
                          <a:chExt cx="8702" cy="2"/>
                        </a:xfrm>
                      </wpg:grpSpPr>
                      <wps:wsp>
                        <wps:cNvPr id="1973" name="Freeform 1675"/>
                        <wps:cNvSpPr>
                          <a:spLocks/>
                        </wps:cNvSpPr>
                        <wps:spPr bwMode="auto">
                          <a:xfrm>
                            <a:off x="1956" y="11227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EFDA1D5" id="Group 1674" o:spid="_x0000_s1026" style="position:absolute;margin-left:97.8pt;margin-top:561.35pt;width:435.1pt;height:.1pt;z-index:-252152320;mso-position-horizontal-relative:page;mso-position-vertical-relative:page" coordorigin="1956,11227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crvZAMAAPE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">
                <v:shape id="Freeform 1675" o:spid="_x0000_s1027" style="position:absolute;left:1956;top:11227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65184" behindDoc="1" locked="0" layoutInCell="1" allowOverlap="1" wp14:anchorId="106595F5" wp14:editId="7416BD2E">
                <wp:simplePos x="0" y="0"/>
                <wp:positionH relativeFrom="page">
                  <wp:posOffset>1242060</wp:posOffset>
                </wp:positionH>
                <wp:positionV relativeFrom="page">
                  <wp:posOffset>7440930</wp:posOffset>
                </wp:positionV>
                <wp:extent cx="5525770" cy="1270"/>
                <wp:effectExtent l="13335" t="11430" r="13970" b="6350"/>
                <wp:wrapNone/>
                <wp:docPr id="1970" name="Group 1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1718"/>
                          <a:chExt cx="8702" cy="2"/>
                        </a:xfrm>
                      </wpg:grpSpPr>
                      <wps:wsp>
                        <wps:cNvPr id="1971" name="Freeform 1673"/>
                        <wps:cNvSpPr>
                          <a:spLocks/>
                        </wps:cNvSpPr>
                        <wps:spPr bwMode="auto">
                          <a:xfrm>
                            <a:off x="1956" y="11718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76E21BB" id="Group 1672" o:spid="_x0000_s1026" style="position:absolute;margin-left:97.8pt;margin-top:585.9pt;width:435.1pt;height:.1pt;z-index:-252151296;mso-position-horizontal-relative:page;mso-position-vertical-relative:page" coordorigin="1956,11718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">
                <v:shape id="Freeform 1673" o:spid="_x0000_s1027" style="position:absolute;left:1956;top:11718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66208" behindDoc="1" locked="0" layoutInCell="1" allowOverlap="1" wp14:anchorId="2436A27C" wp14:editId="36722DD8">
                <wp:simplePos x="0" y="0"/>
                <wp:positionH relativeFrom="page">
                  <wp:posOffset>1242060</wp:posOffset>
                </wp:positionH>
                <wp:positionV relativeFrom="page">
                  <wp:posOffset>7752715</wp:posOffset>
                </wp:positionV>
                <wp:extent cx="5525770" cy="1270"/>
                <wp:effectExtent l="13335" t="8890" r="13970" b="8890"/>
                <wp:wrapNone/>
                <wp:docPr id="1968" name="Group 1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2209"/>
                          <a:chExt cx="8702" cy="2"/>
                        </a:xfrm>
                      </wpg:grpSpPr>
                      <wps:wsp>
                        <wps:cNvPr id="1969" name="Freeform 1671"/>
                        <wps:cNvSpPr>
                          <a:spLocks/>
                        </wps:cNvSpPr>
                        <wps:spPr bwMode="auto">
                          <a:xfrm>
                            <a:off x="1956" y="12209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F22ED66" id="Group 1670" o:spid="_x0000_s1026" style="position:absolute;margin-left:97.8pt;margin-top:610.45pt;width:435.1pt;height:.1pt;z-index:-252150272;mso-position-horizontal-relative:page;mso-position-vertical-relative:page" coordorigin="1956,12209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">
                <v:shape id="Freeform 1671" o:spid="_x0000_s1027" style="position:absolute;left:1956;top:12209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67232" behindDoc="1" locked="0" layoutInCell="1" allowOverlap="1" wp14:anchorId="5F0437A7" wp14:editId="779CA308">
                <wp:simplePos x="0" y="0"/>
                <wp:positionH relativeFrom="page">
                  <wp:posOffset>1242060</wp:posOffset>
                </wp:positionH>
                <wp:positionV relativeFrom="page">
                  <wp:posOffset>8063865</wp:posOffset>
                </wp:positionV>
                <wp:extent cx="5525770" cy="1270"/>
                <wp:effectExtent l="13335" t="5715" r="13970" b="12065"/>
                <wp:wrapNone/>
                <wp:docPr id="1966" name="Group 1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2699"/>
                          <a:chExt cx="8702" cy="2"/>
                        </a:xfrm>
                      </wpg:grpSpPr>
                      <wps:wsp>
                        <wps:cNvPr id="1967" name="Freeform 1669"/>
                        <wps:cNvSpPr>
                          <a:spLocks/>
                        </wps:cNvSpPr>
                        <wps:spPr bwMode="auto">
                          <a:xfrm>
                            <a:off x="1956" y="12699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76888EA" id="Group 1668" o:spid="_x0000_s1026" style="position:absolute;margin-left:97.8pt;margin-top:634.95pt;width:435.1pt;height:.1pt;z-index:-252149248;mso-position-horizontal-relative:page;mso-position-vertical-relative:page" coordorigin="1956,12699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">
                <v:shape id="Freeform 1669" o:spid="_x0000_s1027" style="position:absolute;left:1956;top:12699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68256" behindDoc="1" locked="0" layoutInCell="1" allowOverlap="1" wp14:anchorId="3FD7DBE2" wp14:editId="492E0CD0">
                <wp:simplePos x="0" y="0"/>
                <wp:positionH relativeFrom="page">
                  <wp:posOffset>1242060</wp:posOffset>
                </wp:positionH>
                <wp:positionV relativeFrom="page">
                  <wp:posOffset>8375650</wp:posOffset>
                </wp:positionV>
                <wp:extent cx="5525770" cy="1270"/>
                <wp:effectExtent l="13335" t="12700" r="13970" b="5080"/>
                <wp:wrapNone/>
                <wp:docPr id="1964" name="Group 1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3190"/>
                          <a:chExt cx="8702" cy="2"/>
                        </a:xfrm>
                      </wpg:grpSpPr>
                      <wps:wsp>
                        <wps:cNvPr id="1965" name="Freeform 1667"/>
                        <wps:cNvSpPr>
                          <a:spLocks/>
                        </wps:cNvSpPr>
                        <wps:spPr bwMode="auto">
                          <a:xfrm>
                            <a:off x="1956" y="13190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6B746A1" id="Group 1666" o:spid="_x0000_s1026" style="position:absolute;margin-left:97.8pt;margin-top:659.5pt;width:435.1pt;height:.1pt;z-index:-252148224;mso-position-horizontal-relative:page;mso-position-vertical-relative:page" coordorigin="1956,13190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">
                <v:shape id="Freeform 1667" o:spid="_x0000_s1027" style="position:absolute;left:1956;top:13190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69280" behindDoc="1" locked="0" layoutInCell="1" allowOverlap="1" wp14:anchorId="571B3B40" wp14:editId="4B223D38">
                <wp:simplePos x="0" y="0"/>
                <wp:positionH relativeFrom="page">
                  <wp:posOffset>1242060</wp:posOffset>
                </wp:positionH>
                <wp:positionV relativeFrom="page">
                  <wp:posOffset>8687435</wp:posOffset>
                </wp:positionV>
                <wp:extent cx="5525770" cy="1270"/>
                <wp:effectExtent l="13335" t="10160" r="13970" b="7620"/>
                <wp:wrapNone/>
                <wp:docPr id="1962" name="Group 1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3681"/>
                          <a:chExt cx="8702" cy="2"/>
                        </a:xfrm>
                      </wpg:grpSpPr>
                      <wps:wsp>
                        <wps:cNvPr id="1963" name="Freeform 1665"/>
                        <wps:cNvSpPr>
                          <a:spLocks/>
                        </wps:cNvSpPr>
                        <wps:spPr bwMode="auto">
                          <a:xfrm>
                            <a:off x="1956" y="13681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F0129ED" id="Group 1664" o:spid="_x0000_s1026" style="position:absolute;margin-left:97.8pt;margin-top:684.05pt;width:435.1pt;height:.1pt;z-index:-252147200;mso-position-horizontal-relative:page;mso-position-vertical-relative:page" coordorigin="1956,13681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">
                <v:shape id="Freeform 1665" o:spid="_x0000_s1027" style="position:absolute;left:1956;top:13681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74400" behindDoc="1" locked="0" layoutInCell="1" allowOverlap="1" wp14:anchorId="4ABCF166" wp14:editId="4BB86745">
                <wp:simplePos x="0" y="0"/>
                <wp:positionH relativeFrom="page">
                  <wp:posOffset>791845</wp:posOffset>
                </wp:positionH>
                <wp:positionV relativeFrom="paragraph">
                  <wp:posOffset>-8890</wp:posOffset>
                </wp:positionV>
                <wp:extent cx="167005" cy="167005"/>
                <wp:effectExtent l="1270" t="635" r="3175" b="3810"/>
                <wp:wrapNone/>
                <wp:docPr id="1960" name="Group 1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005" cy="167005"/>
                          <a:chOff x="1247" y="-14"/>
                          <a:chExt cx="263" cy="263"/>
                        </a:xfrm>
                      </wpg:grpSpPr>
                      <wps:wsp>
                        <wps:cNvPr id="1961" name="Freeform 1663"/>
                        <wps:cNvSpPr>
                          <a:spLocks/>
                        </wps:cNvSpPr>
                        <wps:spPr bwMode="auto">
                          <a:xfrm>
                            <a:off x="1247" y="-14"/>
                            <a:ext cx="263" cy="263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263"/>
                              <a:gd name="T2" fmla="+- 0 249 -14"/>
                              <a:gd name="T3" fmla="*/ 249 h 263"/>
                              <a:gd name="T4" fmla="+- 0 1511 1247"/>
                              <a:gd name="T5" fmla="*/ T4 w 263"/>
                              <a:gd name="T6" fmla="+- 0 249 -14"/>
                              <a:gd name="T7" fmla="*/ 249 h 263"/>
                              <a:gd name="T8" fmla="+- 0 1511 1247"/>
                              <a:gd name="T9" fmla="*/ T8 w 263"/>
                              <a:gd name="T10" fmla="+- 0 -14 -14"/>
                              <a:gd name="T11" fmla="*/ -14 h 263"/>
                              <a:gd name="T12" fmla="+- 0 1247 1247"/>
                              <a:gd name="T13" fmla="*/ T12 w 263"/>
                              <a:gd name="T14" fmla="+- 0 -14 -14"/>
                              <a:gd name="T15" fmla="*/ -14 h 263"/>
                              <a:gd name="T16" fmla="+- 0 1247 1247"/>
                              <a:gd name="T17" fmla="*/ T16 w 263"/>
                              <a:gd name="T18" fmla="+- 0 249 -14"/>
                              <a:gd name="T19" fmla="*/ 249 h 2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63" h="263">
                                <a:moveTo>
                                  <a:pt x="0" y="263"/>
                                </a:moveTo>
                                <a:lnTo>
                                  <a:pt x="264" y="263"/>
                                </a:lnTo>
                                <a:lnTo>
                                  <a:pt x="2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3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76E1495" id="Group 1662" o:spid="_x0000_s1026" style="position:absolute;margin-left:62.35pt;margin-top:-.7pt;width:13.15pt;height:13.15pt;z-index:-252142080;mso-position-horizontal-relative:page" coordorigin="1247,-14" coordsize="263,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">
                <v:shape id="Freeform 1663" o:spid="_x0000_s1027" style="position:absolute;left:1247;top:-14;width:263;height:263;visibility:visible;mso-wrap-style:square;v-text-anchor:top" coordsize="263,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" path="m,263r264,l264,,,,,263e" fillcolor="#231f20" stroked="f">
                  <v:path arrowok="t" o:connecttype="custom" o:connectlocs="0,249;264,249;264,-14;0,-14;0,249" o:connectangles="0,0,0,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77472" behindDoc="1" locked="0" layoutInCell="1" allowOverlap="1" wp14:anchorId="4D85A627" wp14:editId="089154FA">
                <wp:simplePos x="0" y="0"/>
                <wp:positionH relativeFrom="page">
                  <wp:posOffset>6996430</wp:posOffset>
                </wp:positionH>
                <wp:positionV relativeFrom="page">
                  <wp:posOffset>383540</wp:posOffset>
                </wp:positionV>
                <wp:extent cx="167005" cy="167005"/>
                <wp:effectExtent l="0" t="2540" r="0" b="1905"/>
                <wp:wrapNone/>
                <wp:docPr id="1958" name="Group 1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005" cy="167005"/>
                          <a:chOff x="11018" y="604"/>
                          <a:chExt cx="263" cy="263"/>
                        </a:xfrm>
                      </wpg:grpSpPr>
                      <wps:wsp>
                        <wps:cNvPr id="1959" name="Freeform 1661"/>
                        <wps:cNvSpPr>
                          <a:spLocks/>
                        </wps:cNvSpPr>
                        <wps:spPr bwMode="auto">
                          <a:xfrm>
                            <a:off x="11018" y="604"/>
                            <a:ext cx="263" cy="263"/>
                          </a:xfrm>
                          <a:custGeom>
                            <a:avLst/>
                            <a:gdLst>
                              <a:gd name="T0" fmla="+- 0 11018 11018"/>
                              <a:gd name="T1" fmla="*/ T0 w 263"/>
                              <a:gd name="T2" fmla="+- 0 867 604"/>
                              <a:gd name="T3" fmla="*/ 867 h 263"/>
                              <a:gd name="T4" fmla="+- 0 11282 11018"/>
                              <a:gd name="T5" fmla="*/ T4 w 263"/>
                              <a:gd name="T6" fmla="+- 0 867 604"/>
                              <a:gd name="T7" fmla="*/ 867 h 263"/>
                              <a:gd name="T8" fmla="+- 0 11282 11018"/>
                              <a:gd name="T9" fmla="*/ T8 w 263"/>
                              <a:gd name="T10" fmla="+- 0 604 604"/>
                              <a:gd name="T11" fmla="*/ 604 h 263"/>
                              <a:gd name="T12" fmla="+- 0 11018 11018"/>
                              <a:gd name="T13" fmla="*/ T12 w 263"/>
                              <a:gd name="T14" fmla="+- 0 604 604"/>
                              <a:gd name="T15" fmla="*/ 604 h 263"/>
                              <a:gd name="T16" fmla="+- 0 11018 11018"/>
                              <a:gd name="T17" fmla="*/ T16 w 263"/>
                              <a:gd name="T18" fmla="+- 0 867 604"/>
                              <a:gd name="T19" fmla="*/ 867 h 2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63" h="263">
                                <a:moveTo>
                                  <a:pt x="0" y="263"/>
                                </a:moveTo>
                                <a:lnTo>
                                  <a:pt x="264" y="263"/>
                                </a:lnTo>
                                <a:lnTo>
                                  <a:pt x="2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3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7E7E0C3" id="Group 1660" o:spid="_x0000_s1026" style="position:absolute;margin-left:550.9pt;margin-top:30.2pt;width:13.15pt;height:13.15pt;z-index:-252139008;mso-position-horizontal-relative:page;mso-position-vertical-relative:page" coordorigin="11018,604" coordsize="263,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">
                <v:shape id="Freeform 1661" o:spid="_x0000_s1027" style="position:absolute;left:11018;top:604;width:263;height:263;visibility:visible;mso-wrap-style:square;v-text-anchor:top" coordsize="263,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" path="m,263r264,l264,,,,,263e" fillcolor="#231f20" stroked="f">
                  <v:path arrowok="t" o:connecttype="custom" o:connectlocs="0,867;264,867;264,604;0,604;0,867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178496" behindDoc="1" locked="0" layoutInCell="1" allowOverlap="1" wp14:anchorId="1B4406AE" wp14:editId="780EE6D0">
                <wp:simplePos x="0" y="0"/>
                <wp:positionH relativeFrom="page">
                  <wp:posOffset>182880</wp:posOffset>
                </wp:positionH>
                <wp:positionV relativeFrom="page">
                  <wp:posOffset>3322955</wp:posOffset>
                </wp:positionV>
                <wp:extent cx="165100" cy="3596005"/>
                <wp:effectExtent l="1905" t="0" r="4445" b="0"/>
                <wp:wrapNone/>
                <wp:docPr id="1957" name="Text Box 1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3596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A843F6" w14:textId="77777777" w:rsidR="00D35C18" w:rsidRDefault="00D35C18">
                            <w:pPr>
                              <w:spacing w:after="0" w:line="245" w:lineRule="exact"/>
                              <w:ind w:left="20" w:right="-53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DO NOT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WRITE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IN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THIS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AREA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WILL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BE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CUT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OFF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B4406AE" id="Text Box 1659" o:spid="_x0000_s1028" type="#_x0000_t202" style="position:absolute;left:0;text-align:left;margin-left:14.4pt;margin-top:261.65pt;width:13pt;height:283.15pt;z-index:-25213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" filled="f" stroked="f">
                <v:textbox style="layout-flow:vertical" inset="0,0,0,0">
                  <w:txbxContent>
                    <w:p w14:paraId="1EA843F6" w14:textId="77777777" w:rsidR="00D35C18" w:rsidRDefault="00D35C18">
                      <w:pPr>
                        <w:spacing w:after="0" w:line="245" w:lineRule="exact"/>
                        <w:ind w:left="20" w:right="-53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color w:val="6D6E71"/>
                        </w:rPr>
                        <w:t>DO NOT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WRITE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IN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THIS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AREA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WILL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BE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CUT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OFF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3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ab/>
        <w:t>MODERN HIS</w:t>
      </w:r>
      <w:r w:rsidR="00285256">
        <w:rPr>
          <w:rFonts w:ascii="Arial" w:eastAsia="Arial" w:hAnsi="Arial" w:cs="Arial"/>
          <w:b/>
          <w:bCs/>
          <w:color w:val="231F20"/>
          <w:spacing w:val="-4"/>
          <w:position w:val="-1"/>
        </w:rPr>
        <w:t>T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O</w:t>
      </w:r>
      <w:r w:rsidR="00285256">
        <w:rPr>
          <w:rFonts w:ascii="Arial" w:eastAsia="Arial" w:hAnsi="Arial" w:cs="Arial"/>
          <w:b/>
          <w:bCs/>
          <w:color w:val="231F20"/>
          <w:spacing w:val="-8"/>
          <w:position w:val="-1"/>
        </w:rPr>
        <w:t>R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Y</w:t>
      </w:r>
    </w:p>
    <w:p w14:paraId="256B0828" w14:textId="77777777" w:rsidR="002B3F60" w:rsidRDefault="002B3F60">
      <w:pPr>
        <w:spacing w:before="6" w:after="0" w:line="220" w:lineRule="exact"/>
      </w:pPr>
    </w:p>
    <w:p w14:paraId="1624BEE0" w14:textId="77777777" w:rsidR="002B3F60" w:rsidRDefault="00285256">
      <w:pPr>
        <w:tabs>
          <w:tab w:val="left" w:pos="7900"/>
        </w:tabs>
        <w:spacing w:before="32" w:after="0" w:line="240" w:lineRule="auto"/>
        <w:ind w:left="107" w:right="-2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color w:val="231F20"/>
        </w:rPr>
        <w:t>Section</w:t>
      </w:r>
      <w:r>
        <w:rPr>
          <w:rFonts w:ascii="Arial" w:eastAsia="Arial" w:hAnsi="Arial" w:cs="Arial"/>
          <w:b/>
          <w:bCs/>
          <w:color w:val="231F20"/>
          <w:spacing w:val="-8"/>
        </w:rPr>
        <w:t xml:space="preserve"> </w:t>
      </w:r>
      <w:r>
        <w:rPr>
          <w:rFonts w:ascii="Arial" w:eastAsia="Arial" w:hAnsi="Arial" w:cs="Arial"/>
          <w:b/>
          <w:bCs/>
          <w:color w:val="231F20"/>
        </w:rPr>
        <w:t>One:</w:t>
      </w:r>
      <w:r>
        <w:rPr>
          <w:rFonts w:ascii="Arial" w:eastAsia="Arial" w:hAnsi="Arial" w:cs="Arial"/>
          <w:b/>
          <w:bCs/>
          <w:color w:val="231F20"/>
          <w:spacing w:val="-5"/>
        </w:rPr>
        <w:t xml:space="preserve"> </w:t>
      </w:r>
      <w:r>
        <w:rPr>
          <w:rFonts w:ascii="Arial" w:eastAsia="Arial" w:hAnsi="Arial" w:cs="Arial"/>
          <w:b/>
          <w:bCs/>
          <w:color w:val="231F20"/>
        </w:rPr>
        <w:t>Source analysis–Unit 3</w:t>
      </w:r>
      <w:r>
        <w:rPr>
          <w:rFonts w:ascii="Arial" w:eastAsia="Arial" w:hAnsi="Arial" w:cs="Arial"/>
          <w:b/>
          <w:bCs/>
          <w:color w:val="231F20"/>
        </w:rPr>
        <w:tab/>
        <w:t>25% (25 Marks)</w:t>
      </w:r>
    </w:p>
    <w:p w14:paraId="1ABB50C6" w14:textId="77777777" w:rsidR="002B3F60" w:rsidRDefault="002B3F60">
      <w:pPr>
        <w:spacing w:before="15" w:after="0" w:line="260" w:lineRule="exact"/>
        <w:rPr>
          <w:sz w:val="26"/>
          <w:szCs w:val="26"/>
        </w:rPr>
      </w:pPr>
    </w:p>
    <w:p w14:paraId="1F1674A7" w14:textId="77777777" w:rsidR="002B3F60" w:rsidRDefault="00285256">
      <w:pPr>
        <w:spacing w:after="0" w:line="250" w:lineRule="auto"/>
        <w:ind w:left="107" w:right="893"/>
        <w:rPr>
          <w:rFonts w:ascii="Arial" w:eastAsia="Arial" w:hAnsi="Arial" w:cs="Arial"/>
        </w:rPr>
      </w:pPr>
      <w:r>
        <w:rPr>
          <w:rFonts w:ascii="Arial" w:eastAsia="Arial" w:hAnsi="Arial" w:cs="Arial"/>
          <w:color w:val="231F20"/>
        </w:rPr>
        <w:t xml:space="preserve">This section has </w:t>
      </w:r>
      <w:r>
        <w:rPr>
          <w:rFonts w:ascii="Arial" w:eastAsia="Arial" w:hAnsi="Arial" w:cs="Arial"/>
          <w:b/>
          <w:bCs/>
          <w:color w:val="231F20"/>
        </w:rPr>
        <w:t>one</w:t>
      </w:r>
      <w:r>
        <w:rPr>
          <w:rFonts w:ascii="Arial" w:eastAsia="Arial" w:hAnsi="Arial" w:cs="Arial"/>
          <w:b/>
          <w:bCs/>
          <w:color w:val="231F20"/>
          <w:spacing w:val="-4"/>
        </w:rPr>
        <w:t xml:space="preserve"> </w:t>
      </w:r>
      <w:r>
        <w:rPr>
          <w:rFonts w:ascii="Arial" w:eastAsia="Arial" w:hAnsi="Arial" w:cs="Arial"/>
          <w:b/>
          <w:bCs/>
          <w:color w:val="231F20"/>
        </w:rPr>
        <w:t xml:space="preserve">(1) </w:t>
      </w:r>
      <w:r>
        <w:rPr>
          <w:rFonts w:ascii="Arial" w:eastAsia="Arial" w:hAnsi="Arial" w:cs="Arial"/>
          <w:color w:val="231F20"/>
        </w:rPr>
        <w:t xml:space="preserve">question made up of </w:t>
      </w:r>
      <w:r>
        <w:rPr>
          <w:rFonts w:ascii="Arial" w:eastAsia="Arial" w:hAnsi="Arial" w:cs="Arial"/>
          <w:b/>
          <w:bCs/>
          <w:color w:val="231F20"/>
        </w:rPr>
        <w:t xml:space="preserve">five (5) </w:t>
      </w:r>
      <w:r>
        <w:rPr>
          <w:rFonts w:ascii="Arial" w:eastAsia="Arial" w:hAnsi="Arial" w:cs="Arial"/>
          <w:color w:val="231F20"/>
        </w:rPr>
        <w:t>parts.</w:t>
      </w:r>
      <w:r>
        <w:rPr>
          <w:rFonts w:ascii="Arial" w:eastAsia="Arial" w:hAnsi="Arial" w:cs="Arial"/>
          <w:color w:val="231F20"/>
          <w:spacing w:val="-12"/>
        </w:rPr>
        <w:t xml:space="preserve"> </w:t>
      </w:r>
      <w:r>
        <w:rPr>
          <w:rFonts w:ascii="Arial" w:eastAsia="Arial" w:hAnsi="Arial" w:cs="Arial"/>
          <w:color w:val="231F20"/>
        </w:rPr>
        <w:t xml:space="preserve">Answer </w:t>
      </w:r>
      <w:r>
        <w:rPr>
          <w:rFonts w:ascii="Arial" w:eastAsia="Arial" w:hAnsi="Arial" w:cs="Arial"/>
          <w:b/>
          <w:bCs/>
          <w:color w:val="231F20"/>
        </w:rPr>
        <w:t>all</w:t>
      </w:r>
      <w:r>
        <w:rPr>
          <w:rFonts w:ascii="Arial" w:eastAsia="Arial" w:hAnsi="Arial" w:cs="Arial"/>
          <w:b/>
          <w:bCs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</w:rPr>
        <w:t xml:space="preserve">parts. </w:t>
      </w:r>
      <w:r>
        <w:rPr>
          <w:rFonts w:ascii="Arial" w:eastAsia="Arial" w:hAnsi="Arial" w:cs="Arial"/>
          <w:color w:val="231F20"/>
          <w:spacing w:val="-4"/>
        </w:rPr>
        <w:t>W</w:t>
      </w:r>
      <w:r>
        <w:rPr>
          <w:rFonts w:ascii="Arial" w:eastAsia="Arial" w:hAnsi="Arial" w:cs="Arial"/>
          <w:color w:val="231F20"/>
        </w:rPr>
        <w:t>rite your answers in the spaces provided.</w:t>
      </w:r>
    </w:p>
    <w:p w14:paraId="3B85F167" w14:textId="77777777" w:rsidR="002B3F60" w:rsidRDefault="002B3F60">
      <w:pPr>
        <w:spacing w:before="4" w:after="0" w:line="260" w:lineRule="exact"/>
        <w:rPr>
          <w:sz w:val="26"/>
          <w:szCs w:val="26"/>
        </w:rPr>
      </w:pPr>
    </w:p>
    <w:p w14:paraId="1C8AC1E1" w14:textId="77777777" w:rsidR="002B3F60" w:rsidRDefault="00285256">
      <w:pPr>
        <w:spacing w:after="0" w:line="250" w:lineRule="auto"/>
        <w:ind w:left="107" w:right="129"/>
        <w:rPr>
          <w:rFonts w:ascii="Arial" w:eastAsia="Arial" w:hAnsi="Arial" w:cs="Arial"/>
        </w:rPr>
      </w:pPr>
      <w:r>
        <w:rPr>
          <w:rFonts w:ascii="Arial" w:eastAsia="Arial" w:hAnsi="Arial" w:cs="Arial"/>
          <w:color w:val="231F20"/>
          <w:spacing w:val="-1"/>
        </w:rPr>
        <w:t>Supplementar</w:t>
      </w:r>
      <w:r>
        <w:rPr>
          <w:rFonts w:ascii="Arial" w:eastAsia="Arial" w:hAnsi="Arial" w:cs="Arial"/>
          <w:color w:val="231F20"/>
        </w:rPr>
        <w:t>y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page</w:t>
      </w:r>
      <w:r>
        <w:rPr>
          <w:rFonts w:ascii="Arial" w:eastAsia="Arial" w:hAnsi="Arial" w:cs="Arial"/>
          <w:color w:val="231F20"/>
        </w:rPr>
        <w:t>s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fo</w:t>
      </w:r>
      <w:r>
        <w:rPr>
          <w:rFonts w:ascii="Arial" w:eastAsia="Arial" w:hAnsi="Arial" w:cs="Arial"/>
          <w:color w:val="231F20"/>
        </w:rPr>
        <w:t>r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th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us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o</w:t>
      </w:r>
      <w:r>
        <w:rPr>
          <w:rFonts w:ascii="Arial" w:eastAsia="Arial" w:hAnsi="Arial" w:cs="Arial"/>
          <w:color w:val="231F20"/>
        </w:rPr>
        <w:t>f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planning/continuin</w:t>
      </w:r>
      <w:r>
        <w:rPr>
          <w:rFonts w:ascii="Arial" w:eastAsia="Arial" w:hAnsi="Arial" w:cs="Arial"/>
          <w:color w:val="231F20"/>
        </w:rPr>
        <w:t>g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you</w:t>
      </w:r>
      <w:r>
        <w:rPr>
          <w:rFonts w:ascii="Arial" w:eastAsia="Arial" w:hAnsi="Arial" w:cs="Arial"/>
          <w:color w:val="231F20"/>
        </w:rPr>
        <w:t>r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answe</w:t>
      </w:r>
      <w:r>
        <w:rPr>
          <w:rFonts w:ascii="Arial" w:eastAsia="Arial" w:hAnsi="Arial" w:cs="Arial"/>
          <w:color w:val="231F20"/>
        </w:rPr>
        <w:t>r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</w:t>
      </w:r>
      <w:r>
        <w:rPr>
          <w:rFonts w:ascii="Arial" w:eastAsia="Arial" w:hAnsi="Arial" w:cs="Arial"/>
          <w:color w:val="231F20"/>
        </w:rPr>
        <w:t>o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</w:rPr>
        <w:t>a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questio</w:t>
      </w:r>
      <w:r>
        <w:rPr>
          <w:rFonts w:ascii="Arial" w:eastAsia="Arial" w:hAnsi="Arial" w:cs="Arial"/>
          <w:color w:val="231F20"/>
        </w:rPr>
        <w:t>n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hav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been provide</w:t>
      </w:r>
      <w:r>
        <w:rPr>
          <w:rFonts w:ascii="Arial" w:eastAsia="Arial" w:hAnsi="Arial" w:cs="Arial"/>
          <w:color w:val="231F20"/>
        </w:rPr>
        <w:t>d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a</w:t>
      </w:r>
      <w:r>
        <w:rPr>
          <w:rFonts w:ascii="Arial" w:eastAsia="Arial" w:hAnsi="Arial" w:cs="Arial"/>
          <w:color w:val="231F20"/>
        </w:rPr>
        <w:t>t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th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en</w:t>
      </w:r>
      <w:r>
        <w:rPr>
          <w:rFonts w:ascii="Arial" w:eastAsia="Arial" w:hAnsi="Arial" w:cs="Arial"/>
          <w:color w:val="231F20"/>
        </w:rPr>
        <w:t>d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o</w:t>
      </w:r>
      <w:r>
        <w:rPr>
          <w:rFonts w:ascii="Arial" w:eastAsia="Arial" w:hAnsi="Arial" w:cs="Arial"/>
          <w:color w:val="231F20"/>
        </w:rPr>
        <w:t>f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thi</w:t>
      </w:r>
      <w:r>
        <w:rPr>
          <w:rFonts w:ascii="Arial" w:eastAsia="Arial" w:hAnsi="Arial" w:cs="Arial"/>
          <w:color w:val="231F20"/>
        </w:rPr>
        <w:t>s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Question/Answe</w:t>
      </w:r>
      <w:r>
        <w:rPr>
          <w:rFonts w:ascii="Arial" w:eastAsia="Arial" w:hAnsi="Arial" w:cs="Arial"/>
          <w:color w:val="231F20"/>
        </w:rPr>
        <w:t>r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booklet</w:t>
      </w:r>
      <w:r>
        <w:rPr>
          <w:rFonts w:ascii="Arial" w:eastAsia="Arial" w:hAnsi="Arial" w:cs="Arial"/>
          <w:color w:val="231F20"/>
        </w:rPr>
        <w:t>.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I</w:t>
      </w:r>
      <w:r>
        <w:rPr>
          <w:rFonts w:ascii="Arial" w:eastAsia="Arial" w:hAnsi="Arial" w:cs="Arial"/>
          <w:color w:val="231F20"/>
        </w:rPr>
        <w:t>f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yo</w:t>
      </w:r>
      <w:r>
        <w:rPr>
          <w:rFonts w:ascii="Arial" w:eastAsia="Arial" w:hAnsi="Arial" w:cs="Arial"/>
          <w:color w:val="231F20"/>
        </w:rPr>
        <w:t>u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us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thes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page</w:t>
      </w:r>
      <w:r>
        <w:rPr>
          <w:rFonts w:ascii="Arial" w:eastAsia="Arial" w:hAnsi="Arial" w:cs="Arial"/>
          <w:color w:val="231F20"/>
        </w:rPr>
        <w:t>s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</w:t>
      </w:r>
      <w:r>
        <w:rPr>
          <w:rFonts w:ascii="Arial" w:eastAsia="Arial" w:hAnsi="Arial" w:cs="Arial"/>
          <w:color w:val="231F20"/>
        </w:rPr>
        <w:t>o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continu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an answe</w:t>
      </w:r>
      <w:r>
        <w:rPr>
          <w:rFonts w:ascii="Arial" w:eastAsia="Arial" w:hAnsi="Arial" w:cs="Arial"/>
          <w:color w:val="231F20"/>
          <w:spacing w:val="-13"/>
        </w:rPr>
        <w:t>r</w:t>
      </w:r>
      <w:r>
        <w:rPr>
          <w:rFonts w:ascii="Arial" w:eastAsia="Arial" w:hAnsi="Arial" w:cs="Arial"/>
          <w:color w:val="231F20"/>
        </w:rPr>
        <w:t>,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indicat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a</w:t>
      </w:r>
      <w:r>
        <w:rPr>
          <w:rFonts w:ascii="Arial" w:eastAsia="Arial" w:hAnsi="Arial" w:cs="Arial"/>
          <w:color w:val="231F20"/>
        </w:rPr>
        <w:t>t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th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origina</w:t>
      </w:r>
      <w:r>
        <w:rPr>
          <w:rFonts w:ascii="Arial" w:eastAsia="Arial" w:hAnsi="Arial" w:cs="Arial"/>
          <w:color w:val="231F20"/>
        </w:rPr>
        <w:t>l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answe</w:t>
      </w:r>
      <w:r>
        <w:rPr>
          <w:rFonts w:ascii="Arial" w:eastAsia="Arial" w:hAnsi="Arial" w:cs="Arial"/>
          <w:color w:val="231F20"/>
        </w:rPr>
        <w:t>r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wher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th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answe</w:t>
      </w:r>
      <w:r>
        <w:rPr>
          <w:rFonts w:ascii="Arial" w:eastAsia="Arial" w:hAnsi="Arial" w:cs="Arial"/>
          <w:color w:val="231F20"/>
        </w:rPr>
        <w:t>r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i</w:t>
      </w:r>
      <w:r>
        <w:rPr>
          <w:rFonts w:ascii="Arial" w:eastAsia="Arial" w:hAnsi="Arial" w:cs="Arial"/>
          <w:color w:val="231F20"/>
        </w:rPr>
        <w:t>s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continued</w:t>
      </w:r>
      <w:r>
        <w:rPr>
          <w:rFonts w:ascii="Arial" w:eastAsia="Arial" w:hAnsi="Arial" w:cs="Arial"/>
          <w:color w:val="231F20"/>
        </w:rPr>
        <w:t>,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i.e</w:t>
      </w:r>
      <w:r>
        <w:rPr>
          <w:rFonts w:ascii="Arial" w:eastAsia="Arial" w:hAnsi="Arial" w:cs="Arial"/>
          <w:color w:val="231F20"/>
        </w:rPr>
        <w:t>.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giv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th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pag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numbe</w:t>
      </w:r>
      <w:r>
        <w:rPr>
          <w:rFonts w:ascii="Arial" w:eastAsia="Arial" w:hAnsi="Arial" w:cs="Arial"/>
          <w:color w:val="231F20"/>
          <w:spacing w:val="-13"/>
        </w:rPr>
        <w:t>r</w:t>
      </w:r>
      <w:r>
        <w:rPr>
          <w:rFonts w:ascii="Arial" w:eastAsia="Arial" w:hAnsi="Arial" w:cs="Arial"/>
          <w:color w:val="231F20"/>
        </w:rPr>
        <w:t>.</w:t>
      </w:r>
    </w:p>
    <w:p w14:paraId="123C96D4" w14:textId="77777777" w:rsidR="002B3F60" w:rsidRDefault="002B3F60">
      <w:pPr>
        <w:spacing w:before="4" w:after="0" w:line="260" w:lineRule="exact"/>
        <w:rPr>
          <w:sz w:val="26"/>
          <w:szCs w:val="26"/>
        </w:rPr>
      </w:pPr>
    </w:p>
    <w:p w14:paraId="3972FE6F" w14:textId="131765CD" w:rsidR="002B3F60" w:rsidRDefault="00F82685">
      <w:pPr>
        <w:spacing w:after="0" w:line="248" w:lineRule="exact"/>
        <w:ind w:left="107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73376" behindDoc="1" locked="0" layoutInCell="1" allowOverlap="1" wp14:anchorId="1BC0F2E4" wp14:editId="40F506EC">
                <wp:simplePos x="0" y="0"/>
                <wp:positionH relativeFrom="page">
                  <wp:posOffset>791845</wp:posOffset>
                </wp:positionH>
                <wp:positionV relativeFrom="paragraph">
                  <wp:posOffset>297180</wp:posOffset>
                </wp:positionV>
                <wp:extent cx="5975985" cy="1270"/>
                <wp:effectExtent l="10795" t="12700" r="13970" b="5080"/>
                <wp:wrapNone/>
                <wp:docPr id="1955" name="Group 1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68"/>
                          <a:chExt cx="9411" cy="2"/>
                        </a:xfrm>
                      </wpg:grpSpPr>
                      <wps:wsp>
                        <wps:cNvPr id="1956" name="Freeform 1658"/>
                        <wps:cNvSpPr>
                          <a:spLocks/>
                        </wps:cNvSpPr>
                        <wps:spPr bwMode="auto">
                          <a:xfrm>
                            <a:off x="1247" y="46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B0F1AC0" id="Group 1657" o:spid="_x0000_s1026" style="position:absolute;margin-left:62.35pt;margin-top:23.4pt;width:470.55pt;height:.1pt;z-index:-252143104;mso-position-horizontal-relative:page" coordorigin="1247,46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">
                <v:shape id="Freeform 1658" o:spid="_x0000_s1027" style="position:absolute;left:1247;top:46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 w:rsidR="00285256">
        <w:rPr>
          <w:rFonts w:ascii="Arial" w:eastAsia="Arial" w:hAnsi="Arial" w:cs="Arial"/>
          <w:color w:val="231F20"/>
          <w:position w:val="-1"/>
        </w:rPr>
        <w:t>Suggested working time: 45 minutes.</w:t>
      </w:r>
    </w:p>
    <w:p w14:paraId="0B97C3B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83CF436" w14:textId="77777777" w:rsidR="002B3F60" w:rsidRDefault="002B3F60">
      <w:pPr>
        <w:spacing w:before="11" w:after="0" w:line="200" w:lineRule="exact"/>
        <w:rPr>
          <w:sz w:val="20"/>
          <w:szCs w:val="20"/>
        </w:rPr>
      </w:pPr>
    </w:p>
    <w:p w14:paraId="3571B18E" w14:textId="77777777" w:rsidR="002B3F60" w:rsidRDefault="00285256">
      <w:pPr>
        <w:spacing w:before="32" w:after="0" w:line="250" w:lineRule="auto"/>
        <w:ind w:left="107" w:right="387"/>
        <w:rPr>
          <w:rFonts w:ascii="Arial" w:eastAsia="Arial" w:hAnsi="Arial" w:cs="Arial"/>
        </w:rPr>
      </w:pPr>
      <w:r>
        <w:rPr>
          <w:rFonts w:ascii="Arial" w:eastAsia="Arial" w:hAnsi="Arial" w:cs="Arial"/>
          <w:color w:val="231F20"/>
        </w:rPr>
        <w:t>Place a cross in the box below to indicate the set of sources from the Source booklet that you will use to respond to this question.</w:t>
      </w:r>
    </w:p>
    <w:p w14:paraId="65B56AAD" w14:textId="77777777" w:rsidR="002B3F60" w:rsidRDefault="002B3F60">
      <w:pPr>
        <w:spacing w:before="18" w:after="0" w:line="280" w:lineRule="exact"/>
        <w:rPr>
          <w:sz w:val="28"/>
          <w:szCs w:val="28"/>
        </w:rPr>
      </w:pPr>
    </w:p>
    <w:p w14:paraId="7BCA63BC" w14:textId="291783B9" w:rsidR="002B3F60" w:rsidRDefault="00F82685">
      <w:pPr>
        <w:spacing w:before="32" w:after="0" w:line="240" w:lineRule="auto"/>
        <w:ind w:left="684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72352" behindDoc="1" locked="0" layoutInCell="1" allowOverlap="1" wp14:anchorId="5432D8B6" wp14:editId="2DD6EB8E">
                <wp:simplePos x="0" y="0"/>
                <wp:positionH relativeFrom="page">
                  <wp:posOffset>785495</wp:posOffset>
                </wp:positionH>
                <wp:positionV relativeFrom="paragraph">
                  <wp:posOffset>-7620</wp:posOffset>
                </wp:positionV>
                <wp:extent cx="313690" cy="622300"/>
                <wp:effectExtent l="4445" t="3810" r="5715" b="2540"/>
                <wp:wrapNone/>
                <wp:docPr id="1942" name="Group 1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3690" cy="622300"/>
                          <a:chOff x="1237" y="-12"/>
                          <a:chExt cx="494" cy="980"/>
                        </a:xfrm>
                      </wpg:grpSpPr>
                      <wpg:grpSp>
                        <wpg:cNvPr id="1943" name="Group 1655"/>
                        <wpg:cNvGrpSpPr>
                          <a:grpSpLocks/>
                        </wpg:cNvGrpSpPr>
                        <wpg:grpSpPr bwMode="auto">
                          <a:xfrm>
                            <a:off x="1247" y="-2"/>
                            <a:ext cx="474" cy="2"/>
                            <a:chOff x="1247" y="-2"/>
                            <a:chExt cx="474" cy="2"/>
                          </a:xfrm>
                        </wpg:grpSpPr>
                        <wps:wsp>
                          <wps:cNvPr id="1944" name="Freeform 1656"/>
                          <wps:cNvSpPr>
                            <a:spLocks/>
                          </wps:cNvSpPr>
                          <wps:spPr bwMode="auto">
                            <a:xfrm>
                              <a:off x="1247" y="-2"/>
                              <a:ext cx="474" cy="2"/>
                            </a:xfrm>
                            <a:custGeom>
                              <a:avLst/>
                              <a:gdLst>
                                <a:gd name="T0" fmla="+- 0 1247 1247"/>
                                <a:gd name="T1" fmla="*/ T0 w 474"/>
                                <a:gd name="T2" fmla="+- 0 1721 1247"/>
                                <a:gd name="T3" fmla="*/ T2 w 4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74">
                                  <a:moveTo>
                                    <a:pt x="0" y="0"/>
                                  </a:moveTo>
                                  <a:lnTo>
                                    <a:pt x="474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DCDDD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45" name="Group 1653"/>
                        <wpg:cNvGrpSpPr>
                          <a:grpSpLocks/>
                        </wpg:cNvGrpSpPr>
                        <wpg:grpSpPr bwMode="auto">
                          <a:xfrm>
                            <a:off x="1257" y="8"/>
                            <a:ext cx="2" cy="940"/>
                            <a:chOff x="1257" y="8"/>
                            <a:chExt cx="2" cy="940"/>
                          </a:xfrm>
                        </wpg:grpSpPr>
                        <wps:wsp>
                          <wps:cNvPr id="1946" name="Freeform 1654"/>
                          <wps:cNvSpPr>
                            <a:spLocks/>
                          </wps:cNvSpPr>
                          <wps:spPr bwMode="auto">
                            <a:xfrm>
                              <a:off x="1257" y="8"/>
                              <a:ext cx="2" cy="94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940"/>
                                <a:gd name="T2" fmla="+- 0 949 8"/>
                                <a:gd name="T3" fmla="*/ 949 h 94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940">
                                  <a:moveTo>
                                    <a:pt x="0" y="0"/>
                                  </a:moveTo>
                                  <a:lnTo>
                                    <a:pt x="0" y="941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DCDDD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47" name="Group 1651"/>
                        <wpg:cNvGrpSpPr>
                          <a:grpSpLocks/>
                        </wpg:cNvGrpSpPr>
                        <wpg:grpSpPr bwMode="auto">
                          <a:xfrm>
                            <a:off x="1711" y="8"/>
                            <a:ext cx="2" cy="940"/>
                            <a:chOff x="1711" y="8"/>
                            <a:chExt cx="2" cy="940"/>
                          </a:xfrm>
                        </wpg:grpSpPr>
                        <wps:wsp>
                          <wps:cNvPr id="1948" name="Freeform 1652"/>
                          <wps:cNvSpPr>
                            <a:spLocks/>
                          </wps:cNvSpPr>
                          <wps:spPr bwMode="auto">
                            <a:xfrm>
                              <a:off x="1711" y="8"/>
                              <a:ext cx="2" cy="94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940"/>
                                <a:gd name="T2" fmla="+- 0 949 8"/>
                                <a:gd name="T3" fmla="*/ 949 h 94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940">
                                  <a:moveTo>
                                    <a:pt x="0" y="0"/>
                                  </a:moveTo>
                                  <a:lnTo>
                                    <a:pt x="0" y="941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DCDDD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49" name="Group 1649"/>
                        <wpg:cNvGrpSpPr>
                          <a:grpSpLocks/>
                        </wpg:cNvGrpSpPr>
                        <wpg:grpSpPr bwMode="auto">
                          <a:xfrm>
                            <a:off x="1247" y="318"/>
                            <a:ext cx="474" cy="2"/>
                            <a:chOff x="1247" y="318"/>
                            <a:chExt cx="474" cy="2"/>
                          </a:xfrm>
                        </wpg:grpSpPr>
                        <wps:wsp>
                          <wps:cNvPr id="1950" name="Freeform 1650"/>
                          <wps:cNvSpPr>
                            <a:spLocks/>
                          </wps:cNvSpPr>
                          <wps:spPr bwMode="auto">
                            <a:xfrm>
                              <a:off x="1247" y="318"/>
                              <a:ext cx="474" cy="2"/>
                            </a:xfrm>
                            <a:custGeom>
                              <a:avLst/>
                              <a:gdLst>
                                <a:gd name="T0" fmla="+- 0 1247 1247"/>
                                <a:gd name="T1" fmla="*/ T0 w 474"/>
                                <a:gd name="T2" fmla="+- 0 1721 1247"/>
                                <a:gd name="T3" fmla="*/ T2 w 4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74">
                                  <a:moveTo>
                                    <a:pt x="0" y="0"/>
                                  </a:moveTo>
                                  <a:lnTo>
                                    <a:pt x="474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DCDDD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51" name="Group 1647"/>
                        <wpg:cNvGrpSpPr>
                          <a:grpSpLocks/>
                        </wpg:cNvGrpSpPr>
                        <wpg:grpSpPr bwMode="auto">
                          <a:xfrm>
                            <a:off x="1247" y="639"/>
                            <a:ext cx="474" cy="2"/>
                            <a:chOff x="1247" y="639"/>
                            <a:chExt cx="474" cy="2"/>
                          </a:xfrm>
                        </wpg:grpSpPr>
                        <wps:wsp>
                          <wps:cNvPr id="1952" name="Freeform 1648"/>
                          <wps:cNvSpPr>
                            <a:spLocks/>
                          </wps:cNvSpPr>
                          <wps:spPr bwMode="auto">
                            <a:xfrm>
                              <a:off x="1247" y="639"/>
                              <a:ext cx="474" cy="2"/>
                            </a:xfrm>
                            <a:custGeom>
                              <a:avLst/>
                              <a:gdLst>
                                <a:gd name="T0" fmla="+- 0 1247 1247"/>
                                <a:gd name="T1" fmla="*/ T0 w 474"/>
                                <a:gd name="T2" fmla="+- 0 1721 1247"/>
                                <a:gd name="T3" fmla="*/ T2 w 4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74">
                                  <a:moveTo>
                                    <a:pt x="0" y="0"/>
                                  </a:moveTo>
                                  <a:lnTo>
                                    <a:pt x="474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DCDDD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53" name="Group 1645"/>
                        <wpg:cNvGrpSpPr>
                          <a:grpSpLocks/>
                        </wpg:cNvGrpSpPr>
                        <wpg:grpSpPr bwMode="auto">
                          <a:xfrm>
                            <a:off x="1247" y="959"/>
                            <a:ext cx="474" cy="2"/>
                            <a:chOff x="1247" y="959"/>
                            <a:chExt cx="474" cy="2"/>
                          </a:xfrm>
                        </wpg:grpSpPr>
                        <wps:wsp>
                          <wps:cNvPr id="1954" name="Freeform 1646"/>
                          <wps:cNvSpPr>
                            <a:spLocks/>
                          </wps:cNvSpPr>
                          <wps:spPr bwMode="auto">
                            <a:xfrm>
                              <a:off x="1247" y="959"/>
                              <a:ext cx="474" cy="2"/>
                            </a:xfrm>
                            <a:custGeom>
                              <a:avLst/>
                              <a:gdLst>
                                <a:gd name="T0" fmla="+- 0 1247 1247"/>
                                <a:gd name="T1" fmla="*/ T0 w 474"/>
                                <a:gd name="T2" fmla="+- 0 1721 1247"/>
                                <a:gd name="T3" fmla="*/ T2 w 4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74">
                                  <a:moveTo>
                                    <a:pt x="0" y="0"/>
                                  </a:moveTo>
                                  <a:lnTo>
                                    <a:pt x="474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DCDDD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637DAF2" id="Group 1644" o:spid="_x0000_s1026" style="position:absolute;margin-left:61.85pt;margin-top:-.6pt;width:24.7pt;height:49pt;z-index:-252144128;mso-position-horizontal-relative:page" coordorigin="1237,-12" coordsize="494,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">
                <v:group id="Group 1655" o:spid="_x0000_s1027" style="position:absolute;left:1247;top:-2;width:474;height:2" coordorigin="1247,-2" coordsize="4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">
                  <v:shape id="Freeform 1656" o:spid="_x0000_s1028" style="position:absolute;left:1247;top:-2;width:474;height:2;visibility:visible;mso-wrap-style:square;v-text-anchor:top" coordsize="4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" path="m,l474,e" filled="f" strokecolor="#dcddde" strokeweight="1pt">
                    <v:path arrowok="t" o:connecttype="custom" o:connectlocs="0,0;474,0" o:connectangles="0,0"/>
                  </v:shape>
                </v:group>
                <v:group id="Group 1653" o:spid="_x0000_s1029" style="position:absolute;left:1257;top:8;width:2;height:940" coordorigin="1257,8" coordsize="2,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">
                  <v:shape id="Freeform 1654" o:spid="_x0000_s1030" style="position:absolute;left:1257;top:8;width:2;height:940;visibility:visible;mso-wrap-style:square;v-text-anchor:top" coordsize="2,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" path="m,l,941e" filled="f" strokecolor="#dcddde" strokeweight="1pt">
                    <v:path arrowok="t" o:connecttype="custom" o:connectlocs="0,8;0,949" o:connectangles="0,0"/>
                  </v:shape>
                </v:group>
                <v:group id="Group 1651" o:spid="_x0000_s1031" style="position:absolute;left:1711;top:8;width:2;height:940" coordorigin="1711,8" coordsize="2,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">
                  <v:shape id="Freeform 1652" o:spid="_x0000_s1032" style="position:absolute;left:1711;top:8;width:2;height:940;visibility:visible;mso-wrap-style:square;v-text-anchor:top" coordsize="2,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" path="m,l,941e" filled="f" strokecolor="#dcddde" strokeweight="1pt">
                    <v:path arrowok="t" o:connecttype="custom" o:connectlocs="0,8;0,949" o:connectangles="0,0"/>
                  </v:shape>
                </v:group>
                <v:group id="Group 1649" o:spid="_x0000_s1033" style="position:absolute;left:1247;top:318;width:474;height:2" coordorigin="1247,318" coordsize="4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">
                  <v:shape id="Freeform 1650" o:spid="_x0000_s1034" style="position:absolute;left:1247;top:318;width:474;height:2;visibility:visible;mso-wrap-style:square;v-text-anchor:top" coordsize="4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" path="m,l474,e" filled="f" strokecolor="#dcddde" strokeweight="1pt">
                    <v:path arrowok="t" o:connecttype="custom" o:connectlocs="0,0;474,0" o:connectangles="0,0"/>
                  </v:shape>
                </v:group>
                <v:group id="Group 1647" o:spid="_x0000_s1035" style="position:absolute;left:1247;top:639;width:474;height:2" coordorigin="1247,639" coordsize="4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rVLwwAAAN0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NIa/b8IJcvkLAAD//wMAUEsBAi0AFAAGAAgAAAAhANvh9svuAAAAhQEAABMAAAAAAAAAAAAA&#10;AAAAAAAAAFtDb250ZW50X1R5cGVzXS54bWxQSwECLQAUAAYACAAAACEAWvQsW78AAAAVAQAACwAA&#10;AAAAAAAAAAAAAAAfAQAAX3JlbHMvLnJlbHNQSwECLQAUAAYACAAAACEAU5q1S8MAAADdAAAADwAA&#10;AAAAAAAAAAAAAAAHAgAAZHJzL2Rvd25yZXYueG1sUEsFBgAAAAADAAMAtwAAAPcCAAAAAA==&#10;">
                  <v:shape id="Freeform 1648" o:spid="_x0000_s1036" style="position:absolute;left:1247;top:639;width:474;height:2;visibility:visible;mso-wrap-style:square;v-text-anchor:top" coordsize="4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" path="m,l474,e" filled="f" strokecolor="#dcddde" strokeweight="1pt">
                    <v:path arrowok="t" o:connecttype="custom" o:connectlocs="0,0;474,0" o:connectangles="0,0"/>
                  </v:shape>
                </v:group>
                <v:group id="Group 1645" o:spid="_x0000_s1037" style="position:absolute;left:1247;top:959;width:474;height:2" coordorigin="1247,959" coordsize="4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">
                  <v:shape id="Freeform 1646" o:spid="_x0000_s1038" style="position:absolute;left:1247;top:959;width:474;height:2;visibility:visible;mso-wrap-style:square;v-text-anchor:top" coordsize="4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" path="m,l474,e" filled="f" strokecolor="#dcddde" strokeweight="1pt">
                    <v:path arrowok="t" o:connecttype="custom" o:connectlocs="0,0;474,0" o:connectangles="0,0"/>
                  </v:shape>
                </v:group>
                <w10:wrap anchorx="page"/>
              </v:group>
            </w:pict>
          </mc:Fallback>
        </mc:AlternateContent>
      </w:r>
      <w:r w:rsidR="00285256">
        <w:rPr>
          <w:rFonts w:ascii="Arial" w:eastAsia="Arial" w:hAnsi="Arial" w:cs="Arial"/>
          <w:color w:val="231F20"/>
        </w:rPr>
        <w:t>Set 1: Elective 1:</w:t>
      </w:r>
      <w:r w:rsidR="00285256">
        <w:rPr>
          <w:rFonts w:ascii="Arial" w:eastAsia="Arial" w:hAnsi="Arial" w:cs="Arial"/>
          <w:color w:val="231F20"/>
          <w:spacing w:val="-12"/>
        </w:rPr>
        <w:t xml:space="preserve"> </w:t>
      </w:r>
      <w:r w:rsidR="00285256">
        <w:rPr>
          <w:rFonts w:ascii="Arial" w:eastAsia="Arial" w:hAnsi="Arial" w:cs="Arial"/>
          <w:color w:val="231F20"/>
        </w:rPr>
        <w:t>Australia 1918–1955</w:t>
      </w:r>
    </w:p>
    <w:p w14:paraId="1E610AED" w14:textId="77777777" w:rsidR="002B3F60" w:rsidRDefault="00285256">
      <w:pPr>
        <w:spacing w:before="67" w:after="0" w:line="240" w:lineRule="auto"/>
        <w:ind w:left="684" w:right="-20"/>
        <w:rPr>
          <w:rFonts w:ascii="Arial" w:eastAsia="Arial" w:hAnsi="Arial" w:cs="Arial"/>
        </w:rPr>
      </w:pPr>
      <w:r>
        <w:rPr>
          <w:rFonts w:ascii="Arial" w:eastAsia="Arial" w:hAnsi="Arial" w:cs="Arial"/>
          <w:color w:val="231F20"/>
        </w:rPr>
        <w:t>Set 2: Elective 2: Russia and the Soviet Union 1914–1945</w:t>
      </w:r>
    </w:p>
    <w:p w14:paraId="0BECE1AB" w14:textId="2A264CBC" w:rsidR="002B3F60" w:rsidRDefault="00F82685">
      <w:pPr>
        <w:spacing w:before="67" w:after="0" w:line="240" w:lineRule="auto"/>
        <w:ind w:left="684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55968" behindDoc="1" locked="0" layoutInCell="1" allowOverlap="1" wp14:anchorId="3DB0ADB0" wp14:editId="13D33F0B">
                <wp:simplePos x="0" y="0"/>
                <wp:positionH relativeFrom="page">
                  <wp:posOffset>791845</wp:posOffset>
                </wp:positionH>
                <wp:positionV relativeFrom="paragraph">
                  <wp:posOffset>346075</wp:posOffset>
                </wp:positionV>
                <wp:extent cx="5975985" cy="1270"/>
                <wp:effectExtent l="10795" t="8255" r="13970" b="9525"/>
                <wp:wrapNone/>
                <wp:docPr id="1940" name="Group 1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45"/>
                          <a:chExt cx="9411" cy="2"/>
                        </a:xfrm>
                      </wpg:grpSpPr>
                      <wps:wsp>
                        <wps:cNvPr id="1941" name="Freeform 1643"/>
                        <wps:cNvSpPr>
                          <a:spLocks/>
                        </wps:cNvSpPr>
                        <wps:spPr bwMode="auto">
                          <a:xfrm>
                            <a:off x="1247" y="54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F89CC7A" id="Group 1642" o:spid="_x0000_s1026" style="position:absolute;margin-left:62.35pt;margin-top:27.25pt;width:470.55pt;height:.1pt;z-index:-252160512;mso-position-horizontal-relative:page" coordorigin="1247,54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">
                <v:shape id="Freeform 1643" o:spid="_x0000_s1027" style="position:absolute;left:1247;top:54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 w:rsidR="00285256">
        <w:rPr>
          <w:rFonts w:ascii="Arial" w:eastAsia="Arial" w:hAnsi="Arial" w:cs="Arial"/>
          <w:color w:val="231F20"/>
        </w:rPr>
        <w:t>Set 3: Elective 3: China 1935–1989</w:t>
      </w:r>
    </w:p>
    <w:p w14:paraId="199A201C" w14:textId="77777777" w:rsidR="002B3F60" w:rsidRDefault="002B3F60">
      <w:pPr>
        <w:spacing w:before="9" w:after="0" w:line="140" w:lineRule="exact"/>
        <w:rPr>
          <w:sz w:val="14"/>
          <w:szCs w:val="14"/>
        </w:rPr>
      </w:pPr>
    </w:p>
    <w:p w14:paraId="48CE947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823295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7F6F090" w14:textId="77777777" w:rsidR="002B3F60" w:rsidRDefault="00285256">
      <w:pPr>
        <w:tabs>
          <w:tab w:val="left" w:pos="8400"/>
        </w:tabs>
        <w:spacing w:after="0" w:line="240" w:lineRule="auto"/>
        <w:ind w:left="107" w:right="-2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color w:val="231F20"/>
        </w:rPr>
        <w:t>Question</w:t>
      </w:r>
      <w:r>
        <w:rPr>
          <w:rFonts w:ascii="Arial" w:eastAsia="Arial" w:hAnsi="Arial" w:cs="Arial"/>
          <w:b/>
          <w:bCs/>
          <w:color w:val="231F20"/>
          <w:spacing w:val="-10"/>
        </w:rPr>
        <w:t xml:space="preserve"> </w:t>
      </w:r>
      <w:r>
        <w:rPr>
          <w:rFonts w:ascii="Arial" w:eastAsia="Arial" w:hAnsi="Arial" w:cs="Arial"/>
          <w:b/>
          <w:bCs/>
          <w:color w:val="231F20"/>
        </w:rPr>
        <w:t>1</w:t>
      </w:r>
      <w:r>
        <w:rPr>
          <w:rFonts w:ascii="Arial" w:eastAsia="Arial" w:hAnsi="Arial" w:cs="Arial"/>
          <w:b/>
          <w:bCs/>
          <w:color w:val="231F20"/>
        </w:rPr>
        <w:tab/>
        <w:t>(25 marks)</w:t>
      </w:r>
    </w:p>
    <w:p w14:paraId="17778FFE" w14:textId="77777777" w:rsidR="002B3F60" w:rsidRDefault="002B3F60">
      <w:pPr>
        <w:spacing w:before="15" w:after="0" w:line="260" w:lineRule="exact"/>
        <w:rPr>
          <w:sz w:val="26"/>
          <w:szCs w:val="26"/>
        </w:rPr>
      </w:pPr>
    </w:p>
    <w:p w14:paraId="60DBC848" w14:textId="4F282266" w:rsidR="002B3F60" w:rsidRDefault="00F82685">
      <w:pPr>
        <w:tabs>
          <w:tab w:val="left" w:pos="800"/>
          <w:tab w:val="left" w:pos="8560"/>
        </w:tabs>
        <w:spacing w:after="0" w:line="248" w:lineRule="exact"/>
        <w:ind w:left="107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56992" behindDoc="1" locked="0" layoutInCell="1" allowOverlap="1" wp14:anchorId="3E03FE2C" wp14:editId="4C14A5C4">
                <wp:simplePos x="0" y="0"/>
                <wp:positionH relativeFrom="page">
                  <wp:posOffset>1242060</wp:posOffset>
                </wp:positionH>
                <wp:positionV relativeFrom="paragraph">
                  <wp:posOffset>441325</wp:posOffset>
                </wp:positionV>
                <wp:extent cx="5525770" cy="1270"/>
                <wp:effectExtent l="13335" t="9525" r="13970" b="8255"/>
                <wp:wrapNone/>
                <wp:docPr id="1938" name="Group 1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695"/>
                          <a:chExt cx="8702" cy="2"/>
                        </a:xfrm>
                      </wpg:grpSpPr>
                      <wps:wsp>
                        <wps:cNvPr id="1939" name="Freeform 1641"/>
                        <wps:cNvSpPr>
                          <a:spLocks/>
                        </wps:cNvSpPr>
                        <wps:spPr bwMode="auto">
                          <a:xfrm>
                            <a:off x="1956" y="695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38A157B" id="Group 1640" o:spid="_x0000_s1026" style="position:absolute;margin-left:97.8pt;margin-top:34.75pt;width:435.1pt;height:.1pt;z-index:-252159488;mso-position-horizontal-relative:page" coordorigin="1956,695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sEOYwMAAO0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">
                <v:shape id="Freeform 1641" o:spid="_x0000_s1027" style="position:absolute;left:1956;top:695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58016" behindDoc="1" locked="0" layoutInCell="1" allowOverlap="1" wp14:anchorId="3A3AB188" wp14:editId="468CB3C1">
                <wp:simplePos x="0" y="0"/>
                <wp:positionH relativeFrom="page">
                  <wp:posOffset>1242060</wp:posOffset>
                </wp:positionH>
                <wp:positionV relativeFrom="paragraph">
                  <wp:posOffset>753110</wp:posOffset>
                </wp:positionV>
                <wp:extent cx="5525770" cy="1270"/>
                <wp:effectExtent l="13335" t="6985" r="13970" b="10795"/>
                <wp:wrapNone/>
                <wp:docPr id="1936" name="Group 1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186"/>
                          <a:chExt cx="8702" cy="2"/>
                        </a:xfrm>
                      </wpg:grpSpPr>
                      <wps:wsp>
                        <wps:cNvPr id="1937" name="Freeform 1639"/>
                        <wps:cNvSpPr>
                          <a:spLocks/>
                        </wps:cNvSpPr>
                        <wps:spPr bwMode="auto">
                          <a:xfrm>
                            <a:off x="1956" y="1186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ED3056C" id="Group 1638" o:spid="_x0000_s1026" style="position:absolute;margin-left:97.8pt;margin-top:59.3pt;width:435.1pt;height:.1pt;z-index:-252158464;mso-position-horizontal-relative:page" coordorigin="1956,1186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">
                <v:shape id="Freeform 1639" o:spid="_x0000_s1027" style="position:absolute;left:1956;top:1186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59040" behindDoc="1" locked="0" layoutInCell="1" allowOverlap="1" wp14:anchorId="78B9762F" wp14:editId="3F2918FD">
                <wp:simplePos x="0" y="0"/>
                <wp:positionH relativeFrom="page">
                  <wp:posOffset>1242060</wp:posOffset>
                </wp:positionH>
                <wp:positionV relativeFrom="paragraph">
                  <wp:posOffset>1064895</wp:posOffset>
                </wp:positionV>
                <wp:extent cx="5525770" cy="1270"/>
                <wp:effectExtent l="13335" t="13970" r="13970" b="3810"/>
                <wp:wrapNone/>
                <wp:docPr id="1934" name="Group 1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677"/>
                          <a:chExt cx="8702" cy="2"/>
                        </a:xfrm>
                      </wpg:grpSpPr>
                      <wps:wsp>
                        <wps:cNvPr id="1935" name="Freeform 1637"/>
                        <wps:cNvSpPr>
                          <a:spLocks/>
                        </wps:cNvSpPr>
                        <wps:spPr bwMode="auto">
                          <a:xfrm>
                            <a:off x="1956" y="1677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37190EF" id="Group 1636" o:spid="_x0000_s1026" style="position:absolute;margin-left:97.8pt;margin-top:83.85pt;width:435.1pt;height:.1pt;z-index:-252157440;mso-position-horizontal-relative:page" coordorigin="1956,1677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">
                <v:shape id="Freeform 1637" o:spid="_x0000_s1027" style="position:absolute;left:1956;top:1677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60064" behindDoc="1" locked="0" layoutInCell="1" allowOverlap="1" wp14:anchorId="7DF7E9B9" wp14:editId="12CF8ACF">
                <wp:simplePos x="0" y="0"/>
                <wp:positionH relativeFrom="page">
                  <wp:posOffset>1242060</wp:posOffset>
                </wp:positionH>
                <wp:positionV relativeFrom="paragraph">
                  <wp:posOffset>1376680</wp:posOffset>
                </wp:positionV>
                <wp:extent cx="5525770" cy="1270"/>
                <wp:effectExtent l="13335" t="11430" r="13970" b="6350"/>
                <wp:wrapNone/>
                <wp:docPr id="1932" name="Group 1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2168"/>
                          <a:chExt cx="8702" cy="2"/>
                        </a:xfrm>
                      </wpg:grpSpPr>
                      <wps:wsp>
                        <wps:cNvPr id="1933" name="Freeform 1635"/>
                        <wps:cNvSpPr>
                          <a:spLocks/>
                        </wps:cNvSpPr>
                        <wps:spPr bwMode="auto">
                          <a:xfrm>
                            <a:off x="1956" y="2168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3FAAF03" id="Group 1634" o:spid="_x0000_s1026" style="position:absolute;margin-left:97.8pt;margin-top:108.4pt;width:435.1pt;height:.1pt;z-index:-252156416;mso-position-horizontal-relative:page" coordorigin="1956,2168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">
                <v:shape id="Freeform 1635" o:spid="_x0000_s1027" style="position:absolute;left:1956;top:2168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 w:rsidR="00285256">
        <w:rPr>
          <w:rFonts w:ascii="Arial" w:eastAsia="Arial" w:hAnsi="Arial" w:cs="Arial"/>
          <w:color w:val="231F20"/>
          <w:position w:val="-1"/>
        </w:rPr>
        <w:t>(a)</w:t>
      </w:r>
      <w:r w:rsidR="00285256">
        <w:rPr>
          <w:rFonts w:ascii="Arial" w:eastAsia="Arial" w:hAnsi="Arial" w:cs="Arial"/>
          <w:color w:val="231F20"/>
          <w:position w:val="-1"/>
        </w:rPr>
        <w:tab/>
        <w:t>Compare and contrast the messages of Source 1 and Source 2.</w:t>
      </w:r>
      <w:r w:rsidR="00285256">
        <w:rPr>
          <w:rFonts w:ascii="Arial" w:eastAsia="Arial" w:hAnsi="Arial" w:cs="Arial"/>
          <w:color w:val="231F20"/>
          <w:position w:val="-1"/>
        </w:rPr>
        <w:tab/>
        <w:t>(4 marks)</w:t>
      </w:r>
    </w:p>
    <w:p w14:paraId="6A9F572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DDF940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53F1CC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1409DF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6F80C9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50858E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C481B9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5566E9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FDDFD7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2525B5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C86AB4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5650BF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0881E4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0FD674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46FC31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E9C415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B8292D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B48612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2C4ED1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7C85AD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C5252A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D3AD63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53909A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834D17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D54B51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5B4450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FC8887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B28FBA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E4BF4A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2F4F46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A51999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77E253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D66033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D961CB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2D75F4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B6E403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FA264A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3FB6ED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FD8460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704956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5E35B5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E330B4A" w14:textId="77777777" w:rsidR="002B3F60" w:rsidRDefault="002B3F60">
      <w:pPr>
        <w:spacing w:before="11" w:after="0" w:line="280" w:lineRule="exact"/>
        <w:rPr>
          <w:sz w:val="28"/>
          <w:szCs w:val="28"/>
        </w:rPr>
      </w:pPr>
    </w:p>
    <w:p w14:paraId="6745000E" w14:textId="6B27C54A" w:rsidR="002B3F60" w:rsidRDefault="00F82685">
      <w:pPr>
        <w:spacing w:before="32" w:after="0" w:line="240" w:lineRule="auto"/>
        <w:ind w:left="4036" w:right="4017"/>
        <w:jc w:val="center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70304" behindDoc="1" locked="0" layoutInCell="1" allowOverlap="1" wp14:anchorId="2ACE59C4" wp14:editId="036F9806">
                <wp:simplePos x="0" y="0"/>
                <wp:positionH relativeFrom="page">
                  <wp:posOffset>1242060</wp:posOffset>
                </wp:positionH>
                <wp:positionV relativeFrom="paragraph">
                  <wp:posOffset>-1056640</wp:posOffset>
                </wp:positionV>
                <wp:extent cx="5525770" cy="1270"/>
                <wp:effectExtent l="13335" t="12700" r="13970" b="5080"/>
                <wp:wrapNone/>
                <wp:docPr id="1930" name="Group 1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-1664"/>
                          <a:chExt cx="8702" cy="2"/>
                        </a:xfrm>
                      </wpg:grpSpPr>
                      <wps:wsp>
                        <wps:cNvPr id="1931" name="Freeform 1633"/>
                        <wps:cNvSpPr>
                          <a:spLocks/>
                        </wps:cNvSpPr>
                        <wps:spPr bwMode="auto">
                          <a:xfrm>
                            <a:off x="1956" y="-1664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1094B66" id="Group 1632" o:spid="_x0000_s1026" style="position:absolute;margin-left:97.8pt;margin-top:-83.2pt;width:435.1pt;height:.1pt;z-index:-252146176;mso-position-horizontal-relative:page" coordorigin="1956,-1664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">
                <v:shape id="Freeform 1633" o:spid="_x0000_s1027" style="position:absolute;left:1956;top:-1664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71328" behindDoc="1" locked="0" layoutInCell="1" allowOverlap="1" wp14:anchorId="49567BE9" wp14:editId="2C1BD2A0">
                <wp:simplePos x="0" y="0"/>
                <wp:positionH relativeFrom="page">
                  <wp:posOffset>1242060</wp:posOffset>
                </wp:positionH>
                <wp:positionV relativeFrom="paragraph">
                  <wp:posOffset>-744855</wp:posOffset>
                </wp:positionV>
                <wp:extent cx="5525770" cy="1270"/>
                <wp:effectExtent l="13335" t="10160" r="13970" b="7620"/>
                <wp:wrapNone/>
                <wp:docPr id="1928" name="Group 1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-1173"/>
                          <a:chExt cx="8702" cy="2"/>
                        </a:xfrm>
                      </wpg:grpSpPr>
                      <wps:wsp>
                        <wps:cNvPr id="1929" name="Freeform 1631"/>
                        <wps:cNvSpPr>
                          <a:spLocks/>
                        </wps:cNvSpPr>
                        <wps:spPr bwMode="auto">
                          <a:xfrm>
                            <a:off x="1956" y="-1173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E97623D" id="Group 1630" o:spid="_x0000_s1026" style="position:absolute;margin-left:97.8pt;margin-top:-58.65pt;width:435.1pt;height:.1pt;z-index:-252145152;mso-position-horizontal-relative:page" coordorigin="1956,-1173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">
                <v:shape id="Freeform 1631" o:spid="_x0000_s1027" style="position:absolute;left:1956;top:-1173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75424" behindDoc="1" locked="0" layoutInCell="1" allowOverlap="1" wp14:anchorId="15DC6CF8" wp14:editId="107FA904">
                <wp:simplePos x="0" y="0"/>
                <wp:positionH relativeFrom="page">
                  <wp:posOffset>1259840</wp:posOffset>
                </wp:positionH>
                <wp:positionV relativeFrom="paragraph">
                  <wp:posOffset>-224155</wp:posOffset>
                </wp:positionV>
                <wp:extent cx="167005" cy="167005"/>
                <wp:effectExtent l="2540" t="0" r="1905" b="0"/>
                <wp:wrapNone/>
                <wp:docPr id="1926" name="Group 1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005" cy="167005"/>
                          <a:chOff x="1984" y="-353"/>
                          <a:chExt cx="263" cy="263"/>
                        </a:xfrm>
                      </wpg:grpSpPr>
                      <wps:wsp>
                        <wps:cNvPr id="1927" name="Freeform 1629"/>
                        <wps:cNvSpPr>
                          <a:spLocks/>
                        </wps:cNvSpPr>
                        <wps:spPr bwMode="auto">
                          <a:xfrm>
                            <a:off x="1984" y="-353"/>
                            <a:ext cx="263" cy="263"/>
                          </a:xfrm>
                          <a:custGeom>
                            <a:avLst/>
                            <a:gdLst>
                              <a:gd name="T0" fmla="+- 0 1984 1984"/>
                              <a:gd name="T1" fmla="*/ T0 w 263"/>
                              <a:gd name="T2" fmla="+- 0 -89 -353"/>
                              <a:gd name="T3" fmla="*/ -89 h 263"/>
                              <a:gd name="T4" fmla="+- 0 2248 1984"/>
                              <a:gd name="T5" fmla="*/ T4 w 263"/>
                              <a:gd name="T6" fmla="+- 0 -89 -353"/>
                              <a:gd name="T7" fmla="*/ -89 h 263"/>
                              <a:gd name="T8" fmla="+- 0 2248 1984"/>
                              <a:gd name="T9" fmla="*/ T8 w 263"/>
                              <a:gd name="T10" fmla="+- 0 -353 -353"/>
                              <a:gd name="T11" fmla="*/ -353 h 263"/>
                              <a:gd name="T12" fmla="+- 0 1984 1984"/>
                              <a:gd name="T13" fmla="*/ T12 w 263"/>
                              <a:gd name="T14" fmla="+- 0 -353 -353"/>
                              <a:gd name="T15" fmla="*/ -353 h 263"/>
                              <a:gd name="T16" fmla="+- 0 1984 1984"/>
                              <a:gd name="T17" fmla="*/ T16 w 263"/>
                              <a:gd name="T18" fmla="+- 0 -89 -353"/>
                              <a:gd name="T19" fmla="*/ -89 h 2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63" h="263">
                                <a:moveTo>
                                  <a:pt x="0" y="264"/>
                                </a:moveTo>
                                <a:lnTo>
                                  <a:pt x="264" y="264"/>
                                </a:lnTo>
                                <a:lnTo>
                                  <a:pt x="2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4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058A679" id="Group 1628" o:spid="_x0000_s1026" style="position:absolute;margin-left:99.2pt;margin-top:-17.65pt;width:13.15pt;height:13.15pt;z-index:-252141056;mso-position-horizontal-relative:page" coordorigin="1984,-353" coordsize="263,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">
                <v:shape id="Freeform 1629" o:spid="_x0000_s1027" style="position:absolute;left:1984;top:-353;width:263;height:263;visibility:visible;mso-wrap-style:square;v-text-anchor:top" coordsize="263,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" path="m,264r264,l264,,,,,264e" fillcolor="#231f20" stroked="f">
                  <v:path arrowok="t" o:connecttype="custom" o:connectlocs="0,-89;264,-89;264,-353;0,-353;0,-89" o:connectangles="0,0,0,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76448" behindDoc="1" locked="0" layoutInCell="1" allowOverlap="1" wp14:anchorId="444D18F8" wp14:editId="2138062D">
                <wp:simplePos x="0" y="0"/>
                <wp:positionH relativeFrom="page">
                  <wp:posOffset>6096635</wp:posOffset>
                </wp:positionH>
                <wp:positionV relativeFrom="paragraph">
                  <wp:posOffset>-224155</wp:posOffset>
                </wp:positionV>
                <wp:extent cx="167005" cy="167005"/>
                <wp:effectExtent l="635" t="0" r="3810" b="0"/>
                <wp:wrapNone/>
                <wp:docPr id="1924" name="Group 1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005" cy="167005"/>
                          <a:chOff x="9601" y="-353"/>
                          <a:chExt cx="263" cy="263"/>
                        </a:xfrm>
                      </wpg:grpSpPr>
                      <wps:wsp>
                        <wps:cNvPr id="1925" name="Freeform 1627"/>
                        <wps:cNvSpPr>
                          <a:spLocks/>
                        </wps:cNvSpPr>
                        <wps:spPr bwMode="auto">
                          <a:xfrm>
                            <a:off x="9601" y="-353"/>
                            <a:ext cx="263" cy="263"/>
                          </a:xfrm>
                          <a:custGeom>
                            <a:avLst/>
                            <a:gdLst>
                              <a:gd name="T0" fmla="+- 0 9601 9601"/>
                              <a:gd name="T1" fmla="*/ T0 w 263"/>
                              <a:gd name="T2" fmla="+- 0 -89 -353"/>
                              <a:gd name="T3" fmla="*/ -89 h 263"/>
                              <a:gd name="T4" fmla="+- 0 9865 9601"/>
                              <a:gd name="T5" fmla="*/ T4 w 263"/>
                              <a:gd name="T6" fmla="+- 0 -89 -353"/>
                              <a:gd name="T7" fmla="*/ -89 h 263"/>
                              <a:gd name="T8" fmla="+- 0 9865 9601"/>
                              <a:gd name="T9" fmla="*/ T8 w 263"/>
                              <a:gd name="T10" fmla="+- 0 -353 -353"/>
                              <a:gd name="T11" fmla="*/ -353 h 263"/>
                              <a:gd name="T12" fmla="+- 0 9601 9601"/>
                              <a:gd name="T13" fmla="*/ T12 w 263"/>
                              <a:gd name="T14" fmla="+- 0 -353 -353"/>
                              <a:gd name="T15" fmla="*/ -353 h 263"/>
                              <a:gd name="T16" fmla="+- 0 9601 9601"/>
                              <a:gd name="T17" fmla="*/ T16 w 263"/>
                              <a:gd name="T18" fmla="+- 0 -89 -353"/>
                              <a:gd name="T19" fmla="*/ -89 h 2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63" h="263">
                                <a:moveTo>
                                  <a:pt x="0" y="264"/>
                                </a:moveTo>
                                <a:lnTo>
                                  <a:pt x="264" y="264"/>
                                </a:lnTo>
                                <a:lnTo>
                                  <a:pt x="2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4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19329BC" id="Group 1626" o:spid="_x0000_s1026" style="position:absolute;margin-left:480.05pt;margin-top:-17.65pt;width:13.15pt;height:13.15pt;z-index:-252140032;mso-position-horizontal-relative:page" coordorigin="9601,-353" coordsize="263,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">
                <v:shape id="Freeform 1627" o:spid="_x0000_s1027" style="position:absolute;left:9601;top:-353;width:263;height:263;visibility:visible;mso-wrap-style:square;v-text-anchor:top" coordsize="263,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" path="m,264r264,l264,,,,,264e" fillcolor="#231f20" stroked="f">
                  <v:path arrowok="t" o:connecttype="custom" o:connectlocs="0,-89;264,-89;264,-353;0,-353;0,-89" o:connectangles="0,0,0,0,0"/>
                </v:shape>
                <w10:wrap anchorx="page"/>
              </v:group>
            </w:pict>
          </mc:Fallback>
        </mc:AlternateContent>
      </w:r>
      <w:r w:rsidR="00285256">
        <w:rPr>
          <w:rFonts w:ascii="Arial" w:eastAsia="Arial" w:hAnsi="Arial" w:cs="Arial"/>
          <w:b/>
          <w:bCs/>
          <w:color w:val="231F20"/>
        </w:rPr>
        <w:t xml:space="preserve">See next </w:t>
      </w:r>
      <w:r w:rsidR="00285256">
        <w:rPr>
          <w:rFonts w:ascii="Arial" w:eastAsia="Arial" w:hAnsi="Arial" w:cs="Arial"/>
          <w:b/>
          <w:bCs/>
          <w:color w:val="231F20"/>
          <w:w w:val="99"/>
        </w:rPr>
        <w:t>page</w:t>
      </w:r>
    </w:p>
    <w:p w14:paraId="5D2001AF" w14:textId="77777777" w:rsidR="002B3F60" w:rsidRDefault="002B3F60">
      <w:pPr>
        <w:spacing w:after="0"/>
        <w:jc w:val="center"/>
        <w:sectPr w:rsidR="002B3F60">
          <w:headerReference w:type="default" r:id="rId7"/>
          <w:pgSz w:w="11920" w:h="16840"/>
          <w:pgMar w:top="600" w:right="1140" w:bottom="280" w:left="1140" w:header="723" w:footer="2260" w:gutter="0"/>
          <w:cols w:space="720"/>
        </w:sectPr>
      </w:pPr>
    </w:p>
    <w:p w14:paraId="2FED864B" w14:textId="2D460840" w:rsidR="002B3F60" w:rsidRDefault="00F82685">
      <w:pPr>
        <w:spacing w:before="6" w:after="0" w:line="220" w:lineRule="exact"/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79520" behindDoc="1" locked="0" layoutInCell="1" allowOverlap="1" wp14:anchorId="5CC3C8BE" wp14:editId="3115D2D5">
                <wp:simplePos x="0" y="0"/>
                <wp:positionH relativeFrom="page">
                  <wp:posOffset>7131050</wp:posOffset>
                </wp:positionH>
                <wp:positionV relativeFrom="page">
                  <wp:posOffset>360045</wp:posOffset>
                </wp:positionV>
                <wp:extent cx="1270" cy="9972040"/>
                <wp:effectExtent l="6350" t="7620" r="11430" b="12065"/>
                <wp:wrapNone/>
                <wp:docPr id="1922" name="Group 1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9972040"/>
                          <a:chOff x="11230" y="567"/>
                          <a:chExt cx="2" cy="15704"/>
                        </a:xfrm>
                      </wpg:grpSpPr>
                      <wps:wsp>
                        <wps:cNvPr id="1923" name="Freeform 1625"/>
                        <wps:cNvSpPr>
                          <a:spLocks/>
                        </wps:cNvSpPr>
                        <wps:spPr bwMode="auto">
                          <a:xfrm>
                            <a:off x="11230" y="567"/>
                            <a:ext cx="2" cy="15704"/>
                          </a:xfrm>
                          <a:custGeom>
                            <a:avLst/>
                            <a:gdLst>
                              <a:gd name="T0" fmla="+- 0 567 567"/>
                              <a:gd name="T1" fmla="*/ 567 h 15704"/>
                              <a:gd name="T2" fmla="+- 0 16271 567"/>
                              <a:gd name="T3" fmla="*/ 16271 h 157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704">
                                <a:moveTo>
                                  <a:pt x="0" y="0"/>
                                </a:moveTo>
                                <a:lnTo>
                                  <a:pt x="0" y="157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EE78AA9" id="Group 1624" o:spid="_x0000_s1026" style="position:absolute;margin-left:561.5pt;margin-top:28.35pt;width:.1pt;height:785.2pt;z-index:-252136960;mso-position-horizontal-relative:page;mso-position-vertical-relative:page" coordorigin="11230,567" coordsize="2,1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">
                <v:shape id="Freeform 1625" o:spid="_x0000_s1027" style="position:absolute;left:11230;top:567;width:2;height:15704;visibility:visible;mso-wrap-style:square;v-text-anchor:top" coordsize="2,15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" path="m,l,15704e" filled="f" strokecolor="#231f20" strokeweight=".5pt">
                  <v:path arrowok="t" o:connecttype="custom" o:connectlocs="0,567;0,16271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84640" behindDoc="1" locked="0" layoutInCell="1" allowOverlap="1" wp14:anchorId="5DF91B61" wp14:editId="7801F02A">
                <wp:simplePos x="0" y="0"/>
                <wp:positionH relativeFrom="page">
                  <wp:posOffset>1242060</wp:posOffset>
                </wp:positionH>
                <wp:positionV relativeFrom="page">
                  <wp:posOffset>2953385</wp:posOffset>
                </wp:positionV>
                <wp:extent cx="5525770" cy="1270"/>
                <wp:effectExtent l="13335" t="10160" r="13970" b="7620"/>
                <wp:wrapNone/>
                <wp:docPr id="1920" name="Group 1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4651"/>
                          <a:chExt cx="8702" cy="2"/>
                        </a:xfrm>
                      </wpg:grpSpPr>
                      <wps:wsp>
                        <wps:cNvPr id="1921" name="Freeform 1623"/>
                        <wps:cNvSpPr>
                          <a:spLocks/>
                        </wps:cNvSpPr>
                        <wps:spPr bwMode="auto">
                          <a:xfrm>
                            <a:off x="1956" y="4651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2BEE499" id="Group 1622" o:spid="_x0000_s1026" style="position:absolute;margin-left:97.8pt;margin-top:232.55pt;width:435.1pt;height:.1pt;z-index:-252131840;mso-position-horizontal-relative:page;mso-position-vertical-relative:page" coordorigin="1956,4651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hp5YwMAAO8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">
                <v:shape id="Freeform 1623" o:spid="_x0000_s1027" style="position:absolute;left:1956;top:4651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85664" behindDoc="1" locked="0" layoutInCell="1" allowOverlap="1" wp14:anchorId="389C49D5" wp14:editId="7F053743">
                <wp:simplePos x="0" y="0"/>
                <wp:positionH relativeFrom="page">
                  <wp:posOffset>1242060</wp:posOffset>
                </wp:positionH>
                <wp:positionV relativeFrom="page">
                  <wp:posOffset>3265170</wp:posOffset>
                </wp:positionV>
                <wp:extent cx="5525770" cy="1270"/>
                <wp:effectExtent l="13335" t="7620" r="13970" b="10160"/>
                <wp:wrapNone/>
                <wp:docPr id="1918" name="Group 1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5142"/>
                          <a:chExt cx="8702" cy="2"/>
                        </a:xfrm>
                      </wpg:grpSpPr>
                      <wps:wsp>
                        <wps:cNvPr id="1919" name="Freeform 1621"/>
                        <wps:cNvSpPr>
                          <a:spLocks/>
                        </wps:cNvSpPr>
                        <wps:spPr bwMode="auto">
                          <a:xfrm>
                            <a:off x="1956" y="5142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A7A4791" id="Group 1620" o:spid="_x0000_s1026" style="position:absolute;margin-left:97.8pt;margin-top:257.1pt;width:435.1pt;height:.1pt;z-index:-252130816;mso-position-horizontal-relative:page;mso-position-vertical-relative:page" coordorigin="1956,5142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">
                <v:shape id="Freeform 1621" o:spid="_x0000_s1027" style="position:absolute;left:1956;top:5142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86688" behindDoc="1" locked="0" layoutInCell="1" allowOverlap="1" wp14:anchorId="5EC931F1" wp14:editId="0D11177A">
                <wp:simplePos x="0" y="0"/>
                <wp:positionH relativeFrom="page">
                  <wp:posOffset>1242060</wp:posOffset>
                </wp:positionH>
                <wp:positionV relativeFrom="page">
                  <wp:posOffset>3576955</wp:posOffset>
                </wp:positionV>
                <wp:extent cx="5525770" cy="1270"/>
                <wp:effectExtent l="13335" t="5080" r="13970" b="12700"/>
                <wp:wrapNone/>
                <wp:docPr id="1916" name="Group 1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5633"/>
                          <a:chExt cx="8702" cy="2"/>
                        </a:xfrm>
                      </wpg:grpSpPr>
                      <wps:wsp>
                        <wps:cNvPr id="1917" name="Freeform 1619"/>
                        <wps:cNvSpPr>
                          <a:spLocks/>
                        </wps:cNvSpPr>
                        <wps:spPr bwMode="auto">
                          <a:xfrm>
                            <a:off x="1956" y="5633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C21615D" id="Group 1618" o:spid="_x0000_s1026" style="position:absolute;margin-left:97.8pt;margin-top:281.65pt;width:435.1pt;height:.1pt;z-index:-252129792;mso-position-horizontal-relative:page;mso-position-vertical-relative:page" coordorigin="1956,5633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">
                <v:shape id="Freeform 1619" o:spid="_x0000_s1027" style="position:absolute;left:1956;top:5633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87712" behindDoc="1" locked="0" layoutInCell="1" allowOverlap="1" wp14:anchorId="678DC1EA" wp14:editId="7D7C984F">
                <wp:simplePos x="0" y="0"/>
                <wp:positionH relativeFrom="page">
                  <wp:posOffset>1242060</wp:posOffset>
                </wp:positionH>
                <wp:positionV relativeFrom="page">
                  <wp:posOffset>3888740</wp:posOffset>
                </wp:positionV>
                <wp:extent cx="5525770" cy="1270"/>
                <wp:effectExtent l="13335" t="12065" r="13970" b="5715"/>
                <wp:wrapNone/>
                <wp:docPr id="1914" name="Group 1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6124"/>
                          <a:chExt cx="8702" cy="2"/>
                        </a:xfrm>
                      </wpg:grpSpPr>
                      <wps:wsp>
                        <wps:cNvPr id="1915" name="Freeform 1617"/>
                        <wps:cNvSpPr>
                          <a:spLocks/>
                        </wps:cNvSpPr>
                        <wps:spPr bwMode="auto">
                          <a:xfrm>
                            <a:off x="1956" y="6124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DC795DE" id="Group 1616" o:spid="_x0000_s1026" style="position:absolute;margin-left:97.8pt;margin-top:306.2pt;width:435.1pt;height:.1pt;z-index:-252128768;mso-position-horizontal-relative:page;mso-position-vertical-relative:page" coordorigin="1956,6124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">
                <v:shape id="Freeform 1617" o:spid="_x0000_s1027" style="position:absolute;left:1956;top:6124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88736" behindDoc="1" locked="0" layoutInCell="1" allowOverlap="1" wp14:anchorId="44552645" wp14:editId="6947C9C9">
                <wp:simplePos x="0" y="0"/>
                <wp:positionH relativeFrom="page">
                  <wp:posOffset>1242060</wp:posOffset>
                </wp:positionH>
                <wp:positionV relativeFrom="page">
                  <wp:posOffset>4199890</wp:posOffset>
                </wp:positionV>
                <wp:extent cx="5525770" cy="1270"/>
                <wp:effectExtent l="13335" t="8890" r="13970" b="8890"/>
                <wp:wrapNone/>
                <wp:docPr id="1912" name="Group 1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6614"/>
                          <a:chExt cx="8702" cy="2"/>
                        </a:xfrm>
                      </wpg:grpSpPr>
                      <wps:wsp>
                        <wps:cNvPr id="1913" name="Freeform 1615"/>
                        <wps:cNvSpPr>
                          <a:spLocks/>
                        </wps:cNvSpPr>
                        <wps:spPr bwMode="auto">
                          <a:xfrm>
                            <a:off x="1956" y="6614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C6C34F1" id="Group 1614" o:spid="_x0000_s1026" style="position:absolute;margin-left:97.8pt;margin-top:330.7pt;width:435.1pt;height:.1pt;z-index:-252127744;mso-position-horizontal-relative:page;mso-position-vertical-relative:page" coordorigin="1956,6614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2k1ZQMAAO8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">
                <v:shape id="Freeform 1615" o:spid="_x0000_s1027" style="position:absolute;left:1956;top:6614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89760" behindDoc="1" locked="0" layoutInCell="1" allowOverlap="1" wp14:anchorId="11A9ED00" wp14:editId="63CB50F7">
                <wp:simplePos x="0" y="0"/>
                <wp:positionH relativeFrom="page">
                  <wp:posOffset>1242060</wp:posOffset>
                </wp:positionH>
                <wp:positionV relativeFrom="page">
                  <wp:posOffset>4511675</wp:posOffset>
                </wp:positionV>
                <wp:extent cx="5525770" cy="1270"/>
                <wp:effectExtent l="13335" t="6350" r="13970" b="11430"/>
                <wp:wrapNone/>
                <wp:docPr id="1910" name="Group 1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7105"/>
                          <a:chExt cx="8702" cy="2"/>
                        </a:xfrm>
                      </wpg:grpSpPr>
                      <wps:wsp>
                        <wps:cNvPr id="1911" name="Freeform 1613"/>
                        <wps:cNvSpPr>
                          <a:spLocks/>
                        </wps:cNvSpPr>
                        <wps:spPr bwMode="auto">
                          <a:xfrm>
                            <a:off x="1956" y="7105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DE1652C" id="Group 1612" o:spid="_x0000_s1026" style="position:absolute;margin-left:97.8pt;margin-top:355.25pt;width:435.1pt;height:.1pt;z-index:-252126720;mso-position-horizontal-relative:page;mso-position-vertical-relative:page" coordorigin="1956,7105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">
                <v:shape id="Freeform 1613" o:spid="_x0000_s1027" style="position:absolute;left:1956;top:7105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90784" behindDoc="1" locked="0" layoutInCell="1" allowOverlap="1" wp14:anchorId="3EF5DADD" wp14:editId="1D213230">
                <wp:simplePos x="0" y="0"/>
                <wp:positionH relativeFrom="page">
                  <wp:posOffset>1242060</wp:posOffset>
                </wp:positionH>
                <wp:positionV relativeFrom="page">
                  <wp:posOffset>4823460</wp:posOffset>
                </wp:positionV>
                <wp:extent cx="5525770" cy="1270"/>
                <wp:effectExtent l="13335" t="13335" r="13970" b="4445"/>
                <wp:wrapNone/>
                <wp:docPr id="1908" name="Group 1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7596"/>
                          <a:chExt cx="8702" cy="2"/>
                        </a:xfrm>
                      </wpg:grpSpPr>
                      <wps:wsp>
                        <wps:cNvPr id="1909" name="Freeform 1611"/>
                        <wps:cNvSpPr>
                          <a:spLocks/>
                        </wps:cNvSpPr>
                        <wps:spPr bwMode="auto">
                          <a:xfrm>
                            <a:off x="1956" y="7596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D5FD9E1" id="Group 1610" o:spid="_x0000_s1026" style="position:absolute;margin-left:97.8pt;margin-top:379.8pt;width:435.1pt;height:.1pt;z-index:-252125696;mso-position-horizontal-relative:page;mso-position-vertical-relative:page" coordorigin="1956,7596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CyOZAMAAO8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">
                <v:shape id="Freeform 1611" o:spid="_x0000_s1027" style="position:absolute;left:1956;top:7596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91808" behindDoc="1" locked="0" layoutInCell="1" allowOverlap="1" wp14:anchorId="78DA1D29" wp14:editId="360F5F35">
                <wp:simplePos x="0" y="0"/>
                <wp:positionH relativeFrom="page">
                  <wp:posOffset>1242060</wp:posOffset>
                </wp:positionH>
                <wp:positionV relativeFrom="page">
                  <wp:posOffset>5135245</wp:posOffset>
                </wp:positionV>
                <wp:extent cx="5525770" cy="1270"/>
                <wp:effectExtent l="13335" t="10795" r="13970" b="6985"/>
                <wp:wrapNone/>
                <wp:docPr id="1906" name="Group 1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8087"/>
                          <a:chExt cx="8702" cy="2"/>
                        </a:xfrm>
                      </wpg:grpSpPr>
                      <wps:wsp>
                        <wps:cNvPr id="1907" name="Freeform 1609"/>
                        <wps:cNvSpPr>
                          <a:spLocks/>
                        </wps:cNvSpPr>
                        <wps:spPr bwMode="auto">
                          <a:xfrm>
                            <a:off x="1956" y="8087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6EA40E9" id="Group 1608" o:spid="_x0000_s1026" style="position:absolute;margin-left:97.8pt;margin-top:404.35pt;width:435.1pt;height:.1pt;z-index:-252124672;mso-position-horizontal-relative:page;mso-position-vertical-relative:page" coordorigin="1956,8087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">
                <v:shape id="Freeform 1609" o:spid="_x0000_s1027" style="position:absolute;left:1956;top:8087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92832" behindDoc="1" locked="0" layoutInCell="1" allowOverlap="1" wp14:anchorId="629D95AB" wp14:editId="5C95B5D7">
                <wp:simplePos x="0" y="0"/>
                <wp:positionH relativeFrom="page">
                  <wp:posOffset>1242060</wp:posOffset>
                </wp:positionH>
                <wp:positionV relativeFrom="page">
                  <wp:posOffset>5446395</wp:posOffset>
                </wp:positionV>
                <wp:extent cx="5525770" cy="1270"/>
                <wp:effectExtent l="13335" t="7620" r="13970" b="10160"/>
                <wp:wrapNone/>
                <wp:docPr id="1904" name="Group 1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8577"/>
                          <a:chExt cx="8702" cy="2"/>
                        </a:xfrm>
                      </wpg:grpSpPr>
                      <wps:wsp>
                        <wps:cNvPr id="1905" name="Freeform 1607"/>
                        <wps:cNvSpPr>
                          <a:spLocks/>
                        </wps:cNvSpPr>
                        <wps:spPr bwMode="auto">
                          <a:xfrm>
                            <a:off x="1956" y="8577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F9B57A2" id="Group 1606" o:spid="_x0000_s1026" style="position:absolute;margin-left:97.8pt;margin-top:428.85pt;width:435.1pt;height:.1pt;z-index:-252123648;mso-position-horizontal-relative:page;mso-position-vertical-relative:page" coordorigin="1956,8577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NStYwMAAO8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">
                <v:shape id="Freeform 1607" o:spid="_x0000_s1027" style="position:absolute;left:1956;top:8577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93856" behindDoc="1" locked="0" layoutInCell="1" allowOverlap="1" wp14:anchorId="5283B0FD" wp14:editId="61F055EA">
                <wp:simplePos x="0" y="0"/>
                <wp:positionH relativeFrom="page">
                  <wp:posOffset>1242060</wp:posOffset>
                </wp:positionH>
                <wp:positionV relativeFrom="page">
                  <wp:posOffset>5758180</wp:posOffset>
                </wp:positionV>
                <wp:extent cx="5525770" cy="1270"/>
                <wp:effectExtent l="13335" t="5080" r="13970" b="12700"/>
                <wp:wrapNone/>
                <wp:docPr id="1902" name="Group 1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9068"/>
                          <a:chExt cx="8702" cy="2"/>
                        </a:xfrm>
                      </wpg:grpSpPr>
                      <wps:wsp>
                        <wps:cNvPr id="1903" name="Freeform 1605"/>
                        <wps:cNvSpPr>
                          <a:spLocks/>
                        </wps:cNvSpPr>
                        <wps:spPr bwMode="auto">
                          <a:xfrm>
                            <a:off x="1956" y="9068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A384901" id="Group 1604" o:spid="_x0000_s1026" style="position:absolute;margin-left:97.8pt;margin-top:453.4pt;width:435.1pt;height:.1pt;z-index:-252122624;mso-position-horizontal-relative:page;mso-position-vertical-relative:page" coordorigin="1956,9068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ez+ZAMAAO8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">
                <v:shape id="Freeform 1605" o:spid="_x0000_s1027" style="position:absolute;left:1956;top:9068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94880" behindDoc="1" locked="0" layoutInCell="1" allowOverlap="1" wp14:anchorId="2129BB05" wp14:editId="22C52292">
                <wp:simplePos x="0" y="0"/>
                <wp:positionH relativeFrom="page">
                  <wp:posOffset>1242060</wp:posOffset>
                </wp:positionH>
                <wp:positionV relativeFrom="page">
                  <wp:posOffset>6069965</wp:posOffset>
                </wp:positionV>
                <wp:extent cx="5525770" cy="1270"/>
                <wp:effectExtent l="13335" t="12065" r="13970" b="5715"/>
                <wp:wrapNone/>
                <wp:docPr id="1900" name="Group 1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9559"/>
                          <a:chExt cx="8702" cy="2"/>
                        </a:xfrm>
                      </wpg:grpSpPr>
                      <wps:wsp>
                        <wps:cNvPr id="1901" name="Freeform 1603"/>
                        <wps:cNvSpPr>
                          <a:spLocks/>
                        </wps:cNvSpPr>
                        <wps:spPr bwMode="auto">
                          <a:xfrm>
                            <a:off x="1956" y="9559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FEE6B3E" id="Group 1602" o:spid="_x0000_s1026" style="position:absolute;margin-left:97.8pt;margin-top:477.95pt;width:435.1pt;height:.1pt;z-index:-252121600;mso-position-horizontal-relative:page;mso-position-vertical-relative:page" coordorigin="1956,9559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">
                <v:shape id="Freeform 1603" o:spid="_x0000_s1027" style="position:absolute;left:1956;top:9559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95904" behindDoc="1" locked="0" layoutInCell="1" allowOverlap="1" wp14:anchorId="58F871E0" wp14:editId="78017FF3">
                <wp:simplePos x="0" y="0"/>
                <wp:positionH relativeFrom="page">
                  <wp:posOffset>1242060</wp:posOffset>
                </wp:positionH>
                <wp:positionV relativeFrom="page">
                  <wp:posOffset>6381750</wp:posOffset>
                </wp:positionV>
                <wp:extent cx="5525770" cy="1270"/>
                <wp:effectExtent l="13335" t="9525" r="13970" b="8255"/>
                <wp:wrapNone/>
                <wp:docPr id="1898" name="Group 1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0050"/>
                          <a:chExt cx="8702" cy="2"/>
                        </a:xfrm>
                      </wpg:grpSpPr>
                      <wps:wsp>
                        <wps:cNvPr id="1899" name="Freeform 1601"/>
                        <wps:cNvSpPr>
                          <a:spLocks/>
                        </wps:cNvSpPr>
                        <wps:spPr bwMode="auto">
                          <a:xfrm>
                            <a:off x="1956" y="10050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0174F25" id="Group 1600" o:spid="_x0000_s1026" style="position:absolute;margin-left:97.8pt;margin-top:502.5pt;width:435.1pt;height:.1pt;z-index:-252120576;mso-position-horizontal-relative:page;mso-position-vertical-relative:page" coordorigin="1956,10050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2rcYwMAAPE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">
                <v:shape id="Freeform 1601" o:spid="_x0000_s1027" style="position:absolute;left:1956;top:10050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96928" behindDoc="1" locked="0" layoutInCell="1" allowOverlap="1" wp14:anchorId="4E358E05" wp14:editId="0AD55A0B">
                <wp:simplePos x="0" y="0"/>
                <wp:positionH relativeFrom="page">
                  <wp:posOffset>1242060</wp:posOffset>
                </wp:positionH>
                <wp:positionV relativeFrom="page">
                  <wp:posOffset>6693535</wp:posOffset>
                </wp:positionV>
                <wp:extent cx="5525770" cy="1270"/>
                <wp:effectExtent l="13335" t="6985" r="13970" b="10795"/>
                <wp:wrapNone/>
                <wp:docPr id="1896" name="Group 1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0541"/>
                          <a:chExt cx="8702" cy="2"/>
                        </a:xfrm>
                      </wpg:grpSpPr>
                      <wps:wsp>
                        <wps:cNvPr id="1897" name="Freeform 1599"/>
                        <wps:cNvSpPr>
                          <a:spLocks/>
                        </wps:cNvSpPr>
                        <wps:spPr bwMode="auto">
                          <a:xfrm>
                            <a:off x="1956" y="10541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3BEBBEC" id="Group 1598" o:spid="_x0000_s1026" style="position:absolute;margin-left:97.8pt;margin-top:527.05pt;width:435.1pt;height:.1pt;z-index:-252119552;mso-position-horizontal-relative:page;mso-position-vertical-relative:page" coordorigin="1956,10541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DJ1YgMAAPE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">
                <v:shape id="Freeform 1599" o:spid="_x0000_s1027" style="position:absolute;left:1956;top:10541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97952" behindDoc="1" locked="0" layoutInCell="1" allowOverlap="1" wp14:anchorId="77962204" wp14:editId="022BA534">
                <wp:simplePos x="0" y="0"/>
                <wp:positionH relativeFrom="page">
                  <wp:posOffset>1242060</wp:posOffset>
                </wp:positionH>
                <wp:positionV relativeFrom="page">
                  <wp:posOffset>7004685</wp:posOffset>
                </wp:positionV>
                <wp:extent cx="5525770" cy="1270"/>
                <wp:effectExtent l="13335" t="13335" r="13970" b="4445"/>
                <wp:wrapNone/>
                <wp:docPr id="1894" name="Group 1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1031"/>
                          <a:chExt cx="8702" cy="2"/>
                        </a:xfrm>
                      </wpg:grpSpPr>
                      <wps:wsp>
                        <wps:cNvPr id="1895" name="Freeform 1597"/>
                        <wps:cNvSpPr>
                          <a:spLocks/>
                        </wps:cNvSpPr>
                        <wps:spPr bwMode="auto">
                          <a:xfrm>
                            <a:off x="1956" y="11031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964FCC5" id="Group 1596" o:spid="_x0000_s1026" style="position:absolute;margin-left:97.8pt;margin-top:551.55pt;width:435.1pt;height:.1pt;z-index:-252118528;mso-position-horizontal-relative:page;mso-position-vertical-relative:page" coordorigin="1956,11031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tGDYwMAAPE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">
                <v:shape id="Freeform 1597" o:spid="_x0000_s1027" style="position:absolute;left:1956;top:11031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98976" behindDoc="1" locked="0" layoutInCell="1" allowOverlap="1" wp14:anchorId="55A3E93D" wp14:editId="189236F3">
                <wp:simplePos x="0" y="0"/>
                <wp:positionH relativeFrom="page">
                  <wp:posOffset>1242060</wp:posOffset>
                </wp:positionH>
                <wp:positionV relativeFrom="page">
                  <wp:posOffset>7316470</wp:posOffset>
                </wp:positionV>
                <wp:extent cx="5525770" cy="1270"/>
                <wp:effectExtent l="13335" t="10795" r="13970" b="6985"/>
                <wp:wrapNone/>
                <wp:docPr id="1892" name="Group 1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1522"/>
                          <a:chExt cx="8702" cy="2"/>
                        </a:xfrm>
                      </wpg:grpSpPr>
                      <wps:wsp>
                        <wps:cNvPr id="1893" name="Freeform 1595"/>
                        <wps:cNvSpPr>
                          <a:spLocks/>
                        </wps:cNvSpPr>
                        <wps:spPr bwMode="auto">
                          <a:xfrm>
                            <a:off x="1956" y="11522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19DA263" id="Group 1594" o:spid="_x0000_s1026" style="position:absolute;margin-left:97.8pt;margin-top:576.1pt;width:435.1pt;height:.1pt;z-index:-252117504;mso-position-horizontal-relative:page;mso-position-vertical-relative:page" coordorigin="1956,11522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">
                <v:shape id="Freeform 1595" o:spid="_x0000_s1027" style="position:absolute;left:1956;top:11522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00000" behindDoc="1" locked="0" layoutInCell="1" allowOverlap="1" wp14:anchorId="0C37B7AF" wp14:editId="0EF15385">
                <wp:simplePos x="0" y="0"/>
                <wp:positionH relativeFrom="page">
                  <wp:posOffset>1242060</wp:posOffset>
                </wp:positionH>
                <wp:positionV relativeFrom="page">
                  <wp:posOffset>7628255</wp:posOffset>
                </wp:positionV>
                <wp:extent cx="5525770" cy="1270"/>
                <wp:effectExtent l="13335" t="8255" r="13970" b="9525"/>
                <wp:wrapNone/>
                <wp:docPr id="1890" name="Group 1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2013"/>
                          <a:chExt cx="8702" cy="2"/>
                        </a:xfrm>
                      </wpg:grpSpPr>
                      <wps:wsp>
                        <wps:cNvPr id="1891" name="Freeform 1593"/>
                        <wps:cNvSpPr>
                          <a:spLocks/>
                        </wps:cNvSpPr>
                        <wps:spPr bwMode="auto">
                          <a:xfrm>
                            <a:off x="1956" y="12013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7B09257" id="Group 1592" o:spid="_x0000_s1026" style="position:absolute;margin-left:97.8pt;margin-top:600.65pt;width:435.1pt;height:.1pt;z-index:-252116480;mso-position-horizontal-relative:page;mso-position-vertical-relative:page" coordorigin="1956,12013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">
                <v:shape id="Freeform 1593" o:spid="_x0000_s1027" style="position:absolute;left:1956;top:12013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01024" behindDoc="1" locked="0" layoutInCell="1" allowOverlap="1" wp14:anchorId="508E64FA" wp14:editId="208E3829">
                <wp:simplePos x="0" y="0"/>
                <wp:positionH relativeFrom="page">
                  <wp:posOffset>1242060</wp:posOffset>
                </wp:positionH>
                <wp:positionV relativeFrom="page">
                  <wp:posOffset>7940040</wp:posOffset>
                </wp:positionV>
                <wp:extent cx="5525770" cy="1270"/>
                <wp:effectExtent l="13335" t="5715" r="13970" b="12065"/>
                <wp:wrapNone/>
                <wp:docPr id="1888" name="Group 1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2504"/>
                          <a:chExt cx="8702" cy="2"/>
                        </a:xfrm>
                      </wpg:grpSpPr>
                      <wps:wsp>
                        <wps:cNvPr id="1889" name="Freeform 1591"/>
                        <wps:cNvSpPr>
                          <a:spLocks/>
                        </wps:cNvSpPr>
                        <wps:spPr bwMode="auto">
                          <a:xfrm>
                            <a:off x="1956" y="12504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7BEFAA8" id="Group 1590" o:spid="_x0000_s1026" style="position:absolute;margin-left:97.8pt;margin-top:625.2pt;width:435.1pt;height:.1pt;z-index:-252115456;mso-position-horizontal-relative:page;mso-position-vertical-relative:page" coordorigin="1956,12504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7unYwMAAPE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">
                <v:shape id="Freeform 1591" o:spid="_x0000_s1027" style="position:absolute;left:1956;top:12504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02048" behindDoc="1" locked="0" layoutInCell="1" allowOverlap="1" wp14:anchorId="01C4B1B3" wp14:editId="3A5C1FB1">
                <wp:simplePos x="0" y="0"/>
                <wp:positionH relativeFrom="page">
                  <wp:posOffset>1242060</wp:posOffset>
                </wp:positionH>
                <wp:positionV relativeFrom="page">
                  <wp:posOffset>8251190</wp:posOffset>
                </wp:positionV>
                <wp:extent cx="5525770" cy="1270"/>
                <wp:effectExtent l="13335" t="12065" r="13970" b="5715"/>
                <wp:wrapNone/>
                <wp:docPr id="1886" name="Group 1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2994"/>
                          <a:chExt cx="8702" cy="2"/>
                        </a:xfrm>
                      </wpg:grpSpPr>
                      <wps:wsp>
                        <wps:cNvPr id="1887" name="Freeform 1589"/>
                        <wps:cNvSpPr>
                          <a:spLocks/>
                        </wps:cNvSpPr>
                        <wps:spPr bwMode="auto">
                          <a:xfrm>
                            <a:off x="1956" y="12994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B4658DD" id="Group 1588" o:spid="_x0000_s1026" style="position:absolute;margin-left:97.8pt;margin-top:649.7pt;width:435.1pt;height:.1pt;z-index:-252114432;mso-position-horizontal-relative:page;mso-position-vertical-relative:page" coordorigin="1956,12994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">
                <v:shape id="Freeform 1589" o:spid="_x0000_s1027" style="position:absolute;left:1956;top:12994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03072" behindDoc="1" locked="0" layoutInCell="1" allowOverlap="1" wp14:anchorId="71E1E290" wp14:editId="4A1DD75C">
                <wp:simplePos x="0" y="0"/>
                <wp:positionH relativeFrom="page">
                  <wp:posOffset>1242060</wp:posOffset>
                </wp:positionH>
                <wp:positionV relativeFrom="page">
                  <wp:posOffset>8562975</wp:posOffset>
                </wp:positionV>
                <wp:extent cx="5525770" cy="1270"/>
                <wp:effectExtent l="13335" t="9525" r="13970" b="8255"/>
                <wp:wrapNone/>
                <wp:docPr id="1884" name="Group 1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3485"/>
                          <a:chExt cx="8702" cy="2"/>
                        </a:xfrm>
                      </wpg:grpSpPr>
                      <wps:wsp>
                        <wps:cNvPr id="1885" name="Freeform 1587"/>
                        <wps:cNvSpPr>
                          <a:spLocks/>
                        </wps:cNvSpPr>
                        <wps:spPr bwMode="auto">
                          <a:xfrm>
                            <a:off x="1956" y="13485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B4E8737" id="Group 1586" o:spid="_x0000_s1026" style="position:absolute;margin-left:97.8pt;margin-top:674.25pt;width:435.1pt;height:.1pt;z-index:-252113408;mso-position-horizontal-relative:page;mso-position-vertical-relative:page" coordorigin="1956,13485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">
                <v:shape id="Freeform 1587" o:spid="_x0000_s1027" style="position:absolute;left:1956;top:13485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205120" behindDoc="1" locked="0" layoutInCell="1" allowOverlap="1" wp14:anchorId="01BD938C" wp14:editId="777B1A92">
                <wp:simplePos x="0" y="0"/>
                <wp:positionH relativeFrom="page">
                  <wp:posOffset>7230110</wp:posOffset>
                </wp:positionH>
                <wp:positionV relativeFrom="page">
                  <wp:posOffset>3286760</wp:posOffset>
                </wp:positionV>
                <wp:extent cx="165100" cy="3596005"/>
                <wp:effectExtent l="635" t="635" r="0" b="3810"/>
                <wp:wrapNone/>
                <wp:docPr id="1883" name="Text Box 1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3596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4CB6AC" w14:textId="77777777" w:rsidR="00D35C18" w:rsidRDefault="00D35C18">
                            <w:pPr>
                              <w:spacing w:after="0" w:line="245" w:lineRule="exact"/>
                              <w:ind w:left="20" w:right="-53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DO NOT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WRITE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IN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THIS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AREA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WILL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BE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CUT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OFF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1BD938C" id="Text Box 1585" o:spid="_x0000_s1029" type="#_x0000_t202" style="position:absolute;margin-left:569.3pt;margin-top:258.8pt;width:13pt;height:283.15pt;z-index:-25211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" filled="f" stroked="f">
                <v:textbox style="layout-flow:vertical;mso-layout-flow-alt:bottom-to-top" inset="0,0,0,0">
                  <w:txbxContent>
                    <w:p w14:paraId="234CB6AC" w14:textId="77777777" w:rsidR="00D35C18" w:rsidRDefault="00D35C18">
                      <w:pPr>
                        <w:spacing w:after="0" w:line="245" w:lineRule="exact"/>
                        <w:ind w:left="20" w:right="-53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color w:val="6D6E71"/>
                        </w:rPr>
                        <w:t>DO NOT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WRITE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IN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THIS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AREA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WILL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BE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CUT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OFF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4645BE6B" w14:textId="77777777" w:rsidR="002B3F60" w:rsidRDefault="00285256">
      <w:pPr>
        <w:spacing w:before="32" w:after="0" w:line="240" w:lineRule="auto"/>
        <w:ind w:left="107" w:right="-2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color w:val="231F20"/>
        </w:rPr>
        <w:t>Question</w:t>
      </w:r>
      <w:r>
        <w:rPr>
          <w:rFonts w:ascii="Arial" w:eastAsia="Arial" w:hAnsi="Arial" w:cs="Arial"/>
          <w:b/>
          <w:bCs/>
          <w:color w:val="231F20"/>
          <w:spacing w:val="-10"/>
        </w:rPr>
        <w:t xml:space="preserve"> </w:t>
      </w:r>
      <w:r>
        <w:rPr>
          <w:rFonts w:ascii="Arial" w:eastAsia="Arial" w:hAnsi="Arial" w:cs="Arial"/>
          <w:b/>
          <w:bCs/>
          <w:color w:val="231F20"/>
        </w:rPr>
        <w:t xml:space="preserve">1 </w:t>
      </w:r>
      <w:r>
        <w:rPr>
          <w:rFonts w:ascii="Arial" w:eastAsia="Arial" w:hAnsi="Arial" w:cs="Arial"/>
          <w:color w:val="231F20"/>
        </w:rPr>
        <w:t>(continued)</w:t>
      </w:r>
    </w:p>
    <w:p w14:paraId="7CA6DA2C" w14:textId="77777777" w:rsidR="002B3F60" w:rsidRDefault="002B3F60">
      <w:pPr>
        <w:spacing w:before="15" w:after="0" w:line="260" w:lineRule="exact"/>
        <w:rPr>
          <w:sz w:val="26"/>
          <w:szCs w:val="26"/>
        </w:rPr>
      </w:pPr>
    </w:p>
    <w:p w14:paraId="280CB8E1" w14:textId="77777777" w:rsidR="002B3F60" w:rsidRDefault="00285256">
      <w:pPr>
        <w:tabs>
          <w:tab w:val="left" w:pos="800"/>
        </w:tabs>
        <w:spacing w:after="0" w:line="240" w:lineRule="auto"/>
        <w:ind w:left="107" w:right="-20"/>
        <w:rPr>
          <w:rFonts w:ascii="Arial" w:eastAsia="Arial" w:hAnsi="Arial" w:cs="Arial"/>
        </w:rPr>
      </w:pPr>
      <w:r>
        <w:rPr>
          <w:rFonts w:ascii="Arial" w:eastAsia="Arial" w:hAnsi="Arial" w:cs="Arial"/>
          <w:color w:val="231F20"/>
        </w:rPr>
        <w:t>(b)</w:t>
      </w:r>
      <w:r>
        <w:rPr>
          <w:rFonts w:ascii="Arial" w:eastAsia="Arial" w:hAnsi="Arial" w:cs="Arial"/>
          <w:color w:val="231F20"/>
        </w:rPr>
        <w:tab/>
        <w:t>Evaluate the usefulness, in terms of strengths and weaknesses, of Source 1 and</w:t>
      </w:r>
    </w:p>
    <w:p w14:paraId="0B1D62FD" w14:textId="612BC469" w:rsidR="002B3F60" w:rsidRDefault="00F82685">
      <w:pPr>
        <w:tabs>
          <w:tab w:val="left" w:pos="8560"/>
        </w:tabs>
        <w:spacing w:before="11" w:after="0" w:line="248" w:lineRule="exact"/>
        <w:ind w:left="816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80544" behindDoc="1" locked="0" layoutInCell="1" allowOverlap="1" wp14:anchorId="60D2152F" wp14:editId="7785C036">
                <wp:simplePos x="0" y="0"/>
                <wp:positionH relativeFrom="page">
                  <wp:posOffset>1242060</wp:posOffset>
                </wp:positionH>
                <wp:positionV relativeFrom="paragraph">
                  <wp:posOffset>448310</wp:posOffset>
                </wp:positionV>
                <wp:extent cx="5525770" cy="1270"/>
                <wp:effectExtent l="13335" t="9525" r="13970" b="8255"/>
                <wp:wrapNone/>
                <wp:docPr id="1881" name="Group 1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706"/>
                          <a:chExt cx="8702" cy="2"/>
                        </a:xfrm>
                      </wpg:grpSpPr>
                      <wps:wsp>
                        <wps:cNvPr id="1882" name="Freeform 1584"/>
                        <wps:cNvSpPr>
                          <a:spLocks/>
                        </wps:cNvSpPr>
                        <wps:spPr bwMode="auto">
                          <a:xfrm>
                            <a:off x="1956" y="706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BA3449F" id="Group 1583" o:spid="_x0000_s1026" style="position:absolute;margin-left:97.8pt;margin-top:35.3pt;width:435.1pt;height:.1pt;z-index:-252135936;mso-position-horizontal-relative:page" coordorigin="1956,706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">
                <v:shape id="Freeform 1584" o:spid="_x0000_s1027" style="position:absolute;left:1956;top:706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81568" behindDoc="1" locked="0" layoutInCell="1" allowOverlap="1" wp14:anchorId="7683962C" wp14:editId="41CC2C30">
                <wp:simplePos x="0" y="0"/>
                <wp:positionH relativeFrom="page">
                  <wp:posOffset>1242060</wp:posOffset>
                </wp:positionH>
                <wp:positionV relativeFrom="paragraph">
                  <wp:posOffset>760095</wp:posOffset>
                </wp:positionV>
                <wp:extent cx="5525770" cy="1270"/>
                <wp:effectExtent l="13335" t="6985" r="13970" b="10795"/>
                <wp:wrapNone/>
                <wp:docPr id="1879" name="Group 1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197"/>
                          <a:chExt cx="8702" cy="2"/>
                        </a:xfrm>
                      </wpg:grpSpPr>
                      <wps:wsp>
                        <wps:cNvPr id="1880" name="Freeform 1582"/>
                        <wps:cNvSpPr>
                          <a:spLocks/>
                        </wps:cNvSpPr>
                        <wps:spPr bwMode="auto">
                          <a:xfrm>
                            <a:off x="1956" y="1197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84B5484" id="Group 1581" o:spid="_x0000_s1026" style="position:absolute;margin-left:97.8pt;margin-top:59.85pt;width:435.1pt;height:.1pt;z-index:-252134912;mso-position-horizontal-relative:page" coordorigin="1956,1197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czUZAMAAO8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">
                <v:shape id="Freeform 1582" o:spid="_x0000_s1027" style="position:absolute;left:1956;top:1197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82592" behindDoc="1" locked="0" layoutInCell="1" allowOverlap="1" wp14:anchorId="31250E9F" wp14:editId="0439C8A2">
                <wp:simplePos x="0" y="0"/>
                <wp:positionH relativeFrom="page">
                  <wp:posOffset>1242060</wp:posOffset>
                </wp:positionH>
                <wp:positionV relativeFrom="paragraph">
                  <wp:posOffset>1071880</wp:posOffset>
                </wp:positionV>
                <wp:extent cx="5525770" cy="1270"/>
                <wp:effectExtent l="13335" t="13970" r="13970" b="3810"/>
                <wp:wrapNone/>
                <wp:docPr id="1877" name="Group 1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688"/>
                          <a:chExt cx="8702" cy="2"/>
                        </a:xfrm>
                      </wpg:grpSpPr>
                      <wps:wsp>
                        <wps:cNvPr id="1878" name="Freeform 1580"/>
                        <wps:cNvSpPr>
                          <a:spLocks/>
                        </wps:cNvSpPr>
                        <wps:spPr bwMode="auto">
                          <a:xfrm>
                            <a:off x="1956" y="1688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4B6843B" id="Group 1579" o:spid="_x0000_s1026" style="position:absolute;margin-left:97.8pt;margin-top:84.4pt;width:435.1pt;height:.1pt;z-index:-252133888;mso-position-horizontal-relative:page" coordorigin="1956,1688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">
                <v:shape id="Freeform 1580" o:spid="_x0000_s1027" style="position:absolute;left:1956;top:1688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183616" behindDoc="1" locked="0" layoutInCell="1" allowOverlap="1" wp14:anchorId="75AEAE51" wp14:editId="2EB0EA1B">
                <wp:simplePos x="0" y="0"/>
                <wp:positionH relativeFrom="page">
                  <wp:posOffset>1242060</wp:posOffset>
                </wp:positionH>
                <wp:positionV relativeFrom="paragraph">
                  <wp:posOffset>1383030</wp:posOffset>
                </wp:positionV>
                <wp:extent cx="5525770" cy="1270"/>
                <wp:effectExtent l="13335" t="10795" r="13970" b="6985"/>
                <wp:wrapNone/>
                <wp:docPr id="1875" name="Group 1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2178"/>
                          <a:chExt cx="8702" cy="2"/>
                        </a:xfrm>
                      </wpg:grpSpPr>
                      <wps:wsp>
                        <wps:cNvPr id="1876" name="Freeform 1578"/>
                        <wps:cNvSpPr>
                          <a:spLocks/>
                        </wps:cNvSpPr>
                        <wps:spPr bwMode="auto">
                          <a:xfrm>
                            <a:off x="1956" y="2178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E9F2470" id="Group 1577" o:spid="_x0000_s1026" style="position:absolute;margin-left:97.8pt;margin-top:108.9pt;width:435.1pt;height:.1pt;z-index:-252132864;mso-position-horizontal-relative:page" coordorigin="1956,2178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">
                <v:shape id="Freeform 1578" o:spid="_x0000_s1027" style="position:absolute;left:1956;top:2178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 w:rsidR="00285256">
        <w:rPr>
          <w:rFonts w:ascii="Arial" w:eastAsia="Arial" w:hAnsi="Arial" w:cs="Arial"/>
          <w:color w:val="231F20"/>
          <w:position w:val="-1"/>
        </w:rPr>
        <w:t xml:space="preserve">Source 2 regarding </w:t>
      </w:r>
      <w:r w:rsidR="004B2523">
        <w:rPr>
          <w:rFonts w:ascii="Arial" w:eastAsia="Arial" w:hAnsi="Arial" w:cs="Arial"/>
          <w:color w:val="231F20"/>
          <w:position w:val="-1"/>
        </w:rPr>
        <w:t>changes in the role of women</w:t>
      </w:r>
      <w:r w:rsidR="00285256">
        <w:rPr>
          <w:rFonts w:ascii="Arial" w:eastAsia="Arial" w:hAnsi="Arial" w:cs="Arial"/>
          <w:color w:val="231F20"/>
          <w:position w:val="-1"/>
        </w:rPr>
        <w:t>.</w:t>
      </w:r>
      <w:r w:rsidR="00285256">
        <w:rPr>
          <w:rFonts w:ascii="Arial" w:eastAsia="Arial" w:hAnsi="Arial" w:cs="Arial"/>
          <w:color w:val="231F20"/>
          <w:position w:val="-1"/>
        </w:rPr>
        <w:tab/>
        <w:t>(6 marks)</w:t>
      </w:r>
    </w:p>
    <w:p w14:paraId="016B2FD3" w14:textId="77777777" w:rsidR="002B3F60" w:rsidRDefault="002B3F60">
      <w:pPr>
        <w:spacing w:before="4" w:after="0" w:line="190" w:lineRule="exact"/>
        <w:rPr>
          <w:sz w:val="19"/>
          <w:szCs w:val="19"/>
        </w:rPr>
      </w:pPr>
    </w:p>
    <w:p w14:paraId="08164FB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AFC59A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E080F8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6499F7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176784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8F05D6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83B578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79A020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A4BB50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56CD77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B93993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86AE09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73832B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1FD7EC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4F46C6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FEFB7C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A69867D" w14:textId="77777777" w:rsidR="002B3F60" w:rsidRDefault="002B3F60" w:rsidP="00795DED">
      <w:pPr>
        <w:tabs>
          <w:tab w:val="left" w:pos="7655"/>
        </w:tabs>
        <w:spacing w:after="0" w:line="200" w:lineRule="exact"/>
        <w:rPr>
          <w:sz w:val="20"/>
          <w:szCs w:val="20"/>
        </w:rPr>
      </w:pPr>
    </w:p>
    <w:p w14:paraId="0D592A4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0B88AF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2B8DC8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8F1385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90AD01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EDD2F9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67665C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72C560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AEDC56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EBADF5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2175ED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59EC54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7025CA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0AA41A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EA641B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B35033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BC8619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154C22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BAA674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349FA3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810285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EE8FCE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B3A2B1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192F12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D3A7E6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80FD3F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2446EF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661122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503478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9DADCB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C51D21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9F66B9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D8A5D8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0326CB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9827C0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DDE066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9A90EE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5ADEAE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C191C6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A633A4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BBFFC6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F43CFD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788663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6C4EA1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B549BF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7EF398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F7DD23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8F7803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9FDD8A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A6E4ED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4D49BAD" w14:textId="341225D3" w:rsidR="002B3F60" w:rsidRDefault="00F82685">
      <w:pPr>
        <w:spacing w:before="32" w:after="0" w:line="240" w:lineRule="auto"/>
        <w:ind w:left="4036" w:right="4017"/>
        <w:jc w:val="center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04096" behindDoc="1" locked="0" layoutInCell="1" allowOverlap="1" wp14:anchorId="49626158" wp14:editId="703ECB82">
                <wp:simplePos x="0" y="0"/>
                <wp:positionH relativeFrom="page">
                  <wp:posOffset>1242060</wp:posOffset>
                </wp:positionH>
                <wp:positionV relativeFrom="paragraph">
                  <wp:posOffset>-1181100</wp:posOffset>
                </wp:positionV>
                <wp:extent cx="5525770" cy="1270"/>
                <wp:effectExtent l="13335" t="13970" r="13970" b="3810"/>
                <wp:wrapNone/>
                <wp:docPr id="1873" name="Group 1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-1860"/>
                          <a:chExt cx="8702" cy="2"/>
                        </a:xfrm>
                      </wpg:grpSpPr>
                      <wps:wsp>
                        <wps:cNvPr id="1874" name="Freeform 1576"/>
                        <wps:cNvSpPr>
                          <a:spLocks/>
                        </wps:cNvSpPr>
                        <wps:spPr bwMode="auto">
                          <a:xfrm>
                            <a:off x="1956" y="-1860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8125BDD" id="Group 1575" o:spid="_x0000_s1026" style="position:absolute;margin-left:97.8pt;margin-top:-93pt;width:435.1pt;height:.1pt;z-index:-252112384;mso-position-horizontal-relative:page" coordorigin="1956,-1860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">
                <v:shape id="Freeform 1576" o:spid="_x0000_s1027" style="position:absolute;left:1956;top:-1860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 w:rsidR="00285256">
        <w:rPr>
          <w:rFonts w:ascii="Arial" w:eastAsia="Arial" w:hAnsi="Arial" w:cs="Arial"/>
          <w:b/>
          <w:bCs/>
          <w:color w:val="231F20"/>
        </w:rPr>
        <w:t xml:space="preserve">See next </w:t>
      </w:r>
      <w:r w:rsidR="00285256">
        <w:rPr>
          <w:rFonts w:ascii="Arial" w:eastAsia="Arial" w:hAnsi="Arial" w:cs="Arial"/>
          <w:b/>
          <w:bCs/>
          <w:color w:val="231F20"/>
          <w:w w:val="99"/>
        </w:rPr>
        <w:t>page</w:t>
      </w:r>
    </w:p>
    <w:p w14:paraId="7B650D71" w14:textId="77777777" w:rsidR="002B3F60" w:rsidRDefault="002B3F60">
      <w:pPr>
        <w:spacing w:after="0"/>
        <w:jc w:val="center"/>
        <w:sectPr w:rsidR="002B3F60">
          <w:headerReference w:type="even" r:id="rId8"/>
          <w:pgSz w:w="11920" w:h="16840"/>
          <w:pgMar w:top="940" w:right="1140" w:bottom="280" w:left="1140" w:header="0" w:footer="0" w:gutter="0"/>
          <w:pgNumType w:start="4"/>
          <w:cols w:space="720"/>
        </w:sectPr>
      </w:pPr>
    </w:p>
    <w:p w14:paraId="6EC1A0D5" w14:textId="1EA21E8B" w:rsidR="002B3F60" w:rsidRDefault="00F82685">
      <w:pPr>
        <w:tabs>
          <w:tab w:val="left" w:pos="7500"/>
        </w:tabs>
        <w:spacing w:before="77" w:after="0" w:line="248" w:lineRule="exact"/>
        <w:ind w:left="4752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06144" behindDoc="1" locked="0" layoutInCell="1" allowOverlap="1" wp14:anchorId="5E3D59FD" wp14:editId="66EC9F24">
                <wp:simplePos x="0" y="0"/>
                <wp:positionH relativeFrom="page">
                  <wp:posOffset>428625</wp:posOffset>
                </wp:positionH>
                <wp:positionV relativeFrom="page">
                  <wp:posOffset>360045</wp:posOffset>
                </wp:positionV>
                <wp:extent cx="1270" cy="9972040"/>
                <wp:effectExtent l="9525" t="7620" r="8255" b="12065"/>
                <wp:wrapNone/>
                <wp:docPr id="1871" name="Group 1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9972040"/>
                          <a:chOff x="675" y="567"/>
                          <a:chExt cx="2" cy="15704"/>
                        </a:xfrm>
                      </wpg:grpSpPr>
                      <wps:wsp>
                        <wps:cNvPr id="1872" name="Freeform 1574"/>
                        <wps:cNvSpPr>
                          <a:spLocks/>
                        </wps:cNvSpPr>
                        <wps:spPr bwMode="auto">
                          <a:xfrm>
                            <a:off x="675" y="567"/>
                            <a:ext cx="2" cy="15704"/>
                          </a:xfrm>
                          <a:custGeom>
                            <a:avLst/>
                            <a:gdLst>
                              <a:gd name="T0" fmla="+- 0 567 567"/>
                              <a:gd name="T1" fmla="*/ 567 h 15704"/>
                              <a:gd name="T2" fmla="+- 0 16271 567"/>
                              <a:gd name="T3" fmla="*/ 16271 h 157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704">
                                <a:moveTo>
                                  <a:pt x="0" y="0"/>
                                </a:moveTo>
                                <a:lnTo>
                                  <a:pt x="0" y="157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E652EA6" id="Group 1573" o:spid="_x0000_s1026" style="position:absolute;margin-left:33.75pt;margin-top:28.35pt;width:.1pt;height:785.2pt;z-index:-252110336;mso-position-horizontal-relative:page;mso-position-vertical-relative:page" coordorigin="675,567" coordsize="2,1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">
                <v:shape id="Freeform 1574" o:spid="_x0000_s1027" style="position:absolute;left:675;top:567;width:2;height:15704;visibility:visible;mso-wrap-style:square;v-text-anchor:top" coordsize="2,15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" path="m,l,15704e" filled="f" strokecolor="#231f20" strokeweight=".5pt">
                  <v:path arrowok="t" o:connecttype="custom" o:connectlocs="0,567;0,16271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11264" behindDoc="1" locked="0" layoutInCell="1" allowOverlap="1" wp14:anchorId="72B223C3" wp14:editId="4AECD74F">
                <wp:simplePos x="0" y="0"/>
                <wp:positionH relativeFrom="page">
                  <wp:posOffset>1242060</wp:posOffset>
                </wp:positionH>
                <wp:positionV relativeFrom="page">
                  <wp:posOffset>2618105</wp:posOffset>
                </wp:positionV>
                <wp:extent cx="5525770" cy="1270"/>
                <wp:effectExtent l="13335" t="8255" r="13970" b="9525"/>
                <wp:wrapNone/>
                <wp:docPr id="1869" name="Group 1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4123"/>
                          <a:chExt cx="8702" cy="2"/>
                        </a:xfrm>
                      </wpg:grpSpPr>
                      <wps:wsp>
                        <wps:cNvPr id="1870" name="Freeform 1572"/>
                        <wps:cNvSpPr>
                          <a:spLocks/>
                        </wps:cNvSpPr>
                        <wps:spPr bwMode="auto">
                          <a:xfrm>
                            <a:off x="1956" y="4123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C51EB19" id="Group 1571" o:spid="_x0000_s1026" style="position:absolute;margin-left:97.8pt;margin-top:206.15pt;width:435.1pt;height:.1pt;z-index:-252105216;mso-position-horizontal-relative:page;mso-position-vertical-relative:page" coordorigin="1956,4123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">
                <v:shape id="Freeform 1572" o:spid="_x0000_s1027" style="position:absolute;left:1956;top:4123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12288" behindDoc="1" locked="0" layoutInCell="1" allowOverlap="1" wp14:anchorId="3712DC69" wp14:editId="35DDC7BF">
                <wp:simplePos x="0" y="0"/>
                <wp:positionH relativeFrom="page">
                  <wp:posOffset>1242060</wp:posOffset>
                </wp:positionH>
                <wp:positionV relativeFrom="page">
                  <wp:posOffset>2929890</wp:posOffset>
                </wp:positionV>
                <wp:extent cx="5525770" cy="1270"/>
                <wp:effectExtent l="13335" t="5715" r="13970" b="12065"/>
                <wp:wrapNone/>
                <wp:docPr id="1867" name="Group 1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4614"/>
                          <a:chExt cx="8702" cy="2"/>
                        </a:xfrm>
                      </wpg:grpSpPr>
                      <wps:wsp>
                        <wps:cNvPr id="1868" name="Freeform 1570"/>
                        <wps:cNvSpPr>
                          <a:spLocks/>
                        </wps:cNvSpPr>
                        <wps:spPr bwMode="auto">
                          <a:xfrm>
                            <a:off x="1956" y="4614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6863995" id="Group 1569" o:spid="_x0000_s1026" style="position:absolute;margin-left:97.8pt;margin-top:230.7pt;width:435.1pt;height:.1pt;z-index:-252104192;mso-position-horizontal-relative:page;mso-position-vertical-relative:page" coordorigin="1956,4614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Nq6ZAMAAO8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">
                <v:shape id="Freeform 1570" o:spid="_x0000_s1027" style="position:absolute;left:1956;top:4614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13312" behindDoc="1" locked="0" layoutInCell="1" allowOverlap="1" wp14:anchorId="699E89A0" wp14:editId="5C7A87F7">
                <wp:simplePos x="0" y="0"/>
                <wp:positionH relativeFrom="page">
                  <wp:posOffset>1242060</wp:posOffset>
                </wp:positionH>
                <wp:positionV relativeFrom="page">
                  <wp:posOffset>3241675</wp:posOffset>
                </wp:positionV>
                <wp:extent cx="5525770" cy="1270"/>
                <wp:effectExtent l="13335" t="12700" r="13970" b="5080"/>
                <wp:wrapNone/>
                <wp:docPr id="1865" name="Group 1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5105"/>
                          <a:chExt cx="8702" cy="2"/>
                        </a:xfrm>
                      </wpg:grpSpPr>
                      <wps:wsp>
                        <wps:cNvPr id="1866" name="Freeform 1568"/>
                        <wps:cNvSpPr>
                          <a:spLocks/>
                        </wps:cNvSpPr>
                        <wps:spPr bwMode="auto">
                          <a:xfrm>
                            <a:off x="1956" y="5105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594A2B4" id="Group 1567" o:spid="_x0000_s1026" style="position:absolute;margin-left:97.8pt;margin-top:255.25pt;width:435.1pt;height:.1pt;z-index:-252103168;mso-position-horizontal-relative:page;mso-position-vertical-relative:page" coordorigin="1956,5105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">
                <v:shape id="Freeform 1568" o:spid="_x0000_s1027" style="position:absolute;left:1956;top:5105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14336" behindDoc="1" locked="0" layoutInCell="1" allowOverlap="1" wp14:anchorId="0212A508" wp14:editId="1195C915">
                <wp:simplePos x="0" y="0"/>
                <wp:positionH relativeFrom="page">
                  <wp:posOffset>1242060</wp:posOffset>
                </wp:positionH>
                <wp:positionV relativeFrom="page">
                  <wp:posOffset>3553460</wp:posOffset>
                </wp:positionV>
                <wp:extent cx="5525770" cy="1270"/>
                <wp:effectExtent l="13335" t="10160" r="13970" b="7620"/>
                <wp:wrapNone/>
                <wp:docPr id="1863" name="Group 1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5596"/>
                          <a:chExt cx="8702" cy="2"/>
                        </a:xfrm>
                      </wpg:grpSpPr>
                      <wps:wsp>
                        <wps:cNvPr id="1864" name="Freeform 1566"/>
                        <wps:cNvSpPr>
                          <a:spLocks/>
                        </wps:cNvSpPr>
                        <wps:spPr bwMode="auto">
                          <a:xfrm>
                            <a:off x="1956" y="5596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594122C" id="Group 1565" o:spid="_x0000_s1026" style="position:absolute;margin-left:97.8pt;margin-top:279.8pt;width:435.1pt;height:.1pt;z-index:-252102144;mso-position-horizontal-relative:page;mso-position-vertical-relative:page" coordorigin="1956,5596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N11ZAMAAO8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">
                <v:shape id="Freeform 1566" o:spid="_x0000_s1027" style="position:absolute;left:1956;top:5596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15360" behindDoc="1" locked="0" layoutInCell="1" allowOverlap="1" wp14:anchorId="2051D895" wp14:editId="50052573">
                <wp:simplePos x="0" y="0"/>
                <wp:positionH relativeFrom="page">
                  <wp:posOffset>1242060</wp:posOffset>
                </wp:positionH>
                <wp:positionV relativeFrom="page">
                  <wp:posOffset>3864610</wp:posOffset>
                </wp:positionV>
                <wp:extent cx="5525770" cy="1270"/>
                <wp:effectExtent l="13335" t="6985" r="13970" b="10795"/>
                <wp:wrapNone/>
                <wp:docPr id="1861" name="Group 1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6086"/>
                          <a:chExt cx="8702" cy="2"/>
                        </a:xfrm>
                      </wpg:grpSpPr>
                      <wps:wsp>
                        <wps:cNvPr id="1862" name="Freeform 1564"/>
                        <wps:cNvSpPr>
                          <a:spLocks/>
                        </wps:cNvSpPr>
                        <wps:spPr bwMode="auto">
                          <a:xfrm>
                            <a:off x="1956" y="6086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524DF6E" id="Group 1563" o:spid="_x0000_s1026" style="position:absolute;margin-left:97.8pt;margin-top:304.3pt;width:435.1pt;height:.1pt;z-index:-252101120;mso-position-horizontal-relative:page;mso-position-vertical-relative:page" coordorigin="1956,6086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">
                <v:shape id="Freeform 1564" o:spid="_x0000_s1027" style="position:absolute;left:1956;top:6086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16384" behindDoc="1" locked="0" layoutInCell="1" allowOverlap="1" wp14:anchorId="7EEE9A34" wp14:editId="49AD3F37">
                <wp:simplePos x="0" y="0"/>
                <wp:positionH relativeFrom="page">
                  <wp:posOffset>1242060</wp:posOffset>
                </wp:positionH>
                <wp:positionV relativeFrom="page">
                  <wp:posOffset>4176395</wp:posOffset>
                </wp:positionV>
                <wp:extent cx="5525770" cy="1270"/>
                <wp:effectExtent l="13335" t="13970" r="13970" b="3810"/>
                <wp:wrapNone/>
                <wp:docPr id="1859" name="Group 1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6577"/>
                          <a:chExt cx="8702" cy="2"/>
                        </a:xfrm>
                      </wpg:grpSpPr>
                      <wps:wsp>
                        <wps:cNvPr id="1860" name="Freeform 1562"/>
                        <wps:cNvSpPr>
                          <a:spLocks/>
                        </wps:cNvSpPr>
                        <wps:spPr bwMode="auto">
                          <a:xfrm>
                            <a:off x="1956" y="6577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9535088" id="Group 1561" o:spid="_x0000_s1026" style="position:absolute;margin-left:97.8pt;margin-top:328.85pt;width:435.1pt;height:.1pt;z-index:-252100096;mso-position-horizontal-relative:page;mso-position-vertical-relative:page" coordorigin="1956,6577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ecMYwMAAO8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">
                <v:shape id="Freeform 1562" o:spid="_x0000_s1027" style="position:absolute;left:1956;top:6577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17408" behindDoc="1" locked="0" layoutInCell="1" allowOverlap="1" wp14:anchorId="229EB813" wp14:editId="42C71C19">
                <wp:simplePos x="0" y="0"/>
                <wp:positionH relativeFrom="page">
                  <wp:posOffset>1242060</wp:posOffset>
                </wp:positionH>
                <wp:positionV relativeFrom="page">
                  <wp:posOffset>4488180</wp:posOffset>
                </wp:positionV>
                <wp:extent cx="5525770" cy="1270"/>
                <wp:effectExtent l="13335" t="11430" r="13970" b="6350"/>
                <wp:wrapNone/>
                <wp:docPr id="1857" name="Group 1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7068"/>
                          <a:chExt cx="8702" cy="2"/>
                        </a:xfrm>
                      </wpg:grpSpPr>
                      <wps:wsp>
                        <wps:cNvPr id="1858" name="Freeform 1560"/>
                        <wps:cNvSpPr>
                          <a:spLocks/>
                        </wps:cNvSpPr>
                        <wps:spPr bwMode="auto">
                          <a:xfrm>
                            <a:off x="1956" y="7068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93578AE" id="Group 1559" o:spid="_x0000_s1026" style="position:absolute;margin-left:97.8pt;margin-top:353.4pt;width:435.1pt;height:.1pt;z-index:-252099072;mso-position-horizontal-relative:page;mso-position-vertical-relative:page" coordorigin="1956,7068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xThZQMAAO8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">
                <v:shape id="Freeform 1560" o:spid="_x0000_s1027" style="position:absolute;left:1956;top:7068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18432" behindDoc="1" locked="0" layoutInCell="1" allowOverlap="1" wp14:anchorId="3E087C0E" wp14:editId="118633D8">
                <wp:simplePos x="0" y="0"/>
                <wp:positionH relativeFrom="page">
                  <wp:posOffset>1242060</wp:posOffset>
                </wp:positionH>
                <wp:positionV relativeFrom="page">
                  <wp:posOffset>4799965</wp:posOffset>
                </wp:positionV>
                <wp:extent cx="5525770" cy="1270"/>
                <wp:effectExtent l="13335" t="8890" r="13970" b="8890"/>
                <wp:wrapNone/>
                <wp:docPr id="1855" name="Group 1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7559"/>
                          <a:chExt cx="8702" cy="2"/>
                        </a:xfrm>
                      </wpg:grpSpPr>
                      <wps:wsp>
                        <wps:cNvPr id="1856" name="Freeform 1558"/>
                        <wps:cNvSpPr>
                          <a:spLocks/>
                        </wps:cNvSpPr>
                        <wps:spPr bwMode="auto">
                          <a:xfrm>
                            <a:off x="1956" y="7559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8060E10" id="Group 1557" o:spid="_x0000_s1026" style="position:absolute;margin-left:97.8pt;margin-top:377.95pt;width:435.1pt;height:.1pt;z-index:-252098048;mso-position-horizontal-relative:page;mso-position-vertical-relative:page" coordorigin="1956,7559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uYmYwMAAO8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">
                <v:shape id="Freeform 1558" o:spid="_x0000_s1027" style="position:absolute;left:1956;top:7559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219456" behindDoc="1" locked="0" layoutInCell="1" allowOverlap="1" wp14:anchorId="668C060B" wp14:editId="1876ABE8">
                <wp:simplePos x="0" y="0"/>
                <wp:positionH relativeFrom="page">
                  <wp:posOffset>182880</wp:posOffset>
                </wp:positionH>
                <wp:positionV relativeFrom="page">
                  <wp:posOffset>3322955</wp:posOffset>
                </wp:positionV>
                <wp:extent cx="165100" cy="3596005"/>
                <wp:effectExtent l="1905" t="0" r="4445" b="0"/>
                <wp:wrapNone/>
                <wp:docPr id="1854" name="Text Box 1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3596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B9DBFF" w14:textId="77777777" w:rsidR="00D35C18" w:rsidRDefault="00D35C18">
                            <w:pPr>
                              <w:spacing w:after="0" w:line="245" w:lineRule="exact"/>
                              <w:ind w:left="20" w:right="-53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DO NOT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WRITE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IN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THIS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AREA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WILL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BE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CUT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OFF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68C060B" id="Text Box 1556" o:spid="_x0000_s1030" type="#_x0000_t202" style="position:absolute;left:0;text-align:left;margin-left:14.4pt;margin-top:261.65pt;width:13pt;height:283.15pt;z-index:-25209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" filled="f" stroked="f">
                <v:textbox style="layout-flow:vertical" inset="0,0,0,0">
                  <w:txbxContent>
                    <w:p w14:paraId="55B9DBFF" w14:textId="77777777" w:rsidR="00D35C18" w:rsidRDefault="00D35C18">
                      <w:pPr>
                        <w:spacing w:after="0" w:line="245" w:lineRule="exact"/>
                        <w:ind w:left="20" w:right="-53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color w:val="6D6E71"/>
                        </w:rPr>
                        <w:t>DO NOT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WRITE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IN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THIS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AREA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WILL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BE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CUT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OFF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5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ab/>
        <w:t>MODERN HIS</w:t>
      </w:r>
      <w:r w:rsidR="00285256">
        <w:rPr>
          <w:rFonts w:ascii="Arial" w:eastAsia="Arial" w:hAnsi="Arial" w:cs="Arial"/>
          <w:b/>
          <w:bCs/>
          <w:color w:val="231F20"/>
          <w:spacing w:val="-4"/>
          <w:position w:val="-1"/>
        </w:rPr>
        <w:t>T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O</w:t>
      </w:r>
      <w:r w:rsidR="00285256">
        <w:rPr>
          <w:rFonts w:ascii="Arial" w:eastAsia="Arial" w:hAnsi="Arial" w:cs="Arial"/>
          <w:b/>
          <w:bCs/>
          <w:color w:val="231F20"/>
          <w:spacing w:val="-8"/>
          <w:position w:val="-1"/>
        </w:rPr>
        <w:t>R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Y</w:t>
      </w:r>
    </w:p>
    <w:p w14:paraId="15440417" w14:textId="77777777" w:rsidR="002B3F60" w:rsidRDefault="002B3F60">
      <w:pPr>
        <w:spacing w:before="6" w:after="0" w:line="220" w:lineRule="exact"/>
      </w:pPr>
    </w:p>
    <w:p w14:paraId="6D5DB1CE" w14:textId="27DBE38B" w:rsidR="002B3F60" w:rsidRDefault="00F82685">
      <w:pPr>
        <w:tabs>
          <w:tab w:val="left" w:pos="800"/>
          <w:tab w:val="left" w:pos="8560"/>
        </w:tabs>
        <w:spacing w:before="32" w:after="0" w:line="250" w:lineRule="auto"/>
        <w:ind w:left="816" w:right="60" w:hanging="709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07168" behindDoc="1" locked="0" layoutInCell="1" allowOverlap="1" wp14:anchorId="24D0AF7C" wp14:editId="24568FEB">
                <wp:simplePos x="0" y="0"/>
                <wp:positionH relativeFrom="page">
                  <wp:posOffset>1242060</wp:posOffset>
                </wp:positionH>
                <wp:positionV relativeFrom="paragraph">
                  <wp:posOffset>629285</wp:posOffset>
                </wp:positionV>
                <wp:extent cx="5525770" cy="1270"/>
                <wp:effectExtent l="13335" t="7620" r="13970" b="10160"/>
                <wp:wrapNone/>
                <wp:docPr id="1852" name="Group 1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991"/>
                          <a:chExt cx="8702" cy="2"/>
                        </a:xfrm>
                      </wpg:grpSpPr>
                      <wps:wsp>
                        <wps:cNvPr id="1853" name="Freeform 1555"/>
                        <wps:cNvSpPr>
                          <a:spLocks/>
                        </wps:cNvSpPr>
                        <wps:spPr bwMode="auto">
                          <a:xfrm>
                            <a:off x="1956" y="991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406F7CC" id="Group 1554" o:spid="_x0000_s1026" style="position:absolute;margin-left:97.8pt;margin-top:49.55pt;width:435.1pt;height:.1pt;z-index:-252109312;mso-position-horizontal-relative:page" coordorigin="1956,991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Yx+YwMAAO0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">
                <v:shape id="Freeform 1555" o:spid="_x0000_s1027" style="position:absolute;left:1956;top:991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08192" behindDoc="1" locked="0" layoutInCell="1" allowOverlap="1" wp14:anchorId="74E8F991" wp14:editId="49B71836">
                <wp:simplePos x="0" y="0"/>
                <wp:positionH relativeFrom="page">
                  <wp:posOffset>1242060</wp:posOffset>
                </wp:positionH>
                <wp:positionV relativeFrom="paragraph">
                  <wp:posOffset>941070</wp:posOffset>
                </wp:positionV>
                <wp:extent cx="5525770" cy="1270"/>
                <wp:effectExtent l="13335" t="5080" r="13970" b="12700"/>
                <wp:wrapNone/>
                <wp:docPr id="1850" name="Group 1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482"/>
                          <a:chExt cx="8702" cy="2"/>
                        </a:xfrm>
                      </wpg:grpSpPr>
                      <wps:wsp>
                        <wps:cNvPr id="1851" name="Freeform 1553"/>
                        <wps:cNvSpPr>
                          <a:spLocks/>
                        </wps:cNvSpPr>
                        <wps:spPr bwMode="auto">
                          <a:xfrm>
                            <a:off x="1956" y="1482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092D09B" id="Group 1552" o:spid="_x0000_s1026" style="position:absolute;margin-left:97.8pt;margin-top:74.1pt;width:435.1pt;height:.1pt;z-index:-252108288;mso-position-horizontal-relative:page" coordorigin="1956,1482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">
                <v:shape id="Freeform 1553" o:spid="_x0000_s1027" style="position:absolute;left:1956;top:1482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09216" behindDoc="1" locked="0" layoutInCell="1" allowOverlap="1" wp14:anchorId="28BB217E" wp14:editId="2B975859">
                <wp:simplePos x="0" y="0"/>
                <wp:positionH relativeFrom="page">
                  <wp:posOffset>1242060</wp:posOffset>
                </wp:positionH>
                <wp:positionV relativeFrom="paragraph">
                  <wp:posOffset>1252855</wp:posOffset>
                </wp:positionV>
                <wp:extent cx="5525770" cy="1270"/>
                <wp:effectExtent l="13335" t="12065" r="13970" b="5715"/>
                <wp:wrapNone/>
                <wp:docPr id="1848" name="Group 1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973"/>
                          <a:chExt cx="8702" cy="2"/>
                        </a:xfrm>
                      </wpg:grpSpPr>
                      <wps:wsp>
                        <wps:cNvPr id="1849" name="Freeform 1551"/>
                        <wps:cNvSpPr>
                          <a:spLocks/>
                        </wps:cNvSpPr>
                        <wps:spPr bwMode="auto">
                          <a:xfrm>
                            <a:off x="1956" y="1973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C3C5D12" id="Group 1550" o:spid="_x0000_s1026" style="position:absolute;margin-left:97.8pt;margin-top:98.65pt;width:435.1pt;height:.1pt;z-index:-252107264;mso-position-horizontal-relative:page" coordorigin="1956,1973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IZFYwMAAO8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">
                <v:shape id="Freeform 1551" o:spid="_x0000_s1027" style="position:absolute;left:1956;top:1973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10240" behindDoc="1" locked="0" layoutInCell="1" allowOverlap="1" wp14:anchorId="2E00B551" wp14:editId="41F924EA">
                <wp:simplePos x="0" y="0"/>
                <wp:positionH relativeFrom="page">
                  <wp:posOffset>1242060</wp:posOffset>
                </wp:positionH>
                <wp:positionV relativeFrom="paragraph">
                  <wp:posOffset>1564005</wp:posOffset>
                </wp:positionV>
                <wp:extent cx="5525770" cy="1270"/>
                <wp:effectExtent l="13335" t="8890" r="13970" b="8890"/>
                <wp:wrapNone/>
                <wp:docPr id="1846" name="Group 1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2463"/>
                          <a:chExt cx="8702" cy="2"/>
                        </a:xfrm>
                      </wpg:grpSpPr>
                      <wps:wsp>
                        <wps:cNvPr id="1847" name="Freeform 1549"/>
                        <wps:cNvSpPr>
                          <a:spLocks/>
                        </wps:cNvSpPr>
                        <wps:spPr bwMode="auto">
                          <a:xfrm>
                            <a:off x="1956" y="2463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479590E" id="Group 1548" o:spid="_x0000_s1026" style="position:absolute;margin-left:97.8pt;margin-top:123.15pt;width:435.1pt;height:.1pt;z-index:-252106240;mso-position-horizontal-relative:page" coordorigin="1956,2463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zKqYgMAAO8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">
                <v:shape id="Freeform 1549" o:spid="_x0000_s1027" style="position:absolute;left:1956;top:2463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 w:rsidR="00285256">
        <w:rPr>
          <w:rFonts w:ascii="Arial" w:eastAsia="Arial" w:hAnsi="Arial" w:cs="Arial"/>
          <w:color w:val="231F20"/>
        </w:rPr>
        <w:t>(c)</w:t>
      </w:r>
      <w:r w:rsidR="00285256">
        <w:rPr>
          <w:rFonts w:ascii="Arial" w:eastAsia="Arial" w:hAnsi="Arial" w:cs="Arial"/>
          <w:color w:val="231F20"/>
        </w:rPr>
        <w:tab/>
        <w:t>Explain the historical context of Source 3. Include the relevant events, people and ideas depicted or represented in the source.</w:t>
      </w:r>
      <w:r w:rsidR="00285256">
        <w:rPr>
          <w:rFonts w:ascii="Arial" w:eastAsia="Arial" w:hAnsi="Arial" w:cs="Arial"/>
          <w:color w:val="231F20"/>
        </w:rPr>
        <w:tab/>
        <w:t>(3 marks)</w:t>
      </w:r>
    </w:p>
    <w:p w14:paraId="3E7B28AB" w14:textId="77777777" w:rsidR="002B3F60" w:rsidRDefault="002B3F60">
      <w:pPr>
        <w:spacing w:before="7" w:after="0" w:line="100" w:lineRule="exact"/>
        <w:rPr>
          <w:sz w:val="10"/>
          <w:szCs w:val="10"/>
        </w:rPr>
      </w:pPr>
    </w:p>
    <w:p w14:paraId="15D3F34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F28A56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55DA27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42E0DB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5D1DE1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F419DF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3564B4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09292E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21A4C9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5F7DCF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0E5055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D0A209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8907A4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9AFA53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26254B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1590EF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09F870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30AD54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1A3F8A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A87F6E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D18A6C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5C41C5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F7FA72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F3C0E1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DF60F9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3C07E9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AC4B72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7B22BD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949333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83FC4B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16974D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5B370D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FFB8AD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00A4B8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60113D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2634B7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651FF3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2B8168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B44179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E492B8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817E50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7BA61E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44BFB9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1FFD41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E78DA2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D5551B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D2DEED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630A1D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2BEB3D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906120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8EF597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148D5F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2446DF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63BA0C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892F35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88F1C5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53E079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7B7417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C566E5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AD47EE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5149E8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312C01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1610A4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2D4154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D41AD5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BA4E82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06B2DC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AC8370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DF424E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A3829C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7A68C4F" w14:textId="77777777" w:rsidR="002B3F60" w:rsidRDefault="00285256">
      <w:pPr>
        <w:spacing w:before="32" w:after="0" w:line="240" w:lineRule="auto"/>
        <w:ind w:left="4036" w:right="4017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color w:val="231F20"/>
        </w:rPr>
        <w:t xml:space="preserve">See next </w:t>
      </w:r>
      <w:r>
        <w:rPr>
          <w:rFonts w:ascii="Arial" w:eastAsia="Arial" w:hAnsi="Arial" w:cs="Arial"/>
          <w:b/>
          <w:bCs/>
          <w:color w:val="231F20"/>
          <w:w w:val="99"/>
        </w:rPr>
        <w:t>page</w:t>
      </w:r>
    </w:p>
    <w:p w14:paraId="6B617934" w14:textId="77777777" w:rsidR="002B3F60" w:rsidRDefault="002B3F60">
      <w:pPr>
        <w:spacing w:after="0"/>
        <w:jc w:val="center"/>
        <w:sectPr w:rsidR="002B3F60">
          <w:headerReference w:type="default" r:id="rId9"/>
          <w:pgSz w:w="11920" w:h="16840"/>
          <w:pgMar w:top="600" w:right="1140" w:bottom="280" w:left="1140" w:header="723" w:footer="2260" w:gutter="0"/>
          <w:cols w:space="720"/>
        </w:sectPr>
      </w:pPr>
    </w:p>
    <w:p w14:paraId="1573BD2C" w14:textId="0B7A5BBF" w:rsidR="002B3F60" w:rsidRDefault="00F82685">
      <w:pPr>
        <w:tabs>
          <w:tab w:val="left" w:pos="4740"/>
        </w:tabs>
        <w:spacing w:before="77" w:after="0" w:line="248" w:lineRule="exact"/>
        <w:ind w:left="107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20480" behindDoc="1" locked="0" layoutInCell="1" allowOverlap="1" wp14:anchorId="6C38B665" wp14:editId="3FB7DBDC">
                <wp:simplePos x="0" y="0"/>
                <wp:positionH relativeFrom="page">
                  <wp:posOffset>7131050</wp:posOffset>
                </wp:positionH>
                <wp:positionV relativeFrom="page">
                  <wp:posOffset>360045</wp:posOffset>
                </wp:positionV>
                <wp:extent cx="1270" cy="9972040"/>
                <wp:effectExtent l="6350" t="7620" r="11430" b="12065"/>
                <wp:wrapNone/>
                <wp:docPr id="1844" name="Group 1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9972040"/>
                          <a:chOff x="11230" y="567"/>
                          <a:chExt cx="2" cy="15704"/>
                        </a:xfrm>
                      </wpg:grpSpPr>
                      <wps:wsp>
                        <wps:cNvPr id="1845" name="Freeform 1547"/>
                        <wps:cNvSpPr>
                          <a:spLocks/>
                        </wps:cNvSpPr>
                        <wps:spPr bwMode="auto">
                          <a:xfrm>
                            <a:off x="11230" y="567"/>
                            <a:ext cx="2" cy="15704"/>
                          </a:xfrm>
                          <a:custGeom>
                            <a:avLst/>
                            <a:gdLst>
                              <a:gd name="T0" fmla="+- 0 567 567"/>
                              <a:gd name="T1" fmla="*/ 567 h 15704"/>
                              <a:gd name="T2" fmla="+- 0 16271 567"/>
                              <a:gd name="T3" fmla="*/ 16271 h 157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704">
                                <a:moveTo>
                                  <a:pt x="0" y="0"/>
                                </a:moveTo>
                                <a:lnTo>
                                  <a:pt x="0" y="157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F88CB47" id="Group 1546" o:spid="_x0000_s1026" style="position:absolute;margin-left:561.5pt;margin-top:28.35pt;width:.1pt;height:785.2pt;z-index:-252096000;mso-position-horizontal-relative:page;mso-position-vertical-relative:page" coordorigin="11230,567" coordsize="2,1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">
                <v:shape id="Freeform 1547" o:spid="_x0000_s1027" style="position:absolute;left:11230;top:567;width:2;height:15704;visibility:visible;mso-wrap-style:square;v-text-anchor:top" coordsize="2,15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" path="m,l,15704e" filled="f" strokecolor="#231f20" strokeweight=".5pt">
                  <v:path arrowok="t" o:connecttype="custom" o:connectlocs="0,567;0,16271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25600" behindDoc="1" locked="0" layoutInCell="1" allowOverlap="1" wp14:anchorId="56BA35F4" wp14:editId="773A495B">
                <wp:simplePos x="0" y="0"/>
                <wp:positionH relativeFrom="page">
                  <wp:posOffset>1242060</wp:posOffset>
                </wp:positionH>
                <wp:positionV relativeFrom="page">
                  <wp:posOffset>2953385</wp:posOffset>
                </wp:positionV>
                <wp:extent cx="5525770" cy="1270"/>
                <wp:effectExtent l="13335" t="10160" r="13970" b="7620"/>
                <wp:wrapNone/>
                <wp:docPr id="1842" name="Group 1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4651"/>
                          <a:chExt cx="8702" cy="2"/>
                        </a:xfrm>
                      </wpg:grpSpPr>
                      <wps:wsp>
                        <wps:cNvPr id="1843" name="Freeform 1545"/>
                        <wps:cNvSpPr>
                          <a:spLocks/>
                        </wps:cNvSpPr>
                        <wps:spPr bwMode="auto">
                          <a:xfrm>
                            <a:off x="1956" y="4651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B59C358" id="Group 1544" o:spid="_x0000_s1026" style="position:absolute;margin-left:97.8pt;margin-top:232.55pt;width:435.1pt;height:.1pt;z-index:-252090880;mso-position-horizontal-relative:page;mso-position-vertical-relative:page" coordorigin="1956,4651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">
                <v:shape id="Freeform 1545" o:spid="_x0000_s1027" style="position:absolute;left:1956;top:4651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26624" behindDoc="1" locked="0" layoutInCell="1" allowOverlap="1" wp14:anchorId="40B4B5D2" wp14:editId="68012BDE">
                <wp:simplePos x="0" y="0"/>
                <wp:positionH relativeFrom="page">
                  <wp:posOffset>1242060</wp:posOffset>
                </wp:positionH>
                <wp:positionV relativeFrom="page">
                  <wp:posOffset>3265170</wp:posOffset>
                </wp:positionV>
                <wp:extent cx="5525770" cy="1270"/>
                <wp:effectExtent l="13335" t="7620" r="13970" b="10160"/>
                <wp:wrapNone/>
                <wp:docPr id="1840" name="Group 1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5142"/>
                          <a:chExt cx="8702" cy="2"/>
                        </a:xfrm>
                      </wpg:grpSpPr>
                      <wps:wsp>
                        <wps:cNvPr id="1841" name="Freeform 1543"/>
                        <wps:cNvSpPr>
                          <a:spLocks/>
                        </wps:cNvSpPr>
                        <wps:spPr bwMode="auto">
                          <a:xfrm>
                            <a:off x="1956" y="5142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A70A84B" id="Group 1542" o:spid="_x0000_s1026" style="position:absolute;margin-left:97.8pt;margin-top:257.1pt;width:435.1pt;height:.1pt;z-index:-252089856;mso-position-horizontal-relative:page;mso-position-vertical-relative:page" coordorigin="1956,5142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">
                <v:shape id="Freeform 1543" o:spid="_x0000_s1027" style="position:absolute;left:1956;top:5142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27648" behindDoc="1" locked="0" layoutInCell="1" allowOverlap="1" wp14:anchorId="6FB00D82" wp14:editId="441E9A1F">
                <wp:simplePos x="0" y="0"/>
                <wp:positionH relativeFrom="page">
                  <wp:posOffset>1242060</wp:posOffset>
                </wp:positionH>
                <wp:positionV relativeFrom="page">
                  <wp:posOffset>3576955</wp:posOffset>
                </wp:positionV>
                <wp:extent cx="5525770" cy="1270"/>
                <wp:effectExtent l="13335" t="5080" r="13970" b="12700"/>
                <wp:wrapNone/>
                <wp:docPr id="1838" name="Group 1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5633"/>
                          <a:chExt cx="8702" cy="2"/>
                        </a:xfrm>
                      </wpg:grpSpPr>
                      <wps:wsp>
                        <wps:cNvPr id="1839" name="Freeform 1541"/>
                        <wps:cNvSpPr>
                          <a:spLocks/>
                        </wps:cNvSpPr>
                        <wps:spPr bwMode="auto">
                          <a:xfrm>
                            <a:off x="1956" y="5633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1049F24" id="Group 1540" o:spid="_x0000_s1026" style="position:absolute;margin-left:97.8pt;margin-top:281.65pt;width:435.1pt;height:.1pt;z-index:-252088832;mso-position-horizontal-relative:page;mso-position-vertical-relative:page" coordorigin="1956,5633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">
                <v:shape id="Freeform 1541" o:spid="_x0000_s1027" style="position:absolute;left:1956;top:5633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28672" behindDoc="1" locked="0" layoutInCell="1" allowOverlap="1" wp14:anchorId="5003145C" wp14:editId="735550FA">
                <wp:simplePos x="0" y="0"/>
                <wp:positionH relativeFrom="page">
                  <wp:posOffset>1242060</wp:posOffset>
                </wp:positionH>
                <wp:positionV relativeFrom="page">
                  <wp:posOffset>3888740</wp:posOffset>
                </wp:positionV>
                <wp:extent cx="5525770" cy="1270"/>
                <wp:effectExtent l="13335" t="12065" r="13970" b="5715"/>
                <wp:wrapNone/>
                <wp:docPr id="1836" name="Group 1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6124"/>
                          <a:chExt cx="8702" cy="2"/>
                        </a:xfrm>
                      </wpg:grpSpPr>
                      <wps:wsp>
                        <wps:cNvPr id="1837" name="Freeform 1539"/>
                        <wps:cNvSpPr>
                          <a:spLocks/>
                        </wps:cNvSpPr>
                        <wps:spPr bwMode="auto">
                          <a:xfrm>
                            <a:off x="1956" y="6124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44454BF" id="Group 1538" o:spid="_x0000_s1026" style="position:absolute;margin-left:97.8pt;margin-top:306.2pt;width:435.1pt;height:.1pt;z-index:-252087808;mso-position-horizontal-relative:page;mso-position-vertical-relative:page" coordorigin="1956,6124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">
                <v:shape id="Freeform 1539" o:spid="_x0000_s1027" style="position:absolute;left:1956;top:6124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29696" behindDoc="1" locked="0" layoutInCell="1" allowOverlap="1" wp14:anchorId="2130E910" wp14:editId="5AEA037C">
                <wp:simplePos x="0" y="0"/>
                <wp:positionH relativeFrom="page">
                  <wp:posOffset>1242060</wp:posOffset>
                </wp:positionH>
                <wp:positionV relativeFrom="page">
                  <wp:posOffset>4199890</wp:posOffset>
                </wp:positionV>
                <wp:extent cx="5525770" cy="1270"/>
                <wp:effectExtent l="13335" t="8890" r="13970" b="8890"/>
                <wp:wrapNone/>
                <wp:docPr id="1834" name="Group 1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6614"/>
                          <a:chExt cx="8702" cy="2"/>
                        </a:xfrm>
                      </wpg:grpSpPr>
                      <wps:wsp>
                        <wps:cNvPr id="1835" name="Freeform 1537"/>
                        <wps:cNvSpPr>
                          <a:spLocks/>
                        </wps:cNvSpPr>
                        <wps:spPr bwMode="auto">
                          <a:xfrm>
                            <a:off x="1956" y="6614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7312C60" id="Group 1536" o:spid="_x0000_s1026" style="position:absolute;margin-left:97.8pt;margin-top:330.7pt;width:435.1pt;height:.1pt;z-index:-252086784;mso-position-horizontal-relative:page;mso-position-vertical-relative:page" coordorigin="1956,6614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">
                <v:shape id="Freeform 1537" o:spid="_x0000_s1027" style="position:absolute;left:1956;top:6614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30720" behindDoc="1" locked="0" layoutInCell="1" allowOverlap="1" wp14:anchorId="6C69C3E8" wp14:editId="5360F77C">
                <wp:simplePos x="0" y="0"/>
                <wp:positionH relativeFrom="page">
                  <wp:posOffset>1242060</wp:posOffset>
                </wp:positionH>
                <wp:positionV relativeFrom="page">
                  <wp:posOffset>4511675</wp:posOffset>
                </wp:positionV>
                <wp:extent cx="5525770" cy="1270"/>
                <wp:effectExtent l="13335" t="6350" r="13970" b="11430"/>
                <wp:wrapNone/>
                <wp:docPr id="1832" name="Group 1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7105"/>
                          <a:chExt cx="8702" cy="2"/>
                        </a:xfrm>
                      </wpg:grpSpPr>
                      <wps:wsp>
                        <wps:cNvPr id="1833" name="Freeform 1535"/>
                        <wps:cNvSpPr>
                          <a:spLocks/>
                        </wps:cNvSpPr>
                        <wps:spPr bwMode="auto">
                          <a:xfrm>
                            <a:off x="1956" y="7105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A5EF72A" id="Group 1534" o:spid="_x0000_s1026" style="position:absolute;margin-left:97.8pt;margin-top:355.25pt;width:435.1pt;height:.1pt;z-index:-252085760;mso-position-horizontal-relative:page;mso-position-vertical-relative:page" coordorigin="1956,7105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">
                <v:shape id="Freeform 1535" o:spid="_x0000_s1027" style="position:absolute;left:1956;top:7105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31744" behindDoc="1" locked="0" layoutInCell="1" allowOverlap="1" wp14:anchorId="308D84DB" wp14:editId="29C3E501">
                <wp:simplePos x="0" y="0"/>
                <wp:positionH relativeFrom="page">
                  <wp:posOffset>1242060</wp:posOffset>
                </wp:positionH>
                <wp:positionV relativeFrom="page">
                  <wp:posOffset>4823460</wp:posOffset>
                </wp:positionV>
                <wp:extent cx="5525770" cy="1270"/>
                <wp:effectExtent l="13335" t="13335" r="13970" b="4445"/>
                <wp:wrapNone/>
                <wp:docPr id="1830" name="Group 1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7596"/>
                          <a:chExt cx="8702" cy="2"/>
                        </a:xfrm>
                      </wpg:grpSpPr>
                      <wps:wsp>
                        <wps:cNvPr id="1831" name="Freeform 1533"/>
                        <wps:cNvSpPr>
                          <a:spLocks/>
                        </wps:cNvSpPr>
                        <wps:spPr bwMode="auto">
                          <a:xfrm>
                            <a:off x="1956" y="7596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27B3812" id="Group 1532" o:spid="_x0000_s1026" style="position:absolute;margin-left:97.8pt;margin-top:379.8pt;width:435.1pt;height:.1pt;z-index:-252084736;mso-position-horizontal-relative:page;mso-position-vertical-relative:page" coordorigin="1956,7596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">
                <v:shape id="Freeform 1533" o:spid="_x0000_s1027" style="position:absolute;left:1956;top:7596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32768" behindDoc="1" locked="0" layoutInCell="1" allowOverlap="1" wp14:anchorId="402E9CDA" wp14:editId="79D24ECA">
                <wp:simplePos x="0" y="0"/>
                <wp:positionH relativeFrom="page">
                  <wp:posOffset>1242060</wp:posOffset>
                </wp:positionH>
                <wp:positionV relativeFrom="page">
                  <wp:posOffset>5135245</wp:posOffset>
                </wp:positionV>
                <wp:extent cx="5525770" cy="1270"/>
                <wp:effectExtent l="13335" t="10795" r="13970" b="6985"/>
                <wp:wrapNone/>
                <wp:docPr id="1828" name="Group 1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8087"/>
                          <a:chExt cx="8702" cy="2"/>
                        </a:xfrm>
                      </wpg:grpSpPr>
                      <wps:wsp>
                        <wps:cNvPr id="1829" name="Freeform 1531"/>
                        <wps:cNvSpPr>
                          <a:spLocks/>
                        </wps:cNvSpPr>
                        <wps:spPr bwMode="auto">
                          <a:xfrm>
                            <a:off x="1956" y="8087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ED56810" id="Group 1530" o:spid="_x0000_s1026" style="position:absolute;margin-left:97.8pt;margin-top:404.35pt;width:435.1pt;height:.1pt;z-index:-252083712;mso-position-horizontal-relative:page;mso-position-vertical-relative:page" coordorigin="1956,8087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">
                <v:shape id="Freeform 1531" o:spid="_x0000_s1027" style="position:absolute;left:1956;top:8087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33792" behindDoc="1" locked="0" layoutInCell="1" allowOverlap="1" wp14:anchorId="5744221F" wp14:editId="3BEFF75D">
                <wp:simplePos x="0" y="0"/>
                <wp:positionH relativeFrom="page">
                  <wp:posOffset>1242060</wp:posOffset>
                </wp:positionH>
                <wp:positionV relativeFrom="page">
                  <wp:posOffset>5446395</wp:posOffset>
                </wp:positionV>
                <wp:extent cx="5525770" cy="1270"/>
                <wp:effectExtent l="13335" t="7620" r="13970" b="10160"/>
                <wp:wrapNone/>
                <wp:docPr id="1826" name="Group 1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8577"/>
                          <a:chExt cx="8702" cy="2"/>
                        </a:xfrm>
                      </wpg:grpSpPr>
                      <wps:wsp>
                        <wps:cNvPr id="1827" name="Freeform 1529"/>
                        <wps:cNvSpPr>
                          <a:spLocks/>
                        </wps:cNvSpPr>
                        <wps:spPr bwMode="auto">
                          <a:xfrm>
                            <a:off x="1956" y="8577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72008A1" id="Group 1528" o:spid="_x0000_s1026" style="position:absolute;margin-left:97.8pt;margin-top:428.85pt;width:435.1pt;height:.1pt;z-index:-252082688;mso-position-horizontal-relative:page;mso-position-vertical-relative:page" coordorigin="1956,8577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">
                <v:shape id="Freeform 1529" o:spid="_x0000_s1027" style="position:absolute;left:1956;top:8577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34816" behindDoc="1" locked="0" layoutInCell="1" allowOverlap="1" wp14:anchorId="6BDDF1AD" wp14:editId="314B3544">
                <wp:simplePos x="0" y="0"/>
                <wp:positionH relativeFrom="page">
                  <wp:posOffset>1242060</wp:posOffset>
                </wp:positionH>
                <wp:positionV relativeFrom="page">
                  <wp:posOffset>5758180</wp:posOffset>
                </wp:positionV>
                <wp:extent cx="5525770" cy="1270"/>
                <wp:effectExtent l="13335" t="5080" r="13970" b="12700"/>
                <wp:wrapNone/>
                <wp:docPr id="1824" name="Group 1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9068"/>
                          <a:chExt cx="8702" cy="2"/>
                        </a:xfrm>
                      </wpg:grpSpPr>
                      <wps:wsp>
                        <wps:cNvPr id="1825" name="Freeform 1527"/>
                        <wps:cNvSpPr>
                          <a:spLocks/>
                        </wps:cNvSpPr>
                        <wps:spPr bwMode="auto">
                          <a:xfrm>
                            <a:off x="1956" y="9068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B972A7B" id="Group 1526" o:spid="_x0000_s1026" style="position:absolute;margin-left:97.8pt;margin-top:453.4pt;width:435.1pt;height:.1pt;z-index:-252081664;mso-position-horizontal-relative:page;mso-position-vertical-relative:page" coordorigin="1956,9068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PR8YgMAAO8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">
                <v:shape id="Freeform 1527" o:spid="_x0000_s1027" style="position:absolute;left:1956;top:9068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35840" behindDoc="1" locked="0" layoutInCell="1" allowOverlap="1" wp14:anchorId="3C8D61B3" wp14:editId="32B8817D">
                <wp:simplePos x="0" y="0"/>
                <wp:positionH relativeFrom="page">
                  <wp:posOffset>1242060</wp:posOffset>
                </wp:positionH>
                <wp:positionV relativeFrom="page">
                  <wp:posOffset>6069965</wp:posOffset>
                </wp:positionV>
                <wp:extent cx="5525770" cy="1270"/>
                <wp:effectExtent l="13335" t="12065" r="13970" b="5715"/>
                <wp:wrapNone/>
                <wp:docPr id="1822" name="Group 1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9559"/>
                          <a:chExt cx="8702" cy="2"/>
                        </a:xfrm>
                      </wpg:grpSpPr>
                      <wps:wsp>
                        <wps:cNvPr id="1823" name="Freeform 1525"/>
                        <wps:cNvSpPr>
                          <a:spLocks/>
                        </wps:cNvSpPr>
                        <wps:spPr bwMode="auto">
                          <a:xfrm>
                            <a:off x="1956" y="9559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06B1488" id="Group 1524" o:spid="_x0000_s1026" style="position:absolute;margin-left:97.8pt;margin-top:477.95pt;width:435.1pt;height:.1pt;z-index:-252080640;mso-position-horizontal-relative:page;mso-position-vertical-relative:page" coordorigin="1956,9559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3wRZAMAAO8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">
                <v:shape id="Freeform 1525" o:spid="_x0000_s1027" style="position:absolute;left:1956;top:9559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36864" behindDoc="1" locked="0" layoutInCell="1" allowOverlap="1" wp14:anchorId="16E9E094" wp14:editId="5523E450">
                <wp:simplePos x="0" y="0"/>
                <wp:positionH relativeFrom="page">
                  <wp:posOffset>1242060</wp:posOffset>
                </wp:positionH>
                <wp:positionV relativeFrom="page">
                  <wp:posOffset>6381750</wp:posOffset>
                </wp:positionV>
                <wp:extent cx="5525770" cy="1270"/>
                <wp:effectExtent l="13335" t="9525" r="13970" b="8255"/>
                <wp:wrapNone/>
                <wp:docPr id="1820" name="Group 1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0050"/>
                          <a:chExt cx="8702" cy="2"/>
                        </a:xfrm>
                      </wpg:grpSpPr>
                      <wps:wsp>
                        <wps:cNvPr id="1821" name="Freeform 1523"/>
                        <wps:cNvSpPr>
                          <a:spLocks/>
                        </wps:cNvSpPr>
                        <wps:spPr bwMode="auto">
                          <a:xfrm>
                            <a:off x="1956" y="10050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ADDD79F" id="Group 1522" o:spid="_x0000_s1026" style="position:absolute;margin-left:97.8pt;margin-top:502.5pt;width:435.1pt;height:.1pt;z-index:-252079616;mso-position-horizontal-relative:page;mso-position-vertical-relative:page" coordorigin="1956,10050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">
                <v:shape id="Freeform 1523" o:spid="_x0000_s1027" style="position:absolute;left:1956;top:10050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37888" behindDoc="1" locked="0" layoutInCell="1" allowOverlap="1" wp14:anchorId="25594B5C" wp14:editId="12AA4021">
                <wp:simplePos x="0" y="0"/>
                <wp:positionH relativeFrom="page">
                  <wp:posOffset>1242060</wp:posOffset>
                </wp:positionH>
                <wp:positionV relativeFrom="page">
                  <wp:posOffset>6693535</wp:posOffset>
                </wp:positionV>
                <wp:extent cx="5525770" cy="1270"/>
                <wp:effectExtent l="13335" t="6985" r="13970" b="10795"/>
                <wp:wrapNone/>
                <wp:docPr id="1818" name="Group 1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0541"/>
                          <a:chExt cx="8702" cy="2"/>
                        </a:xfrm>
                      </wpg:grpSpPr>
                      <wps:wsp>
                        <wps:cNvPr id="1819" name="Freeform 1521"/>
                        <wps:cNvSpPr>
                          <a:spLocks/>
                        </wps:cNvSpPr>
                        <wps:spPr bwMode="auto">
                          <a:xfrm>
                            <a:off x="1956" y="10541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8BC9A6B" id="Group 1520" o:spid="_x0000_s1026" style="position:absolute;margin-left:97.8pt;margin-top:527.05pt;width:435.1pt;height:.1pt;z-index:-252078592;mso-position-horizontal-relative:page;mso-position-vertical-relative:page" coordorigin="1956,10541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QbZYgMAAPE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">
                <v:shape id="Freeform 1521" o:spid="_x0000_s1027" style="position:absolute;left:1956;top:10541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38912" behindDoc="1" locked="0" layoutInCell="1" allowOverlap="1" wp14:anchorId="6DACC7BC" wp14:editId="13C31804">
                <wp:simplePos x="0" y="0"/>
                <wp:positionH relativeFrom="page">
                  <wp:posOffset>1242060</wp:posOffset>
                </wp:positionH>
                <wp:positionV relativeFrom="page">
                  <wp:posOffset>7004685</wp:posOffset>
                </wp:positionV>
                <wp:extent cx="5525770" cy="1270"/>
                <wp:effectExtent l="13335" t="13335" r="13970" b="4445"/>
                <wp:wrapNone/>
                <wp:docPr id="1816" name="Group 1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1031"/>
                          <a:chExt cx="8702" cy="2"/>
                        </a:xfrm>
                      </wpg:grpSpPr>
                      <wps:wsp>
                        <wps:cNvPr id="1817" name="Freeform 1519"/>
                        <wps:cNvSpPr>
                          <a:spLocks/>
                        </wps:cNvSpPr>
                        <wps:spPr bwMode="auto">
                          <a:xfrm>
                            <a:off x="1956" y="11031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9938DFC" id="Group 1518" o:spid="_x0000_s1026" style="position:absolute;margin-left:97.8pt;margin-top:551.55pt;width:435.1pt;height:.1pt;z-index:-252077568;mso-position-horizontal-relative:page;mso-position-vertical-relative:page" coordorigin="1956,11031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">
                <v:shape id="Freeform 1519" o:spid="_x0000_s1027" style="position:absolute;left:1956;top:11031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39936" behindDoc="1" locked="0" layoutInCell="1" allowOverlap="1" wp14:anchorId="187763CC" wp14:editId="6AA77657">
                <wp:simplePos x="0" y="0"/>
                <wp:positionH relativeFrom="page">
                  <wp:posOffset>1242060</wp:posOffset>
                </wp:positionH>
                <wp:positionV relativeFrom="page">
                  <wp:posOffset>7316470</wp:posOffset>
                </wp:positionV>
                <wp:extent cx="5525770" cy="1270"/>
                <wp:effectExtent l="13335" t="10795" r="13970" b="6985"/>
                <wp:wrapNone/>
                <wp:docPr id="1814" name="Group 1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1522"/>
                          <a:chExt cx="8702" cy="2"/>
                        </a:xfrm>
                      </wpg:grpSpPr>
                      <wps:wsp>
                        <wps:cNvPr id="1815" name="Freeform 1517"/>
                        <wps:cNvSpPr>
                          <a:spLocks/>
                        </wps:cNvSpPr>
                        <wps:spPr bwMode="auto">
                          <a:xfrm>
                            <a:off x="1956" y="11522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FF6D1B6" id="Group 1516" o:spid="_x0000_s1026" style="position:absolute;margin-left:97.8pt;margin-top:576.1pt;width:435.1pt;height:.1pt;z-index:-252076544;mso-position-horizontal-relative:page;mso-position-vertical-relative:page" coordorigin="1956,11522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">
                <v:shape id="Freeform 1517" o:spid="_x0000_s1027" style="position:absolute;left:1956;top:11522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40960" behindDoc="1" locked="0" layoutInCell="1" allowOverlap="1" wp14:anchorId="373C3D2F" wp14:editId="0FA08A5A">
                <wp:simplePos x="0" y="0"/>
                <wp:positionH relativeFrom="page">
                  <wp:posOffset>1242060</wp:posOffset>
                </wp:positionH>
                <wp:positionV relativeFrom="page">
                  <wp:posOffset>7628255</wp:posOffset>
                </wp:positionV>
                <wp:extent cx="5525770" cy="1270"/>
                <wp:effectExtent l="13335" t="8255" r="13970" b="9525"/>
                <wp:wrapNone/>
                <wp:docPr id="1812" name="Group 1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2013"/>
                          <a:chExt cx="8702" cy="2"/>
                        </a:xfrm>
                      </wpg:grpSpPr>
                      <wps:wsp>
                        <wps:cNvPr id="1813" name="Freeform 1515"/>
                        <wps:cNvSpPr>
                          <a:spLocks/>
                        </wps:cNvSpPr>
                        <wps:spPr bwMode="auto">
                          <a:xfrm>
                            <a:off x="1956" y="12013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3310901" id="Group 1514" o:spid="_x0000_s1026" style="position:absolute;margin-left:97.8pt;margin-top:600.65pt;width:435.1pt;height:.1pt;z-index:-252075520;mso-position-horizontal-relative:page;mso-position-vertical-relative:page" coordorigin="1956,12013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">
                <v:shape id="Freeform 1515" o:spid="_x0000_s1027" style="position:absolute;left:1956;top:12013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41984" behindDoc="1" locked="0" layoutInCell="1" allowOverlap="1" wp14:anchorId="1D041722" wp14:editId="3E9B8EB6">
                <wp:simplePos x="0" y="0"/>
                <wp:positionH relativeFrom="page">
                  <wp:posOffset>1242060</wp:posOffset>
                </wp:positionH>
                <wp:positionV relativeFrom="page">
                  <wp:posOffset>7940040</wp:posOffset>
                </wp:positionV>
                <wp:extent cx="5525770" cy="1270"/>
                <wp:effectExtent l="13335" t="5715" r="13970" b="12065"/>
                <wp:wrapNone/>
                <wp:docPr id="1810" name="Group 1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2504"/>
                          <a:chExt cx="8702" cy="2"/>
                        </a:xfrm>
                      </wpg:grpSpPr>
                      <wps:wsp>
                        <wps:cNvPr id="1811" name="Freeform 1513"/>
                        <wps:cNvSpPr>
                          <a:spLocks/>
                        </wps:cNvSpPr>
                        <wps:spPr bwMode="auto">
                          <a:xfrm>
                            <a:off x="1956" y="12504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1AB353B" id="Group 1512" o:spid="_x0000_s1026" style="position:absolute;margin-left:97.8pt;margin-top:625.2pt;width:435.1pt;height:.1pt;z-index:-252074496;mso-position-horizontal-relative:page;mso-position-vertical-relative:page" coordorigin="1956,12504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">
                <v:shape id="Freeform 1513" o:spid="_x0000_s1027" style="position:absolute;left:1956;top:12504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43008" behindDoc="1" locked="0" layoutInCell="1" allowOverlap="1" wp14:anchorId="40F82BC6" wp14:editId="006AD7F1">
                <wp:simplePos x="0" y="0"/>
                <wp:positionH relativeFrom="page">
                  <wp:posOffset>1242060</wp:posOffset>
                </wp:positionH>
                <wp:positionV relativeFrom="page">
                  <wp:posOffset>8251190</wp:posOffset>
                </wp:positionV>
                <wp:extent cx="5525770" cy="1270"/>
                <wp:effectExtent l="13335" t="12065" r="13970" b="5715"/>
                <wp:wrapNone/>
                <wp:docPr id="1808" name="Group 1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2994"/>
                          <a:chExt cx="8702" cy="2"/>
                        </a:xfrm>
                      </wpg:grpSpPr>
                      <wps:wsp>
                        <wps:cNvPr id="1809" name="Freeform 1511"/>
                        <wps:cNvSpPr>
                          <a:spLocks/>
                        </wps:cNvSpPr>
                        <wps:spPr bwMode="auto">
                          <a:xfrm>
                            <a:off x="1956" y="12994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EDD066B" id="Group 1510" o:spid="_x0000_s1026" style="position:absolute;margin-left:97.8pt;margin-top:649.7pt;width:435.1pt;height:.1pt;z-index:-252073472;mso-position-horizontal-relative:page;mso-position-vertical-relative:page" coordorigin="1956,12994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c/CYwMAAPE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">
                <v:shape id="Freeform 1511" o:spid="_x0000_s1027" style="position:absolute;left:1956;top:12994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44032" behindDoc="1" locked="0" layoutInCell="1" allowOverlap="1" wp14:anchorId="0BB41C28" wp14:editId="6ED277A6">
                <wp:simplePos x="0" y="0"/>
                <wp:positionH relativeFrom="page">
                  <wp:posOffset>1242060</wp:posOffset>
                </wp:positionH>
                <wp:positionV relativeFrom="page">
                  <wp:posOffset>8562975</wp:posOffset>
                </wp:positionV>
                <wp:extent cx="5525770" cy="1270"/>
                <wp:effectExtent l="13335" t="9525" r="13970" b="8255"/>
                <wp:wrapNone/>
                <wp:docPr id="1806" name="Group 1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3485"/>
                          <a:chExt cx="8702" cy="2"/>
                        </a:xfrm>
                      </wpg:grpSpPr>
                      <wps:wsp>
                        <wps:cNvPr id="1807" name="Freeform 1509"/>
                        <wps:cNvSpPr>
                          <a:spLocks/>
                        </wps:cNvSpPr>
                        <wps:spPr bwMode="auto">
                          <a:xfrm>
                            <a:off x="1956" y="13485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3DAE569" id="Group 1508" o:spid="_x0000_s1026" style="position:absolute;margin-left:97.8pt;margin-top:674.25pt;width:435.1pt;height:.1pt;z-index:-252072448;mso-position-horizontal-relative:page;mso-position-vertical-relative:page" coordorigin="1956,13485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JGRYgMAAPE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">
                <v:shape id="Freeform 1509" o:spid="_x0000_s1027" style="position:absolute;left:1956;top:13485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247104" behindDoc="1" locked="0" layoutInCell="1" allowOverlap="1" wp14:anchorId="17A8DA1D" wp14:editId="657DC0DA">
                <wp:simplePos x="0" y="0"/>
                <wp:positionH relativeFrom="page">
                  <wp:posOffset>7230110</wp:posOffset>
                </wp:positionH>
                <wp:positionV relativeFrom="page">
                  <wp:posOffset>3286760</wp:posOffset>
                </wp:positionV>
                <wp:extent cx="165100" cy="3596005"/>
                <wp:effectExtent l="635" t="635" r="0" b="3810"/>
                <wp:wrapNone/>
                <wp:docPr id="1805" name="Text Box 1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3596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F1EB96" w14:textId="77777777" w:rsidR="00D35C18" w:rsidRDefault="00D35C18">
                            <w:pPr>
                              <w:spacing w:after="0" w:line="245" w:lineRule="exact"/>
                              <w:ind w:left="20" w:right="-53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DO NOT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WRITE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IN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THIS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AREA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WILL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BE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CUT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OFF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7A8DA1D" id="Text Box 1507" o:spid="_x0000_s1031" type="#_x0000_t202" style="position:absolute;left:0;text-align:left;margin-left:569.3pt;margin-top:258.8pt;width:13pt;height:283.15pt;z-index:-25206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" filled="f" stroked="f">
                <v:textbox style="layout-flow:vertical;mso-layout-flow-alt:bottom-to-top" inset="0,0,0,0">
                  <w:txbxContent>
                    <w:p w14:paraId="7FF1EB96" w14:textId="77777777" w:rsidR="00D35C18" w:rsidRDefault="00D35C18">
                      <w:pPr>
                        <w:spacing w:after="0" w:line="245" w:lineRule="exact"/>
                        <w:ind w:left="20" w:right="-53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color w:val="6D6E71"/>
                        </w:rPr>
                        <w:t>DO NOT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WRITE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IN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THIS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AREA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WILL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BE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CUT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OFF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MODERN HIS</w:t>
      </w:r>
      <w:r w:rsidR="00285256">
        <w:rPr>
          <w:rFonts w:ascii="Arial" w:eastAsia="Arial" w:hAnsi="Arial" w:cs="Arial"/>
          <w:b/>
          <w:bCs/>
          <w:color w:val="231F20"/>
          <w:spacing w:val="-4"/>
          <w:position w:val="-1"/>
        </w:rPr>
        <w:t>T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O</w:t>
      </w:r>
      <w:r w:rsidR="00285256">
        <w:rPr>
          <w:rFonts w:ascii="Arial" w:eastAsia="Arial" w:hAnsi="Arial" w:cs="Arial"/>
          <w:b/>
          <w:bCs/>
          <w:color w:val="231F20"/>
          <w:spacing w:val="-8"/>
          <w:position w:val="-1"/>
        </w:rPr>
        <w:t>R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Y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ab/>
        <w:t>6</w:t>
      </w:r>
    </w:p>
    <w:p w14:paraId="142D0F70" w14:textId="77777777" w:rsidR="002B3F60" w:rsidRDefault="002B3F60">
      <w:pPr>
        <w:spacing w:before="6" w:after="0" w:line="220" w:lineRule="exact"/>
      </w:pPr>
    </w:p>
    <w:p w14:paraId="1FB5F5FC" w14:textId="77777777" w:rsidR="002B3F60" w:rsidRDefault="00285256">
      <w:pPr>
        <w:spacing w:before="32" w:after="0" w:line="240" w:lineRule="auto"/>
        <w:ind w:left="107" w:right="-2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color w:val="231F20"/>
        </w:rPr>
        <w:t>Question</w:t>
      </w:r>
      <w:r>
        <w:rPr>
          <w:rFonts w:ascii="Arial" w:eastAsia="Arial" w:hAnsi="Arial" w:cs="Arial"/>
          <w:b/>
          <w:bCs/>
          <w:color w:val="231F20"/>
          <w:spacing w:val="-10"/>
        </w:rPr>
        <w:t xml:space="preserve"> </w:t>
      </w:r>
      <w:r>
        <w:rPr>
          <w:rFonts w:ascii="Arial" w:eastAsia="Arial" w:hAnsi="Arial" w:cs="Arial"/>
          <w:b/>
          <w:bCs/>
          <w:color w:val="231F20"/>
        </w:rPr>
        <w:t xml:space="preserve">1 </w:t>
      </w:r>
      <w:r>
        <w:rPr>
          <w:rFonts w:ascii="Arial" w:eastAsia="Arial" w:hAnsi="Arial" w:cs="Arial"/>
          <w:color w:val="231F20"/>
        </w:rPr>
        <w:t>(continued)</w:t>
      </w:r>
    </w:p>
    <w:p w14:paraId="22AA842A" w14:textId="77777777" w:rsidR="002B3F60" w:rsidRDefault="002B3F60">
      <w:pPr>
        <w:spacing w:before="15" w:after="0" w:line="260" w:lineRule="exact"/>
        <w:rPr>
          <w:sz w:val="26"/>
          <w:szCs w:val="26"/>
        </w:rPr>
      </w:pPr>
    </w:p>
    <w:p w14:paraId="029CFAE8" w14:textId="2854E26F" w:rsidR="002B3F60" w:rsidRDefault="00F82685">
      <w:pPr>
        <w:tabs>
          <w:tab w:val="left" w:pos="800"/>
          <w:tab w:val="left" w:pos="8560"/>
        </w:tabs>
        <w:spacing w:after="0" w:line="250" w:lineRule="auto"/>
        <w:ind w:left="816" w:right="60" w:hanging="709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21504" behindDoc="1" locked="0" layoutInCell="1" allowOverlap="1" wp14:anchorId="43C44B20" wp14:editId="0B3917DB">
                <wp:simplePos x="0" y="0"/>
                <wp:positionH relativeFrom="page">
                  <wp:posOffset>1242060</wp:posOffset>
                </wp:positionH>
                <wp:positionV relativeFrom="paragraph">
                  <wp:posOffset>608965</wp:posOffset>
                </wp:positionV>
                <wp:extent cx="5525770" cy="1270"/>
                <wp:effectExtent l="13335" t="9525" r="13970" b="8255"/>
                <wp:wrapNone/>
                <wp:docPr id="1803" name="Group 1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959"/>
                          <a:chExt cx="8702" cy="2"/>
                        </a:xfrm>
                      </wpg:grpSpPr>
                      <wps:wsp>
                        <wps:cNvPr id="1804" name="Freeform 1506"/>
                        <wps:cNvSpPr>
                          <a:spLocks/>
                        </wps:cNvSpPr>
                        <wps:spPr bwMode="auto">
                          <a:xfrm>
                            <a:off x="1956" y="959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A95B39A" id="Group 1505" o:spid="_x0000_s1026" style="position:absolute;margin-left:97.8pt;margin-top:47.95pt;width:435.1pt;height:.1pt;z-index:-252094976;mso-position-horizontal-relative:page" coordorigin="1956,959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1cBYgMAAO0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">
                <v:shape id="Freeform 1506" o:spid="_x0000_s1027" style="position:absolute;left:1956;top:959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22528" behindDoc="1" locked="0" layoutInCell="1" allowOverlap="1" wp14:anchorId="5C82D421" wp14:editId="783CF011">
                <wp:simplePos x="0" y="0"/>
                <wp:positionH relativeFrom="page">
                  <wp:posOffset>1242060</wp:posOffset>
                </wp:positionH>
                <wp:positionV relativeFrom="paragraph">
                  <wp:posOffset>920750</wp:posOffset>
                </wp:positionV>
                <wp:extent cx="5525770" cy="1270"/>
                <wp:effectExtent l="13335" t="6985" r="13970" b="10795"/>
                <wp:wrapNone/>
                <wp:docPr id="1801" name="Group 1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450"/>
                          <a:chExt cx="8702" cy="2"/>
                        </a:xfrm>
                      </wpg:grpSpPr>
                      <wps:wsp>
                        <wps:cNvPr id="1802" name="Freeform 1504"/>
                        <wps:cNvSpPr>
                          <a:spLocks/>
                        </wps:cNvSpPr>
                        <wps:spPr bwMode="auto">
                          <a:xfrm>
                            <a:off x="1956" y="1450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55EFD31" id="Group 1503" o:spid="_x0000_s1026" style="position:absolute;margin-left:97.8pt;margin-top:72.5pt;width:435.1pt;height:.1pt;z-index:-252093952;mso-position-horizontal-relative:page" coordorigin="1956,1450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">
                <v:shape id="Freeform 1504" o:spid="_x0000_s1027" style="position:absolute;left:1956;top:1450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23552" behindDoc="1" locked="0" layoutInCell="1" allowOverlap="1" wp14:anchorId="2210D719" wp14:editId="6B96AE2D">
                <wp:simplePos x="0" y="0"/>
                <wp:positionH relativeFrom="page">
                  <wp:posOffset>1242060</wp:posOffset>
                </wp:positionH>
                <wp:positionV relativeFrom="paragraph">
                  <wp:posOffset>1232535</wp:posOffset>
                </wp:positionV>
                <wp:extent cx="5525770" cy="1270"/>
                <wp:effectExtent l="13335" t="13970" r="13970" b="3810"/>
                <wp:wrapNone/>
                <wp:docPr id="1799" name="Group 1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941"/>
                          <a:chExt cx="8702" cy="2"/>
                        </a:xfrm>
                      </wpg:grpSpPr>
                      <wps:wsp>
                        <wps:cNvPr id="1800" name="Freeform 1502"/>
                        <wps:cNvSpPr>
                          <a:spLocks/>
                        </wps:cNvSpPr>
                        <wps:spPr bwMode="auto">
                          <a:xfrm>
                            <a:off x="1956" y="1941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0E56C81" id="Group 1501" o:spid="_x0000_s1026" style="position:absolute;margin-left:97.8pt;margin-top:97.05pt;width:435.1pt;height:.1pt;z-index:-252092928;mso-position-horizontal-relative:page" coordorigin="1956,1941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nIYZgMAAO8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">
                <v:shape id="Freeform 1502" o:spid="_x0000_s1027" style="position:absolute;left:1956;top:1941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24576" behindDoc="1" locked="0" layoutInCell="1" allowOverlap="1" wp14:anchorId="7B189D24" wp14:editId="5AD1B0E5">
                <wp:simplePos x="0" y="0"/>
                <wp:positionH relativeFrom="page">
                  <wp:posOffset>1242060</wp:posOffset>
                </wp:positionH>
                <wp:positionV relativeFrom="paragraph">
                  <wp:posOffset>1543685</wp:posOffset>
                </wp:positionV>
                <wp:extent cx="5525770" cy="1270"/>
                <wp:effectExtent l="13335" t="10795" r="13970" b="6985"/>
                <wp:wrapNone/>
                <wp:docPr id="1797" name="Group 1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2431"/>
                          <a:chExt cx="8702" cy="2"/>
                        </a:xfrm>
                      </wpg:grpSpPr>
                      <wps:wsp>
                        <wps:cNvPr id="1798" name="Freeform 1500"/>
                        <wps:cNvSpPr>
                          <a:spLocks/>
                        </wps:cNvSpPr>
                        <wps:spPr bwMode="auto">
                          <a:xfrm>
                            <a:off x="1956" y="2431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7EA2C43" id="Group 1499" o:spid="_x0000_s1026" style="position:absolute;margin-left:97.8pt;margin-top:121.55pt;width:435.1pt;height:.1pt;z-index:-252091904;mso-position-horizontal-relative:page" coordorigin="1956,2431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07gZQMAAO8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">
                <v:shape id="Freeform 1500" o:spid="_x0000_s1027" style="position:absolute;left:1956;top:2431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 w:rsidR="00285256">
        <w:rPr>
          <w:rFonts w:ascii="Arial" w:eastAsia="Arial" w:hAnsi="Arial" w:cs="Arial"/>
          <w:color w:val="231F20"/>
        </w:rPr>
        <w:t>(d)</w:t>
      </w:r>
      <w:r w:rsidR="00285256">
        <w:rPr>
          <w:rFonts w:ascii="Arial" w:eastAsia="Arial" w:hAnsi="Arial" w:cs="Arial"/>
          <w:color w:val="231F20"/>
        </w:rPr>
        <w:tab/>
        <w:t>Identify and account for the authors’</w:t>
      </w:r>
      <w:r w:rsidR="00285256">
        <w:rPr>
          <w:rFonts w:ascii="Arial" w:eastAsia="Arial" w:hAnsi="Arial" w:cs="Arial"/>
          <w:color w:val="231F20"/>
          <w:spacing w:val="-8"/>
        </w:rPr>
        <w:t xml:space="preserve"> </w:t>
      </w:r>
      <w:r w:rsidR="00285256">
        <w:rPr>
          <w:rFonts w:ascii="Arial" w:eastAsia="Arial" w:hAnsi="Arial" w:cs="Arial"/>
          <w:color w:val="231F20"/>
        </w:rPr>
        <w:t xml:space="preserve">perspectives in Source 3 and Source 4 regarding </w:t>
      </w:r>
      <w:r w:rsidR="008316B0">
        <w:rPr>
          <w:rFonts w:ascii="Arial" w:eastAsia="Arial" w:hAnsi="Arial" w:cs="Arial"/>
          <w:color w:val="231F20"/>
        </w:rPr>
        <w:t>the</w:t>
      </w:r>
      <w:r w:rsidR="00285256">
        <w:rPr>
          <w:rFonts w:ascii="Arial" w:eastAsia="Arial" w:hAnsi="Arial" w:cs="Arial"/>
          <w:color w:val="231F20"/>
        </w:rPr>
        <w:t xml:space="preserve"> </w:t>
      </w:r>
      <w:r w:rsidR="00BB2E10">
        <w:rPr>
          <w:rFonts w:ascii="Arial" w:eastAsia="Arial" w:hAnsi="Arial" w:cs="Arial"/>
          <w:color w:val="231F20"/>
        </w:rPr>
        <w:t>changes in the role of women</w:t>
      </w:r>
      <w:r w:rsidR="00285256">
        <w:rPr>
          <w:rFonts w:ascii="Arial" w:eastAsia="Arial" w:hAnsi="Arial" w:cs="Arial"/>
          <w:color w:val="231F20"/>
        </w:rPr>
        <w:t>.</w:t>
      </w:r>
      <w:r w:rsidR="00285256">
        <w:rPr>
          <w:rFonts w:ascii="Arial" w:eastAsia="Arial" w:hAnsi="Arial" w:cs="Arial"/>
          <w:color w:val="231F20"/>
        </w:rPr>
        <w:tab/>
        <w:t>(6 marks)</w:t>
      </w:r>
    </w:p>
    <w:p w14:paraId="5B5239DF" w14:textId="77777777" w:rsidR="002B3F60" w:rsidRDefault="002B3F60">
      <w:pPr>
        <w:spacing w:before="9" w:after="0" w:line="170" w:lineRule="exact"/>
        <w:rPr>
          <w:sz w:val="17"/>
          <w:szCs w:val="17"/>
        </w:rPr>
      </w:pPr>
    </w:p>
    <w:p w14:paraId="7C83049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953166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38E49B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4AE364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A657BB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24701B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91A20E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A6CF9B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1B4930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778900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73AA11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F42671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17A9E2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810FC5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EAD000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DE6DA6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C5523F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9519B5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AC02B2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944178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447CE9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1CD5F4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ECE151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30CFB4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411F69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02EDAF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093588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FB8E7B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39F720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6E5BF0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6DE0C3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F886FC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035FE2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26554C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472FC8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A4EF93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2BBD74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B3F656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A224F1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140755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0E1E0D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47C9E2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BCD3C8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B97DD8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C19B59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1585B5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5B3F6C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40E637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70BABB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5C78E9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3B6A53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0EC8E0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E10E5E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95190F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93306D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59B5E8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486E9E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6C893A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7D5E2E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36ECBA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C888D2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D9CF5C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98CB11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571F61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FFA1E6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96C432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959402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FFF0437" w14:textId="754211C7" w:rsidR="002B3F60" w:rsidRDefault="00F82685">
      <w:pPr>
        <w:spacing w:before="32" w:after="0" w:line="240" w:lineRule="auto"/>
        <w:ind w:left="4036" w:right="4017"/>
        <w:jc w:val="center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45056" behindDoc="1" locked="0" layoutInCell="1" allowOverlap="1" wp14:anchorId="7A515DB8" wp14:editId="1CD011A8">
                <wp:simplePos x="0" y="0"/>
                <wp:positionH relativeFrom="page">
                  <wp:posOffset>1242060</wp:posOffset>
                </wp:positionH>
                <wp:positionV relativeFrom="paragraph">
                  <wp:posOffset>-1181100</wp:posOffset>
                </wp:positionV>
                <wp:extent cx="5525770" cy="1270"/>
                <wp:effectExtent l="13335" t="13970" r="13970" b="3810"/>
                <wp:wrapNone/>
                <wp:docPr id="1795" name="Group 1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-1860"/>
                          <a:chExt cx="8702" cy="2"/>
                        </a:xfrm>
                      </wpg:grpSpPr>
                      <wps:wsp>
                        <wps:cNvPr id="1796" name="Freeform 1498"/>
                        <wps:cNvSpPr>
                          <a:spLocks/>
                        </wps:cNvSpPr>
                        <wps:spPr bwMode="auto">
                          <a:xfrm>
                            <a:off x="1956" y="-1860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EC33049" id="Group 1497" o:spid="_x0000_s1026" style="position:absolute;margin-left:97.8pt;margin-top:-93pt;width:435.1pt;height:.1pt;z-index:-252071424;mso-position-horizontal-relative:page" coordorigin="1956,-1860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f1aZAMAAPE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">
                <v:shape id="Freeform 1498" o:spid="_x0000_s1027" style="position:absolute;left:1956;top:-1860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46080" behindDoc="1" locked="0" layoutInCell="1" allowOverlap="1" wp14:anchorId="1E854E90" wp14:editId="32037BEE">
                <wp:simplePos x="0" y="0"/>
                <wp:positionH relativeFrom="page">
                  <wp:posOffset>1242060</wp:posOffset>
                </wp:positionH>
                <wp:positionV relativeFrom="paragraph">
                  <wp:posOffset>-869315</wp:posOffset>
                </wp:positionV>
                <wp:extent cx="5525770" cy="1270"/>
                <wp:effectExtent l="13335" t="11430" r="13970" b="6350"/>
                <wp:wrapNone/>
                <wp:docPr id="1793" name="Group 1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-1369"/>
                          <a:chExt cx="8702" cy="2"/>
                        </a:xfrm>
                      </wpg:grpSpPr>
                      <wps:wsp>
                        <wps:cNvPr id="1794" name="Freeform 1496"/>
                        <wps:cNvSpPr>
                          <a:spLocks/>
                        </wps:cNvSpPr>
                        <wps:spPr bwMode="auto">
                          <a:xfrm>
                            <a:off x="1956" y="-1369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94AE926" id="Group 1495" o:spid="_x0000_s1026" style="position:absolute;margin-left:97.8pt;margin-top:-68.45pt;width:435.1pt;height:.1pt;z-index:-252070400;mso-position-horizontal-relative:page" coordorigin="1956,-1369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Tv/ZQMAAPE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">
                <v:shape id="Freeform 1496" o:spid="_x0000_s1027" style="position:absolute;left:1956;top:-1369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 w:rsidR="00285256">
        <w:rPr>
          <w:rFonts w:ascii="Arial" w:eastAsia="Arial" w:hAnsi="Arial" w:cs="Arial"/>
          <w:b/>
          <w:bCs/>
          <w:color w:val="231F20"/>
        </w:rPr>
        <w:t xml:space="preserve">See next </w:t>
      </w:r>
      <w:r w:rsidR="00285256">
        <w:rPr>
          <w:rFonts w:ascii="Arial" w:eastAsia="Arial" w:hAnsi="Arial" w:cs="Arial"/>
          <w:b/>
          <w:bCs/>
          <w:color w:val="231F20"/>
          <w:w w:val="99"/>
        </w:rPr>
        <w:t>page</w:t>
      </w:r>
    </w:p>
    <w:p w14:paraId="055188FA" w14:textId="77777777" w:rsidR="002B3F60" w:rsidRDefault="002B3F60">
      <w:pPr>
        <w:spacing w:after="0"/>
        <w:jc w:val="center"/>
        <w:sectPr w:rsidR="002B3F60">
          <w:headerReference w:type="even" r:id="rId10"/>
          <w:pgSz w:w="11920" w:h="16840"/>
          <w:pgMar w:top="600" w:right="1140" w:bottom="280" w:left="1140" w:header="0" w:footer="0" w:gutter="0"/>
          <w:cols w:space="720"/>
        </w:sectPr>
      </w:pPr>
    </w:p>
    <w:p w14:paraId="24008DE1" w14:textId="2FA07F49" w:rsidR="002B3F60" w:rsidRDefault="00F82685">
      <w:pPr>
        <w:tabs>
          <w:tab w:val="left" w:pos="7500"/>
        </w:tabs>
        <w:spacing w:before="77" w:after="0" w:line="248" w:lineRule="exact"/>
        <w:ind w:left="4752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48128" behindDoc="1" locked="0" layoutInCell="1" allowOverlap="1" wp14:anchorId="7B23A162" wp14:editId="25545729">
                <wp:simplePos x="0" y="0"/>
                <wp:positionH relativeFrom="page">
                  <wp:posOffset>428625</wp:posOffset>
                </wp:positionH>
                <wp:positionV relativeFrom="page">
                  <wp:posOffset>360045</wp:posOffset>
                </wp:positionV>
                <wp:extent cx="1270" cy="9972040"/>
                <wp:effectExtent l="9525" t="7620" r="8255" b="12065"/>
                <wp:wrapNone/>
                <wp:docPr id="1791" name="Group 1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9972040"/>
                          <a:chOff x="675" y="567"/>
                          <a:chExt cx="2" cy="15704"/>
                        </a:xfrm>
                      </wpg:grpSpPr>
                      <wps:wsp>
                        <wps:cNvPr id="1792" name="Freeform 1494"/>
                        <wps:cNvSpPr>
                          <a:spLocks/>
                        </wps:cNvSpPr>
                        <wps:spPr bwMode="auto">
                          <a:xfrm>
                            <a:off x="675" y="567"/>
                            <a:ext cx="2" cy="15704"/>
                          </a:xfrm>
                          <a:custGeom>
                            <a:avLst/>
                            <a:gdLst>
                              <a:gd name="T0" fmla="+- 0 567 567"/>
                              <a:gd name="T1" fmla="*/ 567 h 15704"/>
                              <a:gd name="T2" fmla="+- 0 16271 567"/>
                              <a:gd name="T3" fmla="*/ 16271 h 157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704">
                                <a:moveTo>
                                  <a:pt x="0" y="0"/>
                                </a:moveTo>
                                <a:lnTo>
                                  <a:pt x="0" y="157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12BA341" id="Group 1493" o:spid="_x0000_s1026" style="position:absolute;margin-left:33.75pt;margin-top:28.35pt;width:.1pt;height:785.2pt;z-index:-252068352;mso-position-horizontal-relative:page;mso-position-vertical-relative:page" coordorigin="675,567" coordsize="2,1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">
                <v:shape id="Freeform 1494" o:spid="_x0000_s1027" style="position:absolute;left:675;top:567;width:2;height:15704;visibility:visible;mso-wrap-style:square;v-text-anchor:top" coordsize="2,15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" path="m,l,15704e" filled="f" strokecolor="#231f20" strokeweight=".5pt">
                  <v:path arrowok="t" o:connecttype="custom" o:connectlocs="0,567;0,16271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273728" behindDoc="1" locked="0" layoutInCell="1" allowOverlap="1" wp14:anchorId="20F319D9" wp14:editId="3B2698AC">
                <wp:simplePos x="0" y="0"/>
                <wp:positionH relativeFrom="page">
                  <wp:posOffset>182880</wp:posOffset>
                </wp:positionH>
                <wp:positionV relativeFrom="page">
                  <wp:posOffset>3322955</wp:posOffset>
                </wp:positionV>
                <wp:extent cx="165100" cy="3596005"/>
                <wp:effectExtent l="1905" t="0" r="4445" b="0"/>
                <wp:wrapNone/>
                <wp:docPr id="1790" name="Text Box 1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3596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525684" w14:textId="77777777" w:rsidR="00D35C18" w:rsidRDefault="00D35C18">
                            <w:pPr>
                              <w:spacing w:after="0" w:line="245" w:lineRule="exact"/>
                              <w:ind w:left="20" w:right="-53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DO NOT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WRITE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IN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THIS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AREA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WILL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BE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CUT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OFF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0F319D9" id="Text Box 1492" o:spid="_x0000_s1032" type="#_x0000_t202" style="position:absolute;left:0;text-align:left;margin-left:14.4pt;margin-top:261.65pt;width:13pt;height:283.15pt;z-index:-25204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" filled="f" stroked="f">
                <v:textbox style="layout-flow:vertical" inset="0,0,0,0">
                  <w:txbxContent>
                    <w:p w14:paraId="1F525684" w14:textId="77777777" w:rsidR="00D35C18" w:rsidRDefault="00D35C18">
                      <w:pPr>
                        <w:spacing w:after="0" w:line="245" w:lineRule="exact"/>
                        <w:ind w:left="20" w:right="-53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color w:val="6D6E71"/>
                        </w:rPr>
                        <w:t>DO NOT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WRITE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IN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THIS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AREA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WILL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BE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CUT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OFF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7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ab/>
        <w:t>MODERN HIS</w:t>
      </w:r>
      <w:r w:rsidR="00285256">
        <w:rPr>
          <w:rFonts w:ascii="Arial" w:eastAsia="Arial" w:hAnsi="Arial" w:cs="Arial"/>
          <w:b/>
          <w:bCs/>
          <w:color w:val="231F20"/>
          <w:spacing w:val="-4"/>
          <w:position w:val="-1"/>
        </w:rPr>
        <w:t>T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O</w:t>
      </w:r>
      <w:r w:rsidR="00285256">
        <w:rPr>
          <w:rFonts w:ascii="Arial" w:eastAsia="Arial" w:hAnsi="Arial" w:cs="Arial"/>
          <w:b/>
          <w:bCs/>
          <w:color w:val="231F20"/>
          <w:spacing w:val="-8"/>
          <w:position w:val="-1"/>
        </w:rPr>
        <w:t>R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Y</w:t>
      </w:r>
    </w:p>
    <w:p w14:paraId="444FA6E9" w14:textId="77777777" w:rsidR="002B3F60" w:rsidRDefault="002B3F60">
      <w:pPr>
        <w:spacing w:before="6" w:after="0" w:line="220" w:lineRule="exact"/>
      </w:pPr>
    </w:p>
    <w:p w14:paraId="3EC31EFF" w14:textId="323271A5" w:rsidR="002B3F60" w:rsidRDefault="00285256">
      <w:pPr>
        <w:tabs>
          <w:tab w:val="left" w:pos="800"/>
        </w:tabs>
        <w:spacing w:before="32" w:after="0" w:line="250" w:lineRule="auto"/>
        <w:ind w:left="816" w:right="856" w:hanging="709"/>
        <w:rPr>
          <w:rFonts w:ascii="Arial" w:eastAsia="Arial" w:hAnsi="Arial" w:cs="Arial"/>
        </w:rPr>
      </w:pPr>
      <w:r>
        <w:rPr>
          <w:rFonts w:ascii="Arial" w:eastAsia="Arial" w:hAnsi="Arial" w:cs="Arial"/>
          <w:color w:val="231F20"/>
        </w:rPr>
        <w:t>(e)</w:t>
      </w:r>
      <w:r>
        <w:rPr>
          <w:rFonts w:ascii="Arial" w:eastAsia="Arial" w:hAnsi="Arial" w:cs="Arial"/>
          <w:color w:val="231F20"/>
        </w:rPr>
        <w:tab/>
        <w:t xml:space="preserve">Evaluate the extent to which the </w:t>
      </w:r>
      <w:r>
        <w:rPr>
          <w:rFonts w:ascii="Arial" w:eastAsia="Arial" w:hAnsi="Arial" w:cs="Arial"/>
          <w:b/>
          <w:bCs/>
          <w:color w:val="231F20"/>
        </w:rPr>
        <w:t>four</w:t>
      </w:r>
      <w:r>
        <w:rPr>
          <w:rFonts w:ascii="Arial" w:eastAsia="Arial" w:hAnsi="Arial" w:cs="Arial"/>
          <w:b/>
          <w:bCs/>
          <w:color w:val="231F20"/>
          <w:spacing w:val="-4"/>
        </w:rPr>
        <w:t xml:space="preserve"> </w:t>
      </w:r>
      <w:r>
        <w:rPr>
          <w:rFonts w:ascii="Arial" w:eastAsia="Arial" w:hAnsi="Arial" w:cs="Arial"/>
          <w:color w:val="231F20"/>
        </w:rPr>
        <w:t xml:space="preserve">sources give an accurate insight into the significance of </w:t>
      </w:r>
      <w:r w:rsidR="00BB2E10">
        <w:rPr>
          <w:rFonts w:ascii="Arial" w:eastAsia="Arial" w:hAnsi="Arial" w:cs="Arial"/>
          <w:color w:val="231F20"/>
        </w:rPr>
        <w:t xml:space="preserve">the changing role of women </w:t>
      </w:r>
      <w:r>
        <w:rPr>
          <w:rFonts w:ascii="Arial" w:eastAsia="Arial" w:hAnsi="Arial" w:cs="Arial"/>
          <w:color w:val="231F20"/>
        </w:rPr>
        <w:t>during your period of stud</w:t>
      </w:r>
      <w:r>
        <w:rPr>
          <w:rFonts w:ascii="Arial" w:eastAsia="Arial" w:hAnsi="Arial" w:cs="Arial"/>
          <w:color w:val="231F20"/>
          <w:spacing w:val="-15"/>
        </w:rPr>
        <w:t>y</w:t>
      </w:r>
      <w:r>
        <w:rPr>
          <w:rFonts w:ascii="Arial" w:eastAsia="Arial" w:hAnsi="Arial" w:cs="Arial"/>
          <w:color w:val="231F20"/>
        </w:rPr>
        <w:t>.</w:t>
      </w:r>
    </w:p>
    <w:p w14:paraId="5E88FB1F" w14:textId="72E67D40" w:rsidR="002B3F60" w:rsidRDefault="00F82685">
      <w:pPr>
        <w:spacing w:after="0" w:line="240" w:lineRule="auto"/>
        <w:ind w:right="98"/>
        <w:jc w:val="right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49152" behindDoc="1" locked="0" layoutInCell="1" allowOverlap="1" wp14:anchorId="29336D61" wp14:editId="3E022231">
                <wp:simplePos x="0" y="0"/>
                <wp:positionH relativeFrom="page">
                  <wp:posOffset>1242060</wp:posOffset>
                </wp:positionH>
                <wp:positionV relativeFrom="paragraph">
                  <wp:posOffset>441325</wp:posOffset>
                </wp:positionV>
                <wp:extent cx="5525770" cy="1270"/>
                <wp:effectExtent l="13335" t="12700" r="13970" b="5080"/>
                <wp:wrapNone/>
                <wp:docPr id="1788" name="Group 1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695"/>
                          <a:chExt cx="8702" cy="2"/>
                        </a:xfrm>
                      </wpg:grpSpPr>
                      <wps:wsp>
                        <wps:cNvPr id="1789" name="Freeform 1491"/>
                        <wps:cNvSpPr>
                          <a:spLocks/>
                        </wps:cNvSpPr>
                        <wps:spPr bwMode="auto">
                          <a:xfrm>
                            <a:off x="1956" y="695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FE31BB4" id="Group 1490" o:spid="_x0000_s1026" style="position:absolute;margin-left:97.8pt;margin-top:34.75pt;width:435.1pt;height:.1pt;z-index:-252067328;mso-position-horizontal-relative:page" coordorigin="1956,695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ct8YwMAAO0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">
                <v:shape id="Freeform 1491" o:spid="_x0000_s1027" style="position:absolute;left:1956;top:695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50176" behindDoc="1" locked="0" layoutInCell="1" allowOverlap="1" wp14:anchorId="34F7EA05" wp14:editId="01E9905E">
                <wp:simplePos x="0" y="0"/>
                <wp:positionH relativeFrom="page">
                  <wp:posOffset>1242060</wp:posOffset>
                </wp:positionH>
                <wp:positionV relativeFrom="paragraph">
                  <wp:posOffset>753110</wp:posOffset>
                </wp:positionV>
                <wp:extent cx="5525770" cy="1270"/>
                <wp:effectExtent l="13335" t="10160" r="13970" b="7620"/>
                <wp:wrapNone/>
                <wp:docPr id="1786" name="Group 1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186"/>
                          <a:chExt cx="8702" cy="2"/>
                        </a:xfrm>
                      </wpg:grpSpPr>
                      <wps:wsp>
                        <wps:cNvPr id="1787" name="Freeform 1489"/>
                        <wps:cNvSpPr>
                          <a:spLocks/>
                        </wps:cNvSpPr>
                        <wps:spPr bwMode="auto">
                          <a:xfrm>
                            <a:off x="1956" y="1186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8A25A23" id="Group 1488" o:spid="_x0000_s1026" style="position:absolute;margin-left:97.8pt;margin-top:59.3pt;width:435.1pt;height:.1pt;z-index:-252066304;mso-position-horizontal-relative:page" coordorigin="1956,1186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">
                <v:shape id="Freeform 1489" o:spid="_x0000_s1027" style="position:absolute;left:1956;top:1186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51200" behindDoc="1" locked="0" layoutInCell="1" allowOverlap="1" wp14:anchorId="25D99C1B" wp14:editId="7C4BF297">
                <wp:simplePos x="0" y="0"/>
                <wp:positionH relativeFrom="page">
                  <wp:posOffset>1242060</wp:posOffset>
                </wp:positionH>
                <wp:positionV relativeFrom="paragraph">
                  <wp:posOffset>1064895</wp:posOffset>
                </wp:positionV>
                <wp:extent cx="5525770" cy="1270"/>
                <wp:effectExtent l="13335" t="7620" r="13970" b="10160"/>
                <wp:wrapNone/>
                <wp:docPr id="1784" name="Group 1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677"/>
                          <a:chExt cx="8702" cy="2"/>
                        </a:xfrm>
                      </wpg:grpSpPr>
                      <wps:wsp>
                        <wps:cNvPr id="1785" name="Freeform 1487"/>
                        <wps:cNvSpPr>
                          <a:spLocks/>
                        </wps:cNvSpPr>
                        <wps:spPr bwMode="auto">
                          <a:xfrm>
                            <a:off x="1956" y="1677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DDFE224" id="Group 1486" o:spid="_x0000_s1026" style="position:absolute;margin-left:97.8pt;margin-top:83.85pt;width:435.1pt;height:.1pt;z-index:-252065280;mso-position-horizontal-relative:page" coordorigin="1956,1677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">
                <v:shape id="Freeform 1487" o:spid="_x0000_s1027" style="position:absolute;left:1956;top:1677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52224" behindDoc="1" locked="0" layoutInCell="1" allowOverlap="1" wp14:anchorId="28468CEE" wp14:editId="65AB0458">
                <wp:simplePos x="0" y="0"/>
                <wp:positionH relativeFrom="page">
                  <wp:posOffset>1242060</wp:posOffset>
                </wp:positionH>
                <wp:positionV relativeFrom="paragraph">
                  <wp:posOffset>1376045</wp:posOffset>
                </wp:positionV>
                <wp:extent cx="5525770" cy="1270"/>
                <wp:effectExtent l="13335" t="13970" r="13970" b="3810"/>
                <wp:wrapNone/>
                <wp:docPr id="1782" name="Group 1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2167"/>
                          <a:chExt cx="8702" cy="2"/>
                        </a:xfrm>
                      </wpg:grpSpPr>
                      <wps:wsp>
                        <wps:cNvPr id="1783" name="Freeform 1485"/>
                        <wps:cNvSpPr>
                          <a:spLocks/>
                        </wps:cNvSpPr>
                        <wps:spPr bwMode="auto">
                          <a:xfrm>
                            <a:off x="1956" y="2167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2509A2D" id="Group 1484" o:spid="_x0000_s1026" style="position:absolute;margin-left:97.8pt;margin-top:108.35pt;width:435.1pt;height:.1pt;z-index:-252064256;mso-position-horizontal-relative:page" coordorigin="1956,2167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">
                <v:shape id="Freeform 1485" o:spid="_x0000_s1027" style="position:absolute;left:1956;top:2167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53248" behindDoc="1" locked="0" layoutInCell="1" allowOverlap="1" wp14:anchorId="35994720" wp14:editId="52EFCE7F">
                <wp:simplePos x="0" y="0"/>
                <wp:positionH relativeFrom="page">
                  <wp:posOffset>1242060</wp:posOffset>
                </wp:positionH>
                <wp:positionV relativeFrom="paragraph">
                  <wp:posOffset>1687830</wp:posOffset>
                </wp:positionV>
                <wp:extent cx="5525770" cy="1270"/>
                <wp:effectExtent l="13335" t="11430" r="13970" b="6350"/>
                <wp:wrapNone/>
                <wp:docPr id="1780" name="Group 1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2658"/>
                          <a:chExt cx="8702" cy="2"/>
                        </a:xfrm>
                      </wpg:grpSpPr>
                      <wps:wsp>
                        <wps:cNvPr id="1781" name="Freeform 1483"/>
                        <wps:cNvSpPr>
                          <a:spLocks/>
                        </wps:cNvSpPr>
                        <wps:spPr bwMode="auto">
                          <a:xfrm>
                            <a:off x="1956" y="2658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550675B" id="Group 1482" o:spid="_x0000_s1026" style="position:absolute;margin-left:97.8pt;margin-top:132.9pt;width:435.1pt;height:.1pt;z-index:-252063232;mso-position-horizontal-relative:page" coordorigin="1956,2658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">
                <v:shape id="Freeform 1483" o:spid="_x0000_s1027" style="position:absolute;left:1956;top:2658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54272" behindDoc="1" locked="0" layoutInCell="1" allowOverlap="1" wp14:anchorId="544A6719" wp14:editId="68A2A36E">
                <wp:simplePos x="0" y="0"/>
                <wp:positionH relativeFrom="page">
                  <wp:posOffset>1242060</wp:posOffset>
                </wp:positionH>
                <wp:positionV relativeFrom="paragraph">
                  <wp:posOffset>1999615</wp:posOffset>
                </wp:positionV>
                <wp:extent cx="5525770" cy="1270"/>
                <wp:effectExtent l="13335" t="8890" r="13970" b="8890"/>
                <wp:wrapNone/>
                <wp:docPr id="1778" name="Group 1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3149"/>
                          <a:chExt cx="8702" cy="2"/>
                        </a:xfrm>
                      </wpg:grpSpPr>
                      <wps:wsp>
                        <wps:cNvPr id="1779" name="Freeform 1481"/>
                        <wps:cNvSpPr>
                          <a:spLocks/>
                        </wps:cNvSpPr>
                        <wps:spPr bwMode="auto">
                          <a:xfrm>
                            <a:off x="1956" y="3149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B4C3EC2" id="Group 1480" o:spid="_x0000_s1026" style="position:absolute;margin-left:97.8pt;margin-top:157.45pt;width:435.1pt;height:.1pt;z-index:-252062208;mso-position-horizontal-relative:page" coordorigin="1956,3149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">
                <v:shape id="Freeform 1481" o:spid="_x0000_s1027" style="position:absolute;left:1956;top:3149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55296" behindDoc="1" locked="0" layoutInCell="1" allowOverlap="1" wp14:anchorId="45620711" wp14:editId="023E7966">
                <wp:simplePos x="0" y="0"/>
                <wp:positionH relativeFrom="page">
                  <wp:posOffset>1242060</wp:posOffset>
                </wp:positionH>
                <wp:positionV relativeFrom="paragraph">
                  <wp:posOffset>2311400</wp:posOffset>
                </wp:positionV>
                <wp:extent cx="5525770" cy="1270"/>
                <wp:effectExtent l="13335" t="6350" r="13970" b="11430"/>
                <wp:wrapNone/>
                <wp:docPr id="1776" name="Group 1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3640"/>
                          <a:chExt cx="8702" cy="2"/>
                        </a:xfrm>
                      </wpg:grpSpPr>
                      <wps:wsp>
                        <wps:cNvPr id="1777" name="Freeform 1479"/>
                        <wps:cNvSpPr>
                          <a:spLocks/>
                        </wps:cNvSpPr>
                        <wps:spPr bwMode="auto">
                          <a:xfrm>
                            <a:off x="1956" y="3640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E030380" id="Group 1478" o:spid="_x0000_s1026" style="position:absolute;margin-left:97.8pt;margin-top:182pt;width:435.1pt;height:.1pt;z-index:-252061184;mso-position-horizontal-relative:page" coordorigin="1956,3640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">
                <v:shape id="Freeform 1479" o:spid="_x0000_s1027" style="position:absolute;left:1956;top:3640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56320" behindDoc="1" locked="0" layoutInCell="1" allowOverlap="1" wp14:anchorId="5CB600F9" wp14:editId="7A4C3F5B">
                <wp:simplePos x="0" y="0"/>
                <wp:positionH relativeFrom="page">
                  <wp:posOffset>1242060</wp:posOffset>
                </wp:positionH>
                <wp:positionV relativeFrom="paragraph">
                  <wp:posOffset>2623185</wp:posOffset>
                </wp:positionV>
                <wp:extent cx="5525770" cy="1270"/>
                <wp:effectExtent l="13335" t="13335" r="13970" b="4445"/>
                <wp:wrapNone/>
                <wp:docPr id="1774" name="Group 1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4131"/>
                          <a:chExt cx="8702" cy="2"/>
                        </a:xfrm>
                      </wpg:grpSpPr>
                      <wps:wsp>
                        <wps:cNvPr id="1775" name="Freeform 1477"/>
                        <wps:cNvSpPr>
                          <a:spLocks/>
                        </wps:cNvSpPr>
                        <wps:spPr bwMode="auto">
                          <a:xfrm>
                            <a:off x="1956" y="4131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BEDFFBD" id="Group 1476" o:spid="_x0000_s1026" style="position:absolute;margin-left:97.8pt;margin-top:206.55pt;width:435.1pt;height:.1pt;z-index:-252060160;mso-position-horizontal-relative:page" coordorigin="1956,4131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">
                <v:shape id="Freeform 1477" o:spid="_x0000_s1027" style="position:absolute;left:1956;top:4131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57344" behindDoc="1" locked="0" layoutInCell="1" allowOverlap="1" wp14:anchorId="4D503C94" wp14:editId="0BDAF715">
                <wp:simplePos x="0" y="0"/>
                <wp:positionH relativeFrom="page">
                  <wp:posOffset>1242060</wp:posOffset>
                </wp:positionH>
                <wp:positionV relativeFrom="paragraph">
                  <wp:posOffset>2934335</wp:posOffset>
                </wp:positionV>
                <wp:extent cx="5525770" cy="1270"/>
                <wp:effectExtent l="13335" t="10160" r="13970" b="7620"/>
                <wp:wrapNone/>
                <wp:docPr id="1772" name="Group 1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4621"/>
                          <a:chExt cx="8702" cy="2"/>
                        </a:xfrm>
                      </wpg:grpSpPr>
                      <wps:wsp>
                        <wps:cNvPr id="1773" name="Freeform 1475"/>
                        <wps:cNvSpPr>
                          <a:spLocks/>
                        </wps:cNvSpPr>
                        <wps:spPr bwMode="auto">
                          <a:xfrm>
                            <a:off x="1956" y="4621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A10141A" id="Group 1474" o:spid="_x0000_s1026" style="position:absolute;margin-left:97.8pt;margin-top:231.05pt;width:435.1pt;height:.1pt;z-index:-252059136;mso-position-horizontal-relative:page" coordorigin="1956,4621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">
                <v:shape id="Freeform 1475" o:spid="_x0000_s1027" style="position:absolute;left:1956;top:4621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58368" behindDoc="1" locked="0" layoutInCell="1" allowOverlap="1" wp14:anchorId="1A30D7BA" wp14:editId="50A7EBC5">
                <wp:simplePos x="0" y="0"/>
                <wp:positionH relativeFrom="page">
                  <wp:posOffset>1242060</wp:posOffset>
                </wp:positionH>
                <wp:positionV relativeFrom="paragraph">
                  <wp:posOffset>3246120</wp:posOffset>
                </wp:positionV>
                <wp:extent cx="5525770" cy="1270"/>
                <wp:effectExtent l="13335" t="7620" r="13970" b="10160"/>
                <wp:wrapNone/>
                <wp:docPr id="1770" name="Group 1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5112"/>
                          <a:chExt cx="8702" cy="2"/>
                        </a:xfrm>
                      </wpg:grpSpPr>
                      <wps:wsp>
                        <wps:cNvPr id="1771" name="Freeform 1473"/>
                        <wps:cNvSpPr>
                          <a:spLocks/>
                        </wps:cNvSpPr>
                        <wps:spPr bwMode="auto">
                          <a:xfrm>
                            <a:off x="1956" y="5112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DC4D0FD" id="Group 1472" o:spid="_x0000_s1026" style="position:absolute;margin-left:97.8pt;margin-top:255.6pt;width:435.1pt;height:.1pt;z-index:-252058112;mso-position-horizontal-relative:page" coordorigin="1956,5112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">
                <v:shape id="Freeform 1473" o:spid="_x0000_s1027" style="position:absolute;left:1956;top:5112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59392" behindDoc="1" locked="0" layoutInCell="1" allowOverlap="1" wp14:anchorId="5ED0CBDE" wp14:editId="3E7BFF20">
                <wp:simplePos x="0" y="0"/>
                <wp:positionH relativeFrom="page">
                  <wp:posOffset>1242060</wp:posOffset>
                </wp:positionH>
                <wp:positionV relativeFrom="paragraph">
                  <wp:posOffset>3557905</wp:posOffset>
                </wp:positionV>
                <wp:extent cx="5525770" cy="1270"/>
                <wp:effectExtent l="13335" t="5080" r="13970" b="12700"/>
                <wp:wrapNone/>
                <wp:docPr id="1768" name="Group 1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5603"/>
                          <a:chExt cx="8702" cy="2"/>
                        </a:xfrm>
                      </wpg:grpSpPr>
                      <wps:wsp>
                        <wps:cNvPr id="1769" name="Freeform 1471"/>
                        <wps:cNvSpPr>
                          <a:spLocks/>
                        </wps:cNvSpPr>
                        <wps:spPr bwMode="auto">
                          <a:xfrm>
                            <a:off x="1956" y="5603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730C643" id="Group 1470" o:spid="_x0000_s1026" style="position:absolute;margin-left:97.8pt;margin-top:280.15pt;width:435.1pt;height:.1pt;z-index:-252057088;mso-position-horizontal-relative:page" coordorigin="1956,5603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">
                <v:shape id="Freeform 1471" o:spid="_x0000_s1027" style="position:absolute;left:1956;top:5603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60416" behindDoc="1" locked="0" layoutInCell="1" allowOverlap="1" wp14:anchorId="0B29E090" wp14:editId="6CF4E41D">
                <wp:simplePos x="0" y="0"/>
                <wp:positionH relativeFrom="page">
                  <wp:posOffset>1242060</wp:posOffset>
                </wp:positionH>
                <wp:positionV relativeFrom="paragraph">
                  <wp:posOffset>3869690</wp:posOffset>
                </wp:positionV>
                <wp:extent cx="5525770" cy="1270"/>
                <wp:effectExtent l="13335" t="12065" r="13970" b="5715"/>
                <wp:wrapNone/>
                <wp:docPr id="1766" name="Group 1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6094"/>
                          <a:chExt cx="8702" cy="2"/>
                        </a:xfrm>
                      </wpg:grpSpPr>
                      <wps:wsp>
                        <wps:cNvPr id="1767" name="Freeform 1469"/>
                        <wps:cNvSpPr>
                          <a:spLocks/>
                        </wps:cNvSpPr>
                        <wps:spPr bwMode="auto">
                          <a:xfrm>
                            <a:off x="1956" y="6094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1BF52B2" id="Group 1468" o:spid="_x0000_s1026" style="position:absolute;margin-left:97.8pt;margin-top:304.7pt;width:435.1pt;height:.1pt;z-index:-252056064;mso-position-horizontal-relative:page" coordorigin="1956,6094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">
                <v:shape id="Freeform 1469" o:spid="_x0000_s1027" style="position:absolute;left:1956;top:6094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61440" behindDoc="1" locked="0" layoutInCell="1" allowOverlap="1" wp14:anchorId="6098B0C7" wp14:editId="11AA8320">
                <wp:simplePos x="0" y="0"/>
                <wp:positionH relativeFrom="page">
                  <wp:posOffset>1242060</wp:posOffset>
                </wp:positionH>
                <wp:positionV relativeFrom="paragraph">
                  <wp:posOffset>4180840</wp:posOffset>
                </wp:positionV>
                <wp:extent cx="5525770" cy="1270"/>
                <wp:effectExtent l="13335" t="8890" r="13970" b="8890"/>
                <wp:wrapNone/>
                <wp:docPr id="1764" name="Group 1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6584"/>
                          <a:chExt cx="8702" cy="2"/>
                        </a:xfrm>
                      </wpg:grpSpPr>
                      <wps:wsp>
                        <wps:cNvPr id="1765" name="Freeform 1467"/>
                        <wps:cNvSpPr>
                          <a:spLocks/>
                        </wps:cNvSpPr>
                        <wps:spPr bwMode="auto">
                          <a:xfrm>
                            <a:off x="1956" y="6584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AFDDBDF" id="Group 1466" o:spid="_x0000_s1026" style="position:absolute;margin-left:97.8pt;margin-top:329.2pt;width:435.1pt;height:.1pt;z-index:-252055040;mso-position-horizontal-relative:page" coordorigin="1956,6584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">
                <v:shape id="Freeform 1467" o:spid="_x0000_s1027" style="position:absolute;left:1956;top:6584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 w:rsidR="00285256">
        <w:rPr>
          <w:rFonts w:ascii="Arial" w:eastAsia="Arial" w:hAnsi="Arial" w:cs="Arial"/>
          <w:color w:val="231F20"/>
        </w:rPr>
        <w:t>(6 marks)</w:t>
      </w:r>
    </w:p>
    <w:p w14:paraId="4816AFF9" w14:textId="77777777" w:rsidR="002B3F60" w:rsidRDefault="002B3F60">
      <w:pPr>
        <w:spacing w:before="10" w:after="0" w:line="100" w:lineRule="exact"/>
        <w:rPr>
          <w:sz w:val="10"/>
          <w:szCs w:val="10"/>
        </w:rPr>
      </w:pPr>
    </w:p>
    <w:p w14:paraId="2969C9E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A72C88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084C72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0D9F02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3DEC3B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407F82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0C783C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118199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49A0EE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53A2FA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442BF9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FBC8D8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F8E11B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84A709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ACF673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1B69E1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5DAAEC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170798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2F45EA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3E0289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982600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9ABD73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06B786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5F6B5B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4A65DC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D68D13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92F2C1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1BAFA3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D1D1E7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1268DF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F20917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F7A967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CEB51A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AA79E1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B6914A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94A0FE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950E47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F59710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5515A6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D05105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6515A1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9F9CE7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F72883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7E08FC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CF8B16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BBB0D7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20085E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91D58B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5E22D7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0F804A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5D7584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1618A6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6088F7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1751C4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4CAAB4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E19BAA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C1B70A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3BE004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B1E5BF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6BA21D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DB00CA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5E2C96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85425D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F3C8B4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0B7613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619F0BF" w14:textId="0261802F" w:rsidR="002B3F60" w:rsidRDefault="00F82685">
      <w:pPr>
        <w:spacing w:after="0" w:line="248" w:lineRule="exact"/>
        <w:ind w:left="3762" w:right="3742"/>
        <w:jc w:val="center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62464" behindDoc="1" locked="0" layoutInCell="1" allowOverlap="1" wp14:anchorId="5CC2B289" wp14:editId="7566C35B">
                <wp:simplePos x="0" y="0"/>
                <wp:positionH relativeFrom="page">
                  <wp:posOffset>1242060</wp:posOffset>
                </wp:positionH>
                <wp:positionV relativeFrom="paragraph">
                  <wp:posOffset>-3992245</wp:posOffset>
                </wp:positionV>
                <wp:extent cx="5525770" cy="1270"/>
                <wp:effectExtent l="13335" t="6985" r="13970" b="10795"/>
                <wp:wrapNone/>
                <wp:docPr id="1762" name="Group 1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-6287"/>
                          <a:chExt cx="8702" cy="2"/>
                        </a:xfrm>
                      </wpg:grpSpPr>
                      <wps:wsp>
                        <wps:cNvPr id="1763" name="Freeform 1465"/>
                        <wps:cNvSpPr>
                          <a:spLocks/>
                        </wps:cNvSpPr>
                        <wps:spPr bwMode="auto">
                          <a:xfrm>
                            <a:off x="1956" y="-6287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F16579B" id="Group 1464" o:spid="_x0000_s1026" style="position:absolute;margin-left:97.8pt;margin-top:-314.35pt;width:435.1pt;height:.1pt;z-index:-252054016;mso-position-horizontal-relative:page" coordorigin="1956,-6287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">
                <v:shape id="Freeform 1465" o:spid="_x0000_s1027" style="position:absolute;left:1956;top:-6287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63488" behindDoc="1" locked="0" layoutInCell="1" allowOverlap="1" wp14:anchorId="34480F5B" wp14:editId="58FB9C1D">
                <wp:simplePos x="0" y="0"/>
                <wp:positionH relativeFrom="page">
                  <wp:posOffset>1242060</wp:posOffset>
                </wp:positionH>
                <wp:positionV relativeFrom="paragraph">
                  <wp:posOffset>-3681095</wp:posOffset>
                </wp:positionV>
                <wp:extent cx="5525770" cy="1270"/>
                <wp:effectExtent l="13335" t="13335" r="13970" b="4445"/>
                <wp:wrapNone/>
                <wp:docPr id="1760" name="Group 1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-5797"/>
                          <a:chExt cx="8702" cy="2"/>
                        </a:xfrm>
                      </wpg:grpSpPr>
                      <wps:wsp>
                        <wps:cNvPr id="1761" name="Freeform 1463"/>
                        <wps:cNvSpPr>
                          <a:spLocks/>
                        </wps:cNvSpPr>
                        <wps:spPr bwMode="auto">
                          <a:xfrm>
                            <a:off x="1956" y="-5797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3763E69" id="Group 1462" o:spid="_x0000_s1026" style="position:absolute;margin-left:97.8pt;margin-top:-289.85pt;width:435.1pt;height:.1pt;z-index:-252052992;mso-position-horizontal-relative:page" coordorigin="1956,-5797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">
                <v:shape id="Freeform 1463" o:spid="_x0000_s1027" style="position:absolute;left:1956;top:-5797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64512" behindDoc="1" locked="0" layoutInCell="1" allowOverlap="1" wp14:anchorId="4B81EAE1" wp14:editId="2910E4AB">
                <wp:simplePos x="0" y="0"/>
                <wp:positionH relativeFrom="page">
                  <wp:posOffset>1242060</wp:posOffset>
                </wp:positionH>
                <wp:positionV relativeFrom="paragraph">
                  <wp:posOffset>-3369310</wp:posOffset>
                </wp:positionV>
                <wp:extent cx="5525770" cy="1270"/>
                <wp:effectExtent l="13335" t="10795" r="13970" b="6985"/>
                <wp:wrapNone/>
                <wp:docPr id="1758" name="Group 1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-5306"/>
                          <a:chExt cx="8702" cy="2"/>
                        </a:xfrm>
                      </wpg:grpSpPr>
                      <wps:wsp>
                        <wps:cNvPr id="1759" name="Freeform 1461"/>
                        <wps:cNvSpPr>
                          <a:spLocks/>
                        </wps:cNvSpPr>
                        <wps:spPr bwMode="auto">
                          <a:xfrm>
                            <a:off x="1956" y="-5306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A7790D8" id="Group 1460" o:spid="_x0000_s1026" style="position:absolute;margin-left:97.8pt;margin-top:-265.3pt;width:435.1pt;height:.1pt;z-index:-252051968;mso-position-horizontal-relative:page" coordorigin="1956,-5306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M3PZAMAAPE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">
                <v:shape id="Freeform 1461" o:spid="_x0000_s1027" style="position:absolute;left:1956;top:-5306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65536" behindDoc="1" locked="0" layoutInCell="1" allowOverlap="1" wp14:anchorId="521C84E4" wp14:editId="10A2D0DD">
                <wp:simplePos x="0" y="0"/>
                <wp:positionH relativeFrom="page">
                  <wp:posOffset>1242060</wp:posOffset>
                </wp:positionH>
                <wp:positionV relativeFrom="paragraph">
                  <wp:posOffset>-3057525</wp:posOffset>
                </wp:positionV>
                <wp:extent cx="5525770" cy="1270"/>
                <wp:effectExtent l="13335" t="8255" r="13970" b="9525"/>
                <wp:wrapNone/>
                <wp:docPr id="1756" name="Group 1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-4815"/>
                          <a:chExt cx="8702" cy="2"/>
                        </a:xfrm>
                      </wpg:grpSpPr>
                      <wps:wsp>
                        <wps:cNvPr id="1757" name="Freeform 1459"/>
                        <wps:cNvSpPr>
                          <a:spLocks/>
                        </wps:cNvSpPr>
                        <wps:spPr bwMode="auto">
                          <a:xfrm>
                            <a:off x="1956" y="-4815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19121F8" id="Group 1458" o:spid="_x0000_s1026" style="position:absolute;margin-left:97.8pt;margin-top:-240.75pt;width:435.1pt;height:.1pt;z-index:-252050944;mso-position-horizontal-relative:page" coordorigin="1956,-4815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ILpYgMAAPE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">
                <v:shape id="Freeform 1459" o:spid="_x0000_s1027" style="position:absolute;left:1956;top:-4815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66560" behindDoc="1" locked="0" layoutInCell="1" allowOverlap="1" wp14:anchorId="2B22FFC9" wp14:editId="0FF686C6">
                <wp:simplePos x="0" y="0"/>
                <wp:positionH relativeFrom="page">
                  <wp:posOffset>1242060</wp:posOffset>
                </wp:positionH>
                <wp:positionV relativeFrom="paragraph">
                  <wp:posOffset>-2745740</wp:posOffset>
                </wp:positionV>
                <wp:extent cx="5525770" cy="1270"/>
                <wp:effectExtent l="13335" t="5715" r="13970" b="12065"/>
                <wp:wrapNone/>
                <wp:docPr id="1754" name="Group 1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-4324"/>
                          <a:chExt cx="8702" cy="2"/>
                        </a:xfrm>
                      </wpg:grpSpPr>
                      <wps:wsp>
                        <wps:cNvPr id="1755" name="Freeform 1457"/>
                        <wps:cNvSpPr>
                          <a:spLocks/>
                        </wps:cNvSpPr>
                        <wps:spPr bwMode="auto">
                          <a:xfrm>
                            <a:off x="1956" y="-4324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B1FC25A" id="Group 1456" o:spid="_x0000_s1026" style="position:absolute;margin-left:97.8pt;margin-top:-216.2pt;width:435.1pt;height:.1pt;z-index:-252049920;mso-position-horizontal-relative:page" coordorigin="1956,-4324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">
                <v:shape id="Freeform 1457" o:spid="_x0000_s1027" style="position:absolute;left:1956;top:-4324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67584" behindDoc="1" locked="0" layoutInCell="1" allowOverlap="1" wp14:anchorId="78BB9D81" wp14:editId="0202AEB8">
                <wp:simplePos x="0" y="0"/>
                <wp:positionH relativeFrom="page">
                  <wp:posOffset>1242060</wp:posOffset>
                </wp:positionH>
                <wp:positionV relativeFrom="paragraph">
                  <wp:posOffset>-2434590</wp:posOffset>
                </wp:positionV>
                <wp:extent cx="5525770" cy="1270"/>
                <wp:effectExtent l="13335" t="12065" r="13970" b="5715"/>
                <wp:wrapNone/>
                <wp:docPr id="1752" name="Group 1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-3834"/>
                          <a:chExt cx="8702" cy="2"/>
                        </a:xfrm>
                      </wpg:grpSpPr>
                      <wps:wsp>
                        <wps:cNvPr id="1753" name="Freeform 1455"/>
                        <wps:cNvSpPr>
                          <a:spLocks/>
                        </wps:cNvSpPr>
                        <wps:spPr bwMode="auto">
                          <a:xfrm>
                            <a:off x="1956" y="-3834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D24F087" id="Group 1454" o:spid="_x0000_s1026" style="position:absolute;margin-left:97.8pt;margin-top:-191.7pt;width:435.1pt;height:.1pt;z-index:-252048896;mso-position-horizontal-relative:page" coordorigin="1956,-3834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">
                <v:shape id="Freeform 1455" o:spid="_x0000_s1027" style="position:absolute;left:1956;top:-3834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68608" behindDoc="1" locked="0" layoutInCell="1" allowOverlap="1" wp14:anchorId="509655BF" wp14:editId="1409F9BF">
                <wp:simplePos x="0" y="0"/>
                <wp:positionH relativeFrom="page">
                  <wp:posOffset>1242060</wp:posOffset>
                </wp:positionH>
                <wp:positionV relativeFrom="paragraph">
                  <wp:posOffset>-2122805</wp:posOffset>
                </wp:positionV>
                <wp:extent cx="5525770" cy="1270"/>
                <wp:effectExtent l="13335" t="9525" r="13970" b="8255"/>
                <wp:wrapNone/>
                <wp:docPr id="1750" name="Group 1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-3343"/>
                          <a:chExt cx="8702" cy="2"/>
                        </a:xfrm>
                      </wpg:grpSpPr>
                      <wps:wsp>
                        <wps:cNvPr id="1751" name="Freeform 1453"/>
                        <wps:cNvSpPr>
                          <a:spLocks/>
                        </wps:cNvSpPr>
                        <wps:spPr bwMode="auto">
                          <a:xfrm>
                            <a:off x="1956" y="-3343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39C85B2" id="Group 1452" o:spid="_x0000_s1026" style="position:absolute;margin-left:97.8pt;margin-top:-167.15pt;width:435.1pt;height:.1pt;z-index:-252047872;mso-position-horizontal-relative:page" coordorigin="1956,-3343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">
                <v:shape id="Freeform 1453" o:spid="_x0000_s1027" style="position:absolute;left:1956;top:-3343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69632" behindDoc="1" locked="0" layoutInCell="1" allowOverlap="1" wp14:anchorId="32647234" wp14:editId="12A8F6CE">
                <wp:simplePos x="0" y="0"/>
                <wp:positionH relativeFrom="page">
                  <wp:posOffset>1242060</wp:posOffset>
                </wp:positionH>
                <wp:positionV relativeFrom="paragraph">
                  <wp:posOffset>-1811020</wp:posOffset>
                </wp:positionV>
                <wp:extent cx="5525770" cy="1270"/>
                <wp:effectExtent l="13335" t="6985" r="13970" b="10795"/>
                <wp:wrapNone/>
                <wp:docPr id="1748" name="Group 1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-2852"/>
                          <a:chExt cx="8702" cy="2"/>
                        </a:xfrm>
                      </wpg:grpSpPr>
                      <wps:wsp>
                        <wps:cNvPr id="1749" name="Freeform 1451"/>
                        <wps:cNvSpPr>
                          <a:spLocks/>
                        </wps:cNvSpPr>
                        <wps:spPr bwMode="auto">
                          <a:xfrm>
                            <a:off x="1956" y="-2852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056FF4A" id="Group 1450" o:spid="_x0000_s1026" style="position:absolute;margin-left:97.8pt;margin-top:-142.6pt;width:435.1pt;height:.1pt;z-index:-252046848;mso-position-horizontal-relative:page" coordorigin="1956,-2852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">
                <v:shape id="Freeform 1451" o:spid="_x0000_s1027" style="position:absolute;left:1956;top:-2852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70656" behindDoc="1" locked="0" layoutInCell="1" allowOverlap="1" wp14:anchorId="527E0B5B" wp14:editId="3BEBC6FA">
                <wp:simplePos x="0" y="0"/>
                <wp:positionH relativeFrom="page">
                  <wp:posOffset>1242060</wp:posOffset>
                </wp:positionH>
                <wp:positionV relativeFrom="paragraph">
                  <wp:posOffset>-1499235</wp:posOffset>
                </wp:positionV>
                <wp:extent cx="5525770" cy="1270"/>
                <wp:effectExtent l="13335" t="13970" r="13970" b="3810"/>
                <wp:wrapNone/>
                <wp:docPr id="1746" name="Group 1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-2361"/>
                          <a:chExt cx="8702" cy="2"/>
                        </a:xfrm>
                      </wpg:grpSpPr>
                      <wps:wsp>
                        <wps:cNvPr id="1747" name="Freeform 1449"/>
                        <wps:cNvSpPr>
                          <a:spLocks/>
                        </wps:cNvSpPr>
                        <wps:spPr bwMode="auto">
                          <a:xfrm>
                            <a:off x="1956" y="-2361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CF8BE5E" id="Group 1448" o:spid="_x0000_s1026" style="position:absolute;margin-left:97.8pt;margin-top:-118.05pt;width:435.1pt;height:.1pt;z-index:-252045824;mso-position-horizontal-relative:page" coordorigin="1956,-2361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">
                <v:shape id="Freeform 1449" o:spid="_x0000_s1027" style="position:absolute;left:1956;top:-2361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71680" behindDoc="1" locked="0" layoutInCell="1" allowOverlap="1" wp14:anchorId="4886936D" wp14:editId="1AEBDEAC">
                <wp:simplePos x="0" y="0"/>
                <wp:positionH relativeFrom="page">
                  <wp:posOffset>1242060</wp:posOffset>
                </wp:positionH>
                <wp:positionV relativeFrom="paragraph">
                  <wp:posOffset>-1187450</wp:posOffset>
                </wp:positionV>
                <wp:extent cx="5525770" cy="1270"/>
                <wp:effectExtent l="13335" t="11430" r="13970" b="6350"/>
                <wp:wrapNone/>
                <wp:docPr id="1744" name="Group 1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-1870"/>
                          <a:chExt cx="8702" cy="2"/>
                        </a:xfrm>
                      </wpg:grpSpPr>
                      <wps:wsp>
                        <wps:cNvPr id="1745" name="Freeform 1447"/>
                        <wps:cNvSpPr>
                          <a:spLocks/>
                        </wps:cNvSpPr>
                        <wps:spPr bwMode="auto">
                          <a:xfrm>
                            <a:off x="1956" y="-1870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05EC1B7" id="Group 1446" o:spid="_x0000_s1026" style="position:absolute;margin-left:97.8pt;margin-top:-93.5pt;width:435.1pt;height:.1pt;z-index:-252044800;mso-position-horizontal-relative:page" coordorigin="1956,-1870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">
                <v:shape id="Freeform 1447" o:spid="_x0000_s1027" style="position:absolute;left:1956;top:-1870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72704" behindDoc="1" locked="0" layoutInCell="1" allowOverlap="1" wp14:anchorId="6DD28F9E" wp14:editId="563E5984">
                <wp:simplePos x="0" y="0"/>
                <wp:positionH relativeFrom="page">
                  <wp:posOffset>1242060</wp:posOffset>
                </wp:positionH>
                <wp:positionV relativeFrom="paragraph">
                  <wp:posOffset>-876300</wp:posOffset>
                </wp:positionV>
                <wp:extent cx="5525770" cy="1270"/>
                <wp:effectExtent l="13335" t="8255" r="13970" b="9525"/>
                <wp:wrapNone/>
                <wp:docPr id="1742" name="Group 1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-1380"/>
                          <a:chExt cx="8702" cy="2"/>
                        </a:xfrm>
                      </wpg:grpSpPr>
                      <wps:wsp>
                        <wps:cNvPr id="1743" name="Freeform 1445"/>
                        <wps:cNvSpPr>
                          <a:spLocks/>
                        </wps:cNvSpPr>
                        <wps:spPr bwMode="auto">
                          <a:xfrm>
                            <a:off x="1956" y="-1380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0F94B54" id="Group 1444" o:spid="_x0000_s1026" style="position:absolute;margin-left:97.8pt;margin-top:-69pt;width:435.1pt;height:.1pt;z-index:-252043776;mso-position-horizontal-relative:page" coordorigin="1956,-1380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">
                <v:shape id="Freeform 1445" o:spid="_x0000_s1027" style="position:absolute;left:1956;top:-1380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End</w:t>
      </w:r>
      <w:r w:rsidR="00285256">
        <w:rPr>
          <w:rFonts w:ascii="Arial" w:eastAsia="Arial" w:hAnsi="Arial" w:cs="Arial"/>
          <w:b/>
          <w:bCs/>
          <w:color w:val="231F20"/>
          <w:spacing w:val="-4"/>
          <w:position w:val="-1"/>
        </w:rPr>
        <w:t xml:space="preserve"> 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of</w:t>
      </w:r>
      <w:r w:rsidR="00285256">
        <w:rPr>
          <w:rFonts w:ascii="Arial" w:eastAsia="Arial" w:hAnsi="Arial" w:cs="Arial"/>
          <w:b/>
          <w:bCs/>
          <w:color w:val="231F20"/>
          <w:spacing w:val="-2"/>
          <w:position w:val="-1"/>
        </w:rPr>
        <w:t xml:space="preserve"> 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Section</w:t>
      </w:r>
      <w:r w:rsidR="00285256">
        <w:rPr>
          <w:rFonts w:ascii="Arial" w:eastAsia="Arial" w:hAnsi="Arial" w:cs="Arial"/>
          <w:b/>
          <w:bCs/>
          <w:color w:val="231F20"/>
          <w:spacing w:val="-8"/>
          <w:position w:val="-1"/>
        </w:rPr>
        <w:t xml:space="preserve"> </w:t>
      </w:r>
      <w:r w:rsidR="00285256">
        <w:rPr>
          <w:rFonts w:ascii="Arial" w:eastAsia="Arial" w:hAnsi="Arial" w:cs="Arial"/>
          <w:b/>
          <w:bCs/>
          <w:color w:val="231F20"/>
          <w:w w:val="99"/>
          <w:position w:val="-1"/>
        </w:rPr>
        <w:t>One</w:t>
      </w:r>
    </w:p>
    <w:p w14:paraId="1C35A0D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067F63A" w14:textId="77777777" w:rsidR="002B3F60" w:rsidRDefault="002B3F60">
      <w:pPr>
        <w:spacing w:before="16" w:after="0" w:line="280" w:lineRule="exact"/>
        <w:rPr>
          <w:sz w:val="28"/>
          <w:szCs w:val="28"/>
        </w:rPr>
      </w:pPr>
    </w:p>
    <w:p w14:paraId="3F5DE9A9" w14:textId="77777777" w:rsidR="002B3F60" w:rsidRDefault="00285256">
      <w:pPr>
        <w:spacing w:before="32" w:after="0" w:line="240" w:lineRule="auto"/>
        <w:ind w:left="4036" w:right="4017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color w:val="231F20"/>
        </w:rPr>
        <w:t xml:space="preserve">See next </w:t>
      </w:r>
      <w:r>
        <w:rPr>
          <w:rFonts w:ascii="Arial" w:eastAsia="Arial" w:hAnsi="Arial" w:cs="Arial"/>
          <w:b/>
          <w:bCs/>
          <w:color w:val="231F20"/>
          <w:w w:val="99"/>
        </w:rPr>
        <w:t>page</w:t>
      </w:r>
    </w:p>
    <w:p w14:paraId="10D9C307" w14:textId="77777777" w:rsidR="002B3F60" w:rsidRDefault="002B3F60">
      <w:pPr>
        <w:spacing w:after="0"/>
        <w:jc w:val="center"/>
        <w:sectPr w:rsidR="002B3F60">
          <w:headerReference w:type="default" r:id="rId11"/>
          <w:pgSz w:w="11920" w:h="16840"/>
          <w:pgMar w:top="600" w:right="1140" w:bottom="280" w:left="1140" w:header="0" w:footer="2260" w:gutter="0"/>
          <w:cols w:space="720"/>
        </w:sectPr>
      </w:pPr>
    </w:p>
    <w:p w14:paraId="0D1B93BA" w14:textId="4A8EC0C5" w:rsidR="002B3F60" w:rsidRDefault="00F82685">
      <w:pPr>
        <w:tabs>
          <w:tab w:val="left" w:pos="4740"/>
        </w:tabs>
        <w:spacing w:before="77" w:after="0" w:line="248" w:lineRule="exact"/>
        <w:ind w:left="107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74752" behindDoc="1" locked="0" layoutInCell="1" allowOverlap="1" wp14:anchorId="41DC8421" wp14:editId="7C0AEF64">
                <wp:simplePos x="0" y="0"/>
                <wp:positionH relativeFrom="page">
                  <wp:posOffset>7131050</wp:posOffset>
                </wp:positionH>
                <wp:positionV relativeFrom="page">
                  <wp:posOffset>360045</wp:posOffset>
                </wp:positionV>
                <wp:extent cx="1270" cy="9972040"/>
                <wp:effectExtent l="6350" t="7620" r="11430" b="12065"/>
                <wp:wrapNone/>
                <wp:docPr id="1740" name="Group 1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9972040"/>
                          <a:chOff x="11230" y="567"/>
                          <a:chExt cx="2" cy="15704"/>
                        </a:xfrm>
                      </wpg:grpSpPr>
                      <wps:wsp>
                        <wps:cNvPr id="1741" name="Freeform 1443"/>
                        <wps:cNvSpPr>
                          <a:spLocks/>
                        </wps:cNvSpPr>
                        <wps:spPr bwMode="auto">
                          <a:xfrm>
                            <a:off x="11230" y="567"/>
                            <a:ext cx="2" cy="15704"/>
                          </a:xfrm>
                          <a:custGeom>
                            <a:avLst/>
                            <a:gdLst>
                              <a:gd name="T0" fmla="+- 0 567 567"/>
                              <a:gd name="T1" fmla="*/ 567 h 15704"/>
                              <a:gd name="T2" fmla="+- 0 16271 567"/>
                              <a:gd name="T3" fmla="*/ 16271 h 157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704">
                                <a:moveTo>
                                  <a:pt x="0" y="0"/>
                                </a:moveTo>
                                <a:lnTo>
                                  <a:pt x="0" y="157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36D151F" id="Group 1442" o:spid="_x0000_s1026" style="position:absolute;margin-left:561.5pt;margin-top:28.35pt;width:.1pt;height:785.2pt;z-index:-252041728;mso-position-horizontal-relative:page;mso-position-vertical-relative:page" coordorigin="11230,567" coordsize="2,1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">
                <v:shape id="Freeform 1443" o:spid="_x0000_s1027" style="position:absolute;left:11230;top:567;width:2;height:15704;visibility:visible;mso-wrap-style:square;v-text-anchor:top" coordsize="2,15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" path="m,l,15704e" filled="f" strokecolor="#231f20" strokeweight=".5pt">
                  <v:path arrowok="t" o:connecttype="custom" o:connectlocs="0,567;0,16271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276800" behindDoc="1" locked="0" layoutInCell="1" allowOverlap="1" wp14:anchorId="43C5B6D6" wp14:editId="00AB9E20">
                <wp:simplePos x="0" y="0"/>
                <wp:positionH relativeFrom="page">
                  <wp:posOffset>7230110</wp:posOffset>
                </wp:positionH>
                <wp:positionV relativeFrom="page">
                  <wp:posOffset>3286760</wp:posOffset>
                </wp:positionV>
                <wp:extent cx="165100" cy="3596005"/>
                <wp:effectExtent l="635" t="635" r="0" b="3810"/>
                <wp:wrapNone/>
                <wp:docPr id="1739" name="Text Box 1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3596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9F50F8" w14:textId="77777777" w:rsidR="00D35C18" w:rsidRDefault="00D35C18">
                            <w:pPr>
                              <w:spacing w:after="0" w:line="245" w:lineRule="exact"/>
                              <w:ind w:left="20" w:right="-53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DO NOT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WRITE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IN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THIS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AREA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WILL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BE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CUT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OFF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3C5B6D6" id="Text Box 1441" o:spid="_x0000_s1033" type="#_x0000_t202" style="position:absolute;left:0;text-align:left;margin-left:569.3pt;margin-top:258.8pt;width:13pt;height:283.15pt;z-index:-25203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" filled="f" stroked="f">
                <v:textbox style="layout-flow:vertical;mso-layout-flow-alt:bottom-to-top" inset="0,0,0,0">
                  <w:txbxContent>
                    <w:p w14:paraId="579F50F8" w14:textId="77777777" w:rsidR="00D35C18" w:rsidRDefault="00D35C18">
                      <w:pPr>
                        <w:spacing w:after="0" w:line="245" w:lineRule="exact"/>
                        <w:ind w:left="20" w:right="-53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color w:val="6D6E71"/>
                        </w:rPr>
                        <w:t>DO NOT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WRITE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IN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THIS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AREA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WILL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BE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CUT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OFF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MODERN HIS</w:t>
      </w:r>
      <w:r w:rsidR="00285256">
        <w:rPr>
          <w:rFonts w:ascii="Arial" w:eastAsia="Arial" w:hAnsi="Arial" w:cs="Arial"/>
          <w:b/>
          <w:bCs/>
          <w:color w:val="231F20"/>
          <w:spacing w:val="-4"/>
          <w:position w:val="-1"/>
        </w:rPr>
        <w:t>T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O</w:t>
      </w:r>
      <w:r w:rsidR="00285256">
        <w:rPr>
          <w:rFonts w:ascii="Arial" w:eastAsia="Arial" w:hAnsi="Arial" w:cs="Arial"/>
          <w:b/>
          <w:bCs/>
          <w:color w:val="231F20"/>
          <w:spacing w:val="-8"/>
          <w:position w:val="-1"/>
        </w:rPr>
        <w:t>R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Y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ab/>
        <w:t>8</w:t>
      </w:r>
    </w:p>
    <w:p w14:paraId="75FEF22D" w14:textId="77777777" w:rsidR="002B3F60" w:rsidRDefault="002B3F60">
      <w:pPr>
        <w:spacing w:before="6" w:after="0" w:line="220" w:lineRule="exact"/>
      </w:pPr>
    </w:p>
    <w:p w14:paraId="509D9D9C" w14:textId="77777777" w:rsidR="002B3F60" w:rsidRDefault="00285256">
      <w:pPr>
        <w:tabs>
          <w:tab w:val="left" w:pos="7900"/>
        </w:tabs>
        <w:spacing w:before="32" w:after="0" w:line="240" w:lineRule="auto"/>
        <w:ind w:left="107" w:right="-2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color w:val="231F20"/>
        </w:rPr>
        <w:t>Section</w:t>
      </w:r>
      <w:r>
        <w:rPr>
          <w:rFonts w:ascii="Arial" w:eastAsia="Arial" w:hAnsi="Arial" w:cs="Arial"/>
          <w:b/>
          <w:bCs/>
          <w:color w:val="231F20"/>
          <w:spacing w:val="-8"/>
        </w:rPr>
        <w:t xml:space="preserve"> </w:t>
      </w:r>
      <w:r>
        <w:rPr>
          <w:rFonts w:ascii="Arial" w:eastAsia="Arial" w:hAnsi="Arial" w:cs="Arial"/>
          <w:b/>
          <w:bCs/>
          <w:color w:val="231F20"/>
          <w:spacing w:val="-16"/>
        </w:rPr>
        <w:t>T</w:t>
      </w:r>
      <w:r>
        <w:rPr>
          <w:rFonts w:ascii="Arial" w:eastAsia="Arial" w:hAnsi="Arial" w:cs="Arial"/>
          <w:b/>
          <w:bCs/>
          <w:color w:val="231F20"/>
        </w:rPr>
        <w:t>wo:</w:t>
      </w:r>
      <w:r>
        <w:rPr>
          <w:rFonts w:ascii="Arial" w:eastAsia="Arial" w:hAnsi="Arial" w:cs="Arial"/>
          <w:b/>
          <w:bCs/>
          <w:color w:val="231F20"/>
          <w:spacing w:val="-5"/>
        </w:rPr>
        <w:t xml:space="preserve"> </w:t>
      </w:r>
      <w:r>
        <w:rPr>
          <w:rFonts w:ascii="Arial" w:eastAsia="Arial" w:hAnsi="Arial" w:cs="Arial"/>
          <w:b/>
          <w:bCs/>
          <w:color w:val="231F20"/>
        </w:rPr>
        <w:t>Essay–Unit 3</w:t>
      </w:r>
      <w:r>
        <w:rPr>
          <w:rFonts w:ascii="Arial" w:eastAsia="Arial" w:hAnsi="Arial" w:cs="Arial"/>
          <w:b/>
          <w:bCs/>
          <w:color w:val="231F20"/>
        </w:rPr>
        <w:tab/>
        <w:t>25% (25 Marks)</w:t>
      </w:r>
    </w:p>
    <w:p w14:paraId="49B44DDA" w14:textId="77777777" w:rsidR="002B3F60" w:rsidRDefault="002B3F60">
      <w:pPr>
        <w:spacing w:before="15" w:after="0" w:line="260" w:lineRule="exact"/>
        <w:rPr>
          <w:sz w:val="26"/>
          <w:szCs w:val="26"/>
        </w:rPr>
      </w:pPr>
    </w:p>
    <w:p w14:paraId="251B786B" w14:textId="77777777" w:rsidR="002B3F60" w:rsidRDefault="00285256">
      <w:pPr>
        <w:spacing w:after="0" w:line="250" w:lineRule="auto"/>
        <w:ind w:left="107" w:right="387"/>
        <w:rPr>
          <w:rFonts w:ascii="Arial" w:eastAsia="Arial" w:hAnsi="Arial" w:cs="Arial"/>
        </w:rPr>
      </w:pPr>
      <w:r>
        <w:rPr>
          <w:rFonts w:ascii="Arial" w:eastAsia="Arial" w:hAnsi="Arial" w:cs="Arial"/>
          <w:color w:val="231F20"/>
        </w:rPr>
        <w:t>The questions in this section are grouped for each elective.</w:t>
      </w:r>
      <w:r>
        <w:rPr>
          <w:rFonts w:ascii="Arial" w:eastAsia="Arial" w:hAnsi="Arial" w:cs="Arial"/>
          <w:color w:val="231F20"/>
          <w:spacing w:val="-12"/>
        </w:rPr>
        <w:t xml:space="preserve"> </w:t>
      </w:r>
      <w:r>
        <w:rPr>
          <w:rFonts w:ascii="Arial" w:eastAsia="Arial" w:hAnsi="Arial" w:cs="Arial"/>
          <w:color w:val="231F20"/>
        </w:rPr>
        <w:t xml:space="preserve">Answer </w:t>
      </w:r>
      <w:r>
        <w:rPr>
          <w:rFonts w:ascii="Arial" w:eastAsia="Arial" w:hAnsi="Arial" w:cs="Arial"/>
          <w:b/>
          <w:bCs/>
          <w:color w:val="231F20"/>
        </w:rPr>
        <w:t>one</w:t>
      </w:r>
      <w:r>
        <w:rPr>
          <w:rFonts w:ascii="Arial" w:eastAsia="Arial" w:hAnsi="Arial" w:cs="Arial"/>
          <w:b/>
          <w:bCs/>
          <w:color w:val="231F20"/>
          <w:spacing w:val="-4"/>
        </w:rPr>
        <w:t xml:space="preserve"> </w:t>
      </w:r>
      <w:r>
        <w:rPr>
          <w:rFonts w:ascii="Arial" w:eastAsia="Arial" w:hAnsi="Arial" w:cs="Arial"/>
          <w:b/>
          <w:bCs/>
          <w:color w:val="231F20"/>
        </w:rPr>
        <w:t xml:space="preserve">(1) </w:t>
      </w:r>
      <w:r>
        <w:rPr>
          <w:rFonts w:ascii="Arial" w:eastAsia="Arial" w:hAnsi="Arial" w:cs="Arial"/>
          <w:color w:val="231F20"/>
        </w:rPr>
        <w:t xml:space="preserve">question from the </w:t>
      </w:r>
      <w:r>
        <w:rPr>
          <w:rFonts w:ascii="Arial" w:eastAsia="Arial" w:hAnsi="Arial" w:cs="Arial"/>
          <w:b/>
          <w:bCs/>
          <w:color w:val="231F20"/>
        </w:rPr>
        <w:t xml:space="preserve">three (3) </w:t>
      </w:r>
      <w:r>
        <w:rPr>
          <w:rFonts w:ascii="Arial" w:eastAsia="Arial" w:hAnsi="Arial" w:cs="Arial"/>
          <w:color w:val="231F20"/>
        </w:rPr>
        <w:t>questions provided for the elective that you have studied. Pages are included from page 10 of this booklet for writing your answe</w:t>
      </w:r>
      <w:r>
        <w:rPr>
          <w:rFonts w:ascii="Arial" w:eastAsia="Arial" w:hAnsi="Arial" w:cs="Arial"/>
          <w:color w:val="231F20"/>
          <w:spacing w:val="-12"/>
        </w:rPr>
        <w:t>r</w:t>
      </w:r>
      <w:r>
        <w:rPr>
          <w:rFonts w:ascii="Arial" w:eastAsia="Arial" w:hAnsi="Arial" w:cs="Arial"/>
          <w:color w:val="231F20"/>
        </w:rPr>
        <w:t>.</w:t>
      </w:r>
    </w:p>
    <w:p w14:paraId="29E75AA4" w14:textId="77777777" w:rsidR="002B3F60" w:rsidRDefault="002B3F60">
      <w:pPr>
        <w:spacing w:before="4" w:after="0" w:line="260" w:lineRule="exact"/>
        <w:rPr>
          <w:sz w:val="26"/>
          <w:szCs w:val="26"/>
        </w:rPr>
      </w:pPr>
    </w:p>
    <w:p w14:paraId="2B8D2124" w14:textId="77777777" w:rsidR="002B3F60" w:rsidRDefault="00285256">
      <w:pPr>
        <w:spacing w:after="0" w:line="250" w:lineRule="auto"/>
        <w:ind w:left="107" w:right="129"/>
        <w:rPr>
          <w:rFonts w:ascii="Arial" w:eastAsia="Arial" w:hAnsi="Arial" w:cs="Arial"/>
        </w:rPr>
      </w:pPr>
      <w:r>
        <w:rPr>
          <w:rFonts w:ascii="Arial" w:eastAsia="Arial" w:hAnsi="Arial" w:cs="Arial"/>
          <w:color w:val="231F20"/>
          <w:spacing w:val="-1"/>
        </w:rPr>
        <w:t>Supplementar</w:t>
      </w:r>
      <w:r>
        <w:rPr>
          <w:rFonts w:ascii="Arial" w:eastAsia="Arial" w:hAnsi="Arial" w:cs="Arial"/>
          <w:color w:val="231F20"/>
        </w:rPr>
        <w:t>y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page</w:t>
      </w:r>
      <w:r>
        <w:rPr>
          <w:rFonts w:ascii="Arial" w:eastAsia="Arial" w:hAnsi="Arial" w:cs="Arial"/>
          <w:color w:val="231F20"/>
        </w:rPr>
        <w:t>s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fo</w:t>
      </w:r>
      <w:r>
        <w:rPr>
          <w:rFonts w:ascii="Arial" w:eastAsia="Arial" w:hAnsi="Arial" w:cs="Arial"/>
          <w:color w:val="231F20"/>
        </w:rPr>
        <w:t>r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th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us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o</w:t>
      </w:r>
      <w:r>
        <w:rPr>
          <w:rFonts w:ascii="Arial" w:eastAsia="Arial" w:hAnsi="Arial" w:cs="Arial"/>
          <w:color w:val="231F20"/>
        </w:rPr>
        <w:t>f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planning/continuin</w:t>
      </w:r>
      <w:r>
        <w:rPr>
          <w:rFonts w:ascii="Arial" w:eastAsia="Arial" w:hAnsi="Arial" w:cs="Arial"/>
          <w:color w:val="231F20"/>
        </w:rPr>
        <w:t>g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you</w:t>
      </w:r>
      <w:r>
        <w:rPr>
          <w:rFonts w:ascii="Arial" w:eastAsia="Arial" w:hAnsi="Arial" w:cs="Arial"/>
          <w:color w:val="231F20"/>
        </w:rPr>
        <w:t>r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answe</w:t>
      </w:r>
      <w:r>
        <w:rPr>
          <w:rFonts w:ascii="Arial" w:eastAsia="Arial" w:hAnsi="Arial" w:cs="Arial"/>
          <w:color w:val="231F20"/>
        </w:rPr>
        <w:t>r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</w:t>
      </w:r>
      <w:r>
        <w:rPr>
          <w:rFonts w:ascii="Arial" w:eastAsia="Arial" w:hAnsi="Arial" w:cs="Arial"/>
          <w:color w:val="231F20"/>
        </w:rPr>
        <w:t>o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</w:rPr>
        <w:t>a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questio</w:t>
      </w:r>
      <w:r>
        <w:rPr>
          <w:rFonts w:ascii="Arial" w:eastAsia="Arial" w:hAnsi="Arial" w:cs="Arial"/>
          <w:color w:val="231F20"/>
        </w:rPr>
        <w:t>n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hav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been provide</w:t>
      </w:r>
      <w:r>
        <w:rPr>
          <w:rFonts w:ascii="Arial" w:eastAsia="Arial" w:hAnsi="Arial" w:cs="Arial"/>
          <w:color w:val="231F20"/>
        </w:rPr>
        <w:t>d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a</w:t>
      </w:r>
      <w:r>
        <w:rPr>
          <w:rFonts w:ascii="Arial" w:eastAsia="Arial" w:hAnsi="Arial" w:cs="Arial"/>
          <w:color w:val="231F20"/>
        </w:rPr>
        <w:t>t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th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en</w:t>
      </w:r>
      <w:r>
        <w:rPr>
          <w:rFonts w:ascii="Arial" w:eastAsia="Arial" w:hAnsi="Arial" w:cs="Arial"/>
          <w:color w:val="231F20"/>
        </w:rPr>
        <w:t>d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o</w:t>
      </w:r>
      <w:r>
        <w:rPr>
          <w:rFonts w:ascii="Arial" w:eastAsia="Arial" w:hAnsi="Arial" w:cs="Arial"/>
          <w:color w:val="231F20"/>
        </w:rPr>
        <w:t>f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thi</w:t>
      </w:r>
      <w:r>
        <w:rPr>
          <w:rFonts w:ascii="Arial" w:eastAsia="Arial" w:hAnsi="Arial" w:cs="Arial"/>
          <w:color w:val="231F20"/>
        </w:rPr>
        <w:t>s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Question/Answe</w:t>
      </w:r>
      <w:r>
        <w:rPr>
          <w:rFonts w:ascii="Arial" w:eastAsia="Arial" w:hAnsi="Arial" w:cs="Arial"/>
          <w:color w:val="231F20"/>
        </w:rPr>
        <w:t>r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booklet</w:t>
      </w:r>
      <w:r>
        <w:rPr>
          <w:rFonts w:ascii="Arial" w:eastAsia="Arial" w:hAnsi="Arial" w:cs="Arial"/>
          <w:color w:val="231F20"/>
        </w:rPr>
        <w:t>.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I</w:t>
      </w:r>
      <w:r>
        <w:rPr>
          <w:rFonts w:ascii="Arial" w:eastAsia="Arial" w:hAnsi="Arial" w:cs="Arial"/>
          <w:color w:val="231F20"/>
        </w:rPr>
        <w:t>f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yo</w:t>
      </w:r>
      <w:r>
        <w:rPr>
          <w:rFonts w:ascii="Arial" w:eastAsia="Arial" w:hAnsi="Arial" w:cs="Arial"/>
          <w:color w:val="231F20"/>
        </w:rPr>
        <w:t>u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us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thes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page</w:t>
      </w:r>
      <w:r>
        <w:rPr>
          <w:rFonts w:ascii="Arial" w:eastAsia="Arial" w:hAnsi="Arial" w:cs="Arial"/>
          <w:color w:val="231F20"/>
        </w:rPr>
        <w:t>s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</w:t>
      </w:r>
      <w:r>
        <w:rPr>
          <w:rFonts w:ascii="Arial" w:eastAsia="Arial" w:hAnsi="Arial" w:cs="Arial"/>
          <w:color w:val="231F20"/>
        </w:rPr>
        <w:t>o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continu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an answe</w:t>
      </w:r>
      <w:r>
        <w:rPr>
          <w:rFonts w:ascii="Arial" w:eastAsia="Arial" w:hAnsi="Arial" w:cs="Arial"/>
          <w:color w:val="231F20"/>
          <w:spacing w:val="-13"/>
        </w:rPr>
        <w:t>r</w:t>
      </w:r>
      <w:r>
        <w:rPr>
          <w:rFonts w:ascii="Arial" w:eastAsia="Arial" w:hAnsi="Arial" w:cs="Arial"/>
          <w:color w:val="231F20"/>
        </w:rPr>
        <w:t>,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indicat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a</w:t>
      </w:r>
      <w:r>
        <w:rPr>
          <w:rFonts w:ascii="Arial" w:eastAsia="Arial" w:hAnsi="Arial" w:cs="Arial"/>
          <w:color w:val="231F20"/>
        </w:rPr>
        <w:t>t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th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origina</w:t>
      </w:r>
      <w:r>
        <w:rPr>
          <w:rFonts w:ascii="Arial" w:eastAsia="Arial" w:hAnsi="Arial" w:cs="Arial"/>
          <w:color w:val="231F20"/>
        </w:rPr>
        <w:t>l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answe</w:t>
      </w:r>
      <w:r>
        <w:rPr>
          <w:rFonts w:ascii="Arial" w:eastAsia="Arial" w:hAnsi="Arial" w:cs="Arial"/>
          <w:color w:val="231F20"/>
        </w:rPr>
        <w:t>r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wher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th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answe</w:t>
      </w:r>
      <w:r>
        <w:rPr>
          <w:rFonts w:ascii="Arial" w:eastAsia="Arial" w:hAnsi="Arial" w:cs="Arial"/>
          <w:color w:val="231F20"/>
        </w:rPr>
        <w:t>r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i</w:t>
      </w:r>
      <w:r>
        <w:rPr>
          <w:rFonts w:ascii="Arial" w:eastAsia="Arial" w:hAnsi="Arial" w:cs="Arial"/>
          <w:color w:val="231F20"/>
        </w:rPr>
        <w:t>s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continued</w:t>
      </w:r>
      <w:r>
        <w:rPr>
          <w:rFonts w:ascii="Arial" w:eastAsia="Arial" w:hAnsi="Arial" w:cs="Arial"/>
          <w:color w:val="231F20"/>
        </w:rPr>
        <w:t>,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i.e</w:t>
      </w:r>
      <w:r>
        <w:rPr>
          <w:rFonts w:ascii="Arial" w:eastAsia="Arial" w:hAnsi="Arial" w:cs="Arial"/>
          <w:color w:val="231F20"/>
        </w:rPr>
        <w:t>.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giv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th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pag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numbe</w:t>
      </w:r>
      <w:r>
        <w:rPr>
          <w:rFonts w:ascii="Arial" w:eastAsia="Arial" w:hAnsi="Arial" w:cs="Arial"/>
          <w:color w:val="231F20"/>
          <w:spacing w:val="-13"/>
        </w:rPr>
        <w:t>r</w:t>
      </w:r>
      <w:r>
        <w:rPr>
          <w:rFonts w:ascii="Arial" w:eastAsia="Arial" w:hAnsi="Arial" w:cs="Arial"/>
          <w:color w:val="231F20"/>
        </w:rPr>
        <w:t>.</w:t>
      </w:r>
    </w:p>
    <w:p w14:paraId="603D3A91" w14:textId="77777777" w:rsidR="002B3F60" w:rsidRDefault="002B3F60">
      <w:pPr>
        <w:spacing w:before="4" w:after="0" w:line="260" w:lineRule="exact"/>
        <w:rPr>
          <w:sz w:val="26"/>
          <w:szCs w:val="26"/>
        </w:rPr>
      </w:pPr>
    </w:p>
    <w:p w14:paraId="27FCBA5F" w14:textId="0CD9ABAE" w:rsidR="002B3F60" w:rsidRDefault="00F82685">
      <w:pPr>
        <w:spacing w:after="0" w:line="248" w:lineRule="exact"/>
        <w:ind w:left="107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75776" behindDoc="1" locked="0" layoutInCell="1" allowOverlap="1" wp14:anchorId="13040936" wp14:editId="7DDC70A0">
                <wp:simplePos x="0" y="0"/>
                <wp:positionH relativeFrom="page">
                  <wp:posOffset>791845</wp:posOffset>
                </wp:positionH>
                <wp:positionV relativeFrom="paragraph">
                  <wp:posOffset>333375</wp:posOffset>
                </wp:positionV>
                <wp:extent cx="5975985" cy="1270"/>
                <wp:effectExtent l="10795" t="6350" r="13970" b="11430"/>
                <wp:wrapNone/>
                <wp:docPr id="1737" name="Group 1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25"/>
                          <a:chExt cx="9411" cy="2"/>
                        </a:xfrm>
                      </wpg:grpSpPr>
                      <wps:wsp>
                        <wps:cNvPr id="1738" name="Freeform 1440"/>
                        <wps:cNvSpPr>
                          <a:spLocks/>
                        </wps:cNvSpPr>
                        <wps:spPr bwMode="auto">
                          <a:xfrm>
                            <a:off x="1247" y="52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C1243FC" id="Group 1439" o:spid="_x0000_s1026" style="position:absolute;margin-left:62.35pt;margin-top:26.25pt;width:470.55pt;height:.1pt;z-index:-252040704;mso-position-horizontal-relative:page" coordorigin="1247,52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">
                <v:shape id="Freeform 1440" o:spid="_x0000_s1027" style="position:absolute;left:1247;top:52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 w:rsidR="00285256">
        <w:rPr>
          <w:rFonts w:ascii="Arial" w:eastAsia="Arial" w:hAnsi="Arial" w:cs="Arial"/>
          <w:color w:val="231F20"/>
          <w:position w:val="-1"/>
        </w:rPr>
        <w:t>Suggested working time: 45 minutes.</w:t>
      </w:r>
    </w:p>
    <w:p w14:paraId="2586A55B" w14:textId="77777777" w:rsidR="002B3F60" w:rsidRDefault="002B3F60">
      <w:pPr>
        <w:spacing w:before="6" w:after="0" w:line="140" w:lineRule="exact"/>
        <w:rPr>
          <w:sz w:val="14"/>
          <w:szCs w:val="14"/>
        </w:rPr>
      </w:pPr>
    </w:p>
    <w:p w14:paraId="39825B8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8FEA1E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B964D3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01E4F6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5D9741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24692D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87CBDF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48F8CF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2206F7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1622DB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E80590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CE497C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89F30D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E208A0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15B3EA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480456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7F3FA2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5D093B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DC0B75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545695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2E7941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929DE0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6375C9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4E76FC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DB8399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F85A83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5937B3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5EB6F3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415355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CAD221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901255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C017C4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009803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787ADD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B2418D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2DA0FD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29FB9F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4AD743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D516E2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7FAA85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6195FA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6779DA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5E7DF8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B77A34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7BE9A3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62F83F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7E5FC2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D07868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4C1273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10A1C9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BF845E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E9F198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8A2D24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96A4BF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DF0BF2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7E15FF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C2BF7E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DD30D7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4B8B4A6" w14:textId="77777777" w:rsidR="002B3F60" w:rsidRDefault="00285256">
      <w:pPr>
        <w:spacing w:before="32" w:after="0" w:line="240" w:lineRule="auto"/>
        <w:ind w:left="4036" w:right="4017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color w:val="231F20"/>
        </w:rPr>
        <w:t xml:space="preserve">See next </w:t>
      </w:r>
      <w:r>
        <w:rPr>
          <w:rFonts w:ascii="Arial" w:eastAsia="Arial" w:hAnsi="Arial" w:cs="Arial"/>
          <w:b/>
          <w:bCs/>
          <w:color w:val="231F20"/>
          <w:w w:val="99"/>
        </w:rPr>
        <w:t>page</w:t>
      </w:r>
    </w:p>
    <w:p w14:paraId="0CF7080B" w14:textId="77777777" w:rsidR="002B3F60" w:rsidRDefault="002B3F60">
      <w:pPr>
        <w:spacing w:after="0"/>
        <w:jc w:val="center"/>
        <w:sectPr w:rsidR="002B3F60">
          <w:headerReference w:type="even" r:id="rId12"/>
          <w:pgSz w:w="11920" w:h="16840"/>
          <w:pgMar w:top="600" w:right="1140" w:bottom="280" w:left="1140" w:header="0" w:footer="0" w:gutter="0"/>
          <w:cols w:space="720"/>
        </w:sectPr>
      </w:pPr>
    </w:p>
    <w:p w14:paraId="7BFC4943" w14:textId="26B48253" w:rsidR="002B3F60" w:rsidRDefault="00F82685">
      <w:pPr>
        <w:tabs>
          <w:tab w:val="left" w:pos="7500"/>
        </w:tabs>
        <w:spacing w:before="77" w:after="0" w:line="248" w:lineRule="exact"/>
        <w:ind w:left="4752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77824" behindDoc="1" locked="0" layoutInCell="1" allowOverlap="1" wp14:anchorId="1CE20B73" wp14:editId="5A2DB639">
                <wp:simplePos x="0" y="0"/>
                <wp:positionH relativeFrom="page">
                  <wp:posOffset>428625</wp:posOffset>
                </wp:positionH>
                <wp:positionV relativeFrom="page">
                  <wp:posOffset>360045</wp:posOffset>
                </wp:positionV>
                <wp:extent cx="1270" cy="9972040"/>
                <wp:effectExtent l="9525" t="7620" r="8255" b="12065"/>
                <wp:wrapNone/>
                <wp:docPr id="1735" name="Group 1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9972040"/>
                          <a:chOff x="675" y="567"/>
                          <a:chExt cx="2" cy="15704"/>
                        </a:xfrm>
                      </wpg:grpSpPr>
                      <wps:wsp>
                        <wps:cNvPr id="1736" name="Freeform 1438"/>
                        <wps:cNvSpPr>
                          <a:spLocks/>
                        </wps:cNvSpPr>
                        <wps:spPr bwMode="auto">
                          <a:xfrm>
                            <a:off x="675" y="567"/>
                            <a:ext cx="2" cy="15704"/>
                          </a:xfrm>
                          <a:custGeom>
                            <a:avLst/>
                            <a:gdLst>
                              <a:gd name="T0" fmla="+- 0 567 567"/>
                              <a:gd name="T1" fmla="*/ 567 h 15704"/>
                              <a:gd name="T2" fmla="+- 0 16271 567"/>
                              <a:gd name="T3" fmla="*/ 16271 h 157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704">
                                <a:moveTo>
                                  <a:pt x="0" y="0"/>
                                </a:moveTo>
                                <a:lnTo>
                                  <a:pt x="0" y="157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38D7538" id="Group 1437" o:spid="_x0000_s1026" style="position:absolute;margin-left:33.75pt;margin-top:28.35pt;width:.1pt;height:785.2pt;z-index:-252038656;mso-position-horizontal-relative:page;mso-position-vertical-relative:page" coordorigin="675,567" coordsize="2,1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">
                <v:shape id="Freeform 1438" o:spid="_x0000_s1027" style="position:absolute;left:675;top:567;width:2;height:15704;visibility:visible;mso-wrap-style:square;v-text-anchor:top" coordsize="2,15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" path="m,l,15704e" filled="f" strokecolor="#231f20" strokeweight=".5pt">
                  <v:path arrowok="t" o:connecttype="custom" o:connectlocs="0,567;0,16271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280896" behindDoc="1" locked="0" layoutInCell="1" allowOverlap="1" wp14:anchorId="26DE0269" wp14:editId="3218A180">
                <wp:simplePos x="0" y="0"/>
                <wp:positionH relativeFrom="page">
                  <wp:posOffset>182880</wp:posOffset>
                </wp:positionH>
                <wp:positionV relativeFrom="page">
                  <wp:posOffset>3322955</wp:posOffset>
                </wp:positionV>
                <wp:extent cx="165100" cy="3596005"/>
                <wp:effectExtent l="1905" t="0" r="4445" b="0"/>
                <wp:wrapNone/>
                <wp:docPr id="1734" name="Text Box 1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3596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32189D" w14:textId="77777777" w:rsidR="00D35C18" w:rsidRDefault="00D35C18">
                            <w:pPr>
                              <w:spacing w:after="0" w:line="245" w:lineRule="exact"/>
                              <w:ind w:left="20" w:right="-53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DO NOT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WRITE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IN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THIS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AREA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WILL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BE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CUT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OFF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6DE0269" id="Text Box 1436" o:spid="_x0000_s1034" type="#_x0000_t202" style="position:absolute;left:0;text-align:left;margin-left:14.4pt;margin-top:261.65pt;width:13pt;height:283.15pt;z-index:-25203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" filled="f" stroked="f">
                <v:textbox style="layout-flow:vertical" inset="0,0,0,0">
                  <w:txbxContent>
                    <w:p w14:paraId="0732189D" w14:textId="77777777" w:rsidR="00D35C18" w:rsidRDefault="00D35C18">
                      <w:pPr>
                        <w:spacing w:after="0" w:line="245" w:lineRule="exact"/>
                        <w:ind w:left="20" w:right="-53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color w:val="6D6E71"/>
                        </w:rPr>
                        <w:t>DO NOT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WRITE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IN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THIS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AREA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WILL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BE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CUT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OFF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9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ab/>
        <w:t>MODERN HIS</w:t>
      </w:r>
      <w:r w:rsidR="00285256">
        <w:rPr>
          <w:rFonts w:ascii="Arial" w:eastAsia="Arial" w:hAnsi="Arial" w:cs="Arial"/>
          <w:b/>
          <w:bCs/>
          <w:color w:val="231F20"/>
          <w:spacing w:val="-4"/>
          <w:position w:val="-1"/>
        </w:rPr>
        <w:t>T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O</w:t>
      </w:r>
      <w:r w:rsidR="00285256">
        <w:rPr>
          <w:rFonts w:ascii="Arial" w:eastAsia="Arial" w:hAnsi="Arial" w:cs="Arial"/>
          <w:b/>
          <w:bCs/>
          <w:color w:val="231F20"/>
          <w:spacing w:val="-8"/>
          <w:position w:val="-1"/>
        </w:rPr>
        <w:t>R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Y</w:t>
      </w:r>
    </w:p>
    <w:p w14:paraId="1893832F" w14:textId="77777777" w:rsidR="002B3F60" w:rsidRDefault="002B3F60">
      <w:pPr>
        <w:spacing w:before="6" w:after="0" w:line="220" w:lineRule="exact"/>
      </w:pPr>
    </w:p>
    <w:p w14:paraId="6E1C4EA7" w14:textId="77777777" w:rsidR="002B3F60" w:rsidRPr="0037498A" w:rsidRDefault="00285256">
      <w:pPr>
        <w:spacing w:before="32" w:after="0" w:line="240" w:lineRule="auto"/>
        <w:ind w:left="107" w:right="-20"/>
        <w:rPr>
          <w:rFonts w:ascii="Tahoma" w:eastAsia="Arial" w:hAnsi="Tahoma" w:cs="Tahoma"/>
        </w:rPr>
      </w:pPr>
      <w:r w:rsidRPr="0037498A">
        <w:rPr>
          <w:rFonts w:ascii="Tahoma" w:eastAsia="Arial" w:hAnsi="Tahoma" w:cs="Tahoma"/>
          <w:b/>
          <w:bCs/>
          <w:color w:val="231F20"/>
        </w:rPr>
        <w:t>Elective 1: Australia 1918–1955</w:t>
      </w:r>
    </w:p>
    <w:p w14:paraId="4F025FCB" w14:textId="77777777" w:rsidR="002B3F60" w:rsidRPr="0037498A" w:rsidRDefault="002B3F60">
      <w:pPr>
        <w:spacing w:before="15" w:after="0" w:line="260" w:lineRule="exact"/>
        <w:rPr>
          <w:rFonts w:ascii="Tahoma" w:hAnsi="Tahoma" w:cs="Tahoma"/>
        </w:rPr>
      </w:pPr>
    </w:p>
    <w:p w14:paraId="2921C3CB" w14:textId="1255070C" w:rsidR="002B3F60" w:rsidRPr="0037498A" w:rsidRDefault="00285256" w:rsidP="002C153A">
      <w:pPr>
        <w:tabs>
          <w:tab w:val="left" w:pos="8400"/>
        </w:tabs>
        <w:spacing w:after="0" w:line="240" w:lineRule="auto"/>
        <w:ind w:right="-20"/>
        <w:rPr>
          <w:rFonts w:ascii="Tahoma" w:eastAsia="Arial" w:hAnsi="Tahoma" w:cs="Tahoma"/>
          <w:b/>
          <w:bCs/>
          <w:color w:val="231F20"/>
        </w:rPr>
      </w:pPr>
      <w:r w:rsidRPr="0037498A">
        <w:rPr>
          <w:rFonts w:ascii="Tahoma" w:eastAsia="Arial" w:hAnsi="Tahoma" w:cs="Tahoma"/>
          <w:b/>
          <w:bCs/>
          <w:color w:val="231F20"/>
        </w:rPr>
        <w:t>Question</w:t>
      </w:r>
      <w:r w:rsidRPr="0037498A">
        <w:rPr>
          <w:rFonts w:ascii="Tahoma" w:eastAsia="Arial" w:hAnsi="Tahoma" w:cs="Tahoma"/>
          <w:b/>
          <w:bCs/>
          <w:color w:val="231F20"/>
          <w:spacing w:val="-10"/>
        </w:rPr>
        <w:t xml:space="preserve"> </w:t>
      </w:r>
      <w:r w:rsidRPr="0037498A">
        <w:rPr>
          <w:rFonts w:ascii="Tahoma" w:eastAsia="Arial" w:hAnsi="Tahoma" w:cs="Tahoma"/>
          <w:b/>
          <w:bCs/>
          <w:color w:val="231F20"/>
        </w:rPr>
        <w:t>2</w:t>
      </w:r>
      <w:r w:rsidRPr="0037498A">
        <w:rPr>
          <w:rFonts w:ascii="Tahoma" w:eastAsia="Arial" w:hAnsi="Tahoma" w:cs="Tahoma"/>
          <w:b/>
          <w:bCs/>
          <w:color w:val="231F20"/>
        </w:rPr>
        <w:tab/>
        <w:t>(25 marks)</w:t>
      </w:r>
    </w:p>
    <w:p w14:paraId="62FC14F3" w14:textId="77777777" w:rsidR="007C11C6" w:rsidRPr="0037498A" w:rsidRDefault="007C11C6" w:rsidP="002C153A">
      <w:pPr>
        <w:tabs>
          <w:tab w:val="left" w:pos="8400"/>
        </w:tabs>
        <w:spacing w:after="0" w:line="240" w:lineRule="auto"/>
        <w:ind w:right="-20"/>
        <w:rPr>
          <w:rFonts w:ascii="Tahoma" w:eastAsia="Arial" w:hAnsi="Tahoma" w:cs="Tahoma"/>
        </w:rPr>
      </w:pPr>
    </w:p>
    <w:p w14:paraId="0F60FC72" w14:textId="4BD2BF1B" w:rsidR="002B3F60" w:rsidRPr="0037498A" w:rsidRDefault="00D47AD1">
      <w:pPr>
        <w:spacing w:before="11" w:after="0" w:line="240" w:lineRule="exact"/>
        <w:rPr>
          <w:rFonts w:ascii="Tahoma" w:hAnsi="Tahoma" w:cs="Tahoma"/>
        </w:rPr>
      </w:pPr>
      <w:r w:rsidRPr="0037498A">
        <w:rPr>
          <w:rFonts w:ascii="Tahoma" w:hAnsi="Tahoma" w:cs="Tahoma"/>
        </w:rPr>
        <w:t>Assess the impact of Labor governments and</w:t>
      </w:r>
      <w:r w:rsidR="007C11C6" w:rsidRPr="0037498A">
        <w:rPr>
          <w:rFonts w:ascii="Tahoma" w:hAnsi="Tahoma" w:cs="Tahoma"/>
        </w:rPr>
        <w:t>/or</w:t>
      </w:r>
      <w:r w:rsidRPr="0037498A">
        <w:rPr>
          <w:rFonts w:ascii="Tahoma" w:hAnsi="Tahoma" w:cs="Tahoma"/>
        </w:rPr>
        <w:t xml:space="preserve"> policies </w:t>
      </w:r>
      <w:r w:rsidR="00FE51C2" w:rsidRPr="0037498A">
        <w:rPr>
          <w:rFonts w:ascii="Tahoma" w:hAnsi="Tahoma" w:cs="Tahoma"/>
        </w:rPr>
        <w:t xml:space="preserve">on </w:t>
      </w:r>
      <w:r w:rsidR="00016735" w:rsidRPr="0037498A">
        <w:rPr>
          <w:rFonts w:ascii="Tahoma" w:hAnsi="Tahoma" w:cs="Tahoma"/>
        </w:rPr>
        <w:t>Australia</w:t>
      </w:r>
      <w:r w:rsidR="00C6123F" w:rsidRPr="0037498A">
        <w:rPr>
          <w:rFonts w:ascii="Tahoma" w:hAnsi="Tahoma" w:cs="Tahoma"/>
        </w:rPr>
        <w:t xml:space="preserve"> and its people</w:t>
      </w:r>
      <w:r w:rsidR="007C11C6" w:rsidRPr="0037498A">
        <w:rPr>
          <w:rFonts w:ascii="Tahoma" w:hAnsi="Tahoma" w:cs="Tahoma"/>
        </w:rPr>
        <w:t>.</w:t>
      </w:r>
    </w:p>
    <w:p w14:paraId="106A4A3A" w14:textId="77777777" w:rsidR="007C11C6" w:rsidRPr="0037498A" w:rsidRDefault="007C11C6">
      <w:pPr>
        <w:spacing w:before="11" w:after="0" w:line="240" w:lineRule="exact"/>
        <w:rPr>
          <w:rFonts w:ascii="Tahoma" w:hAnsi="Tahoma" w:cs="Tahoma"/>
        </w:rPr>
      </w:pPr>
    </w:p>
    <w:p w14:paraId="1227938C" w14:textId="77777777" w:rsidR="002B3F60" w:rsidRPr="0037498A" w:rsidRDefault="002B3F60">
      <w:pPr>
        <w:spacing w:after="0" w:line="200" w:lineRule="exact"/>
        <w:rPr>
          <w:rFonts w:ascii="Tahoma" w:hAnsi="Tahoma" w:cs="Tahoma"/>
        </w:rPr>
      </w:pPr>
    </w:p>
    <w:p w14:paraId="135415DD" w14:textId="5F9F5651" w:rsidR="002B3F60" w:rsidRPr="0037498A" w:rsidRDefault="00285256" w:rsidP="002C153A">
      <w:pPr>
        <w:tabs>
          <w:tab w:val="left" w:pos="8400"/>
        </w:tabs>
        <w:spacing w:after="0" w:line="240" w:lineRule="auto"/>
        <w:ind w:right="-20"/>
        <w:rPr>
          <w:rFonts w:ascii="Tahoma" w:eastAsia="Arial" w:hAnsi="Tahoma" w:cs="Tahoma"/>
          <w:b/>
          <w:bCs/>
          <w:color w:val="231F20"/>
        </w:rPr>
      </w:pPr>
      <w:r w:rsidRPr="0037498A">
        <w:rPr>
          <w:rFonts w:ascii="Tahoma" w:eastAsia="Arial" w:hAnsi="Tahoma" w:cs="Tahoma"/>
          <w:b/>
          <w:bCs/>
          <w:color w:val="231F20"/>
        </w:rPr>
        <w:t>Question</w:t>
      </w:r>
      <w:r w:rsidRPr="0037498A">
        <w:rPr>
          <w:rFonts w:ascii="Tahoma" w:eastAsia="Arial" w:hAnsi="Tahoma" w:cs="Tahoma"/>
          <w:b/>
          <w:bCs/>
          <w:color w:val="231F20"/>
          <w:spacing w:val="-10"/>
        </w:rPr>
        <w:t xml:space="preserve"> </w:t>
      </w:r>
      <w:r w:rsidRPr="0037498A">
        <w:rPr>
          <w:rFonts w:ascii="Tahoma" w:eastAsia="Arial" w:hAnsi="Tahoma" w:cs="Tahoma"/>
          <w:b/>
          <w:bCs/>
          <w:color w:val="231F20"/>
        </w:rPr>
        <w:t>3</w:t>
      </w:r>
      <w:r w:rsidRPr="0037498A">
        <w:rPr>
          <w:rFonts w:ascii="Tahoma" w:eastAsia="Arial" w:hAnsi="Tahoma" w:cs="Tahoma"/>
          <w:b/>
          <w:bCs/>
          <w:color w:val="231F20"/>
        </w:rPr>
        <w:tab/>
        <w:t>(25 marks)</w:t>
      </w:r>
    </w:p>
    <w:p w14:paraId="7EBF4AEC" w14:textId="77777777" w:rsidR="001C4A04" w:rsidRPr="0037498A" w:rsidRDefault="001C4A04" w:rsidP="002C153A">
      <w:pPr>
        <w:tabs>
          <w:tab w:val="left" w:pos="8400"/>
        </w:tabs>
        <w:spacing w:after="0" w:line="240" w:lineRule="auto"/>
        <w:ind w:right="-20"/>
        <w:rPr>
          <w:rFonts w:ascii="Tahoma" w:eastAsia="Arial" w:hAnsi="Tahoma" w:cs="Tahoma"/>
        </w:rPr>
      </w:pPr>
    </w:p>
    <w:p w14:paraId="1BD77503" w14:textId="58AE5F6C" w:rsidR="002B3F60" w:rsidRPr="0037498A" w:rsidRDefault="001C4A04">
      <w:pPr>
        <w:spacing w:before="11" w:after="0" w:line="240" w:lineRule="exact"/>
        <w:rPr>
          <w:rFonts w:ascii="Tahoma" w:hAnsi="Tahoma" w:cs="Tahoma"/>
        </w:rPr>
      </w:pPr>
      <w:bookmarkStart w:id="1" w:name="_Hlk12345540"/>
      <w:r w:rsidRPr="0037498A">
        <w:rPr>
          <w:rFonts w:ascii="Tahoma" w:hAnsi="Tahoma" w:cs="Tahoma"/>
        </w:rPr>
        <w:t>Evaluate the impact of a new economic order established during the period.</w:t>
      </w:r>
    </w:p>
    <w:p w14:paraId="348F8F99" w14:textId="77777777" w:rsidR="007C11C6" w:rsidRPr="0037498A" w:rsidRDefault="007C11C6">
      <w:pPr>
        <w:spacing w:before="11" w:after="0" w:line="240" w:lineRule="exact"/>
        <w:rPr>
          <w:rFonts w:ascii="Tahoma" w:hAnsi="Tahoma" w:cs="Tahoma"/>
        </w:rPr>
      </w:pPr>
    </w:p>
    <w:bookmarkEnd w:id="1"/>
    <w:p w14:paraId="33C0CC43" w14:textId="77777777" w:rsidR="00F078C0" w:rsidRPr="0037498A" w:rsidRDefault="00F078C0">
      <w:pPr>
        <w:spacing w:before="4" w:after="0" w:line="180" w:lineRule="exact"/>
        <w:rPr>
          <w:rFonts w:ascii="Tahoma" w:hAnsi="Tahoma" w:cs="Tahoma"/>
          <w:b/>
        </w:rPr>
      </w:pPr>
    </w:p>
    <w:p w14:paraId="531EB1F7" w14:textId="77777777" w:rsidR="002B3F60" w:rsidRPr="0037498A" w:rsidRDefault="002B3F60">
      <w:pPr>
        <w:spacing w:after="0" w:line="200" w:lineRule="exact"/>
        <w:rPr>
          <w:rFonts w:ascii="Tahoma" w:hAnsi="Tahoma" w:cs="Tahoma"/>
        </w:rPr>
      </w:pPr>
    </w:p>
    <w:p w14:paraId="5B9E3EB9" w14:textId="77777777" w:rsidR="002B3F60" w:rsidRPr="0037498A" w:rsidRDefault="00285256" w:rsidP="002C153A">
      <w:pPr>
        <w:tabs>
          <w:tab w:val="left" w:pos="8400"/>
        </w:tabs>
        <w:spacing w:after="0" w:line="240" w:lineRule="auto"/>
        <w:ind w:right="-20"/>
        <w:rPr>
          <w:rFonts w:ascii="Tahoma" w:eastAsia="Arial" w:hAnsi="Tahoma" w:cs="Tahoma"/>
        </w:rPr>
      </w:pPr>
      <w:r w:rsidRPr="0037498A">
        <w:rPr>
          <w:rFonts w:ascii="Tahoma" w:eastAsia="Arial" w:hAnsi="Tahoma" w:cs="Tahoma"/>
          <w:b/>
          <w:bCs/>
          <w:color w:val="231F20"/>
        </w:rPr>
        <w:t>Question</w:t>
      </w:r>
      <w:r w:rsidRPr="0037498A">
        <w:rPr>
          <w:rFonts w:ascii="Tahoma" w:eastAsia="Arial" w:hAnsi="Tahoma" w:cs="Tahoma"/>
          <w:b/>
          <w:bCs/>
          <w:color w:val="231F20"/>
          <w:spacing w:val="-10"/>
        </w:rPr>
        <w:t xml:space="preserve"> </w:t>
      </w:r>
      <w:r w:rsidRPr="0037498A">
        <w:rPr>
          <w:rFonts w:ascii="Tahoma" w:eastAsia="Arial" w:hAnsi="Tahoma" w:cs="Tahoma"/>
          <w:b/>
          <w:bCs/>
          <w:color w:val="231F20"/>
        </w:rPr>
        <w:t>4</w:t>
      </w:r>
      <w:r w:rsidRPr="0037498A">
        <w:rPr>
          <w:rFonts w:ascii="Tahoma" w:eastAsia="Arial" w:hAnsi="Tahoma" w:cs="Tahoma"/>
          <w:b/>
          <w:bCs/>
          <w:color w:val="231F20"/>
        </w:rPr>
        <w:tab/>
        <w:t>(25 marks)</w:t>
      </w:r>
    </w:p>
    <w:p w14:paraId="60D931EC" w14:textId="77777777" w:rsidR="002B3F60" w:rsidRPr="0037498A" w:rsidRDefault="002B3F60">
      <w:pPr>
        <w:spacing w:before="11" w:after="0" w:line="240" w:lineRule="exact"/>
        <w:rPr>
          <w:rFonts w:ascii="Tahoma" w:hAnsi="Tahoma" w:cs="Tahoma"/>
        </w:rPr>
      </w:pPr>
    </w:p>
    <w:p w14:paraId="170C6700" w14:textId="47C5CF1F" w:rsidR="002B3F60" w:rsidRPr="0037498A" w:rsidRDefault="00035363" w:rsidP="00BF35FB">
      <w:pPr>
        <w:spacing w:after="0" w:line="240" w:lineRule="auto"/>
        <w:ind w:left="107" w:right="-20"/>
        <w:rPr>
          <w:rFonts w:ascii="Tahoma" w:eastAsia="Arial" w:hAnsi="Tahoma" w:cs="Tahoma"/>
        </w:rPr>
      </w:pPr>
      <w:r w:rsidRPr="0037498A">
        <w:rPr>
          <w:rFonts w:ascii="Tahoma" w:eastAsia="Arial" w:hAnsi="Tahoma" w:cs="Tahoma"/>
        </w:rPr>
        <w:t>Examine the extent of change and continuity experienced by Aboriginal people over the period</w:t>
      </w:r>
      <w:r w:rsidR="009540F4" w:rsidRPr="0037498A">
        <w:rPr>
          <w:rFonts w:ascii="Tahoma" w:eastAsia="Arial" w:hAnsi="Tahoma" w:cs="Tahoma"/>
        </w:rPr>
        <w:t>.</w:t>
      </w:r>
    </w:p>
    <w:p w14:paraId="51D81C27" w14:textId="58959FE7" w:rsidR="002B3F60" w:rsidRPr="001C4A04" w:rsidRDefault="00F82685">
      <w:pPr>
        <w:spacing w:after="0" w:line="200" w:lineRule="exact"/>
        <w:rPr>
          <w:rFonts w:ascii="Tahoma" w:hAnsi="Tahoma" w:cs="Tahoma"/>
          <w:sz w:val="20"/>
          <w:szCs w:val="20"/>
        </w:rPr>
      </w:pPr>
      <w:r w:rsidRPr="0050202F">
        <w:rPr>
          <w:rFonts w:ascii="Tahoma" w:hAnsi="Tahoma" w:cs="Tahoma"/>
          <w:noProof/>
          <w:sz w:val="24"/>
          <w:szCs w:val="24"/>
          <w:lang w:val="en-AU" w:eastAsia="en-AU"/>
        </w:rPr>
        <mc:AlternateContent>
          <mc:Choice Requires="wpg">
            <w:drawing>
              <wp:anchor distT="0" distB="0" distL="114300" distR="114300" simplePos="0" relativeHeight="251278848" behindDoc="1" locked="0" layoutInCell="1" allowOverlap="1" wp14:anchorId="2E0F427F" wp14:editId="0AD9977F">
                <wp:simplePos x="0" y="0"/>
                <wp:positionH relativeFrom="page">
                  <wp:posOffset>791845</wp:posOffset>
                </wp:positionH>
                <wp:positionV relativeFrom="paragraph">
                  <wp:posOffset>107950</wp:posOffset>
                </wp:positionV>
                <wp:extent cx="5975985" cy="1270"/>
                <wp:effectExtent l="10795" t="10160" r="13970" b="7620"/>
                <wp:wrapNone/>
                <wp:docPr id="1732" name="Group 1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25"/>
                          <a:chExt cx="9411" cy="2"/>
                        </a:xfrm>
                      </wpg:grpSpPr>
                      <wps:wsp>
                        <wps:cNvPr id="1733" name="Freeform 1435"/>
                        <wps:cNvSpPr>
                          <a:spLocks/>
                        </wps:cNvSpPr>
                        <wps:spPr bwMode="auto">
                          <a:xfrm>
                            <a:off x="1247" y="52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3497F99" id="Group 1434" o:spid="_x0000_s1026" style="position:absolute;margin-left:62.35pt;margin-top:8.5pt;width:470.55pt;height:.1pt;z-index:-252037632;mso-position-horizontal-relative:page" coordorigin="1247,52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">
                <v:shape id="Freeform 1435" o:spid="_x0000_s1027" style="position:absolute;left:1247;top:52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</w:p>
    <w:p w14:paraId="6ABCE400" w14:textId="77777777" w:rsidR="002B3F60" w:rsidRPr="001C4A04" w:rsidRDefault="002B3F60">
      <w:pPr>
        <w:spacing w:after="0" w:line="200" w:lineRule="exact"/>
        <w:rPr>
          <w:rFonts w:ascii="Tahoma" w:hAnsi="Tahoma" w:cs="Tahoma"/>
          <w:sz w:val="20"/>
          <w:szCs w:val="20"/>
        </w:rPr>
      </w:pPr>
    </w:p>
    <w:p w14:paraId="01972134" w14:textId="77777777" w:rsidR="004C6504" w:rsidRDefault="004C6504">
      <w:pPr>
        <w:spacing w:after="0" w:line="240" w:lineRule="auto"/>
        <w:ind w:left="107" w:right="-20"/>
        <w:rPr>
          <w:rFonts w:ascii="Tahoma" w:eastAsia="Arial" w:hAnsi="Tahoma" w:cs="Tahoma"/>
          <w:b/>
          <w:bCs/>
          <w:color w:val="231F20"/>
        </w:rPr>
      </w:pPr>
    </w:p>
    <w:p w14:paraId="6B83BA0D" w14:textId="0EE1A582" w:rsidR="002B3F60" w:rsidRPr="0037498A" w:rsidRDefault="00285256">
      <w:pPr>
        <w:spacing w:after="0" w:line="240" w:lineRule="auto"/>
        <w:ind w:left="107" w:right="-20"/>
        <w:rPr>
          <w:rFonts w:ascii="Tahoma" w:eastAsia="Arial" w:hAnsi="Tahoma" w:cs="Tahoma"/>
        </w:rPr>
      </w:pPr>
      <w:r w:rsidRPr="0037498A">
        <w:rPr>
          <w:rFonts w:ascii="Tahoma" w:eastAsia="Arial" w:hAnsi="Tahoma" w:cs="Tahoma"/>
          <w:b/>
          <w:bCs/>
          <w:color w:val="231F20"/>
        </w:rPr>
        <w:t>Elective 2: Russia and the Soviet Union 1914–1945</w:t>
      </w:r>
    </w:p>
    <w:p w14:paraId="37856DB3" w14:textId="77777777" w:rsidR="002B3F60" w:rsidRPr="0037498A" w:rsidRDefault="002B3F60">
      <w:pPr>
        <w:spacing w:before="15" w:after="0" w:line="260" w:lineRule="exact"/>
        <w:rPr>
          <w:rFonts w:ascii="Tahoma" w:hAnsi="Tahoma" w:cs="Tahoma"/>
        </w:rPr>
      </w:pPr>
    </w:p>
    <w:p w14:paraId="14CE31F0" w14:textId="77777777" w:rsidR="002B3F60" w:rsidRPr="0037498A" w:rsidRDefault="00285256">
      <w:pPr>
        <w:tabs>
          <w:tab w:val="left" w:pos="8400"/>
        </w:tabs>
        <w:spacing w:after="0" w:line="240" w:lineRule="auto"/>
        <w:ind w:left="107" w:right="-20"/>
        <w:rPr>
          <w:rFonts w:ascii="Tahoma" w:eastAsia="Arial" w:hAnsi="Tahoma" w:cs="Tahoma"/>
        </w:rPr>
      </w:pPr>
      <w:r w:rsidRPr="0037498A">
        <w:rPr>
          <w:rFonts w:ascii="Tahoma" w:eastAsia="Arial" w:hAnsi="Tahoma" w:cs="Tahoma"/>
          <w:b/>
          <w:bCs/>
          <w:color w:val="231F20"/>
        </w:rPr>
        <w:t>Question</w:t>
      </w:r>
      <w:r w:rsidRPr="0037498A">
        <w:rPr>
          <w:rFonts w:ascii="Tahoma" w:eastAsia="Arial" w:hAnsi="Tahoma" w:cs="Tahoma"/>
          <w:b/>
          <w:bCs/>
          <w:color w:val="231F20"/>
          <w:spacing w:val="-10"/>
        </w:rPr>
        <w:t xml:space="preserve"> </w:t>
      </w:r>
      <w:r w:rsidRPr="0037498A">
        <w:rPr>
          <w:rFonts w:ascii="Tahoma" w:eastAsia="Arial" w:hAnsi="Tahoma" w:cs="Tahoma"/>
          <w:b/>
          <w:bCs/>
          <w:color w:val="231F20"/>
        </w:rPr>
        <w:t>5</w:t>
      </w:r>
      <w:r w:rsidRPr="0037498A">
        <w:rPr>
          <w:rFonts w:ascii="Tahoma" w:eastAsia="Arial" w:hAnsi="Tahoma" w:cs="Tahoma"/>
          <w:b/>
          <w:bCs/>
          <w:color w:val="231F20"/>
        </w:rPr>
        <w:tab/>
        <w:t>(25 marks)</w:t>
      </w:r>
    </w:p>
    <w:p w14:paraId="455E89B9" w14:textId="70B48D1F" w:rsidR="002B3F60" w:rsidRPr="0037498A" w:rsidRDefault="002B3F60">
      <w:pPr>
        <w:spacing w:before="11" w:after="0" w:line="240" w:lineRule="exact"/>
        <w:rPr>
          <w:rFonts w:ascii="Tahoma" w:hAnsi="Tahoma" w:cs="Tahoma"/>
        </w:rPr>
      </w:pPr>
    </w:p>
    <w:p w14:paraId="7B20A70E" w14:textId="68A3E602" w:rsidR="0040680B" w:rsidRPr="0037498A" w:rsidRDefault="00C6123F">
      <w:pPr>
        <w:spacing w:before="11" w:after="0" w:line="240" w:lineRule="exact"/>
        <w:rPr>
          <w:rFonts w:ascii="Tahoma" w:hAnsi="Tahoma" w:cs="Tahoma"/>
        </w:rPr>
      </w:pPr>
      <w:r w:rsidRPr="0037498A">
        <w:rPr>
          <w:rFonts w:ascii="Tahoma" w:hAnsi="Tahoma" w:cs="Tahoma"/>
        </w:rPr>
        <w:t xml:space="preserve"> </w:t>
      </w:r>
      <w:r w:rsidR="002047A5" w:rsidRPr="0037498A">
        <w:rPr>
          <w:rFonts w:ascii="Tahoma" w:hAnsi="Tahoma" w:cs="Tahoma"/>
        </w:rPr>
        <w:t>Critically e</w:t>
      </w:r>
      <w:r w:rsidR="0040680B" w:rsidRPr="0037498A">
        <w:rPr>
          <w:rFonts w:ascii="Tahoma" w:hAnsi="Tahoma" w:cs="Tahoma"/>
        </w:rPr>
        <w:t xml:space="preserve">xamine the impact of Bolshevism </w:t>
      </w:r>
      <w:r w:rsidR="00DF5CD2" w:rsidRPr="0037498A">
        <w:rPr>
          <w:rFonts w:ascii="Tahoma" w:hAnsi="Tahoma" w:cs="Tahoma"/>
        </w:rPr>
        <w:t>on different groups in society.</w:t>
      </w:r>
    </w:p>
    <w:p w14:paraId="6A8EC614" w14:textId="77777777" w:rsidR="006E3DEA" w:rsidRPr="0037498A" w:rsidRDefault="006E3DEA">
      <w:pPr>
        <w:spacing w:before="11" w:after="0" w:line="240" w:lineRule="exact"/>
        <w:rPr>
          <w:rFonts w:ascii="Tahoma" w:hAnsi="Tahoma" w:cs="Tahoma"/>
        </w:rPr>
      </w:pPr>
    </w:p>
    <w:p w14:paraId="3277E2CA" w14:textId="77777777" w:rsidR="002B3F60" w:rsidRPr="0037498A" w:rsidRDefault="002B3F60">
      <w:pPr>
        <w:spacing w:after="0" w:line="200" w:lineRule="exact"/>
        <w:rPr>
          <w:rFonts w:ascii="Tahoma" w:hAnsi="Tahoma" w:cs="Tahoma"/>
        </w:rPr>
      </w:pPr>
    </w:p>
    <w:p w14:paraId="3C44267E" w14:textId="3A2C27A2" w:rsidR="002B3F60" w:rsidRPr="0037498A" w:rsidRDefault="00285256">
      <w:pPr>
        <w:tabs>
          <w:tab w:val="left" w:pos="8400"/>
        </w:tabs>
        <w:spacing w:after="0" w:line="240" w:lineRule="auto"/>
        <w:ind w:left="107" w:right="-20"/>
        <w:rPr>
          <w:rFonts w:ascii="Tahoma" w:eastAsia="Arial" w:hAnsi="Tahoma" w:cs="Tahoma"/>
          <w:b/>
          <w:bCs/>
          <w:color w:val="231F20"/>
        </w:rPr>
      </w:pPr>
      <w:r w:rsidRPr="0037498A">
        <w:rPr>
          <w:rFonts w:ascii="Tahoma" w:eastAsia="Arial" w:hAnsi="Tahoma" w:cs="Tahoma"/>
          <w:b/>
          <w:bCs/>
          <w:color w:val="231F20"/>
        </w:rPr>
        <w:t>Question</w:t>
      </w:r>
      <w:r w:rsidRPr="0037498A">
        <w:rPr>
          <w:rFonts w:ascii="Tahoma" w:eastAsia="Arial" w:hAnsi="Tahoma" w:cs="Tahoma"/>
          <w:b/>
          <w:bCs/>
          <w:color w:val="231F20"/>
          <w:spacing w:val="-10"/>
        </w:rPr>
        <w:t xml:space="preserve"> </w:t>
      </w:r>
      <w:r w:rsidRPr="0037498A">
        <w:rPr>
          <w:rFonts w:ascii="Tahoma" w:eastAsia="Arial" w:hAnsi="Tahoma" w:cs="Tahoma"/>
          <w:b/>
          <w:bCs/>
          <w:color w:val="231F20"/>
        </w:rPr>
        <w:t>6</w:t>
      </w:r>
      <w:r w:rsidRPr="0037498A">
        <w:rPr>
          <w:rFonts w:ascii="Tahoma" w:eastAsia="Arial" w:hAnsi="Tahoma" w:cs="Tahoma"/>
          <w:b/>
          <w:bCs/>
          <w:color w:val="231F20"/>
        </w:rPr>
        <w:tab/>
        <w:t>(25 marks)</w:t>
      </w:r>
    </w:p>
    <w:p w14:paraId="4AF947F2" w14:textId="5849DD70" w:rsidR="00C40516" w:rsidRPr="0037498A" w:rsidRDefault="00C40516">
      <w:pPr>
        <w:tabs>
          <w:tab w:val="left" w:pos="8400"/>
        </w:tabs>
        <w:spacing w:after="0" w:line="240" w:lineRule="auto"/>
        <w:ind w:left="107" w:right="-20"/>
        <w:rPr>
          <w:rFonts w:ascii="Tahoma" w:eastAsia="Arial" w:hAnsi="Tahoma" w:cs="Tahoma"/>
          <w:b/>
          <w:bCs/>
          <w:color w:val="231F20"/>
        </w:rPr>
      </w:pPr>
    </w:p>
    <w:p w14:paraId="1911F28C" w14:textId="72BBD6CE" w:rsidR="00C40516" w:rsidRPr="0037498A" w:rsidRDefault="00C6123F" w:rsidP="00C40516">
      <w:pPr>
        <w:spacing w:before="11" w:after="0" w:line="240" w:lineRule="exact"/>
        <w:rPr>
          <w:rFonts w:ascii="Tahoma" w:hAnsi="Tahoma" w:cs="Tahoma"/>
        </w:rPr>
      </w:pPr>
      <w:r w:rsidRPr="0037498A">
        <w:rPr>
          <w:rFonts w:ascii="Tahoma" w:hAnsi="Tahoma" w:cs="Tahoma"/>
        </w:rPr>
        <w:t xml:space="preserve"> </w:t>
      </w:r>
      <w:r w:rsidR="00C40516" w:rsidRPr="0037498A">
        <w:rPr>
          <w:rFonts w:ascii="Tahoma" w:hAnsi="Tahoma" w:cs="Tahoma"/>
        </w:rPr>
        <w:t>Evaluate the impact of a new economic order established during the period.</w:t>
      </w:r>
    </w:p>
    <w:p w14:paraId="24C0F951" w14:textId="77777777" w:rsidR="00C40516" w:rsidRPr="0037498A" w:rsidRDefault="00C40516">
      <w:pPr>
        <w:tabs>
          <w:tab w:val="left" w:pos="8400"/>
        </w:tabs>
        <w:spacing w:after="0" w:line="240" w:lineRule="auto"/>
        <w:ind w:left="107" w:right="-20"/>
        <w:rPr>
          <w:rFonts w:ascii="Tahoma" w:eastAsia="Arial" w:hAnsi="Tahoma" w:cs="Tahoma"/>
        </w:rPr>
      </w:pPr>
    </w:p>
    <w:p w14:paraId="6C6B743D" w14:textId="77777777" w:rsidR="002B3F60" w:rsidRPr="0037498A" w:rsidRDefault="002B3F60">
      <w:pPr>
        <w:spacing w:after="0" w:line="200" w:lineRule="exact"/>
        <w:rPr>
          <w:rFonts w:ascii="Tahoma" w:hAnsi="Tahoma" w:cs="Tahoma"/>
        </w:rPr>
      </w:pPr>
    </w:p>
    <w:p w14:paraId="71572811" w14:textId="77777777" w:rsidR="002B3F60" w:rsidRPr="0037498A" w:rsidRDefault="00285256">
      <w:pPr>
        <w:tabs>
          <w:tab w:val="left" w:pos="8400"/>
        </w:tabs>
        <w:spacing w:after="0" w:line="240" w:lineRule="auto"/>
        <w:ind w:left="107" w:right="-20"/>
        <w:rPr>
          <w:rFonts w:ascii="Tahoma" w:eastAsia="Arial" w:hAnsi="Tahoma" w:cs="Tahoma"/>
        </w:rPr>
      </w:pPr>
      <w:r w:rsidRPr="0037498A">
        <w:rPr>
          <w:rFonts w:ascii="Tahoma" w:eastAsia="Arial" w:hAnsi="Tahoma" w:cs="Tahoma"/>
          <w:b/>
          <w:bCs/>
          <w:color w:val="231F20"/>
        </w:rPr>
        <w:t>Question</w:t>
      </w:r>
      <w:r w:rsidRPr="0037498A">
        <w:rPr>
          <w:rFonts w:ascii="Tahoma" w:eastAsia="Arial" w:hAnsi="Tahoma" w:cs="Tahoma"/>
          <w:b/>
          <w:bCs/>
          <w:color w:val="231F20"/>
          <w:spacing w:val="-10"/>
        </w:rPr>
        <w:t xml:space="preserve"> </w:t>
      </w:r>
      <w:r w:rsidRPr="0037498A">
        <w:rPr>
          <w:rFonts w:ascii="Tahoma" w:eastAsia="Arial" w:hAnsi="Tahoma" w:cs="Tahoma"/>
          <w:b/>
          <w:bCs/>
          <w:color w:val="231F20"/>
        </w:rPr>
        <w:t>7</w:t>
      </w:r>
      <w:r w:rsidRPr="0037498A">
        <w:rPr>
          <w:rFonts w:ascii="Tahoma" w:eastAsia="Arial" w:hAnsi="Tahoma" w:cs="Tahoma"/>
          <w:b/>
          <w:bCs/>
          <w:color w:val="231F20"/>
        </w:rPr>
        <w:tab/>
        <w:t>(25 marks)</w:t>
      </w:r>
    </w:p>
    <w:p w14:paraId="37A90133" w14:textId="77777777" w:rsidR="002B3F60" w:rsidRPr="0037498A" w:rsidRDefault="002B3F60">
      <w:pPr>
        <w:spacing w:before="11" w:after="0" w:line="240" w:lineRule="exact"/>
        <w:rPr>
          <w:rFonts w:ascii="Tahoma" w:hAnsi="Tahoma" w:cs="Tahoma"/>
        </w:rPr>
      </w:pPr>
    </w:p>
    <w:p w14:paraId="699FC017" w14:textId="3D9DA2D2" w:rsidR="002B3F60" w:rsidRPr="0037498A" w:rsidRDefault="00F82685" w:rsidP="00BF35FB">
      <w:pPr>
        <w:autoSpaceDE w:val="0"/>
        <w:autoSpaceDN w:val="0"/>
        <w:adjustRightInd w:val="0"/>
        <w:spacing w:after="240"/>
        <w:rPr>
          <w:rFonts w:ascii="Tahoma" w:hAnsi="Tahoma" w:cs="Tahoma"/>
        </w:rPr>
      </w:pPr>
      <w:r w:rsidRPr="0037498A">
        <w:rPr>
          <w:rFonts w:ascii="Tahoma" w:hAnsi="Tahoma" w:cs="Tahoma"/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79872" behindDoc="1" locked="0" layoutInCell="1" allowOverlap="1" wp14:anchorId="1A76DF80" wp14:editId="15461B9A">
                <wp:simplePos x="0" y="0"/>
                <wp:positionH relativeFrom="page">
                  <wp:posOffset>791845</wp:posOffset>
                </wp:positionH>
                <wp:positionV relativeFrom="paragraph">
                  <wp:posOffset>552450</wp:posOffset>
                </wp:positionV>
                <wp:extent cx="5975985" cy="1270"/>
                <wp:effectExtent l="10795" t="9525" r="13970" b="8255"/>
                <wp:wrapNone/>
                <wp:docPr id="1730" name="Group 1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25"/>
                          <a:chExt cx="9411" cy="2"/>
                        </a:xfrm>
                      </wpg:grpSpPr>
                      <wps:wsp>
                        <wps:cNvPr id="1731" name="Freeform 1433"/>
                        <wps:cNvSpPr>
                          <a:spLocks/>
                        </wps:cNvSpPr>
                        <wps:spPr bwMode="auto">
                          <a:xfrm>
                            <a:off x="1247" y="52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F3EB095" id="Group 1432" o:spid="_x0000_s1026" style="position:absolute;margin-left:62.35pt;margin-top:43.5pt;width:470.55pt;height:.1pt;z-index:-252036608;mso-position-horizontal-relative:page" coordorigin="1247,52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">
                <v:shape id="Freeform 1433" o:spid="_x0000_s1027" style="position:absolute;left:1247;top:52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 w:rsidR="00C6123F" w:rsidRPr="0037498A">
        <w:rPr>
          <w:rFonts w:ascii="Tahoma" w:hAnsi="Tahoma" w:cs="Tahoma"/>
        </w:rPr>
        <w:t xml:space="preserve"> </w:t>
      </w:r>
      <w:r w:rsidR="00C40516" w:rsidRPr="0037498A">
        <w:rPr>
          <w:rFonts w:ascii="Tahoma" w:hAnsi="Tahoma" w:cs="Tahoma"/>
        </w:rPr>
        <w:t xml:space="preserve">Debate the proposition that </w:t>
      </w:r>
      <w:r w:rsidR="008E4A4F" w:rsidRPr="0037498A">
        <w:rPr>
          <w:rFonts w:ascii="Tahoma" w:hAnsi="Tahoma" w:cs="Tahoma"/>
        </w:rPr>
        <w:t>“</w:t>
      </w:r>
      <w:r w:rsidR="00CB24CE" w:rsidRPr="0037498A">
        <w:rPr>
          <w:rFonts w:ascii="Tahoma" w:hAnsi="Tahoma" w:cs="Tahoma"/>
        </w:rPr>
        <w:t>the establishment of a dictatorship is necessary to secure any revolution</w:t>
      </w:r>
      <w:r w:rsidR="00F2097C" w:rsidRPr="0037498A">
        <w:rPr>
          <w:rFonts w:ascii="Tahoma" w:hAnsi="Tahoma" w:cs="Tahoma"/>
        </w:rPr>
        <w:t>”.</w:t>
      </w:r>
    </w:p>
    <w:p w14:paraId="4FA5EAA1" w14:textId="77777777" w:rsidR="002B3F60" w:rsidRPr="001C4A04" w:rsidRDefault="002B3F60">
      <w:pPr>
        <w:spacing w:after="0" w:line="200" w:lineRule="exact"/>
        <w:rPr>
          <w:rFonts w:ascii="Tahoma" w:hAnsi="Tahoma" w:cs="Tahoma"/>
          <w:sz w:val="20"/>
          <w:szCs w:val="20"/>
        </w:rPr>
      </w:pPr>
    </w:p>
    <w:p w14:paraId="2B26FE21" w14:textId="77777777" w:rsidR="002B3F60" w:rsidRPr="00641FAB" w:rsidRDefault="00285256">
      <w:pPr>
        <w:spacing w:after="0" w:line="240" w:lineRule="auto"/>
        <w:ind w:left="107" w:right="-20"/>
        <w:rPr>
          <w:rFonts w:ascii="Tahoma" w:eastAsia="Arial" w:hAnsi="Tahoma" w:cs="Tahoma"/>
        </w:rPr>
      </w:pPr>
      <w:r w:rsidRPr="00641FAB">
        <w:rPr>
          <w:rFonts w:ascii="Tahoma" w:eastAsia="Arial" w:hAnsi="Tahoma" w:cs="Tahoma"/>
          <w:b/>
          <w:bCs/>
          <w:color w:val="231F20"/>
        </w:rPr>
        <w:t>Elective 3: China 1935–1989</w:t>
      </w:r>
    </w:p>
    <w:p w14:paraId="11EFF116" w14:textId="77777777" w:rsidR="002B3F60" w:rsidRPr="00641FAB" w:rsidRDefault="002B3F60">
      <w:pPr>
        <w:spacing w:before="15" w:after="0" w:line="260" w:lineRule="exact"/>
        <w:rPr>
          <w:rFonts w:ascii="Tahoma" w:hAnsi="Tahoma" w:cs="Tahoma"/>
        </w:rPr>
      </w:pPr>
    </w:p>
    <w:p w14:paraId="3D009C34" w14:textId="12D8CB00" w:rsidR="002B3F60" w:rsidRPr="00641FAB" w:rsidRDefault="00285256">
      <w:pPr>
        <w:tabs>
          <w:tab w:val="left" w:pos="8400"/>
        </w:tabs>
        <w:spacing w:after="0" w:line="240" w:lineRule="auto"/>
        <w:ind w:left="107" w:right="-20"/>
        <w:rPr>
          <w:rFonts w:ascii="Tahoma" w:eastAsia="Arial" w:hAnsi="Tahoma" w:cs="Tahoma"/>
          <w:b/>
          <w:bCs/>
          <w:color w:val="231F20"/>
        </w:rPr>
      </w:pPr>
      <w:r w:rsidRPr="00641FAB">
        <w:rPr>
          <w:rFonts w:ascii="Tahoma" w:eastAsia="Arial" w:hAnsi="Tahoma" w:cs="Tahoma"/>
          <w:b/>
          <w:bCs/>
          <w:color w:val="231F20"/>
        </w:rPr>
        <w:t>Question</w:t>
      </w:r>
      <w:r w:rsidRPr="00641FAB">
        <w:rPr>
          <w:rFonts w:ascii="Tahoma" w:eastAsia="Arial" w:hAnsi="Tahoma" w:cs="Tahoma"/>
          <w:b/>
          <w:bCs/>
          <w:color w:val="231F20"/>
          <w:spacing w:val="-10"/>
        </w:rPr>
        <w:t xml:space="preserve"> </w:t>
      </w:r>
      <w:r w:rsidRPr="00641FAB">
        <w:rPr>
          <w:rFonts w:ascii="Tahoma" w:eastAsia="Arial" w:hAnsi="Tahoma" w:cs="Tahoma"/>
          <w:b/>
          <w:bCs/>
          <w:color w:val="231F20"/>
        </w:rPr>
        <w:t>8</w:t>
      </w:r>
      <w:r w:rsidRPr="00641FAB">
        <w:rPr>
          <w:rFonts w:ascii="Tahoma" w:eastAsia="Arial" w:hAnsi="Tahoma" w:cs="Tahoma"/>
          <w:b/>
          <w:bCs/>
          <w:color w:val="231F20"/>
        </w:rPr>
        <w:tab/>
        <w:t>(25 marks)</w:t>
      </w:r>
    </w:p>
    <w:p w14:paraId="21F06956" w14:textId="77777777" w:rsidR="007B7809" w:rsidRPr="00641FAB" w:rsidRDefault="007B7809">
      <w:pPr>
        <w:tabs>
          <w:tab w:val="left" w:pos="8400"/>
        </w:tabs>
        <w:spacing w:after="0" w:line="240" w:lineRule="auto"/>
        <w:ind w:left="107" w:right="-20"/>
        <w:rPr>
          <w:rFonts w:ascii="Tahoma" w:eastAsia="Arial" w:hAnsi="Tahoma" w:cs="Tahoma"/>
        </w:rPr>
      </w:pPr>
    </w:p>
    <w:p w14:paraId="58641725" w14:textId="52588A78" w:rsidR="007B7809" w:rsidRPr="00641FAB" w:rsidRDefault="00D35C18" w:rsidP="007B7809">
      <w:pPr>
        <w:spacing w:before="11" w:after="0" w:line="240" w:lineRule="exact"/>
        <w:rPr>
          <w:rFonts w:ascii="Tahoma" w:hAnsi="Tahoma" w:cs="Tahoma"/>
        </w:rPr>
      </w:pPr>
      <w:r w:rsidRPr="00641FAB">
        <w:rPr>
          <w:rFonts w:ascii="Tahoma" w:hAnsi="Tahoma" w:cs="Tahoma"/>
        </w:rPr>
        <w:t xml:space="preserve"> </w:t>
      </w:r>
      <w:r w:rsidR="007B7809" w:rsidRPr="00641FAB">
        <w:rPr>
          <w:rFonts w:ascii="Tahoma" w:hAnsi="Tahoma" w:cs="Tahoma"/>
        </w:rPr>
        <w:t>Critically examine the impact of Dengism on different groups in society.</w:t>
      </w:r>
    </w:p>
    <w:p w14:paraId="5B754E1B" w14:textId="77777777" w:rsidR="002B3F60" w:rsidRPr="00641FAB" w:rsidRDefault="002B3F60">
      <w:pPr>
        <w:spacing w:before="11" w:after="0" w:line="240" w:lineRule="exact"/>
        <w:rPr>
          <w:rFonts w:ascii="Tahoma" w:hAnsi="Tahoma" w:cs="Tahoma"/>
        </w:rPr>
      </w:pPr>
    </w:p>
    <w:p w14:paraId="213BF028" w14:textId="77777777" w:rsidR="002B3F60" w:rsidRPr="00641FAB" w:rsidRDefault="002B3F60">
      <w:pPr>
        <w:spacing w:after="0" w:line="200" w:lineRule="exact"/>
        <w:rPr>
          <w:rFonts w:ascii="Tahoma" w:hAnsi="Tahoma" w:cs="Tahoma"/>
        </w:rPr>
      </w:pPr>
    </w:p>
    <w:p w14:paraId="13790274" w14:textId="6092B4CE" w:rsidR="002B3F60" w:rsidRPr="00641FAB" w:rsidRDefault="00285256">
      <w:pPr>
        <w:tabs>
          <w:tab w:val="left" w:pos="8400"/>
        </w:tabs>
        <w:spacing w:after="0" w:line="240" w:lineRule="auto"/>
        <w:ind w:left="107" w:right="-20"/>
        <w:rPr>
          <w:rFonts w:ascii="Tahoma" w:eastAsia="Arial" w:hAnsi="Tahoma" w:cs="Tahoma"/>
          <w:b/>
          <w:bCs/>
          <w:color w:val="231F20"/>
        </w:rPr>
      </w:pPr>
      <w:r w:rsidRPr="00641FAB">
        <w:rPr>
          <w:rFonts w:ascii="Tahoma" w:eastAsia="Arial" w:hAnsi="Tahoma" w:cs="Tahoma"/>
          <w:b/>
          <w:bCs/>
          <w:color w:val="231F20"/>
        </w:rPr>
        <w:t>Question</w:t>
      </w:r>
      <w:r w:rsidRPr="00641FAB">
        <w:rPr>
          <w:rFonts w:ascii="Tahoma" w:eastAsia="Arial" w:hAnsi="Tahoma" w:cs="Tahoma"/>
          <w:b/>
          <w:bCs/>
          <w:color w:val="231F20"/>
          <w:spacing w:val="-10"/>
        </w:rPr>
        <w:t xml:space="preserve"> </w:t>
      </w:r>
      <w:r w:rsidRPr="00641FAB">
        <w:rPr>
          <w:rFonts w:ascii="Tahoma" w:eastAsia="Arial" w:hAnsi="Tahoma" w:cs="Tahoma"/>
          <w:b/>
          <w:bCs/>
          <w:color w:val="231F20"/>
        </w:rPr>
        <w:t>9</w:t>
      </w:r>
      <w:r w:rsidRPr="00641FAB">
        <w:rPr>
          <w:rFonts w:ascii="Tahoma" w:eastAsia="Arial" w:hAnsi="Tahoma" w:cs="Tahoma"/>
          <w:b/>
          <w:bCs/>
          <w:color w:val="231F20"/>
        </w:rPr>
        <w:tab/>
        <w:t>(25 marks)</w:t>
      </w:r>
    </w:p>
    <w:p w14:paraId="772F3BC4" w14:textId="6A14D4D9" w:rsidR="00C40516" w:rsidRPr="00641FAB" w:rsidRDefault="00C40516">
      <w:pPr>
        <w:tabs>
          <w:tab w:val="left" w:pos="8400"/>
        </w:tabs>
        <w:spacing w:after="0" w:line="240" w:lineRule="auto"/>
        <w:ind w:left="107" w:right="-20"/>
        <w:rPr>
          <w:rFonts w:ascii="Tahoma" w:eastAsia="Arial" w:hAnsi="Tahoma" w:cs="Tahoma"/>
          <w:b/>
          <w:bCs/>
          <w:color w:val="231F20"/>
        </w:rPr>
      </w:pPr>
    </w:p>
    <w:p w14:paraId="18B1538B" w14:textId="29C4F7CF" w:rsidR="00C40516" w:rsidRPr="00641FAB" w:rsidRDefault="00D35C18" w:rsidP="00C40516">
      <w:pPr>
        <w:spacing w:before="11" w:after="0" w:line="240" w:lineRule="exact"/>
        <w:rPr>
          <w:rFonts w:ascii="Tahoma" w:hAnsi="Tahoma" w:cs="Tahoma"/>
        </w:rPr>
      </w:pPr>
      <w:r w:rsidRPr="00641FAB">
        <w:rPr>
          <w:rFonts w:ascii="Tahoma" w:hAnsi="Tahoma" w:cs="Tahoma"/>
        </w:rPr>
        <w:t xml:space="preserve"> </w:t>
      </w:r>
      <w:r w:rsidR="00C40516" w:rsidRPr="00641FAB">
        <w:rPr>
          <w:rFonts w:ascii="Tahoma" w:hAnsi="Tahoma" w:cs="Tahoma"/>
        </w:rPr>
        <w:t>Evaluate the impact of a new economic order established during the period.</w:t>
      </w:r>
    </w:p>
    <w:p w14:paraId="3C367268" w14:textId="77777777" w:rsidR="00C40516" w:rsidRPr="00641FAB" w:rsidRDefault="00C40516">
      <w:pPr>
        <w:tabs>
          <w:tab w:val="left" w:pos="8400"/>
        </w:tabs>
        <w:spacing w:after="0" w:line="240" w:lineRule="auto"/>
        <w:ind w:left="107" w:right="-20"/>
        <w:rPr>
          <w:rFonts w:ascii="Tahoma" w:eastAsia="Arial" w:hAnsi="Tahoma" w:cs="Tahoma"/>
        </w:rPr>
      </w:pPr>
    </w:p>
    <w:p w14:paraId="3E91D358" w14:textId="77777777" w:rsidR="002B3F60" w:rsidRPr="00641FAB" w:rsidRDefault="002B3F60">
      <w:pPr>
        <w:spacing w:after="0" w:line="200" w:lineRule="exact"/>
        <w:rPr>
          <w:rFonts w:ascii="Tahoma" w:hAnsi="Tahoma" w:cs="Tahoma"/>
        </w:rPr>
      </w:pPr>
    </w:p>
    <w:p w14:paraId="7B65BD51" w14:textId="77777777" w:rsidR="002B3F60" w:rsidRPr="00641FAB" w:rsidRDefault="00285256">
      <w:pPr>
        <w:tabs>
          <w:tab w:val="left" w:pos="8400"/>
        </w:tabs>
        <w:spacing w:after="0" w:line="240" w:lineRule="auto"/>
        <w:ind w:left="107" w:right="-20"/>
        <w:rPr>
          <w:rFonts w:ascii="Tahoma" w:eastAsia="Arial" w:hAnsi="Tahoma" w:cs="Tahoma"/>
        </w:rPr>
      </w:pPr>
      <w:r w:rsidRPr="00641FAB">
        <w:rPr>
          <w:rFonts w:ascii="Tahoma" w:eastAsia="Arial" w:hAnsi="Tahoma" w:cs="Tahoma"/>
          <w:b/>
          <w:bCs/>
          <w:color w:val="231F20"/>
        </w:rPr>
        <w:t>Question</w:t>
      </w:r>
      <w:r w:rsidRPr="00641FAB">
        <w:rPr>
          <w:rFonts w:ascii="Tahoma" w:eastAsia="Arial" w:hAnsi="Tahoma" w:cs="Tahoma"/>
          <w:b/>
          <w:bCs/>
          <w:color w:val="231F20"/>
          <w:spacing w:val="-10"/>
        </w:rPr>
        <w:t xml:space="preserve"> </w:t>
      </w:r>
      <w:r w:rsidRPr="00641FAB">
        <w:rPr>
          <w:rFonts w:ascii="Tahoma" w:eastAsia="Arial" w:hAnsi="Tahoma" w:cs="Tahoma"/>
          <w:b/>
          <w:bCs/>
          <w:color w:val="231F20"/>
        </w:rPr>
        <w:t>10</w:t>
      </w:r>
      <w:r w:rsidRPr="00641FAB">
        <w:rPr>
          <w:rFonts w:ascii="Tahoma" w:eastAsia="Arial" w:hAnsi="Tahoma" w:cs="Tahoma"/>
          <w:b/>
          <w:bCs/>
          <w:color w:val="231F20"/>
        </w:rPr>
        <w:tab/>
        <w:t>(25 marks)</w:t>
      </w:r>
    </w:p>
    <w:p w14:paraId="091CD147" w14:textId="77777777" w:rsidR="002B3F60" w:rsidRPr="00641FAB" w:rsidRDefault="002B3F60">
      <w:pPr>
        <w:spacing w:before="11" w:after="0" w:line="240" w:lineRule="exact"/>
        <w:rPr>
          <w:rFonts w:ascii="Tahoma" w:hAnsi="Tahoma" w:cs="Tahoma"/>
        </w:rPr>
      </w:pPr>
    </w:p>
    <w:p w14:paraId="1D2ED88A" w14:textId="04638E5A" w:rsidR="00A60003" w:rsidRPr="00641FAB" w:rsidRDefault="00D35C18" w:rsidP="00A60003">
      <w:pPr>
        <w:autoSpaceDE w:val="0"/>
        <w:autoSpaceDN w:val="0"/>
        <w:adjustRightInd w:val="0"/>
        <w:spacing w:after="240"/>
        <w:rPr>
          <w:rFonts w:ascii="Tahoma" w:hAnsi="Tahoma" w:cs="Tahoma"/>
        </w:rPr>
      </w:pPr>
      <w:r w:rsidRPr="00641FAB">
        <w:rPr>
          <w:rFonts w:ascii="Tahoma" w:hAnsi="Tahoma" w:cs="Tahoma"/>
        </w:rPr>
        <w:t xml:space="preserve"> </w:t>
      </w:r>
      <w:r w:rsidR="00A60003" w:rsidRPr="00641FAB">
        <w:rPr>
          <w:rFonts w:ascii="Tahoma" w:hAnsi="Tahoma" w:cs="Tahoma"/>
        </w:rPr>
        <w:t>Debate the proposition that “the establishment of a dictatorship is necessary to secure any revolution”.</w:t>
      </w:r>
    </w:p>
    <w:p w14:paraId="46B39960" w14:textId="77777777" w:rsidR="002B3F60" w:rsidRPr="001C4A04" w:rsidRDefault="002B3F60">
      <w:pPr>
        <w:spacing w:before="15" w:after="0" w:line="260" w:lineRule="exact"/>
        <w:rPr>
          <w:rFonts w:ascii="Tahoma" w:hAnsi="Tahoma" w:cs="Tahoma"/>
          <w:sz w:val="26"/>
          <w:szCs w:val="26"/>
        </w:rPr>
      </w:pPr>
    </w:p>
    <w:p w14:paraId="730FD934" w14:textId="77777777" w:rsidR="002B3F60" w:rsidRPr="001C4A04" w:rsidRDefault="00285256">
      <w:pPr>
        <w:spacing w:after="0" w:line="248" w:lineRule="exact"/>
        <w:ind w:left="3764" w:right="3744"/>
        <w:jc w:val="center"/>
        <w:rPr>
          <w:rFonts w:ascii="Tahoma" w:eastAsia="Arial" w:hAnsi="Tahoma" w:cs="Tahoma"/>
        </w:rPr>
      </w:pPr>
      <w:r w:rsidRPr="001C4A04">
        <w:rPr>
          <w:rFonts w:ascii="Tahoma" w:eastAsia="Arial" w:hAnsi="Tahoma" w:cs="Tahoma"/>
          <w:b/>
          <w:bCs/>
          <w:color w:val="231F20"/>
          <w:position w:val="-1"/>
        </w:rPr>
        <w:t>End</w:t>
      </w:r>
      <w:r w:rsidRPr="001C4A04">
        <w:rPr>
          <w:rFonts w:ascii="Tahoma" w:eastAsia="Arial" w:hAnsi="Tahoma" w:cs="Tahoma"/>
          <w:b/>
          <w:bCs/>
          <w:color w:val="231F20"/>
          <w:spacing w:val="-4"/>
          <w:position w:val="-1"/>
        </w:rPr>
        <w:t xml:space="preserve"> </w:t>
      </w:r>
      <w:r w:rsidRPr="001C4A04">
        <w:rPr>
          <w:rFonts w:ascii="Tahoma" w:eastAsia="Arial" w:hAnsi="Tahoma" w:cs="Tahoma"/>
          <w:b/>
          <w:bCs/>
          <w:color w:val="231F20"/>
          <w:position w:val="-1"/>
        </w:rPr>
        <w:t>of</w:t>
      </w:r>
      <w:r w:rsidRPr="001C4A04">
        <w:rPr>
          <w:rFonts w:ascii="Tahoma" w:eastAsia="Arial" w:hAnsi="Tahoma" w:cs="Tahoma"/>
          <w:b/>
          <w:bCs/>
          <w:color w:val="231F20"/>
          <w:spacing w:val="-2"/>
          <w:position w:val="-1"/>
        </w:rPr>
        <w:t xml:space="preserve"> </w:t>
      </w:r>
      <w:r w:rsidRPr="001C4A04">
        <w:rPr>
          <w:rFonts w:ascii="Tahoma" w:eastAsia="Arial" w:hAnsi="Tahoma" w:cs="Tahoma"/>
          <w:b/>
          <w:bCs/>
          <w:color w:val="231F20"/>
          <w:position w:val="-1"/>
        </w:rPr>
        <w:t>Section</w:t>
      </w:r>
      <w:r w:rsidRPr="001C4A04">
        <w:rPr>
          <w:rFonts w:ascii="Tahoma" w:eastAsia="Arial" w:hAnsi="Tahoma" w:cs="Tahoma"/>
          <w:b/>
          <w:bCs/>
          <w:color w:val="231F20"/>
          <w:spacing w:val="-8"/>
          <w:position w:val="-1"/>
        </w:rPr>
        <w:t xml:space="preserve"> </w:t>
      </w:r>
      <w:r w:rsidRPr="001C4A04">
        <w:rPr>
          <w:rFonts w:ascii="Tahoma" w:eastAsia="Arial" w:hAnsi="Tahoma" w:cs="Tahoma"/>
          <w:b/>
          <w:bCs/>
          <w:color w:val="231F20"/>
          <w:spacing w:val="-17"/>
          <w:w w:val="99"/>
          <w:position w:val="-1"/>
        </w:rPr>
        <w:t>T</w:t>
      </w:r>
      <w:r w:rsidRPr="001C4A04">
        <w:rPr>
          <w:rFonts w:ascii="Tahoma" w:eastAsia="Arial" w:hAnsi="Tahoma" w:cs="Tahoma"/>
          <w:b/>
          <w:bCs/>
          <w:color w:val="231F20"/>
          <w:w w:val="99"/>
          <w:position w:val="-1"/>
        </w:rPr>
        <w:t>wo</w:t>
      </w:r>
    </w:p>
    <w:p w14:paraId="420C9E38" w14:textId="77777777" w:rsidR="002B3F60" w:rsidRPr="001C4A04" w:rsidRDefault="002B3F60">
      <w:pPr>
        <w:spacing w:before="5" w:after="0" w:line="100" w:lineRule="exact"/>
        <w:rPr>
          <w:rFonts w:ascii="Tahoma" w:hAnsi="Tahoma" w:cs="Tahoma"/>
          <w:sz w:val="10"/>
          <w:szCs w:val="10"/>
        </w:rPr>
      </w:pPr>
    </w:p>
    <w:p w14:paraId="791EADC5" w14:textId="77777777" w:rsidR="002B3F60" w:rsidRPr="001C4A04" w:rsidRDefault="002B3F60">
      <w:pPr>
        <w:spacing w:after="0" w:line="200" w:lineRule="exact"/>
        <w:rPr>
          <w:rFonts w:ascii="Tahoma" w:hAnsi="Tahoma" w:cs="Tahoma"/>
          <w:sz w:val="20"/>
          <w:szCs w:val="20"/>
        </w:rPr>
      </w:pPr>
    </w:p>
    <w:p w14:paraId="24DC703D" w14:textId="77777777" w:rsidR="00A60003" w:rsidRDefault="00A60003">
      <w:pPr>
        <w:spacing w:before="32" w:after="0" w:line="240" w:lineRule="auto"/>
        <w:ind w:left="4036" w:right="4017"/>
        <w:jc w:val="center"/>
        <w:rPr>
          <w:rFonts w:ascii="Tahoma" w:eastAsia="Arial" w:hAnsi="Tahoma" w:cs="Tahoma"/>
          <w:b/>
          <w:bCs/>
          <w:color w:val="231F20"/>
        </w:rPr>
      </w:pPr>
    </w:p>
    <w:p w14:paraId="705D82E7" w14:textId="77777777" w:rsidR="00A60003" w:rsidRDefault="00A60003">
      <w:pPr>
        <w:spacing w:before="32" w:after="0" w:line="240" w:lineRule="auto"/>
        <w:ind w:left="4036" w:right="4017"/>
        <w:jc w:val="center"/>
        <w:rPr>
          <w:rFonts w:ascii="Tahoma" w:eastAsia="Arial" w:hAnsi="Tahoma" w:cs="Tahoma"/>
          <w:b/>
          <w:bCs/>
          <w:color w:val="231F20"/>
        </w:rPr>
      </w:pPr>
    </w:p>
    <w:p w14:paraId="28FD6032" w14:textId="37CA8BAF" w:rsidR="002B3F60" w:rsidRPr="001C4A04" w:rsidRDefault="00285256">
      <w:pPr>
        <w:spacing w:before="32" w:after="0" w:line="240" w:lineRule="auto"/>
        <w:ind w:left="4036" w:right="4017"/>
        <w:jc w:val="center"/>
        <w:rPr>
          <w:rFonts w:ascii="Tahoma" w:eastAsia="Arial" w:hAnsi="Tahoma" w:cs="Tahoma"/>
        </w:rPr>
      </w:pPr>
      <w:r w:rsidRPr="001C4A04">
        <w:rPr>
          <w:rFonts w:ascii="Tahoma" w:eastAsia="Arial" w:hAnsi="Tahoma" w:cs="Tahoma"/>
          <w:b/>
          <w:bCs/>
          <w:color w:val="231F20"/>
        </w:rPr>
        <w:t xml:space="preserve">See next </w:t>
      </w:r>
      <w:r w:rsidRPr="001C4A04">
        <w:rPr>
          <w:rFonts w:ascii="Tahoma" w:eastAsia="Arial" w:hAnsi="Tahoma" w:cs="Tahoma"/>
          <w:b/>
          <w:bCs/>
          <w:color w:val="231F20"/>
          <w:w w:val="99"/>
        </w:rPr>
        <w:t>page</w:t>
      </w:r>
    </w:p>
    <w:p w14:paraId="1B601AEF" w14:textId="77777777" w:rsidR="002B3F60" w:rsidRPr="001C4A04" w:rsidRDefault="002B3F60">
      <w:pPr>
        <w:spacing w:after="0"/>
        <w:jc w:val="center"/>
        <w:rPr>
          <w:rFonts w:ascii="Tahoma" w:hAnsi="Tahoma" w:cs="Tahoma"/>
        </w:rPr>
        <w:sectPr w:rsidR="002B3F60" w:rsidRPr="001C4A04">
          <w:headerReference w:type="default" r:id="rId13"/>
          <w:pgSz w:w="11920" w:h="16840"/>
          <w:pgMar w:top="600" w:right="1140" w:bottom="280" w:left="1140" w:header="0" w:footer="2260" w:gutter="0"/>
          <w:cols w:space="720"/>
        </w:sectPr>
      </w:pPr>
    </w:p>
    <w:p w14:paraId="50F60236" w14:textId="00F3B3C7" w:rsidR="002B3F60" w:rsidRDefault="00F82685">
      <w:pPr>
        <w:tabs>
          <w:tab w:val="left" w:pos="4680"/>
        </w:tabs>
        <w:spacing w:before="77" w:after="0" w:line="248" w:lineRule="exact"/>
        <w:ind w:left="107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81920" behindDoc="1" locked="0" layoutInCell="1" allowOverlap="1" wp14:anchorId="5D68F16A" wp14:editId="1F89B50F">
                <wp:simplePos x="0" y="0"/>
                <wp:positionH relativeFrom="page">
                  <wp:posOffset>7131050</wp:posOffset>
                </wp:positionH>
                <wp:positionV relativeFrom="page">
                  <wp:posOffset>360045</wp:posOffset>
                </wp:positionV>
                <wp:extent cx="1270" cy="9972040"/>
                <wp:effectExtent l="6350" t="7620" r="11430" b="12065"/>
                <wp:wrapNone/>
                <wp:docPr id="1728" name="Group 1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9972040"/>
                          <a:chOff x="11230" y="567"/>
                          <a:chExt cx="2" cy="15704"/>
                        </a:xfrm>
                      </wpg:grpSpPr>
                      <wps:wsp>
                        <wps:cNvPr id="1729" name="Freeform 1431"/>
                        <wps:cNvSpPr>
                          <a:spLocks/>
                        </wps:cNvSpPr>
                        <wps:spPr bwMode="auto">
                          <a:xfrm>
                            <a:off x="11230" y="567"/>
                            <a:ext cx="2" cy="15704"/>
                          </a:xfrm>
                          <a:custGeom>
                            <a:avLst/>
                            <a:gdLst>
                              <a:gd name="T0" fmla="+- 0 567 567"/>
                              <a:gd name="T1" fmla="*/ 567 h 15704"/>
                              <a:gd name="T2" fmla="+- 0 16271 567"/>
                              <a:gd name="T3" fmla="*/ 16271 h 157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704">
                                <a:moveTo>
                                  <a:pt x="0" y="0"/>
                                </a:moveTo>
                                <a:lnTo>
                                  <a:pt x="0" y="157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595519B" id="Group 1430" o:spid="_x0000_s1026" style="position:absolute;margin-left:561.5pt;margin-top:28.35pt;width:.1pt;height:785.2pt;z-index:-252034560;mso-position-horizontal-relative:page;mso-position-vertical-relative:page" coordorigin="11230,567" coordsize="2,1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">
                <v:shape id="Freeform 1431" o:spid="_x0000_s1027" style="position:absolute;left:11230;top:567;width:2;height:15704;visibility:visible;mso-wrap-style:square;v-text-anchor:top" coordsize="2,15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" path="m,l,15704e" filled="f" strokecolor="#231f20" strokeweight=".5pt">
                  <v:path arrowok="t" o:connecttype="custom" o:connectlocs="0,567;0,16271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82944" behindDoc="1" locked="0" layoutInCell="1" allowOverlap="1" wp14:anchorId="1E024707" wp14:editId="59BCE36C">
                <wp:simplePos x="0" y="0"/>
                <wp:positionH relativeFrom="page">
                  <wp:posOffset>791845</wp:posOffset>
                </wp:positionH>
                <wp:positionV relativeFrom="page">
                  <wp:posOffset>1203960</wp:posOffset>
                </wp:positionV>
                <wp:extent cx="5975985" cy="1270"/>
                <wp:effectExtent l="10795" t="13335" r="13970" b="4445"/>
                <wp:wrapNone/>
                <wp:docPr id="1726" name="Group 1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896"/>
                          <a:chExt cx="9411" cy="2"/>
                        </a:xfrm>
                      </wpg:grpSpPr>
                      <wps:wsp>
                        <wps:cNvPr id="1727" name="Freeform 1429"/>
                        <wps:cNvSpPr>
                          <a:spLocks/>
                        </wps:cNvSpPr>
                        <wps:spPr bwMode="auto">
                          <a:xfrm>
                            <a:off x="1247" y="1896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693235F" id="Group 1428" o:spid="_x0000_s1026" style="position:absolute;margin-left:62.35pt;margin-top:94.8pt;width:470.55pt;height:.1pt;z-index:-252033536;mso-position-horizontal-relative:page;mso-position-vertical-relative:page" coordorigin="1247,1896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">
                <v:shape id="Freeform 1429" o:spid="_x0000_s1027" style="position:absolute;left:1247;top:1896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83968" behindDoc="1" locked="0" layoutInCell="1" allowOverlap="1" wp14:anchorId="586B9103" wp14:editId="356BD0DF">
                <wp:simplePos x="0" y="0"/>
                <wp:positionH relativeFrom="page">
                  <wp:posOffset>791845</wp:posOffset>
                </wp:positionH>
                <wp:positionV relativeFrom="page">
                  <wp:posOffset>1515745</wp:posOffset>
                </wp:positionV>
                <wp:extent cx="5975985" cy="1270"/>
                <wp:effectExtent l="10795" t="10795" r="13970" b="6985"/>
                <wp:wrapNone/>
                <wp:docPr id="1724" name="Group 1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2387"/>
                          <a:chExt cx="9411" cy="2"/>
                        </a:xfrm>
                      </wpg:grpSpPr>
                      <wps:wsp>
                        <wps:cNvPr id="1725" name="Freeform 1427"/>
                        <wps:cNvSpPr>
                          <a:spLocks/>
                        </wps:cNvSpPr>
                        <wps:spPr bwMode="auto">
                          <a:xfrm>
                            <a:off x="1247" y="238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8BE17DD" id="Group 1426" o:spid="_x0000_s1026" style="position:absolute;margin-left:62.35pt;margin-top:119.35pt;width:470.55pt;height:.1pt;z-index:-252032512;mso-position-horizontal-relative:page;mso-position-vertical-relative:page" coordorigin="1247,238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">
                <v:shape id="Freeform 1427" o:spid="_x0000_s1027" style="position:absolute;left:1247;top:238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84992" behindDoc="1" locked="0" layoutInCell="1" allowOverlap="1" wp14:anchorId="31A70625" wp14:editId="4CA4860D">
                <wp:simplePos x="0" y="0"/>
                <wp:positionH relativeFrom="page">
                  <wp:posOffset>791845</wp:posOffset>
                </wp:positionH>
                <wp:positionV relativeFrom="page">
                  <wp:posOffset>1827530</wp:posOffset>
                </wp:positionV>
                <wp:extent cx="5975985" cy="1270"/>
                <wp:effectExtent l="10795" t="8255" r="13970" b="9525"/>
                <wp:wrapNone/>
                <wp:docPr id="1722" name="Group 1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2878"/>
                          <a:chExt cx="9411" cy="2"/>
                        </a:xfrm>
                      </wpg:grpSpPr>
                      <wps:wsp>
                        <wps:cNvPr id="1723" name="Freeform 1425"/>
                        <wps:cNvSpPr>
                          <a:spLocks/>
                        </wps:cNvSpPr>
                        <wps:spPr bwMode="auto">
                          <a:xfrm>
                            <a:off x="1247" y="287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0A6576C" id="Group 1424" o:spid="_x0000_s1026" style="position:absolute;margin-left:62.35pt;margin-top:143.9pt;width:470.55pt;height:.1pt;z-index:-252031488;mso-position-horizontal-relative:page;mso-position-vertical-relative:page" coordorigin="1247,287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">
                <v:shape id="Freeform 1425" o:spid="_x0000_s1027" style="position:absolute;left:1247;top:287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86016" behindDoc="1" locked="0" layoutInCell="1" allowOverlap="1" wp14:anchorId="6FA37C0D" wp14:editId="39808C54">
                <wp:simplePos x="0" y="0"/>
                <wp:positionH relativeFrom="page">
                  <wp:posOffset>791845</wp:posOffset>
                </wp:positionH>
                <wp:positionV relativeFrom="page">
                  <wp:posOffset>2139315</wp:posOffset>
                </wp:positionV>
                <wp:extent cx="5975985" cy="1270"/>
                <wp:effectExtent l="10795" t="5715" r="13970" b="12065"/>
                <wp:wrapNone/>
                <wp:docPr id="1720" name="Group 1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3369"/>
                          <a:chExt cx="9411" cy="2"/>
                        </a:xfrm>
                      </wpg:grpSpPr>
                      <wps:wsp>
                        <wps:cNvPr id="1721" name="Freeform 1423"/>
                        <wps:cNvSpPr>
                          <a:spLocks/>
                        </wps:cNvSpPr>
                        <wps:spPr bwMode="auto">
                          <a:xfrm>
                            <a:off x="1247" y="336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CA6068C" id="Group 1422" o:spid="_x0000_s1026" style="position:absolute;margin-left:62.35pt;margin-top:168.45pt;width:470.55pt;height:.1pt;z-index:-252030464;mso-position-horizontal-relative:page;mso-position-vertical-relative:page" coordorigin="1247,336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">
                <v:shape id="Freeform 1423" o:spid="_x0000_s1027" style="position:absolute;left:1247;top:336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87040" behindDoc="1" locked="0" layoutInCell="1" allowOverlap="1" wp14:anchorId="6DDAEAEB" wp14:editId="383B97A1">
                <wp:simplePos x="0" y="0"/>
                <wp:positionH relativeFrom="page">
                  <wp:posOffset>791845</wp:posOffset>
                </wp:positionH>
                <wp:positionV relativeFrom="page">
                  <wp:posOffset>2450465</wp:posOffset>
                </wp:positionV>
                <wp:extent cx="5975985" cy="1270"/>
                <wp:effectExtent l="10795" t="12065" r="13970" b="5715"/>
                <wp:wrapNone/>
                <wp:docPr id="1718" name="Group 1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3859"/>
                          <a:chExt cx="9411" cy="2"/>
                        </a:xfrm>
                      </wpg:grpSpPr>
                      <wps:wsp>
                        <wps:cNvPr id="1719" name="Freeform 1421"/>
                        <wps:cNvSpPr>
                          <a:spLocks/>
                        </wps:cNvSpPr>
                        <wps:spPr bwMode="auto">
                          <a:xfrm>
                            <a:off x="1247" y="385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B505C67" id="Group 1420" o:spid="_x0000_s1026" style="position:absolute;margin-left:62.35pt;margin-top:192.95pt;width:470.55pt;height:.1pt;z-index:-252029440;mso-position-horizontal-relative:page;mso-position-vertical-relative:page" coordorigin="1247,385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">
                <v:shape id="Freeform 1421" o:spid="_x0000_s1027" style="position:absolute;left:1247;top:385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88064" behindDoc="1" locked="0" layoutInCell="1" allowOverlap="1" wp14:anchorId="02731E4E" wp14:editId="5715710C">
                <wp:simplePos x="0" y="0"/>
                <wp:positionH relativeFrom="page">
                  <wp:posOffset>791845</wp:posOffset>
                </wp:positionH>
                <wp:positionV relativeFrom="page">
                  <wp:posOffset>2762250</wp:posOffset>
                </wp:positionV>
                <wp:extent cx="5975985" cy="1270"/>
                <wp:effectExtent l="10795" t="9525" r="13970" b="8255"/>
                <wp:wrapNone/>
                <wp:docPr id="1716" name="Group 1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350"/>
                          <a:chExt cx="9411" cy="2"/>
                        </a:xfrm>
                      </wpg:grpSpPr>
                      <wps:wsp>
                        <wps:cNvPr id="1717" name="Freeform 1419"/>
                        <wps:cNvSpPr>
                          <a:spLocks/>
                        </wps:cNvSpPr>
                        <wps:spPr bwMode="auto">
                          <a:xfrm>
                            <a:off x="1247" y="435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03B7D89" id="Group 1418" o:spid="_x0000_s1026" style="position:absolute;margin-left:62.35pt;margin-top:217.5pt;width:470.55pt;height:.1pt;z-index:-252028416;mso-position-horizontal-relative:page;mso-position-vertical-relative:page" coordorigin="1247,435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">
                <v:shape id="Freeform 1419" o:spid="_x0000_s1027" style="position:absolute;left:1247;top:435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89088" behindDoc="1" locked="0" layoutInCell="1" allowOverlap="1" wp14:anchorId="155E3D3A" wp14:editId="6B5CA53D">
                <wp:simplePos x="0" y="0"/>
                <wp:positionH relativeFrom="page">
                  <wp:posOffset>791845</wp:posOffset>
                </wp:positionH>
                <wp:positionV relativeFrom="page">
                  <wp:posOffset>3074035</wp:posOffset>
                </wp:positionV>
                <wp:extent cx="5975985" cy="1270"/>
                <wp:effectExtent l="10795" t="6985" r="13970" b="10795"/>
                <wp:wrapNone/>
                <wp:docPr id="1714" name="Group 1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841"/>
                          <a:chExt cx="9411" cy="2"/>
                        </a:xfrm>
                      </wpg:grpSpPr>
                      <wps:wsp>
                        <wps:cNvPr id="1715" name="Freeform 1417"/>
                        <wps:cNvSpPr>
                          <a:spLocks/>
                        </wps:cNvSpPr>
                        <wps:spPr bwMode="auto">
                          <a:xfrm>
                            <a:off x="1247" y="484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A95793A" id="Group 1416" o:spid="_x0000_s1026" style="position:absolute;margin-left:62.35pt;margin-top:242.05pt;width:470.55pt;height:.1pt;z-index:-252027392;mso-position-horizontal-relative:page;mso-position-vertical-relative:page" coordorigin="1247,484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">
                <v:shape id="Freeform 1417" o:spid="_x0000_s1027" style="position:absolute;left:1247;top:484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90112" behindDoc="1" locked="0" layoutInCell="1" allowOverlap="1" wp14:anchorId="5B5F97F6" wp14:editId="1607569C">
                <wp:simplePos x="0" y="0"/>
                <wp:positionH relativeFrom="page">
                  <wp:posOffset>791845</wp:posOffset>
                </wp:positionH>
                <wp:positionV relativeFrom="page">
                  <wp:posOffset>3385820</wp:posOffset>
                </wp:positionV>
                <wp:extent cx="5975985" cy="1270"/>
                <wp:effectExtent l="10795" t="13970" r="13970" b="3810"/>
                <wp:wrapNone/>
                <wp:docPr id="1712" name="Group 1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332"/>
                          <a:chExt cx="9411" cy="2"/>
                        </a:xfrm>
                      </wpg:grpSpPr>
                      <wps:wsp>
                        <wps:cNvPr id="1713" name="Freeform 1415"/>
                        <wps:cNvSpPr>
                          <a:spLocks/>
                        </wps:cNvSpPr>
                        <wps:spPr bwMode="auto">
                          <a:xfrm>
                            <a:off x="1247" y="533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64F93F2" id="Group 1414" o:spid="_x0000_s1026" style="position:absolute;margin-left:62.35pt;margin-top:266.6pt;width:470.55pt;height:.1pt;z-index:-252026368;mso-position-horizontal-relative:page;mso-position-vertical-relative:page" coordorigin="1247,533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">
                <v:shape id="Freeform 1415" o:spid="_x0000_s1027" style="position:absolute;left:1247;top:533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91136" behindDoc="1" locked="0" layoutInCell="1" allowOverlap="1" wp14:anchorId="7D55AA8E" wp14:editId="2C2DD4FC">
                <wp:simplePos x="0" y="0"/>
                <wp:positionH relativeFrom="page">
                  <wp:posOffset>791845</wp:posOffset>
                </wp:positionH>
                <wp:positionV relativeFrom="page">
                  <wp:posOffset>3696970</wp:posOffset>
                </wp:positionV>
                <wp:extent cx="5975985" cy="1270"/>
                <wp:effectExtent l="10795" t="10795" r="13970" b="6985"/>
                <wp:wrapNone/>
                <wp:docPr id="1710" name="Group 1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822"/>
                          <a:chExt cx="9411" cy="2"/>
                        </a:xfrm>
                      </wpg:grpSpPr>
                      <wps:wsp>
                        <wps:cNvPr id="1711" name="Freeform 1413"/>
                        <wps:cNvSpPr>
                          <a:spLocks/>
                        </wps:cNvSpPr>
                        <wps:spPr bwMode="auto">
                          <a:xfrm>
                            <a:off x="1247" y="582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65BF0E8" id="Group 1412" o:spid="_x0000_s1026" style="position:absolute;margin-left:62.35pt;margin-top:291.1pt;width:470.55pt;height:.1pt;z-index:-252025344;mso-position-horizontal-relative:page;mso-position-vertical-relative:page" coordorigin="1247,582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">
                <v:shape id="Freeform 1413" o:spid="_x0000_s1027" style="position:absolute;left:1247;top:582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92160" behindDoc="1" locked="0" layoutInCell="1" allowOverlap="1" wp14:anchorId="5A7D02E5" wp14:editId="376EF1D7">
                <wp:simplePos x="0" y="0"/>
                <wp:positionH relativeFrom="page">
                  <wp:posOffset>791845</wp:posOffset>
                </wp:positionH>
                <wp:positionV relativeFrom="page">
                  <wp:posOffset>4008755</wp:posOffset>
                </wp:positionV>
                <wp:extent cx="5975985" cy="1270"/>
                <wp:effectExtent l="10795" t="8255" r="13970" b="9525"/>
                <wp:wrapNone/>
                <wp:docPr id="1708" name="Group 1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313"/>
                          <a:chExt cx="9411" cy="2"/>
                        </a:xfrm>
                      </wpg:grpSpPr>
                      <wps:wsp>
                        <wps:cNvPr id="1709" name="Freeform 1411"/>
                        <wps:cNvSpPr>
                          <a:spLocks/>
                        </wps:cNvSpPr>
                        <wps:spPr bwMode="auto">
                          <a:xfrm>
                            <a:off x="1247" y="631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E701DBB" id="Group 1410" o:spid="_x0000_s1026" style="position:absolute;margin-left:62.35pt;margin-top:315.65pt;width:470.55pt;height:.1pt;z-index:-252024320;mso-position-horizontal-relative:page;mso-position-vertical-relative:page" coordorigin="1247,631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">
                <v:shape id="Freeform 1411" o:spid="_x0000_s1027" style="position:absolute;left:1247;top:631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93184" behindDoc="1" locked="0" layoutInCell="1" allowOverlap="1" wp14:anchorId="08E4E808" wp14:editId="032D5820">
                <wp:simplePos x="0" y="0"/>
                <wp:positionH relativeFrom="page">
                  <wp:posOffset>791845</wp:posOffset>
                </wp:positionH>
                <wp:positionV relativeFrom="page">
                  <wp:posOffset>4320540</wp:posOffset>
                </wp:positionV>
                <wp:extent cx="5975985" cy="1270"/>
                <wp:effectExtent l="10795" t="5715" r="13970" b="12065"/>
                <wp:wrapNone/>
                <wp:docPr id="1706" name="Group 1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804"/>
                          <a:chExt cx="9411" cy="2"/>
                        </a:xfrm>
                      </wpg:grpSpPr>
                      <wps:wsp>
                        <wps:cNvPr id="1707" name="Freeform 1409"/>
                        <wps:cNvSpPr>
                          <a:spLocks/>
                        </wps:cNvSpPr>
                        <wps:spPr bwMode="auto">
                          <a:xfrm>
                            <a:off x="1247" y="680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812E282" id="Group 1408" o:spid="_x0000_s1026" style="position:absolute;margin-left:62.35pt;margin-top:340.2pt;width:470.55pt;height:.1pt;z-index:-252023296;mso-position-horizontal-relative:page;mso-position-vertical-relative:page" coordorigin="1247,680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">
                <v:shape id="Freeform 1409" o:spid="_x0000_s1027" style="position:absolute;left:1247;top:680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94208" behindDoc="1" locked="0" layoutInCell="1" allowOverlap="1" wp14:anchorId="50A63068" wp14:editId="1DE651DE">
                <wp:simplePos x="0" y="0"/>
                <wp:positionH relativeFrom="page">
                  <wp:posOffset>791845</wp:posOffset>
                </wp:positionH>
                <wp:positionV relativeFrom="page">
                  <wp:posOffset>4632325</wp:posOffset>
                </wp:positionV>
                <wp:extent cx="5975985" cy="1270"/>
                <wp:effectExtent l="10795" t="12700" r="13970" b="5080"/>
                <wp:wrapNone/>
                <wp:docPr id="1704" name="Group 1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95"/>
                          <a:chExt cx="9411" cy="2"/>
                        </a:xfrm>
                      </wpg:grpSpPr>
                      <wps:wsp>
                        <wps:cNvPr id="1705" name="Freeform 1407"/>
                        <wps:cNvSpPr>
                          <a:spLocks/>
                        </wps:cNvSpPr>
                        <wps:spPr bwMode="auto">
                          <a:xfrm>
                            <a:off x="1247" y="729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4ADC8BF" id="Group 1406" o:spid="_x0000_s1026" style="position:absolute;margin-left:62.35pt;margin-top:364.75pt;width:470.55pt;height:.1pt;z-index:-252022272;mso-position-horizontal-relative:page;mso-position-vertical-relative:page" coordorigin="1247,729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">
                <v:shape id="Freeform 1407" o:spid="_x0000_s1027" style="position:absolute;left:1247;top:729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95232" behindDoc="1" locked="0" layoutInCell="1" allowOverlap="1" wp14:anchorId="129BD3C9" wp14:editId="09EE236D">
                <wp:simplePos x="0" y="0"/>
                <wp:positionH relativeFrom="page">
                  <wp:posOffset>791845</wp:posOffset>
                </wp:positionH>
                <wp:positionV relativeFrom="page">
                  <wp:posOffset>4943475</wp:posOffset>
                </wp:positionV>
                <wp:extent cx="5975985" cy="1270"/>
                <wp:effectExtent l="10795" t="9525" r="13970" b="8255"/>
                <wp:wrapNone/>
                <wp:docPr id="1702" name="Group 1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785"/>
                          <a:chExt cx="9411" cy="2"/>
                        </a:xfrm>
                      </wpg:grpSpPr>
                      <wps:wsp>
                        <wps:cNvPr id="1703" name="Freeform 1405"/>
                        <wps:cNvSpPr>
                          <a:spLocks/>
                        </wps:cNvSpPr>
                        <wps:spPr bwMode="auto">
                          <a:xfrm>
                            <a:off x="1247" y="778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1AA81C6" id="Group 1404" o:spid="_x0000_s1026" style="position:absolute;margin-left:62.35pt;margin-top:389.25pt;width:470.55pt;height:.1pt;z-index:-252021248;mso-position-horizontal-relative:page;mso-position-vertical-relative:page" coordorigin="1247,778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">
                <v:shape id="Freeform 1405" o:spid="_x0000_s1027" style="position:absolute;left:1247;top:778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96256" behindDoc="1" locked="0" layoutInCell="1" allowOverlap="1" wp14:anchorId="7F187CDD" wp14:editId="424878BF">
                <wp:simplePos x="0" y="0"/>
                <wp:positionH relativeFrom="page">
                  <wp:posOffset>791845</wp:posOffset>
                </wp:positionH>
                <wp:positionV relativeFrom="page">
                  <wp:posOffset>5255260</wp:posOffset>
                </wp:positionV>
                <wp:extent cx="5975985" cy="1270"/>
                <wp:effectExtent l="10795" t="6985" r="13970" b="10795"/>
                <wp:wrapNone/>
                <wp:docPr id="1700" name="Group 1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276"/>
                          <a:chExt cx="9411" cy="2"/>
                        </a:xfrm>
                      </wpg:grpSpPr>
                      <wps:wsp>
                        <wps:cNvPr id="1701" name="Freeform 1403"/>
                        <wps:cNvSpPr>
                          <a:spLocks/>
                        </wps:cNvSpPr>
                        <wps:spPr bwMode="auto">
                          <a:xfrm>
                            <a:off x="1247" y="8276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FD57F2D" id="Group 1402" o:spid="_x0000_s1026" style="position:absolute;margin-left:62.35pt;margin-top:413.8pt;width:470.55pt;height:.1pt;z-index:-252020224;mso-position-horizontal-relative:page;mso-position-vertical-relative:page" coordorigin="1247,8276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">
                <v:shape id="Freeform 1403" o:spid="_x0000_s1027" style="position:absolute;left:1247;top:8276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97280" behindDoc="1" locked="0" layoutInCell="1" allowOverlap="1" wp14:anchorId="697B28FD" wp14:editId="1CAC017C">
                <wp:simplePos x="0" y="0"/>
                <wp:positionH relativeFrom="page">
                  <wp:posOffset>791845</wp:posOffset>
                </wp:positionH>
                <wp:positionV relativeFrom="page">
                  <wp:posOffset>5567045</wp:posOffset>
                </wp:positionV>
                <wp:extent cx="5975985" cy="1270"/>
                <wp:effectExtent l="10795" t="13970" r="13970" b="3810"/>
                <wp:wrapNone/>
                <wp:docPr id="1698" name="Group 1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767"/>
                          <a:chExt cx="9411" cy="2"/>
                        </a:xfrm>
                      </wpg:grpSpPr>
                      <wps:wsp>
                        <wps:cNvPr id="1699" name="Freeform 1401"/>
                        <wps:cNvSpPr>
                          <a:spLocks/>
                        </wps:cNvSpPr>
                        <wps:spPr bwMode="auto">
                          <a:xfrm>
                            <a:off x="1247" y="876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D8B7410" id="Group 1400" o:spid="_x0000_s1026" style="position:absolute;margin-left:62.35pt;margin-top:438.35pt;width:470.55pt;height:.1pt;z-index:-252019200;mso-position-horizontal-relative:page;mso-position-vertical-relative:page" coordorigin="1247,876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">
                <v:shape id="Freeform 1401" o:spid="_x0000_s1027" style="position:absolute;left:1247;top:876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98304" behindDoc="1" locked="0" layoutInCell="1" allowOverlap="1" wp14:anchorId="34E051BF" wp14:editId="7E5E6A91">
                <wp:simplePos x="0" y="0"/>
                <wp:positionH relativeFrom="page">
                  <wp:posOffset>791845</wp:posOffset>
                </wp:positionH>
                <wp:positionV relativeFrom="page">
                  <wp:posOffset>5878830</wp:posOffset>
                </wp:positionV>
                <wp:extent cx="5975985" cy="1270"/>
                <wp:effectExtent l="10795" t="11430" r="13970" b="6350"/>
                <wp:wrapNone/>
                <wp:docPr id="1696" name="Group 1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258"/>
                          <a:chExt cx="9411" cy="2"/>
                        </a:xfrm>
                      </wpg:grpSpPr>
                      <wps:wsp>
                        <wps:cNvPr id="1697" name="Freeform 1399"/>
                        <wps:cNvSpPr>
                          <a:spLocks/>
                        </wps:cNvSpPr>
                        <wps:spPr bwMode="auto">
                          <a:xfrm>
                            <a:off x="1247" y="925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5F995AE" id="Group 1398" o:spid="_x0000_s1026" style="position:absolute;margin-left:62.35pt;margin-top:462.9pt;width:470.55pt;height:.1pt;z-index:-252018176;mso-position-horizontal-relative:page;mso-position-vertical-relative:page" coordorigin="1247,925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">
                <v:shape id="Freeform 1399" o:spid="_x0000_s1027" style="position:absolute;left:1247;top:925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299328" behindDoc="1" locked="0" layoutInCell="1" allowOverlap="1" wp14:anchorId="1CACCC14" wp14:editId="2B110436">
                <wp:simplePos x="0" y="0"/>
                <wp:positionH relativeFrom="page">
                  <wp:posOffset>791845</wp:posOffset>
                </wp:positionH>
                <wp:positionV relativeFrom="page">
                  <wp:posOffset>6190615</wp:posOffset>
                </wp:positionV>
                <wp:extent cx="5975985" cy="1270"/>
                <wp:effectExtent l="10795" t="8890" r="13970" b="8890"/>
                <wp:wrapNone/>
                <wp:docPr id="1694" name="Group 1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749"/>
                          <a:chExt cx="9411" cy="2"/>
                        </a:xfrm>
                      </wpg:grpSpPr>
                      <wps:wsp>
                        <wps:cNvPr id="1695" name="Freeform 1397"/>
                        <wps:cNvSpPr>
                          <a:spLocks/>
                        </wps:cNvSpPr>
                        <wps:spPr bwMode="auto">
                          <a:xfrm>
                            <a:off x="1247" y="974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0AFE052" id="Group 1396" o:spid="_x0000_s1026" style="position:absolute;margin-left:62.35pt;margin-top:487.45pt;width:470.55pt;height:.1pt;z-index:-252017152;mso-position-horizontal-relative:page;mso-position-vertical-relative:page" coordorigin="1247,974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">
                <v:shape id="Freeform 1397" o:spid="_x0000_s1027" style="position:absolute;left:1247;top:974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00352" behindDoc="1" locked="0" layoutInCell="1" allowOverlap="1" wp14:anchorId="2C1DDDE1" wp14:editId="1785E889">
                <wp:simplePos x="0" y="0"/>
                <wp:positionH relativeFrom="page">
                  <wp:posOffset>791845</wp:posOffset>
                </wp:positionH>
                <wp:positionV relativeFrom="page">
                  <wp:posOffset>6501765</wp:posOffset>
                </wp:positionV>
                <wp:extent cx="5975985" cy="1270"/>
                <wp:effectExtent l="10795" t="5715" r="13970" b="12065"/>
                <wp:wrapNone/>
                <wp:docPr id="1692" name="Group 1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239"/>
                          <a:chExt cx="9411" cy="2"/>
                        </a:xfrm>
                      </wpg:grpSpPr>
                      <wps:wsp>
                        <wps:cNvPr id="1693" name="Freeform 1395"/>
                        <wps:cNvSpPr>
                          <a:spLocks/>
                        </wps:cNvSpPr>
                        <wps:spPr bwMode="auto">
                          <a:xfrm>
                            <a:off x="1247" y="1023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C5C123C" id="Group 1394" o:spid="_x0000_s1026" style="position:absolute;margin-left:62.35pt;margin-top:511.95pt;width:470.55pt;height:.1pt;z-index:-252016128;mso-position-horizontal-relative:page;mso-position-vertical-relative:page" coordorigin="1247,1023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">
                <v:shape id="Freeform 1395" o:spid="_x0000_s1027" style="position:absolute;left:1247;top:1023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01376" behindDoc="1" locked="0" layoutInCell="1" allowOverlap="1" wp14:anchorId="10D5C693" wp14:editId="76296C38">
                <wp:simplePos x="0" y="0"/>
                <wp:positionH relativeFrom="page">
                  <wp:posOffset>791845</wp:posOffset>
                </wp:positionH>
                <wp:positionV relativeFrom="page">
                  <wp:posOffset>6813550</wp:posOffset>
                </wp:positionV>
                <wp:extent cx="5975985" cy="1270"/>
                <wp:effectExtent l="10795" t="12700" r="13970" b="5080"/>
                <wp:wrapNone/>
                <wp:docPr id="1690" name="Group 1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730"/>
                          <a:chExt cx="9411" cy="2"/>
                        </a:xfrm>
                      </wpg:grpSpPr>
                      <wps:wsp>
                        <wps:cNvPr id="1691" name="Freeform 1393"/>
                        <wps:cNvSpPr>
                          <a:spLocks/>
                        </wps:cNvSpPr>
                        <wps:spPr bwMode="auto">
                          <a:xfrm>
                            <a:off x="1247" y="1073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4EB8419" id="Group 1392" o:spid="_x0000_s1026" style="position:absolute;margin-left:62.35pt;margin-top:536.5pt;width:470.55pt;height:.1pt;z-index:-252015104;mso-position-horizontal-relative:page;mso-position-vertical-relative:page" coordorigin="1247,1073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">
                <v:shape id="Freeform 1393" o:spid="_x0000_s1027" style="position:absolute;left:1247;top:1073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02400" behindDoc="1" locked="0" layoutInCell="1" allowOverlap="1" wp14:anchorId="742FB3F7" wp14:editId="46809CF2">
                <wp:simplePos x="0" y="0"/>
                <wp:positionH relativeFrom="page">
                  <wp:posOffset>791845</wp:posOffset>
                </wp:positionH>
                <wp:positionV relativeFrom="page">
                  <wp:posOffset>7125335</wp:posOffset>
                </wp:positionV>
                <wp:extent cx="5975985" cy="1270"/>
                <wp:effectExtent l="10795" t="10160" r="13970" b="7620"/>
                <wp:wrapNone/>
                <wp:docPr id="1688" name="Group 1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221"/>
                          <a:chExt cx="9411" cy="2"/>
                        </a:xfrm>
                      </wpg:grpSpPr>
                      <wps:wsp>
                        <wps:cNvPr id="1689" name="Freeform 1391"/>
                        <wps:cNvSpPr>
                          <a:spLocks/>
                        </wps:cNvSpPr>
                        <wps:spPr bwMode="auto">
                          <a:xfrm>
                            <a:off x="1247" y="1122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1C0CF2A" id="Group 1390" o:spid="_x0000_s1026" style="position:absolute;margin-left:62.35pt;margin-top:561.05pt;width:470.55pt;height:.1pt;z-index:-252014080;mso-position-horizontal-relative:page;mso-position-vertical-relative:page" coordorigin="1247,1122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">
                <v:shape id="Freeform 1391" o:spid="_x0000_s1027" style="position:absolute;left:1247;top:1122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03424" behindDoc="1" locked="0" layoutInCell="1" allowOverlap="1" wp14:anchorId="6517FE45" wp14:editId="6DC8F9D0">
                <wp:simplePos x="0" y="0"/>
                <wp:positionH relativeFrom="page">
                  <wp:posOffset>791845</wp:posOffset>
                </wp:positionH>
                <wp:positionV relativeFrom="page">
                  <wp:posOffset>7437120</wp:posOffset>
                </wp:positionV>
                <wp:extent cx="5975985" cy="1270"/>
                <wp:effectExtent l="10795" t="7620" r="13970" b="10160"/>
                <wp:wrapNone/>
                <wp:docPr id="1686" name="Group 1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712"/>
                          <a:chExt cx="9411" cy="2"/>
                        </a:xfrm>
                      </wpg:grpSpPr>
                      <wps:wsp>
                        <wps:cNvPr id="1687" name="Freeform 1389"/>
                        <wps:cNvSpPr>
                          <a:spLocks/>
                        </wps:cNvSpPr>
                        <wps:spPr bwMode="auto">
                          <a:xfrm>
                            <a:off x="1247" y="1171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6D9C5FE" id="Group 1388" o:spid="_x0000_s1026" style="position:absolute;margin-left:62.35pt;margin-top:585.6pt;width:470.55pt;height:.1pt;z-index:-252013056;mso-position-horizontal-relative:page;mso-position-vertical-relative:page" coordorigin="1247,1171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">
                <v:shape id="Freeform 1389" o:spid="_x0000_s1027" style="position:absolute;left:1247;top:1171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04448" behindDoc="1" locked="0" layoutInCell="1" allowOverlap="1" wp14:anchorId="64827A80" wp14:editId="50B44631">
                <wp:simplePos x="0" y="0"/>
                <wp:positionH relativeFrom="page">
                  <wp:posOffset>791845</wp:posOffset>
                </wp:positionH>
                <wp:positionV relativeFrom="page">
                  <wp:posOffset>7748270</wp:posOffset>
                </wp:positionV>
                <wp:extent cx="5975985" cy="1270"/>
                <wp:effectExtent l="10795" t="13970" r="13970" b="3810"/>
                <wp:wrapNone/>
                <wp:docPr id="1684" name="Group 1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202"/>
                          <a:chExt cx="9411" cy="2"/>
                        </a:xfrm>
                      </wpg:grpSpPr>
                      <wps:wsp>
                        <wps:cNvPr id="1685" name="Freeform 1387"/>
                        <wps:cNvSpPr>
                          <a:spLocks/>
                        </wps:cNvSpPr>
                        <wps:spPr bwMode="auto">
                          <a:xfrm>
                            <a:off x="1247" y="1220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0291A4D" id="Group 1386" o:spid="_x0000_s1026" style="position:absolute;margin-left:62.35pt;margin-top:610.1pt;width:470.55pt;height:.1pt;z-index:-252012032;mso-position-horizontal-relative:page;mso-position-vertical-relative:page" coordorigin="1247,1220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">
                <v:shape id="Freeform 1387" o:spid="_x0000_s1027" style="position:absolute;left:1247;top:1220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05472" behindDoc="1" locked="0" layoutInCell="1" allowOverlap="1" wp14:anchorId="7CA26DBE" wp14:editId="6C4C5546">
                <wp:simplePos x="0" y="0"/>
                <wp:positionH relativeFrom="page">
                  <wp:posOffset>791845</wp:posOffset>
                </wp:positionH>
                <wp:positionV relativeFrom="page">
                  <wp:posOffset>8060055</wp:posOffset>
                </wp:positionV>
                <wp:extent cx="5975985" cy="1270"/>
                <wp:effectExtent l="10795" t="11430" r="13970" b="6350"/>
                <wp:wrapNone/>
                <wp:docPr id="1682" name="Group 1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693"/>
                          <a:chExt cx="9411" cy="2"/>
                        </a:xfrm>
                      </wpg:grpSpPr>
                      <wps:wsp>
                        <wps:cNvPr id="1683" name="Freeform 1385"/>
                        <wps:cNvSpPr>
                          <a:spLocks/>
                        </wps:cNvSpPr>
                        <wps:spPr bwMode="auto">
                          <a:xfrm>
                            <a:off x="1247" y="1269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4ACFE49" id="Group 1384" o:spid="_x0000_s1026" style="position:absolute;margin-left:62.35pt;margin-top:634.65pt;width:470.55pt;height:.1pt;z-index:-252011008;mso-position-horizontal-relative:page;mso-position-vertical-relative:page" coordorigin="1247,1269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">
                <v:shape id="Freeform 1385" o:spid="_x0000_s1027" style="position:absolute;left:1247;top:1269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06496" behindDoc="1" locked="0" layoutInCell="1" allowOverlap="1" wp14:anchorId="7E590BC7" wp14:editId="5A79BDD5">
                <wp:simplePos x="0" y="0"/>
                <wp:positionH relativeFrom="page">
                  <wp:posOffset>791845</wp:posOffset>
                </wp:positionH>
                <wp:positionV relativeFrom="page">
                  <wp:posOffset>8371840</wp:posOffset>
                </wp:positionV>
                <wp:extent cx="5975985" cy="1270"/>
                <wp:effectExtent l="10795" t="8890" r="13970" b="8890"/>
                <wp:wrapNone/>
                <wp:docPr id="1680" name="Group 1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184"/>
                          <a:chExt cx="9411" cy="2"/>
                        </a:xfrm>
                      </wpg:grpSpPr>
                      <wps:wsp>
                        <wps:cNvPr id="1681" name="Freeform 1383"/>
                        <wps:cNvSpPr>
                          <a:spLocks/>
                        </wps:cNvSpPr>
                        <wps:spPr bwMode="auto">
                          <a:xfrm>
                            <a:off x="1247" y="1318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78EFA7A" id="Group 1382" o:spid="_x0000_s1026" style="position:absolute;margin-left:62.35pt;margin-top:659.2pt;width:470.55pt;height:.1pt;z-index:-252009984;mso-position-horizontal-relative:page;mso-position-vertical-relative:page" coordorigin="1247,1318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">
                <v:shape id="Freeform 1383" o:spid="_x0000_s1027" style="position:absolute;left:1247;top:1318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07520" behindDoc="1" locked="0" layoutInCell="1" allowOverlap="1" wp14:anchorId="3925D7F1" wp14:editId="612E1258">
                <wp:simplePos x="0" y="0"/>
                <wp:positionH relativeFrom="page">
                  <wp:posOffset>791845</wp:posOffset>
                </wp:positionH>
                <wp:positionV relativeFrom="page">
                  <wp:posOffset>8683625</wp:posOffset>
                </wp:positionV>
                <wp:extent cx="5975985" cy="1270"/>
                <wp:effectExtent l="10795" t="6350" r="13970" b="11430"/>
                <wp:wrapNone/>
                <wp:docPr id="1678" name="Group 1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675"/>
                          <a:chExt cx="9411" cy="2"/>
                        </a:xfrm>
                      </wpg:grpSpPr>
                      <wps:wsp>
                        <wps:cNvPr id="1679" name="Freeform 1381"/>
                        <wps:cNvSpPr>
                          <a:spLocks/>
                        </wps:cNvSpPr>
                        <wps:spPr bwMode="auto">
                          <a:xfrm>
                            <a:off x="1247" y="1367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14BE01D" id="Group 1380" o:spid="_x0000_s1026" style="position:absolute;margin-left:62.35pt;margin-top:683.75pt;width:470.55pt;height:.1pt;z-index:-252008960;mso-position-horizontal-relative:page;mso-position-vertical-relative:page" coordorigin="1247,1367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">
                <v:shape id="Freeform 1381" o:spid="_x0000_s1027" style="position:absolute;left:1247;top:1367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08544" behindDoc="1" locked="0" layoutInCell="1" allowOverlap="1" wp14:anchorId="7BD9FBC2" wp14:editId="6C29B7E5">
                <wp:simplePos x="0" y="0"/>
                <wp:positionH relativeFrom="page">
                  <wp:posOffset>791845</wp:posOffset>
                </wp:positionH>
                <wp:positionV relativeFrom="page">
                  <wp:posOffset>8994775</wp:posOffset>
                </wp:positionV>
                <wp:extent cx="5975985" cy="1270"/>
                <wp:effectExtent l="10795" t="12700" r="13970" b="5080"/>
                <wp:wrapNone/>
                <wp:docPr id="1676" name="Group 1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4165"/>
                          <a:chExt cx="9411" cy="2"/>
                        </a:xfrm>
                      </wpg:grpSpPr>
                      <wps:wsp>
                        <wps:cNvPr id="1677" name="Freeform 1379"/>
                        <wps:cNvSpPr>
                          <a:spLocks/>
                        </wps:cNvSpPr>
                        <wps:spPr bwMode="auto">
                          <a:xfrm>
                            <a:off x="1247" y="1416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B3CAC30" id="Group 1378" o:spid="_x0000_s1026" style="position:absolute;margin-left:62.35pt;margin-top:708.25pt;width:470.55pt;height:.1pt;z-index:-252007936;mso-position-horizontal-relative:page;mso-position-vertical-relative:page" coordorigin="1247,1416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">
                <v:shape id="Freeform 1379" o:spid="_x0000_s1027" style="position:absolute;left:1247;top:1416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09568" behindDoc="1" locked="0" layoutInCell="1" allowOverlap="1" wp14:anchorId="749C3F0E" wp14:editId="5532B0D8">
                <wp:simplePos x="0" y="0"/>
                <wp:positionH relativeFrom="page">
                  <wp:posOffset>791845</wp:posOffset>
                </wp:positionH>
                <wp:positionV relativeFrom="page">
                  <wp:posOffset>9306560</wp:posOffset>
                </wp:positionV>
                <wp:extent cx="5975985" cy="1270"/>
                <wp:effectExtent l="10795" t="10160" r="13970" b="7620"/>
                <wp:wrapNone/>
                <wp:docPr id="1674" name="Group 1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4656"/>
                          <a:chExt cx="9411" cy="2"/>
                        </a:xfrm>
                      </wpg:grpSpPr>
                      <wps:wsp>
                        <wps:cNvPr id="1675" name="Freeform 1377"/>
                        <wps:cNvSpPr>
                          <a:spLocks/>
                        </wps:cNvSpPr>
                        <wps:spPr bwMode="auto">
                          <a:xfrm>
                            <a:off x="1247" y="14656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63AEC0A" id="Group 1376" o:spid="_x0000_s1026" style="position:absolute;margin-left:62.35pt;margin-top:732.8pt;width:470.55pt;height:.1pt;z-index:-252006912;mso-position-horizontal-relative:page;mso-position-vertical-relative:page" coordorigin="1247,14656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">
                <v:shape id="Freeform 1377" o:spid="_x0000_s1027" style="position:absolute;left:1247;top:14656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10592" behindDoc="1" locked="0" layoutInCell="1" allowOverlap="1" wp14:anchorId="292BE669" wp14:editId="6C27579A">
                <wp:simplePos x="0" y="0"/>
                <wp:positionH relativeFrom="page">
                  <wp:posOffset>791845</wp:posOffset>
                </wp:positionH>
                <wp:positionV relativeFrom="page">
                  <wp:posOffset>9618345</wp:posOffset>
                </wp:positionV>
                <wp:extent cx="5975985" cy="1270"/>
                <wp:effectExtent l="10795" t="7620" r="13970" b="10160"/>
                <wp:wrapNone/>
                <wp:docPr id="1672" name="Group 1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5147"/>
                          <a:chExt cx="9411" cy="2"/>
                        </a:xfrm>
                      </wpg:grpSpPr>
                      <wps:wsp>
                        <wps:cNvPr id="1673" name="Freeform 1375"/>
                        <wps:cNvSpPr>
                          <a:spLocks/>
                        </wps:cNvSpPr>
                        <wps:spPr bwMode="auto">
                          <a:xfrm>
                            <a:off x="1247" y="1514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234BC53" id="Group 1374" o:spid="_x0000_s1026" style="position:absolute;margin-left:62.35pt;margin-top:757.35pt;width:470.55pt;height:.1pt;z-index:-252005888;mso-position-horizontal-relative:page;mso-position-vertical-relative:page" coordorigin="1247,1514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">
                <v:shape id="Freeform 1375" o:spid="_x0000_s1027" style="position:absolute;left:1247;top:1514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11616" behindDoc="1" locked="0" layoutInCell="1" allowOverlap="1" wp14:anchorId="14331A65" wp14:editId="39164D88">
                <wp:simplePos x="0" y="0"/>
                <wp:positionH relativeFrom="page">
                  <wp:posOffset>791845</wp:posOffset>
                </wp:positionH>
                <wp:positionV relativeFrom="page">
                  <wp:posOffset>9930130</wp:posOffset>
                </wp:positionV>
                <wp:extent cx="5975985" cy="1270"/>
                <wp:effectExtent l="10795" t="5080" r="13970" b="12700"/>
                <wp:wrapNone/>
                <wp:docPr id="1670" name="Group 1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5638"/>
                          <a:chExt cx="9411" cy="2"/>
                        </a:xfrm>
                      </wpg:grpSpPr>
                      <wps:wsp>
                        <wps:cNvPr id="1671" name="Freeform 1373"/>
                        <wps:cNvSpPr>
                          <a:spLocks/>
                        </wps:cNvSpPr>
                        <wps:spPr bwMode="auto">
                          <a:xfrm>
                            <a:off x="1247" y="1563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C24B815" id="Group 1372" o:spid="_x0000_s1026" style="position:absolute;margin-left:62.35pt;margin-top:781.9pt;width:470.55pt;height:.1pt;z-index:-252004864;mso-position-horizontal-relative:page;mso-position-vertical-relative:page" coordorigin="1247,1563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">
                <v:shape id="Freeform 1373" o:spid="_x0000_s1027" style="position:absolute;left:1247;top:1563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312640" behindDoc="1" locked="0" layoutInCell="1" allowOverlap="1" wp14:anchorId="07885CC7" wp14:editId="79746FF6">
                <wp:simplePos x="0" y="0"/>
                <wp:positionH relativeFrom="page">
                  <wp:posOffset>7230110</wp:posOffset>
                </wp:positionH>
                <wp:positionV relativeFrom="page">
                  <wp:posOffset>3286760</wp:posOffset>
                </wp:positionV>
                <wp:extent cx="165100" cy="3596005"/>
                <wp:effectExtent l="635" t="635" r="0" b="3810"/>
                <wp:wrapNone/>
                <wp:docPr id="1669" name="Text Box 1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3596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25C3E9" w14:textId="77777777" w:rsidR="00D35C18" w:rsidRDefault="00D35C18">
                            <w:pPr>
                              <w:spacing w:after="0" w:line="245" w:lineRule="exact"/>
                              <w:ind w:left="20" w:right="-53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DO NOT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WRITE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IN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THIS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AREA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WILL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BE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CUT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OFF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7885CC7" id="Text Box 1371" o:spid="_x0000_s1035" type="#_x0000_t202" style="position:absolute;left:0;text-align:left;margin-left:569.3pt;margin-top:258.8pt;width:13pt;height:283.15pt;z-index:-25200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" filled="f" stroked="f">
                <v:textbox style="layout-flow:vertical;mso-layout-flow-alt:bottom-to-top" inset="0,0,0,0">
                  <w:txbxContent>
                    <w:p w14:paraId="6425C3E9" w14:textId="77777777" w:rsidR="00D35C18" w:rsidRDefault="00D35C18">
                      <w:pPr>
                        <w:spacing w:after="0" w:line="245" w:lineRule="exact"/>
                        <w:ind w:left="20" w:right="-53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color w:val="6D6E71"/>
                        </w:rPr>
                        <w:t>DO NOT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WRITE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IN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THIS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AREA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WILL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BE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CUT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OFF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MODERN HIS</w:t>
      </w:r>
      <w:r w:rsidR="00285256">
        <w:rPr>
          <w:rFonts w:ascii="Arial" w:eastAsia="Arial" w:hAnsi="Arial" w:cs="Arial"/>
          <w:b/>
          <w:bCs/>
          <w:color w:val="231F20"/>
          <w:spacing w:val="-4"/>
          <w:position w:val="-1"/>
        </w:rPr>
        <w:t>T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O</w:t>
      </w:r>
      <w:r w:rsidR="00285256">
        <w:rPr>
          <w:rFonts w:ascii="Arial" w:eastAsia="Arial" w:hAnsi="Arial" w:cs="Arial"/>
          <w:b/>
          <w:bCs/>
          <w:color w:val="231F20"/>
          <w:spacing w:val="-8"/>
          <w:position w:val="-1"/>
        </w:rPr>
        <w:t>R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Y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ab/>
        <w:t>10</w:t>
      </w:r>
    </w:p>
    <w:p w14:paraId="08BFC516" w14:textId="77777777" w:rsidR="002B3F60" w:rsidRDefault="002B3F60">
      <w:pPr>
        <w:spacing w:before="6" w:after="0" w:line="220" w:lineRule="exact"/>
      </w:pPr>
    </w:p>
    <w:p w14:paraId="3FF88CF2" w14:textId="77777777" w:rsidR="002B3F60" w:rsidRDefault="00285256">
      <w:pPr>
        <w:tabs>
          <w:tab w:val="left" w:pos="3600"/>
        </w:tabs>
        <w:spacing w:before="32" w:after="0" w:line="248" w:lineRule="exact"/>
        <w:ind w:left="107" w:right="-20"/>
        <w:rPr>
          <w:rFonts w:ascii="Arial" w:eastAsia="Arial" w:hAnsi="Arial" w:cs="Arial"/>
        </w:rPr>
      </w:pPr>
      <w:r>
        <w:rPr>
          <w:rFonts w:ascii="Arial" w:eastAsia="Arial" w:hAnsi="Arial" w:cs="Arial"/>
          <w:color w:val="231F20"/>
          <w:position w:val="-1"/>
        </w:rPr>
        <w:t xml:space="preserve">Question number: </w:t>
      </w:r>
      <w:r>
        <w:rPr>
          <w:rFonts w:ascii="Arial" w:eastAsia="Arial" w:hAnsi="Arial" w:cs="Arial"/>
          <w:color w:val="231F20"/>
          <w:w w:val="210"/>
          <w:position w:val="-1"/>
          <w:u w:val="single" w:color="231F20"/>
        </w:rPr>
        <w:t xml:space="preserve"> </w:t>
      </w:r>
      <w:r>
        <w:rPr>
          <w:rFonts w:ascii="Arial" w:eastAsia="Arial" w:hAnsi="Arial" w:cs="Arial"/>
          <w:color w:val="231F20"/>
          <w:position w:val="-1"/>
          <w:u w:val="single" w:color="231F20"/>
        </w:rPr>
        <w:tab/>
      </w:r>
    </w:p>
    <w:p w14:paraId="3D440358" w14:textId="77777777" w:rsidR="002B3F60" w:rsidRDefault="002B3F60">
      <w:pPr>
        <w:spacing w:before="6" w:after="0" w:line="180" w:lineRule="exact"/>
        <w:rPr>
          <w:sz w:val="18"/>
          <w:szCs w:val="18"/>
        </w:rPr>
      </w:pPr>
    </w:p>
    <w:p w14:paraId="7541223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ECB146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FDAFE6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F5E6B5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449C69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D54A02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29066A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8BE41D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5F1ECD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D18C6D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A91A0F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FD902A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34812E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F0A8F1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31F8D3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C7A45F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9DBB2C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C67760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826F72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9E4777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CC9254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BA8862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B2EC90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CE2E2F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72AEED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51942F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529B7B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C78FE9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8CB689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E77D66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669D33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4D8A0A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596E41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8B8B7D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170C3F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E1B8C7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1E7821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977D7F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5A536D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E357F3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55F3CA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1A67EF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B61178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6D07B6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71BAEE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C12D25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91CA42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AD1733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03E983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C61701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115BF2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A52253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C6B5D3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DE4E35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0F1ABC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258268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ACB8B3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DA9C75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550BA6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50B056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2DB75B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840E9B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D53F14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85BB65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16EEC0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761291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5718CA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02DB8D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518BF3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16D444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7E2203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8FA49C0" w14:textId="77777777" w:rsidR="002B3F60" w:rsidRDefault="00285256">
      <w:pPr>
        <w:spacing w:before="32" w:after="0" w:line="240" w:lineRule="auto"/>
        <w:ind w:left="4036" w:right="3477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color w:val="231F20"/>
        </w:rPr>
        <w:t xml:space="preserve">See next </w:t>
      </w:r>
      <w:r>
        <w:rPr>
          <w:rFonts w:ascii="Arial" w:eastAsia="Arial" w:hAnsi="Arial" w:cs="Arial"/>
          <w:b/>
          <w:bCs/>
          <w:color w:val="231F20"/>
          <w:w w:val="99"/>
        </w:rPr>
        <w:t>page</w:t>
      </w:r>
    </w:p>
    <w:p w14:paraId="44EC22F1" w14:textId="77777777" w:rsidR="002B3F60" w:rsidRDefault="002B3F60">
      <w:pPr>
        <w:spacing w:after="0"/>
        <w:jc w:val="center"/>
        <w:sectPr w:rsidR="002B3F60">
          <w:headerReference w:type="even" r:id="rId14"/>
          <w:pgSz w:w="11920" w:h="16840"/>
          <w:pgMar w:top="600" w:right="1680" w:bottom="280" w:left="1140" w:header="0" w:footer="0" w:gutter="0"/>
          <w:cols w:space="720"/>
        </w:sectPr>
      </w:pPr>
    </w:p>
    <w:p w14:paraId="32054960" w14:textId="7BFEC643" w:rsidR="002B3F60" w:rsidRDefault="00F82685">
      <w:pPr>
        <w:tabs>
          <w:tab w:val="left" w:pos="7500"/>
        </w:tabs>
        <w:spacing w:before="77" w:after="0" w:line="248" w:lineRule="exact"/>
        <w:ind w:left="4696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13664" behindDoc="1" locked="0" layoutInCell="1" allowOverlap="1" wp14:anchorId="155BE7BB" wp14:editId="77686BDC">
                <wp:simplePos x="0" y="0"/>
                <wp:positionH relativeFrom="page">
                  <wp:posOffset>428625</wp:posOffset>
                </wp:positionH>
                <wp:positionV relativeFrom="page">
                  <wp:posOffset>360045</wp:posOffset>
                </wp:positionV>
                <wp:extent cx="1270" cy="9972040"/>
                <wp:effectExtent l="9525" t="7620" r="8255" b="12065"/>
                <wp:wrapNone/>
                <wp:docPr id="1667" name="Group 1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9972040"/>
                          <a:chOff x="675" y="567"/>
                          <a:chExt cx="2" cy="15704"/>
                        </a:xfrm>
                      </wpg:grpSpPr>
                      <wps:wsp>
                        <wps:cNvPr id="1668" name="Freeform 1370"/>
                        <wps:cNvSpPr>
                          <a:spLocks/>
                        </wps:cNvSpPr>
                        <wps:spPr bwMode="auto">
                          <a:xfrm>
                            <a:off x="675" y="567"/>
                            <a:ext cx="2" cy="15704"/>
                          </a:xfrm>
                          <a:custGeom>
                            <a:avLst/>
                            <a:gdLst>
                              <a:gd name="T0" fmla="+- 0 567 567"/>
                              <a:gd name="T1" fmla="*/ 567 h 15704"/>
                              <a:gd name="T2" fmla="+- 0 16271 567"/>
                              <a:gd name="T3" fmla="*/ 16271 h 157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704">
                                <a:moveTo>
                                  <a:pt x="0" y="0"/>
                                </a:moveTo>
                                <a:lnTo>
                                  <a:pt x="0" y="157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718C77F" id="Group 1369" o:spid="_x0000_s1026" style="position:absolute;margin-left:33.75pt;margin-top:28.35pt;width:.1pt;height:785.2pt;z-index:-252002816;mso-position-horizontal-relative:page;mso-position-vertical-relative:page" coordorigin="675,567" coordsize="2,1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">
                <v:shape id="Freeform 1370" o:spid="_x0000_s1027" style="position:absolute;left:675;top:567;width:2;height:15704;visibility:visible;mso-wrap-style:square;v-text-anchor:top" coordsize="2,15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" path="m,l,15704e" filled="f" strokecolor="#231f20" strokeweight=".5pt">
                  <v:path arrowok="t" o:connecttype="custom" o:connectlocs="0,567;0,16271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18784" behindDoc="1" locked="0" layoutInCell="1" allowOverlap="1" wp14:anchorId="01D5B592" wp14:editId="60075CBD">
                <wp:simplePos x="0" y="0"/>
                <wp:positionH relativeFrom="page">
                  <wp:posOffset>791845</wp:posOffset>
                </wp:positionH>
                <wp:positionV relativeFrom="page">
                  <wp:posOffset>2450465</wp:posOffset>
                </wp:positionV>
                <wp:extent cx="5975985" cy="1270"/>
                <wp:effectExtent l="10795" t="12065" r="13970" b="5715"/>
                <wp:wrapNone/>
                <wp:docPr id="1665" name="Group 1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3859"/>
                          <a:chExt cx="9411" cy="2"/>
                        </a:xfrm>
                      </wpg:grpSpPr>
                      <wps:wsp>
                        <wps:cNvPr id="1666" name="Freeform 1368"/>
                        <wps:cNvSpPr>
                          <a:spLocks/>
                        </wps:cNvSpPr>
                        <wps:spPr bwMode="auto">
                          <a:xfrm>
                            <a:off x="1247" y="385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3E59711" id="Group 1367" o:spid="_x0000_s1026" style="position:absolute;margin-left:62.35pt;margin-top:192.95pt;width:470.55pt;height:.1pt;z-index:-251997696;mso-position-horizontal-relative:page;mso-position-vertical-relative:page" coordorigin="1247,385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">
                <v:shape id="Freeform 1368" o:spid="_x0000_s1027" style="position:absolute;left:1247;top:385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19808" behindDoc="1" locked="0" layoutInCell="1" allowOverlap="1" wp14:anchorId="7EA36432" wp14:editId="0C933131">
                <wp:simplePos x="0" y="0"/>
                <wp:positionH relativeFrom="page">
                  <wp:posOffset>791845</wp:posOffset>
                </wp:positionH>
                <wp:positionV relativeFrom="page">
                  <wp:posOffset>2762250</wp:posOffset>
                </wp:positionV>
                <wp:extent cx="5975985" cy="1270"/>
                <wp:effectExtent l="10795" t="9525" r="13970" b="8255"/>
                <wp:wrapNone/>
                <wp:docPr id="1663" name="Group 1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350"/>
                          <a:chExt cx="9411" cy="2"/>
                        </a:xfrm>
                      </wpg:grpSpPr>
                      <wps:wsp>
                        <wps:cNvPr id="1664" name="Freeform 1366"/>
                        <wps:cNvSpPr>
                          <a:spLocks/>
                        </wps:cNvSpPr>
                        <wps:spPr bwMode="auto">
                          <a:xfrm>
                            <a:off x="1247" y="435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9E81FA1" id="Group 1365" o:spid="_x0000_s1026" style="position:absolute;margin-left:62.35pt;margin-top:217.5pt;width:470.55pt;height:.1pt;z-index:-251996672;mso-position-horizontal-relative:page;mso-position-vertical-relative:page" coordorigin="1247,435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">
                <v:shape id="Freeform 1366" o:spid="_x0000_s1027" style="position:absolute;left:1247;top:435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20832" behindDoc="1" locked="0" layoutInCell="1" allowOverlap="1" wp14:anchorId="5D47E147" wp14:editId="0FA0F4B8">
                <wp:simplePos x="0" y="0"/>
                <wp:positionH relativeFrom="page">
                  <wp:posOffset>791845</wp:posOffset>
                </wp:positionH>
                <wp:positionV relativeFrom="page">
                  <wp:posOffset>3074035</wp:posOffset>
                </wp:positionV>
                <wp:extent cx="5975985" cy="1270"/>
                <wp:effectExtent l="10795" t="6985" r="13970" b="10795"/>
                <wp:wrapNone/>
                <wp:docPr id="1661" name="Group 1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841"/>
                          <a:chExt cx="9411" cy="2"/>
                        </a:xfrm>
                      </wpg:grpSpPr>
                      <wps:wsp>
                        <wps:cNvPr id="1662" name="Freeform 1364"/>
                        <wps:cNvSpPr>
                          <a:spLocks/>
                        </wps:cNvSpPr>
                        <wps:spPr bwMode="auto">
                          <a:xfrm>
                            <a:off x="1247" y="484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4A4276F" id="Group 1363" o:spid="_x0000_s1026" style="position:absolute;margin-left:62.35pt;margin-top:242.05pt;width:470.55pt;height:.1pt;z-index:-251995648;mso-position-horizontal-relative:page;mso-position-vertical-relative:page" coordorigin="1247,484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">
                <v:shape id="Freeform 1364" o:spid="_x0000_s1027" style="position:absolute;left:1247;top:484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21856" behindDoc="1" locked="0" layoutInCell="1" allowOverlap="1" wp14:anchorId="299A4F2A" wp14:editId="6356CDA2">
                <wp:simplePos x="0" y="0"/>
                <wp:positionH relativeFrom="page">
                  <wp:posOffset>791845</wp:posOffset>
                </wp:positionH>
                <wp:positionV relativeFrom="page">
                  <wp:posOffset>3385820</wp:posOffset>
                </wp:positionV>
                <wp:extent cx="5975985" cy="1270"/>
                <wp:effectExtent l="10795" t="13970" r="13970" b="3810"/>
                <wp:wrapNone/>
                <wp:docPr id="1659" name="Group 1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332"/>
                          <a:chExt cx="9411" cy="2"/>
                        </a:xfrm>
                      </wpg:grpSpPr>
                      <wps:wsp>
                        <wps:cNvPr id="1660" name="Freeform 1362"/>
                        <wps:cNvSpPr>
                          <a:spLocks/>
                        </wps:cNvSpPr>
                        <wps:spPr bwMode="auto">
                          <a:xfrm>
                            <a:off x="1247" y="533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E48081B" id="Group 1361" o:spid="_x0000_s1026" style="position:absolute;margin-left:62.35pt;margin-top:266.6pt;width:470.55pt;height:.1pt;z-index:-251994624;mso-position-horizontal-relative:page;mso-position-vertical-relative:page" coordorigin="1247,533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">
                <v:shape id="Freeform 1362" o:spid="_x0000_s1027" style="position:absolute;left:1247;top:533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22880" behindDoc="1" locked="0" layoutInCell="1" allowOverlap="1" wp14:anchorId="1FDBC717" wp14:editId="0AE3651E">
                <wp:simplePos x="0" y="0"/>
                <wp:positionH relativeFrom="page">
                  <wp:posOffset>791845</wp:posOffset>
                </wp:positionH>
                <wp:positionV relativeFrom="page">
                  <wp:posOffset>3696970</wp:posOffset>
                </wp:positionV>
                <wp:extent cx="5975985" cy="1270"/>
                <wp:effectExtent l="10795" t="10795" r="13970" b="6985"/>
                <wp:wrapNone/>
                <wp:docPr id="1657" name="Group 1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822"/>
                          <a:chExt cx="9411" cy="2"/>
                        </a:xfrm>
                      </wpg:grpSpPr>
                      <wps:wsp>
                        <wps:cNvPr id="1658" name="Freeform 1360"/>
                        <wps:cNvSpPr>
                          <a:spLocks/>
                        </wps:cNvSpPr>
                        <wps:spPr bwMode="auto">
                          <a:xfrm>
                            <a:off x="1247" y="582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9B431FE" id="Group 1359" o:spid="_x0000_s1026" style="position:absolute;margin-left:62.35pt;margin-top:291.1pt;width:470.55pt;height:.1pt;z-index:-251993600;mso-position-horizontal-relative:page;mso-position-vertical-relative:page" coordorigin="1247,582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">
                <v:shape id="Freeform 1360" o:spid="_x0000_s1027" style="position:absolute;left:1247;top:582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23904" behindDoc="1" locked="0" layoutInCell="1" allowOverlap="1" wp14:anchorId="4D71861C" wp14:editId="3941D862">
                <wp:simplePos x="0" y="0"/>
                <wp:positionH relativeFrom="page">
                  <wp:posOffset>791845</wp:posOffset>
                </wp:positionH>
                <wp:positionV relativeFrom="page">
                  <wp:posOffset>4008755</wp:posOffset>
                </wp:positionV>
                <wp:extent cx="5975985" cy="1270"/>
                <wp:effectExtent l="10795" t="8255" r="13970" b="9525"/>
                <wp:wrapNone/>
                <wp:docPr id="1655" name="Group 1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313"/>
                          <a:chExt cx="9411" cy="2"/>
                        </a:xfrm>
                      </wpg:grpSpPr>
                      <wps:wsp>
                        <wps:cNvPr id="1656" name="Freeform 1358"/>
                        <wps:cNvSpPr>
                          <a:spLocks/>
                        </wps:cNvSpPr>
                        <wps:spPr bwMode="auto">
                          <a:xfrm>
                            <a:off x="1247" y="631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1E045BB" id="Group 1357" o:spid="_x0000_s1026" style="position:absolute;margin-left:62.35pt;margin-top:315.65pt;width:470.55pt;height:.1pt;z-index:-251992576;mso-position-horizontal-relative:page;mso-position-vertical-relative:page" coordorigin="1247,631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">
                <v:shape id="Freeform 1358" o:spid="_x0000_s1027" style="position:absolute;left:1247;top:631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24928" behindDoc="1" locked="0" layoutInCell="1" allowOverlap="1" wp14:anchorId="1732C853" wp14:editId="2A020FC7">
                <wp:simplePos x="0" y="0"/>
                <wp:positionH relativeFrom="page">
                  <wp:posOffset>791845</wp:posOffset>
                </wp:positionH>
                <wp:positionV relativeFrom="page">
                  <wp:posOffset>4320540</wp:posOffset>
                </wp:positionV>
                <wp:extent cx="5975985" cy="1270"/>
                <wp:effectExtent l="10795" t="5715" r="13970" b="12065"/>
                <wp:wrapNone/>
                <wp:docPr id="1653" name="Group 1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804"/>
                          <a:chExt cx="9411" cy="2"/>
                        </a:xfrm>
                      </wpg:grpSpPr>
                      <wps:wsp>
                        <wps:cNvPr id="1654" name="Freeform 1356"/>
                        <wps:cNvSpPr>
                          <a:spLocks/>
                        </wps:cNvSpPr>
                        <wps:spPr bwMode="auto">
                          <a:xfrm>
                            <a:off x="1247" y="680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B7440B7" id="Group 1355" o:spid="_x0000_s1026" style="position:absolute;margin-left:62.35pt;margin-top:340.2pt;width:470.55pt;height:.1pt;z-index:-251991552;mso-position-horizontal-relative:page;mso-position-vertical-relative:page" coordorigin="1247,680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">
                <v:shape id="Freeform 1356" o:spid="_x0000_s1027" style="position:absolute;left:1247;top:680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25952" behindDoc="1" locked="0" layoutInCell="1" allowOverlap="1" wp14:anchorId="123BDE10" wp14:editId="1C7A5113">
                <wp:simplePos x="0" y="0"/>
                <wp:positionH relativeFrom="page">
                  <wp:posOffset>791845</wp:posOffset>
                </wp:positionH>
                <wp:positionV relativeFrom="page">
                  <wp:posOffset>4632325</wp:posOffset>
                </wp:positionV>
                <wp:extent cx="5975985" cy="1270"/>
                <wp:effectExtent l="10795" t="12700" r="13970" b="5080"/>
                <wp:wrapNone/>
                <wp:docPr id="1651" name="Group 1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95"/>
                          <a:chExt cx="9411" cy="2"/>
                        </a:xfrm>
                      </wpg:grpSpPr>
                      <wps:wsp>
                        <wps:cNvPr id="1652" name="Freeform 1354"/>
                        <wps:cNvSpPr>
                          <a:spLocks/>
                        </wps:cNvSpPr>
                        <wps:spPr bwMode="auto">
                          <a:xfrm>
                            <a:off x="1247" y="729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65B5074" id="Group 1353" o:spid="_x0000_s1026" style="position:absolute;margin-left:62.35pt;margin-top:364.75pt;width:470.55pt;height:.1pt;z-index:-251990528;mso-position-horizontal-relative:page;mso-position-vertical-relative:page" coordorigin="1247,729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">
                <v:shape id="Freeform 1354" o:spid="_x0000_s1027" style="position:absolute;left:1247;top:729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26976" behindDoc="1" locked="0" layoutInCell="1" allowOverlap="1" wp14:anchorId="1DC2D159" wp14:editId="73E23FB8">
                <wp:simplePos x="0" y="0"/>
                <wp:positionH relativeFrom="page">
                  <wp:posOffset>791845</wp:posOffset>
                </wp:positionH>
                <wp:positionV relativeFrom="page">
                  <wp:posOffset>4943475</wp:posOffset>
                </wp:positionV>
                <wp:extent cx="5975985" cy="1270"/>
                <wp:effectExtent l="10795" t="9525" r="13970" b="8255"/>
                <wp:wrapNone/>
                <wp:docPr id="1649" name="Group 1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785"/>
                          <a:chExt cx="9411" cy="2"/>
                        </a:xfrm>
                      </wpg:grpSpPr>
                      <wps:wsp>
                        <wps:cNvPr id="1650" name="Freeform 1352"/>
                        <wps:cNvSpPr>
                          <a:spLocks/>
                        </wps:cNvSpPr>
                        <wps:spPr bwMode="auto">
                          <a:xfrm>
                            <a:off x="1247" y="778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E0993BE" id="Group 1351" o:spid="_x0000_s1026" style="position:absolute;margin-left:62.35pt;margin-top:389.25pt;width:470.55pt;height:.1pt;z-index:-251989504;mso-position-horizontal-relative:page;mso-position-vertical-relative:page" coordorigin="1247,778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">
                <v:shape id="Freeform 1352" o:spid="_x0000_s1027" style="position:absolute;left:1247;top:778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28000" behindDoc="1" locked="0" layoutInCell="1" allowOverlap="1" wp14:anchorId="55E60C63" wp14:editId="4A9E7F9C">
                <wp:simplePos x="0" y="0"/>
                <wp:positionH relativeFrom="page">
                  <wp:posOffset>791845</wp:posOffset>
                </wp:positionH>
                <wp:positionV relativeFrom="page">
                  <wp:posOffset>5255260</wp:posOffset>
                </wp:positionV>
                <wp:extent cx="5975985" cy="1270"/>
                <wp:effectExtent l="10795" t="6985" r="13970" b="10795"/>
                <wp:wrapNone/>
                <wp:docPr id="1647" name="Group 1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276"/>
                          <a:chExt cx="9411" cy="2"/>
                        </a:xfrm>
                      </wpg:grpSpPr>
                      <wps:wsp>
                        <wps:cNvPr id="1648" name="Freeform 1350"/>
                        <wps:cNvSpPr>
                          <a:spLocks/>
                        </wps:cNvSpPr>
                        <wps:spPr bwMode="auto">
                          <a:xfrm>
                            <a:off x="1247" y="8276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E135E38" id="Group 1349" o:spid="_x0000_s1026" style="position:absolute;margin-left:62.35pt;margin-top:413.8pt;width:470.55pt;height:.1pt;z-index:-251988480;mso-position-horizontal-relative:page;mso-position-vertical-relative:page" coordorigin="1247,8276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">
                <v:shape id="Freeform 1350" o:spid="_x0000_s1027" style="position:absolute;left:1247;top:8276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29024" behindDoc="1" locked="0" layoutInCell="1" allowOverlap="1" wp14:anchorId="75760F9F" wp14:editId="1B097639">
                <wp:simplePos x="0" y="0"/>
                <wp:positionH relativeFrom="page">
                  <wp:posOffset>791845</wp:posOffset>
                </wp:positionH>
                <wp:positionV relativeFrom="page">
                  <wp:posOffset>5567045</wp:posOffset>
                </wp:positionV>
                <wp:extent cx="5975985" cy="1270"/>
                <wp:effectExtent l="10795" t="13970" r="13970" b="3810"/>
                <wp:wrapNone/>
                <wp:docPr id="1645" name="Group 1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767"/>
                          <a:chExt cx="9411" cy="2"/>
                        </a:xfrm>
                      </wpg:grpSpPr>
                      <wps:wsp>
                        <wps:cNvPr id="1646" name="Freeform 1348"/>
                        <wps:cNvSpPr>
                          <a:spLocks/>
                        </wps:cNvSpPr>
                        <wps:spPr bwMode="auto">
                          <a:xfrm>
                            <a:off x="1247" y="876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1F9AB27" id="Group 1347" o:spid="_x0000_s1026" style="position:absolute;margin-left:62.35pt;margin-top:438.35pt;width:470.55pt;height:.1pt;z-index:-251987456;mso-position-horizontal-relative:page;mso-position-vertical-relative:page" coordorigin="1247,876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">
                <v:shape id="Freeform 1348" o:spid="_x0000_s1027" style="position:absolute;left:1247;top:876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30048" behindDoc="1" locked="0" layoutInCell="1" allowOverlap="1" wp14:anchorId="4D4248E9" wp14:editId="2C6B923E">
                <wp:simplePos x="0" y="0"/>
                <wp:positionH relativeFrom="page">
                  <wp:posOffset>791845</wp:posOffset>
                </wp:positionH>
                <wp:positionV relativeFrom="page">
                  <wp:posOffset>5878830</wp:posOffset>
                </wp:positionV>
                <wp:extent cx="5975985" cy="1270"/>
                <wp:effectExtent l="10795" t="11430" r="13970" b="6350"/>
                <wp:wrapNone/>
                <wp:docPr id="1643" name="Group 1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258"/>
                          <a:chExt cx="9411" cy="2"/>
                        </a:xfrm>
                      </wpg:grpSpPr>
                      <wps:wsp>
                        <wps:cNvPr id="1644" name="Freeform 1346"/>
                        <wps:cNvSpPr>
                          <a:spLocks/>
                        </wps:cNvSpPr>
                        <wps:spPr bwMode="auto">
                          <a:xfrm>
                            <a:off x="1247" y="925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FCD17A0" id="Group 1345" o:spid="_x0000_s1026" style="position:absolute;margin-left:62.35pt;margin-top:462.9pt;width:470.55pt;height:.1pt;z-index:-251986432;mso-position-horizontal-relative:page;mso-position-vertical-relative:page" coordorigin="1247,925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">
                <v:shape id="Freeform 1346" o:spid="_x0000_s1027" style="position:absolute;left:1247;top:925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31072" behindDoc="1" locked="0" layoutInCell="1" allowOverlap="1" wp14:anchorId="02F4001E" wp14:editId="77B4E113">
                <wp:simplePos x="0" y="0"/>
                <wp:positionH relativeFrom="page">
                  <wp:posOffset>791845</wp:posOffset>
                </wp:positionH>
                <wp:positionV relativeFrom="page">
                  <wp:posOffset>6190615</wp:posOffset>
                </wp:positionV>
                <wp:extent cx="5975985" cy="1270"/>
                <wp:effectExtent l="10795" t="8890" r="13970" b="8890"/>
                <wp:wrapNone/>
                <wp:docPr id="1641" name="Group 1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749"/>
                          <a:chExt cx="9411" cy="2"/>
                        </a:xfrm>
                      </wpg:grpSpPr>
                      <wps:wsp>
                        <wps:cNvPr id="1642" name="Freeform 1344"/>
                        <wps:cNvSpPr>
                          <a:spLocks/>
                        </wps:cNvSpPr>
                        <wps:spPr bwMode="auto">
                          <a:xfrm>
                            <a:off x="1247" y="974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3F8C86C" id="Group 1343" o:spid="_x0000_s1026" style="position:absolute;margin-left:62.35pt;margin-top:487.45pt;width:470.55pt;height:.1pt;z-index:-251985408;mso-position-horizontal-relative:page;mso-position-vertical-relative:page" coordorigin="1247,974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">
                <v:shape id="Freeform 1344" o:spid="_x0000_s1027" style="position:absolute;left:1247;top:974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32096" behindDoc="1" locked="0" layoutInCell="1" allowOverlap="1" wp14:anchorId="65B540D5" wp14:editId="7339FF04">
                <wp:simplePos x="0" y="0"/>
                <wp:positionH relativeFrom="page">
                  <wp:posOffset>791845</wp:posOffset>
                </wp:positionH>
                <wp:positionV relativeFrom="page">
                  <wp:posOffset>6501765</wp:posOffset>
                </wp:positionV>
                <wp:extent cx="5975985" cy="1270"/>
                <wp:effectExtent l="10795" t="5715" r="13970" b="12065"/>
                <wp:wrapNone/>
                <wp:docPr id="1639" name="Group 1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239"/>
                          <a:chExt cx="9411" cy="2"/>
                        </a:xfrm>
                      </wpg:grpSpPr>
                      <wps:wsp>
                        <wps:cNvPr id="1640" name="Freeform 1342"/>
                        <wps:cNvSpPr>
                          <a:spLocks/>
                        </wps:cNvSpPr>
                        <wps:spPr bwMode="auto">
                          <a:xfrm>
                            <a:off x="1247" y="1023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75AEDCC" id="Group 1341" o:spid="_x0000_s1026" style="position:absolute;margin-left:62.35pt;margin-top:511.95pt;width:470.55pt;height:.1pt;z-index:-251984384;mso-position-horizontal-relative:page;mso-position-vertical-relative:page" coordorigin="1247,1023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">
                <v:shape id="Freeform 1342" o:spid="_x0000_s1027" style="position:absolute;left:1247;top:1023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33120" behindDoc="1" locked="0" layoutInCell="1" allowOverlap="1" wp14:anchorId="75852596" wp14:editId="7B1CA1B4">
                <wp:simplePos x="0" y="0"/>
                <wp:positionH relativeFrom="page">
                  <wp:posOffset>791845</wp:posOffset>
                </wp:positionH>
                <wp:positionV relativeFrom="page">
                  <wp:posOffset>6813550</wp:posOffset>
                </wp:positionV>
                <wp:extent cx="5975985" cy="1270"/>
                <wp:effectExtent l="10795" t="12700" r="13970" b="5080"/>
                <wp:wrapNone/>
                <wp:docPr id="1637" name="Group 1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730"/>
                          <a:chExt cx="9411" cy="2"/>
                        </a:xfrm>
                      </wpg:grpSpPr>
                      <wps:wsp>
                        <wps:cNvPr id="1638" name="Freeform 1340"/>
                        <wps:cNvSpPr>
                          <a:spLocks/>
                        </wps:cNvSpPr>
                        <wps:spPr bwMode="auto">
                          <a:xfrm>
                            <a:off x="1247" y="1073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E82A704" id="Group 1339" o:spid="_x0000_s1026" style="position:absolute;margin-left:62.35pt;margin-top:536.5pt;width:470.55pt;height:.1pt;z-index:-251983360;mso-position-horizontal-relative:page;mso-position-vertical-relative:page" coordorigin="1247,1073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">
                <v:shape id="Freeform 1340" o:spid="_x0000_s1027" style="position:absolute;left:1247;top:1073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34144" behindDoc="1" locked="0" layoutInCell="1" allowOverlap="1" wp14:anchorId="0FFFE627" wp14:editId="6C6A47AC">
                <wp:simplePos x="0" y="0"/>
                <wp:positionH relativeFrom="page">
                  <wp:posOffset>791845</wp:posOffset>
                </wp:positionH>
                <wp:positionV relativeFrom="page">
                  <wp:posOffset>7125335</wp:posOffset>
                </wp:positionV>
                <wp:extent cx="5975985" cy="1270"/>
                <wp:effectExtent l="10795" t="10160" r="13970" b="7620"/>
                <wp:wrapNone/>
                <wp:docPr id="1635" name="Group 1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221"/>
                          <a:chExt cx="9411" cy="2"/>
                        </a:xfrm>
                      </wpg:grpSpPr>
                      <wps:wsp>
                        <wps:cNvPr id="1636" name="Freeform 1338"/>
                        <wps:cNvSpPr>
                          <a:spLocks/>
                        </wps:cNvSpPr>
                        <wps:spPr bwMode="auto">
                          <a:xfrm>
                            <a:off x="1247" y="1122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2DEEFAE" id="Group 1337" o:spid="_x0000_s1026" style="position:absolute;margin-left:62.35pt;margin-top:561.05pt;width:470.55pt;height:.1pt;z-index:-251982336;mso-position-horizontal-relative:page;mso-position-vertical-relative:page" coordorigin="1247,1122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">
                <v:shape id="Freeform 1338" o:spid="_x0000_s1027" style="position:absolute;left:1247;top:1122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35168" behindDoc="1" locked="0" layoutInCell="1" allowOverlap="1" wp14:anchorId="672D26FB" wp14:editId="350BD736">
                <wp:simplePos x="0" y="0"/>
                <wp:positionH relativeFrom="page">
                  <wp:posOffset>791845</wp:posOffset>
                </wp:positionH>
                <wp:positionV relativeFrom="page">
                  <wp:posOffset>7437120</wp:posOffset>
                </wp:positionV>
                <wp:extent cx="5975985" cy="1270"/>
                <wp:effectExtent l="10795" t="7620" r="13970" b="10160"/>
                <wp:wrapNone/>
                <wp:docPr id="1633" name="Group 1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712"/>
                          <a:chExt cx="9411" cy="2"/>
                        </a:xfrm>
                      </wpg:grpSpPr>
                      <wps:wsp>
                        <wps:cNvPr id="1634" name="Freeform 1336"/>
                        <wps:cNvSpPr>
                          <a:spLocks/>
                        </wps:cNvSpPr>
                        <wps:spPr bwMode="auto">
                          <a:xfrm>
                            <a:off x="1247" y="1171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EB6A81C" id="Group 1335" o:spid="_x0000_s1026" style="position:absolute;margin-left:62.35pt;margin-top:585.6pt;width:470.55pt;height:.1pt;z-index:-251981312;mso-position-horizontal-relative:page;mso-position-vertical-relative:page" coordorigin="1247,1171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">
                <v:shape id="Freeform 1336" o:spid="_x0000_s1027" style="position:absolute;left:1247;top:1171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36192" behindDoc="1" locked="0" layoutInCell="1" allowOverlap="1" wp14:anchorId="4A3D4998" wp14:editId="32373874">
                <wp:simplePos x="0" y="0"/>
                <wp:positionH relativeFrom="page">
                  <wp:posOffset>791845</wp:posOffset>
                </wp:positionH>
                <wp:positionV relativeFrom="page">
                  <wp:posOffset>7748270</wp:posOffset>
                </wp:positionV>
                <wp:extent cx="5975985" cy="1270"/>
                <wp:effectExtent l="10795" t="13970" r="13970" b="3810"/>
                <wp:wrapNone/>
                <wp:docPr id="1631" name="Group 1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202"/>
                          <a:chExt cx="9411" cy="2"/>
                        </a:xfrm>
                      </wpg:grpSpPr>
                      <wps:wsp>
                        <wps:cNvPr id="1632" name="Freeform 1334"/>
                        <wps:cNvSpPr>
                          <a:spLocks/>
                        </wps:cNvSpPr>
                        <wps:spPr bwMode="auto">
                          <a:xfrm>
                            <a:off x="1247" y="1220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5FF37B7" id="Group 1333" o:spid="_x0000_s1026" style="position:absolute;margin-left:62.35pt;margin-top:610.1pt;width:470.55pt;height:.1pt;z-index:-251980288;mso-position-horizontal-relative:page;mso-position-vertical-relative:page" coordorigin="1247,1220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">
                <v:shape id="Freeform 1334" o:spid="_x0000_s1027" style="position:absolute;left:1247;top:1220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37216" behindDoc="1" locked="0" layoutInCell="1" allowOverlap="1" wp14:anchorId="2C3D20F7" wp14:editId="4DB18A50">
                <wp:simplePos x="0" y="0"/>
                <wp:positionH relativeFrom="page">
                  <wp:posOffset>791845</wp:posOffset>
                </wp:positionH>
                <wp:positionV relativeFrom="page">
                  <wp:posOffset>8060055</wp:posOffset>
                </wp:positionV>
                <wp:extent cx="5975985" cy="1270"/>
                <wp:effectExtent l="10795" t="11430" r="13970" b="6350"/>
                <wp:wrapNone/>
                <wp:docPr id="1629" name="Group 1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693"/>
                          <a:chExt cx="9411" cy="2"/>
                        </a:xfrm>
                      </wpg:grpSpPr>
                      <wps:wsp>
                        <wps:cNvPr id="1630" name="Freeform 1332"/>
                        <wps:cNvSpPr>
                          <a:spLocks/>
                        </wps:cNvSpPr>
                        <wps:spPr bwMode="auto">
                          <a:xfrm>
                            <a:off x="1247" y="1269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F83D2A7" id="Group 1331" o:spid="_x0000_s1026" style="position:absolute;margin-left:62.35pt;margin-top:634.65pt;width:470.55pt;height:.1pt;z-index:-251979264;mso-position-horizontal-relative:page;mso-position-vertical-relative:page" coordorigin="1247,1269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">
                <v:shape id="Freeform 1332" o:spid="_x0000_s1027" style="position:absolute;left:1247;top:1269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38240" behindDoc="1" locked="0" layoutInCell="1" allowOverlap="1" wp14:anchorId="402667EA" wp14:editId="0ADF4581">
                <wp:simplePos x="0" y="0"/>
                <wp:positionH relativeFrom="page">
                  <wp:posOffset>791845</wp:posOffset>
                </wp:positionH>
                <wp:positionV relativeFrom="page">
                  <wp:posOffset>8371840</wp:posOffset>
                </wp:positionV>
                <wp:extent cx="5975985" cy="1270"/>
                <wp:effectExtent l="10795" t="8890" r="13970" b="8890"/>
                <wp:wrapNone/>
                <wp:docPr id="1627" name="Group 1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184"/>
                          <a:chExt cx="9411" cy="2"/>
                        </a:xfrm>
                      </wpg:grpSpPr>
                      <wps:wsp>
                        <wps:cNvPr id="1628" name="Freeform 1330"/>
                        <wps:cNvSpPr>
                          <a:spLocks/>
                        </wps:cNvSpPr>
                        <wps:spPr bwMode="auto">
                          <a:xfrm>
                            <a:off x="1247" y="1318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E213C33" id="Group 1329" o:spid="_x0000_s1026" style="position:absolute;margin-left:62.35pt;margin-top:659.2pt;width:470.55pt;height:.1pt;z-index:-251978240;mso-position-horizontal-relative:page;mso-position-vertical-relative:page" coordorigin="1247,1318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">
                <v:shape id="Freeform 1330" o:spid="_x0000_s1027" style="position:absolute;left:1247;top:1318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39264" behindDoc="1" locked="0" layoutInCell="1" allowOverlap="1" wp14:anchorId="1C6D6117" wp14:editId="6544A9A1">
                <wp:simplePos x="0" y="0"/>
                <wp:positionH relativeFrom="page">
                  <wp:posOffset>791845</wp:posOffset>
                </wp:positionH>
                <wp:positionV relativeFrom="page">
                  <wp:posOffset>8683625</wp:posOffset>
                </wp:positionV>
                <wp:extent cx="5975985" cy="1270"/>
                <wp:effectExtent l="10795" t="6350" r="13970" b="11430"/>
                <wp:wrapNone/>
                <wp:docPr id="1625" name="Group 1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675"/>
                          <a:chExt cx="9411" cy="2"/>
                        </a:xfrm>
                      </wpg:grpSpPr>
                      <wps:wsp>
                        <wps:cNvPr id="1626" name="Freeform 1328"/>
                        <wps:cNvSpPr>
                          <a:spLocks/>
                        </wps:cNvSpPr>
                        <wps:spPr bwMode="auto">
                          <a:xfrm>
                            <a:off x="1247" y="1367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D12BEC4" id="Group 1327" o:spid="_x0000_s1026" style="position:absolute;margin-left:62.35pt;margin-top:683.75pt;width:470.55pt;height:.1pt;z-index:-251977216;mso-position-horizontal-relative:page;mso-position-vertical-relative:page" coordorigin="1247,1367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">
                <v:shape id="Freeform 1328" o:spid="_x0000_s1027" style="position:absolute;left:1247;top:1367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344384" behindDoc="1" locked="0" layoutInCell="1" allowOverlap="1" wp14:anchorId="2B32641B" wp14:editId="563C284E">
                <wp:simplePos x="0" y="0"/>
                <wp:positionH relativeFrom="page">
                  <wp:posOffset>182880</wp:posOffset>
                </wp:positionH>
                <wp:positionV relativeFrom="page">
                  <wp:posOffset>3322955</wp:posOffset>
                </wp:positionV>
                <wp:extent cx="165100" cy="3596005"/>
                <wp:effectExtent l="1905" t="0" r="4445" b="0"/>
                <wp:wrapNone/>
                <wp:docPr id="1624" name="Text Box 1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3596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8CB7E7" w14:textId="77777777" w:rsidR="00D35C18" w:rsidRDefault="00D35C18">
                            <w:pPr>
                              <w:spacing w:after="0" w:line="245" w:lineRule="exact"/>
                              <w:ind w:left="20" w:right="-53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DO NOT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WRITE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IN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THIS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AREA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WILL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BE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CUT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OFF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B32641B" id="Text Box 1326" o:spid="_x0000_s1036" type="#_x0000_t202" style="position:absolute;left:0;text-align:left;margin-left:14.4pt;margin-top:261.65pt;width:13pt;height:283.15pt;z-index:-25197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" filled="f" stroked="f">
                <v:textbox style="layout-flow:vertical" inset="0,0,0,0">
                  <w:txbxContent>
                    <w:p w14:paraId="178CB7E7" w14:textId="77777777" w:rsidR="00D35C18" w:rsidRDefault="00D35C18">
                      <w:pPr>
                        <w:spacing w:after="0" w:line="245" w:lineRule="exact"/>
                        <w:ind w:left="20" w:right="-53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color w:val="6D6E71"/>
                        </w:rPr>
                        <w:t>DO NOT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WRITE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IN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THIS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AREA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WILL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BE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CUT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OFF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85256">
        <w:rPr>
          <w:rFonts w:ascii="Arial" w:eastAsia="Arial" w:hAnsi="Arial" w:cs="Arial"/>
          <w:b/>
          <w:bCs/>
          <w:color w:val="231F20"/>
          <w:spacing w:val="-12"/>
          <w:position w:val="-1"/>
        </w:rPr>
        <w:t>1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1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ab/>
        <w:t>MODERN HIS</w:t>
      </w:r>
      <w:r w:rsidR="00285256">
        <w:rPr>
          <w:rFonts w:ascii="Arial" w:eastAsia="Arial" w:hAnsi="Arial" w:cs="Arial"/>
          <w:b/>
          <w:bCs/>
          <w:color w:val="231F20"/>
          <w:spacing w:val="-4"/>
          <w:position w:val="-1"/>
        </w:rPr>
        <w:t>T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O</w:t>
      </w:r>
      <w:r w:rsidR="00285256">
        <w:rPr>
          <w:rFonts w:ascii="Arial" w:eastAsia="Arial" w:hAnsi="Arial" w:cs="Arial"/>
          <w:b/>
          <w:bCs/>
          <w:color w:val="231F20"/>
          <w:spacing w:val="-8"/>
          <w:position w:val="-1"/>
        </w:rPr>
        <w:t>R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Y</w:t>
      </w:r>
    </w:p>
    <w:p w14:paraId="0FDCA8D7" w14:textId="77777777" w:rsidR="002B3F60" w:rsidRDefault="002B3F60">
      <w:pPr>
        <w:spacing w:before="6" w:after="0" w:line="220" w:lineRule="exact"/>
      </w:pPr>
    </w:p>
    <w:p w14:paraId="1F460617" w14:textId="10DC741B" w:rsidR="002B3F60" w:rsidRDefault="00F82685">
      <w:pPr>
        <w:tabs>
          <w:tab w:val="left" w:pos="3600"/>
        </w:tabs>
        <w:spacing w:before="32" w:after="0" w:line="248" w:lineRule="exact"/>
        <w:ind w:left="107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14688" behindDoc="1" locked="0" layoutInCell="1" allowOverlap="1" wp14:anchorId="473734DA" wp14:editId="08CF3978">
                <wp:simplePos x="0" y="0"/>
                <wp:positionH relativeFrom="page">
                  <wp:posOffset>791845</wp:posOffset>
                </wp:positionH>
                <wp:positionV relativeFrom="paragraph">
                  <wp:posOffset>461645</wp:posOffset>
                </wp:positionV>
                <wp:extent cx="5975985" cy="1270"/>
                <wp:effectExtent l="10795" t="11430" r="13970" b="6350"/>
                <wp:wrapNone/>
                <wp:docPr id="1622" name="Group 1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7"/>
                          <a:chExt cx="9411" cy="2"/>
                        </a:xfrm>
                      </wpg:grpSpPr>
                      <wps:wsp>
                        <wps:cNvPr id="1623" name="Freeform 1325"/>
                        <wps:cNvSpPr>
                          <a:spLocks/>
                        </wps:cNvSpPr>
                        <wps:spPr bwMode="auto">
                          <a:xfrm>
                            <a:off x="1247" y="72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D0FC5D9" id="Group 1324" o:spid="_x0000_s1026" style="position:absolute;margin-left:62.35pt;margin-top:36.35pt;width:470.55pt;height:.1pt;z-index:-252001792;mso-position-horizontal-relative:page" coordorigin="1247,72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">
                <v:shape id="Freeform 1325" o:spid="_x0000_s1027" style="position:absolute;left:1247;top:72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15712" behindDoc="1" locked="0" layoutInCell="1" allowOverlap="1" wp14:anchorId="2BF36F41" wp14:editId="7DF680DD">
                <wp:simplePos x="0" y="0"/>
                <wp:positionH relativeFrom="page">
                  <wp:posOffset>791845</wp:posOffset>
                </wp:positionH>
                <wp:positionV relativeFrom="paragraph">
                  <wp:posOffset>773430</wp:posOffset>
                </wp:positionV>
                <wp:extent cx="5975985" cy="1270"/>
                <wp:effectExtent l="10795" t="8890" r="13970" b="8890"/>
                <wp:wrapNone/>
                <wp:docPr id="1620" name="Group 1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18"/>
                          <a:chExt cx="9411" cy="2"/>
                        </a:xfrm>
                      </wpg:grpSpPr>
                      <wps:wsp>
                        <wps:cNvPr id="1621" name="Freeform 1323"/>
                        <wps:cNvSpPr>
                          <a:spLocks/>
                        </wps:cNvSpPr>
                        <wps:spPr bwMode="auto">
                          <a:xfrm>
                            <a:off x="1247" y="121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8068841" id="Group 1322" o:spid="_x0000_s1026" style="position:absolute;margin-left:62.35pt;margin-top:60.9pt;width:470.55pt;height:.1pt;z-index:-252000768;mso-position-horizontal-relative:page" coordorigin="1247,121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">
                <v:shape id="Freeform 1323" o:spid="_x0000_s1027" style="position:absolute;left:1247;top:121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16736" behindDoc="1" locked="0" layoutInCell="1" allowOverlap="1" wp14:anchorId="34FFE535" wp14:editId="4B3912D8">
                <wp:simplePos x="0" y="0"/>
                <wp:positionH relativeFrom="page">
                  <wp:posOffset>791845</wp:posOffset>
                </wp:positionH>
                <wp:positionV relativeFrom="paragraph">
                  <wp:posOffset>1085215</wp:posOffset>
                </wp:positionV>
                <wp:extent cx="5975985" cy="1270"/>
                <wp:effectExtent l="10795" t="6350" r="13970" b="11430"/>
                <wp:wrapNone/>
                <wp:docPr id="1618" name="Group 1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709"/>
                          <a:chExt cx="9411" cy="2"/>
                        </a:xfrm>
                      </wpg:grpSpPr>
                      <wps:wsp>
                        <wps:cNvPr id="1619" name="Freeform 1321"/>
                        <wps:cNvSpPr>
                          <a:spLocks/>
                        </wps:cNvSpPr>
                        <wps:spPr bwMode="auto">
                          <a:xfrm>
                            <a:off x="1247" y="170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9DD128B" id="Group 1320" o:spid="_x0000_s1026" style="position:absolute;margin-left:62.35pt;margin-top:85.45pt;width:470.55pt;height:.1pt;z-index:-251999744;mso-position-horizontal-relative:page" coordorigin="1247,170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">
                <v:shape id="Freeform 1321" o:spid="_x0000_s1027" style="position:absolute;left:1247;top:170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17760" behindDoc="1" locked="0" layoutInCell="1" allowOverlap="1" wp14:anchorId="5808FEDD" wp14:editId="3E125D14">
                <wp:simplePos x="0" y="0"/>
                <wp:positionH relativeFrom="page">
                  <wp:posOffset>791845</wp:posOffset>
                </wp:positionH>
                <wp:positionV relativeFrom="paragraph">
                  <wp:posOffset>1396365</wp:posOffset>
                </wp:positionV>
                <wp:extent cx="5975985" cy="1270"/>
                <wp:effectExtent l="10795" t="12700" r="13970" b="5080"/>
                <wp:wrapNone/>
                <wp:docPr id="1616" name="Group 1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2199"/>
                          <a:chExt cx="9411" cy="2"/>
                        </a:xfrm>
                      </wpg:grpSpPr>
                      <wps:wsp>
                        <wps:cNvPr id="1617" name="Freeform 1319"/>
                        <wps:cNvSpPr>
                          <a:spLocks/>
                        </wps:cNvSpPr>
                        <wps:spPr bwMode="auto">
                          <a:xfrm>
                            <a:off x="1247" y="219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CF48DE1" id="Group 1318" o:spid="_x0000_s1026" style="position:absolute;margin-left:62.35pt;margin-top:109.95pt;width:470.55pt;height:.1pt;z-index:-251998720;mso-position-horizontal-relative:page" coordorigin="1247,219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">
                <v:shape id="Freeform 1319" o:spid="_x0000_s1027" style="position:absolute;left:1247;top:219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 w:rsidR="00285256">
        <w:rPr>
          <w:rFonts w:ascii="Arial" w:eastAsia="Arial" w:hAnsi="Arial" w:cs="Arial"/>
          <w:color w:val="231F20"/>
          <w:position w:val="-1"/>
        </w:rPr>
        <w:t xml:space="preserve">Question number: </w:t>
      </w:r>
      <w:r w:rsidR="00285256">
        <w:rPr>
          <w:rFonts w:ascii="Arial" w:eastAsia="Arial" w:hAnsi="Arial" w:cs="Arial"/>
          <w:color w:val="231F20"/>
          <w:w w:val="210"/>
          <w:position w:val="-1"/>
          <w:u w:val="single" w:color="231F20"/>
        </w:rPr>
        <w:t xml:space="preserve"> </w:t>
      </w:r>
      <w:r w:rsidR="00285256">
        <w:rPr>
          <w:rFonts w:ascii="Arial" w:eastAsia="Arial" w:hAnsi="Arial" w:cs="Arial"/>
          <w:color w:val="231F20"/>
          <w:position w:val="-1"/>
          <w:u w:val="single" w:color="231F20"/>
        </w:rPr>
        <w:tab/>
      </w:r>
    </w:p>
    <w:p w14:paraId="5C646CDB" w14:textId="77777777" w:rsidR="002B3F60" w:rsidRDefault="002B3F60">
      <w:pPr>
        <w:spacing w:before="6" w:after="0" w:line="180" w:lineRule="exact"/>
        <w:rPr>
          <w:sz w:val="18"/>
          <w:szCs w:val="18"/>
        </w:rPr>
      </w:pPr>
    </w:p>
    <w:p w14:paraId="13B0F8D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747C79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7C0EA7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EF06FD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8FF47F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477FBA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9FD653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92005D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C8D827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BD2FC4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824081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957BA0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5880CD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F6232D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545DAB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3E4928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2D6C63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47E54F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D8F4C2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D6A11C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939269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08AF96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E8DB56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D7464D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54C754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13BE5F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1F2A91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54CFE0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5BAB20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64D968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995ACC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E11933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34AD2F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88D44E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E98F13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C6B882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453159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26FF80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C8B0AE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D2DD1A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1D1B59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52F156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A53E95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02B131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F88D99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011179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AC3585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321FDC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A1220F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486D9B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45A968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24E4FA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151940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1A7ACF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8A3B8A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BEFC39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82F91C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3F79CC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D45C42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882C17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B43EB8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7AEC3C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69A66C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C65383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22A1C4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48B8D2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8B32EA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D123F9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01F870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48B462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E0FD5C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08944A8" w14:textId="092EF8B4" w:rsidR="002B3F60" w:rsidRDefault="00F82685">
      <w:pPr>
        <w:spacing w:before="32" w:after="0" w:line="240" w:lineRule="auto"/>
        <w:ind w:left="4036" w:right="4017"/>
        <w:jc w:val="center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40288" behindDoc="1" locked="0" layoutInCell="1" allowOverlap="1" wp14:anchorId="6C26519A" wp14:editId="4FD3BE0E">
                <wp:simplePos x="0" y="0"/>
                <wp:positionH relativeFrom="page">
                  <wp:posOffset>791845</wp:posOffset>
                </wp:positionH>
                <wp:positionV relativeFrom="paragraph">
                  <wp:posOffset>-1060450</wp:posOffset>
                </wp:positionV>
                <wp:extent cx="5975985" cy="1270"/>
                <wp:effectExtent l="10795" t="10795" r="13970" b="6985"/>
                <wp:wrapNone/>
                <wp:docPr id="1614" name="Group 1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670"/>
                          <a:chExt cx="9411" cy="2"/>
                        </a:xfrm>
                      </wpg:grpSpPr>
                      <wps:wsp>
                        <wps:cNvPr id="1615" name="Freeform 1317"/>
                        <wps:cNvSpPr>
                          <a:spLocks/>
                        </wps:cNvSpPr>
                        <wps:spPr bwMode="auto">
                          <a:xfrm>
                            <a:off x="1247" y="-167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87A57C4" id="Group 1316" o:spid="_x0000_s1026" style="position:absolute;margin-left:62.35pt;margin-top:-83.5pt;width:470.55pt;height:.1pt;z-index:-251976192;mso-position-horizontal-relative:page" coordorigin="1247,-167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">
                <v:shape id="Freeform 1317" o:spid="_x0000_s1027" style="position:absolute;left:1247;top:-167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41312" behindDoc="1" locked="0" layoutInCell="1" allowOverlap="1" wp14:anchorId="151581AD" wp14:editId="5E1DBDF5">
                <wp:simplePos x="0" y="0"/>
                <wp:positionH relativeFrom="page">
                  <wp:posOffset>791845</wp:posOffset>
                </wp:positionH>
                <wp:positionV relativeFrom="paragraph">
                  <wp:posOffset>-748665</wp:posOffset>
                </wp:positionV>
                <wp:extent cx="5975985" cy="1270"/>
                <wp:effectExtent l="10795" t="8255" r="13970" b="9525"/>
                <wp:wrapNone/>
                <wp:docPr id="1612" name="Group 1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179"/>
                          <a:chExt cx="9411" cy="2"/>
                        </a:xfrm>
                      </wpg:grpSpPr>
                      <wps:wsp>
                        <wps:cNvPr id="1613" name="Freeform 1315"/>
                        <wps:cNvSpPr>
                          <a:spLocks/>
                        </wps:cNvSpPr>
                        <wps:spPr bwMode="auto">
                          <a:xfrm>
                            <a:off x="1247" y="-117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021701E" id="Group 1314" o:spid="_x0000_s1026" style="position:absolute;margin-left:62.35pt;margin-top:-58.95pt;width:470.55pt;height:.1pt;z-index:-251975168;mso-position-horizontal-relative:page" coordorigin="1247,-117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">
                <v:shape id="Freeform 1315" o:spid="_x0000_s1027" style="position:absolute;left:1247;top:-117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42336" behindDoc="1" locked="0" layoutInCell="1" allowOverlap="1" wp14:anchorId="751C7FB8" wp14:editId="32CF5A76">
                <wp:simplePos x="0" y="0"/>
                <wp:positionH relativeFrom="page">
                  <wp:posOffset>791845</wp:posOffset>
                </wp:positionH>
                <wp:positionV relativeFrom="paragraph">
                  <wp:posOffset>-436880</wp:posOffset>
                </wp:positionV>
                <wp:extent cx="5975985" cy="1270"/>
                <wp:effectExtent l="10795" t="5715" r="13970" b="12065"/>
                <wp:wrapNone/>
                <wp:docPr id="1610" name="Group 1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688"/>
                          <a:chExt cx="9411" cy="2"/>
                        </a:xfrm>
                      </wpg:grpSpPr>
                      <wps:wsp>
                        <wps:cNvPr id="1611" name="Freeform 1313"/>
                        <wps:cNvSpPr>
                          <a:spLocks/>
                        </wps:cNvSpPr>
                        <wps:spPr bwMode="auto">
                          <a:xfrm>
                            <a:off x="1247" y="-68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B94807C" id="Group 1312" o:spid="_x0000_s1026" style="position:absolute;margin-left:62.35pt;margin-top:-34.4pt;width:470.55pt;height:.1pt;z-index:-251974144;mso-position-horizontal-relative:page" coordorigin="1247,-68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">
                <v:shape id="Freeform 1313" o:spid="_x0000_s1027" style="position:absolute;left:1247;top:-68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43360" behindDoc="1" locked="0" layoutInCell="1" allowOverlap="1" wp14:anchorId="615CA6AF" wp14:editId="231D0678">
                <wp:simplePos x="0" y="0"/>
                <wp:positionH relativeFrom="page">
                  <wp:posOffset>791845</wp:posOffset>
                </wp:positionH>
                <wp:positionV relativeFrom="paragraph">
                  <wp:posOffset>-125730</wp:posOffset>
                </wp:positionV>
                <wp:extent cx="5975985" cy="1270"/>
                <wp:effectExtent l="10795" t="12065" r="13970" b="5715"/>
                <wp:wrapNone/>
                <wp:docPr id="1608" name="Group 1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98"/>
                          <a:chExt cx="9411" cy="2"/>
                        </a:xfrm>
                      </wpg:grpSpPr>
                      <wps:wsp>
                        <wps:cNvPr id="1609" name="Freeform 1311"/>
                        <wps:cNvSpPr>
                          <a:spLocks/>
                        </wps:cNvSpPr>
                        <wps:spPr bwMode="auto">
                          <a:xfrm>
                            <a:off x="1247" y="-19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8792776" id="Group 1310" o:spid="_x0000_s1026" style="position:absolute;margin-left:62.35pt;margin-top:-9.9pt;width:470.55pt;height:.1pt;z-index:-251973120;mso-position-horizontal-relative:page" coordorigin="1247,-19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">
                <v:shape id="Freeform 1311" o:spid="_x0000_s1027" style="position:absolute;left:1247;top:-19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 w:rsidR="00285256">
        <w:rPr>
          <w:rFonts w:ascii="Arial" w:eastAsia="Arial" w:hAnsi="Arial" w:cs="Arial"/>
          <w:b/>
          <w:bCs/>
          <w:color w:val="231F20"/>
        </w:rPr>
        <w:t xml:space="preserve">See next </w:t>
      </w:r>
      <w:r w:rsidR="00285256">
        <w:rPr>
          <w:rFonts w:ascii="Arial" w:eastAsia="Arial" w:hAnsi="Arial" w:cs="Arial"/>
          <w:b/>
          <w:bCs/>
          <w:color w:val="231F20"/>
          <w:w w:val="99"/>
        </w:rPr>
        <w:t>page</w:t>
      </w:r>
    </w:p>
    <w:p w14:paraId="1D1BA332" w14:textId="77777777" w:rsidR="002B3F60" w:rsidRDefault="002B3F60">
      <w:pPr>
        <w:spacing w:after="0"/>
        <w:jc w:val="center"/>
        <w:sectPr w:rsidR="002B3F60">
          <w:headerReference w:type="default" r:id="rId15"/>
          <w:pgSz w:w="11920" w:h="16840"/>
          <w:pgMar w:top="600" w:right="1140" w:bottom="280" w:left="1140" w:header="0" w:footer="2260" w:gutter="0"/>
          <w:cols w:space="720"/>
        </w:sectPr>
      </w:pPr>
    </w:p>
    <w:p w14:paraId="4850778D" w14:textId="1811BB91" w:rsidR="002B3F60" w:rsidRDefault="00F82685">
      <w:pPr>
        <w:tabs>
          <w:tab w:val="left" w:pos="4680"/>
        </w:tabs>
        <w:spacing w:before="77" w:after="0" w:line="248" w:lineRule="exact"/>
        <w:ind w:left="107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45408" behindDoc="1" locked="0" layoutInCell="1" allowOverlap="1" wp14:anchorId="3A7376B2" wp14:editId="60EA5026">
                <wp:simplePos x="0" y="0"/>
                <wp:positionH relativeFrom="page">
                  <wp:posOffset>7131050</wp:posOffset>
                </wp:positionH>
                <wp:positionV relativeFrom="page">
                  <wp:posOffset>360045</wp:posOffset>
                </wp:positionV>
                <wp:extent cx="1270" cy="9972040"/>
                <wp:effectExtent l="6350" t="7620" r="11430" b="12065"/>
                <wp:wrapNone/>
                <wp:docPr id="1606" name="Group 1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9972040"/>
                          <a:chOff x="11230" y="567"/>
                          <a:chExt cx="2" cy="15704"/>
                        </a:xfrm>
                      </wpg:grpSpPr>
                      <wps:wsp>
                        <wps:cNvPr id="1607" name="Freeform 1309"/>
                        <wps:cNvSpPr>
                          <a:spLocks/>
                        </wps:cNvSpPr>
                        <wps:spPr bwMode="auto">
                          <a:xfrm>
                            <a:off x="11230" y="567"/>
                            <a:ext cx="2" cy="15704"/>
                          </a:xfrm>
                          <a:custGeom>
                            <a:avLst/>
                            <a:gdLst>
                              <a:gd name="T0" fmla="+- 0 567 567"/>
                              <a:gd name="T1" fmla="*/ 567 h 15704"/>
                              <a:gd name="T2" fmla="+- 0 16271 567"/>
                              <a:gd name="T3" fmla="*/ 16271 h 157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704">
                                <a:moveTo>
                                  <a:pt x="0" y="0"/>
                                </a:moveTo>
                                <a:lnTo>
                                  <a:pt x="0" y="157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F94FC86" id="Group 1308" o:spid="_x0000_s1026" style="position:absolute;margin-left:561.5pt;margin-top:28.35pt;width:.1pt;height:785.2pt;z-index:-251971072;mso-position-horizontal-relative:page;mso-position-vertical-relative:page" coordorigin="11230,567" coordsize="2,1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">
                <v:shape id="Freeform 1309" o:spid="_x0000_s1027" style="position:absolute;left:11230;top:567;width:2;height:15704;visibility:visible;mso-wrap-style:square;v-text-anchor:top" coordsize="2,15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" path="m,l,15704e" filled="f" strokecolor="#231f20" strokeweight=".5pt">
                  <v:path arrowok="t" o:connecttype="custom" o:connectlocs="0,567;0,16271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46432" behindDoc="1" locked="0" layoutInCell="1" allowOverlap="1" wp14:anchorId="7A9D4C73" wp14:editId="243E372D">
                <wp:simplePos x="0" y="0"/>
                <wp:positionH relativeFrom="page">
                  <wp:posOffset>791845</wp:posOffset>
                </wp:positionH>
                <wp:positionV relativeFrom="page">
                  <wp:posOffset>1203960</wp:posOffset>
                </wp:positionV>
                <wp:extent cx="5975985" cy="1270"/>
                <wp:effectExtent l="10795" t="13335" r="13970" b="4445"/>
                <wp:wrapNone/>
                <wp:docPr id="1604" name="Group 1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896"/>
                          <a:chExt cx="9411" cy="2"/>
                        </a:xfrm>
                      </wpg:grpSpPr>
                      <wps:wsp>
                        <wps:cNvPr id="1605" name="Freeform 1307"/>
                        <wps:cNvSpPr>
                          <a:spLocks/>
                        </wps:cNvSpPr>
                        <wps:spPr bwMode="auto">
                          <a:xfrm>
                            <a:off x="1247" y="1896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28269AA" id="Group 1306" o:spid="_x0000_s1026" style="position:absolute;margin-left:62.35pt;margin-top:94.8pt;width:470.55pt;height:.1pt;z-index:-251970048;mso-position-horizontal-relative:page;mso-position-vertical-relative:page" coordorigin="1247,1896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">
                <v:shape id="Freeform 1307" o:spid="_x0000_s1027" style="position:absolute;left:1247;top:1896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47456" behindDoc="1" locked="0" layoutInCell="1" allowOverlap="1" wp14:anchorId="7F8AC40C" wp14:editId="5D3F219F">
                <wp:simplePos x="0" y="0"/>
                <wp:positionH relativeFrom="page">
                  <wp:posOffset>791845</wp:posOffset>
                </wp:positionH>
                <wp:positionV relativeFrom="page">
                  <wp:posOffset>1515745</wp:posOffset>
                </wp:positionV>
                <wp:extent cx="5975985" cy="1270"/>
                <wp:effectExtent l="10795" t="10795" r="13970" b="6985"/>
                <wp:wrapNone/>
                <wp:docPr id="1602" name="Group 1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2387"/>
                          <a:chExt cx="9411" cy="2"/>
                        </a:xfrm>
                      </wpg:grpSpPr>
                      <wps:wsp>
                        <wps:cNvPr id="1603" name="Freeform 1305"/>
                        <wps:cNvSpPr>
                          <a:spLocks/>
                        </wps:cNvSpPr>
                        <wps:spPr bwMode="auto">
                          <a:xfrm>
                            <a:off x="1247" y="238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7997369" id="Group 1304" o:spid="_x0000_s1026" style="position:absolute;margin-left:62.35pt;margin-top:119.35pt;width:470.55pt;height:.1pt;z-index:-251969024;mso-position-horizontal-relative:page;mso-position-vertical-relative:page" coordorigin="1247,238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">
                <v:shape id="Freeform 1305" o:spid="_x0000_s1027" style="position:absolute;left:1247;top:238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48480" behindDoc="1" locked="0" layoutInCell="1" allowOverlap="1" wp14:anchorId="098FEC56" wp14:editId="7F9C581D">
                <wp:simplePos x="0" y="0"/>
                <wp:positionH relativeFrom="page">
                  <wp:posOffset>791845</wp:posOffset>
                </wp:positionH>
                <wp:positionV relativeFrom="page">
                  <wp:posOffset>1827530</wp:posOffset>
                </wp:positionV>
                <wp:extent cx="5975985" cy="1270"/>
                <wp:effectExtent l="10795" t="8255" r="13970" b="9525"/>
                <wp:wrapNone/>
                <wp:docPr id="1600" name="Group 1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2878"/>
                          <a:chExt cx="9411" cy="2"/>
                        </a:xfrm>
                      </wpg:grpSpPr>
                      <wps:wsp>
                        <wps:cNvPr id="1601" name="Freeform 1303"/>
                        <wps:cNvSpPr>
                          <a:spLocks/>
                        </wps:cNvSpPr>
                        <wps:spPr bwMode="auto">
                          <a:xfrm>
                            <a:off x="1247" y="287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4E9F8F3" id="Group 1302" o:spid="_x0000_s1026" style="position:absolute;margin-left:62.35pt;margin-top:143.9pt;width:470.55pt;height:.1pt;z-index:-251968000;mso-position-horizontal-relative:page;mso-position-vertical-relative:page" coordorigin="1247,287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">
                <v:shape id="Freeform 1303" o:spid="_x0000_s1027" style="position:absolute;left:1247;top:287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49504" behindDoc="1" locked="0" layoutInCell="1" allowOverlap="1" wp14:anchorId="716A48F9" wp14:editId="5498DD62">
                <wp:simplePos x="0" y="0"/>
                <wp:positionH relativeFrom="page">
                  <wp:posOffset>791845</wp:posOffset>
                </wp:positionH>
                <wp:positionV relativeFrom="page">
                  <wp:posOffset>2139315</wp:posOffset>
                </wp:positionV>
                <wp:extent cx="5975985" cy="1270"/>
                <wp:effectExtent l="10795" t="5715" r="13970" b="12065"/>
                <wp:wrapNone/>
                <wp:docPr id="1598" name="Group 1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3369"/>
                          <a:chExt cx="9411" cy="2"/>
                        </a:xfrm>
                      </wpg:grpSpPr>
                      <wps:wsp>
                        <wps:cNvPr id="1599" name="Freeform 1301"/>
                        <wps:cNvSpPr>
                          <a:spLocks/>
                        </wps:cNvSpPr>
                        <wps:spPr bwMode="auto">
                          <a:xfrm>
                            <a:off x="1247" y="336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15CA296" id="Group 1300" o:spid="_x0000_s1026" style="position:absolute;margin-left:62.35pt;margin-top:168.45pt;width:470.55pt;height:.1pt;z-index:-251966976;mso-position-horizontal-relative:page;mso-position-vertical-relative:page" coordorigin="1247,336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">
                <v:shape id="Freeform 1301" o:spid="_x0000_s1027" style="position:absolute;left:1247;top:336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50528" behindDoc="1" locked="0" layoutInCell="1" allowOverlap="1" wp14:anchorId="157E7F55" wp14:editId="03FF79AF">
                <wp:simplePos x="0" y="0"/>
                <wp:positionH relativeFrom="page">
                  <wp:posOffset>791845</wp:posOffset>
                </wp:positionH>
                <wp:positionV relativeFrom="page">
                  <wp:posOffset>2450465</wp:posOffset>
                </wp:positionV>
                <wp:extent cx="5975985" cy="1270"/>
                <wp:effectExtent l="10795" t="12065" r="13970" b="5715"/>
                <wp:wrapNone/>
                <wp:docPr id="1596" name="Group 1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3859"/>
                          <a:chExt cx="9411" cy="2"/>
                        </a:xfrm>
                      </wpg:grpSpPr>
                      <wps:wsp>
                        <wps:cNvPr id="1597" name="Freeform 1299"/>
                        <wps:cNvSpPr>
                          <a:spLocks/>
                        </wps:cNvSpPr>
                        <wps:spPr bwMode="auto">
                          <a:xfrm>
                            <a:off x="1247" y="385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6BD185C" id="Group 1298" o:spid="_x0000_s1026" style="position:absolute;margin-left:62.35pt;margin-top:192.95pt;width:470.55pt;height:.1pt;z-index:-251965952;mso-position-horizontal-relative:page;mso-position-vertical-relative:page" coordorigin="1247,385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">
                <v:shape id="Freeform 1299" o:spid="_x0000_s1027" style="position:absolute;left:1247;top:385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51552" behindDoc="1" locked="0" layoutInCell="1" allowOverlap="1" wp14:anchorId="30E7918F" wp14:editId="77BD295B">
                <wp:simplePos x="0" y="0"/>
                <wp:positionH relativeFrom="page">
                  <wp:posOffset>791845</wp:posOffset>
                </wp:positionH>
                <wp:positionV relativeFrom="page">
                  <wp:posOffset>2762250</wp:posOffset>
                </wp:positionV>
                <wp:extent cx="5975985" cy="1270"/>
                <wp:effectExtent l="10795" t="9525" r="13970" b="8255"/>
                <wp:wrapNone/>
                <wp:docPr id="1594" name="Group 1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350"/>
                          <a:chExt cx="9411" cy="2"/>
                        </a:xfrm>
                      </wpg:grpSpPr>
                      <wps:wsp>
                        <wps:cNvPr id="1595" name="Freeform 1297"/>
                        <wps:cNvSpPr>
                          <a:spLocks/>
                        </wps:cNvSpPr>
                        <wps:spPr bwMode="auto">
                          <a:xfrm>
                            <a:off x="1247" y="435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1137CDE" id="Group 1296" o:spid="_x0000_s1026" style="position:absolute;margin-left:62.35pt;margin-top:217.5pt;width:470.55pt;height:.1pt;z-index:-251964928;mso-position-horizontal-relative:page;mso-position-vertical-relative:page" coordorigin="1247,435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">
                <v:shape id="Freeform 1297" o:spid="_x0000_s1027" style="position:absolute;left:1247;top:435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52576" behindDoc="1" locked="0" layoutInCell="1" allowOverlap="1" wp14:anchorId="3EC7DED6" wp14:editId="2E6FA6D1">
                <wp:simplePos x="0" y="0"/>
                <wp:positionH relativeFrom="page">
                  <wp:posOffset>791845</wp:posOffset>
                </wp:positionH>
                <wp:positionV relativeFrom="page">
                  <wp:posOffset>3074035</wp:posOffset>
                </wp:positionV>
                <wp:extent cx="5975985" cy="1270"/>
                <wp:effectExtent l="10795" t="6985" r="13970" b="10795"/>
                <wp:wrapNone/>
                <wp:docPr id="1592" name="Group 1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841"/>
                          <a:chExt cx="9411" cy="2"/>
                        </a:xfrm>
                      </wpg:grpSpPr>
                      <wps:wsp>
                        <wps:cNvPr id="1593" name="Freeform 1295"/>
                        <wps:cNvSpPr>
                          <a:spLocks/>
                        </wps:cNvSpPr>
                        <wps:spPr bwMode="auto">
                          <a:xfrm>
                            <a:off x="1247" y="484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9F9EEFA" id="Group 1294" o:spid="_x0000_s1026" style="position:absolute;margin-left:62.35pt;margin-top:242.05pt;width:470.55pt;height:.1pt;z-index:-251963904;mso-position-horizontal-relative:page;mso-position-vertical-relative:page" coordorigin="1247,484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">
                <v:shape id="Freeform 1295" o:spid="_x0000_s1027" style="position:absolute;left:1247;top:484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53600" behindDoc="1" locked="0" layoutInCell="1" allowOverlap="1" wp14:anchorId="14BC80F3" wp14:editId="7EFDEBA7">
                <wp:simplePos x="0" y="0"/>
                <wp:positionH relativeFrom="page">
                  <wp:posOffset>791845</wp:posOffset>
                </wp:positionH>
                <wp:positionV relativeFrom="page">
                  <wp:posOffset>3385820</wp:posOffset>
                </wp:positionV>
                <wp:extent cx="5975985" cy="1270"/>
                <wp:effectExtent l="10795" t="13970" r="13970" b="3810"/>
                <wp:wrapNone/>
                <wp:docPr id="1590" name="Group 1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332"/>
                          <a:chExt cx="9411" cy="2"/>
                        </a:xfrm>
                      </wpg:grpSpPr>
                      <wps:wsp>
                        <wps:cNvPr id="1591" name="Freeform 1293"/>
                        <wps:cNvSpPr>
                          <a:spLocks/>
                        </wps:cNvSpPr>
                        <wps:spPr bwMode="auto">
                          <a:xfrm>
                            <a:off x="1247" y="533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F5E4A3A" id="Group 1292" o:spid="_x0000_s1026" style="position:absolute;margin-left:62.35pt;margin-top:266.6pt;width:470.55pt;height:.1pt;z-index:-251962880;mso-position-horizontal-relative:page;mso-position-vertical-relative:page" coordorigin="1247,533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">
                <v:shape id="Freeform 1293" o:spid="_x0000_s1027" style="position:absolute;left:1247;top:533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54624" behindDoc="1" locked="0" layoutInCell="1" allowOverlap="1" wp14:anchorId="1EABAF83" wp14:editId="78B3E8B3">
                <wp:simplePos x="0" y="0"/>
                <wp:positionH relativeFrom="page">
                  <wp:posOffset>791845</wp:posOffset>
                </wp:positionH>
                <wp:positionV relativeFrom="page">
                  <wp:posOffset>3696970</wp:posOffset>
                </wp:positionV>
                <wp:extent cx="5975985" cy="1270"/>
                <wp:effectExtent l="10795" t="10795" r="13970" b="6985"/>
                <wp:wrapNone/>
                <wp:docPr id="1588" name="Group 1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822"/>
                          <a:chExt cx="9411" cy="2"/>
                        </a:xfrm>
                      </wpg:grpSpPr>
                      <wps:wsp>
                        <wps:cNvPr id="1589" name="Freeform 1291"/>
                        <wps:cNvSpPr>
                          <a:spLocks/>
                        </wps:cNvSpPr>
                        <wps:spPr bwMode="auto">
                          <a:xfrm>
                            <a:off x="1247" y="582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E999C89" id="Group 1290" o:spid="_x0000_s1026" style="position:absolute;margin-left:62.35pt;margin-top:291.1pt;width:470.55pt;height:.1pt;z-index:-251961856;mso-position-horizontal-relative:page;mso-position-vertical-relative:page" coordorigin="1247,582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">
                <v:shape id="Freeform 1291" o:spid="_x0000_s1027" style="position:absolute;left:1247;top:582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55648" behindDoc="1" locked="0" layoutInCell="1" allowOverlap="1" wp14:anchorId="3B790823" wp14:editId="3C2D44D2">
                <wp:simplePos x="0" y="0"/>
                <wp:positionH relativeFrom="page">
                  <wp:posOffset>791845</wp:posOffset>
                </wp:positionH>
                <wp:positionV relativeFrom="page">
                  <wp:posOffset>4008755</wp:posOffset>
                </wp:positionV>
                <wp:extent cx="5975985" cy="1270"/>
                <wp:effectExtent l="10795" t="8255" r="13970" b="9525"/>
                <wp:wrapNone/>
                <wp:docPr id="1586" name="Group 1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313"/>
                          <a:chExt cx="9411" cy="2"/>
                        </a:xfrm>
                      </wpg:grpSpPr>
                      <wps:wsp>
                        <wps:cNvPr id="1587" name="Freeform 1289"/>
                        <wps:cNvSpPr>
                          <a:spLocks/>
                        </wps:cNvSpPr>
                        <wps:spPr bwMode="auto">
                          <a:xfrm>
                            <a:off x="1247" y="631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CDB542E" id="Group 1288" o:spid="_x0000_s1026" style="position:absolute;margin-left:62.35pt;margin-top:315.65pt;width:470.55pt;height:.1pt;z-index:-251960832;mso-position-horizontal-relative:page;mso-position-vertical-relative:page" coordorigin="1247,631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">
                <v:shape id="Freeform 1289" o:spid="_x0000_s1027" style="position:absolute;left:1247;top:631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56672" behindDoc="1" locked="0" layoutInCell="1" allowOverlap="1" wp14:anchorId="2D39EE7F" wp14:editId="608F26D9">
                <wp:simplePos x="0" y="0"/>
                <wp:positionH relativeFrom="page">
                  <wp:posOffset>791845</wp:posOffset>
                </wp:positionH>
                <wp:positionV relativeFrom="page">
                  <wp:posOffset>4320540</wp:posOffset>
                </wp:positionV>
                <wp:extent cx="5975985" cy="1270"/>
                <wp:effectExtent l="10795" t="5715" r="13970" b="12065"/>
                <wp:wrapNone/>
                <wp:docPr id="1584" name="Group 1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804"/>
                          <a:chExt cx="9411" cy="2"/>
                        </a:xfrm>
                      </wpg:grpSpPr>
                      <wps:wsp>
                        <wps:cNvPr id="1585" name="Freeform 1287"/>
                        <wps:cNvSpPr>
                          <a:spLocks/>
                        </wps:cNvSpPr>
                        <wps:spPr bwMode="auto">
                          <a:xfrm>
                            <a:off x="1247" y="680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41A0178" id="Group 1286" o:spid="_x0000_s1026" style="position:absolute;margin-left:62.35pt;margin-top:340.2pt;width:470.55pt;height:.1pt;z-index:-251959808;mso-position-horizontal-relative:page;mso-position-vertical-relative:page" coordorigin="1247,680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">
                <v:shape id="Freeform 1287" o:spid="_x0000_s1027" style="position:absolute;left:1247;top:680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57696" behindDoc="1" locked="0" layoutInCell="1" allowOverlap="1" wp14:anchorId="227F586D" wp14:editId="349281F4">
                <wp:simplePos x="0" y="0"/>
                <wp:positionH relativeFrom="page">
                  <wp:posOffset>791845</wp:posOffset>
                </wp:positionH>
                <wp:positionV relativeFrom="page">
                  <wp:posOffset>4632325</wp:posOffset>
                </wp:positionV>
                <wp:extent cx="5975985" cy="1270"/>
                <wp:effectExtent l="10795" t="12700" r="13970" b="5080"/>
                <wp:wrapNone/>
                <wp:docPr id="1582" name="Group 1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95"/>
                          <a:chExt cx="9411" cy="2"/>
                        </a:xfrm>
                      </wpg:grpSpPr>
                      <wps:wsp>
                        <wps:cNvPr id="1583" name="Freeform 1285"/>
                        <wps:cNvSpPr>
                          <a:spLocks/>
                        </wps:cNvSpPr>
                        <wps:spPr bwMode="auto">
                          <a:xfrm>
                            <a:off x="1247" y="729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0CFDA83" id="Group 1284" o:spid="_x0000_s1026" style="position:absolute;margin-left:62.35pt;margin-top:364.75pt;width:470.55pt;height:.1pt;z-index:-251958784;mso-position-horizontal-relative:page;mso-position-vertical-relative:page" coordorigin="1247,729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">
                <v:shape id="Freeform 1285" o:spid="_x0000_s1027" style="position:absolute;left:1247;top:729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58720" behindDoc="1" locked="0" layoutInCell="1" allowOverlap="1" wp14:anchorId="0A7022B8" wp14:editId="7D5FF015">
                <wp:simplePos x="0" y="0"/>
                <wp:positionH relativeFrom="page">
                  <wp:posOffset>791845</wp:posOffset>
                </wp:positionH>
                <wp:positionV relativeFrom="page">
                  <wp:posOffset>4943475</wp:posOffset>
                </wp:positionV>
                <wp:extent cx="5975985" cy="1270"/>
                <wp:effectExtent l="10795" t="9525" r="13970" b="8255"/>
                <wp:wrapNone/>
                <wp:docPr id="1580" name="Group 1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785"/>
                          <a:chExt cx="9411" cy="2"/>
                        </a:xfrm>
                      </wpg:grpSpPr>
                      <wps:wsp>
                        <wps:cNvPr id="1581" name="Freeform 1283"/>
                        <wps:cNvSpPr>
                          <a:spLocks/>
                        </wps:cNvSpPr>
                        <wps:spPr bwMode="auto">
                          <a:xfrm>
                            <a:off x="1247" y="778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76F2E49" id="Group 1282" o:spid="_x0000_s1026" style="position:absolute;margin-left:62.35pt;margin-top:389.25pt;width:470.55pt;height:.1pt;z-index:-251957760;mso-position-horizontal-relative:page;mso-position-vertical-relative:page" coordorigin="1247,778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">
                <v:shape id="Freeform 1283" o:spid="_x0000_s1027" style="position:absolute;left:1247;top:778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59744" behindDoc="1" locked="0" layoutInCell="1" allowOverlap="1" wp14:anchorId="0AF0AD83" wp14:editId="6651FA21">
                <wp:simplePos x="0" y="0"/>
                <wp:positionH relativeFrom="page">
                  <wp:posOffset>791845</wp:posOffset>
                </wp:positionH>
                <wp:positionV relativeFrom="page">
                  <wp:posOffset>5255260</wp:posOffset>
                </wp:positionV>
                <wp:extent cx="5975985" cy="1270"/>
                <wp:effectExtent l="10795" t="6985" r="13970" b="10795"/>
                <wp:wrapNone/>
                <wp:docPr id="1578" name="Group 1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276"/>
                          <a:chExt cx="9411" cy="2"/>
                        </a:xfrm>
                      </wpg:grpSpPr>
                      <wps:wsp>
                        <wps:cNvPr id="1579" name="Freeform 1281"/>
                        <wps:cNvSpPr>
                          <a:spLocks/>
                        </wps:cNvSpPr>
                        <wps:spPr bwMode="auto">
                          <a:xfrm>
                            <a:off x="1247" y="8276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294E787" id="Group 1280" o:spid="_x0000_s1026" style="position:absolute;margin-left:62.35pt;margin-top:413.8pt;width:470.55pt;height:.1pt;z-index:-251956736;mso-position-horizontal-relative:page;mso-position-vertical-relative:page" coordorigin="1247,8276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">
                <v:shape id="Freeform 1281" o:spid="_x0000_s1027" style="position:absolute;left:1247;top:8276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60768" behindDoc="1" locked="0" layoutInCell="1" allowOverlap="1" wp14:anchorId="4E3D24B3" wp14:editId="7D5C47C5">
                <wp:simplePos x="0" y="0"/>
                <wp:positionH relativeFrom="page">
                  <wp:posOffset>791845</wp:posOffset>
                </wp:positionH>
                <wp:positionV relativeFrom="page">
                  <wp:posOffset>5567045</wp:posOffset>
                </wp:positionV>
                <wp:extent cx="5975985" cy="1270"/>
                <wp:effectExtent l="10795" t="13970" r="13970" b="3810"/>
                <wp:wrapNone/>
                <wp:docPr id="1576" name="Group 1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767"/>
                          <a:chExt cx="9411" cy="2"/>
                        </a:xfrm>
                      </wpg:grpSpPr>
                      <wps:wsp>
                        <wps:cNvPr id="1577" name="Freeform 1279"/>
                        <wps:cNvSpPr>
                          <a:spLocks/>
                        </wps:cNvSpPr>
                        <wps:spPr bwMode="auto">
                          <a:xfrm>
                            <a:off x="1247" y="876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0F7FC1C" id="Group 1278" o:spid="_x0000_s1026" style="position:absolute;margin-left:62.35pt;margin-top:438.35pt;width:470.55pt;height:.1pt;z-index:-251955712;mso-position-horizontal-relative:page;mso-position-vertical-relative:page" coordorigin="1247,876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">
                <v:shape id="Freeform 1279" o:spid="_x0000_s1027" style="position:absolute;left:1247;top:876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61792" behindDoc="1" locked="0" layoutInCell="1" allowOverlap="1" wp14:anchorId="1AB5C404" wp14:editId="6C1716A3">
                <wp:simplePos x="0" y="0"/>
                <wp:positionH relativeFrom="page">
                  <wp:posOffset>791845</wp:posOffset>
                </wp:positionH>
                <wp:positionV relativeFrom="page">
                  <wp:posOffset>5878830</wp:posOffset>
                </wp:positionV>
                <wp:extent cx="5975985" cy="1270"/>
                <wp:effectExtent l="10795" t="11430" r="13970" b="6350"/>
                <wp:wrapNone/>
                <wp:docPr id="1574" name="Group 1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258"/>
                          <a:chExt cx="9411" cy="2"/>
                        </a:xfrm>
                      </wpg:grpSpPr>
                      <wps:wsp>
                        <wps:cNvPr id="1575" name="Freeform 1277"/>
                        <wps:cNvSpPr>
                          <a:spLocks/>
                        </wps:cNvSpPr>
                        <wps:spPr bwMode="auto">
                          <a:xfrm>
                            <a:off x="1247" y="925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B695151" id="Group 1276" o:spid="_x0000_s1026" style="position:absolute;margin-left:62.35pt;margin-top:462.9pt;width:470.55pt;height:.1pt;z-index:-251954688;mso-position-horizontal-relative:page;mso-position-vertical-relative:page" coordorigin="1247,925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">
                <v:shape id="Freeform 1277" o:spid="_x0000_s1027" style="position:absolute;left:1247;top:925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62816" behindDoc="1" locked="0" layoutInCell="1" allowOverlap="1" wp14:anchorId="4A2D90E3" wp14:editId="221FD4A8">
                <wp:simplePos x="0" y="0"/>
                <wp:positionH relativeFrom="page">
                  <wp:posOffset>791845</wp:posOffset>
                </wp:positionH>
                <wp:positionV relativeFrom="page">
                  <wp:posOffset>6190615</wp:posOffset>
                </wp:positionV>
                <wp:extent cx="5975985" cy="1270"/>
                <wp:effectExtent l="10795" t="8890" r="13970" b="8890"/>
                <wp:wrapNone/>
                <wp:docPr id="1572" name="Group 1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749"/>
                          <a:chExt cx="9411" cy="2"/>
                        </a:xfrm>
                      </wpg:grpSpPr>
                      <wps:wsp>
                        <wps:cNvPr id="1573" name="Freeform 1275"/>
                        <wps:cNvSpPr>
                          <a:spLocks/>
                        </wps:cNvSpPr>
                        <wps:spPr bwMode="auto">
                          <a:xfrm>
                            <a:off x="1247" y="974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9A05B5B" id="Group 1274" o:spid="_x0000_s1026" style="position:absolute;margin-left:62.35pt;margin-top:487.45pt;width:470.55pt;height:.1pt;z-index:-251953664;mso-position-horizontal-relative:page;mso-position-vertical-relative:page" coordorigin="1247,974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">
                <v:shape id="Freeform 1275" o:spid="_x0000_s1027" style="position:absolute;left:1247;top:974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63840" behindDoc="1" locked="0" layoutInCell="1" allowOverlap="1" wp14:anchorId="511C4096" wp14:editId="7F765D04">
                <wp:simplePos x="0" y="0"/>
                <wp:positionH relativeFrom="page">
                  <wp:posOffset>791845</wp:posOffset>
                </wp:positionH>
                <wp:positionV relativeFrom="page">
                  <wp:posOffset>6501765</wp:posOffset>
                </wp:positionV>
                <wp:extent cx="5975985" cy="1270"/>
                <wp:effectExtent l="10795" t="5715" r="13970" b="12065"/>
                <wp:wrapNone/>
                <wp:docPr id="1570" name="Group 1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239"/>
                          <a:chExt cx="9411" cy="2"/>
                        </a:xfrm>
                      </wpg:grpSpPr>
                      <wps:wsp>
                        <wps:cNvPr id="1571" name="Freeform 1273"/>
                        <wps:cNvSpPr>
                          <a:spLocks/>
                        </wps:cNvSpPr>
                        <wps:spPr bwMode="auto">
                          <a:xfrm>
                            <a:off x="1247" y="1023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9A2208D" id="Group 1272" o:spid="_x0000_s1026" style="position:absolute;margin-left:62.35pt;margin-top:511.95pt;width:470.55pt;height:.1pt;z-index:-251952640;mso-position-horizontal-relative:page;mso-position-vertical-relative:page" coordorigin="1247,1023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">
                <v:shape id="Freeform 1273" o:spid="_x0000_s1027" style="position:absolute;left:1247;top:1023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64864" behindDoc="1" locked="0" layoutInCell="1" allowOverlap="1" wp14:anchorId="43E69874" wp14:editId="649F6B83">
                <wp:simplePos x="0" y="0"/>
                <wp:positionH relativeFrom="page">
                  <wp:posOffset>791845</wp:posOffset>
                </wp:positionH>
                <wp:positionV relativeFrom="page">
                  <wp:posOffset>6813550</wp:posOffset>
                </wp:positionV>
                <wp:extent cx="5975985" cy="1270"/>
                <wp:effectExtent l="10795" t="12700" r="13970" b="5080"/>
                <wp:wrapNone/>
                <wp:docPr id="1568" name="Group 1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730"/>
                          <a:chExt cx="9411" cy="2"/>
                        </a:xfrm>
                      </wpg:grpSpPr>
                      <wps:wsp>
                        <wps:cNvPr id="1569" name="Freeform 1271"/>
                        <wps:cNvSpPr>
                          <a:spLocks/>
                        </wps:cNvSpPr>
                        <wps:spPr bwMode="auto">
                          <a:xfrm>
                            <a:off x="1247" y="1073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52E1A56" id="Group 1270" o:spid="_x0000_s1026" style="position:absolute;margin-left:62.35pt;margin-top:536.5pt;width:470.55pt;height:.1pt;z-index:-251951616;mso-position-horizontal-relative:page;mso-position-vertical-relative:page" coordorigin="1247,1073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">
                <v:shape id="Freeform 1271" o:spid="_x0000_s1027" style="position:absolute;left:1247;top:1073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65888" behindDoc="1" locked="0" layoutInCell="1" allowOverlap="1" wp14:anchorId="00736B71" wp14:editId="05364C69">
                <wp:simplePos x="0" y="0"/>
                <wp:positionH relativeFrom="page">
                  <wp:posOffset>791845</wp:posOffset>
                </wp:positionH>
                <wp:positionV relativeFrom="page">
                  <wp:posOffset>7125335</wp:posOffset>
                </wp:positionV>
                <wp:extent cx="5975985" cy="1270"/>
                <wp:effectExtent l="10795" t="10160" r="13970" b="7620"/>
                <wp:wrapNone/>
                <wp:docPr id="1566" name="Group 1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221"/>
                          <a:chExt cx="9411" cy="2"/>
                        </a:xfrm>
                      </wpg:grpSpPr>
                      <wps:wsp>
                        <wps:cNvPr id="1567" name="Freeform 1269"/>
                        <wps:cNvSpPr>
                          <a:spLocks/>
                        </wps:cNvSpPr>
                        <wps:spPr bwMode="auto">
                          <a:xfrm>
                            <a:off x="1247" y="1122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12A1118" id="Group 1268" o:spid="_x0000_s1026" style="position:absolute;margin-left:62.35pt;margin-top:561.05pt;width:470.55pt;height:.1pt;z-index:-251950592;mso-position-horizontal-relative:page;mso-position-vertical-relative:page" coordorigin="1247,1122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">
                <v:shape id="Freeform 1269" o:spid="_x0000_s1027" style="position:absolute;left:1247;top:1122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66912" behindDoc="1" locked="0" layoutInCell="1" allowOverlap="1" wp14:anchorId="66ED8499" wp14:editId="145EADA8">
                <wp:simplePos x="0" y="0"/>
                <wp:positionH relativeFrom="page">
                  <wp:posOffset>791845</wp:posOffset>
                </wp:positionH>
                <wp:positionV relativeFrom="page">
                  <wp:posOffset>7437120</wp:posOffset>
                </wp:positionV>
                <wp:extent cx="5975985" cy="1270"/>
                <wp:effectExtent l="10795" t="7620" r="13970" b="10160"/>
                <wp:wrapNone/>
                <wp:docPr id="1564" name="Group 1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712"/>
                          <a:chExt cx="9411" cy="2"/>
                        </a:xfrm>
                      </wpg:grpSpPr>
                      <wps:wsp>
                        <wps:cNvPr id="1565" name="Freeform 1267"/>
                        <wps:cNvSpPr>
                          <a:spLocks/>
                        </wps:cNvSpPr>
                        <wps:spPr bwMode="auto">
                          <a:xfrm>
                            <a:off x="1247" y="1171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5FAA023" id="Group 1266" o:spid="_x0000_s1026" style="position:absolute;margin-left:62.35pt;margin-top:585.6pt;width:470.55pt;height:.1pt;z-index:-251949568;mso-position-horizontal-relative:page;mso-position-vertical-relative:page" coordorigin="1247,1171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">
                <v:shape id="Freeform 1267" o:spid="_x0000_s1027" style="position:absolute;left:1247;top:1171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67936" behindDoc="1" locked="0" layoutInCell="1" allowOverlap="1" wp14:anchorId="4104C46A" wp14:editId="4601A129">
                <wp:simplePos x="0" y="0"/>
                <wp:positionH relativeFrom="page">
                  <wp:posOffset>791845</wp:posOffset>
                </wp:positionH>
                <wp:positionV relativeFrom="page">
                  <wp:posOffset>7748270</wp:posOffset>
                </wp:positionV>
                <wp:extent cx="5975985" cy="1270"/>
                <wp:effectExtent l="10795" t="13970" r="13970" b="3810"/>
                <wp:wrapNone/>
                <wp:docPr id="1562" name="Group 1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202"/>
                          <a:chExt cx="9411" cy="2"/>
                        </a:xfrm>
                      </wpg:grpSpPr>
                      <wps:wsp>
                        <wps:cNvPr id="1563" name="Freeform 1265"/>
                        <wps:cNvSpPr>
                          <a:spLocks/>
                        </wps:cNvSpPr>
                        <wps:spPr bwMode="auto">
                          <a:xfrm>
                            <a:off x="1247" y="1220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7B252AC" id="Group 1264" o:spid="_x0000_s1026" style="position:absolute;margin-left:62.35pt;margin-top:610.1pt;width:470.55pt;height:.1pt;z-index:-251948544;mso-position-horizontal-relative:page;mso-position-vertical-relative:page" coordorigin="1247,1220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">
                <v:shape id="Freeform 1265" o:spid="_x0000_s1027" style="position:absolute;left:1247;top:1220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68960" behindDoc="1" locked="0" layoutInCell="1" allowOverlap="1" wp14:anchorId="6EEFEBD9" wp14:editId="6550F4F1">
                <wp:simplePos x="0" y="0"/>
                <wp:positionH relativeFrom="page">
                  <wp:posOffset>791845</wp:posOffset>
                </wp:positionH>
                <wp:positionV relativeFrom="page">
                  <wp:posOffset>8060055</wp:posOffset>
                </wp:positionV>
                <wp:extent cx="5975985" cy="1270"/>
                <wp:effectExtent l="10795" t="11430" r="13970" b="6350"/>
                <wp:wrapNone/>
                <wp:docPr id="1560" name="Group 1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693"/>
                          <a:chExt cx="9411" cy="2"/>
                        </a:xfrm>
                      </wpg:grpSpPr>
                      <wps:wsp>
                        <wps:cNvPr id="1561" name="Freeform 1263"/>
                        <wps:cNvSpPr>
                          <a:spLocks/>
                        </wps:cNvSpPr>
                        <wps:spPr bwMode="auto">
                          <a:xfrm>
                            <a:off x="1247" y="1269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BD45365" id="Group 1262" o:spid="_x0000_s1026" style="position:absolute;margin-left:62.35pt;margin-top:634.65pt;width:470.55pt;height:.1pt;z-index:-251947520;mso-position-horizontal-relative:page;mso-position-vertical-relative:page" coordorigin="1247,1269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">
                <v:shape id="Freeform 1263" o:spid="_x0000_s1027" style="position:absolute;left:1247;top:1269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69984" behindDoc="1" locked="0" layoutInCell="1" allowOverlap="1" wp14:anchorId="0537DFC4" wp14:editId="2690D9F1">
                <wp:simplePos x="0" y="0"/>
                <wp:positionH relativeFrom="page">
                  <wp:posOffset>791845</wp:posOffset>
                </wp:positionH>
                <wp:positionV relativeFrom="page">
                  <wp:posOffset>8371840</wp:posOffset>
                </wp:positionV>
                <wp:extent cx="5975985" cy="1270"/>
                <wp:effectExtent l="10795" t="8890" r="13970" b="8890"/>
                <wp:wrapNone/>
                <wp:docPr id="1558" name="Group 1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184"/>
                          <a:chExt cx="9411" cy="2"/>
                        </a:xfrm>
                      </wpg:grpSpPr>
                      <wps:wsp>
                        <wps:cNvPr id="1559" name="Freeform 1261"/>
                        <wps:cNvSpPr>
                          <a:spLocks/>
                        </wps:cNvSpPr>
                        <wps:spPr bwMode="auto">
                          <a:xfrm>
                            <a:off x="1247" y="1318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CD42401" id="Group 1260" o:spid="_x0000_s1026" style="position:absolute;margin-left:62.35pt;margin-top:659.2pt;width:470.55pt;height:.1pt;z-index:-251946496;mso-position-horizontal-relative:page;mso-position-vertical-relative:page" coordorigin="1247,1318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">
                <v:shape id="Freeform 1261" o:spid="_x0000_s1027" style="position:absolute;left:1247;top:1318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71008" behindDoc="1" locked="0" layoutInCell="1" allowOverlap="1" wp14:anchorId="4B902676" wp14:editId="4D5D9AFC">
                <wp:simplePos x="0" y="0"/>
                <wp:positionH relativeFrom="page">
                  <wp:posOffset>791845</wp:posOffset>
                </wp:positionH>
                <wp:positionV relativeFrom="page">
                  <wp:posOffset>8683625</wp:posOffset>
                </wp:positionV>
                <wp:extent cx="5975985" cy="1270"/>
                <wp:effectExtent l="10795" t="6350" r="13970" b="11430"/>
                <wp:wrapNone/>
                <wp:docPr id="1556" name="Group 1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675"/>
                          <a:chExt cx="9411" cy="2"/>
                        </a:xfrm>
                      </wpg:grpSpPr>
                      <wps:wsp>
                        <wps:cNvPr id="1557" name="Freeform 1259"/>
                        <wps:cNvSpPr>
                          <a:spLocks/>
                        </wps:cNvSpPr>
                        <wps:spPr bwMode="auto">
                          <a:xfrm>
                            <a:off x="1247" y="1367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AFC6F1C" id="Group 1258" o:spid="_x0000_s1026" style="position:absolute;margin-left:62.35pt;margin-top:683.75pt;width:470.55pt;height:.1pt;z-index:-251945472;mso-position-horizontal-relative:page;mso-position-vertical-relative:page" coordorigin="1247,1367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">
                <v:shape id="Freeform 1259" o:spid="_x0000_s1027" style="position:absolute;left:1247;top:1367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72032" behindDoc="1" locked="0" layoutInCell="1" allowOverlap="1" wp14:anchorId="742068E9" wp14:editId="1258E8DE">
                <wp:simplePos x="0" y="0"/>
                <wp:positionH relativeFrom="page">
                  <wp:posOffset>791845</wp:posOffset>
                </wp:positionH>
                <wp:positionV relativeFrom="page">
                  <wp:posOffset>8994775</wp:posOffset>
                </wp:positionV>
                <wp:extent cx="5975985" cy="1270"/>
                <wp:effectExtent l="10795" t="12700" r="13970" b="5080"/>
                <wp:wrapNone/>
                <wp:docPr id="1554" name="Group 1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4165"/>
                          <a:chExt cx="9411" cy="2"/>
                        </a:xfrm>
                      </wpg:grpSpPr>
                      <wps:wsp>
                        <wps:cNvPr id="1555" name="Freeform 1257"/>
                        <wps:cNvSpPr>
                          <a:spLocks/>
                        </wps:cNvSpPr>
                        <wps:spPr bwMode="auto">
                          <a:xfrm>
                            <a:off x="1247" y="1416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8C234D0" id="Group 1256" o:spid="_x0000_s1026" style="position:absolute;margin-left:62.35pt;margin-top:708.25pt;width:470.55pt;height:.1pt;z-index:-251944448;mso-position-horizontal-relative:page;mso-position-vertical-relative:page" coordorigin="1247,1416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">
                <v:shape id="Freeform 1257" o:spid="_x0000_s1027" style="position:absolute;left:1247;top:1416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73056" behindDoc="1" locked="0" layoutInCell="1" allowOverlap="1" wp14:anchorId="1A65B001" wp14:editId="7CC39A3E">
                <wp:simplePos x="0" y="0"/>
                <wp:positionH relativeFrom="page">
                  <wp:posOffset>791845</wp:posOffset>
                </wp:positionH>
                <wp:positionV relativeFrom="page">
                  <wp:posOffset>9306560</wp:posOffset>
                </wp:positionV>
                <wp:extent cx="5975985" cy="1270"/>
                <wp:effectExtent l="10795" t="10160" r="13970" b="7620"/>
                <wp:wrapNone/>
                <wp:docPr id="1552" name="Group 1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4656"/>
                          <a:chExt cx="9411" cy="2"/>
                        </a:xfrm>
                      </wpg:grpSpPr>
                      <wps:wsp>
                        <wps:cNvPr id="1553" name="Freeform 1255"/>
                        <wps:cNvSpPr>
                          <a:spLocks/>
                        </wps:cNvSpPr>
                        <wps:spPr bwMode="auto">
                          <a:xfrm>
                            <a:off x="1247" y="14656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5A399ED" id="Group 1254" o:spid="_x0000_s1026" style="position:absolute;margin-left:62.35pt;margin-top:732.8pt;width:470.55pt;height:.1pt;z-index:-251943424;mso-position-horizontal-relative:page;mso-position-vertical-relative:page" coordorigin="1247,14656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">
                <v:shape id="Freeform 1255" o:spid="_x0000_s1027" style="position:absolute;left:1247;top:14656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74080" behindDoc="1" locked="0" layoutInCell="1" allowOverlap="1" wp14:anchorId="4A1DC57E" wp14:editId="6BBA9A07">
                <wp:simplePos x="0" y="0"/>
                <wp:positionH relativeFrom="page">
                  <wp:posOffset>791845</wp:posOffset>
                </wp:positionH>
                <wp:positionV relativeFrom="page">
                  <wp:posOffset>9618345</wp:posOffset>
                </wp:positionV>
                <wp:extent cx="5975985" cy="1270"/>
                <wp:effectExtent l="10795" t="7620" r="13970" b="10160"/>
                <wp:wrapNone/>
                <wp:docPr id="1550" name="Group 1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5147"/>
                          <a:chExt cx="9411" cy="2"/>
                        </a:xfrm>
                      </wpg:grpSpPr>
                      <wps:wsp>
                        <wps:cNvPr id="1551" name="Freeform 1253"/>
                        <wps:cNvSpPr>
                          <a:spLocks/>
                        </wps:cNvSpPr>
                        <wps:spPr bwMode="auto">
                          <a:xfrm>
                            <a:off x="1247" y="1514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746F3B2" id="Group 1252" o:spid="_x0000_s1026" style="position:absolute;margin-left:62.35pt;margin-top:757.35pt;width:470.55pt;height:.1pt;z-index:-251942400;mso-position-horizontal-relative:page;mso-position-vertical-relative:page" coordorigin="1247,1514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">
                <v:shape id="Freeform 1253" o:spid="_x0000_s1027" style="position:absolute;left:1247;top:1514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75104" behindDoc="1" locked="0" layoutInCell="1" allowOverlap="1" wp14:anchorId="732E5647" wp14:editId="2CDEF371">
                <wp:simplePos x="0" y="0"/>
                <wp:positionH relativeFrom="page">
                  <wp:posOffset>791845</wp:posOffset>
                </wp:positionH>
                <wp:positionV relativeFrom="page">
                  <wp:posOffset>9930130</wp:posOffset>
                </wp:positionV>
                <wp:extent cx="5975985" cy="1270"/>
                <wp:effectExtent l="10795" t="5080" r="13970" b="12700"/>
                <wp:wrapNone/>
                <wp:docPr id="1548" name="Group 1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5638"/>
                          <a:chExt cx="9411" cy="2"/>
                        </a:xfrm>
                      </wpg:grpSpPr>
                      <wps:wsp>
                        <wps:cNvPr id="1549" name="Freeform 1251"/>
                        <wps:cNvSpPr>
                          <a:spLocks/>
                        </wps:cNvSpPr>
                        <wps:spPr bwMode="auto">
                          <a:xfrm>
                            <a:off x="1247" y="1563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7E6043E" id="Group 1250" o:spid="_x0000_s1026" style="position:absolute;margin-left:62.35pt;margin-top:781.9pt;width:470.55pt;height:.1pt;z-index:-251941376;mso-position-horizontal-relative:page;mso-position-vertical-relative:page" coordorigin="1247,1563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">
                <v:shape id="Freeform 1251" o:spid="_x0000_s1027" style="position:absolute;left:1247;top:1563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376128" behindDoc="1" locked="0" layoutInCell="1" allowOverlap="1" wp14:anchorId="53B0C406" wp14:editId="45650003">
                <wp:simplePos x="0" y="0"/>
                <wp:positionH relativeFrom="page">
                  <wp:posOffset>7230110</wp:posOffset>
                </wp:positionH>
                <wp:positionV relativeFrom="page">
                  <wp:posOffset>3286760</wp:posOffset>
                </wp:positionV>
                <wp:extent cx="165100" cy="3596005"/>
                <wp:effectExtent l="635" t="635" r="0" b="3810"/>
                <wp:wrapNone/>
                <wp:docPr id="1547" name="Text Box 1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3596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97E5F1" w14:textId="77777777" w:rsidR="00D35C18" w:rsidRDefault="00D35C18">
                            <w:pPr>
                              <w:spacing w:after="0" w:line="245" w:lineRule="exact"/>
                              <w:ind w:left="20" w:right="-53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DO NOT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WRITE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IN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THIS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AREA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WILL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BE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CUT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OFF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3B0C406" id="Text Box 1249" o:spid="_x0000_s1037" type="#_x0000_t202" style="position:absolute;left:0;text-align:left;margin-left:569.3pt;margin-top:258.8pt;width:13pt;height:283.15pt;z-index:-25194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" filled="f" stroked="f">
                <v:textbox style="layout-flow:vertical;mso-layout-flow-alt:bottom-to-top" inset="0,0,0,0">
                  <w:txbxContent>
                    <w:p w14:paraId="6E97E5F1" w14:textId="77777777" w:rsidR="00D35C18" w:rsidRDefault="00D35C18">
                      <w:pPr>
                        <w:spacing w:after="0" w:line="245" w:lineRule="exact"/>
                        <w:ind w:left="20" w:right="-53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color w:val="6D6E71"/>
                        </w:rPr>
                        <w:t>DO NOT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WRITE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IN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THIS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AREA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WILL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BE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CUT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OFF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MODERN HIS</w:t>
      </w:r>
      <w:r w:rsidR="00285256">
        <w:rPr>
          <w:rFonts w:ascii="Arial" w:eastAsia="Arial" w:hAnsi="Arial" w:cs="Arial"/>
          <w:b/>
          <w:bCs/>
          <w:color w:val="231F20"/>
          <w:spacing w:val="-4"/>
          <w:position w:val="-1"/>
        </w:rPr>
        <w:t>T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O</w:t>
      </w:r>
      <w:r w:rsidR="00285256">
        <w:rPr>
          <w:rFonts w:ascii="Arial" w:eastAsia="Arial" w:hAnsi="Arial" w:cs="Arial"/>
          <w:b/>
          <w:bCs/>
          <w:color w:val="231F20"/>
          <w:spacing w:val="-8"/>
          <w:position w:val="-1"/>
        </w:rPr>
        <w:t>R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Y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ab/>
        <w:t>12</w:t>
      </w:r>
    </w:p>
    <w:p w14:paraId="52073383" w14:textId="77777777" w:rsidR="002B3F60" w:rsidRDefault="002B3F60">
      <w:pPr>
        <w:spacing w:before="6" w:after="0" w:line="220" w:lineRule="exact"/>
      </w:pPr>
    </w:p>
    <w:p w14:paraId="795019E1" w14:textId="77777777" w:rsidR="002B3F60" w:rsidRDefault="00285256">
      <w:pPr>
        <w:tabs>
          <w:tab w:val="left" w:pos="3600"/>
        </w:tabs>
        <w:spacing w:before="32" w:after="0" w:line="248" w:lineRule="exact"/>
        <w:ind w:left="107" w:right="-20"/>
        <w:rPr>
          <w:rFonts w:ascii="Arial" w:eastAsia="Arial" w:hAnsi="Arial" w:cs="Arial"/>
        </w:rPr>
      </w:pPr>
      <w:r>
        <w:rPr>
          <w:rFonts w:ascii="Arial" w:eastAsia="Arial" w:hAnsi="Arial" w:cs="Arial"/>
          <w:color w:val="231F20"/>
          <w:position w:val="-1"/>
        </w:rPr>
        <w:t xml:space="preserve">Question number: </w:t>
      </w:r>
      <w:r>
        <w:rPr>
          <w:rFonts w:ascii="Arial" w:eastAsia="Arial" w:hAnsi="Arial" w:cs="Arial"/>
          <w:color w:val="231F20"/>
          <w:w w:val="210"/>
          <w:position w:val="-1"/>
          <w:u w:val="single" w:color="231F20"/>
        </w:rPr>
        <w:t xml:space="preserve"> </w:t>
      </w:r>
      <w:r>
        <w:rPr>
          <w:rFonts w:ascii="Arial" w:eastAsia="Arial" w:hAnsi="Arial" w:cs="Arial"/>
          <w:color w:val="231F20"/>
          <w:position w:val="-1"/>
          <w:u w:val="single" w:color="231F20"/>
        </w:rPr>
        <w:tab/>
      </w:r>
    </w:p>
    <w:p w14:paraId="10FDBF28" w14:textId="77777777" w:rsidR="002B3F60" w:rsidRDefault="002B3F60">
      <w:pPr>
        <w:spacing w:before="6" w:after="0" w:line="180" w:lineRule="exact"/>
        <w:rPr>
          <w:sz w:val="18"/>
          <w:szCs w:val="18"/>
        </w:rPr>
      </w:pPr>
    </w:p>
    <w:p w14:paraId="719B231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79E271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94E490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B54DA8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14F407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869A2A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792813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A7407E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060ECF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17049E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BCEF76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DF6333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918789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AD5F82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D9D500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713D2F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E903C7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E6BB38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4D36B9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DD3F52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77166F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488AED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AA800A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A2F3B9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10D55D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7A3C27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069595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495BC0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F5ADC1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BB9404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CE2F3C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9AEDE0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487957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07EE76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F80322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4111D4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F9CB9E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A94CAF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93ACC0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FB21D3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F174CF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BF0DAA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202001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1CADCC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E85B23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A139B1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D326FE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2FC4FA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489A0B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EE7C33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C39891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64D55A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FDCC6A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3BD073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5C9FAE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0AB65C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A6C78D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E65432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DCED21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25F884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5FC4BF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AFBD8F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ABE599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37FA6A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328783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2985D8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A49AAF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73076C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94AD31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690144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066F79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934D869" w14:textId="77777777" w:rsidR="002B3F60" w:rsidRDefault="00285256">
      <w:pPr>
        <w:spacing w:before="32" w:after="0" w:line="240" w:lineRule="auto"/>
        <w:ind w:left="4036" w:right="3477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color w:val="231F20"/>
        </w:rPr>
        <w:t xml:space="preserve">See next </w:t>
      </w:r>
      <w:r>
        <w:rPr>
          <w:rFonts w:ascii="Arial" w:eastAsia="Arial" w:hAnsi="Arial" w:cs="Arial"/>
          <w:b/>
          <w:bCs/>
          <w:color w:val="231F20"/>
          <w:w w:val="99"/>
        </w:rPr>
        <w:t>page</w:t>
      </w:r>
    </w:p>
    <w:p w14:paraId="3B5F007F" w14:textId="77777777" w:rsidR="002B3F60" w:rsidRDefault="002B3F60">
      <w:pPr>
        <w:spacing w:after="0"/>
        <w:jc w:val="center"/>
        <w:sectPr w:rsidR="002B3F60">
          <w:headerReference w:type="even" r:id="rId16"/>
          <w:pgSz w:w="11920" w:h="16840"/>
          <w:pgMar w:top="600" w:right="1680" w:bottom="280" w:left="1140" w:header="0" w:footer="0" w:gutter="0"/>
          <w:cols w:space="720"/>
        </w:sectPr>
      </w:pPr>
    </w:p>
    <w:p w14:paraId="46A2E57F" w14:textId="50A9A690" w:rsidR="002B3F60" w:rsidRDefault="00F82685">
      <w:pPr>
        <w:tabs>
          <w:tab w:val="left" w:pos="7500"/>
        </w:tabs>
        <w:spacing w:before="77" w:after="0" w:line="248" w:lineRule="exact"/>
        <w:ind w:left="4691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77152" behindDoc="1" locked="0" layoutInCell="1" allowOverlap="1" wp14:anchorId="3F5CF91D" wp14:editId="55C0632D">
                <wp:simplePos x="0" y="0"/>
                <wp:positionH relativeFrom="page">
                  <wp:posOffset>428625</wp:posOffset>
                </wp:positionH>
                <wp:positionV relativeFrom="page">
                  <wp:posOffset>360045</wp:posOffset>
                </wp:positionV>
                <wp:extent cx="1270" cy="9972040"/>
                <wp:effectExtent l="9525" t="7620" r="8255" b="12065"/>
                <wp:wrapNone/>
                <wp:docPr id="1545" name="Group 1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9972040"/>
                          <a:chOff x="675" y="567"/>
                          <a:chExt cx="2" cy="15704"/>
                        </a:xfrm>
                      </wpg:grpSpPr>
                      <wps:wsp>
                        <wps:cNvPr id="1546" name="Freeform 1248"/>
                        <wps:cNvSpPr>
                          <a:spLocks/>
                        </wps:cNvSpPr>
                        <wps:spPr bwMode="auto">
                          <a:xfrm>
                            <a:off x="675" y="567"/>
                            <a:ext cx="2" cy="15704"/>
                          </a:xfrm>
                          <a:custGeom>
                            <a:avLst/>
                            <a:gdLst>
                              <a:gd name="T0" fmla="+- 0 567 567"/>
                              <a:gd name="T1" fmla="*/ 567 h 15704"/>
                              <a:gd name="T2" fmla="+- 0 16271 567"/>
                              <a:gd name="T3" fmla="*/ 16271 h 157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704">
                                <a:moveTo>
                                  <a:pt x="0" y="0"/>
                                </a:moveTo>
                                <a:lnTo>
                                  <a:pt x="0" y="157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6F3632D" id="Group 1247" o:spid="_x0000_s1026" style="position:absolute;margin-left:33.75pt;margin-top:28.35pt;width:.1pt;height:785.2pt;z-index:-251939328;mso-position-horizontal-relative:page;mso-position-vertical-relative:page" coordorigin="675,567" coordsize="2,1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">
                <v:shape id="Freeform 1248" o:spid="_x0000_s1027" style="position:absolute;left:675;top:567;width:2;height:15704;visibility:visible;mso-wrap-style:square;v-text-anchor:top" coordsize="2,15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" path="m,l,15704e" filled="f" strokecolor="#231f20" strokeweight=".5pt">
                  <v:path arrowok="t" o:connecttype="custom" o:connectlocs="0,567;0,16271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82272" behindDoc="1" locked="0" layoutInCell="1" allowOverlap="1" wp14:anchorId="6CCDACB1" wp14:editId="0390943E">
                <wp:simplePos x="0" y="0"/>
                <wp:positionH relativeFrom="page">
                  <wp:posOffset>791845</wp:posOffset>
                </wp:positionH>
                <wp:positionV relativeFrom="page">
                  <wp:posOffset>2450465</wp:posOffset>
                </wp:positionV>
                <wp:extent cx="5975985" cy="1270"/>
                <wp:effectExtent l="10795" t="12065" r="13970" b="5715"/>
                <wp:wrapNone/>
                <wp:docPr id="1543" name="Group 1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3859"/>
                          <a:chExt cx="9411" cy="2"/>
                        </a:xfrm>
                      </wpg:grpSpPr>
                      <wps:wsp>
                        <wps:cNvPr id="1544" name="Freeform 1246"/>
                        <wps:cNvSpPr>
                          <a:spLocks/>
                        </wps:cNvSpPr>
                        <wps:spPr bwMode="auto">
                          <a:xfrm>
                            <a:off x="1247" y="385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7FF9286" id="Group 1245" o:spid="_x0000_s1026" style="position:absolute;margin-left:62.35pt;margin-top:192.95pt;width:470.55pt;height:.1pt;z-index:-251934208;mso-position-horizontal-relative:page;mso-position-vertical-relative:page" coordorigin="1247,385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">
                <v:shape id="Freeform 1246" o:spid="_x0000_s1027" style="position:absolute;left:1247;top:385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83296" behindDoc="1" locked="0" layoutInCell="1" allowOverlap="1" wp14:anchorId="2966F65E" wp14:editId="10276C7C">
                <wp:simplePos x="0" y="0"/>
                <wp:positionH relativeFrom="page">
                  <wp:posOffset>791845</wp:posOffset>
                </wp:positionH>
                <wp:positionV relativeFrom="page">
                  <wp:posOffset>2762250</wp:posOffset>
                </wp:positionV>
                <wp:extent cx="5975985" cy="1270"/>
                <wp:effectExtent l="10795" t="9525" r="13970" b="8255"/>
                <wp:wrapNone/>
                <wp:docPr id="1541" name="Group 1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350"/>
                          <a:chExt cx="9411" cy="2"/>
                        </a:xfrm>
                      </wpg:grpSpPr>
                      <wps:wsp>
                        <wps:cNvPr id="1542" name="Freeform 1244"/>
                        <wps:cNvSpPr>
                          <a:spLocks/>
                        </wps:cNvSpPr>
                        <wps:spPr bwMode="auto">
                          <a:xfrm>
                            <a:off x="1247" y="435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9CA1795" id="Group 1243" o:spid="_x0000_s1026" style="position:absolute;margin-left:62.35pt;margin-top:217.5pt;width:470.55pt;height:.1pt;z-index:-251933184;mso-position-horizontal-relative:page;mso-position-vertical-relative:page" coordorigin="1247,435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">
                <v:shape id="Freeform 1244" o:spid="_x0000_s1027" style="position:absolute;left:1247;top:435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84320" behindDoc="1" locked="0" layoutInCell="1" allowOverlap="1" wp14:anchorId="6E06358F" wp14:editId="4AACE7A7">
                <wp:simplePos x="0" y="0"/>
                <wp:positionH relativeFrom="page">
                  <wp:posOffset>791845</wp:posOffset>
                </wp:positionH>
                <wp:positionV relativeFrom="page">
                  <wp:posOffset>3074035</wp:posOffset>
                </wp:positionV>
                <wp:extent cx="5975985" cy="1270"/>
                <wp:effectExtent l="10795" t="6985" r="13970" b="10795"/>
                <wp:wrapNone/>
                <wp:docPr id="1539" name="Group 1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841"/>
                          <a:chExt cx="9411" cy="2"/>
                        </a:xfrm>
                      </wpg:grpSpPr>
                      <wps:wsp>
                        <wps:cNvPr id="1540" name="Freeform 1242"/>
                        <wps:cNvSpPr>
                          <a:spLocks/>
                        </wps:cNvSpPr>
                        <wps:spPr bwMode="auto">
                          <a:xfrm>
                            <a:off x="1247" y="484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DED0CED" id="Group 1241" o:spid="_x0000_s1026" style="position:absolute;margin-left:62.35pt;margin-top:242.05pt;width:470.55pt;height:.1pt;z-index:-251932160;mso-position-horizontal-relative:page;mso-position-vertical-relative:page" coordorigin="1247,484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">
                <v:shape id="Freeform 1242" o:spid="_x0000_s1027" style="position:absolute;left:1247;top:484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85344" behindDoc="1" locked="0" layoutInCell="1" allowOverlap="1" wp14:anchorId="7F419EBD" wp14:editId="4D44387C">
                <wp:simplePos x="0" y="0"/>
                <wp:positionH relativeFrom="page">
                  <wp:posOffset>791845</wp:posOffset>
                </wp:positionH>
                <wp:positionV relativeFrom="page">
                  <wp:posOffset>3385820</wp:posOffset>
                </wp:positionV>
                <wp:extent cx="5975985" cy="1270"/>
                <wp:effectExtent l="10795" t="13970" r="13970" b="3810"/>
                <wp:wrapNone/>
                <wp:docPr id="1537" name="Group 1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332"/>
                          <a:chExt cx="9411" cy="2"/>
                        </a:xfrm>
                      </wpg:grpSpPr>
                      <wps:wsp>
                        <wps:cNvPr id="1538" name="Freeform 1240"/>
                        <wps:cNvSpPr>
                          <a:spLocks/>
                        </wps:cNvSpPr>
                        <wps:spPr bwMode="auto">
                          <a:xfrm>
                            <a:off x="1247" y="533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6893C8E" id="Group 1239" o:spid="_x0000_s1026" style="position:absolute;margin-left:62.35pt;margin-top:266.6pt;width:470.55pt;height:.1pt;z-index:-251931136;mso-position-horizontal-relative:page;mso-position-vertical-relative:page" coordorigin="1247,533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">
                <v:shape id="Freeform 1240" o:spid="_x0000_s1027" style="position:absolute;left:1247;top:533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86368" behindDoc="1" locked="0" layoutInCell="1" allowOverlap="1" wp14:anchorId="1373B92A" wp14:editId="5F973481">
                <wp:simplePos x="0" y="0"/>
                <wp:positionH relativeFrom="page">
                  <wp:posOffset>791845</wp:posOffset>
                </wp:positionH>
                <wp:positionV relativeFrom="page">
                  <wp:posOffset>3696970</wp:posOffset>
                </wp:positionV>
                <wp:extent cx="5975985" cy="1270"/>
                <wp:effectExtent l="10795" t="10795" r="13970" b="6985"/>
                <wp:wrapNone/>
                <wp:docPr id="1535" name="Group 1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822"/>
                          <a:chExt cx="9411" cy="2"/>
                        </a:xfrm>
                      </wpg:grpSpPr>
                      <wps:wsp>
                        <wps:cNvPr id="1536" name="Freeform 1238"/>
                        <wps:cNvSpPr>
                          <a:spLocks/>
                        </wps:cNvSpPr>
                        <wps:spPr bwMode="auto">
                          <a:xfrm>
                            <a:off x="1247" y="582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30DED0C" id="Group 1237" o:spid="_x0000_s1026" style="position:absolute;margin-left:62.35pt;margin-top:291.1pt;width:470.55pt;height:.1pt;z-index:-251930112;mso-position-horizontal-relative:page;mso-position-vertical-relative:page" coordorigin="1247,582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">
                <v:shape id="Freeform 1238" o:spid="_x0000_s1027" style="position:absolute;left:1247;top:582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87392" behindDoc="1" locked="0" layoutInCell="1" allowOverlap="1" wp14:anchorId="59934783" wp14:editId="3A35DF50">
                <wp:simplePos x="0" y="0"/>
                <wp:positionH relativeFrom="page">
                  <wp:posOffset>791845</wp:posOffset>
                </wp:positionH>
                <wp:positionV relativeFrom="page">
                  <wp:posOffset>4008755</wp:posOffset>
                </wp:positionV>
                <wp:extent cx="5975985" cy="1270"/>
                <wp:effectExtent l="10795" t="8255" r="13970" b="9525"/>
                <wp:wrapNone/>
                <wp:docPr id="1533" name="Group 1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313"/>
                          <a:chExt cx="9411" cy="2"/>
                        </a:xfrm>
                      </wpg:grpSpPr>
                      <wps:wsp>
                        <wps:cNvPr id="1534" name="Freeform 1236"/>
                        <wps:cNvSpPr>
                          <a:spLocks/>
                        </wps:cNvSpPr>
                        <wps:spPr bwMode="auto">
                          <a:xfrm>
                            <a:off x="1247" y="631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35BF023" id="Group 1235" o:spid="_x0000_s1026" style="position:absolute;margin-left:62.35pt;margin-top:315.65pt;width:470.55pt;height:.1pt;z-index:-251929088;mso-position-horizontal-relative:page;mso-position-vertical-relative:page" coordorigin="1247,631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">
                <v:shape id="Freeform 1236" o:spid="_x0000_s1027" style="position:absolute;left:1247;top:631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88416" behindDoc="1" locked="0" layoutInCell="1" allowOverlap="1" wp14:anchorId="022B62D5" wp14:editId="350B3B1D">
                <wp:simplePos x="0" y="0"/>
                <wp:positionH relativeFrom="page">
                  <wp:posOffset>791845</wp:posOffset>
                </wp:positionH>
                <wp:positionV relativeFrom="page">
                  <wp:posOffset>4320540</wp:posOffset>
                </wp:positionV>
                <wp:extent cx="5975985" cy="1270"/>
                <wp:effectExtent l="10795" t="5715" r="13970" b="12065"/>
                <wp:wrapNone/>
                <wp:docPr id="1531" name="Group 1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804"/>
                          <a:chExt cx="9411" cy="2"/>
                        </a:xfrm>
                      </wpg:grpSpPr>
                      <wps:wsp>
                        <wps:cNvPr id="1532" name="Freeform 1234"/>
                        <wps:cNvSpPr>
                          <a:spLocks/>
                        </wps:cNvSpPr>
                        <wps:spPr bwMode="auto">
                          <a:xfrm>
                            <a:off x="1247" y="680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799EE48" id="Group 1233" o:spid="_x0000_s1026" style="position:absolute;margin-left:62.35pt;margin-top:340.2pt;width:470.55pt;height:.1pt;z-index:-251928064;mso-position-horizontal-relative:page;mso-position-vertical-relative:page" coordorigin="1247,680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">
                <v:shape id="Freeform 1234" o:spid="_x0000_s1027" style="position:absolute;left:1247;top:680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89440" behindDoc="1" locked="0" layoutInCell="1" allowOverlap="1" wp14:anchorId="557B2A9E" wp14:editId="063385FD">
                <wp:simplePos x="0" y="0"/>
                <wp:positionH relativeFrom="page">
                  <wp:posOffset>791845</wp:posOffset>
                </wp:positionH>
                <wp:positionV relativeFrom="page">
                  <wp:posOffset>4632325</wp:posOffset>
                </wp:positionV>
                <wp:extent cx="5975985" cy="1270"/>
                <wp:effectExtent l="10795" t="12700" r="13970" b="5080"/>
                <wp:wrapNone/>
                <wp:docPr id="1529" name="Group 1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95"/>
                          <a:chExt cx="9411" cy="2"/>
                        </a:xfrm>
                      </wpg:grpSpPr>
                      <wps:wsp>
                        <wps:cNvPr id="1530" name="Freeform 1232"/>
                        <wps:cNvSpPr>
                          <a:spLocks/>
                        </wps:cNvSpPr>
                        <wps:spPr bwMode="auto">
                          <a:xfrm>
                            <a:off x="1247" y="729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808DAE4" id="Group 1231" o:spid="_x0000_s1026" style="position:absolute;margin-left:62.35pt;margin-top:364.75pt;width:470.55pt;height:.1pt;z-index:-251927040;mso-position-horizontal-relative:page;mso-position-vertical-relative:page" coordorigin="1247,729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">
                <v:shape id="Freeform 1232" o:spid="_x0000_s1027" style="position:absolute;left:1247;top:729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90464" behindDoc="1" locked="0" layoutInCell="1" allowOverlap="1" wp14:anchorId="711ED3CD" wp14:editId="6F3C221F">
                <wp:simplePos x="0" y="0"/>
                <wp:positionH relativeFrom="page">
                  <wp:posOffset>791845</wp:posOffset>
                </wp:positionH>
                <wp:positionV relativeFrom="page">
                  <wp:posOffset>4943475</wp:posOffset>
                </wp:positionV>
                <wp:extent cx="5975985" cy="1270"/>
                <wp:effectExtent l="10795" t="9525" r="13970" b="8255"/>
                <wp:wrapNone/>
                <wp:docPr id="1527" name="Group 1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785"/>
                          <a:chExt cx="9411" cy="2"/>
                        </a:xfrm>
                      </wpg:grpSpPr>
                      <wps:wsp>
                        <wps:cNvPr id="1528" name="Freeform 1230"/>
                        <wps:cNvSpPr>
                          <a:spLocks/>
                        </wps:cNvSpPr>
                        <wps:spPr bwMode="auto">
                          <a:xfrm>
                            <a:off x="1247" y="778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2AF6FC8" id="Group 1229" o:spid="_x0000_s1026" style="position:absolute;margin-left:62.35pt;margin-top:389.25pt;width:470.55pt;height:.1pt;z-index:-251926016;mso-position-horizontal-relative:page;mso-position-vertical-relative:page" coordorigin="1247,778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">
                <v:shape id="Freeform 1230" o:spid="_x0000_s1027" style="position:absolute;left:1247;top:778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91488" behindDoc="1" locked="0" layoutInCell="1" allowOverlap="1" wp14:anchorId="46B05F9A" wp14:editId="123E1F86">
                <wp:simplePos x="0" y="0"/>
                <wp:positionH relativeFrom="page">
                  <wp:posOffset>791845</wp:posOffset>
                </wp:positionH>
                <wp:positionV relativeFrom="page">
                  <wp:posOffset>5255260</wp:posOffset>
                </wp:positionV>
                <wp:extent cx="5975985" cy="1270"/>
                <wp:effectExtent l="10795" t="6985" r="13970" b="10795"/>
                <wp:wrapNone/>
                <wp:docPr id="1525" name="Group 1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276"/>
                          <a:chExt cx="9411" cy="2"/>
                        </a:xfrm>
                      </wpg:grpSpPr>
                      <wps:wsp>
                        <wps:cNvPr id="1526" name="Freeform 1228"/>
                        <wps:cNvSpPr>
                          <a:spLocks/>
                        </wps:cNvSpPr>
                        <wps:spPr bwMode="auto">
                          <a:xfrm>
                            <a:off x="1247" y="8276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8446088" id="Group 1227" o:spid="_x0000_s1026" style="position:absolute;margin-left:62.35pt;margin-top:413.8pt;width:470.55pt;height:.1pt;z-index:-251924992;mso-position-horizontal-relative:page;mso-position-vertical-relative:page" coordorigin="1247,8276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">
                <v:shape id="Freeform 1228" o:spid="_x0000_s1027" style="position:absolute;left:1247;top:8276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92512" behindDoc="1" locked="0" layoutInCell="1" allowOverlap="1" wp14:anchorId="775061CC" wp14:editId="5B83367D">
                <wp:simplePos x="0" y="0"/>
                <wp:positionH relativeFrom="page">
                  <wp:posOffset>791845</wp:posOffset>
                </wp:positionH>
                <wp:positionV relativeFrom="page">
                  <wp:posOffset>5567045</wp:posOffset>
                </wp:positionV>
                <wp:extent cx="5975985" cy="1270"/>
                <wp:effectExtent l="10795" t="13970" r="13970" b="3810"/>
                <wp:wrapNone/>
                <wp:docPr id="1523" name="Group 1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767"/>
                          <a:chExt cx="9411" cy="2"/>
                        </a:xfrm>
                      </wpg:grpSpPr>
                      <wps:wsp>
                        <wps:cNvPr id="1524" name="Freeform 1226"/>
                        <wps:cNvSpPr>
                          <a:spLocks/>
                        </wps:cNvSpPr>
                        <wps:spPr bwMode="auto">
                          <a:xfrm>
                            <a:off x="1247" y="876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780128B" id="Group 1225" o:spid="_x0000_s1026" style="position:absolute;margin-left:62.35pt;margin-top:438.35pt;width:470.55pt;height:.1pt;z-index:-251923968;mso-position-horizontal-relative:page;mso-position-vertical-relative:page" coordorigin="1247,876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">
                <v:shape id="Freeform 1226" o:spid="_x0000_s1027" style="position:absolute;left:1247;top:876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93536" behindDoc="1" locked="0" layoutInCell="1" allowOverlap="1" wp14:anchorId="61C4BA8E" wp14:editId="066F9710">
                <wp:simplePos x="0" y="0"/>
                <wp:positionH relativeFrom="page">
                  <wp:posOffset>791845</wp:posOffset>
                </wp:positionH>
                <wp:positionV relativeFrom="page">
                  <wp:posOffset>5878830</wp:posOffset>
                </wp:positionV>
                <wp:extent cx="5975985" cy="1270"/>
                <wp:effectExtent l="10795" t="11430" r="13970" b="6350"/>
                <wp:wrapNone/>
                <wp:docPr id="1521" name="Group 1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258"/>
                          <a:chExt cx="9411" cy="2"/>
                        </a:xfrm>
                      </wpg:grpSpPr>
                      <wps:wsp>
                        <wps:cNvPr id="1522" name="Freeform 1224"/>
                        <wps:cNvSpPr>
                          <a:spLocks/>
                        </wps:cNvSpPr>
                        <wps:spPr bwMode="auto">
                          <a:xfrm>
                            <a:off x="1247" y="925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4123289" id="Group 1223" o:spid="_x0000_s1026" style="position:absolute;margin-left:62.35pt;margin-top:462.9pt;width:470.55pt;height:.1pt;z-index:-251922944;mso-position-horizontal-relative:page;mso-position-vertical-relative:page" coordorigin="1247,925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">
                <v:shape id="Freeform 1224" o:spid="_x0000_s1027" style="position:absolute;left:1247;top:925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94560" behindDoc="1" locked="0" layoutInCell="1" allowOverlap="1" wp14:anchorId="5335C5B5" wp14:editId="3C88F07C">
                <wp:simplePos x="0" y="0"/>
                <wp:positionH relativeFrom="page">
                  <wp:posOffset>791845</wp:posOffset>
                </wp:positionH>
                <wp:positionV relativeFrom="page">
                  <wp:posOffset>6190615</wp:posOffset>
                </wp:positionV>
                <wp:extent cx="5975985" cy="1270"/>
                <wp:effectExtent l="10795" t="8890" r="13970" b="8890"/>
                <wp:wrapNone/>
                <wp:docPr id="1519" name="Group 1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749"/>
                          <a:chExt cx="9411" cy="2"/>
                        </a:xfrm>
                      </wpg:grpSpPr>
                      <wps:wsp>
                        <wps:cNvPr id="1520" name="Freeform 1222"/>
                        <wps:cNvSpPr>
                          <a:spLocks/>
                        </wps:cNvSpPr>
                        <wps:spPr bwMode="auto">
                          <a:xfrm>
                            <a:off x="1247" y="974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4CC7AE0" id="Group 1221" o:spid="_x0000_s1026" style="position:absolute;margin-left:62.35pt;margin-top:487.45pt;width:470.55pt;height:.1pt;z-index:-251921920;mso-position-horizontal-relative:page;mso-position-vertical-relative:page" coordorigin="1247,974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">
                <v:shape id="Freeform 1222" o:spid="_x0000_s1027" style="position:absolute;left:1247;top:974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95584" behindDoc="1" locked="0" layoutInCell="1" allowOverlap="1" wp14:anchorId="50EE8EB7" wp14:editId="5CBDD262">
                <wp:simplePos x="0" y="0"/>
                <wp:positionH relativeFrom="page">
                  <wp:posOffset>791845</wp:posOffset>
                </wp:positionH>
                <wp:positionV relativeFrom="page">
                  <wp:posOffset>6501765</wp:posOffset>
                </wp:positionV>
                <wp:extent cx="5975985" cy="1270"/>
                <wp:effectExtent l="10795" t="5715" r="13970" b="12065"/>
                <wp:wrapNone/>
                <wp:docPr id="1517" name="Group 1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239"/>
                          <a:chExt cx="9411" cy="2"/>
                        </a:xfrm>
                      </wpg:grpSpPr>
                      <wps:wsp>
                        <wps:cNvPr id="1518" name="Freeform 1220"/>
                        <wps:cNvSpPr>
                          <a:spLocks/>
                        </wps:cNvSpPr>
                        <wps:spPr bwMode="auto">
                          <a:xfrm>
                            <a:off x="1247" y="1023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4254719" id="Group 1219" o:spid="_x0000_s1026" style="position:absolute;margin-left:62.35pt;margin-top:511.95pt;width:470.55pt;height:.1pt;z-index:-251920896;mso-position-horizontal-relative:page;mso-position-vertical-relative:page" coordorigin="1247,1023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">
                <v:shape id="Freeform 1220" o:spid="_x0000_s1027" style="position:absolute;left:1247;top:1023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96608" behindDoc="1" locked="0" layoutInCell="1" allowOverlap="1" wp14:anchorId="6AE5D3C6" wp14:editId="1AE2EA6E">
                <wp:simplePos x="0" y="0"/>
                <wp:positionH relativeFrom="page">
                  <wp:posOffset>791845</wp:posOffset>
                </wp:positionH>
                <wp:positionV relativeFrom="page">
                  <wp:posOffset>6813550</wp:posOffset>
                </wp:positionV>
                <wp:extent cx="5975985" cy="1270"/>
                <wp:effectExtent l="10795" t="12700" r="13970" b="5080"/>
                <wp:wrapNone/>
                <wp:docPr id="1515" name="Group 1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730"/>
                          <a:chExt cx="9411" cy="2"/>
                        </a:xfrm>
                      </wpg:grpSpPr>
                      <wps:wsp>
                        <wps:cNvPr id="1516" name="Freeform 1218"/>
                        <wps:cNvSpPr>
                          <a:spLocks/>
                        </wps:cNvSpPr>
                        <wps:spPr bwMode="auto">
                          <a:xfrm>
                            <a:off x="1247" y="1073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7824F20" id="Group 1217" o:spid="_x0000_s1026" style="position:absolute;margin-left:62.35pt;margin-top:536.5pt;width:470.55pt;height:.1pt;z-index:-251919872;mso-position-horizontal-relative:page;mso-position-vertical-relative:page" coordorigin="1247,1073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">
                <v:shape id="Freeform 1218" o:spid="_x0000_s1027" style="position:absolute;left:1247;top:1073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97632" behindDoc="1" locked="0" layoutInCell="1" allowOverlap="1" wp14:anchorId="0DFA5635" wp14:editId="10296C05">
                <wp:simplePos x="0" y="0"/>
                <wp:positionH relativeFrom="page">
                  <wp:posOffset>791845</wp:posOffset>
                </wp:positionH>
                <wp:positionV relativeFrom="page">
                  <wp:posOffset>7125335</wp:posOffset>
                </wp:positionV>
                <wp:extent cx="5975985" cy="1270"/>
                <wp:effectExtent l="10795" t="10160" r="13970" b="7620"/>
                <wp:wrapNone/>
                <wp:docPr id="1513" name="Group 1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221"/>
                          <a:chExt cx="9411" cy="2"/>
                        </a:xfrm>
                      </wpg:grpSpPr>
                      <wps:wsp>
                        <wps:cNvPr id="1514" name="Freeform 1216"/>
                        <wps:cNvSpPr>
                          <a:spLocks/>
                        </wps:cNvSpPr>
                        <wps:spPr bwMode="auto">
                          <a:xfrm>
                            <a:off x="1247" y="1122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391BCB0" id="Group 1215" o:spid="_x0000_s1026" style="position:absolute;margin-left:62.35pt;margin-top:561.05pt;width:470.55pt;height:.1pt;z-index:-251918848;mso-position-horizontal-relative:page;mso-position-vertical-relative:page" coordorigin="1247,1122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">
                <v:shape id="Freeform 1216" o:spid="_x0000_s1027" style="position:absolute;left:1247;top:1122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98656" behindDoc="1" locked="0" layoutInCell="1" allowOverlap="1" wp14:anchorId="57C9EBB8" wp14:editId="746F532B">
                <wp:simplePos x="0" y="0"/>
                <wp:positionH relativeFrom="page">
                  <wp:posOffset>791845</wp:posOffset>
                </wp:positionH>
                <wp:positionV relativeFrom="page">
                  <wp:posOffset>7437120</wp:posOffset>
                </wp:positionV>
                <wp:extent cx="5975985" cy="1270"/>
                <wp:effectExtent l="10795" t="7620" r="13970" b="10160"/>
                <wp:wrapNone/>
                <wp:docPr id="1511" name="Group 1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712"/>
                          <a:chExt cx="9411" cy="2"/>
                        </a:xfrm>
                      </wpg:grpSpPr>
                      <wps:wsp>
                        <wps:cNvPr id="1512" name="Freeform 1214"/>
                        <wps:cNvSpPr>
                          <a:spLocks/>
                        </wps:cNvSpPr>
                        <wps:spPr bwMode="auto">
                          <a:xfrm>
                            <a:off x="1247" y="1171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EE9CF28" id="Group 1213" o:spid="_x0000_s1026" style="position:absolute;margin-left:62.35pt;margin-top:585.6pt;width:470.55pt;height:.1pt;z-index:-251917824;mso-position-horizontal-relative:page;mso-position-vertical-relative:page" coordorigin="1247,1171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">
                <v:shape id="Freeform 1214" o:spid="_x0000_s1027" style="position:absolute;left:1247;top:1171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99680" behindDoc="1" locked="0" layoutInCell="1" allowOverlap="1" wp14:anchorId="7864E215" wp14:editId="6AE9A63B">
                <wp:simplePos x="0" y="0"/>
                <wp:positionH relativeFrom="page">
                  <wp:posOffset>791845</wp:posOffset>
                </wp:positionH>
                <wp:positionV relativeFrom="page">
                  <wp:posOffset>7748270</wp:posOffset>
                </wp:positionV>
                <wp:extent cx="5975985" cy="1270"/>
                <wp:effectExtent l="10795" t="13970" r="13970" b="3810"/>
                <wp:wrapNone/>
                <wp:docPr id="1509" name="Group 1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202"/>
                          <a:chExt cx="9411" cy="2"/>
                        </a:xfrm>
                      </wpg:grpSpPr>
                      <wps:wsp>
                        <wps:cNvPr id="1510" name="Freeform 1212"/>
                        <wps:cNvSpPr>
                          <a:spLocks/>
                        </wps:cNvSpPr>
                        <wps:spPr bwMode="auto">
                          <a:xfrm>
                            <a:off x="1247" y="1220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4DD19A4" id="Group 1211" o:spid="_x0000_s1026" style="position:absolute;margin-left:62.35pt;margin-top:610.1pt;width:470.55pt;height:.1pt;z-index:-251916800;mso-position-horizontal-relative:page;mso-position-vertical-relative:page" coordorigin="1247,1220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">
                <v:shape id="Freeform 1212" o:spid="_x0000_s1027" style="position:absolute;left:1247;top:1220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00704" behindDoc="1" locked="0" layoutInCell="1" allowOverlap="1" wp14:anchorId="51424394" wp14:editId="0E457214">
                <wp:simplePos x="0" y="0"/>
                <wp:positionH relativeFrom="page">
                  <wp:posOffset>791845</wp:posOffset>
                </wp:positionH>
                <wp:positionV relativeFrom="page">
                  <wp:posOffset>8060055</wp:posOffset>
                </wp:positionV>
                <wp:extent cx="5975985" cy="1270"/>
                <wp:effectExtent l="10795" t="11430" r="13970" b="6350"/>
                <wp:wrapNone/>
                <wp:docPr id="1507" name="Group 1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693"/>
                          <a:chExt cx="9411" cy="2"/>
                        </a:xfrm>
                      </wpg:grpSpPr>
                      <wps:wsp>
                        <wps:cNvPr id="1508" name="Freeform 1210"/>
                        <wps:cNvSpPr>
                          <a:spLocks/>
                        </wps:cNvSpPr>
                        <wps:spPr bwMode="auto">
                          <a:xfrm>
                            <a:off x="1247" y="1269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D1D0416" id="Group 1209" o:spid="_x0000_s1026" style="position:absolute;margin-left:62.35pt;margin-top:634.65pt;width:470.55pt;height:.1pt;z-index:-251915776;mso-position-horizontal-relative:page;mso-position-vertical-relative:page" coordorigin="1247,1269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">
                <v:shape id="Freeform 1210" o:spid="_x0000_s1027" style="position:absolute;left:1247;top:1269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01728" behindDoc="1" locked="0" layoutInCell="1" allowOverlap="1" wp14:anchorId="762759A8" wp14:editId="55B6FDC0">
                <wp:simplePos x="0" y="0"/>
                <wp:positionH relativeFrom="page">
                  <wp:posOffset>791845</wp:posOffset>
                </wp:positionH>
                <wp:positionV relativeFrom="page">
                  <wp:posOffset>8371840</wp:posOffset>
                </wp:positionV>
                <wp:extent cx="5975985" cy="1270"/>
                <wp:effectExtent l="10795" t="8890" r="13970" b="8890"/>
                <wp:wrapNone/>
                <wp:docPr id="1505" name="Group 1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184"/>
                          <a:chExt cx="9411" cy="2"/>
                        </a:xfrm>
                      </wpg:grpSpPr>
                      <wps:wsp>
                        <wps:cNvPr id="1506" name="Freeform 1208"/>
                        <wps:cNvSpPr>
                          <a:spLocks/>
                        </wps:cNvSpPr>
                        <wps:spPr bwMode="auto">
                          <a:xfrm>
                            <a:off x="1247" y="1318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FBE91A2" id="Group 1207" o:spid="_x0000_s1026" style="position:absolute;margin-left:62.35pt;margin-top:659.2pt;width:470.55pt;height:.1pt;z-index:-251914752;mso-position-horizontal-relative:page;mso-position-vertical-relative:page" coordorigin="1247,1318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">
                <v:shape id="Freeform 1208" o:spid="_x0000_s1027" style="position:absolute;left:1247;top:1318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02752" behindDoc="1" locked="0" layoutInCell="1" allowOverlap="1" wp14:anchorId="5EA77A84" wp14:editId="64259D84">
                <wp:simplePos x="0" y="0"/>
                <wp:positionH relativeFrom="page">
                  <wp:posOffset>791845</wp:posOffset>
                </wp:positionH>
                <wp:positionV relativeFrom="page">
                  <wp:posOffset>8683625</wp:posOffset>
                </wp:positionV>
                <wp:extent cx="5975985" cy="1270"/>
                <wp:effectExtent l="10795" t="6350" r="13970" b="11430"/>
                <wp:wrapNone/>
                <wp:docPr id="1503" name="Group 1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675"/>
                          <a:chExt cx="9411" cy="2"/>
                        </a:xfrm>
                      </wpg:grpSpPr>
                      <wps:wsp>
                        <wps:cNvPr id="1504" name="Freeform 1206"/>
                        <wps:cNvSpPr>
                          <a:spLocks/>
                        </wps:cNvSpPr>
                        <wps:spPr bwMode="auto">
                          <a:xfrm>
                            <a:off x="1247" y="1367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EFC28B9" id="Group 1205" o:spid="_x0000_s1026" style="position:absolute;margin-left:62.35pt;margin-top:683.75pt;width:470.55pt;height:.1pt;z-index:-251913728;mso-position-horizontal-relative:page;mso-position-vertical-relative:page" coordorigin="1247,1367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">
                <v:shape id="Freeform 1206" o:spid="_x0000_s1027" style="position:absolute;left:1247;top:1367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407872" behindDoc="1" locked="0" layoutInCell="1" allowOverlap="1" wp14:anchorId="5A13F6CA" wp14:editId="1C02A089">
                <wp:simplePos x="0" y="0"/>
                <wp:positionH relativeFrom="page">
                  <wp:posOffset>182880</wp:posOffset>
                </wp:positionH>
                <wp:positionV relativeFrom="page">
                  <wp:posOffset>3322955</wp:posOffset>
                </wp:positionV>
                <wp:extent cx="165100" cy="3596005"/>
                <wp:effectExtent l="1905" t="0" r="4445" b="0"/>
                <wp:wrapNone/>
                <wp:docPr id="1502" name="Text Box 1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3596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38E428" w14:textId="77777777" w:rsidR="00D35C18" w:rsidRDefault="00D35C18">
                            <w:pPr>
                              <w:spacing w:after="0" w:line="245" w:lineRule="exact"/>
                              <w:ind w:left="20" w:right="-53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DO NOT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WRITE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IN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THIS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AREA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WILL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BE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CUT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OFF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A13F6CA" id="Text Box 1204" o:spid="_x0000_s1038" type="#_x0000_t202" style="position:absolute;left:0;text-align:left;margin-left:14.4pt;margin-top:261.65pt;width:13pt;height:283.15pt;z-index:-25190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" filled="f" stroked="f">
                <v:textbox style="layout-flow:vertical" inset="0,0,0,0">
                  <w:txbxContent>
                    <w:p w14:paraId="1938E428" w14:textId="77777777" w:rsidR="00D35C18" w:rsidRDefault="00D35C18">
                      <w:pPr>
                        <w:spacing w:after="0" w:line="245" w:lineRule="exact"/>
                        <w:ind w:left="20" w:right="-53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color w:val="6D6E71"/>
                        </w:rPr>
                        <w:t>DO NOT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WRITE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IN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THIS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AREA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WILL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BE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CUT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OFF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13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ab/>
        <w:t>MODERN HIS</w:t>
      </w:r>
      <w:r w:rsidR="00285256">
        <w:rPr>
          <w:rFonts w:ascii="Arial" w:eastAsia="Arial" w:hAnsi="Arial" w:cs="Arial"/>
          <w:b/>
          <w:bCs/>
          <w:color w:val="231F20"/>
          <w:spacing w:val="-4"/>
          <w:position w:val="-1"/>
        </w:rPr>
        <w:t>T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O</w:t>
      </w:r>
      <w:r w:rsidR="00285256">
        <w:rPr>
          <w:rFonts w:ascii="Arial" w:eastAsia="Arial" w:hAnsi="Arial" w:cs="Arial"/>
          <w:b/>
          <w:bCs/>
          <w:color w:val="231F20"/>
          <w:spacing w:val="-8"/>
          <w:position w:val="-1"/>
        </w:rPr>
        <w:t>R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Y</w:t>
      </w:r>
    </w:p>
    <w:p w14:paraId="724B1F69" w14:textId="77777777" w:rsidR="002B3F60" w:rsidRDefault="002B3F60">
      <w:pPr>
        <w:spacing w:before="6" w:after="0" w:line="220" w:lineRule="exact"/>
      </w:pPr>
    </w:p>
    <w:p w14:paraId="4700FD06" w14:textId="05664F17" w:rsidR="002B3F60" w:rsidRDefault="00F82685">
      <w:pPr>
        <w:tabs>
          <w:tab w:val="left" w:pos="3600"/>
        </w:tabs>
        <w:spacing w:before="32" w:after="0" w:line="248" w:lineRule="exact"/>
        <w:ind w:left="107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78176" behindDoc="1" locked="0" layoutInCell="1" allowOverlap="1" wp14:anchorId="4AEF7F3F" wp14:editId="4CD43E49">
                <wp:simplePos x="0" y="0"/>
                <wp:positionH relativeFrom="page">
                  <wp:posOffset>791845</wp:posOffset>
                </wp:positionH>
                <wp:positionV relativeFrom="paragraph">
                  <wp:posOffset>461645</wp:posOffset>
                </wp:positionV>
                <wp:extent cx="5975985" cy="1270"/>
                <wp:effectExtent l="10795" t="11430" r="13970" b="6350"/>
                <wp:wrapNone/>
                <wp:docPr id="1500" name="Group 1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7"/>
                          <a:chExt cx="9411" cy="2"/>
                        </a:xfrm>
                      </wpg:grpSpPr>
                      <wps:wsp>
                        <wps:cNvPr id="1501" name="Freeform 1203"/>
                        <wps:cNvSpPr>
                          <a:spLocks/>
                        </wps:cNvSpPr>
                        <wps:spPr bwMode="auto">
                          <a:xfrm>
                            <a:off x="1247" y="72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28EBB48" id="Group 1202" o:spid="_x0000_s1026" style="position:absolute;margin-left:62.35pt;margin-top:36.35pt;width:470.55pt;height:.1pt;z-index:-251938304;mso-position-horizontal-relative:page" coordorigin="1247,72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">
                <v:shape id="Freeform 1203" o:spid="_x0000_s1027" style="position:absolute;left:1247;top:72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79200" behindDoc="1" locked="0" layoutInCell="1" allowOverlap="1" wp14:anchorId="60F161E3" wp14:editId="730A9DFF">
                <wp:simplePos x="0" y="0"/>
                <wp:positionH relativeFrom="page">
                  <wp:posOffset>791845</wp:posOffset>
                </wp:positionH>
                <wp:positionV relativeFrom="paragraph">
                  <wp:posOffset>773430</wp:posOffset>
                </wp:positionV>
                <wp:extent cx="5975985" cy="1270"/>
                <wp:effectExtent l="10795" t="8890" r="13970" b="8890"/>
                <wp:wrapNone/>
                <wp:docPr id="1498" name="Group 1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18"/>
                          <a:chExt cx="9411" cy="2"/>
                        </a:xfrm>
                      </wpg:grpSpPr>
                      <wps:wsp>
                        <wps:cNvPr id="1499" name="Freeform 1201"/>
                        <wps:cNvSpPr>
                          <a:spLocks/>
                        </wps:cNvSpPr>
                        <wps:spPr bwMode="auto">
                          <a:xfrm>
                            <a:off x="1247" y="121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ADE05A6" id="Group 1200" o:spid="_x0000_s1026" style="position:absolute;margin-left:62.35pt;margin-top:60.9pt;width:470.55pt;height:.1pt;z-index:-251937280;mso-position-horizontal-relative:page" coordorigin="1247,121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">
                <v:shape id="Freeform 1201" o:spid="_x0000_s1027" style="position:absolute;left:1247;top:121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80224" behindDoc="1" locked="0" layoutInCell="1" allowOverlap="1" wp14:anchorId="27451EAD" wp14:editId="30B1A7B3">
                <wp:simplePos x="0" y="0"/>
                <wp:positionH relativeFrom="page">
                  <wp:posOffset>791845</wp:posOffset>
                </wp:positionH>
                <wp:positionV relativeFrom="paragraph">
                  <wp:posOffset>1085215</wp:posOffset>
                </wp:positionV>
                <wp:extent cx="5975985" cy="1270"/>
                <wp:effectExtent l="10795" t="6350" r="13970" b="11430"/>
                <wp:wrapNone/>
                <wp:docPr id="1496" name="Group 1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709"/>
                          <a:chExt cx="9411" cy="2"/>
                        </a:xfrm>
                      </wpg:grpSpPr>
                      <wps:wsp>
                        <wps:cNvPr id="1497" name="Freeform 1199"/>
                        <wps:cNvSpPr>
                          <a:spLocks/>
                        </wps:cNvSpPr>
                        <wps:spPr bwMode="auto">
                          <a:xfrm>
                            <a:off x="1247" y="170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41D146A" id="Group 1198" o:spid="_x0000_s1026" style="position:absolute;margin-left:62.35pt;margin-top:85.45pt;width:470.55pt;height:.1pt;z-index:-251936256;mso-position-horizontal-relative:page" coordorigin="1247,170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">
                <v:shape id="Freeform 1199" o:spid="_x0000_s1027" style="position:absolute;left:1247;top:170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381248" behindDoc="1" locked="0" layoutInCell="1" allowOverlap="1" wp14:anchorId="21B6AB31" wp14:editId="53F71194">
                <wp:simplePos x="0" y="0"/>
                <wp:positionH relativeFrom="page">
                  <wp:posOffset>791845</wp:posOffset>
                </wp:positionH>
                <wp:positionV relativeFrom="paragraph">
                  <wp:posOffset>1396365</wp:posOffset>
                </wp:positionV>
                <wp:extent cx="5975985" cy="1270"/>
                <wp:effectExtent l="10795" t="12700" r="13970" b="5080"/>
                <wp:wrapNone/>
                <wp:docPr id="1494" name="Group 1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2199"/>
                          <a:chExt cx="9411" cy="2"/>
                        </a:xfrm>
                      </wpg:grpSpPr>
                      <wps:wsp>
                        <wps:cNvPr id="1495" name="Freeform 1197"/>
                        <wps:cNvSpPr>
                          <a:spLocks/>
                        </wps:cNvSpPr>
                        <wps:spPr bwMode="auto">
                          <a:xfrm>
                            <a:off x="1247" y="219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898AE21" id="Group 1196" o:spid="_x0000_s1026" style="position:absolute;margin-left:62.35pt;margin-top:109.95pt;width:470.55pt;height:.1pt;z-index:-251935232;mso-position-horizontal-relative:page" coordorigin="1247,219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">
                <v:shape id="Freeform 1197" o:spid="_x0000_s1027" style="position:absolute;left:1247;top:219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 w:rsidR="00285256">
        <w:rPr>
          <w:rFonts w:ascii="Arial" w:eastAsia="Arial" w:hAnsi="Arial" w:cs="Arial"/>
          <w:color w:val="231F20"/>
          <w:position w:val="-1"/>
        </w:rPr>
        <w:t xml:space="preserve">Question number: </w:t>
      </w:r>
      <w:r w:rsidR="00285256">
        <w:rPr>
          <w:rFonts w:ascii="Arial" w:eastAsia="Arial" w:hAnsi="Arial" w:cs="Arial"/>
          <w:color w:val="231F20"/>
          <w:w w:val="210"/>
          <w:position w:val="-1"/>
          <w:u w:val="single" w:color="231F20"/>
        </w:rPr>
        <w:t xml:space="preserve"> </w:t>
      </w:r>
      <w:r w:rsidR="00285256">
        <w:rPr>
          <w:rFonts w:ascii="Arial" w:eastAsia="Arial" w:hAnsi="Arial" w:cs="Arial"/>
          <w:color w:val="231F20"/>
          <w:position w:val="-1"/>
          <w:u w:val="single" w:color="231F20"/>
        </w:rPr>
        <w:tab/>
      </w:r>
    </w:p>
    <w:p w14:paraId="0BF7AF04" w14:textId="77777777" w:rsidR="002B3F60" w:rsidRDefault="002B3F60">
      <w:pPr>
        <w:spacing w:before="6" w:after="0" w:line="180" w:lineRule="exact"/>
        <w:rPr>
          <w:sz w:val="18"/>
          <w:szCs w:val="18"/>
        </w:rPr>
      </w:pPr>
    </w:p>
    <w:p w14:paraId="3801EC2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CCD0A0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10780E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7E99C4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81E032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26BA61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6CF9FA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62D186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B0DBA2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8AB2D6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9F8B98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5F2615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E8CEC4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F51E11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3354CA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EC9A08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81FD49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82BF0F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8C7DF1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6C73BE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4518A4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73351B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6D3881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C19B32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0FB9BB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F928C2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416D27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A94D81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B33323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61945F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29EB99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E440A3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3499B3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9D3F9F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428B3D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8894EA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69A171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0745AF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AD39E5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36F125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71EF15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91E564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BDFAA7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E9A9F0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CD45BB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9CF328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CD3387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E2A26F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226981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DA6996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B58E56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C65957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02378B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BDA6B1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54AC85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0F5796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43FCB5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E68E82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99E08C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EC4F0B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452D47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8AE10C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8C7896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9EFE53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339B89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86C310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9A0E8A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D09263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30C72B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F9887D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99FAB3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D77C5FB" w14:textId="227CE329" w:rsidR="002B3F60" w:rsidRDefault="00F82685">
      <w:pPr>
        <w:spacing w:before="32" w:after="0" w:line="240" w:lineRule="auto"/>
        <w:ind w:left="4036" w:right="4017"/>
        <w:jc w:val="center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03776" behindDoc="1" locked="0" layoutInCell="1" allowOverlap="1" wp14:anchorId="77D23031" wp14:editId="0DCA3C6D">
                <wp:simplePos x="0" y="0"/>
                <wp:positionH relativeFrom="page">
                  <wp:posOffset>791845</wp:posOffset>
                </wp:positionH>
                <wp:positionV relativeFrom="paragraph">
                  <wp:posOffset>-1060450</wp:posOffset>
                </wp:positionV>
                <wp:extent cx="5975985" cy="1270"/>
                <wp:effectExtent l="10795" t="10795" r="13970" b="6985"/>
                <wp:wrapNone/>
                <wp:docPr id="1492" name="Group 1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670"/>
                          <a:chExt cx="9411" cy="2"/>
                        </a:xfrm>
                      </wpg:grpSpPr>
                      <wps:wsp>
                        <wps:cNvPr id="1493" name="Freeform 1195"/>
                        <wps:cNvSpPr>
                          <a:spLocks/>
                        </wps:cNvSpPr>
                        <wps:spPr bwMode="auto">
                          <a:xfrm>
                            <a:off x="1247" y="-167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E08E41D" id="Group 1194" o:spid="_x0000_s1026" style="position:absolute;margin-left:62.35pt;margin-top:-83.5pt;width:470.55pt;height:.1pt;z-index:-251912704;mso-position-horizontal-relative:page" coordorigin="1247,-167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">
                <v:shape id="Freeform 1195" o:spid="_x0000_s1027" style="position:absolute;left:1247;top:-167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04800" behindDoc="1" locked="0" layoutInCell="1" allowOverlap="1" wp14:anchorId="558FCD3F" wp14:editId="67E87DE0">
                <wp:simplePos x="0" y="0"/>
                <wp:positionH relativeFrom="page">
                  <wp:posOffset>791845</wp:posOffset>
                </wp:positionH>
                <wp:positionV relativeFrom="paragraph">
                  <wp:posOffset>-748665</wp:posOffset>
                </wp:positionV>
                <wp:extent cx="5975985" cy="1270"/>
                <wp:effectExtent l="10795" t="8255" r="13970" b="9525"/>
                <wp:wrapNone/>
                <wp:docPr id="1490" name="Group 1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179"/>
                          <a:chExt cx="9411" cy="2"/>
                        </a:xfrm>
                      </wpg:grpSpPr>
                      <wps:wsp>
                        <wps:cNvPr id="1491" name="Freeform 1193"/>
                        <wps:cNvSpPr>
                          <a:spLocks/>
                        </wps:cNvSpPr>
                        <wps:spPr bwMode="auto">
                          <a:xfrm>
                            <a:off x="1247" y="-117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B03EDA7" id="Group 1192" o:spid="_x0000_s1026" style="position:absolute;margin-left:62.35pt;margin-top:-58.95pt;width:470.55pt;height:.1pt;z-index:-251911680;mso-position-horizontal-relative:page" coordorigin="1247,-117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">
                <v:shape id="Freeform 1193" o:spid="_x0000_s1027" style="position:absolute;left:1247;top:-117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05824" behindDoc="1" locked="0" layoutInCell="1" allowOverlap="1" wp14:anchorId="08C1D710" wp14:editId="08666390">
                <wp:simplePos x="0" y="0"/>
                <wp:positionH relativeFrom="page">
                  <wp:posOffset>791845</wp:posOffset>
                </wp:positionH>
                <wp:positionV relativeFrom="paragraph">
                  <wp:posOffset>-436880</wp:posOffset>
                </wp:positionV>
                <wp:extent cx="5975985" cy="1270"/>
                <wp:effectExtent l="10795" t="5715" r="13970" b="12065"/>
                <wp:wrapNone/>
                <wp:docPr id="1488" name="Group 1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688"/>
                          <a:chExt cx="9411" cy="2"/>
                        </a:xfrm>
                      </wpg:grpSpPr>
                      <wps:wsp>
                        <wps:cNvPr id="1489" name="Freeform 1191"/>
                        <wps:cNvSpPr>
                          <a:spLocks/>
                        </wps:cNvSpPr>
                        <wps:spPr bwMode="auto">
                          <a:xfrm>
                            <a:off x="1247" y="-68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4C8A9E4" id="Group 1190" o:spid="_x0000_s1026" style="position:absolute;margin-left:62.35pt;margin-top:-34.4pt;width:470.55pt;height:.1pt;z-index:-251910656;mso-position-horizontal-relative:page" coordorigin="1247,-68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">
                <v:shape id="Freeform 1191" o:spid="_x0000_s1027" style="position:absolute;left:1247;top:-68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06848" behindDoc="1" locked="0" layoutInCell="1" allowOverlap="1" wp14:anchorId="0F6426E1" wp14:editId="0C5502B6">
                <wp:simplePos x="0" y="0"/>
                <wp:positionH relativeFrom="page">
                  <wp:posOffset>791845</wp:posOffset>
                </wp:positionH>
                <wp:positionV relativeFrom="paragraph">
                  <wp:posOffset>-125730</wp:posOffset>
                </wp:positionV>
                <wp:extent cx="5975985" cy="1270"/>
                <wp:effectExtent l="10795" t="12065" r="13970" b="5715"/>
                <wp:wrapNone/>
                <wp:docPr id="1486" name="Group 1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98"/>
                          <a:chExt cx="9411" cy="2"/>
                        </a:xfrm>
                      </wpg:grpSpPr>
                      <wps:wsp>
                        <wps:cNvPr id="1487" name="Freeform 1189"/>
                        <wps:cNvSpPr>
                          <a:spLocks/>
                        </wps:cNvSpPr>
                        <wps:spPr bwMode="auto">
                          <a:xfrm>
                            <a:off x="1247" y="-19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2180826" id="Group 1188" o:spid="_x0000_s1026" style="position:absolute;margin-left:62.35pt;margin-top:-9.9pt;width:470.55pt;height:.1pt;z-index:-251909632;mso-position-horizontal-relative:page" coordorigin="1247,-19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">
                <v:shape id="Freeform 1189" o:spid="_x0000_s1027" style="position:absolute;left:1247;top:-19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 w:rsidR="00285256">
        <w:rPr>
          <w:rFonts w:ascii="Arial" w:eastAsia="Arial" w:hAnsi="Arial" w:cs="Arial"/>
          <w:b/>
          <w:bCs/>
          <w:color w:val="231F20"/>
        </w:rPr>
        <w:t xml:space="preserve">See next </w:t>
      </w:r>
      <w:r w:rsidR="00285256">
        <w:rPr>
          <w:rFonts w:ascii="Arial" w:eastAsia="Arial" w:hAnsi="Arial" w:cs="Arial"/>
          <w:b/>
          <w:bCs/>
          <w:color w:val="231F20"/>
          <w:w w:val="99"/>
        </w:rPr>
        <w:t>page</w:t>
      </w:r>
    </w:p>
    <w:p w14:paraId="16F2EABA" w14:textId="77777777" w:rsidR="002B3F60" w:rsidRDefault="002B3F60">
      <w:pPr>
        <w:spacing w:after="0"/>
        <w:jc w:val="center"/>
        <w:sectPr w:rsidR="002B3F60">
          <w:headerReference w:type="default" r:id="rId17"/>
          <w:pgSz w:w="11920" w:h="16840"/>
          <w:pgMar w:top="600" w:right="1140" w:bottom="280" w:left="1140" w:header="0" w:footer="2260" w:gutter="0"/>
          <w:cols w:space="720"/>
        </w:sectPr>
      </w:pPr>
    </w:p>
    <w:p w14:paraId="0023B26C" w14:textId="07C33666" w:rsidR="002B3F60" w:rsidRDefault="00F82685">
      <w:pPr>
        <w:tabs>
          <w:tab w:val="left" w:pos="4680"/>
        </w:tabs>
        <w:spacing w:before="77" w:after="0" w:line="248" w:lineRule="exact"/>
        <w:ind w:left="107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08896" behindDoc="1" locked="0" layoutInCell="1" allowOverlap="1" wp14:anchorId="103443B5" wp14:editId="53FF6499">
                <wp:simplePos x="0" y="0"/>
                <wp:positionH relativeFrom="page">
                  <wp:posOffset>7131050</wp:posOffset>
                </wp:positionH>
                <wp:positionV relativeFrom="page">
                  <wp:posOffset>360045</wp:posOffset>
                </wp:positionV>
                <wp:extent cx="1270" cy="9972040"/>
                <wp:effectExtent l="6350" t="7620" r="11430" b="12065"/>
                <wp:wrapNone/>
                <wp:docPr id="1484" name="Group 1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9972040"/>
                          <a:chOff x="11230" y="567"/>
                          <a:chExt cx="2" cy="15704"/>
                        </a:xfrm>
                      </wpg:grpSpPr>
                      <wps:wsp>
                        <wps:cNvPr id="1485" name="Freeform 1187"/>
                        <wps:cNvSpPr>
                          <a:spLocks/>
                        </wps:cNvSpPr>
                        <wps:spPr bwMode="auto">
                          <a:xfrm>
                            <a:off x="11230" y="567"/>
                            <a:ext cx="2" cy="15704"/>
                          </a:xfrm>
                          <a:custGeom>
                            <a:avLst/>
                            <a:gdLst>
                              <a:gd name="T0" fmla="+- 0 567 567"/>
                              <a:gd name="T1" fmla="*/ 567 h 15704"/>
                              <a:gd name="T2" fmla="+- 0 16271 567"/>
                              <a:gd name="T3" fmla="*/ 16271 h 157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704">
                                <a:moveTo>
                                  <a:pt x="0" y="0"/>
                                </a:moveTo>
                                <a:lnTo>
                                  <a:pt x="0" y="157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4539384" id="Group 1186" o:spid="_x0000_s1026" style="position:absolute;margin-left:561.5pt;margin-top:28.35pt;width:.1pt;height:785.2pt;z-index:-251907584;mso-position-horizontal-relative:page;mso-position-vertical-relative:page" coordorigin="11230,567" coordsize="2,1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">
                <v:shape id="Freeform 1187" o:spid="_x0000_s1027" style="position:absolute;left:11230;top:567;width:2;height:15704;visibility:visible;mso-wrap-style:square;v-text-anchor:top" coordsize="2,15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" path="m,l,15704e" filled="f" strokecolor="#231f20" strokeweight=".5pt">
                  <v:path arrowok="t" o:connecttype="custom" o:connectlocs="0,567;0,16271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09920" behindDoc="1" locked="0" layoutInCell="1" allowOverlap="1" wp14:anchorId="4016328C" wp14:editId="0D3AFC70">
                <wp:simplePos x="0" y="0"/>
                <wp:positionH relativeFrom="page">
                  <wp:posOffset>791845</wp:posOffset>
                </wp:positionH>
                <wp:positionV relativeFrom="page">
                  <wp:posOffset>1203960</wp:posOffset>
                </wp:positionV>
                <wp:extent cx="5975985" cy="1270"/>
                <wp:effectExtent l="10795" t="13335" r="13970" b="4445"/>
                <wp:wrapNone/>
                <wp:docPr id="1482" name="Group 1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896"/>
                          <a:chExt cx="9411" cy="2"/>
                        </a:xfrm>
                      </wpg:grpSpPr>
                      <wps:wsp>
                        <wps:cNvPr id="1483" name="Freeform 1185"/>
                        <wps:cNvSpPr>
                          <a:spLocks/>
                        </wps:cNvSpPr>
                        <wps:spPr bwMode="auto">
                          <a:xfrm>
                            <a:off x="1247" y="1896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9DD46C0" id="Group 1184" o:spid="_x0000_s1026" style="position:absolute;margin-left:62.35pt;margin-top:94.8pt;width:470.55pt;height:.1pt;z-index:-251906560;mso-position-horizontal-relative:page;mso-position-vertical-relative:page" coordorigin="1247,1896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">
                <v:shape id="Freeform 1185" o:spid="_x0000_s1027" style="position:absolute;left:1247;top:1896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10944" behindDoc="1" locked="0" layoutInCell="1" allowOverlap="1" wp14:anchorId="2E9DFCC0" wp14:editId="016A12DC">
                <wp:simplePos x="0" y="0"/>
                <wp:positionH relativeFrom="page">
                  <wp:posOffset>791845</wp:posOffset>
                </wp:positionH>
                <wp:positionV relativeFrom="page">
                  <wp:posOffset>1515745</wp:posOffset>
                </wp:positionV>
                <wp:extent cx="5975985" cy="1270"/>
                <wp:effectExtent l="10795" t="10795" r="13970" b="6985"/>
                <wp:wrapNone/>
                <wp:docPr id="1480" name="Group 1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2387"/>
                          <a:chExt cx="9411" cy="2"/>
                        </a:xfrm>
                      </wpg:grpSpPr>
                      <wps:wsp>
                        <wps:cNvPr id="1481" name="Freeform 1183"/>
                        <wps:cNvSpPr>
                          <a:spLocks/>
                        </wps:cNvSpPr>
                        <wps:spPr bwMode="auto">
                          <a:xfrm>
                            <a:off x="1247" y="238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3036225" id="Group 1182" o:spid="_x0000_s1026" style="position:absolute;margin-left:62.35pt;margin-top:119.35pt;width:470.55pt;height:.1pt;z-index:-251905536;mso-position-horizontal-relative:page;mso-position-vertical-relative:page" coordorigin="1247,238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">
                <v:shape id="Freeform 1183" o:spid="_x0000_s1027" style="position:absolute;left:1247;top:238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11968" behindDoc="1" locked="0" layoutInCell="1" allowOverlap="1" wp14:anchorId="7DF62E0F" wp14:editId="7E40596E">
                <wp:simplePos x="0" y="0"/>
                <wp:positionH relativeFrom="page">
                  <wp:posOffset>791845</wp:posOffset>
                </wp:positionH>
                <wp:positionV relativeFrom="page">
                  <wp:posOffset>1827530</wp:posOffset>
                </wp:positionV>
                <wp:extent cx="5975985" cy="1270"/>
                <wp:effectExtent l="10795" t="8255" r="13970" b="9525"/>
                <wp:wrapNone/>
                <wp:docPr id="1478" name="Group 1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2878"/>
                          <a:chExt cx="9411" cy="2"/>
                        </a:xfrm>
                      </wpg:grpSpPr>
                      <wps:wsp>
                        <wps:cNvPr id="1479" name="Freeform 1181"/>
                        <wps:cNvSpPr>
                          <a:spLocks/>
                        </wps:cNvSpPr>
                        <wps:spPr bwMode="auto">
                          <a:xfrm>
                            <a:off x="1247" y="287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60989D8" id="Group 1180" o:spid="_x0000_s1026" style="position:absolute;margin-left:62.35pt;margin-top:143.9pt;width:470.55pt;height:.1pt;z-index:-251904512;mso-position-horizontal-relative:page;mso-position-vertical-relative:page" coordorigin="1247,287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">
                <v:shape id="Freeform 1181" o:spid="_x0000_s1027" style="position:absolute;left:1247;top:287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12992" behindDoc="1" locked="0" layoutInCell="1" allowOverlap="1" wp14:anchorId="6851ED42" wp14:editId="247AA6F3">
                <wp:simplePos x="0" y="0"/>
                <wp:positionH relativeFrom="page">
                  <wp:posOffset>791845</wp:posOffset>
                </wp:positionH>
                <wp:positionV relativeFrom="page">
                  <wp:posOffset>2139315</wp:posOffset>
                </wp:positionV>
                <wp:extent cx="5975985" cy="1270"/>
                <wp:effectExtent l="10795" t="5715" r="13970" b="12065"/>
                <wp:wrapNone/>
                <wp:docPr id="1476" name="Group 1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3369"/>
                          <a:chExt cx="9411" cy="2"/>
                        </a:xfrm>
                      </wpg:grpSpPr>
                      <wps:wsp>
                        <wps:cNvPr id="1477" name="Freeform 1179"/>
                        <wps:cNvSpPr>
                          <a:spLocks/>
                        </wps:cNvSpPr>
                        <wps:spPr bwMode="auto">
                          <a:xfrm>
                            <a:off x="1247" y="336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F64EC9F" id="Group 1178" o:spid="_x0000_s1026" style="position:absolute;margin-left:62.35pt;margin-top:168.45pt;width:470.55pt;height:.1pt;z-index:-251903488;mso-position-horizontal-relative:page;mso-position-vertical-relative:page" coordorigin="1247,336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">
                <v:shape id="Freeform 1179" o:spid="_x0000_s1027" style="position:absolute;left:1247;top:336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14016" behindDoc="1" locked="0" layoutInCell="1" allowOverlap="1" wp14:anchorId="2A07E7E7" wp14:editId="311C4FF0">
                <wp:simplePos x="0" y="0"/>
                <wp:positionH relativeFrom="page">
                  <wp:posOffset>791845</wp:posOffset>
                </wp:positionH>
                <wp:positionV relativeFrom="page">
                  <wp:posOffset>2450465</wp:posOffset>
                </wp:positionV>
                <wp:extent cx="5975985" cy="1270"/>
                <wp:effectExtent l="10795" t="12065" r="13970" b="5715"/>
                <wp:wrapNone/>
                <wp:docPr id="1474" name="Group 1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3859"/>
                          <a:chExt cx="9411" cy="2"/>
                        </a:xfrm>
                      </wpg:grpSpPr>
                      <wps:wsp>
                        <wps:cNvPr id="1475" name="Freeform 1177"/>
                        <wps:cNvSpPr>
                          <a:spLocks/>
                        </wps:cNvSpPr>
                        <wps:spPr bwMode="auto">
                          <a:xfrm>
                            <a:off x="1247" y="385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F6846EA" id="Group 1176" o:spid="_x0000_s1026" style="position:absolute;margin-left:62.35pt;margin-top:192.95pt;width:470.55pt;height:.1pt;z-index:-251902464;mso-position-horizontal-relative:page;mso-position-vertical-relative:page" coordorigin="1247,385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">
                <v:shape id="Freeform 1177" o:spid="_x0000_s1027" style="position:absolute;left:1247;top:385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15040" behindDoc="1" locked="0" layoutInCell="1" allowOverlap="1" wp14:anchorId="0C58441D" wp14:editId="6AE33E7A">
                <wp:simplePos x="0" y="0"/>
                <wp:positionH relativeFrom="page">
                  <wp:posOffset>791845</wp:posOffset>
                </wp:positionH>
                <wp:positionV relativeFrom="page">
                  <wp:posOffset>2762250</wp:posOffset>
                </wp:positionV>
                <wp:extent cx="5975985" cy="1270"/>
                <wp:effectExtent l="10795" t="9525" r="13970" b="8255"/>
                <wp:wrapNone/>
                <wp:docPr id="1472" name="Group 1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350"/>
                          <a:chExt cx="9411" cy="2"/>
                        </a:xfrm>
                      </wpg:grpSpPr>
                      <wps:wsp>
                        <wps:cNvPr id="1473" name="Freeform 1175"/>
                        <wps:cNvSpPr>
                          <a:spLocks/>
                        </wps:cNvSpPr>
                        <wps:spPr bwMode="auto">
                          <a:xfrm>
                            <a:off x="1247" y="435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9CD6868" id="Group 1174" o:spid="_x0000_s1026" style="position:absolute;margin-left:62.35pt;margin-top:217.5pt;width:470.55pt;height:.1pt;z-index:-251901440;mso-position-horizontal-relative:page;mso-position-vertical-relative:page" coordorigin="1247,435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">
                <v:shape id="Freeform 1175" o:spid="_x0000_s1027" style="position:absolute;left:1247;top:435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16064" behindDoc="1" locked="0" layoutInCell="1" allowOverlap="1" wp14:anchorId="3139D30B" wp14:editId="450D5FB8">
                <wp:simplePos x="0" y="0"/>
                <wp:positionH relativeFrom="page">
                  <wp:posOffset>791845</wp:posOffset>
                </wp:positionH>
                <wp:positionV relativeFrom="page">
                  <wp:posOffset>3074035</wp:posOffset>
                </wp:positionV>
                <wp:extent cx="5975985" cy="1270"/>
                <wp:effectExtent l="10795" t="6985" r="13970" b="10795"/>
                <wp:wrapNone/>
                <wp:docPr id="1470" name="Group 1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841"/>
                          <a:chExt cx="9411" cy="2"/>
                        </a:xfrm>
                      </wpg:grpSpPr>
                      <wps:wsp>
                        <wps:cNvPr id="1471" name="Freeform 1173"/>
                        <wps:cNvSpPr>
                          <a:spLocks/>
                        </wps:cNvSpPr>
                        <wps:spPr bwMode="auto">
                          <a:xfrm>
                            <a:off x="1247" y="484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51F36A5" id="Group 1172" o:spid="_x0000_s1026" style="position:absolute;margin-left:62.35pt;margin-top:242.05pt;width:470.55pt;height:.1pt;z-index:-251900416;mso-position-horizontal-relative:page;mso-position-vertical-relative:page" coordorigin="1247,484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">
                <v:shape id="Freeform 1173" o:spid="_x0000_s1027" style="position:absolute;left:1247;top:484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17088" behindDoc="1" locked="0" layoutInCell="1" allowOverlap="1" wp14:anchorId="126223EB" wp14:editId="3E373963">
                <wp:simplePos x="0" y="0"/>
                <wp:positionH relativeFrom="page">
                  <wp:posOffset>791845</wp:posOffset>
                </wp:positionH>
                <wp:positionV relativeFrom="page">
                  <wp:posOffset>3385820</wp:posOffset>
                </wp:positionV>
                <wp:extent cx="5975985" cy="1270"/>
                <wp:effectExtent l="10795" t="13970" r="13970" b="3810"/>
                <wp:wrapNone/>
                <wp:docPr id="1468" name="Group 1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332"/>
                          <a:chExt cx="9411" cy="2"/>
                        </a:xfrm>
                      </wpg:grpSpPr>
                      <wps:wsp>
                        <wps:cNvPr id="1469" name="Freeform 1171"/>
                        <wps:cNvSpPr>
                          <a:spLocks/>
                        </wps:cNvSpPr>
                        <wps:spPr bwMode="auto">
                          <a:xfrm>
                            <a:off x="1247" y="533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C7FC9E9" id="Group 1170" o:spid="_x0000_s1026" style="position:absolute;margin-left:62.35pt;margin-top:266.6pt;width:470.55pt;height:.1pt;z-index:-251899392;mso-position-horizontal-relative:page;mso-position-vertical-relative:page" coordorigin="1247,533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">
                <v:shape id="Freeform 1171" o:spid="_x0000_s1027" style="position:absolute;left:1247;top:533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18112" behindDoc="1" locked="0" layoutInCell="1" allowOverlap="1" wp14:anchorId="5A089675" wp14:editId="0DCA384D">
                <wp:simplePos x="0" y="0"/>
                <wp:positionH relativeFrom="page">
                  <wp:posOffset>791845</wp:posOffset>
                </wp:positionH>
                <wp:positionV relativeFrom="page">
                  <wp:posOffset>3696970</wp:posOffset>
                </wp:positionV>
                <wp:extent cx="5975985" cy="1270"/>
                <wp:effectExtent l="10795" t="10795" r="13970" b="6985"/>
                <wp:wrapNone/>
                <wp:docPr id="1466" name="Group 1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822"/>
                          <a:chExt cx="9411" cy="2"/>
                        </a:xfrm>
                      </wpg:grpSpPr>
                      <wps:wsp>
                        <wps:cNvPr id="1467" name="Freeform 1169"/>
                        <wps:cNvSpPr>
                          <a:spLocks/>
                        </wps:cNvSpPr>
                        <wps:spPr bwMode="auto">
                          <a:xfrm>
                            <a:off x="1247" y="582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1EEC432" id="Group 1168" o:spid="_x0000_s1026" style="position:absolute;margin-left:62.35pt;margin-top:291.1pt;width:470.55pt;height:.1pt;z-index:-251898368;mso-position-horizontal-relative:page;mso-position-vertical-relative:page" coordorigin="1247,582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">
                <v:shape id="Freeform 1169" o:spid="_x0000_s1027" style="position:absolute;left:1247;top:582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19136" behindDoc="1" locked="0" layoutInCell="1" allowOverlap="1" wp14:anchorId="1680E72A" wp14:editId="239C9BE0">
                <wp:simplePos x="0" y="0"/>
                <wp:positionH relativeFrom="page">
                  <wp:posOffset>791845</wp:posOffset>
                </wp:positionH>
                <wp:positionV relativeFrom="page">
                  <wp:posOffset>4008755</wp:posOffset>
                </wp:positionV>
                <wp:extent cx="5975985" cy="1270"/>
                <wp:effectExtent l="10795" t="8255" r="13970" b="9525"/>
                <wp:wrapNone/>
                <wp:docPr id="1464" name="Group 1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313"/>
                          <a:chExt cx="9411" cy="2"/>
                        </a:xfrm>
                      </wpg:grpSpPr>
                      <wps:wsp>
                        <wps:cNvPr id="1465" name="Freeform 1167"/>
                        <wps:cNvSpPr>
                          <a:spLocks/>
                        </wps:cNvSpPr>
                        <wps:spPr bwMode="auto">
                          <a:xfrm>
                            <a:off x="1247" y="631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9344517" id="Group 1166" o:spid="_x0000_s1026" style="position:absolute;margin-left:62.35pt;margin-top:315.65pt;width:470.55pt;height:.1pt;z-index:-251897344;mso-position-horizontal-relative:page;mso-position-vertical-relative:page" coordorigin="1247,631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">
                <v:shape id="Freeform 1167" o:spid="_x0000_s1027" style="position:absolute;left:1247;top:631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20160" behindDoc="1" locked="0" layoutInCell="1" allowOverlap="1" wp14:anchorId="6A30F5DF" wp14:editId="2C82C0AC">
                <wp:simplePos x="0" y="0"/>
                <wp:positionH relativeFrom="page">
                  <wp:posOffset>791845</wp:posOffset>
                </wp:positionH>
                <wp:positionV relativeFrom="page">
                  <wp:posOffset>4320540</wp:posOffset>
                </wp:positionV>
                <wp:extent cx="5975985" cy="1270"/>
                <wp:effectExtent l="10795" t="5715" r="13970" b="12065"/>
                <wp:wrapNone/>
                <wp:docPr id="1462" name="Group 1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804"/>
                          <a:chExt cx="9411" cy="2"/>
                        </a:xfrm>
                      </wpg:grpSpPr>
                      <wps:wsp>
                        <wps:cNvPr id="1463" name="Freeform 1165"/>
                        <wps:cNvSpPr>
                          <a:spLocks/>
                        </wps:cNvSpPr>
                        <wps:spPr bwMode="auto">
                          <a:xfrm>
                            <a:off x="1247" y="680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CF78A9C" id="Group 1164" o:spid="_x0000_s1026" style="position:absolute;margin-left:62.35pt;margin-top:340.2pt;width:470.55pt;height:.1pt;z-index:-251896320;mso-position-horizontal-relative:page;mso-position-vertical-relative:page" coordorigin="1247,680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">
                <v:shape id="Freeform 1165" o:spid="_x0000_s1027" style="position:absolute;left:1247;top:680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21184" behindDoc="1" locked="0" layoutInCell="1" allowOverlap="1" wp14:anchorId="73554E04" wp14:editId="43D9EECC">
                <wp:simplePos x="0" y="0"/>
                <wp:positionH relativeFrom="page">
                  <wp:posOffset>791845</wp:posOffset>
                </wp:positionH>
                <wp:positionV relativeFrom="page">
                  <wp:posOffset>4632325</wp:posOffset>
                </wp:positionV>
                <wp:extent cx="5975985" cy="1270"/>
                <wp:effectExtent l="10795" t="12700" r="13970" b="5080"/>
                <wp:wrapNone/>
                <wp:docPr id="1460" name="Group 1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95"/>
                          <a:chExt cx="9411" cy="2"/>
                        </a:xfrm>
                      </wpg:grpSpPr>
                      <wps:wsp>
                        <wps:cNvPr id="1461" name="Freeform 1163"/>
                        <wps:cNvSpPr>
                          <a:spLocks/>
                        </wps:cNvSpPr>
                        <wps:spPr bwMode="auto">
                          <a:xfrm>
                            <a:off x="1247" y="729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8037E29" id="Group 1162" o:spid="_x0000_s1026" style="position:absolute;margin-left:62.35pt;margin-top:364.75pt;width:470.55pt;height:.1pt;z-index:-251895296;mso-position-horizontal-relative:page;mso-position-vertical-relative:page" coordorigin="1247,729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">
                <v:shape id="Freeform 1163" o:spid="_x0000_s1027" style="position:absolute;left:1247;top:729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22208" behindDoc="1" locked="0" layoutInCell="1" allowOverlap="1" wp14:anchorId="2A9EDFC6" wp14:editId="11100CC4">
                <wp:simplePos x="0" y="0"/>
                <wp:positionH relativeFrom="page">
                  <wp:posOffset>791845</wp:posOffset>
                </wp:positionH>
                <wp:positionV relativeFrom="page">
                  <wp:posOffset>4943475</wp:posOffset>
                </wp:positionV>
                <wp:extent cx="5975985" cy="1270"/>
                <wp:effectExtent l="10795" t="9525" r="13970" b="8255"/>
                <wp:wrapNone/>
                <wp:docPr id="1458" name="Group 1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785"/>
                          <a:chExt cx="9411" cy="2"/>
                        </a:xfrm>
                      </wpg:grpSpPr>
                      <wps:wsp>
                        <wps:cNvPr id="1459" name="Freeform 1161"/>
                        <wps:cNvSpPr>
                          <a:spLocks/>
                        </wps:cNvSpPr>
                        <wps:spPr bwMode="auto">
                          <a:xfrm>
                            <a:off x="1247" y="778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4F5931F" id="Group 1160" o:spid="_x0000_s1026" style="position:absolute;margin-left:62.35pt;margin-top:389.25pt;width:470.55pt;height:.1pt;z-index:-251894272;mso-position-horizontal-relative:page;mso-position-vertical-relative:page" coordorigin="1247,778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">
                <v:shape id="Freeform 1161" o:spid="_x0000_s1027" style="position:absolute;left:1247;top:778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23232" behindDoc="1" locked="0" layoutInCell="1" allowOverlap="1" wp14:anchorId="2BFB6D32" wp14:editId="1238CDAE">
                <wp:simplePos x="0" y="0"/>
                <wp:positionH relativeFrom="page">
                  <wp:posOffset>791845</wp:posOffset>
                </wp:positionH>
                <wp:positionV relativeFrom="page">
                  <wp:posOffset>5255260</wp:posOffset>
                </wp:positionV>
                <wp:extent cx="5975985" cy="1270"/>
                <wp:effectExtent l="10795" t="6985" r="13970" b="10795"/>
                <wp:wrapNone/>
                <wp:docPr id="1456" name="Group 1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276"/>
                          <a:chExt cx="9411" cy="2"/>
                        </a:xfrm>
                      </wpg:grpSpPr>
                      <wps:wsp>
                        <wps:cNvPr id="1457" name="Freeform 1159"/>
                        <wps:cNvSpPr>
                          <a:spLocks/>
                        </wps:cNvSpPr>
                        <wps:spPr bwMode="auto">
                          <a:xfrm>
                            <a:off x="1247" y="8276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F3C53C7" id="Group 1158" o:spid="_x0000_s1026" style="position:absolute;margin-left:62.35pt;margin-top:413.8pt;width:470.55pt;height:.1pt;z-index:-251893248;mso-position-horizontal-relative:page;mso-position-vertical-relative:page" coordorigin="1247,8276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">
                <v:shape id="Freeform 1159" o:spid="_x0000_s1027" style="position:absolute;left:1247;top:8276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24256" behindDoc="1" locked="0" layoutInCell="1" allowOverlap="1" wp14:anchorId="6798EED4" wp14:editId="3A8DE689">
                <wp:simplePos x="0" y="0"/>
                <wp:positionH relativeFrom="page">
                  <wp:posOffset>791845</wp:posOffset>
                </wp:positionH>
                <wp:positionV relativeFrom="page">
                  <wp:posOffset>5567045</wp:posOffset>
                </wp:positionV>
                <wp:extent cx="5975985" cy="1270"/>
                <wp:effectExtent l="10795" t="13970" r="13970" b="3810"/>
                <wp:wrapNone/>
                <wp:docPr id="1454" name="Group 1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767"/>
                          <a:chExt cx="9411" cy="2"/>
                        </a:xfrm>
                      </wpg:grpSpPr>
                      <wps:wsp>
                        <wps:cNvPr id="1455" name="Freeform 1157"/>
                        <wps:cNvSpPr>
                          <a:spLocks/>
                        </wps:cNvSpPr>
                        <wps:spPr bwMode="auto">
                          <a:xfrm>
                            <a:off x="1247" y="876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51A9304" id="Group 1156" o:spid="_x0000_s1026" style="position:absolute;margin-left:62.35pt;margin-top:438.35pt;width:470.55pt;height:.1pt;z-index:-251892224;mso-position-horizontal-relative:page;mso-position-vertical-relative:page" coordorigin="1247,876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">
                <v:shape id="Freeform 1157" o:spid="_x0000_s1027" style="position:absolute;left:1247;top:876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25280" behindDoc="1" locked="0" layoutInCell="1" allowOverlap="1" wp14:anchorId="710F28C8" wp14:editId="0BECA0F7">
                <wp:simplePos x="0" y="0"/>
                <wp:positionH relativeFrom="page">
                  <wp:posOffset>791845</wp:posOffset>
                </wp:positionH>
                <wp:positionV relativeFrom="page">
                  <wp:posOffset>5878830</wp:posOffset>
                </wp:positionV>
                <wp:extent cx="5975985" cy="1270"/>
                <wp:effectExtent l="10795" t="11430" r="13970" b="6350"/>
                <wp:wrapNone/>
                <wp:docPr id="1452" name="Group 1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258"/>
                          <a:chExt cx="9411" cy="2"/>
                        </a:xfrm>
                      </wpg:grpSpPr>
                      <wps:wsp>
                        <wps:cNvPr id="1453" name="Freeform 1155"/>
                        <wps:cNvSpPr>
                          <a:spLocks/>
                        </wps:cNvSpPr>
                        <wps:spPr bwMode="auto">
                          <a:xfrm>
                            <a:off x="1247" y="925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14F8D9E" id="Group 1154" o:spid="_x0000_s1026" style="position:absolute;margin-left:62.35pt;margin-top:462.9pt;width:470.55pt;height:.1pt;z-index:-251891200;mso-position-horizontal-relative:page;mso-position-vertical-relative:page" coordorigin="1247,925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">
                <v:shape id="Freeform 1155" o:spid="_x0000_s1027" style="position:absolute;left:1247;top:925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26304" behindDoc="1" locked="0" layoutInCell="1" allowOverlap="1" wp14:anchorId="6D9C84D4" wp14:editId="2F59009F">
                <wp:simplePos x="0" y="0"/>
                <wp:positionH relativeFrom="page">
                  <wp:posOffset>791845</wp:posOffset>
                </wp:positionH>
                <wp:positionV relativeFrom="page">
                  <wp:posOffset>6190615</wp:posOffset>
                </wp:positionV>
                <wp:extent cx="5975985" cy="1270"/>
                <wp:effectExtent l="10795" t="8890" r="13970" b="8890"/>
                <wp:wrapNone/>
                <wp:docPr id="1450" name="Group 1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749"/>
                          <a:chExt cx="9411" cy="2"/>
                        </a:xfrm>
                      </wpg:grpSpPr>
                      <wps:wsp>
                        <wps:cNvPr id="1451" name="Freeform 1153"/>
                        <wps:cNvSpPr>
                          <a:spLocks/>
                        </wps:cNvSpPr>
                        <wps:spPr bwMode="auto">
                          <a:xfrm>
                            <a:off x="1247" y="974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1B680AC" id="Group 1152" o:spid="_x0000_s1026" style="position:absolute;margin-left:62.35pt;margin-top:487.45pt;width:470.55pt;height:.1pt;z-index:-251890176;mso-position-horizontal-relative:page;mso-position-vertical-relative:page" coordorigin="1247,974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">
                <v:shape id="Freeform 1153" o:spid="_x0000_s1027" style="position:absolute;left:1247;top:974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27328" behindDoc="1" locked="0" layoutInCell="1" allowOverlap="1" wp14:anchorId="28A0A2BE" wp14:editId="7DEB48B8">
                <wp:simplePos x="0" y="0"/>
                <wp:positionH relativeFrom="page">
                  <wp:posOffset>791845</wp:posOffset>
                </wp:positionH>
                <wp:positionV relativeFrom="page">
                  <wp:posOffset>6501765</wp:posOffset>
                </wp:positionV>
                <wp:extent cx="5975985" cy="1270"/>
                <wp:effectExtent l="10795" t="5715" r="13970" b="12065"/>
                <wp:wrapNone/>
                <wp:docPr id="1448" name="Group 1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239"/>
                          <a:chExt cx="9411" cy="2"/>
                        </a:xfrm>
                      </wpg:grpSpPr>
                      <wps:wsp>
                        <wps:cNvPr id="1449" name="Freeform 1151"/>
                        <wps:cNvSpPr>
                          <a:spLocks/>
                        </wps:cNvSpPr>
                        <wps:spPr bwMode="auto">
                          <a:xfrm>
                            <a:off x="1247" y="1023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8CD5B8C" id="Group 1150" o:spid="_x0000_s1026" style="position:absolute;margin-left:62.35pt;margin-top:511.95pt;width:470.55pt;height:.1pt;z-index:-251889152;mso-position-horizontal-relative:page;mso-position-vertical-relative:page" coordorigin="1247,1023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">
                <v:shape id="Freeform 1151" o:spid="_x0000_s1027" style="position:absolute;left:1247;top:1023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28352" behindDoc="1" locked="0" layoutInCell="1" allowOverlap="1" wp14:anchorId="359011E4" wp14:editId="45090926">
                <wp:simplePos x="0" y="0"/>
                <wp:positionH relativeFrom="page">
                  <wp:posOffset>791845</wp:posOffset>
                </wp:positionH>
                <wp:positionV relativeFrom="page">
                  <wp:posOffset>6813550</wp:posOffset>
                </wp:positionV>
                <wp:extent cx="5975985" cy="1270"/>
                <wp:effectExtent l="10795" t="12700" r="13970" b="5080"/>
                <wp:wrapNone/>
                <wp:docPr id="1446" name="Group 1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730"/>
                          <a:chExt cx="9411" cy="2"/>
                        </a:xfrm>
                      </wpg:grpSpPr>
                      <wps:wsp>
                        <wps:cNvPr id="1447" name="Freeform 1149"/>
                        <wps:cNvSpPr>
                          <a:spLocks/>
                        </wps:cNvSpPr>
                        <wps:spPr bwMode="auto">
                          <a:xfrm>
                            <a:off x="1247" y="1073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F3DE369" id="Group 1148" o:spid="_x0000_s1026" style="position:absolute;margin-left:62.35pt;margin-top:536.5pt;width:470.55pt;height:.1pt;z-index:-251888128;mso-position-horizontal-relative:page;mso-position-vertical-relative:page" coordorigin="1247,1073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">
                <v:shape id="Freeform 1149" o:spid="_x0000_s1027" style="position:absolute;left:1247;top:1073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29376" behindDoc="1" locked="0" layoutInCell="1" allowOverlap="1" wp14:anchorId="730B1A83" wp14:editId="3F4EDC9F">
                <wp:simplePos x="0" y="0"/>
                <wp:positionH relativeFrom="page">
                  <wp:posOffset>791845</wp:posOffset>
                </wp:positionH>
                <wp:positionV relativeFrom="page">
                  <wp:posOffset>7125335</wp:posOffset>
                </wp:positionV>
                <wp:extent cx="5975985" cy="1270"/>
                <wp:effectExtent l="10795" t="10160" r="13970" b="7620"/>
                <wp:wrapNone/>
                <wp:docPr id="1444" name="Group 1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221"/>
                          <a:chExt cx="9411" cy="2"/>
                        </a:xfrm>
                      </wpg:grpSpPr>
                      <wps:wsp>
                        <wps:cNvPr id="1445" name="Freeform 1147"/>
                        <wps:cNvSpPr>
                          <a:spLocks/>
                        </wps:cNvSpPr>
                        <wps:spPr bwMode="auto">
                          <a:xfrm>
                            <a:off x="1247" y="1122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255A05C" id="Group 1146" o:spid="_x0000_s1026" style="position:absolute;margin-left:62.35pt;margin-top:561.05pt;width:470.55pt;height:.1pt;z-index:-251887104;mso-position-horizontal-relative:page;mso-position-vertical-relative:page" coordorigin="1247,1122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">
                <v:shape id="Freeform 1147" o:spid="_x0000_s1027" style="position:absolute;left:1247;top:1122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30400" behindDoc="1" locked="0" layoutInCell="1" allowOverlap="1" wp14:anchorId="0C0506C2" wp14:editId="2EC92754">
                <wp:simplePos x="0" y="0"/>
                <wp:positionH relativeFrom="page">
                  <wp:posOffset>791845</wp:posOffset>
                </wp:positionH>
                <wp:positionV relativeFrom="page">
                  <wp:posOffset>7437120</wp:posOffset>
                </wp:positionV>
                <wp:extent cx="5975985" cy="1270"/>
                <wp:effectExtent l="10795" t="7620" r="13970" b="10160"/>
                <wp:wrapNone/>
                <wp:docPr id="1442" name="Group 1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712"/>
                          <a:chExt cx="9411" cy="2"/>
                        </a:xfrm>
                      </wpg:grpSpPr>
                      <wps:wsp>
                        <wps:cNvPr id="1443" name="Freeform 1145"/>
                        <wps:cNvSpPr>
                          <a:spLocks/>
                        </wps:cNvSpPr>
                        <wps:spPr bwMode="auto">
                          <a:xfrm>
                            <a:off x="1247" y="1171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10E6554" id="Group 1144" o:spid="_x0000_s1026" style="position:absolute;margin-left:62.35pt;margin-top:585.6pt;width:470.55pt;height:.1pt;z-index:-251886080;mso-position-horizontal-relative:page;mso-position-vertical-relative:page" coordorigin="1247,1171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">
                <v:shape id="Freeform 1145" o:spid="_x0000_s1027" style="position:absolute;left:1247;top:1171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31424" behindDoc="1" locked="0" layoutInCell="1" allowOverlap="1" wp14:anchorId="37E0FAFF" wp14:editId="3C52C01D">
                <wp:simplePos x="0" y="0"/>
                <wp:positionH relativeFrom="page">
                  <wp:posOffset>791845</wp:posOffset>
                </wp:positionH>
                <wp:positionV relativeFrom="page">
                  <wp:posOffset>7748270</wp:posOffset>
                </wp:positionV>
                <wp:extent cx="5975985" cy="1270"/>
                <wp:effectExtent l="10795" t="13970" r="13970" b="3810"/>
                <wp:wrapNone/>
                <wp:docPr id="1440" name="Group 1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202"/>
                          <a:chExt cx="9411" cy="2"/>
                        </a:xfrm>
                      </wpg:grpSpPr>
                      <wps:wsp>
                        <wps:cNvPr id="1441" name="Freeform 1143"/>
                        <wps:cNvSpPr>
                          <a:spLocks/>
                        </wps:cNvSpPr>
                        <wps:spPr bwMode="auto">
                          <a:xfrm>
                            <a:off x="1247" y="1220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3659159" id="Group 1142" o:spid="_x0000_s1026" style="position:absolute;margin-left:62.35pt;margin-top:610.1pt;width:470.55pt;height:.1pt;z-index:-251885056;mso-position-horizontal-relative:page;mso-position-vertical-relative:page" coordorigin="1247,1220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">
                <v:shape id="Freeform 1143" o:spid="_x0000_s1027" style="position:absolute;left:1247;top:1220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32448" behindDoc="1" locked="0" layoutInCell="1" allowOverlap="1" wp14:anchorId="4D09DD28" wp14:editId="0E2A2ADF">
                <wp:simplePos x="0" y="0"/>
                <wp:positionH relativeFrom="page">
                  <wp:posOffset>791845</wp:posOffset>
                </wp:positionH>
                <wp:positionV relativeFrom="page">
                  <wp:posOffset>8060055</wp:posOffset>
                </wp:positionV>
                <wp:extent cx="5975985" cy="1270"/>
                <wp:effectExtent l="10795" t="11430" r="13970" b="6350"/>
                <wp:wrapNone/>
                <wp:docPr id="1438" name="Group 1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693"/>
                          <a:chExt cx="9411" cy="2"/>
                        </a:xfrm>
                      </wpg:grpSpPr>
                      <wps:wsp>
                        <wps:cNvPr id="1439" name="Freeform 1141"/>
                        <wps:cNvSpPr>
                          <a:spLocks/>
                        </wps:cNvSpPr>
                        <wps:spPr bwMode="auto">
                          <a:xfrm>
                            <a:off x="1247" y="1269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49DC6D9" id="Group 1140" o:spid="_x0000_s1026" style="position:absolute;margin-left:62.35pt;margin-top:634.65pt;width:470.55pt;height:.1pt;z-index:-251884032;mso-position-horizontal-relative:page;mso-position-vertical-relative:page" coordorigin="1247,1269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">
                <v:shape id="Freeform 1141" o:spid="_x0000_s1027" style="position:absolute;left:1247;top:1269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33472" behindDoc="1" locked="0" layoutInCell="1" allowOverlap="1" wp14:anchorId="0E761D2D" wp14:editId="39A280BA">
                <wp:simplePos x="0" y="0"/>
                <wp:positionH relativeFrom="page">
                  <wp:posOffset>791845</wp:posOffset>
                </wp:positionH>
                <wp:positionV relativeFrom="page">
                  <wp:posOffset>8371840</wp:posOffset>
                </wp:positionV>
                <wp:extent cx="5975985" cy="1270"/>
                <wp:effectExtent l="10795" t="8890" r="13970" b="8890"/>
                <wp:wrapNone/>
                <wp:docPr id="1436" name="Group 1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184"/>
                          <a:chExt cx="9411" cy="2"/>
                        </a:xfrm>
                      </wpg:grpSpPr>
                      <wps:wsp>
                        <wps:cNvPr id="1437" name="Freeform 1139"/>
                        <wps:cNvSpPr>
                          <a:spLocks/>
                        </wps:cNvSpPr>
                        <wps:spPr bwMode="auto">
                          <a:xfrm>
                            <a:off x="1247" y="1318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E485265" id="Group 1138" o:spid="_x0000_s1026" style="position:absolute;margin-left:62.35pt;margin-top:659.2pt;width:470.55pt;height:.1pt;z-index:-251883008;mso-position-horizontal-relative:page;mso-position-vertical-relative:page" coordorigin="1247,1318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">
                <v:shape id="Freeform 1139" o:spid="_x0000_s1027" style="position:absolute;left:1247;top:1318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34496" behindDoc="1" locked="0" layoutInCell="1" allowOverlap="1" wp14:anchorId="644A126D" wp14:editId="3EDBA296">
                <wp:simplePos x="0" y="0"/>
                <wp:positionH relativeFrom="page">
                  <wp:posOffset>791845</wp:posOffset>
                </wp:positionH>
                <wp:positionV relativeFrom="page">
                  <wp:posOffset>8683625</wp:posOffset>
                </wp:positionV>
                <wp:extent cx="5975985" cy="1270"/>
                <wp:effectExtent l="10795" t="6350" r="13970" b="11430"/>
                <wp:wrapNone/>
                <wp:docPr id="1434" name="Group 1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675"/>
                          <a:chExt cx="9411" cy="2"/>
                        </a:xfrm>
                      </wpg:grpSpPr>
                      <wps:wsp>
                        <wps:cNvPr id="1435" name="Freeform 1137"/>
                        <wps:cNvSpPr>
                          <a:spLocks/>
                        </wps:cNvSpPr>
                        <wps:spPr bwMode="auto">
                          <a:xfrm>
                            <a:off x="1247" y="1367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56AEBBF" id="Group 1136" o:spid="_x0000_s1026" style="position:absolute;margin-left:62.35pt;margin-top:683.75pt;width:470.55pt;height:.1pt;z-index:-251881984;mso-position-horizontal-relative:page;mso-position-vertical-relative:page" coordorigin="1247,1367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">
                <v:shape id="Freeform 1137" o:spid="_x0000_s1027" style="position:absolute;left:1247;top:1367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35520" behindDoc="1" locked="0" layoutInCell="1" allowOverlap="1" wp14:anchorId="08B1B997" wp14:editId="682682A5">
                <wp:simplePos x="0" y="0"/>
                <wp:positionH relativeFrom="page">
                  <wp:posOffset>791845</wp:posOffset>
                </wp:positionH>
                <wp:positionV relativeFrom="page">
                  <wp:posOffset>8994775</wp:posOffset>
                </wp:positionV>
                <wp:extent cx="5975985" cy="1270"/>
                <wp:effectExtent l="10795" t="12700" r="13970" b="5080"/>
                <wp:wrapNone/>
                <wp:docPr id="1432" name="Group 1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4165"/>
                          <a:chExt cx="9411" cy="2"/>
                        </a:xfrm>
                      </wpg:grpSpPr>
                      <wps:wsp>
                        <wps:cNvPr id="1433" name="Freeform 1135"/>
                        <wps:cNvSpPr>
                          <a:spLocks/>
                        </wps:cNvSpPr>
                        <wps:spPr bwMode="auto">
                          <a:xfrm>
                            <a:off x="1247" y="1416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E08FF10" id="Group 1134" o:spid="_x0000_s1026" style="position:absolute;margin-left:62.35pt;margin-top:708.25pt;width:470.55pt;height:.1pt;z-index:-251880960;mso-position-horizontal-relative:page;mso-position-vertical-relative:page" coordorigin="1247,1416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">
                <v:shape id="Freeform 1135" o:spid="_x0000_s1027" style="position:absolute;left:1247;top:1416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36544" behindDoc="1" locked="0" layoutInCell="1" allowOverlap="1" wp14:anchorId="25298F1A" wp14:editId="4C32911E">
                <wp:simplePos x="0" y="0"/>
                <wp:positionH relativeFrom="page">
                  <wp:posOffset>791845</wp:posOffset>
                </wp:positionH>
                <wp:positionV relativeFrom="page">
                  <wp:posOffset>9306560</wp:posOffset>
                </wp:positionV>
                <wp:extent cx="5975985" cy="1270"/>
                <wp:effectExtent l="10795" t="10160" r="13970" b="7620"/>
                <wp:wrapNone/>
                <wp:docPr id="1430" name="Group 1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4656"/>
                          <a:chExt cx="9411" cy="2"/>
                        </a:xfrm>
                      </wpg:grpSpPr>
                      <wps:wsp>
                        <wps:cNvPr id="1431" name="Freeform 1133"/>
                        <wps:cNvSpPr>
                          <a:spLocks/>
                        </wps:cNvSpPr>
                        <wps:spPr bwMode="auto">
                          <a:xfrm>
                            <a:off x="1247" y="14656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06C4F90" id="Group 1132" o:spid="_x0000_s1026" style="position:absolute;margin-left:62.35pt;margin-top:732.8pt;width:470.55pt;height:.1pt;z-index:-251879936;mso-position-horizontal-relative:page;mso-position-vertical-relative:page" coordorigin="1247,14656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">
                <v:shape id="Freeform 1133" o:spid="_x0000_s1027" style="position:absolute;left:1247;top:14656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37568" behindDoc="1" locked="0" layoutInCell="1" allowOverlap="1" wp14:anchorId="4663A998" wp14:editId="4B24987A">
                <wp:simplePos x="0" y="0"/>
                <wp:positionH relativeFrom="page">
                  <wp:posOffset>791845</wp:posOffset>
                </wp:positionH>
                <wp:positionV relativeFrom="page">
                  <wp:posOffset>9618345</wp:posOffset>
                </wp:positionV>
                <wp:extent cx="5975985" cy="1270"/>
                <wp:effectExtent l="10795" t="7620" r="13970" b="10160"/>
                <wp:wrapNone/>
                <wp:docPr id="1428" name="Group 1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5147"/>
                          <a:chExt cx="9411" cy="2"/>
                        </a:xfrm>
                      </wpg:grpSpPr>
                      <wps:wsp>
                        <wps:cNvPr id="1429" name="Freeform 1131"/>
                        <wps:cNvSpPr>
                          <a:spLocks/>
                        </wps:cNvSpPr>
                        <wps:spPr bwMode="auto">
                          <a:xfrm>
                            <a:off x="1247" y="1514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30A1597" id="Group 1130" o:spid="_x0000_s1026" style="position:absolute;margin-left:62.35pt;margin-top:757.35pt;width:470.55pt;height:.1pt;z-index:-251878912;mso-position-horizontal-relative:page;mso-position-vertical-relative:page" coordorigin="1247,1514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">
                <v:shape id="Freeform 1131" o:spid="_x0000_s1027" style="position:absolute;left:1247;top:1514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38592" behindDoc="1" locked="0" layoutInCell="1" allowOverlap="1" wp14:anchorId="786DFB31" wp14:editId="335EADE1">
                <wp:simplePos x="0" y="0"/>
                <wp:positionH relativeFrom="page">
                  <wp:posOffset>791845</wp:posOffset>
                </wp:positionH>
                <wp:positionV relativeFrom="page">
                  <wp:posOffset>9930130</wp:posOffset>
                </wp:positionV>
                <wp:extent cx="5975985" cy="1270"/>
                <wp:effectExtent l="10795" t="5080" r="13970" b="12700"/>
                <wp:wrapNone/>
                <wp:docPr id="1426" name="Group 1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5638"/>
                          <a:chExt cx="9411" cy="2"/>
                        </a:xfrm>
                      </wpg:grpSpPr>
                      <wps:wsp>
                        <wps:cNvPr id="1427" name="Freeform 1129"/>
                        <wps:cNvSpPr>
                          <a:spLocks/>
                        </wps:cNvSpPr>
                        <wps:spPr bwMode="auto">
                          <a:xfrm>
                            <a:off x="1247" y="1563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F980E7A" id="Group 1128" o:spid="_x0000_s1026" style="position:absolute;margin-left:62.35pt;margin-top:781.9pt;width:470.55pt;height:.1pt;z-index:-251877888;mso-position-horizontal-relative:page;mso-position-vertical-relative:page" coordorigin="1247,1563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">
                <v:shape id="Freeform 1129" o:spid="_x0000_s1027" style="position:absolute;left:1247;top:1563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439616" behindDoc="1" locked="0" layoutInCell="1" allowOverlap="1" wp14:anchorId="2E4A71E0" wp14:editId="0F5A6D11">
                <wp:simplePos x="0" y="0"/>
                <wp:positionH relativeFrom="page">
                  <wp:posOffset>7230110</wp:posOffset>
                </wp:positionH>
                <wp:positionV relativeFrom="page">
                  <wp:posOffset>3286760</wp:posOffset>
                </wp:positionV>
                <wp:extent cx="165100" cy="3596005"/>
                <wp:effectExtent l="635" t="635" r="0" b="3810"/>
                <wp:wrapNone/>
                <wp:docPr id="1425" name="Text Box 1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3596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507DB7" w14:textId="77777777" w:rsidR="00D35C18" w:rsidRDefault="00D35C18">
                            <w:pPr>
                              <w:spacing w:after="0" w:line="245" w:lineRule="exact"/>
                              <w:ind w:left="20" w:right="-53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DO NOT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WRITE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IN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THIS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AREA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WILL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BE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CUT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OFF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E4A71E0" id="Text Box 1127" o:spid="_x0000_s1039" type="#_x0000_t202" style="position:absolute;left:0;text-align:left;margin-left:569.3pt;margin-top:258.8pt;width:13pt;height:283.15pt;z-index:-25187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" filled="f" stroked="f">
                <v:textbox style="layout-flow:vertical;mso-layout-flow-alt:bottom-to-top" inset="0,0,0,0">
                  <w:txbxContent>
                    <w:p w14:paraId="25507DB7" w14:textId="77777777" w:rsidR="00D35C18" w:rsidRDefault="00D35C18">
                      <w:pPr>
                        <w:spacing w:after="0" w:line="245" w:lineRule="exact"/>
                        <w:ind w:left="20" w:right="-53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color w:val="6D6E71"/>
                        </w:rPr>
                        <w:t>DO NOT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WRITE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IN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THIS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AREA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WILL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BE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CUT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OFF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MODERN HIS</w:t>
      </w:r>
      <w:r w:rsidR="00285256">
        <w:rPr>
          <w:rFonts w:ascii="Arial" w:eastAsia="Arial" w:hAnsi="Arial" w:cs="Arial"/>
          <w:b/>
          <w:bCs/>
          <w:color w:val="231F20"/>
          <w:spacing w:val="-4"/>
          <w:position w:val="-1"/>
        </w:rPr>
        <w:t>T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O</w:t>
      </w:r>
      <w:r w:rsidR="00285256">
        <w:rPr>
          <w:rFonts w:ascii="Arial" w:eastAsia="Arial" w:hAnsi="Arial" w:cs="Arial"/>
          <w:b/>
          <w:bCs/>
          <w:color w:val="231F20"/>
          <w:spacing w:val="-8"/>
          <w:position w:val="-1"/>
        </w:rPr>
        <w:t>R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Y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ab/>
        <w:t>14</w:t>
      </w:r>
    </w:p>
    <w:p w14:paraId="74808C55" w14:textId="77777777" w:rsidR="002B3F60" w:rsidRDefault="002B3F60">
      <w:pPr>
        <w:spacing w:before="6" w:after="0" w:line="220" w:lineRule="exact"/>
      </w:pPr>
    </w:p>
    <w:p w14:paraId="02949471" w14:textId="77777777" w:rsidR="002B3F60" w:rsidRDefault="00285256">
      <w:pPr>
        <w:tabs>
          <w:tab w:val="left" w:pos="3600"/>
        </w:tabs>
        <w:spacing w:before="32" w:after="0" w:line="248" w:lineRule="exact"/>
        <w:ind w:left="107" w:right="-20"/>
        <w:rPr>
          <w:rFonts w:ascii="Arial" w:eastAsia="Arial" w:hAnsi="Arial" w:cs="Arial"/>
        </w:rPr>
      </w:pPr>
      <w:r>
        <w:rPr>
          <w:rFonts w:ascii="Arial" w:eastAsia="Arial" w:hAnsi="Arial" w:cs="Arial"/>
          <w:color w:val="231F20"/>
          <w:position w:val="-1"/>
        </w:rPr>
        <w:t xml:space="preserve">Question number: </w:t>
      </w:r>
      <w:r>
        <w:rPr>
          <w:rFonts w:ascii="Arial" w:eastAsia="Arial" w:hAnsi="Arial" w:cs="Arial"/>
          <w:color w:val="231F20"/>
          <w:w w:val="210"/>
          <w:position w:val="-1"/>
          <w:u w:val="single" w:color="231F20"/>
        </w:rPr>
        <w:t xml:space="preserve"> </w:t>
      </w:r>
      <w:r>
        <w:rPr>
          <w:rFonts w:ascii="Arial" w:eastAsia="Arial" w:hAnsi="Arial" w:cs="Arial"/>
          <w:color w:val="231F20"/>
          <w:position w:val="-1"/>
          <w:u w:val="single" w:color="231F20"/>
        </w:rPr>
        <w:tab/>
      </w:r>
    </w:p>
    <w:p w14:paraId="190F62C8" w14:textId="77777777" w:rsidR="002B3F60" w:rsidRDefault="002B3F60">
      <w:pPr>
        <w:spacing w:before="6" w:after="0" w:line="180" w:lineRule="exact"/>
        <w:rPr>
          <w:sz w:val="18"/>
          <w:szCs w:val="18"/>
        </w:rPr>
      </w:pPr>
    </w:p>
    <w:p w14:paraId="7E4D612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996205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F63828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793FFB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3C5D49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778846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57D744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8E2E5D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3975FD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144779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AAC0C4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56003B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F7C64D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2357D9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9211DB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67DF75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986496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FBABFD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A5FA48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238AD8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36715D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4BE09E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990097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5C6F1F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C3C85B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8E37FA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AA5C56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493953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CCFC4F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9C4A9E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8B6B8C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4DC0E3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91A8FA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B06BA1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C1CC5F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6E3598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AEDED3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4B1ABF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F1F3F6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CD04B5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DE79C2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95D6F2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07D60B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4F32B0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FC5DB3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477D7F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4A5432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30CEA0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17B12B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989E03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96B100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B53583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76C87E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9A78DA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BF2117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095CFB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E4F4BB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318A55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38AD53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023639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8AFACC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6845F3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F45415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EE9166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F0C444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4A53FA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288938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C8FBCE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14E486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33D501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236820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0275A86" w14:textId="77777777" w:rsidR="002B3F60" w:rsidRDefault="00285256">
      <w:pPr>
        <w:spacing w:before="32" w:after="0" w:line="240" w:lineRule="auto"/>
        <w:ind w:left="4036" w:right="3477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color w:val="231F20"/>
        </w:rPr>
        <w:t xml:space="preserve">See next </w:t>
      </w:r>
      <w:r>
        <w:rPr>
          <w:rFonts w:ascii="Arial" w:eastAsia="Arial" w:hAnsi="Arial" w:cs="Arial"/>
          <w:b/>
          <w:bCs/>
          <w:color w:val="231F20"/>
          <w:w w:val="99"/>
        </w:rPr>
        <w:t>page</w:t>
      </w:r>
    </w:p>
    <w:p w14:paraId="30C8BCEB" w14:textId="77777777" w:rsidR="002B3F60" w:rsidRDefault="002B3F60">
      <w:pPr>
        <w:spacing w:after="0"/>
        <w:jc w:val="center"/>
        <w:sectPr w:rsidR="002B3F60">
          <w:headerReference w:type="even" r:id="rId18"/>
          <w:pgSz w:w="11920" w:h="16840"/>
          <w:pgMar w:top="600" w:right="1680" w:bottom="280" w:left="1140" w:header="0" w:footer="0" w:gutter="0"/>
          <w:cols w:space="720"/>
        </w:sectPr>
      </w:pPr>
    </w:p>
    <w:p w14:paraId="20044F20" w14:textId="2B44949F" w:rsidR="002B3F60" w:rsidRDefault="00F82685">
      <w:pPr>
        <w:tabs>
          <w:tab w:val="left" w:pos="7500"/>
        </w:tabs>
        <w:spacing w:before="77" w:after="0" w:line="248" w:lineRule="exact"/>
        <w:ind w:left="4691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40640" behindDoc="1" locked="0" layoutInCell="1" allowOverlap="1" wp14:anchorId="78FF6794" wp14:editId="2EC08895">
                <wp:simplePos x="0" y="0"/>
                <wp:positionH relativeFrom="page">
                  <wp:posOffset>428625</wp:posOffset>
                </wp:positionH>
                <wp:positionV relativeFrom="page">
                  <wp:posOffset>360045</wp:posOffset>
                </wp:positionV>
                <wp:extent cx="1270" cy="9972040"/>
                <wp:effectExtent l="9525" t="7620" r="8255" b="12065"/>
                <wp:wrapNone/>
                <wp:docPr id="1423" name="Group 1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9972040"/>
                          <a:chOff x="675" y="567"/>
                          <a:chExt cx="2" cy="15704"/>
                        </a:xfrm>
                      </wpg:grpSpPr>
                      <wps:wsp>
                        <wps:cNvPr id="1424" name="Freeform 1126"/>
                        <wps:cNvSpPr>
                          <a:spLocks/>
                        </wps:cNvSpPr>
                        <wps:spPr bwMode="auto">
                          <a:xfrm>
                            <a:off x="675" y="567"/>
                            <a:ext cx="2" cy="15704"/>
                          </a:xfrm>
                          <a:custGeom>
                            <a:avLst/>
                            <a:gdLst>
                              <a:gd name="T0" fmla="+- 0 567 567"/>
                              <a:gd name="T1" fmla="*/ 567 h 15704"/>
                              <a:gd name="T2" fmla="+- 0 16271 567"/>
                              <a:gd name="T3" fmla="*/ 16271 h 157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704">
                                <a:moveTo>
                                  <a:pt x="0" y="0"/>
                                </a:moveTo>
                                <a:lnTo>
                                  <a:pt x="0" y="157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531BEA5" id="Group 1125" o:spid="_x0000_s1026" style="position:absolute;margin-left:33.75pt;margin-top:28.35pt;width:.1pt;height:785.2pt;z-index:-251875840;mso-position-horizontal-relative:page;mso-position-vertical-relative:page" coordorigin="675,567" coordsize="2,1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">
                <v:shape id="Freeform 1126" o:spid="_x0000_s1027" style="position:absolute;left:675;top:567;width:2;height:15704;visibility:visible;mso-wrap-style:square;v-text-anchor:top" coordsize="2,15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" path="m,l,15704e" filled="f" strokecolor="#231f20" strokeweight=".5pt">
                  <v:path arrowok="t" o:connecttype="custom" o:connectlocs="0,567;0,16271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45760" behindDoc="1" locked="0" layoutInCell="1" allowOverlap="1" wp14:anchorId="7935845C" wp14:editId="22A96B32">
                <wp:simplePos x="0" y="0"/>
                <wp:positionH relativeFrom="page">
                  <wp:posOffset>791845</wp:posOffset>
                </wp:positionH>
                <wp:positionV relativeFrom="page">
                  <wp:posOffset>2450465</wp:posOffset>
                </wp:positionV>
                <wp:extent cx="5975985" cy="1270"/>
                <wp:effectExtent l="10795" t="12065" r="13970" b="5715"/>
                <wp:wrapNone/>
                <wp:docPr id="1421" name="Group 1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3859"/>
                          <a:chExt cx="9411" cy="2"/>
                        </a:xfrm>
                      </wpg:grpSpPr>
                      <wps:wsp>
                        <wps:cNvPr id="1422" name="Freeform 1124"/>
                        <wps:cNvSpPr>
                          <a:spLocks/>
                        </wps:cNvSpPr>
                        <wps:spPr bwMode="auto">
                          <a:xfrm>
                            <a:off x="1247" y="385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734CA06" id="Group 1123" o:spid="_x0000_s1026" style="position:absolute;margin-left:62.35pt;margin-top:192.95pt;width:470.55pt;height:.1pt;z-index:-251870720;mso-position-horizontal-relative:page;mso-position-vertical-relative:page" coordorigin="1247,385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">
                <v:shape id="Freeform 1124" o:spid="_x0000_s1027" style="position:absolute;left:1247;top:385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46784" behindDoc="1" locked="0" layoutInCell="1" allowOverlap="1" wp14:anchorId="1523B755" wp14:editId="68B4806E">
                <wp:simplePos x="0" y="0"/>
                <wp:positionH relativeFrom="page">
                  <wp:posOffset>791845</wp:posOffset>
                </wp:positionH>
                <wp:positionV relativeFrom="page">
                  <wp:posOffset>2762250</wp:posOffset>
                </wp:positionV>
                <wp:extent cx="5975985" cy="1270"/>
                <wp:effectExtent l="10795" t="9525" r="13970" b="8255"/>
                <wp:wrapNone/>
                <wp:docPr id="1419" name="Group 1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350"/>
                          <a:chExt cx="9411" cy="2"/>
                        </a:xfrm>
                      </wpg:grpSpPr>
                      <wps:wsp>
                        <wps:cNvPr id="1420" name="Freeform 1122"/>
                        <wps:cNvSpPr>
                          <a:spLocks/>
                        </wps:cNvSpPr>
                        <wps:spPr bwMode="auto">
                          <a:xfrm>
                            <a:off x="1247" y="435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5D079CA" id="Group 1121" o:spid="_x0000_s1026" style="position:absolute;margin-left:62.35pt;margin-top:217.5pt;width:470.55pt;height:.1pt;z-index:-251869696;mso-position-horizontal-relative:page;mso-position-vertical-relative:page" coordorigin="1247,435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">
                <v:shape id="Freeform 1122" o:spid="_x0000_s1027" style="position:absolute;left:1247;top:435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47808" behindDoc="1" locked="0" layoutInCell="1" allowOverlap="1" wp14:anchorId="163CFFBD" wp14:editId="30FF81C8">
                <wp:simplePos x="0" y="0"/>
                <wp:positionH relativeFrom="page">
                  <wp:posOffset>791845</wp:posOffset>
                </wp:positionH>
                <wp:positionV relativeFrom="page">
                  <wp:posOffset>3074035</wp:posOffset>
                </wp:positionV>
                <wp:extent cx="5975985" cy="1270"/>
                <wp:effectExtent l="10795" t="6985" r="13970" b="10795"/>
                <wp:wrapNone/>
                <wp:docPr id="1417" name="Group 1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841"/>
                          <a:chExt cx="9411" cy="2"/>
                        </a:xfrm>
                      </wpg:grpSpPr>
                      <wps:wsp>
                        <wps:cNvPr id="1418" name="Freeform 1120"/>
                        <wps:cNvSpPr>
                          <a:spLocks/>
                        </wps:cNvSpPr>
                        <wps:spPr bwMode="auto">
                          <a:xfrm>
                            <a:off x="1247" y="484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52C7D0D" id="Group 1119" o:spid="_x0000_s1026" style="position:absolute;margin-left:62.35pt;margin-top:242.05pt;width:470.55pt;height:.1pt;z-index:-251868672;mso-position-horizontal-relative:page;mso-position-vertical-relative:page" coordorigin="1247,484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">
                <v:shape id="Freeform 1120" o:spid="_x0000_s1027" style="position:absolute;left:1247;top:484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48832" behindDoc="1" locked="0" layoutInCell="1" allowOverlap="1" wp14:anchorId="3D2BB08E" wp14:editId="476CE339">
                <wp:simplePos x="0" y="0"/>
                <wp:positionH relativeFrom="page">
                  <wp:posOffset>791845</wp:posOffset>
                </wp:positionH>
                <wp:positionV relativeFrom="page">
                  <wp:posOffset>3385820</wp:posOffset>
                </wp:positionV>
                <wp:extent cx="5975985" cy="1270"/>
                <wp:effectExtent l="10795" t="13970" r="13970" b="3810"/>
                <wp:wrapNone/>
                <wp:docPr id="1415" name="Group 1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332"/>
                          <a:chExt cx="9411" cy="2"/>
                        </a:xfrm>
                      </wpg:grpSpPr>
                      <wps:wsp>
                        <wps:cNvPr id="1416" name="Freeform 1118"/>
                        <wps:cNvSpPr>
                          <a:spLocks/>
                        </wps:cNvSpPr>
                        <wps:spPr bwMode="auto">
                          <a:xfrm>
                            <a:off x="1247" y="533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310A4AE" id="Group 1117" o:spid="_x0000_s1026" style="position:absolute;margin-left:62.35pt;margin-top:266.6pt;width:470.55pt;height:.1pt;z-index:-251867648;mso-position-horizontal-relative:page;mso-position-vertical-relative:page" coordorigin="1247,533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">
                <v:shape id="Freeform 1118" o:spid="_x0000_s1027" style="position:absolute;left:1247;top:533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49856" behindDoc="1" locked="0" layoutInCell="1" allowOverlap="1" wp14:anchorId="50210895" wp14:editId="56D77217">
                <wp:simplePos x="0" y="0"/>
                <wp:positionH relativeFrom="page">
                  <wp:posOffset>791845</wp:posOffset>
                </wp:positionH>
                <wp:positionV relativeFrom="page">
                  <wp:posOffset>3696970</wp:posOffset>
                </wp:positionV>
                <wp:extent cx="5975985" cy="1270"/>
                <wp:effectExtent l="10795" t="10795" r="13970" b="6985"/>
                <wp:wrapNone/>
                <wp:docPr id="1413" name="Group 1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822"/>
                          <a:chExt cx="9411" cy="2"/>
                        </a:xfrm>
                      </wpg:grpSpPr>
                      <wps:wsp>
                        <wps:cNvPr id="1414" name="Freeform 1116"/>
                        <wps:cNvSpPr>
                          <a:spLocks/>
                        </wps:cNvSpPr>
                        <wps:spPr bwMode="auto">
                          <a:xfrm>
                            <a:off x="1247" y="582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6C11C4D" id="Group 1115" o:spid="_x0000_s1026" style="position:absolute;margin-left:62.35pt;margin-top:291.1pt;width:470.55pt;height:.1pt;z-index:-251866624;mso-position-horizontal-relative:page;mso-position-vertical-relative:page" coordorigin="1247,582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">
                <v:shape id="Freeform 1116" o:spid="_x0000_s1027" style="position:absolute;left:1247;top:582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50880" behindDoc="1" locked="0" layoutInCell="1" allowOverlap="1" wp14:anchorId="1E532388" wp14:editId="7A7334F5">
                <wp:simplePos x="0" y="0"/>
                <wp:positionH relativeFrom="page">
                  <wp:posOffset>791845</wp:posOffset>
                </wp:positionH>
                <wp:positionV relativeFrom="page">
                  <wp:posOffset>4008755</wp:posOffset>
                </wp:positionV>
                <wp:extent cx="5975985" cy="1270"/>
                <wp:effectExtent l="10795" t="8255" r="13970" b="9525"/>
                <wp:wrapNone/>
                <wp:docPr id="1411" name="Group 1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313"/>
                          <a:chExt cx="9411" cy="2"/>
                        </a:xfrm>
                      </wpg:grpSpPr>
                      <wps:wsp>
                        <wps:cNvPr id="1412" name="Freeform 1114"/>
                        <wps:cNvSpPr>
                          <a:spLocks/>
                        </wps:cNvSpPr>
                        <wps:spPr bwMode="auto">
                          <a:xfrm>
                            <a:off x="1247" y="631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99DDFD7" id="Group 1113" o:spid="_x0000_s1026" style="position:absolute;margin-left:62.35pt;margin-top:315.65pt;width:470.55pt;height:.1pt;z-index:-251865600;mso-position-horizontal-relative:page;mso-position-vertical-relative:page" coordorigin="1247,631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">
                <v:shape id="Freeform 1114" o:spid="_x0000_s1027" style="position:absolute;left:1247;top:631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51904" behindDoc="1" locked="0" layoutInCell="1" allowOverlap="1" wp14:anchorId="7686E55B" wp14:editId="38C6598D">
                <wp:simplePos x="0" y="0"/>
                <wp:positionH relativeFrom="page">
                  <wp:posOffset>791845</wp:posOffset>
                </wp:positionH>
                <wp:positionV relativeFrom="page">
                  <wp:posOffset>4320540</wp:posOffset>
                </wp:positionV>
                <wp:extent cx="5975985" cy="1270"/>
                <wp:effectExtent l="10795" t="5715" r="13970" b="12065"/>
                <wp:wrapNone/>
                <wp:docPr id="1409" name="Group 1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804"/>
                          <a:chExt cx="9411" cy="2"/>
                        </a:xfrm>
                      </wpg:grpSpPr>
                      <wps:wsp>
                        <wps:cNvPr id="1410" name="Freeform 1112"/>
                        <wps:cNvSpPr>
                          <a:spLocks/>
                        </wps:cNvSpPr>
                        <wps:spPr bwMode="auto">
                          <a:xfrm>
                            <a:off x="1247" y="680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2D74ECB" id="Group 1111" o:spid="_x0000_s1026" style="position:absolute;margin-left:62.35pt;margin-top:340.2pt;width:470.55pt;height:.1pt;z-index:-251864576;mso-position-horizontal-relative:page;mso-position-vertical-relative:page" coordorigin="1247,680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">
                <v:shape id="Freeform 1112" o:spid="_x0000_s1027" style="position:absolute;left:1247;top:680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52928" behindDoc="1" locked="0" layoutInCell="1" allowOverlap="1" wp14:anchorId="3019C2CE" wp14:editId="214A9944">
                <wp:simplePos x="0" y="0"/>
                <wp:positionH relativeFrom="page">
                  <wp:posOffset>791845</wp:posOffset>
                </wp:positionH>
                <wp:positionV relativeFrom="page">
                  <wp:posOffset>4632325</wp:posOffset>
                </wp:positionV>
                <wp:extent cx="5975985" cy="1270"/>
                <wp:effectExtent l="10795" t="12700" r="13970" b="5080"/>
                <wp:wrapNone/>
                <wp:docPr id="1407" name="Group 1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95"/>
                          <a:chExt cx="9411" cy="2"/>
                        </a:xfrm>
                      </wpg:grpSpPr>
                      <wps:wsp>
                        <wps:cNvPr id="1408" name="Freeform 1110"/>
                        <wps:cNvSpPr>
                          <a:spLocks/>
                        </wps:cNvSpPr>
                        <wps:spPr bwMode="auto">
                          <a:xfrm>
                            <a:off x="1247" y="729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0C812B7" id="Group 1109" o:spid="_x0000_s1026" style="position:absolute;margin-left:62.35pt;margin-top:364.75pt;width:470.55pt;height:.1pt;z-index:-251863552;mso-position-horizontal-relative:page;mso-position-vertical-relative:page" coordorigin="1247,729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">
                <v:shape id="Freeform 1110" o:spid="_x0000_s1027" style="position:absolute;left:1247;top:729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53952" behindDoc="1" locked="0" layoutInCell="1" allowOverlap="1" wp14:anchorId="67531E4B" wp14:editId="52FF8001">
                <wp:simplePos x="0" y="0"/>
                <wp:positionH relativeFrom="page">
                  <wp:posOffset>791845</wp:posOffset>
                </wp:positionH>
                <wp:positionV relativeFrom="page">
                  <wp:posOffset>4943475</wp:posOffset>
                </wp:positionV>
                <wp:extent cx="5975985" cy="1270"/>
                <wp:effectExtent l="10795" t="9525" r="13970" b="8255"/>
                <wp:wrapNone/>
                <wp:docPr id="1405" name="Group 1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785"/>
                          <a:chExt cx="9411" cy="2"/>
                        </a:xfrm>
                      </wpg:grpSpPr>
                      <wps:wsp>
                        <wps:cNvPr id="1406" name="Freeform 1108"/>
                        <wps:cNvSpPr>
                          <a:spLocks/>
                        </wps:cNvSpPr>
                        <wps:spPr bwMode="auto">
                          <a:xfrm>
                            <a:off x="1247" y="778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EF7F609" id="Group 1107" o:spid="_x0000_s1026" style="position:absolute;margin-left:62.35pt;margin-top:389.25pt;width:470.55pt;height:.1pt;z-index:-251862528;mso-position-horizontal-relative:page;mso-position-vertical-relative:page" coordorigin="1247,778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">
                <v:shape id="Freeform 1108" o:spid="_x0000_s1027" style="position:absolute;left:1247;top:778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54976" behindDoc="1" locked="0" layoutInCell="1" allowOverlap="1" wp14:anchorId="7ABE0BB1" wp14:editId="57DB0ADA">
                <wp:simplePos x="0" y="0"/>
                <wp:positionH relativeFrom="page">
                  <wp:posOffset>791845</wp:posOffset>
                </wp:positionH>
                <wp:positionV relativeFrom="page">
                  <wp:posOffset>5255260</wp:posOffset>
                </wp:positionV>
                <wp:extent cx="5975985" cy="1270"/>
                <wp:effectExtent l="10795" t="6985" r="13970" b="10795"/>
                <wp:wrapNone/>
                <wp:docPr id="1403" name="Group 1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276"/>
                          <a:chExt cx="9411" cy="2"/>
                        </a:xfrm>
                      </wpg:grpSpPr>
                      <wps:wsp>
                        <wps:cNvPr id="1404" name="Freeform 1106"/>
                        <wps:cNvSpPr>
                          <a:spLocks/>
                        </wps:cNvSpPr>
                        <wps:spPr bwMode="auto">
                          <a:xfrm>
                            <a:off x="1247" y="8276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CE8A350" id="Group 1105" o:spid="_x0000_s1026" style="position:absolute;margin-left:62.35pt;margin-top:413.8pt;width:470.55pt;height:.1pt;z-index:-251861504;mso-position-horizontal-relative:page;mso-position-vertical-relative:page" coordorigin="1247,8276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">
                <v:shape id="Freeform 1106" o:spid="_x0000_s1027" style="position:absolute;left:1247;top:8276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56000" behindDoc="1" locked="0" layoutInCell="1" allowOverlap="1" wp14:anchorId="67D38D72" wp14:editId="000ED76A">
                <wp:simplePos x="0" y="0"/>
                <wp:positionH relativeFrom="page">
                  <wp:posOffset>791845</wp:posOffset>
                </wp:positionH>
                <wp:positionV relativeFrom="page">
                  <wp:posOffset>5567045</wp:posOffset>
                </wp:positionV>
                <wp:extent cx="5975985" cy="1270"/>
                <wp:effectExtent l="10795" t="13970" r="13970" b="3810"/>
                <wp:wrapNone/>
                <wp:docPr id="1401" name="Group 1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767"/>
                          <a:chExt cx="9411" cy="2"/>
                        </a:xfrm>
                      </wpg:grpSpPr>
                      <wps:wsp>
                        <wps:cNvPr id="1402" name="Freeform 1104"/>
                        <wps:cNvSpPr>
                          <a:spLocks/>
                        </wps:cNvSpPr>
                        <wps:spPr bwMode="auto">
                          <a:xfrm>
                            <a:off x="1247" y="876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C58BE08" id="Group 1103" o:spid="_x0000_s1026" style="position:absolute;margin-left:62.35pt;margin-top:438.35pt;width:470.55pt;height:.1pt;z-index:-251860480;mso-position-horizontal-relative:page;mso-position-vertical-relative:page" coordorigin="1247,876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">
                <v:shape id="Freeform 1104" o:spid="_x0000_s1027" style="position:absolute;left:1247;top:876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57024" behindDoc="1" locked="0" layoutInCell="1" allowOverlap="1" wp14:anchorId="39E629E7" wp14:editId="30AC6A62">
                <wp:simplePos x="0" y="0"/>
                <wp:positionH relativeFrom="page">
                  <wp:posOffset>791845</wp:posOffset>
                </wp:positionH>
                <wp:positionV relativeFrom="page">
                  <wp:posOffset>5878830</wp:posOffset>
                </wp:positionV>
                <wp:extent cx="5975985" cy="1270"/>
                <wp:effectExtent l="10795" t="11430" r="13970" b="6350"/>
                <wp:wrapNone/>
                <wp:docPr id="1399" name="Group 1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258"/>
                          <a:chExt cx="9411" cy="2"/>
                        </a:xfrm>
                      </wpg:grpSpPr>
                      <wps:wsp>
                        <wps:cNvPr id="1400" name="Freeform 1102"/>
                        <wps:cNvSpPr>
                          <a:spLocks/>
                        </wps:cNvSpPr>
                        <wps:spPr bwMode="auto">
                          <a:xfrm>
                            <a:off x="1247" y="925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0137509" id="Group 1101" o:spid="_x0000_s1026" style="position:absolute;margin-left:62.35pt;margin-top:462.9pt;width:470.55pt;height:.1pt;z-index:-251859456;mso-position-horizontal-relative:page;mso-position-vertical-relative:page" coordorigin="1247,925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">
                <v:shape id="Freeform 1102" o:spid="_x0000_s1027" style="position:absolute;left:1247;top:925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58048" behindDoc="1" locked="0" layoutInCell="1" allowOverlap="1" wp14:anchorId="4DE25470" wp14:editId="45659C38">
                <wp:simplePos x="0" y="0"/>
                <wp:positionH relativeFrom="page">
                  <wp:posOffset>791845</wp:posOffset>
                </wp:positionH>
                <wp:positionV relativeFrom="page">
                  <wp:posOffset>6190615</wp:posOffset>
                </wp:positionV>
                <wp:extent cx="5975985" cy="1270"/>
                <wp:effectExtent l="10795" t="8890" r="13970" b="8890"/>
                <wp:wrapNone/>
                <wp:docPr id="1397" name="Group 1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749"/>
                          <a:chExt cx="9411" cy="2"/>
                        </a:xfrm>
                      </wpg:grpSpPr>
                      <wps:wsp>
                        <wps:cNvPr id="1398" name="Freeform 1100"/>
                        <wps:cNvSpPr>
                          <a:spLocks/>
                        </wps:cNvSpPr>
                        <wps:spPr bwMode="auto">
                          <a:xfrm>
                            <a:off x="1247" y="974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67EB44E" id="Group 1099" o:spid="_x0000_s1026" style="position:absolute;margin-left:62.35pt;margin-top:487.45pt;width:470.55pt;height:.1pt;z-index:-251858432;mso-position-horizontal-relative:page;mso-position-vertical-relative:page" coordorigin="1247,974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">
                <v:shape id="Freeform 1100" o:spid="_x0000_s1027" style="position:absolute;left:1247;top:974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59072" behindDoc="1" locked="0" layoutInCell="1" allowOverlap="1" wp14:anchorId="7ECE3E80" wp14:editId="0009EBFF">
                <wp:simplePos x="0" y="0"/>
                <wp:positionH relativeFrom="page">
                  <wp:posOffset>791845</wp:posOffset>
                </wp:positionH>
                <wp:positionV relativeFrom="page">
                  <wp:posOffset>6501765</wp:posOffset>
                </wp:positionV>
                <wp:extent cx="5975985" cy="1270"/>
                <wp:effectExtent l="10795" t="5715" r="13970" b="12065"/>
                <wp:wrapNone/>
                <wp:docPr id="1395" name="Group 10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239"/>
                          <a:chExt cx="9411" cy="2"/>
                        </a:xfrm>
                      </wpg:grpSpPr>
                      <wps:wsp>
                        <wps:cNvPr id="1396" name="Freeform 1098"/>
                        <wps:cNvSpPr>
                          <a:spLocks/>
                        </wps:cNvSpPr>
                        <wps:spPr bwMode="auto">
                          <a:xfrm>
                            <a:off x="1247" y="1023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1AD184C" id="Group 1097" o:spid="_x0000_s1026" style="position:absolute;margin-left:62.35pt;margin-top:511.95pt;width:470.55pt;height:.1pt;z-index:-251857408;mso-position-horizontal-relative:page;mso-position-vertical-relative:page" coordorigin="1247,1023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">
                <v:shape id="Freeform 1098" o:spid="_x0000_s1027" style="position:absolute;left:1247;top:1023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60096" behindDoc="1" locked="0" layoutInCell="1" allowOverlap="1" wp14:anchorId="4940B155" wp14:editId="07E77DAE">
                <wp:simplePos x="0" y="0"/>
                <wp:positionH relativeFrom="page">
                  <wp:posOffset>791845</wp:posOffset>
                </wp:positionH>
                <wp:positionV relativeFrom="page">
                  <wp:posOffset>6813550</wp:posOffset>
                </wp:positionV>
                <wp:extent cx="5975985" cy="1270"/>
                <wp:effectExtent l="10795" t="12700" r="13970" b="5080"/>
                <wp:wrapNone/>
                <wp:docPr id="1393" name="Group 10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730"/>
                          <a:chExt cx="9411" cy="2"/>
                        </a:xfrm>
                      </wpg:grpSpPr>
                      <wps:wsp>
                        <wps:cNvPr id="1394" name="Freeform 1096"/>
                        <wps:cNvSpPr>
                          <a:spLocks/>
                        </wps:cNvSpPr>
                        <wps:spPr bwMode="auto">
                          <a:xfrm>
                            <a:off x="1247" y="1073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6BA12D2" id="Group 1095" o:spid="_x0000_s1026" style="position:absolute;margin-left:62.35pt;margin-top:536.5pt;width:470.55pt;height:.1pt;z-index:-251856384;mso-position-horizontal-relative:page;mso-position-vertical-relative:page" coordorigin="1247,1073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">
                <v:shape id="Freeform 1096" o:spid="_x0000_s1027" style="position:absolute;left:1247;top:1073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61120" behindDoc="1" locked="0" layoutInCell="1" allowOverlap="1" wp14:anchorId="51DFD508" wp14:editId="3338214D">
                <wp:simplePos x="0" y="0"/>
                <wp:positionH relativeFrom="page">
                  <wp:posOffset>791845</wp:posOffset>
                </wp:positionH>
                <wp:positionV relativeFrom="page">
                  <wp:posOffset>7125335</wp:posOffset>
                </wp:positionV>
                <wp:extent cx="5975985" cy="1270"/>
                <wp:effectExtent l="10795" t="10160" r="13970" b="7620"/>
                <wp:wrapNone/>
                <wp:docPr id="1391" name="Group 10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221"/>
                          <a:chExt cx="9411" cy="2"/>
                        </a:xfrm>
                      </wpg:grpSpPr>
                      <wps:wsp>
                        <wps:cNvPr id="1392" name="Freeform 1094"/>
                        <wps:cNvSpPr>
                          <a:spLocks/>
                        </wps:cNvSpPr>
                        <wps:spPr bwMode="auto">
                          <a:xfrm>
                            <a:off x="1247" y="1122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417A008" id="Group 1093" o:spid="_x0000_s1026" style="position:absolute;margin-left:62.35pt;margin-top:561.05pt;width:470.55pt;height:.1pt;z-index:-251855360;mso-position-horizontal-relative:page;mso-position-vertical-relative:page" coordorigin="1247,1122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">
                <v:shape id="Freeform 1094" o:spid="_x0000_s1027" style="position:absolute;left:1247;top:1122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62144" behindDoc="1" locked="0" layoutInCell="1" allowOverlap="1" wp14:anchorId="12FC74DE" wp14:editId="5B154C04">
                <wp:simplePos x="0" y="0"/>
                <wp:positionH relativeFrom="page">
                  <wp:posOffset>791845</wp:posOffset>
                </wp:positionH>
                <wp:positionV relativeFrom="page">
                  <wp:posOffset>7437120</wp:posOffset>
                </wp:positionV>
                <wp:extent cx="5975985" cy="1270"/>
                <wp:effectExtent l="10795" t="7620" r="13970" b="10160"/>
                <wp:wrapNone/>
                <wp:docPr id="1389" name="Group 1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712"/>
                          <a:chExt cx="9411" cy="2"/>
                        </a:xfrm>
                      </wpg:grpSpPr>
                      <wps:wsp>
                        <wps:cNvPr id="1390" name="Freeform 1092"/>
                        <wps:cNvSpPr>
                          <a:spLocks/>
                        </wps:cNvSpPr>
                        <wps:spPr bwMode="auto">
                          <a:xfrm>
                            <a:off x="1247" y="1171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15196DE" id="Group 1091" o:spid="_x0000_s1026" style="position:absolute;margin-left:62.35pt;margin-top:585.6pt;width:470.55pt;height:.1pt;z-index:-251854336;mso-position-horizontal-relative:page;mso-position-vertical-relative:page" coordorigin="1247,1171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">
                <v:shape id="Freeform 1092" o:spid="_x0000_s1027" style="position:absolute;left:1247;top:1171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63168" behindDoc="1" locked="0" layoutInCell="1" allowOverlap="1" wp14:anchorId="7A1C1DC5" wp14:editId="198570DA">
                <wp:simplePos x="0" y="0"/>
                <wp:positionH relativeFrom="page">
                  <wp:posOffset>791845</wp:posOffset>
                </wp:positionH>
                <wp:positionV relativeFrom="page">
                  <wp:posOffset>7748270</wp:posOffset>
                </wp:positionV>
                <wp:extent cx="5975985" cy="1270"/>
                <wp:effectExtent l="10795" t="13970" r="13970" b="3810"/>
                <wp:wrapNone/>
                <wp:docPr id="1387" name="Group 10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202"/>
                          <a:chExt cx="9411" cy="2"/>
                        </a:xfrm>
                      </wpg:grpSpPr>
                      <wps:wsp>
                        <wps:cNvPr id="1388" name="Freeform 1090"/>
                        <wps:cNvSpPr>
                          <a:spLocks/>
                        </wps:cNvSpPr>
                        <wps:spPr bwMode="auto">
                          <a:xfrm>
                            <a:off x="1247" y="1220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CE25FD8" id="Group 1089" o:spid="_x0000_s1026" style="position:absolute;margin-left:62.35pt;margin-top:610.1pt;width:470.55pt;height:.1pt;z-index:-251853312;mso-position-horizontal-relative:page;mso-position-vertical-relative:page" coordorigin="1247,1220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">
                <v:shape id="Freeform 1090" o:spid="_x0000_s1027" style="position:absolute;left:1247;top:1220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64192" behindDoc="1" locked="0" layoutInCell="1" allowOverlap="1" wp14:anchorId="23AF0674" wp14:editId="0872C35E">
                <wp:simplePos x="0" y="0"/>
                <wp:positionH relativeFrom="page">
                  <wp:posOffset>791845</wp:posOffset>
                </wp:positionH>
                <wp:positionV relativeFrom="page">
                  <wp:posOffset>8060055</wp:posOffset>
                </wp:positionV>
                <wp:extent cx="5975985" cy="1270"/>
                <wp:effectExtent l="10795" t="11430" r="13970" b="6350"/>
                <wp:wrapNone/>
                <wp:docPr id="1385" name="Group 10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693"/>
                          <a:chExt cx="9411" cy="2"/>
                        </a:xfrm>
                      </wpg:grpSpPr>
                      <wps:wsp>
                        <wps:cNvPr id="1386" name="Freeform 1088"/>
                        <wps:cNvSpPr>
                          <a:spLocks/>
                        </wps:cNvSpPr>
                        <wps:spPr bwMode="auto">
                          <a:xfrm>
                            <a:off x="1247" y="1269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0ED3F85" id="Group 1087" o:spid="_x0000_s1026" style="position:absolute;margin-left:62.35pt;margin-top:634.65pt;width:470.55pt;height:.1pt;z-index:-251852288;mso-position-horizontal-relative:page;mso-position-vertical-relative:page" coordorigin="1247,1269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">
                <v:shape id="Freeform 1088" o:spid="_x0000_s1027" style="position:absolute;left:1247;top:1269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65216" behindDoc="1" locked="0" layoutInCell="1" allowOverlap="1" wp14:anchorId="0C975B99" wp14:editId="55515119">
                <wp:simplePos x="0" y="0"/>
                <wp:positionH relativeFrom="page">
                  <wp:posOffset>791845</wp:posOffset>
                </wp:positionH>
                <wp:positionV relativeFrom="page">
                  <wp:posOffset>8371840</wp:posOffset>
                </wp:positionV>
                <wp:extent cx="5975985" cy="1270"/>
                <wp:effectExtent l="10795" t="8890" r="13970" b="8890"/>
                <wp:wrapNone/>
                <wp:docPr id="1383" name="Group 10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184"/>
                          <a:chExt cx="9411" cy="2"/>
                        </a:xfrm>
                      </wpg:grpSpPr>
                      <wps:wsp>
                        <wps:cNvPr id="1384" name="Freeform 1086"/>
                        <wps:cNvSpPr>
                          <a:spLocks/>
                        </wps:cNvSpPr>
                        <wps:spPr bwMode="auto">
                          <a:xfrm>
                            <a:off x="1247" y="1318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6250C70" id="Group 1085" o:spid="_x0000_s1026" style="position:absolute;margin-left:62.35pt;margin-top:659.2pt;width:470.55pt;height:.1pt;z-index:-251851264;mso-position-horizontal-relative:page;mso-position-vertical-relative:page" coordorigin="1247,1318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">
                <v:shape id="Freeform 1086" o:spid="_x0000_s1027" style="position:absolute;left:1247;top:1318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66240" behindDoc="1" locked="0" layoutInCell="1" allowOverlap="1" wp14:anchorId="25A1ACB0" wp14:editId="34838DF3">
                <wp:simplePos x="0" y="0"/>
                <wp:positionH relativeFrom="page">
                  <wp:posOffset>791845</wp:posOffset>
                </wp:positionH>
                <wp:positionV relativeFrom="page">
                  <wp:posOffset>8683625</wp:posOffset>
                </wp:positionV>
                <wp:extent cx="5975985" cy="1270"/>
                <wp:effectExtent l="10795" t="6350" r="13970" b="11430"/>
                <wp:wrapNone/>
                <wp:docPr id="1381" name="Group 10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675"/>
                          <a:chExt cx="9411" cy="2"/>
                        </a:xfrm>
                      </wpg:grpSpPr>
                      <wps:wsp>
                        <wps:cNvPr id="1382" name="Freeform 1084"/>
                        <wps:cNvSpPr>
                          <a:spLocks/>
                        </wps:cNvSpPr>
                        <wps:spPr bwMode="auto">
                          <a:xfrm>
                            <a:off x="1247" y="1367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7705D66" id="Group 1083" o:spid="_x0000_s1026" style="position:absolute;margin-left:62.35pt;margin-top:683.75pt;width:470.55pt;height:.1pt;z-index:-251850240;mso-position-horizontal-relative:page;mso-position-vertical-relative:page" coordorigin="1247,1367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">
                <v:shape id="Freeform 1084" o:spid="_x0000_s1027" style="position:absolute;left:1247;top:1367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471360" behindDoc="1" locked="0" layoutInCell="1" allowOverlap="1" wp14:anchorId="466AA6F1" wp14:editId="7C2CFA41">
                <wp:simplePos x="0" y="0"/>
                <wp:positionH relativeFrom="page">
                  <wp:posOffset>182880</wp:posOffset>
                </wp:positionH>
                <wp:positionV relativeFrom="page">
                  <wp:posOffset>3322955</wp:posOffset>
                </wp:positionV>
                <wp:extent cx="165100" cy="3596005"/>
                <wp:effectExtent l="1905" t="0" r="4445" b="0"/>
                <wp:wrapNone/>
                <wp:docPr id="1380" name="Text Box 1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3596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0D82D6" w14:textId="77777777" w:rsidR="00D35C18" w:rsidRDefault="00D35C18">
                            <w:pPr>
                              <w:spacing w:after="0" w:line="245" w:lineRule="exact"/>
                              <w:ind w:left="20" w:right="-53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DO NOT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WRITE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IN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THIS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AREA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WILL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BE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CUT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OFF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66AA6F1" id="Text Box 1082" o:spid="_x0000_s1040" type="#_x0000_t202" style="position:absolute;left:0;text-align:left;margin-left:14.4pt;margin-top:261.65pt;width:13pt;height:283.15pt;z-index:-25184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" filled="f" stroked="f">
                <v:textbox style="layout-flow:vertical" inset="0,0,0,0">
                  <w:txbxContent>
                    <w:p w14:paraId="6A0D82D6" w14:textId="77777777" w:rsidR="00D35C18" w:rsidRDefault="00D35C18">
                      <w:pPr>
                        <w:spacing w:after="0" w:line="245" w:lineRule="exact"/>
                        <w:ind w:left="20" w:right="-53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color w:val="6D6E71"/>
                        </w:rPr>
                        <w:t>DO NOT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WRITE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IN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THIS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AREA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WILL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BE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CUT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OFF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15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ab/>
        <w:t>MODERN HIS</w:t>
      </w:r>
      <w:r w:rsidR="00285256">
        <w:rPr>
          <w:rFonts w:ascii="Arial" w:eastAsia="Arial" w:hAnsi="Arial" w:cs="Arial"/>
          <w:b/>
          <w:bCs/>
          <w:color w:val="231F20"/>
          <w:spacing w:val="-4"/>
          <w:position w:val="-1"/>
        </w:rPr>
        <w:t>T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O</w:t>
      </w:r>
      <w:r w:rsidR="00285256">
        <w:rPr>
          <w:rFonts w:ascii="Arial" w:eastAsia="Arial" w:hAnsi="Arial" w:cs="Arial"/>
          <w:b/>
          <w:bCs/>
          <w:color w:val="231F20"/>
          <w:spacing w:val="-8"/>
          <w:position w:val="-1"/>
        </w:rPr>
        <w:t>R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Y</w:t>
      </w:r>
    </w:p>
    <w:p w14:paraId="605C4A9A" w14:textId="77777777" w:rsidR="002B3F60" w:rsidRDefault="002B3F60">
      <w:pPr>
        <w:spacing w:before="6" w:after="0" w:line="220" w:lineRule="exact"/>
      </w:pPr>
    </w:p>
    <w:p w14:paraId="4FA6D6D4" w14:textId="67A6F2C0" w:rsidR="002B3F60" w:rsidRDefault="00F82685">
      <w:pPr>
        <w:tabs>
          <w:tab w:val="left" w:pos="3600"/>
        </w:tabs>
        <w:spacing w:before="32" w:after="0" w:line="248" w:lineRule="exact"/>
        <w:ind w:left="107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41664" behindDoc="1" locked="0" layoutInCell="1" allowOverlap="1" wp14:anchorId="04933E93" wp14:editId="21F8FA4C">
                <wp:simplePos x="0" y="0"/>
                <wp:positionH relativeFrom="page">
                  <wp:posOffset>791845</wp:posOffset>
                </wp:positionH>
                <wp:positionV relativeFrom="paragraph">
                  <wp:posOffset>461645</wp:posOffset>
                </wp:positionV>
                <wp:extent cx="5975985" cy="1270"/>
                <wp:effectExtent l="10795" t="11430" r="13970" b="6350"/>
                <wp:wrapNone/>
                <wp:docPr id="1378" name="Group 10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7"/>
                          <a:chExt cx="9411" cy="2"/>
                        </a:xfrm>
                      </wpg:grpSpPr>
                      <wps:wsp>
                        <wps:cNvPr id="1379" name="Freeform 1081"/>
                        <wps:cNvSpPr>
                          <a:spLocks/>
                        </wps:cNvSpPr>
                        <wps:spPr bwMode="auto">
                          <a:xfrm>
                            <a:off x="1247" y="72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B14C44B" id="Group 1080" o:spid="_x0000_s1026" style="position:absolute;margin-left:62.35pt;margin-top:36.35pt;width:470.55pt;height:.1pt;z-index:-251874816;mso-position-horizontal-relative:page" coordorigin="1247,72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">
                <v:shape id="Freeform 1081" o:spid="_x0000_s1027" style="position:absolute;left:1247;top:72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42688" behindDoc="1" locked="0" layoutInCell="1" allowOverlap="1" wp14:anchorId="1FD44AC5" wp14:editId="2C87FD4C">
                <wp:simplePos x="0" y="0"/>
                <wp:positionH relativeFrom="page">
                  <wp:posOffset>791845</wp:posOffset>
                </wp:positionH>
                <wp:positionV relativeFrom="paragraph">
                  <wp:posOffset>773430</wp:posOffset>
                </wp:positionV>
                <wp:extent cx="5975985" cy="1270"/>
                <wp:effectExtent l="10795" t="8890" r="13970" b="8890"/>
                <wp:wrapNone/>
                <wp:docPr id="1376" name="Group 10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18"/>
                          <a:chExt cx="9411" cy="2"/>
                        </a:xfrm>
                      </wpg:grpSpPr>
                      <wps:wsp>
                        <wps:cNvPr id="1377" name="Freeform 1079"/>
                        <wps:cNvSpPr>
                          <a:spLocks/>
                        </wps:cNvSpPr>
                        <wps:spPr bwMode="auto">
                          <a:xfrm>
                            <a:off x="1247" y="121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998D4C8" id="Group 1078" o:spid="_x0000_s1026" style="position:absolute;margin-left:62.35pt;margin-top:60.9pt;width:470.55pt;height:.1pt;z-index:-251873792;mso-position-horizontal-relative:page" coordorigin="1247,121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">
                <v:shape id="Freeform 1079" o:spid="_x0000_s1027" style="position:absolute;left:1247;top:121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43712" behindDoc="1" locked="0" layoutInCell="1" allowOverlap="1" wp14:anchorId="2E453857" wp14:editId="381E22CA">
                <wp:simplePos x="0" y="0"/>
                <wp:positionH relativeFrom="page">
                  <wp:posOffset>791845</wp:posOffset>
                </wp:positionH>
                <wp:positionV relativeFrom="paragraph">
                  <wp:posOffset>1085215</wp:posOffset>
                </wp:positionV>
                <wp:extent cx="5975985" cy="1270"/>
                <wp:effectExtent l="10795" t="6350" r="13970" b="11430"/>
                <wp:wrapNone/>
                <wp:docPr id="1374" name="Group 1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709"/>
                          <a:chExt cx="9411" cy="2"/>
                        </a:xfrm>
                      </wpg:grpSpPr>
                      <wps:wsp>
                        <wps:cNvPr id="1375" name="Freeform 1077"/>
                        <wps:cNvSpPr>
                          <a:spLocks/>
                        </wps:cNvSpPr>
                        <wps:spPr bwMode="auto">
                          <a:xfrm>
                            <a:off x="1247" y="170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0F1A8F4" id="Group 1076" o:spid="_x0000_s1026" style="position:absolute;margin-left:62.35pt;margin-top:85.45pt;width:470.55pt;height:.1pt;z-index:-251872768;mso-position-horizontal-relative:page" coordorigin="1247,170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">
                <v:shape id="Freeform 1077" o:spid="_x0000_s1027" style="position:absolute;left:1247;top:170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44736" behindDoc="1" locked="0" layoutInCell="1" allowOverlap="1" wp14:anchorId="308F341A" wp14:editId="10E6D658">
                <wp:simplePos x="0" y="0"/>
                <wp:positionH relativeFrom="page">
                  <wp:posOffset>791845</wp:posOffset>
                </wp:positionH>
                <wp:positionV relativeFrom="paragraph">
                  <wp:posOffset>1396365</wp:posOffset>
                </wp:positionV>
                <wp:extent cx="5975985" cy="1270"/>
                <wp:effectExtent l="10795" t="12700" r="13970" b="5080"/>
                <wp:wrapNone/>
                <wp:docPr id="1372" name="Group 10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2199"/>
                          <a:chExt cx="9411" cy="2"/>
                        </a:xfrm>
                      </wpg:grpSpPr>
                      <wps:wsp>
                        <wps:cNvPr id="1373" name="Freeform 1075"/>
                        <wps:cNvSpPr>
                          <a:spLocks/>
                        </wps:cNvSpPr>
                        <wps:spPr bwMode="auto">
                          <a:xfrm>
                            <a:off x="1247" y="219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8F13DA9" id="Group 1074" o:spid="_x0000_s1026" style="position:absolute;margin-left:62.35pt;margin-top:109.95pt;width:470.55pt;height:.1pt;z-index:-251871744;mso-position-horizontal-relative:page" coordorigin="1247,219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">
                <v:shape id="Freeform 1075" o:spid="_x0000_s1027" style="position:absolute;left:1247;top:219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 w:rsidR="00285256">
        <w:rPr>
          <w:rFonts w:ascii="Arial" w:eastAsia="Arial" w:hAnsi="Arial" w:cs="Arial"/>
          <w:color w:val="231F20"/>
          <w:position w:val="-1"/>
        </w:rPr>
        <w:t xml:space="preserve">Question number: </w:t>
      </w:r>
      <w:r w:rsidR="00285256">
        <w:rPr>
          <w:rFonts w:ascii="Arial" w:eastAsia="Arial" w:hAnsi="Arial" w:cs="Arial"/>
          <w:color w:val="231F20"/>
          <w:w w:val="210"/>
          <w:position w:val="-1"/>
          <w:u w:val="single" w:color="231F20"/>
        </w:rPr>
        <w:t xml:space="preserve"> </w:t>
      </w:r>
      <w:r w:rsidR="00285256">
        <w:rPr>
          <w:rFonts w:ascii="Arial" w:eastAsia="Arial" w:hAnsi="Arial" w:cs="Arial"/>
          <w:color w:val="231F20"/>
          <w:position w:val="-1"/>
          <w:u w:val="single" w:color="231F20"/>
        </w:rPr>
        <w:tab/>
      </w:r>
    </w:p>
    <w:p w14:paraId="4E8C5789" w14:textId="77777777" w:rsidR="002B3F60" w:rsidRDefault="002B3F60">
      <w:pPr>
        <w:spacing w:before="6" w:after="0" w:line="180" w:lineRule="exact"/>
        <w:rPr>
          <w:sz w:val="18"/>
          <w:szCs w:val="18"/>
        </w:rPr>
      </w:pPr>
    </w:p>
    <w:p w14:paraId="7906F86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B74C59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9CCE5A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4923F0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989052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8985F2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886F97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D1C263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BF2CE5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CE3C37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8CD90F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13FB93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4B21AA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FB522B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301296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E9E68B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E2386C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3F63B6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852110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F64D46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A351B2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25EA52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3F336D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48BB63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EDB34B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A82370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085978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0136DB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463C9A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33B3DB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2BC7F7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47298C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B5AD12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6166FA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5C6332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FA4748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317E67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6F23C2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5F974F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E09CDD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929EF2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8C9247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7885C3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545ACC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D02142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3CAF48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C14B8C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200EE2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8BC20F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4484C7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4AA2A5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F269BB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73105C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EB7DA5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E40322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FD076B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B66B94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EDD884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3C1858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22B4F7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293C15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96D539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22D978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A1B330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0810EE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2255D5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E7B30B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707DED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3FC2D6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C669FB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809D40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C189C6A" w14:textId="037A1796" w:rsidR="002B3F60" w:rsidRDefault="00F82685">
      <w:pPr>
        <w:spacing w:before="32" w:after="0" w:line="240" w:lineRule="auto"/>
        <w:ind w:left="4036" w:right="4017"/>
        <w:jc w:val="center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67264" behindDoc="1" locked="0" layoutInCell="1" allowOverlap="1" wp14:anchorId="00CEA2C4" wp14:editId="7F47E070">
                <wp:simplePos x="0" y="0"/>
                <wp:positionH relativeFrom="page">
                  <wp:posOffset>791845</wp:posOffset>
                </wp:positionH>
                <wp:positionV relativeFrom="paragraph">
                  <wp:posOffset>-1060450</wp:posOffset>
                </wp:positionV>
                <wp:extent cx="5975985" cy="1270"/>
                <wp:effectExtent l="10795" t="10795" r="13970" b="6985"/>
                <wp:wrapNone/>
                <wp:docPr id="1370" name="Group 1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670"/>
                          <a:chExt cx="9411" cy="2"/>
                        </a:xfrm>
                      </wpg:grpSpPr>
                      <wps:wsp>
                        <wps:cNvPr id="1371" name="Freeform 1073"/>
                        <wps:cNvSpPr>
                          <a:spLocks/>
                        </wps:cNvSpPr>
                        <wps:spPr bwMode="auto">
                          <a:xfrm>
                            <a:off x="1247" y="-167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A420F26" id="Group 1072" o:spid="_x0000_s1026" style="position:absolute;margin-left:62.35pt;margin-top:-83.5pt;width:470.55pt;height:.1pt;z-index:-251849216;mso-position-horizontal-relative:page" coordorigin="1247,-167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">
                <v:shape id="Freeform 1073" o:spid="_x0000_s1027" style="position:absolute;left:1247;top:-167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68288" behindDoc="1" locked="0" layoutInCell="1" allowOverlap="1" wp14:anchorId="1246DA1A" wp14:editId="1CD1A61F">
                <wp:simplePos x="0" y="0"/>
                <wp:positionH relativeFrom="page">
                  <wp:posOffset>791845</wp:posOffset>
                </wp:positionH>
                <wp:positionV relativeFrom="paragraph">
                  <wp:posOffset>-748665</wp:posOffset>
                </wp:positionV>
                <wp:extent cx="5975985" cy="1270"/>
                <wp:effectExtent l="10795" t="8255" r="13970" b="9525"/>
                <wp:wrapNone/>
                <wp:docPr id="1368" name="Group 1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179"/>
                          <a:chExt cx="9411" cy="2"/>
                        </a:xfrm>
                      </wpg:grpSpPr>
                      <wps:wsp>
                        <wps:cNvPr id="1369" name="Freeform 1071"/>
                        <wps:cNvSpPr>
                          <a:spLocks/>
                        </wps:cNvSpPr>
                        <wps:spPr bwMode="auto">
                          <a:xfrm>
                            <a:off x="1247" y="-117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A78594F" id="Group 1070" o:spid="_x0000_s1026" style="position:absolute;margin-left:62.35pt;margin-top:-58.95pt;width:470.55pt;height:.1pt;z-index:-251848192;mso-position-horizontal-relative:page" coordorigin="1247,-117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">
                <v:shape id="Freeform 1071" o:spid="_x0000_s1027" style="position:absolute;left:1247;top:-117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69312" behindDoc="1" locked="0" layoutInCell="1" allowOverlap="1" wp14:anchorId="4329C0F5" wp14:editId="34CA58FF">
                <wp:simplePos x="0" y="0"/>
                <wp:positionH relativeFrom="page">
                  <wp:posOffset>791845</wp:posOffset>
                </wp:positionH>
                <wp:positionV relativeFrom="paragraph">
                  <wp:posOffset>-436880</wp:posOffset>
                </wp:positionV>
                <wp:extent cx="5975985" cy="1270"/>
                <wp:effectExtent l="10795" t="5715" r="13970" b="12065"/>
                <wp:wrapNone/>
                <wp:docPr id="1366" name="Group 10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688"/>
                          <a:chExt cx="9411" cy="2"/>
                        </a:xfrm>
                      </wpg:grpSpPr>
                      <wps:wsp>
                        <wps:cNvPr id="1367" name="Freeform 1069"/>
                        <wps:cNvSpPr>
                          <a:spLocks/>
                        </wps:cNvSpPr>
                        <wps:spPr bwMode="auto">
                          <a:xfrm>
                            <a:off x="1247" y="-68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9A5DF73" id="Group 1068" o:spid="_x0000_s1026" style="position:absolute;margin-left:62.35pt;margin-top:-34.4pt;width:470.55pt;height:.1pt;z-index:-251847168;mso-position-horizontal-relative:page" coordorigin="1247,-68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">
                <v:shape id="Freeform 1069" o:spid="_x0000_s1027" style="position:absolute;left:1247;top:-68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70336" behindDoc="1" locked="0" layoutInCell="1" allowOverlap="1" wp14:anchorId="33DC4E1C" wp14:editId="6284C412">
                <wp:simplePos x="0" y="0"/>
                <wp:positionH relativeFrom="page">
                  <wp:posOffset>791845</wp:posOffset>
                </wp:positionH>
                <wp:positionV relativeFrom="paragraph">
                  <wp:posOffset>-125730</wp:posOffset>
                </wp:positionV>
                <wp:extent cx="5975985" cy="1270"/>
                <wp:effectExtent l="10795" t="12065" r="13970" b="5715"/>
                <wp:wrapNone/>
                <wp:docPr id="1364" name="Group 1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98"/>
                          <a:chExt cx="9411" cy="2"/>
                        </a:xfrm>
                      </wpg:grpSpPr>
                      <wps:wsp>
                        <wps:cNvPr id="1365" name="Freeform 1067"/>
                        <wps:cNvSpPr>
                          <a:spLocks/>
                        </wps:cNvSpPr>
                        <wps:spPr bwMode="auto">
                          <a:xfrm>
                            <a:off x="1247" y="-19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A9EAE36" id="Group 1066" o:spid="_x0000_s1026" style="position:absolute;margin-left:62.35pt;margin-top:-9.9pt;width:470.55pt;height:.1pt;z-index:-251846144;mso-position-horizontal-relative:page" coordorigin="1247,-19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">
                <v:shape id="Freeform 1067" o:spid="_x0000_s1027" style="position:absolute;left:1247;top:-19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 w:rsidR="00285256">
        <w:rPr>
          <w:rFonts w:ascii="Arial" w:eastAsia="Arial" w:hAnsi="Arial" w:cs="Arial"/>
          <w:b/>
          <w:bCs/>
          <w:color w:val="231F20"/>
        </w:rPr>
        <w:t xml:space="preserve">See next </w:t>
      </w:r>
      <w:r w:rsidR="00285256">
        <w:rPr>
          <w:rFonts w:ascii="Arial" w:eastAsia="Arial" w:hAnsi="Arial" w:cs="Arial"/>
          <w:b/>
          <w:bCs/>
          <w:color w:val="231F20"/>
          <w:w w:val="99"/>
        </w:rPr>
        <w:t>page</w:t>
      </w:r>
    </w:p>
    <w:p w14:paraId="17354FFF" w14:textId="77777777" w:rsidR="002B3F60" w:rsidRDefault="002B3F60">
      <w:pPr>
        <w:spacing w:after="0"/>
        <w:jc w:val="center"/>
        <w:sectPr w:rsidR="002B3F60">
          <w:headerReference w:type="default" r:id="rId19"/>
          <w:pgSz w:w="11920" w:h="16840"/>
          <w:pgMar w:top="600" w:right="1140" w:bottom="280" w:left="1140" w:header="0" w:footer="2260" w:gutter="0"/>
          <w:cols w:space="720"/>
        </w:sectPr>
      </w:pPr>
    </w:p>
    <w:p w14:paraId="734ABA08" w14:textId="5312F6AC" w:rsidR="002B3F60" w:rsidRDefault="00F82685">
      <w:pPr>
        <w:tabs>
          <w:tab w:val="left" w:pos="4680"/>
        </w:tabs>
        <w:spacing w:before="77" w:after="0" w:line="248" w:lineRule="exact"/>
        <w:ind w:left="107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72384" behindDoc="1" locked="0" layoutInCell="1" allowOverlap="1" wp14:anchorId="25AD54E6" wp14:editId="7359B21D">
                <wp:simplePos x="0" y="0"/>
                <wp:positionH relativeFrom="page">
                  <wp:posOffset>7131050</wp:posOffset>
                </wp:positionH>
                <wp:positionV relativeFrom="page">
                  <wp:posOffset>360045</wp:posOffset>
                </wp:positionV>
                <wp:extent cx="1270" cy="9972040"/>
                <wp:effectExtent l="6350" t="7620" r="11430" b="12065"/>
                <wp:wrapNone/>
                <wp:docPr id="1362" name="Group 1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9972040"/>
                          <a:chOff x="11230" y="567"/>
                          <a:chExt cx="2" cy="15704"/>
                        </a:xfrm>
                      </wpg:grpSpPr>
                      <wps:wsp>
                        <wps:cNvPr id="1363" name="Freeform 1065"/>
                        <wps:cNvSpPr>
                          <a:spLocks/>
                        </wps:cNvSpPr>
                        <wps:spPr bwMode="auto">
                          <a:xfrm>
                            <a:off x="11230" y="567"/>
                            <a:ext cx="2" cy="15704"/>
                          </a:xfrm>
                          <a:custGeom>
                            <a:avLst/>
                            <a:gdLst>
                              <a:gd name="T0" fmla="+- 0 567 567"/>
                              <a:gd name="T1" fmla="*/ 567 h 15704"/>
                              <a:gd name="T2" fmla="+- 0 16271 567"/>
                              <a:gd name="T3" fmla="*/ 16271 h 157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704">
                                <a:moveTo>
                                  <a:pt x="0" y="0"/>
                                </a:moveTo>
                                <a:lnTo>
                                  <a:pt x="0" y="157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52FCE0A" id="Group 1064" o:spid="_x0000_s1026" style="position:absolute;margin-left:561.5pt;margin-top:28.35pt;width:.1pt;height:785.2pt;z-index:-251844096;mso-position-horizontal-relative:page;mso-position-vertical-relative:page" coordorigin="11230,567" coordsize="2,1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">
                <v:shape id="Freeform 1065" o:spid="_x0000_s1027" style="position:absolute;left:11230;top:567;width:2;height:15704;visibility:visible;mso-wrap-style:square;v-text-anchor:top" coordsize="2,15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" path="m,l,15704e" filled="f" strokecolor="#231f20" strokeweight=".5pt">
                  <v:path arrowok="t" o:connecttype="custom" o:connectlocs="0,567;0,16271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73408" behindDoc="1" locked="0" layoutInCell="1" allowOverlap="1" wp14:anchorId="059ED566" wp14:editId="5E8C3273">
                <wp:simplePos x="0" y="0"/>
                <wp:positionH relativeFrom="page">
                  <wp:posOffset>791845</wp:posOffset>
                </wp:positionH>
                <wp:positionV relativeFrom="page">
                  <wp:posOffset>1203960</wp:posOffset>
                </wp:positionV>
                <wp:extent cx="5975985" cy="1270"/>
                <wp:effectExtent l="10795" t="13335" r="13970" b="4445"/>
                <wp:wrapNone/>
                <wp:docPr id="1360" name="Group 1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896"/>
                          <a:chExt cx="9411" cy="2"/>
                        </a:xfrm>
                      </wpg:grpSpPr>
                      <wps:wsp>
                        <wps:cNvPr id="1361" name="Freeform 1063"/>
                        <wps:cNvSpPr>
                          <a:spLocks/>
                        </wps:cNvSpPr>
                        <wps:spPr bwMode="auto">
                          <a:xfrm>
                            <a:off x="1247" y="1896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98BF5D1" id="Group 1062" o:spid="_x0000_s1026" style="position:absolute;margin-left:62.35pt;margin-top:94.8pt;width:470.55pt;height:.1pt;z-index:-251843072;mso-position-horizontal-relative:page;mso-position-vertical-relative:page" coordorigin="1247,1896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">
                <v:shape id="Freeform 1063" o:spid="_x0000_s1027" style="position:absolute;left:1247;top:1896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74432" behindDoc="1" locked="0" layoutInCell="1" allowOverlap="1" wp14:anchorId="396D555D" wp14:editId="18481D7A">
                <wp:simplePos x="0" y="0"/>
                <wp:positionH relativeFrom="page">
                  <wp:posOffset>791845</wp:posOffset>
                </wp:positionH>
                <wp:positionV relativeFrom="page">
                  <wp:posOffset>1515745</wp:posOffset>
                </wp:positionV>
                <wp:extent cx="5975985" cy="1270"/>
                <wp:effectExtent l="10795" t="10795" r="13970" b="6985"/>
                <wp:wrapNone/>
                <wp:docPr id="1358" name="Group 1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2387"/>
                          <a:chExt cx="9411" cy="2"/>
                        </a:xfrm>
                      </wpg:grpSpPr>
                      <wps:wsp>
                        <wps:cNvPr id="1359" name="Freeform 1061"/>
                        <wps:cNvSpPr>
                          <a:spLocks/>
                        </wps:cNvSpPr>
                        <wps:spPr bwMode="auto">
                          <a:xfrm>
                            <a:off x="1247" y="238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5B62A6B" id="Group 1060" o:spid="_x0000_s1026" style="position:absolute;margin-left:62.35pt;margin-top:119.35pt;width:470.55pt;height:.1pt;z-index:-251842048;mso-position-horizontal-relative:page;mso-position-vertical-relative:page" coordorigin="1247,238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">
                <v:shape id="Freeform 1061" o:spid="_x0000_s1027" style="position:absolute;left:1247;top:238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75456" behindDoc="1" locked="0" layoutInCell="1" allowOverlap="1" wp14:anchorId="3270AA2D" wp14:editId="7A74FF1C">
                <wp:simplePos x="0" y="0"/>
                <wp:positionH relativeFrom="page">
                  <wp:posOffset>791845</wp:posOffset>
                </wp:positionH>
                <wp:positionV relativeFrom="page">
                  <wp:posOffset>1827530</wp:posOffset>
                </wp:positionV>
                <wp:extent cx="5975985" cy="1270"/>
                <wp:effectExtent l="10795" t="8255" r="13970" b="9525"/>
                <wp:wrapNone/>
                <wp:docPr id="1356" name="Group 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2878"/>
                          <a:chExt cx="9411" cy="2"/>
                        </a:xfrm>
                      </wpg:grpSpPr>
                      <wps:wsp>
                        <wps:cNvPr id="1357" name="Freeform 1059"/>
                        <wps:cNvSpPr>
                          <a:spLocks/>
                        </wps:cNvSpPr>
                        <wps:spPr bwMode="auto">
                          <a:xfrm>
                            <a:off x="1247" y="287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CFC67A7" id="Group 1058" o:spid="_x0000_s1026" style="position:absolute;margin-left:62.35pt;margin-top:143.9pt;width:470.55pt;height:.1pt;z-index:-251841024;mso-position-horizontal-relative:page;mso-position-vertical-relative:page" coordorigin="1247,287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">
                <v:shape id="Freeform 1059" o:spid="_x0000_s1027" style="position:absolute;left:1247;top:287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76480" behindDoc="1" locked="0" layoutInCell="1" allowOverlap="1" wp14:anchorId="273D4E93" wp14:editId="27E6B903">
                <wp:simplePos x="0" y="0"/>
                <wp:positionH relativeFrom="page">
                  <wp:posOffset>791845</wp:posOffset>
                </wp:positionH>
                <wp:positionV relativeFrom="page">
                  <wp:posOffset>2139315</wp:posOffset>
                </wp:positionV>
                <wp:extent cx="5975985" cy="1270"/>
                <wp:effectExtent l="10795" t="5715" r="13970" b="12065"/>
                <wp:wrapNone/>
                <wp:docPr id="1354" name="Group 1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3369"/>
                          <a:chExt cx="9411" cy="2"/>
                        </a:xfrm>
                      </wpg:grpSpPr>
                      <wps:wsp>
                        <wps:cNvPr id="1355" name="Freeform 1057"/>
                        <wps:cNvSpPr>
                          <a:spLocks/>
                        </wps:cNvSpPr>
                        <wps:spPr bwMode="auto">
                          <a:xfrm>
                            <a:off x="1247" y="336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152DC87" id="Group 1056" o:spid="_x0000_s1026" style="position:absolute;margin-left:62.35pt;margin-top:168.45pt;width:470.55pt;height:.1pt;z-index:-251840000;mso-position-horizontal-relative:page;mso-position-vertical-relative:page" coordorigin="1247,336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">
                <v:shape id="Freeform 1057" o:spid="_x0000_s1027" style="position:absolute;left:1247;top:336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77504" behindDoc="1" locked="0" layoutInCell="1" allowOverlap="1" wp14:anchorId="75FC2927" wp14:editId="245847FC">
                <wp:simplePos x="0" y="0"/>
                <wp:positionH relativeFrom="page">
                  <wp:posOffset>791845</wp:posOffset>
                </wp:positionH>
                <wp:positionV relativeFrom="page">
                  <wp:posOffset>2450465</wp:posOffset>
                </wp:positionV>
                <wp:extent cx="5975985" cy="1270"/>
                <wp:effectExtent l="10795" t="12065" r="13970" b="5715"/>
                <wp:wrapNone/>
                <wp:docPr id="1352" name="Group 1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3859"/>
                          <a:chExt cx="9411" cy="2"/>
                        </a:xfrm>
                      </wpg:grpSpPr>
                      <wps:wsp>
                        <wps:cNvPr id="1353" name="Freeform 1055"/>
                        <wps:cNvSpPr>
                          <a:spLocks/>
                        </wps:cNvSpPr>
                        <wps:spPr bwMode="auto">
                          <a:xfrm>
                            <a:off x="1247" y="385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E27C37E" id="Group 1054" o:spid="_x0000_s1026" style="position:absolute;margin-left:62.35pt;margin-top:192.95pt;width:470.55pt;height:.1pt;z-index:-251838976;mso-position-horizontal-relative:page;mso-position-vertical-relative:page" coordorigin="1247,385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">
                <v:shape id="Freeform 1055" o:spid="_x0000_s1027" style="position:absolute;left:1247;top:385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78528" behindDoc="1" locked="0" layoutInCell="1" allowOverlap="1" wp14:anchorId="65C3AF82" wp14:editId="2F641DED">
                <wp:simplePos x="0" y="0"/>
                <wp:positionH relativeFrom="page">
                  <wp:posOffset>791845</wp:posOffset>
                </wp:positionH>
                <wp:positionV relativeFrom="page">
                  <wp:posOffset>2762250</wp:posOffset>
                </wp:positionV>
                <wp:extent cx="5975985" cy="1270"/>
                <wp:effectExtent l="10795" t="9525" r="13970" b="8255"/>
                <wp:wrapNone/>
                <wp:docPr id="1350" name="Group 10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350"/>
                          <a:chExt cx="9411" cy="2"/>
                        </a:xfrm>
                      </wpg:grpSpPr>
                      <wps:wsp>
                        <wps:cNvPr id="1351" name="Freeform 1053"/>
                        <wps:cNvSpPr>
                          <a:spLocks/>
                        </wps:cNvSpPr>
                        <wps:spPr bwMode="auto">
                          <a:xfrm>
                            <a:off x="1247" y="435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0176D11" id="Group 1052" o:spid="_x0000_s1026" style="position:absolute;margin-left:62.35pt;margin-top:217.5pt;width:470.55pt;height:.1pt;z-index:-251837952;mso-position-horizontal-relative:page;mso-position-vertical-relative:page" coordorigin="1247,435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">
                <v:shape id="Freeform 1053" o:spid="_x0000_s1027" style="position:absolute;left:1247;top:435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79552" behindDoc="1" locked="0" layoutInCell="1" allowOverlap="1" wp14:anchorId="1F30EF43" wp14:editId="58F4DB61">
                <wp:simplePos x="0" y="0"/>
                <wp:positionH relativeFrom="page">
                  <wp:posOffset>791845</wp:posOffset>
                </wp:positionH>
                <wp:positionV relativeFrom="page">
                  <wp:posOffset>3074035</wp:posOffset>
                </wp:positionV>
                <wp:extent cx="5975985" cy="1270"/>
                <wp:effectExtent l="10795" t="6985" r="13970" b="10795"/>
                <wp:wrapNone/>
                <wp:docPr id="1348" name="Group 1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841"/>
                          <a:chExt cx="9411" cy="2"/>
                        </a:xfrm>
                      </wpg:grpSpPr>
                      <wps:wsp>
                        <wps:cNvPr id="1349" name="Freeform 1051"/>
                        <wps:cNvSpPr>
                          <a:spLocks/>
                        </wps:cNvSpPr>
                        <wps:spPr bwMode="auto">
                          <a:xfrm>
                            <a:off x="1247" y="484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AAD3455" id="Group 1050" o:spid="_x0000_s1026" style="position:absolute;margin-left:62.35pt;margin-top:242.05pt;width:470.55pt;height:.1pt;z-index:-251836928;mso-position-horizontal-relative:page;mso-position-vertical-relative:page" coordorigin="1247,484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">
                <v:shape id="Freeform 1051" o:spid="_x0000_s1027" style="position:absolute;left:1247;top:484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80576" behindDoc="1" locked="0" layoutInCell="1" allowOverlap="1" wp14:anchorId="3357996F" wp14:editId="20E312E3">
                <wp:simplePos x="0" y="0"/>
                <wp:positionH relativeFrom="page">
                  <wp:posOffset>791845</wp:posOffset>
                </wp:positionH>
                <wp:positionV relativeFrom="page">
                  <wp:posOffset>3385820</wp:posOffset>
                </wp:positionV>
                <wp:extent cx="5975985" cy="1270"/>
                <wp:effectExtent l="10795" t="13970" r="13970" b="3810"/>
                <wp:wrapNone/>
                <wp:docPr id="1346" name="Group 1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332"/>
                          <a:chExt cx="9411" cy="2"/>
                        </a:xfrm>
                      </wpg:grpSpPr>
                      <wps:wsp>
                        <wps:cNvPr id="1347" name="Freeform 1049"/>
                        <wps:cNvSpPr>
                          <a:spLocks/>
                        </wps:cNvSpPr>
                        <wps:spPr bwMode="auto">
                          <a:xfrm>
                            <a:off x="1247" y="533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8348BBF" id="Group 1048" o:spid="_x0000_s1026" style="position:absolute;margin-left:62.35pt;margin-top:266.6pt;width:470.55pt;height:.1pt;z-index:-251835904;mso-position-horizontal-relative:page;mso-position-vertical-relative:page" coordorigin="1247,533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">
                <v:shape id="Freeform 1049" o:spid="_x0000_s1027" style="position:absolute;left:1247;top:533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81600" behindDoc="1" locked="0" layoutInCell="1" allowOverlap="1" wp14:anchorId="42A604BA" wp14:editId="113829FE">
                <wp:simplePos x="0" y="0"/>
                <wp:positionH relativeFrom="page">
                  <wp:posOffset>791845</wp:posOffset>
                </wp:positionH>
                <wp:positionV relativeFrom="page">
                  <wp:posOffset>3696970</wp:posOffset>
                </wp:positionV>
                <wp:extent cx="5975985" cy="1270"/>
                <wp:effectExtent l="10795" t="10795" r="13970" b="6985"/>
                <wp:wrapNone/>
                <wp:docPr id="1344" name="Group 1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822"/>
                          <a:chExt cx="9411" cy="2"/>
                        </a:xfrm>
                      </wpg:grpSpPr>
                      <wps:wsp>
                        <wps:cNvPr id="1345" name="Freeform 1047"/>
                        <wps:cNvSpPr>
                          <a:spLocks/>
                        </wps:cNvSpPr>
                        <wps:spPr bwMode="auto">
                          <a:xfrm>
                            <a:off x="1247" y="582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4804639" id="Group 1046" o:spid="_x0000_s1026" style="position:absolute;margin-left:62.35pt;margin-top:291.1pt;width:470.55pt;height:.1pt;z-index:-251834880;mso-position-horizontal-relative:page;mso-position-vertical-relative:page" coordorigin="1247,582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">
                <v:shape id="Freeform 1047" o:spid="_x0000_s1027" style="position:absolute;left:1247;top:582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82624" behindDoc="1" locked="0" layoutInCell="1" allowOverlap="1" wp14:anchorId="76101F65" wp14:editId="2EFCE1F6">
                <wp:simplePos x="0" y="0"/>
                <wp:positionH relativeFrom="page">
                  <wp:posOffset>791845</wp:posOffset>
                </wp:positionH>
                <wp:positionV relativeFrom="page">
                  <wp:posOffset>4008755</wp:posOffset>
                </wp:positionV>
                <wp:extent cx="5975985" cy="1270"/>
                <wp:effectExtent l="10795" t="8255" r="13970" b="9525"/>
                <wp:wrapNone/>
                <wp:docPr id="1342" name="Group 1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313"/>
                          <a:chExt cx="9411" cy="2"/>
                        </a:xfrm>
                      </wpg:grpSpPr>
                      <wps:wsp>
                        <wps:cNvPr id="1343" name="Freeform 1045"/>
                        <wps:cNvSpPr>
                          <a:spLocks/>
                        </wps:cNvSpPr>
                        <wps:spPr bwMode="auto">
                          <a:xfrm>
                            <a:off x="1247" y="631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3C5BCA7" id="Group 1044" o:spid="_x0000_s1026" style="position:absolute;margin-left:62.35pt;margin-top:315.65pt;width:470.55pt;height:.1pt;z-index:-251833856;mso-position-horizontal-relative:page;mso-position-vertical-relative:page" coordorigin="1247,631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">
                <v:shape id="Freeform 1045" o:spid="_x0000_s1027" style="position:absolute;left:1247;top:631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83648" behindDoc="1" locked="0" layoutInCell="1" allowOverlap="1" wp14:anchorId="63915F00" wp14:editId="5FCF4C42">
                <wp:simplePos x="0" y="0"/>
                <wp:positionH relativeFrom="page">
                  <wp:posOffset>791845</wp:posOffset>
                </wp:positionH>
                <wp:positionV relativeFrom="page">
                  <wp:posOffset>4320540</wp:posOffset>
                </wp:positionV>
                <wp:extent cx="5975985" cy="1270"/>
                <wp:effectExtent l="10795" t="5715" r="13970" b="12065"/>
                <wp:wrapNone/>
                <wp:docPr id="1340" name="Group 1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804"/>
                          <a:chExt cx="9411" cy="2"/>
                        </a:xfrm>
                      </wpg:grpSpPr>
                      <wps:wsp>
                        <wps:cNvPr id="1341" name="Freeform 1043"/>
                        <wps:cNvSpPr>
                          <a:spLocks/>
                        </wps:cNvSpPr>
                        <wps:spPr bwMode="auto">
                          <a:xfrm>
                            <a:off x="1247" y="680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E45DFC9" id="Group 1042" o:spid="_x0000_s1026" style="position:absolute;margin-left:62.35pt;margin-top:340.2pt;width:470.55pt;height:.1pt;z-index:-251832832;mso-position-horizontal-relative:page;mso-position-vertical-relative:page" coordorigin="1247,680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">
                <v:shape id="Freeform 1043" o:spid="_x0000_s1027" style="position:absolute;left:1247;top:680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84672" behindDoc="1" locked="0" layoutInCell="1" allowOverlap="1" wp14:anchorId="5AF65FD6" wp14:editId="5F2AA02B">
                <wp:simplePos x="0" y="0"/>
                <wp:positionH relativeFrom="page">
                  <wp:posOffset>791845</wp:posOffset>
                </wp:positionH>
                <wp:positionV relativeFrom="page">
                  <wp:posOffset>4632325</wp:posOffset>
                </wp:positionV>
                <wp:extent cx="5975985" cy="1270"/>
                <wp:effectExtent l="10795" t="12700" r="13970" b="5080"/>
                <wp:wrapNone/>
                <wp:docPr id="1338" name="Group 1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95"/>
                          <a:chExt cx="9411" cy="2"/>
                        </a:xfrm>
                      </wpg:grpSpPr>
                      <wps:wsp>
                        <wps:cNvPr id="1339" name="Freeform 1041"/>
                        <wps:cNvSpPr>
                          <a:spLocks/>
                        </wps:cNvSpPr>
                        <wps:spPr bwMode="auto">
                          <a:xfrm>
                            <a:off x="1247" y="729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D5AB800" id="Group 1040" o:spid="_x0000_s1026" style="position:absolute;margin-left:62.35pt;margin-top:364.75pt;width:470.55pt;height:.1pt;z-index:-251831808;mso-position-horizontal-relative:page;mso-position-vertical-relative:page" coordorigin="1247,729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">
                <v:shape id="Freeform 1041" o:spid="_x0000_s1027" style="position:absolute;left:1247;top:729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85696" behindDoc="1" locked="0" layoutInCell="1" allowOverlap="1" wp14:anchorId="38C7709B" wp14:editId="0A56A8F1">
                <wp:simplePos x="0" y="0"/>
                <wp:positionH relativeFrom="page">
                  <wp:posOffset>791845</wp:posOffset>
                </wp:positionH>
                <wp:positionV relativeFrom="page">
                  <wp:posOffset>4943475</wp:posOffset>
                </wp:positionV>
                <wp:extent cx="5975985" cy="1270"/>
                <wp:effectExtent l="10795" t="9525" r="13970" b="8255"/>
                <wp:wrapNone/>
                <wp:docPr id="1336" name="Group 1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785"/>
                          <a:chExt cx="9411" cy="2"/>
                        </a:xfrm>
                      </wpg:grpSpPr>
                      <wps:wsp>
                        <wps:cNvPr id="1337" name="Freeform 1039"/>
                        <wps:cNvSpPr>
                          <a:spLocks/>
                        </wps:cNvSpPr>
                        <wps:spPr bwMode="auto">
                          <a:xfrm>
                            <a:off x="1247" y="778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F983367" id="Group 1038" o:spid="_x0000_s1026" style="position:absolute;margin-left:62.35pt;margin-top:389.25pt;width:470.55pt;height:.1pt;z-index:-251830784;mso-position-horizontal-relative:page;mso-position-vertical-relative:page" coordorigin="1247,778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">
                <v:shape id="Freeform 1039" o:spid="_x0000_s1027" style="position:absolute;left:1247;top:778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86720" behindDoc="1" locked="0" layoutInCell="1" allowOverlap="1" wp14:anchorId="5637B84F" wp14:editId="08E0CEF7">
                <wp:simplePos x="0" y="0"/>
                <wp:positionH relativeFrom="page">
                  <wp:posOffset>791845</wp:posOffset>
                </wp:positionH>
                <wp:positionV relativeFrom="page">
                  <wp:posOffset>5255260</wp:posOffset>
                </wp:positionV>
                <wp:extent cx="5975985" cy="1270"/>
                <wp:effectExtent l="10795" t="6985" r="13970" b="10795"/>
                <wp:wrapNone/>
                <wp:docPr id="1334" name="Group 1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276"/>
                          <a:chExt cx="9411" cy="2"/>
                        </a:xfrm>
                      </wpg:grpSpPr>
                      <wps:wsp>
                        <wps:cNvPr id="1335" name="Freeform 1037"/>
                        <wps:cNvSpPr>
                          <a:spLocks/>
                        </wps:cNvSpPr>
                        <wps:spPr bwMode="auto">
                          <a:xfrm>
                            <a:off x="1247" y="8276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9E56188" id="Group 1036" o:spid="_x0000_s1026" style="position:absolute;margin-left:62.35pt;margin-top:413.8pt;width:470.55pt;height:.1pt;z-index:-251829760;mso-position-horizontal-relative:page;mso-position-vertical-relative:page" coordorigin="1247,8276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">
                <v:shape id="Freeform 1037" o:spid="_x0000_s1027" style="position:absolute;left:1247;top:8276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87744" behindDoc="1" locked="0" layoutInCell="1" allowOverlap="1" wp14:anchorId="32A68BE9" wp14:editId="018A2F9A">
                <wp:simplePos x="0" y="0"/>
                <wp:positionH relativeFrom="page">
                  <wp:posOffset>791845</wp:posOffset>
                </wp:positionH>
                <wp:positionV relativeFrom="page">
                  <wp:posOffset>5567045</wp:posOffset>
                </wp:positionV>
                <wp:extent cx="5975985" cy="1270"/>
                <wp:effectExtent l="10795" t="13970" r="13970" b="3810"/>
                <wp:wrapNone/>
                <wp:docPr id="1332" name="Group 1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767"/>
                          <a:chExt cx="9411" cy="2"/>
                        </a:xfrm>
                      </wpg:grpSpPr>
                      <wps:wsp>
                        <wps:cNvPr id="1333" name="Freeform 1035"/>
                        <wps:cNvSpPr>
                          <a:spLocks/>
                        </wps:cNvSpPr>
                        <wps:spPr bwMode="auto">
                          <a:xfrm>
                            <a:off x="1247" y="876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068A43A" id="Group 1034" o:spid="_x0000_s1026" style="position:absolute;margin-left:62.35pt;margin-top:438.35pt;width:470.55pt;height:.1pt;z-index:-251828736;mso-position-horizontal-relative:page;mso-position-vertical-relative:page" coordorigin="1247,876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">
                <v:shape id="Freeform 1035" o:spid="_x0000_s1027" style="position:absolute;left:1247;top:876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88768" behindDoc="1" locked="0" layoutInCell="1" allowOverlap="1" wp14:anchorId="3A5241FC" wp14:editId="5D457DCE">
                <wp:simplePos x="0" y="0"/>
                <wp:positionH relativeFrom="page">
                  <wp:posOffset>791845</wp:posOffset>
                </wp:positionH>
                <wp:positionV relativeFrom="page">
                  <wp:posOffset>5878830</wp:posOffset>
                </wp:positionV>
                <wp:extent cx="5975985" cy="1270"/>
                <wp:effectExtent l="10795" t="11430" r="13970" b="6350"/>
                <wp:wrapNone/>
                <wp:docPr id="1330" name="Group 10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258"/>
                          <a:chExt cx="9411" cy="2"/>
                        </a:xfrm>
                      </wpg:grpSpPr>
                      <wps:wsp>
                        <wps:cNvPr id="1331" name="Freeform 1033"/>
                        <wps:cNvSpPr>
                          <a:spLocks/>
                        </wps:cNvSpPr>
                        <wps:spPr bwMode="auto">
                          <a:xfrm>
                            <a:off x="1247" y="925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67DEEE6" id="Group 1032" o:spid="_x0000_s1026" style="position:absolute;margin-left:62.35pt;margin-top:462.9pt;width:470.55pt;height:.1pt;z-index:-251827712;mso-position-horizontal-relative:page;mso-position-vertical-relative:page" coordorigin="1247,925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">
                <v:shape id="Freeform 1033" o:spid="_x0000_s1027" style="position:absolute;left:1247;top:925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89792" behindDoc="1" locked="0" layoutInCell="1" allowOverlap="1" wp14:anchorId="00BA404F" wp14:editId="7E782097">
                <wp:simplePos x="0" y="0"/>
                <wp:positionH relativeFrom="page">
                  <wp:posOffset>791845</wp:posOffset>
                </wp:positionH>
                <wp:positionV relativeFrom="page">
                  <wp:posOffset>6190615</wp:posOffset>
                </wp:positionV>
                <wp:extent cx="5975985" cy="1270"/>
                <wp:effectExtent l="10795" t="8890" r="13970" b="8890"/>
                <wp:wrapNone/>
                <wp:docPr id="1328" name="Group 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749"/>
                          <a:chExt cx="9411" cy="2"/>
                        </a:xfrm>
                      </wpg:grpSpPr>
                      <wps:wsp>
                        <wps:cNvPr id="1329" name="Freeform 1031"/>
                        <wps:cNvSpPr>
                          <a:spLocks/>
                        </wps:cNvSpPr>
                        <wps:spPr bwMode="auto">
                          <a:xfrm>
                            <a:off x="1247" y="974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9D38708" id="Group 1030" o:spid="_x0000_s1026" style="position:absolute;margin-left:62.35pt;margin-top:487.45pt;width:470.55pt;height:.1pt;z-index:-251826688;mso-position-horizontal-relative:page;mso-position-vertical-relative:page" coordorigin="1247,974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">
                <v:shape id="Freeform 1031" o:spid="_x0000_s1027" style="position:absolute;left:1247;top:974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90816" behindDoc="1" locked="0" layoutInCell="1" allowOverlap="1" wp14:anchorId="0441CF6D" wp14:editId="0052A3E3">
                <wp:simplePos x="0" y="0"/>
                <wp:positionH relativeFrom="page">
                  <wp:posOffset>791845</wp:posOffset>
                </wp:positionH>
                <wp:positionV relativeFrom="page">
                  <wp:posOffset>6501765</wp:posOffset>
                </wp:positionV>
                <wp:extent cx="5975985" cy="1270"/>
                <wp:effectExtent l="10795" t="5715" r="13970" b="12065"/>
                <wp:wrapNone/>
                <wp:docPr id="1326" name="Group 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239"/>
                          <a:chExt cx="9411" cy="2"/>
                        </a:xfrm>
                      </wpg:grpSpPr>
                      <wps:wsp>
                        <wps:cNvPr id="1327" name="Freeform 1029"/>
                        <wps:cNvSpPr>
                          <a:spLocks/>
                        </wps:cNvSpPr>
                        <wps:spPr bwMode="auto">
                          <a:xfrm>
                            <a:off x="1247" y="1023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110D2BD" id="Group 1028" o:spid="_x0000_s1026" style="position:absolute;margin-left:62.35pt;margin-top:511.95pt;width:470.55pt;height:.1pt;z-index:-251825664;mso-position-horizontal-relative:page;mso-position-vertical-relative:page" coordorigin="1247,1023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">
                <v:shape id="Freeform 1029" o:spid="_x0000_s1027" style="position:absolute;left:1247;top:1023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91840" behindDoc="1" locked="0" layoutInCell="1" allowOverlap="1" wp14:anchorId="6BBF28F7" wp14:editId="36CB92E4">
                <wp:simplePos x="0" y="0"/>
                <wp:positionH relativeFrom="page">
                  <wp:posOffset>791845</wp:posOffset>
                </wp:positionH>
                <wp:positionV relativeFrom="page">
                  <wp:posOffset>6813550</wp:posOffset>
                </wp:positionV>
                <wp:extent cx="5975985" cy="1270"/>
                <wp:effectExtent l="10795" t="12700" r="13970" b="5080"/>
                <wp:wrapNone/>
                <wp:docPr id="1324" name="Group 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730"/>
                          <a:chExt cx="9411" cy="2"/>
                        </a:xfrm>
                      </wpg:grpSpPr>
                      <wps:wsp>
                        <wps:cNvPr id="1325" name="Freeform 1027"/>
                        <wps:cNvSpPr>
                          <a:spLocks/>
                        </wps:cNvSpPr>
                        <wps:spPr bwMode="auto">
                          <a:xfrm>
                            <a:off x="1247" y="1073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D5B4409" id="Group 1026" o:spid="_x0000_s1026" style="position:absolute;margin-left:62.35pt;margin-top:536.5pt;width:470.55pt;height:.1pt;z-index:-251824640;mso-position-horizontal-relative:page;mso-position-vertical-relative:page" coordorigin="1247,1073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">
                <v:shape id="Freeform 1027" o:spid="_x0000_s1027" style="position:absolute;left:1247;top:1073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92864" behindDoc="1" locked="0" layoutInCell="1" allowOverlap="1" wp14:anchorId="1F93830D" wp14:editId="0697B93D">
                <wp:simplePos x="0" y="0"/>
                <wp:positionH relativeFrom="page">
                  <wp:posOffset>791845</wp:posOffset>
                </wp:positionH>
                <wp:positionV relativeFrom="page">
                  <wp:posOffset>7125335</wp:posOffset>
                </wp:positionV>
                <wp:extent cx="5975985" cy="1270"/>
                <wp:effectExtent l="10795" t="10160" r="13970" b="7620"/>
                <wp:wrapNone/>
                <wp:docPr id="1322" name="Group 1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221"/>
                          <a:chExt cx="9411" cy="2"/>
                        </a:xfrm>
                      </wpg:grpSpPr>
                      <wps:wsp>
                        <wps:cNvPr id="1323" name="Freeform 1025"/>
                        <wps:cNvSpPr>
                          <a:spLocks/>
                        </wps:cNvSpPr>
                        <wps:spPr bwMode="auto">
                          <a:xfrm>
                            <a:off x="1247" y="1122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BBF4A84" id="Group 1024" o:spid="_x0000_s1026" style="position:absolute;margin-left:62.35pt;margin-top:561.05pt;width:470.55pt;height:.1pt;z-index:-251823616;mso-position-horizontal-relative:page;mso-position-vertical-relative:page" coordorigin="1247,1122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">
                <v:shape id="Freeform 1025" o:spid="_x0000_s1027" style="position:absolute;left:1247;top:1122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93888" behindDoc="1" locked="0" layoutInCell="1" allowOverlap="1" wp14:anchorId="791752ED" wp14:editId="197B82D8">
                <wp:simplePos x="0" y="0"/>
                <wp:positionH relativeFrom="page">
                  <wp:posOffset>791845</wp:posOffset>
                </wp:positionH>
                <wp:positionV relativeFrom="page">
                  <wp:posOffset>7437120</wp:posOffset>
                </wp:positionV>
                <wp:extent cx="5975985" cy="1270"/>
                <wp:effectExtent l="10795" t="7620" r="13970" b="10160"/>
                <wp:wrapNone/>
                <wp:docPr id="1320" name="Group 10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712"/>
                          <a:chExt cx="9411" cy="2"/>
                        </a:xfrm>
                      </wpg:grpSpPr>
                      <wps:wsp>
                        <wps:cNvPr id="1321" name="Freeform 1023"/>
                        <wps:cNvSpPr>
                          <a:spLocks/>
                        </wps:cNvSpPr>
                        <wps:spPr bwMode="auto">
                          <a:xfrm>
                            <a:off x="1247" y="1171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4817900" id="Group 1022" o:spid="_x0000_s1026" style="position:absolute;margin-left:62.35pt;margin-top:585.6pt;width:470.55pt;height:.1pt;z-index:-251822592;mso-position-horizontal-relative:page;mso-position-vertical-relative:page" coordorigin="1247,1171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">
                <v:shape id="Freeform 1023" o:spid="_x0000_s1027" style="position:absolute;left:1247;top:1171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94912" behindDoc="1" locked="0" layoutInCell="1" allowOverlap="1" wp14:anchorId="0ED539B3" wp14:editId="45C7CB59">
                <wp:simplePos x="0" y="0"/>
                <wp:positionH relativeFrom="page">
                  <wp:posOffset>791845</wp:posOffset>
                </wp:positionH>
                <wp:positionV relativeFrom="page">
                  <wp:posOffset>7748270</wp:posOffset>
                </wp:positionV>
                <wp:extent cx="5975985" cy="1270"/>
                <wp:effectExtent l="10795" t="13970" r="13970" b="3810"/>
                <wp:wrapNone/>
                <wp:docPr id="1318" name="Group 10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202"/>
                          <a:chExt cx="9411" cy="2"/>
                        </a:xfrm>
                      </wpg:grpSpPr>
                      <wps:wsp>
                        <wps:cNvPr id="1319" name="Freeform 1021"/>
                        <wps:cNvSpPr>
                          <a:spLocks/>
                        </wps:cNvSpPr>
                        <wps:spPr bwMode="auto">
                          <a:xfrm>
                            <a:off x="1247" y="1220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15F4D55" id="Group 1020" o:spid="_x0000_s1026" style="position:absolute;margin-left:62.35pt;margin-top:610.1pt;width:470.55pt;height:.1pt;z-index:-251821568;mso-position-horizontal-relative:page;mso-position-vertical-relative:page" coordorigin="1247,1220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">
                <v:shape id="Freeform 1021" o:spid="_x0000_s1027" style="position:absolute;left:1247;top:1220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95936" behindDoc="1" locked="0" layoutInCell="1" allowOverlap="1" wp14:anchorId="25133536" wp14:editId="5335FBB9">
                <wp:simplePos x="0" y="0"/>
                <wp:positionH relativeFrom="page">
                  <wp:posOffset>791845</wp:posOffset>
                </wp:positionH>
                <wp:positionV relativeFrom="page">
                  <wp:posOffset>8060055</wp:posOffset>
                </wp:positionV>
                <wp:extent cx="5975985" cy="1270"/>
                <wp:effectExtent l="10795" t="11430" r="13970" b="6350"/>
                <wp:wrapNone/>
                <wp:docPr id="1316" name="Group 10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693"/>
                          <a:chExt cx="9411" cy="2"/>
                        </a:xfrm>
                      </wpg:grpSpPr>
                      <wps:wsp>
                        <wps:cNvPr id="1317" name="Freeform 1019"/>
                        <wps:cNvSpPr>
                          <a:spLocks/>
                        </wps:cNvSpPr>
                        <wps:spPr bwMode="auto">
                          <a:xfrm>
                            <a:off x="1247" y="1269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42E9646" id="Group 1018" o:spid="_x0000_s1026" style="position:absolute;margin-left:62.35pt;margin-top:634.65pt;width:470.55pt;height:.1pt;z-index:-251820544;mso-position-horizontal-relative:page;mso-position-vertical-relative:page" coordorigin="1247,1269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">
                <v:shape id="Freeform 1019" o:spid="_x0000_s1027" style="position:absolute;left:1247;top:1269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96960" behindDoc="1" locked="0" layoutInCell="1" allowOverlap="1" wp14:anchorId="6CED2065" wp14:editId="56AFE472">
                <wp:simplePos x="0" y="0"/>
                <wp:positionH relativeFrom="page">
                  <wp:posOffset>791845</wp:posOffset>
                </wp:positionH>
                <wp:positionV relativeFrom="page">
                  <wp:posOffset>8371840</wp:posOffset>
                </wp:positionV>
                <wp:extent cx="5975985" cy="1270"/>
                <wp:effectExtent l="10795" t="8890" r="13970" b="8890"/>
                <wp:wrapNone/>
                <wp:docPr id="1314" name="Group 10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184"/>
                          <a:chExt cx="9411" cy="2"/>
                        </a:xfrm>
                      </wpg:grpSpPr>
                      <wps:wsp>
                        <wps:cNvPr id="1315" name="Freeform 1017"/>
                        <wps:cNvSpPr>
                          <a:spLocks/>
                        </wps:cNvSpPr>
                        <wps:spPr bwMode="auto">
                          <a:xfrm>
                            <a:off x="1247" y="1318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3BB4B25" id="Group 1016" o:spid="_x0000_s1026" style="position:absolute;margin-left:62.35pt;margin-top:659.2pt;width:470.55pt;height:.1pt;z-index:-251819520;mso-position-horizontal-relative:page;mso-position-vertical-relative:page" coordorigin="1247,1318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">
                <v:shape id="Freeform 1017" o:spid="_x0000_s1027" style="position:absolute;left:1247;top:1318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97984" behindDoc="1" locked="0" layoutInCell="1" allowOverlap="1" wp14:anchorId="6000C357" wp14:editId="5A089FC1">
                <wp:simplePos x="0" y="0"/>
                <wp:positionH relativeFrom="page">
                  <wp:posOffset>791845</wp:posOffset>
                </wp:positionH>
                <wp:positionV relativeFrom="page">
                  <wp:posOffset>8683625</wp:posOffset>
                </wp:positionV>
                <wp:extent cx="5975985" cy="1270"/>
                <wp:effectExtent l="10795" t="6350" r="13970" b="11430"/>
                <wp:wrapNone/>
                <wp:docPr id="1312" name="Group 1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675"/>
                          <a:chExt cx="9411" cy="2"/>
                        </a:xfrm>
                      </wpg:grpSpPr>
                      <wps:wsp>
                        <wps:cNvPr id="1313" name="Freeform 1015"/>
                        <wps:cNvSpPr>
                          <a:spLocks/>
                        </wps:cNvSpPr>
                        <wps:spPr bwMode="auto">
                          <a:xfrm>
                            <a:off x="1247" y="1367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D850C03" id="Group 1014" o:spid="_x0000_s1026" style="position:absolute;margin-left:62.35pt;margin-top:683.75pt;width:470.55pt;height:.1pt;z-index:-251818496;mso-position-horizontal-relative:page;mso-position-vertical-relative:page" coordorigin="1247,1367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">
                <v:shape id="Freeform 1015" o:spid="_x0000_s1027" style="position:absolute;left:1247;top:1367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499008" behindDoc="1" locked="0" layoutInCell="1" allowOverlap="1" wp14:anchorId="1852DC2A" wp14:editId="7BF685DF">
                <wp:simplePos x="0" y="0"/>
                <wp:positionH relativeFrom="page">
                  <wp:posOffset>791845</wp:posOffset>
                </wp:positionH>
                <wp:positionV relativeFrom="page">
                  <wp:posOffset>8994775</wp:posOffset>
                </wp:positionV>
                <wp:extent cx="5975985" cy="1270"/>
                <wp:effectExtent l="10795" t="12700" r="13970" b="5080"/>
                <wp:wrapNone/>
                <wp:docPr id="1310" name="Group 1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4165"/>
                          <a:chExt cx="9411" cy="2"/>
                        </a:xfrm>
                      </wpg:grpSpPr>
                      <wps:wsp>
                        <wps:cNvPr id="1311" name="Freeform 1013"/>
                        <wps:cNvSpPr>
                          <a:spLocks/>
                        </wps:cNvSpPr>
                        <wps:spPr bwMode="auto">
                          <a:xfrm>
                            <a:off x="1247" y="1416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8979EF0" id="Group 1012" o:spid="_x0000_s1026" style="position:absolute;margin-left:62.35pt;margin-top:708.25pt;width:470.55pt;height:.1pt;z-index:-251817472;mso-position-horizontal-relative:page;mso-position-vertical-relative:page" coordorigin="1247,1416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">
                <v:shape id="Freeform 1013" o:spid="_x0000_s1027" style="position:absolute;left:1247;top:1416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00032" behindDoc="1" locked="0" layoutInCell="1" allowOverlap="1" wp14:anchorId="3DD4FEE4" wp14:editId="00DB1E5E">
                <wp:simplePos x="0" y="0"/>
                <wp:positionH relativeFrom="page">
                  <wp:posOffset>791845</wp:posOffset>
                </wp:positionH>
                <wp:positionV relativeFrom="page">
                  <wp:posOffset>9306560</wp:posOffset>
                </wp:positionV>
                <wp:extent cx="5975985" cy="1270"/>
                <wp:effectExtent l="10795" t="10160" r="13970" b="7620"/>
                <wp:wrapNone/>
                <wp:docPr id="1308" name="Group 10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4656"/>
                          <a:chExt cx="9411" cy="2"/>
                        </a:xfrm>
                      </wpg:grpSpPr>
                      <wps:wsp>
                        <wps:cNvPr id="1309" name="Freeform 1011"/>
                        <wps:cNvSpPr>
                          <a:spLocks/>
                        </wps:cNvSpPr>
                        <wps:spPr bwMode="auto">
                          <a:xfrm>
                            <a:off x="1247" y="14656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59798F1" id="Group 1010" o:spid="_x0000_s1026" style="position:absolute;margin-left:62.35pt;margin-top:732.8pt;width:470.55pt;height:.1pt;z-index:-251816448;mso-position-horizontal-relative:page;mso-position-vertical-relative:page" coordorigin="1247,14656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">
                <v:shape id="Freeform 1011" o:spid="_x0000_s1027" style="position:absolute;left:1247;top:14656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01056" behindDoc="1" locked="0" layoutInCell="1" allowOverlap="1" wp14:anchorId="2F433D2E" wp14:editId="7A6AE0D5">
                <wp:simplePos x="0" y="0"/>
                <wp:positionH relativeFrom="page">
                  <wp:posOffset>791845</wp:posOffset>
                </wp:positionH>
                <wp:positionV relativeFrom="page">
                  <wp:posOffset>9618345</wp:posOffset>
                </wp:positionV>
                <wp:extent cx="5975985" cy="1270"/>
                <wp:effectExtent l="10795" t="7620" r="13970" b="10160"/>
                <wp:wrapNone/>
                <wp:docPr id="1306" name="Group 10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5147"/>
                          <a:chExt cx="9411" cy="2"/>
                        </a:xfrm>
                      </wpg:grpSpPr>
                      <wps:wsp>
                        <wps:cNvPr id="1307" name="Freeform 1009"/>
                        <wps:cNvSpPr>
                          <a:spLocks/>
                        </wps:cNvSpPr>
                        <wps:spPr bwMode="auto">
                          <a:xfrm>
                            <a:off x="1247" y="1514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4DE5512" id="Group 1008" o:spid="_x0000_s1026" style="position:absolute;margin-left:62.35pt;margin-top:757.35pt;width:470.55pt;height:.1pt;z-index:-251815424;mso-position-horizontal-relative:page;mso-position-vertical-relative:page" coordorigin="1247,1514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">
                <v:shape id="Freeform 1009" o:spid="_x0000_s1027" style="position:absolute;left:1247;top:1514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02080" behindDoc="1" locked="0" layoutInCell="1" allowOverlap="1" wp14:anchorId="418EEB12" wp14:editId="1A7B5178">
                <wp:simplePos x="0" y="0"/>
                <wp:positionH relativeFrom="page">
                  <wp:posOffset>791845</wp:posOffset>
                </wp:positionH>
                <wp:positionV relativeFrom="page">
                  <wp:posOffset>9930130</wp:posOffset>
                </wp:positionV>
                <wp:extent cx="5975985" cy="1270"/>
                <wp:effectExtent l="10795" t="5080" r="13970" b="12700"/>
                <wp:wrapNone/>
                <wp:docPr id="1304" name="Group 10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5638"/>
                          <a:chExt cx="9411" cy="2"/>
                        </a:xfrm>
                      </wpg:grpSpPr>
                      <wps:wsp>
                        <wps:cNvPr id="1305" name="Freeform 1007"/>
                        <wps:cNvSpPr>
                          <a:spLocks/>
                        </wps:cNvSpPr>
                        <wps:spPr bwMode="auto">
                          <a:xfrm>
                            <a:off x="1247" y="1563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4D96EEB" id="Group 1006" o:spid="_x0000_s1026" style="position:absolute;margin-left:62.35pt;margin-top:781.9pt;width:470.55pt;height:.1pt;z-index:-251814400;mso-position-horizontal-relative:page;mso-position-vertical-relative:page" coordorigin="1247,1563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">
                <v:shape id="Freeform 1007" o:spid="_x0000_s1027" style="position:absolute;left:1247;top:1563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503104" behindDoc="1" locked="0" layoutInCell="1" allowOverlap="1" wp14:anchorId="22DCF7D1" wp14:editId="27E44A7B">
                <wp:simplePos x="0" y="0"/>
                <wp:positionH relativeFrom="page">
                  <wp:posOffset>7230110</wp:posOffset>
                </wp:positionH>
                <wp:positionV relativeFrom="page">
                  <wp:posOffset>3286760</wp:posOffset>
                </wp:positionV>
                <wp:extent cx="165100" cy="3596005"/>
                <wp:effectExtent l="635" t="635" r="0" b="3810"/>
                <wp:wrapNone/>
                <wp:docPr id="1303" name="Text Box 1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3596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C2D614" w14:textId="77777777" w:rsidR="00D35C18" w:rsidRDefault="00D35C18">
                            <w:pPr>
                              <w:spacing w:after="0" w:line="245" w:lineRule="exact"/>
                              <w:ind w:left="20" w:right="-53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DO NOT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WRITE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IN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THIS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AREA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WILL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BE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CUT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OFF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2DCF7D1" id="Text Box 1005" o:spid="_x0000_s1041" type="#_x0000_t202" style="position:absolute;left:0;text-align:left;margin-left:569.3pt;margin-top:258.8pt;width:13pt;height:283.15pt;z-index:-25181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" filled="f" stroked="f">
                <v:textbox style="layout-flow:vertical;mso-layout-flow-alt:bottom-to-top" inset="0,0,0,0">
                  <w:txbxContent>
                    <w:p w14:paraId="63C2D614" w14:textId="77777777" w:rsidR="00D35C18" w:rsidRDefault="00D35C18">
                      <w:pPr>
                        <w:spacing w:after="0" w:line="245" w:lineRule="exact"/>
                        <w:ind w:left="20" w:right="-53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color w:val="6D6E71"/>
                        </w:rPr>
                        <w:t>DO NOT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WRITE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IN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THIS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AREA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WILL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BE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CUT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OFF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MODERN HIS</w:t>
      </w:r>
      <w:r w:rsidR="00285256">
        <w:rPr>
          <w:rFonts w:ascii="Arial" w:eastAsia="Arial" w:hAnsi="Arial" w:cs="Arial"/>
          <w:b/>
          <w:bCs/>
          <w:color w:val="231F20"/>
          <w:spacing w:val="-4"/>
          <w:position w:val="-1"/>
        </w:rPr>
        <w:t>T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O</w:t>
      </w:r>
      <w:r w:rsidR="00285256">
        <w:rPr>
          <w:rFonts w:ascii="Arial" w:eastAsia="Arial" w:hAnsi="Arial" w:cs="Arial"/>
          <w:b/>
          <w:bCs/>
          <w:color w:val="231F20"/>
          <w:spacing w:val="-8"/>
          <w:position w:val="-1"/>
        </w:rPr>
        <w:t>R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Y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ab/>
        <w:t>16</w:t>
      </w:r>
    </w:p>
    <w:p w14:paraId="14CFC14A" w14:textId="77777777" w:rsidR="002B3F60" w:rsidRDefault="002B3F60">
      <w:pPr>
        <w:spacing w:before="6" w:after="0" w:line="220" w:lineRule="exact"/>
      </w:pPr>
    </w:p>
    <w:p w14:paraId="0136FB72" w14:textId="77777777" w:rsidR="002B3F60" w:rsidRDefault="00285256">
      <w:pPr>
        <w:tabs>
          <w:tab w:val="left" w:pos="3600"/>
        </w:tabs>
        <w:spacing w:before="32" w:after="0" w:line="248" w:lineRule="exact"/>
        <w:ind w:left="107" w:right="-20"/>
        <w:rPr>
          <w:rFonts w:ascii="Arial" w:eastAsia="Arial" w:hAnsi="Arial" w:cs="Arial"/>
        </w:rPr>
      </w:pPr>
      <w:r>
        <w:rPr>
          <w:rFonts w:ascii="Arial" w:eastAsia="Arial" w:hAnsi="Arial" w:cs="Arial"/>
          <w:color w:val="231F20"/>
          <w:position w:val="-1"/>
        </w:rPr>
        <w:t xml:space="preserve">Question number: </w:t>
      </w:r>
      <w:r>
        <w:rPr>
          <w:rFonts w:ascii="Arial" w:eastAsia="Arial" w:hAnsi="Arial" w:cs="Arial"/>
          <w:color w:val="231F20"/>
          <w:w w:val="210"/>
          <w:position w:val="-1"/>
          <w:u w:val="single" w:color="231F20"/>
        </w:rPr>
        <w:t xml:space="preserve"> </w:t>
      </w:r>
      <w:r>
        <w:rPr>
          <w:rFonts w:ascii="Arial" w:eastAsia="Arial" w:hAnsi="Arial" w:cs="Arial"/>
          <w:color w:val="231F20"/>
          <w:position w:val="-1"/>
          <w:u w:val="single" w:color="231F20"/>
        </w:rPr>
        <w:tab/>
      </w:r>
    </w:p>
    <w:p w14:paraId="3558E36F" w14:textId="77777777" w:rsidR="002B3F60" w:rsidRDefault="002B3F60">
      <w:pPr>
        <w:spacing w:before="6" w:after="0" w:line="180" w:lineRule="exact"/>
        <w:rPr>
          <w:sz w:val="18"/>
          <w:szCs w:val="18"/>
        </w:rPr>
      </w:pPr>
    </w:p>
    <w:p w14:paraId="2E19FAC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5B7A23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0D7E7D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5E63E5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CF310A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3D3EB6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3FBBD7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BA15F2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8CBD62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EE3431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F92FBD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4D5340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239320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7420A3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B8DE21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D27D34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BE1A18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9FEF4F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50771C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9A5C4C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77AD11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DB3840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ADC7D8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7C9338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CC9DF5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78AC42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194169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932589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B7DA79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E934D0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3FF0B7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A66B83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1B6828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1BA5FB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5F7C8A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DDA67B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EC9D3A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FC8ED3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A41C22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7C33F2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85A3F8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94372F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B9E103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9E03D4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A9BDB6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83C0B8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2940EF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50F056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C4F1B0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1CBE65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651079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D9D70E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C01B64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8BA592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FFBBA3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724740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C84F1E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34153A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C332FF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2C4121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6F5C8E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E291EA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A89091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62E81D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137B75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181AB8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69EE80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9377FE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131847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3B3F67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A030B4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1D44051" w14:textId="77777777" w:rsidR="002B3F60" w:rsidRDefault="00285256">
      <w:pPr>
        <w:spacing w:before="32" w:after="0" w:line="240" w:lineRule="auto"/>
        <w:ind w:left="4036" w:right="3477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color w:val="231F20"/>
        </w:rPr>
        <w:t xml:space="preserve">See next </w:t>
      </w:r>
      <w:r>
        <w:rPr>
          <w:rFonts w:ascii="Arial" w:eastAsia="Arial" w:hAnsi="Arial" w:cs="Arial"/>
          <w:b/>
          <w:bCs/>
          <w:color w:val="231F20"/>
          <w:w w:val="99"/>
        </w:rPr>
        <w:t>page</w:t>
      </w:r>
    </w:p>
    <w:p w14:paraId="66B42CA1" w14:textId="77777777" w:rsidR="002B3F60" w:rsidRDefault="002B3F60">
      <w:pPr>
        <w:spacing w:after="0"/>
        <w:jc w:val="center"/>
        <w:sectPr w:rsidR="002B3F60">
          <w:headerReference w:type="even" r:id="rId20"/>
          <w:pgSz w:w="11920" w:h="16840"/>
          <w:pgMar w:top="600" w:right="1680" w:bottom="280" w:left="1140" w:header="0" w:footer="0" w:gutter="0"/>
          <w:cols w:space="720"/>
        </w:sectPr>
      </w:pPr>
    </w:p>
    <w:p w14:paraId="29210816" w14:textId="1647AAC0" w:rsidR="002B3F60" w:rsidRDefault="00F82685">
      <w:pPr>
        <w:tabs>
          <w:tab w:val="left" w:pos="7500"/>
        </w:tabs>
        <w:spacing w:before="77" w:after="0" w:line="248" w:lineRule="exact"/>
        <w:ind w:left="4691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04128" behindDoc="1" locked="0" layoutInCell="1" allowOverlap="1" wp14:anchorId="121BE472" wp14:editId="7577F6E5">
                <wp:simplePos x="0" y="0"/>
                <wp:positionH relativeFrom="page">
                  <wp:posOffset>428625</wp:posOffset>
                </wp:positionH>
                <wp:positionV relativeFrom="page">
                  <wp:posOffset>360045</wp:posOffset>
                </wp:positionV>
                <wp:extent cx="1270" cy="9972040"/>
                <wp:effectExtent l="9525" t="7620" r="8255" b="12065"/>
                <wp:wrapNone/>
                <wp:docPr id="1301" name="Group 1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9972040"/>
                          <a:chOff x="675" y="567"/>
                          <a:chExt cx="2" cy="15704"/>
                        </a:xfrm>
                      </wpg:grpSpPr>
                      <wps:wsp>
                        <wps:cNvPr id="1302" name="Freeform 1004"/>
                        <wps:cNvSpPr>
                          <a:spLocks/>
                        </wps:cNvSpPr>
                        <wps:spPr bwMode="auto">
                          <a:xfrm>
                            <a:off x="675" y="567"/>
                            <a:ext cx="2" cy="15704"/>
                          </a:xfrm>
                          <a:custGeom>
                            <a:avLst/>
                            <a:gdLst>
                              <a:gd name="T0" fmla="+- 0 567 567"/>
                              <a:gd name="T1" fmla="*/ 567 h 15704"/>
                              <a:gd name="T2" fmla="+- 0 16271 567"/>
                              <a:gd name="T3" fmla="*/ 16271 h 157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704">
                                <a:moveTo>
                                  <a:pt x="0" y="0"/>
                                </a:moveTo>
                                <a:lnTo>
                                  <a:pt x="0" y="157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965AA5F" id="Group 1003" o:spid="_x0000_s1026" style="position:absolute;margin-left:33.75pt;margin-top:28.35pt;width:.1pt;height:785.2pt;z-index:-251812352;mso-position-horizontal-relative:page;mso-position-vertical-relative:page" coordorigin="675,567" coordsize="2,1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">
                <v:shape id="Freeform 1004" o:spid="_x0000_s1027" style="position:absolute;left:675;top:567;width:2;height:15704;visibility:visible;mso-wrap-style:square;v-text-anchor:top" coordsize="2,15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" path="m,l,15704e" filled="f" strokecolor="#231f20" strokeweight=".5pt">
                  <v:path arrowok="t" o:connecttype="custom" o:connectlocs="0,567;0,16271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09248" behindDoc="1" locked="0" layoutInCell="1" allowOverlap="1" wp14:anchorId="5317A2E2" wp14:editId="23F6AAB1">
                <wp:simplePos x="0" y="0"/>
                <wp:positionH relativeFrom="page">
                  <wp:posOffset>791845</wp:posOffset>
                </wp:positionH>
                <wp:positionV relativeFrom="page">
                  <wp:posOffset>2450465</wp:posOffset>
                </wp:positionV>
                <wp:extent cx="5975985" cy="1270"/>
                <wp:effectExtent l="10795" t="12065" r="13970" b="5715"/>
                <wp:wrapNone/>
                <wp:docPr id="1299" name="Group 10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3859"/>
                          <a:chExt cx="9411" cy="2"/>
                        </a:xfrm>
                      </wpg:grpSpPr>
                      <wps:wsp>
                        <wps:cNvPr id="1300" name="Freeform 1002"/>
                        <wps:cNvSpPr>
                          <a:spLocks/>
                        </wps:cNvSpPr>
                        <wps:spPr bwMode="auto">
                          <a:xfrm>
                            <a:off x="1247" y="385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BC8F985" id="Group 1001" o:spid="_x0000_s1026" style="position:absolute;margin-left:62.35pt;margin-top:192.95pt;width:470.55pt;height:.1pt;z-index:-251807232;mso-position-horizontal-relative:page;mso-position-vertical-relative:page" coordorigin="1247,385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">
                <v:shape id="Freeform 1002" o:spid="_x0000_s1027" style="position:absolute;left:1247;top:385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10272" behindDoc="1" locked="0" layoutInCell="1" allowOverlap="1" wp14:anchorId="4CD09E27" wp14:editId="3E3C0BED">
                <wp:simplePos x="0" y="0"/>
                <wp:positionH relativeFrom="page">
                  <wp:posOffset>791845</wp:posOffset>
                </wp:positionH>
                <wp:positionV relativeFrom="page">
                  <wp:posOffset>2762250</wp:posOffset>
                </wp:positionV>
                <wp:extent cx="5975985" cy="1270"/>
                <wp:effectExtent l="10795" t="9525" r="13970" b="8255"/>
                <wp:wrapNone/>
                <wp:docPr id="1297" name="Group 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350"/>
                          <a:chExt cx="9411" cy="2"/>
                        </a:xfrm>
                      </wpg:grpSpPr>
                      <wps:wsp>
                        <wps:cNvPr id="1298" name="Freeform 1000"/>
                        <wps:cNvSpPr>
                          <a:spLocks/>
                        </wps:cNvSpPr>
                        <wps:spPr bwMode="auto">
                          <a:xfrm>
                            <a:off x="1247" y="435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D9AE592" id="Group 999" o:spid="_x0000_s1026" style="position:absolute;margin-left:62.35pt;margin-top:217.5pt;width:470.55pt;height:.1pt;z-index:-251806208;mso-position-horizontal-relative:page;mso-position-vertical-relative:page" coordorigin="1247,435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">
                <v:shape id="Freeform 1000" o:spid="_x0000_s1027" style="position:absolute;left:1247;top:435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11296" behindDoc="1" locked="0" layoutInCell="1" allowOverlap="1" wp14:anchorId="7A502724" wp14:editId="4D5AAB9C">
                <wp:simplePos x="0" y="0"/>
                <wp:positionH relativeFrom="page">
                  <wp:posOffset>791845</wp:posOffset>
                </wp:positionH>
                <wp:positionV relativeFrom="page">
                  <wp:posOffset>3074035</wp:posOffset>
                </wp:positionV>
                <wp:extent cx="5975985" cy="1270"/>
                <wp:effectExtent l="10795" t="6985" r="13970" b="10795"/>
                <wp:wrapNone/>
                <wp:docPr id="1295" name="Group 9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841"/>
                          <a:chExt cx="9411" cy="2"/>
                        </a:xfrm>
                      </wpg:grpSpPr>
                      <wps:wsp>
                        <wps:cNvPr id="1296" name="Freeform 998"/>
                        <wps:cNvSpPr>
                          <a:spLocks/>
                        </wps:cNvSpPr>
                        <wps:spPr bwMode="auto">
                          <a:xfrm>
                            <a:off x="1247" y="484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CE82408" id="Group 997" o:spid="_x0000_s1026" style="position:absolute;margin-left:62.35pt;margin-top:242.05pt;width:470.55pt;height:.1pt;z-index:-251805184;mso-position-horizontal-relative:page;mso-position-vertical-relative:page" coordorigin="1247,484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">
                <v:shape id="Freeform 998" o:spid="_x0000_s1027" style="position:absolute;left:1247;top:484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12320" behindDoc="1" locked="0" layoutInCell="1" allowOverlap="1" wp14:anchorId="6FFA7C46" wp14:editId="6A58A9B2">
                <wp:simplePos x="0" y="0"/>
                <wp:positionH relativeFrom="page">
                  <wp:posOffset>791845</wp:posOffset>
                </wp:positionH>
                <wp:positionV relativeFrom="page">
                  <wp:posOffset>3385820</wp:posOffset>
                </wp:positionV>
                <wp:extent cx="5975985" cy="1270"/>
                <wp:effectExtent l="10795" t="13970" r="13970" b="3810"/>
                <wp:wrapNone/>
                <wp:docPr id="1293" name="Group 9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332"/>
                          <a:chExt cx="9411" cy="2"/>
                        </a:xfrm>
                      </wpg:grpSpPr>
                      <wps:wsp>
                        <wps:cNvPr id="1294" name="Freeform 996"/>
                        <wps:cNvSpPr>
                          <a:spLocks/>
                        </wps:cNvSpPr>
                        <wps:spPr bwMode="auto">
                          <a:xfrm>
                            <a:off x="1247" y="533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40C9832" id="Group 995" o:spid="_x0000_s1026" style="position:absolute;margin-left:62.35pt;margin-top:266.6pt;width:470.55pt;height:.1pt;z-index:-251804160;mso-position-horizontal-relative:page;mso-position-vertical-relative:page" coordorigin="1247,533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">
                <v:shape id="Freeform 996" o:spid="_x0000_s1027" style="position:absolute;left:1247;top:533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13344" behindDoc="1" locked="0" layoutInCell="1" allowOverlap="1" wp14:anchorId="777E6E5B" wp14:editId="590C640A">
                <wp:simplePos x="0" y="0"/>
                <wp:positionH relativeFrom="page">
                  <wp:posOffset>791845</wp:posOffset>
                </wp:positionH>
                <wp:positionV relativeFrom="page">
                  <wp:posOffset>3696970</wp:posOffset>
                </wp:positionV>
                <wp:extent cx="5975985" cy="1270"/>
                <wp:effectExtent l="10795" t="10795" r="13970" b="6985"/>
                <wp:wrapNone/>
                <wp:docPr id="1291" name="Group 9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822"/>
                          <a:chExt cx="9411" cy="2"/>
                        </a:xfrm>
                      </wpg:grpSpPr>
                      <wps:wsp>
                        <wps:cNvPr id="1292" name="Freeform 994"/>
                        <wps:cNvSpPr>
                          <a:spLocks/>
                        </wps:cNvSpPr>
                        <wps:spPr bwMode="auto">
                          <a:xfrm>
                            <a:off x="1247" y="582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B3196AD" id="Group 993" o:spid="_x0000_s1026" style="position:absolute;margin-left:62.35pt;margin-top:291.1pt;width:470.55pt;height:.1pt;z-index:-251803136;mso-position-horizontal-relative:page;mso-position-vertical-relative:page" coordorigin="1247,582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">
                <v:shape id="Freeform 994" o:spid="_x0000_s1027" style="position:absolute;left:1247;top:582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14368" behindDoc="1" locked="0" layoutInCell="1" allowOverlap="1" wp14:anchorId="485C8CAC" wp14:editId="49639603">
                <wp:simplePos x="0" y="0"/>
                <wp:positionH relativeFrom="page">
                  <wp:posOffset>791845</wp:posOffset>
                </wp:positionH>
                <wp:positionV relativeFrom="page">
                  <wp:posOffset>4008755</wp:posOffset>
                </wp:positionV>
                <wp:extent cx="5975985" cy="1270"/>
                <wp:effectExtent l="10795" t="8255" r="13970" b="9525"/>
                <wp:wrapNone/>
                <wp:docPr id="1289" name="Group 9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313"/>
                          <a:chExt cx="9411" cy="2"/>
                        </a:xfrm>
                      </wpg:grpSpPr>
                      <wps:wsp>
                        <wps:cNvPr id="1290" name="Freeform 992"/>
                        <wps:cNvSpPr>
                          <a:spLocks/>
                        </wps:cNvSpPr>
                        <wps:spPr bwMode="auto">
                          <a:xfrm>
                            <a:off x="1247" y="631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68E44E7" id="Group 991" o:spid="_x0000_s1026" style="position:absolute;margin-left:62.35pt;margin-top:315.65pt;width:470.55pt;height:.1pt;z-index:-251802112;mso-position-horizontal-relative:page;mso-position-vertical-relative:page" coordorigin="1247,631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">
                <v:shape id="Freeform 992" o:spid="_x0000_s1027" style="position:absolute;left:1247;top:631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15392" behindDoc="1" locked="0" layoutInCell="1" allowOverlap="1" wp14:anchorId="218D86D1" wp14:editId="7225CDB6">
                <wp:simplePos x="0" y="0"/>
                <wp:positionH relativeFrom="page">
                  <wp:posOffset>791845</wp:posOffset>
                </wp:positionH>
                <wp:positionV relativeFrom="page">
                  <wp:posOffset>4320540</wp:posOffset>
                </wp:positionV>
                <wp:extent cx="5975985" cy="1270"/>
                <wp:effectExtent l="10795" t="5715" r="13970" b="12065"/>
                <wp:wrapNone/>
                <wp:docPr id="1287" name="Group 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804"/>
                          <a:chExt cx="9411" cy="2"/>
                        </a:xfrm>
                      </wpg:grpSpPr>
                      <wps:wsp>
                        <wps:cNvPr id="1288" name="Freeform 990"/>
                        <wps:cNvSpPr>
                          <a:spLocks/>
                        </wps:cNvSpPr>
                        <wps:spPr bwMode="auto">
                          <a:xfrm>
                            <a:off x="1247" y="680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11702F6" id="Group 989" o:spid="_x0000_s1026" style="position:absolute;margin-left:62.35pt;margin-top:340.2pt;width:470.55pt;height:.1pt;z-index:-251801088;mso-position-horizontal-relative:page;mso-position-vertical-relative:page" coordorigin="1247,680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">
                <v:shape id="Freeform 990" o:spid="_x0000_s1027" style="position:absolute;left:1247;top:680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16416" behindDoc="1" locked="0" layoutInCell="1" allowOverlap="1" wp14:anchorId="4D79BBB8" wp14:editId="76A5A1BA">
                <wp:simplePos x="0" y="0"/>
                <wp:positionH relativeFrom="page">
                  <wp:posOffset>791845</wp:posOffset>
                </wp:positionH>
                <wp:positionV relativeFrom="page">
                  <wp:posOffset>4632325</wp:posOffset>
                </wp:positionV>
                <wp:extent cx="5975985" cy="1270"/>
                <wp:effectExtent l="10795" t="12700" r="13970" b="5080"/>
                <wp:wrapNone/>
                <wp:docPr id="1285" name="Group 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95"/>
                          <a:chExt cx="9411" cy="2"/>
                        </a:xfrm>
                      </wpg:grpSpPr>
                      <wps:wsp>
                        <wps:cNvPr id="1286" name="Freeform 988"/>
                        <wps:cNvSpPr>
                          <a:spLocks/>
                        </wps:cNvSpPr>
                        <wps:spPr bwMode="auto">
                          <a:xfrm>
                            <a:off x="1247" y="729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8D349D0" id="Group 987" o:spid="_x0000_s1026" style="position:absolute;margin-left:62.35pt;margin-top:364.75pt;width:470.55pt;height:.1pt;z-index:-251800064;mso-position-horizontal-relative:page;mso-position-vertical-relative:page" coordorigin="1247,729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">
                <v:shape id="Freeform 988" o:spid="_x0000_s1027" style="position:absolute;left:1247;top:729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17440" behindDoc="1" locked="0" layoutInCell="1" allowOverlap="1" wp14:anchorId="522359BC" wp14:editId="516B3B6A">
                <wp:simplePos x="0" y="0"/>
                <wp:positionH relativeFrom="page">
                  <wp:posOffset>791845</wp:posOffset>
                </wp:positionH>
                <wp:positionV relativeFrom="page">
                  <wp:posOffset>4943475</wp:posOffset>
                </wp:positionV>
                <wp:extent cx="5975985" cy="1270"/>
                <wp:effectExtent l="10795" t="9525" r="13970" b="8255"/>
                <wp:wrapNone/>
                <wp:docPr id="1283" name="Group 9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785"/>
                          <a:chExt cx="9411" cy="2"/>
                        </a:xfrm>
                      </wpg:grpSpPr>
                      <wps:wsp>
                        <wps:cNvPr id="1284" name="Freeform 986"/>
                        <wps:cNvSpPr>
                          <a:spLocks/>
                        </wps:cNvSpPr>
                        <wps:spPr bwMode="auto">
                          <a:xfrm>
                            <a:off x="1247" y="778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8D5B970" id="Group 985" o:spid="_x0000_s1026" style="position:absolute;margin-left:62.35pt;margin-top:389.25pt;width:470.55pt;height:.1pt;z-index:-251799040;mso-position-horizontal-relative:page;mso-position-vertical-relative:page" coordorigin="1247,778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">
                <v:shape id="Freeform 986" o:spid="_x0000_s1027" style="position:absolute;left:1247;top:778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18464" behindDoc="1" locked="0" layoutInCell="1" allowOverlap="1" wp14:anchorId="31365D9C" wp14:editId="46D22723">
                <wp:simplePos x="0" y="0"/>
                <wp:positionH relativeFrom="page">
                  <wp:posOffset>791845</wp:posOffset>
                </wp:positionH>
                <wp:positionV relativeFrom="page">
                  <wp:posOffset>5255260</wp:posOffset>
                </wp:positionV>
                <wp:extent cx="5975985" cy="1270"/>
                <wp:effectExtent l="10795" t="6985" r="13970" b="10795"/>
                <wp:wrapNone/>
                <wp:docPr id="1281" name="Group 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276"/>
                          <a:chExt cx="9411" cy="2"/>
                        </a:xfrm>
                      </wpg:grpSpPr>
                      <wps:wsp>
                        <wps:cNvPr id="1282" name="Freeform 984"/>
                        <wps:cNvSpPr>
                          <a:spLocks/>
                        </wps:cNvSpPr>
                        <wps:spPr bwMode="auto">
                          <a:xfrm>
                            <a:off x="1247" y="8276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B4C4FDC" id="Group 983" o:spid="_x0000_s1026" style="position:absolute;margin-left:62.35pt;margin-top:413.8pt;width:470.55pt;height:.1pt;z-index:-251798016;mso-position-horizontal-relative:page;mso-position-vertical-relative:page" coordorigin="1247,8276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">
                <v:shape id="Freeform 984" o:spid="_x0000_s1027" style="position:absolute;left:1247;top:8276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19488" behindDoc="1" locked="0" layoutInCell="1" allowOverlap="1" wp14:anchorId="0DB1FB1F" wp14:editId="691A18A2">
                <wp:simplePos x="0" y="0"/>
                <wp:positionH relativeFrom="page">
                  <wp:posOffset>791845</wp:posOffset>
                </wp:positionH>
                <wp:positionV relativeFrom="page">
                  <wp:posOffset>5567045</wp:posOffset>
                </wp:positionV>
                <wp:extent cx="5975985" cy="1270"/>
                <wp:effectExtent l="10795" t="13970" r="13970" b="3810"/>
                <wp:wrapNone/>
                <wp:docPr id="1279" name="Group 9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767"/>
                          <a:chExt cx="9411" cy="2"/>
                        </a:xfrm>
                      </wpg:grpSpPr>
                      <wps:wsp>
                        <wps:cNvPr id="1280" name="Freeform 982"/>
                        <wps:cNvSpPr>
                          <a:spLocks/>
                        </wps:cNvSpPr>
                        <wps:spPr bwMode="auto">
                          <a:xfrm>
                            <a:off x="1247" y="876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1DB846B" id="Group 981" o:spid="_x0000_s1026" style="position:absolute;margin-left:62.35pt;margin-top:438.35pt;width:470.55pt;height:.1pt;z-index:-251796992;mso-position-horizontal-relative:page;mso-position-vertical-relative:page" coordorigin="1247,876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">
                <v:shape id="Freeform 982" o:spid="_x0000_s1027" style="position:absolute;left:1247;top:876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20512" behindDoc="1" locked="0" layoutInCell="1" allowOverlap="1" wp14:anchorId="7FFB98BE" wp14:editId="60E4EA9F">
                <wp:simplePos x="0" y="0"/>
                <wp:positionH relativeFrom="page">
                  <wp:posOffset>791845</wp:posOffset>
                </wp:positionH>
                <wp:positionV relativeFrom="page">
                  <wp:posOffset>5878830</wp:posOffset>
                </wp:positionV>
                <wp:extent cx="5975985" cy="1270"/>
                <wp:effectExtent l="10795" t="11430" r="13970" b="6350"/>
                <wp:wrapNone/>
                <wp:docPr id="1277" name="Group 9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258"/>
                          <a:chExt cx="9411" cy="2"/>
                        </a:xfrm>
                      </wpg:grpSpPr>
                      <wps:wsp>
                        <wps:cNvPr id="1278" name="Freeform 980"/>
                        <wps:cNvSpPr>
                          <a:spLocks/>
                        </wps:cNvSpPr>
                        <wps:spPr bwMode="auto">
                          <a:xfrm>
                            <a:off x="1247" y="925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CFC48F2" id="Group 979" o:spid="_x0000_s1026" style="position:absolute;margin-left:62.35pt;margin-top:462.9pt;width:470.55pt;height:.1pt;z-index:-251795968;mso-position-horizontal-relative:page;mso-position-vertical-relative:page" coordorigin="1247,925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">
                <v:shape id="Freeform 980" o:spid="_x0000_s1027" style="position:absolute;left:1247;top:925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21536" behindDoc="1" locked="0" layoutInCell="1" allowOverlap="1" wp14:anchorId="721FB1F9" wp14:editId="28C79211">
                <wp:simplePos x="0" y="0"/>
                <wp:positionH relativeFrom="page">
                  <wp:posOffset>791845</wp:posOffset>
                </wp:positionH>
                <wp:positionV relativeFrom="page">
                  <wp:posOffset>6190615</wp:posOffset>
                </wp:positionV>
                <wp:extent cx="5975985" cy="1270"/>
                <wp:effectExtent l="10795" t="8890" r="13970" b="8890"/>
                <wp:wrapNone/>
                <wp:docPr id="1275" name="Group 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749"/>
                          <a:chExt cx="9411" cy="2"/>
                        </a:xfrm>
                      </wpg:grpSpPr>
                      <wps:wsp>
                        <wps:cNvPr id="1276" name="Freeform 978"/>
                        <wps:cNvSpPr>
                          <a:spLocks/>
                        </wps:cNvSpPr>
                        <wps:spPr bwMode="auto">
                          <a:xfrm>
                            <a:off x="1247" y="974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8199B82" id="Group 977" o:spid="_x0000_s1026" style="position:absolute;margin-left:62.35pt;margin-top:487.45pt;width:470.55pt;height:.1pt;z-index:-251794944;mso-position-horizontal-relative:page;mso-position-vertical-relative:page" coordorigin="1247,974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">
                <v:shape id="Freeform 978" o:spid="_x0000_s1027" style="position:absolute;left:1247;top:974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22560" behindDoc="1" locked="0" layoutInCell="1" allowOverlap="1" wp14:anchorId="44FB8E86" wp14:editId="28B2FBA5">
                <wp:simplePos x="0" y="0"/>
                <wp:positionH relativeFrom="page">
                  <wp:posOffset>791845</wp:posOffset>
                </wp:positionH>
                <wp:positionV relativeFrom="page">
                  <wp:posOffset>6501765</wp:posOffset>
                </wp:positionV>
                <wp:extent cx="5975985" cy="1270"/>
                <wp:effectExtent l="10795" t="5715" r="13970" b="12065"/>
                <wp:wrapNone/>
                <wp:docPr id="1273" name="Group 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239"/>
                          <a:chExt cx="9411" cy="2"/>
                        </a:xfrm>
                      </wpg:grpSpPr>
                      <wps:wsp>
                        <wps:cNvPr id="1274" name="Freeform 976"/>
                        <wps:cNvSpPr>
                          <a:spLocks/>
                        </wps:cNvSpPr>
                        <wps:spPr bwMode="auto">
                          <a:xfrm>
                            <a:off x="1247" y="1023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7DD585C" id="Group 975" o:spid="_x0000_s1026" style="position:absolute;margin-left:62.35pt;margin-top:511.95pt;width:470.55pt;height:.1pt;z-index:-251793920;mso-position-horizontal-relative:page;mso-position-vertical-relative:page" coordorigin="1247,1023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">
                <v:shape id="Freeform 976" o:spid="_x0000_s1027" style="position:absolute;left:1247;top:1023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23584" behindDoc="1" locked="0" layoutInCell="1" allowOverlap="1" wp14:anchorId="01978845" wp14:editId="663D3FDD">
                <wp:simplePos x="0" y="0"/>
                <wp:positionH relativeFrom="page">
                  <wp:posOffset>791845</wp:posOffset>
                </wp:positionH>
                <wp:positionV relativeFrom="page">
                  <wp:posOffset>6813550</wp:posOffset>
                </wp:positionV>
                <wp:extent cx="5975985" cy="1270"/>
                <wp:effectExtent l="10795" t="12700" r="13970" b="5080"/>
                <wp:wrapNone/>
                <wp:docPr id="1271" name="Group 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730"/>
                          <a:chExt cx="9411" cy="2"/>
                        </a:xfrm>
                      </wpg:grpSpPr>
                      <wps:wsp>
                        <wps:cNvPr id="1272" name="Freeform 974"/>
                        <wps:cNvSpPr>
                          <a:spLocks/>
                        </wps:cNvSpPr>
                        <wps:spPr bwMode="auto">
                          <a:xfrm>
                            <a:off x="1247" y="1073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7C95C2A" id="Group 973" o:spid="_x0000_s1026" style="position:absolute;margin-left:62.35pt;margin-top:536.5pt;width:470.55pt;height:.1pt;z-index:-251792896;mso-position-horizontal-relative:page;mso-position-vertical-relative:page" coordorigin="1247,1073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">
                <v:shape id="Freeform 974" o:spid="_x0000_s1027" style="position:absolute;left:1247;top:1073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24608" behindDoc="1" locked="0" layoutInCell="1" allowOverlap="1" wp14:anchorId="2D536D86" wp14:editId="44FB45C2">
                <wp:simplePos x="0" y="0"/>
                <wp:positionH relativeFrom="page">
                  <wp:posOffset>791845</wp:posOffset>
                </wp:positionH>
                <wp:positionV relativeFrom="page">
                  <wp:posOffset>7125335</wp:posOffset>
                </wp:positionV>
                <wp:extent cx="5975985" cy="1270"/>
                <wp:effectExtent l="10795" t="10160" r="13970" b="7620"/>
                <wp:wrapNone/>
                <wp:docPr id="1269" name="Group 9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221"/>
                          <a:chExt cx="9411" cy="2"/>
                        </a:xfrm>
                      </wpg:grpSpPr>
                      <wps:wsp>
                        <wps:cNvPr id="1270" name="Freeform 972"/>
                        <wps:cNvSpPr>
                          <a:spLocks/>
                        </wps:cNvSpPr>
                        <wps:spPr bwMode="auto">
                          <a:xfrm>
                            <a:off x="1247" y="1122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5DEC56C" id="Group 971" o:spid="_x0000_s1026" style="position:absolute;margin-left:62.35pt;margin-top:561.05pt;width:470.55pt;height:.1pt;z-index:-251791872;mso-position-horizontal-relative:page;mso-position-vertical-relative:page" coordorigin="1247,1122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">
                <v:shape id="Freeform 972" o:spid="_x0000_s1027" style="position:absolute;left:1247;top:1122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25632" behindDoc="1" locked="0" layoutInCell="1" allowOverlap="1" wp14:anchorId="749D78D5" wp14:editId="32D5B144">
                <wp:simplePos x="0" y="0"/>
                <wp:positionH relativeFrom="page">
                  <wp:posOffset>791845</wp:posOffset>
                </wp:positionH>
                <wp:positionV relativeFrom="page">
                  <wp:posOffset>7437120</wp:posOffset>
                </wp:positionV>
                <wp:extent cx="5975985" cy="1270"/>
                <wp:effectExtent l="10795" t="7620" r="13970" b="10160"/>
                <wp:wrapNone/>
                <wp:docPr id="1267" name="Group 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712"/>
                          <a:chExt cx="9411" cy="2"/>
                        </a:xfrm>
                      </wpg:grpSpPr>
                      <wps:wsp>
                        <wps:cNvPr id="1268" name="Freeform 970"/>
                        <wps:cNvSpPr>
                          <a:spLocks/>
                        </wps:cNvSpPr>
                        <wps:spPr bwMode="auto">
                          <a:xfrm>
                            <a:off x="1247" y="1171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A6690AC" id="Group 969" o:spid="_x0000_s1026" style="position:absolute;margin-left:62.35pt;margin-top:585.6pt;width:470.55pt;height:.1pt;z-index:-251790848;mso-position-horizontal-relative:page;mso-position-vertical-relative:page" coordorigin="1247,1171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">
                <v:shape id="Freeform 970" o:spid="_x0000_s1027" style="position:absolute;left:1247;top:1171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26656" behindDoc="1" locked="0" layoutInCell="1" allowOverlap="1" wp14:anchorId="58316FD6" wp14:editId="57B8BFF4">
                <wp:simplePos x="0" y="0"/>
                <wp:positionH relativeFrom="page">
                  <wp:posOffset>791845</wp:posOffset>
                </wp:positionH>
                <wp:positionV relativeFrom="page">
                  <wp:posOffset>7748270</wp:posOffset>
                </wp:positionV>
                <wp:extent cx="5975985" cy="1270"/>
                <wp:effectExtent l="10795" t="13970" r="13970" b="3810"/>
                <wp:wrapNone/>
                <wp:docPr id="1265" name="Group 9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202"/>
                          <a:chExt cx="9411" cy="2"/>
                        </a:xfrm>
                      </wpg:grpSpPr>
                      <wps:wsp>
                        <wps:cNvPr id="1266" name="Freeform 968"/>
                        <wps:cNvSpPr>
                          <a:spLocks/>
                        </wps:cNvSpPr>
                        <wps:spPr bwMode="auto">
                          <a:xfrm>
                            <a:off x="1247" y="1220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30A4B0F" id="Group 967" o:spid="_x0000_s1026" style="position:absolute;margin-left:62.35pt;margin-top:610.1pt;width:470.55pt;height:.1pt;z-index:-251789824;mso-position-horizontal-relative:page;mso-position-vertical-relative:page" coordorigin="1247,1220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">
                <v:shape id="Freeform 968" o:spid="_x0000_s1027" style="position:absolute;left:1247;top:1220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27680" behindDoc="1" locked="0" layoutInCell="1" allowOverlap="1" wp14:anchorId="7B9C4EEA" wp14:editId="4596AD04">
                <wp:simplePos x="0" y="0"/>
                <wp:positionH relativeFrom="page">
                  <wp:posOffset>791845</wp:posOffset>
                </wp:positionH>
                <wp:positionV relativeFrom="page">
                  <wp:posOffset>8060055</wp:posOffset>
                </wp:positionV>
                <wp:extent cx="5975985" cy="1270"/>
                <wp:effectExtent l="10795" t="11430" r="13970" b="6350"/>
                <wp:wrapNone/>
                <wp:docPr id="1263" name="Group 9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693"/>
                          <a:chExt cx="9411" cy="2"/>
                        </a:xfrm>
                      </wpg:grpSpPr>
                      <wps:wsp>
                        <wps:cNvPr id="1264" name="Freeform 966"/>
                        <wps:cNvSpPr>
                          <a:spLocks/>
                        </wps:cNvSpPr>
                        <wps:spPr bwMode="auto">
                          <a:xfrm>
                            <a:off x="1247" y="1269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A3E9804" id="Group 965" o:spid="_x0000_s1026" style="position:absolute;margin-left:62.35pt;margin-top:634.65pt;width:470.55pt;height:.1pt;z-index:-251788800;mso-position-horizontal-relative:page;mso-position-vertical-relative:page" coordorigin="1247,1269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">
                <v:shape id="Freeform 966" o:spid="_x0000_s1027" style="position:absolute;left:1247;top:1269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28704" behindDoc="1" locked="0" layoutInCell="1" allowOverlap="1" wp14:anchorId="368C4F9C" wp14:editId="4E9AAE11">
                <wp:simplePos x="0" y="0"/>
                <wp:positionH relativeFrom="page">
                  <wp:posOffset>791845</wp:posOffset>
                </wp:positionH>
                <wp:positionV relativeFrom="page">
                  <wp:posOffset>8371840</wp:posOffset>
                </wp:positionV>
                <wp:extent cx="5975985" cy="1270"/>
                <wp:effectExtent l="10795" t="8890" r="13970" b="8890"/>
                <wp:wrapNone/>
                <wp:docPr id="1261" name="Group 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184"/>
                          <a:chExt cx="9411" cy="2"/>
                        </a:xfrm>
                      </wpg:grpSpPr>
                      <wps:wsp>
                        <wps:cNvPr id="1262" name="Freeform 964"/>
                        <wps:cNvSpPr>
                          <a:spLocks/>
                        </wps:cNvSpPr>
                        <wps:spPr bwMode="auto">
                          <a:xfrm>
                            <a:off x="1247" y="1318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2F5CE2A" id="Group 963" o:spid="_x0000_s1026" style="position:absolute;margin-left:62.35pt;margin-top:659.2pt;width:470.55pt;height:.1pt;z-index:-251787776;mso-position-horizontal-relative:page;mso-position-vertical-relative:page" coordorigin="1247,1318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">
                <v:shape id="Freeform 964" o:spid="_x0000_s1027" style="position:absolute;left:1247;top:1318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29728" behindDoc="1" locked="0" layoutInCell="1" allowOverlap="1" wp14:anchorId="3FD6DD07" wp14:editId="40916DA0">
                <wp:simplePos x="0" y="0"/>
                <wp:positionH relativeFrom="page">
                  <wp:posOffset>791845</wp:posOffset>
                </wp:positionH>
                <wp:positionV relativeFrom="page">
                  <wp:posOffset>8683625</wp:posOffset>
                </wp:positionV>
                <wp:extent cx="5975985" cy="1270"/>
                <wp:effectExtent l="10795" t="6350" r="13970" b="11430"/>
                <wp:wrapNone/>
                <wp:docPr id="1259" name="Group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675"/>
                          <a:chExt cx="9411" cy="2"/>
                        </a:xfrm>
                      </wpg:grpSpPr>
                      <wps:wsp>
                        <wps:cNvPr id="1260" name="Freeform 962"/>
                        <wps:cNvSpPr>
                          <a:spLocks/>
                        </wps:cNvSpPr>
                        <wps:spPr bwMode="auto">
                          <a:xfrm>
                            <a:off x="1247" y="1367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05DA5BC" id="Group 961" o:spid="_x0000_s1026" style="position:absolute;margin-left:62.35pt;margin-top:683.75pt;width:470.55pt;height:.1pt;z-index:-251786752;mso-position-horizontal-relative:page;mso-position-vertical-relative:page" coordorigin="1247,1367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">
                <v:shape id="Freeform 962" o:spid="_x0000_s1027" style="position:absolute;left:1247;top:1367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534848" behindDoc="1" locked="0" layoutInCell="1" allowOverlap="1" wp14:anchorId="30EA28B7" wp14:editId="2E635CD5">
                <wp:simplePos x="0" y="0"/>
                <wp:positionH relativeFrom="page">
                  <wp:posOffset>182880</wp:posOffset>
                </wp:positionH>
                <wp:positionV relativeFrom="page">
                  <wp:posOffset>3322955</wp:posOffset>
                </wp:positionV>
                <wp:extent cx="165100" cy="3596005"/>
                <wp:effectExtent l="1905" t="0" r="4445" b="0"/>
                <wp:wrapNone/>
                <wp:docPr id="1258" name="Text Box 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3596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A9A2D0" w14:textId="77777777" w:rsidR="00D35C18" w:rsidRDefault="00D35C18">
                            <w:pPr>
                              <w:spacing w:after="0" w:line="245" w:lineRule="exact"/>
                              <w:ind w:left="20" w:right="-53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DO NOT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WRITE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IN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THIS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AREA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WILL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BE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CUT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OFF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0EA28B7" id="Text Box 960" o:spid="_x0000_s1042" type="#_x0000_t202" style="position:absolute;left:0;text-align:left;margin-left:14.4pt;margin-top:261.65pt;width:13pt;height:283.15pt;z-index:-251781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" filled="f" stroked="f">
                <v:textbox style="layout-flow:vertical" inset="0,0,0,0">
                  <w:txbxContent>
                    <w:p w14:paraId="24A9A2D0" w14:textId="77777777" w:rsidR="00D35C18" w:rsidRDefault="00D35C18">
                      <w:pPr>
                        <w:spacing w:after="0" w:line="245" w:lineRule="exact"/>
                        <w:ind w:left="20" w:right="-53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color w:val="6D6E71"/>
                        </w:rPr>
                        <w:t>DO NOT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WRITE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IN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THIS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AREA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WILL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BE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CUT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OFF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17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ab/>
        <w:t>MODERN HIS</w:t>
      </w:r>
      <w:r w:rsidR="00285256">
        <w:rPr>
          <w:rFonts w:ascii="Arial" w:eastAsia="Arial" w:hAnsi="Arial" w:cs="Arial"/>
          <w:b/>
          <w:bCs/>
          <w:color w:val="231F20"/>
          <w:spacing w:val="-4"/>
          <w:position w:val="-1"/>
        </w:rPr>
        <w:t>T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O</w:t>
      </w:r>
      <w:r w:rsidR="00285256">
        <w:rPr>
          <w:rFonts w:ascii="Arial" w:eastAsia="Arial" w:hAnsi="Arial" w:cs="Arial"/>
          <w:b/>
          <w:bCs/>
          <w:color w:val="231F20"/>
          <w:spacing w:val="-8"/>
          <w:position w:val="-1"/>
        </w:rPr>
        <w:t>R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Y</w:t>
      </w:r>
    </w:p>
    <w:p w14:paraId="73400789" w14:textId="77777777" w:rsidR="002B3F60" w:rsidRDefault="002B3F60">
      <w:pPr>
        <w:spacing w:before="6" w:after="0" w:line="220" w:lineRule="exact"/>
      </w:pPr>
    </w:p>
    <w:p w14:paraId="7A6E00E9" w14:textId="30E3C6FD" w:rsidR="002B3F60" w:rsidRDefault="00F82685">
      <w:pPr>
        <w:tabs>
          <w:tab w:val="left" w:pos="3600"/>
        </w:tabs>
        <w:spacing w:before="32" w:after="0" w:line="248" w:lineRule="exact"/>
        <w:ind w:left="107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05152" behindDoc="1" locked="0" layoutInCell="1" allowOverlap="1" wp14:anchorId="2228BFC9" wp14:editId="75574AF6">
                <wp:simplePos x="0" y="0"/>
                <wp:positionH relativeFrom="page">
                  <wp:posOffset>791845</wp:posOffset>
                </wp:positionH>
                <wp:positionV relativeFrom="paragraph">
                  <wp:posOffset>461645</wp:posOffset>
                </wp:positionV>
                <wp:extent cx="5975985" cy="1270"/>
                <wp:effectExtent l="10795" t="11430" r="13970" b="6350"/>
                <wp:wrapNone/>
                <wp:docPr id="1256" name="Group 9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7"/>
                          <a:chExt cx="9411" cy="2"/>
                        </a:xfrm>
                      </wpg:grpSpPr>
                      <wps:wsp>
                        <wps:cNvPr id="1257" name="Freeform 959"/>
                        <wps:cNvSpPr>
                          <a:spLocks/>
                        </wps:cNvSpPr>
                        <wps:spPr bwMode="auto">
                          <a:xfrm>
                            <a:off x="1247" y="72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D6C78AE" id="Group 958" o:spid="_x0000_s1026" style="position:absolute;margin-left:62.35pt;margin-top:36.35pt;width:470.55pt;height:.1pt;z-index:-251811328;mso-position-horizontal-relative:page" coordorigin="1247,72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">
                <v:shape id="Freeform 959" o:spid="_x0000_s1027" style="position:absolute;left:1247;top:72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06176" behindDoc="1" locked="0" layoutInCell="1" allowOverlap="1" wp14:anchorId="10524A8E" wp14:editId="3134B990">
                <wp:simplePos x="0" y="0"/>
                <wp:positionH relativeFrom="page">
                  <wp:posOffset>791845</wp:posOffset>
                </wp:positionH>
                <wp:positionV relativeFrom="paragraph">
                  <wp:posOffset>773430</wp:posOffset>
                </wp:positionV>
                <wp:extent cx="5975985" cy="1270"/>
                <wp:effectExtent l="10795" t="8890" r="13970" b="8890"/>
                <wp:wrapNone/>
                <wp:docPr id="1254" name="Group 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18"/>
                          <a:chExt cx="9411" cy="2"/>
                        </a:xfrm>
                      </wpg:grpSpPr>
                      <wps:wsp>
                        <wps:cNvPr id="1255" name="Freeform 957"/>
                        <wps:cNvSpPr>
                          <a:spLocks/>
                        </wps:cNvSpPr>
                        <wps:spPr bwMode="auto">
                          <a:xfrm>
                            <a:off x="1247" y="121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F0EC650" id="Group 956" o:spid="_x0000_s1026" style="position:absolute;margin-left:62.35pt;margin-top:60.9pt;width:470.55pt;height:.1pt;z-index:-251810304;mso-position-horizontal-relative:page" coordorigin="1247,121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">
                <v:shape id="Freeform 957" o:spid="_x0000_s1027" style="position:absolute;left:1247;top:121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07200" behindDoc="1" locked="0" layoutInCell="1" allowOverlap="1" wp14:anchorId="4002D678" wp14:editId="70F745D6">
                <wp:simplePos x="0" y="0"/>
                <wp:positionH relativeFrom="page">
                  <wp:posOffset>791845</wp:posOffset>
                </wp:positionH>
                <wp:positionV relativeFrom="paragraph">
                  <wp:posOffset>1085215</wp:posOffset>
                </wp:positionV>
                <wp:extent cx="5975985" cy="1270"/>
                <wp:effectExtent l="10795" t="6350" r="13970" b="11430"/>
                <wp:wrapNone/>
                <wp:docPr id="1252" name="Group 9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709"/>
                          <a:chExt cx="9411" cy="2"/>
                        </a:xfrm>
                      </wpg:grpSpPr>
                      <wps:wsp>
                        <wps:cNvPr id="1253" name="Freeform 955"/>
                        <wps:cNvSpPr>
                          <a:spLocks/>
                        </wps:cNvSpPr>
                        <wps:spPr bwMode="auto">
                          <a:xfrm>
                            <a:off x="1247" y="170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4551FD5" id="Group 954" o:spid="_x0000_s1026" style="position:absolute;margin-left:62.35pt;margin-top:85.45pt;width:470.55pt;height:.1pt;z-index:-251809280;mso-position-horizontal-relative:page" coordorigin="1247,170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">
                <v:shape id="Freeform 955" o:spid="_x0000_s1027" style="position:absolute;left:1247;top:170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08224" behindDoc="1" locked="0" layoutInCell="1" allowOverlap="1" wp14:anchorId="47EA8BDD" wp14:editId="1D06DD80">
                <wp:simplePos x="0" y="0"/>
                <wp:positionH relativeFrom="page">
                  <wp:posOffset>791845</wp:posOffset>
                </wp:positionH>
                <wp:positionV relativeFrom="paragraph">
                  <wp:posOffset>1396365</wp:posOffset>
                </wp:positionV>
                <wp:extent cx="5975985" cy="1270"/>
                <wp:effectExtent l="10795" t="12700" r="13970" b="5080"/>
                <wp:wrapNone/>
                <wp:docPr id="1250" name="Group 9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2199"/>
                          <a:chExt cx="9411" cy="2"/>
                        </a:xfrm>
                      </wpg:grpSpPr>
                      <wps:wsp>
                        <wps:cNvPr id="1251" name="Freeform 953"/>
                        <wps:cNvSpPr>
                          <a:spLocks/>
                        </wps:cNvSpPr>
                        <wps:spPr bwMode="auto">
                          <a:xfrm>
                            <a:off x="1247" y="219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196BA36" id="Group 952" o:spid="_x0000_s1026" style="position:absolute;margin-left:62.35pt;margin-top:109.95pt;width:470.55pt;height:.1pt;z-index:-251808256;mso-position-horizontal-relative:page" coordorigin="1247,219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">
                <v:shape id="Freeform 953" o:spid="_x0000_s1027" style="position:absolute;left:1247;top:219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 w:rsidR="00285256">
        <w:rPr>
          <w:rFonts w:ascii="Arial" w:eastAsia="Arial" w:hAnsi="Arial" w:cs="Arial"/>
          <w:color w:val="231F20"/>
          <w:position w:val="-1"/>
        </w:rPr>
        <w:t xml:space="preserve">Question number: </w:t>
      </w:r>
      <w:r w:rsidR="00285256">
        <w:rPr>
          <w:rFonts w:ascii="Arial" w:eastAsia="Arial" w:hAnsi="Arial" w:cs="Arial"/>
          <w:color w:val="231F20"/>
          <w:w w:val="210"/>
          <w:position w:val="-1"/>
          <w:u w:val="single" w:color="231F20"/>
        </w:rPr>
        <w:t xml:space="preserve"> </w:t>
      </w:r>
      <w:r w:rsidR="00285256">
        <w:rPr>
          <w:rFonts w:ascii="Arial" w:eastAsia="Arial" w:hAnsi="Arial" w:cs="Arial"/>
          <w:color w:val="231F20"/>
          <w:position w:val="-1"/>
          <w:u w:val="single" w:color="231F20"/>
        </w:rPr>
        <w:tab/>
      </w:r>
    </w:p>
    <w:p w14:paraId="6925EB72" w14:textId="77777777" w:rsidR="002B3F60" w:rsidRDefault="002B3F60">
      <w:pPr>
        <w:spacing w:before="6" w:after="0" w:line="180" w:lineRule="exact"/>
        <w:rPr>
          <w:sz w:val="18"/>
          <w:szCs w:val="18"/>
        </w:rPr>
      </w:pPr>
    </w:p>
    <w:p w14:paraId="6EC6578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A19554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8E8458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1BF23C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CCB7E4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5B92BF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BD93E7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83EF00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18AA28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E8A873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371FED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74AE21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ED1421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CE2024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57DB93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337CDB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EDB078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3BC5BB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C16A87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C4986D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BC5D28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F29329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A85DC1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C5A0C8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59FF95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52CD44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3D8434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A9A611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F8CCA3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7356AC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74F32B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45A1E4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0495F2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9D4BD6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171F40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BAB769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BF1C57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5323A8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2FD33E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6BBED7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292E1C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7ED45F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4A131E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7042E5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6731ED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97215E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8BE76C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DDEF3C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D39EF9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2A8F10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632B77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2B50CA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6B2190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9774FF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143FE4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87E456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F38697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231C74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AB7B81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51EA33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367A8A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ABCFEC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F88084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0B1F3F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5E92DB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D8B76E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A5E842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7013B3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5488B1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B0BAA7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998A12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F6A447C" w14:textId="75D49903" w:rsidR="002B3F60" w:rsidRDefault="00F82685">
      <w:pPr>
        <w:spacing w:before="32" w:after="0" w:line="240" w:lineRule="auto"/>
        <w:ind w:left="4036" w:right="4017"/>
        <w:jc w:val="center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30752" behindDoc="1" locked="0" layoutInCell="1" allowOverlap="1" wp14:anchorId="0C048810" wp14:editId="72E928F1">
                <wp:simplePos x="0" y="0"/>
                <wp:positionH relativeFrom="page">
                  <wp:posOffset>791845</wp:posOffset>
                </wp:positionH>
                <wp:positionV relativeFrom="paragraph">
                  <wp:posOffset>-1060450</wp:posOffset>
                </wp:positionV>
                <wp:extent cx="5975985" cy="1270"/>
                <wp:effectExtent l="10795" t="10795" r="13970" b="6985"/>
                <wp:wrapNone/>
                <wp:docPr id="1248" name="Group 9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670"/>
                          <a:chExt cx="9411" cy="2"/>
                        </a:xfrm>
                      </wpg:grpSpPr>
                      <wps:wsp>
                        <wps:cNvPr id="1249" name="Freeform 951"/>
                        <wps:cNvSpPr>
                          <a:spLocks/>
                        </wps:cNvSpPr>
                        <wps:spPr bwMode="auto">
                          <a:xfrm>
                            <a:off x="1247" y="-167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018F8D9" id="Group 950" o:spid="_x0000_s1026" style="position:absolute;margin-left:62.35pt;margin-top:-83.5pt;width:470.55pt;height:.1pt;z-index:-251785728;mso-position-horizontal-relative:page" coordorigin="1247,-167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">
                <v:shape id="Freeform 951" o:spid="_x0000_s1027" style="position:absolute;left:1247;top:-167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31776" behindDoc="1" locked="0" layoutInCell="1" allowOverlap="1" wp14:anchorId="24E47B12" wp14:editId="0BD8A220">
                <wp:simplePos x="0" y="0"/>
                <wp:positionH relativeFrom="page">
                  <wp:posOffset>791845</wp:posOffset>
                </wp:positionH>
                <wp:positionV relativeFrom="paragraph">
                  <wp:posOffset>-748665</wp:posOffset>
                </wp:positionV>
                <wp:extent cx="5975985" cy="1270"/>
                <wp:effectExtent l="10795" t="8255" r="13970" b="9525"/>
                <wp:wrapNone/>
                <wp:docPr id="1246" name="Group 9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179"/>
                          <a:chExt cx="9411" cy="2"/>
                        </a:xfrm>
                      </wpg:grpSpPr>
                      <wps:wsp>
                        <wps:cNvPr id="1247" name="Freeform 949"/>
                        <wps:cNvSpPr>
                          <a:spLocks/>
                        </wps:cNvSpPr>
                        <wps:spPr bwMode="auto">
                          <a:xfrm>
                            <a:off x="1247" y="-117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9F25D19" id="Group 948" o:spid="_x0000_s1026" style="position:absolute;margin-left:62.35pt;margin-top:-58.95pt;width:470.55pt;height:.1pt;z-index:-251784704;mso-position-horizontal-relative:page" coordorigin="1247,-117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">
                <v:shape id="Freeform 949" o:spid="_x0000_s1027" style="position:absolute;left:1247;top:-117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32800" behindDoc="1" locked="0" layoutInCell="1" allowOverlap="1" wp14:anchorId="6C523049" wp14:editId="1D5683EA">
                <wp:simplePos x="0" y="0"/>
                <wp:positionH relativeFrom="page">
                  <wp:posOffset>791845</wp:posOffset>
                </wp:positionH>
                <wp:positionV relativeFrom="paragraph">
                  <wp:posOffset>-436880</wp:posOffset>
                </wp:positionV>
                <wp:extent cx="5975985" cy="1270"/>
                <wp:effectExtent l="10795" t="5715" r="13970" b="12065"/>
                <wp:wrapNone/>
                <wp:docPr id="1244" name="Group 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688"/>
                          <a:chExt cx="9411" cy="2"/>
                        </a:xfrm>
                      </wpg:grpSpPr>
                      <wps:wsp>
                        <wps:cNvPr id="1245" name="Freeform 947"/>
                        <wps:cNvSpPr>
                          <a:spLocks/>
                        </wps:cNvSpPr>
                        <wps:spPr bwMode="auto">
                          <a:xfrm>
                            <a:off x="1247" y="-68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ED9020B" id="Group 946" o:spid="_x0000_s1026" style="position:absolute;margin-left:62.35pt;margin-top:-34.4pt;width:470.55pt;height:.1pt;z-index:-251783680;mso-position-horizontal-relative:page" coordorigin="1247,-68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">
                <v:shape id="Freeform 947" o:spid="_x0000_s1027" style="position:absolute;left:1247;top:-68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33824" behindDoc="1" locked="0" layoutInCell="1" allowOverlap="1" wp14:anchorId="28135D0D" wp14:editId="73409684">
                <wp:simplePos x="0" y="0"/>
                <wp:positionH relativeFrom="page">
                  <wp:posOffset>791845</wp:posOffset>
                </wp:positionH>
                <wp:positionV relativeFrom="paragraph">
                  <wp:posOffset>-125730</wp:posOffset>
                </wp:positionV>
                <wp:extent cx="5975985" cy="1270"/>
                <wp:effectExtent l="10795" t="12065" r="13970" b="5715"/>
                <wp:wrapNone/>
                <wp:docPr id="1242" name="Group 9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98"/>
                          <a:chExt cx="9411" cy="2"/>
                        </a:xfrm>
                      </wpg:grpSpPr>
                      <wps:wsp>
                        <wps:cNvPr id="1243" name="Freeform 945"/>
                        <wps:cNvSpPr>
                          <a:spLocks/>
                        </wps:cNvSpPr>
                        <wps:spPr bwMode="auto">
                          <a:xfrm>
                            <a:off x="1247" y="-19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E10667D" id="Group 944" o:spid="_x0000_s1026" style="position:absolute;margin-left:62.35pt;margin-top:-9.9pt;width:470.55pt;height:.1pt;z-index:-251782656;mso-position-horizontal-relative:page" coordorigin="1247,-19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">
                <v:shape id="Freeform 945" o:spid="_x0000_s1027" style="position:absolute;left:1247;top:-19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 w:rsidR="00285256">
        <w:rPr>
          <w:rFonts w:ascii="Arial" w:eastAsia="Arial" w:hAnsi="Arial" w:cs="Arial"/>
          <w:b/>
          <w:bCs/>
          <w:color w:val="231F20"/>
        </w:rPr>
        <w:t xml:space="preserve">See next </w:t>
      </w:r>
      <w:r w:rsidR="00285256">
        <w:rPr>
          <w:rFonts w:ascii="Arial" w:eastAsia="Arial" w:hAnsi="Arial" w:cs="Arial"/>
          <w:b/>
          <w:bCs/>
          <w:color w:val="231F20"/>
          <w:w w:val="99"/>
        </w:rPr>
        <w:t>page</w:t>
      </w:r>
    </w:p>
    <w:p w14:paraId="1AD20631" w14:textId="77777777" w:rsidR="002B3F60" w:rsidRDefault="002B3F60">
      <w:pPr>
        <w:spacing w:after="0"/>
        <w:jc w:val="center"/>
        <w:sectPr w:rsidR="002B3F60">
          <w:headerReference w:type="default" r:id="rId21"/>
          <w:pgSz w:w="11920" w:h="16840"/>
          <w:pgMar w:top="600" w:right="1140" w:bottom="280" w:left="1140" w:header="0" w:footer="2260" w:gutter="0"/>
          <w:cols w:space="720"/>
        </w:sectPr>
      </w:pPr>
    </w:p>
    <w:p w14:paraId="064441AC" w14:textId="1504C40A" w:rsidR="002B3F60" w:rsidRDefault="00F82685">
      <w:pPr>
        <w:tabs>
          <w:tab w:val="left" w:pos="4680"/>
        </w:tabs>
        <w:spacing w:before="77" w:after="0" w:line="248" w:lineRule="exact"/>
        <w:ind w:left="107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35872" behindDoc="1" locked="0" layoutInCell="1" allowOverlap="1" wp14:anchorId="09E5915F" wp14:editId="553CB551">
                <wp:simplePos x="0" y="0"/>
                <wp:positionH relativeFrom="page">
                  <wp:posOffset>7131050</wp:posOffset>
                </wp:positionH>
                <wp:positionV relativeFrom="page">
                  <wp:posOffset>360045</wp:posOffset>
                </wp:positionV>
                <wp:extent cx="1270" cy="9972040"/>
                <wp:effectExtent l="6350" t="7620" r="11430" b="12065"/>
                <wp:wrapNone/>
                <wp:docPr id="1240" name="Group 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9972040"/>
                          <a:chOff x="11230" y="567"/>
                          <a:chExt cx="2" cy="15704"/>
                        </a:xfrm>
                      </wpg:grpSpPr>
                      <wps:wsp>
                        <wps:cNvPr id="1241" name="Freeform 943"/>
                        <wps:cNvSpPr>
                          <a:spLocks/>
                        </wps:cNvSpPr>
                        <wps:spPr bwMode="auto">
                          <a:xfrm>
                            <a:off x="11230" y="567"/>
                            <a:ext cx="2" cy="15704"/>
                          </a:xfrm>
                          <a:custGeom>
                            <a:avLst/>
                            <a:gdLst>
                              <a:gd name="T0" fmla="+- 0 567 567"/>
                              <a:gd name="T1" fmla="*/ 567 h 15704"/>
                              <a:gd name="T2" fmla="+- 0 16271 567"/>
                              <a:gd name="T3" fmla="*/ 16271 h 157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704">
                                <a:moveTo>
                                  <a:pt x="0" y="0"/>
                                </a:moveTo>
                                <a:lnTo>
                                  <a:pt x="0" y="157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BD91147" id="Group 942" o:spid="_x0000_s1026" style="position:absolute;margin-left:561.5pt;margin-top:28.35pt;width:.1pt;height:785.2pt;z-index:-251780608;mso-position-horizontal-relative:page;mso-position-vertical-relative:page" coordorigin="11230,567" coordsize="2,1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">
                <v:shape id="Freeform 943" o:spid="_x0000_s1027" style="position:absolute;left:11230;top:567;width:2;height:15704;visibility:visible;mso-wrap-style:square;v-text-anchor:top" coordsize="2,15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" path="m,l,15704e" filled="f" strokecolor="#231f20" strokeweight=".5pt">
                  <v:path arrowok="t" o:connecttype="custom" o:connectlocs="0,567;0,16271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39968" behindDoc="1" locked="0" layoutInCell="1" allowOverlap="1" wp14:anchorId="47068E3A" wp14:editId="356F3508">
                <wp:simplePos x="0" y="0"/>
                <wp:positionH relativeFrom="page">
                  <wp:posOffset>396240</wp:posOffset>
                </wp:positionH>
                <wp:positionV relativeFrom="page">
                  <wp:posOffset>383540</wp:posOffset>
                </wp:positionV>
                <wp:extent cx="167005" cy="167005"/>
                <wp:effectExtent l="0" t="2540" r="0" b="1905"/>
                <wp:wrapNone/>
                <wp:docPr id="1238" name="Group 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005" cy="167005"/>
                          <a:chOff x="624" y="604"/>
                          <a:chExt cx="263" cy="263"/>
                        </a:xfrm>
                      </wpg:grpSpPr>
                      <wps:wsp>
                        <wps:cNvPr id="1239" name="Freeform 941"/>
                        <wps:cNvSpPr>
                          <a:spLocks/>
                        </wps:cNvSpPr>
                        <wps:spPr bwMode="auto">
                          <a:xfrm>
                            <a:off x="624" y="604"/>
                            <a:ext cx="263" cy="263"/>
                          </a:xfrm>
                          <a:custGeom>
                            <a:avLst/>
                            <a:gdLst>
                              <a:gd name="T0" fmla="+- 0 624 624"/>
                              <a:gd name="T1" fmla="*/ T0 w 263"/>
                              <a:gd name="T2" fmla="+- 0 867 604"/>
                              <a:gd name="T3" fmla="*/ 867 h 263"/>
                              <a:gd name="T4" fmla="+- 0 887 624"/>
                              <a:gd name="T5" fmla="*/ T4 w 263"/>
                              <a:gd name="T6" fmla="+- 0 867 604"/>
                              <a:gd name="T7" fmla="*/ 867 h 263"/>
                              <a:gd name="T8" fmla="+- 0 887 624"/>
                              <a:gd name="T9" fmla="*/ T8 w 263"/>
                              <a:gd name="T10" fmla="+- 0 604 604"/>
                              <a:gd name="T11" fmla="*/ 604 h 263"/>
                              <a:gd name="T12" fmla="+- 0 624 624"/>
                              <a:gd name="T13" fmla="*/ T12 w 263"/>
                              <a:gd name="T14" fmla="+- 0 604 604"/>
                              <a:gd name="T15" fmla="*/ 604 h 263"/>
                              <a:gd name="T16" fmla="+- 0 624 624"/>
                              <a:gd name="T17" fmla="*/ T16 w 263"/>
                              <a:gd name="T18" fmla="+- 0 867 604"/>
                              <a:gd name="T19" fmla="*/ 867 h 2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63" h="263">
                                <a:moveTo>
                                  <a:pt x="0" y="263"/>
                                </a:moveTo>
                                <a:lnTo>
                                  <a:pt x="263" y="263"/>
                                </a:lnTo>
                                <a:lnTo>
                                  <a:pt x="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3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9B01A19" id="Group 940" o:spid="_x0000_s1026" style="position:absolute;margin-left:31.2pt;margin-top:30.2pt;width:13.15pt;height:13.15pt;z-index:-251776512;mso-position-horizontal-relative:page;mso-position-vertical-relative:page" coordorigin="624,604" coordsize="263,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">
                <v:shape id="Freeform 941" o:spid="_x0000_s1027" style="position:absolute;left:624;top:604;width:263;height:263;visibility:visible;mso-wrap-style:square;v-text-anchor:top" coordsize="263,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" path="m,263r263,l263,,,,,263e" fillcolor="#231f20" stroked="f">
                  <v:path arrowok="t" o:connecttype="custom" o:connectlocs="0,867;263,867;263,604;0,604;0,867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43040" behindDoc="1" locked="0" layoutInCell="1" allowOverlap="1" wp14:anchorId="618B210F" wp14:editId="6F56A92A">
                <wp:simplePos x="0" y="0"/>
                <wp:positionH relativeFrom="page">
                  <wp:posOffset>6600825</wp:posOffset>
                </wp:positionH>
                <wp:positionV relativeFrom="paragraph">
                  <wp:posOffset>-8890</wp:posOffset>
                </wp:positionV>
                <wp:extent cx="167005" cy="167005"/>
                <wp:effectExtent l="0" t="635" r="4445" b="3810"/>
                <wp:wrapNone/>
                <wp:docPr id="1236" name="Group 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005" cy="167005"/>
                          <a:chOff x="10395" y="-14"/>
                          <a:chExt cx="263" cy="263"/>
                        </a:xfrm>
                      </wpg:grpSpPr>
                      <wps:wsp>
                        <wps:cNvPr id="1237" name="Freeform 939"/>
                        <wps:cNvSpPr>
                          <a:spLocks/>
                        </wps:cNvSpPr>
                        <wps:spPr bwMode="auto">
                          <a:xfrm>
                            <a:off x="10395" y="-14"/>
                            <a:ext cx="263" cy="263"/>
                          </a:xfrm>
                          <a:custGeom>
                            <a:avLst/>
                            <a:gdLst>
                              <a:gd name="T0" fmla="+- 0 10395 10395"/>
                              <a:gd name="T1" fmla="*/ T0 w 263"/>
                              <a:gd name="T2" fmla="+- 0 249 -14"/>
                              <a:gd name="T3" fmla="*/ 249 h 263"/>
                              <a:gd name="T4" fmla="+- 0 10658 10395"/>
                              <a:gd name="T5" fmla="*/ T4 w 263"/>
                              <a:gd name="T6" fmla="+- 0 249 -14"/>
                              <a:gd name="T7" fmla="*/ 249 h 263"/>
                              <a:gd name="T8" fmla="+- 0 10658 10395"/>
                              <a:gd name="T9" fmla="*/ T8 w 263"/>
                              <a:gd name="T10" fmla="+- 0 -14 -14"/>
                              <a:gd name="T11" fmla="*/ -14 h 263"/>
                              <a:gd name="T12" fmla="+- 0 10395 10395"/>
                              <a:gd name="T13" fmla="*/ T12 w 263"/>
                              <a:gd name="T14" fmla="+- 0 -14 -14"/>
                              <a:gd name="T15" fmla="*/ -14 h 263"/>
                              <a:gd name="T16" fmla="+- 0 10395 10395"/>
                              <a:gd name="T17" fmla="*/ T16 w 263"/>
                              <a:gd name="T18" fmla="+- 0 249 -14"/>
                              <a:gd name="T19" fmla="*/ 249 h 2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63" h="263">
                                <a:moveTo>
                                  <a:pt x="0" y="263"/>
                                </a:moveTo>
                                <a:lnTo>
                                  <a:pt x="263" y="263"/>
                                </a:lnTo>
                                <a:lnTo>
                                  <a:pt x="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3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4DE020F" id="Group 938" o:spid="_x0000_s1026" style="position:absolute;margin-left:519.75pt;margin-top:-.7pt;width:13.15pt;height:13.15pt;z-index:-251773440;mso-position-horizontal-relative:page" coordorigin="10395,-14" coordsize="263,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">
                <v:shape id="Freeform 939" o:spid="_x0000_s1027" style="position:absolute;left:10395;top:-14;width:263;height:263;visibility:visible;mso-wrap-style:square;v-text-anchor:top" coordsize="263,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" path="m,263r263,l263,,,,,263e" fillcolor="#231f20" stroked="f">
                  <v:path arrowok="t" o:connecttype="custom" o:connectlocs="0,249;263,249;263,-14;0,-14;0,249" o:connectangles="0,0,0,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544064" behindDoc="1" locked="0" layoutInCell="1" allowOverlap="1" wp14:anchorId="31801C0F" wp14:editId="01CF5EE2">
                <wp:simplePos x="0" y="0"/>
                <wp:positionH relativeFrom="page">
                  <wp:posOffset>7230110</wp:posOffset>
                </wp:positionH>
                <wp:positionV relativeFrom="page">
                  <wp:posOffset>3286760</wp:posOffset>
                </wp:positionV>
                <wp:extent cx="165100" cy="3596005"/>
                <wp:effectExtent l="635" t="635" r="0" b="3810"/>
                <wp:wrapNone/>
                <wp:docPr id="1235" name="Text Box 9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3596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3B4B46" w14:textId="77777777" w:rsidR="00D35C18" w:rsidRDefault="00D35C18">
                            <w:pPr>
                              <w:spacing w:after="0" w:line="245" w:lineRule="exact"/>
                              <w:ind w:left="20" w:right="-53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DO NOT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WRITE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IN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THIS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AREA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WILL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BE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CUT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OFF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1801C0F" id="Text Box 937" o:spid="_x0000_s1043" type="#_x0000_t202" style="position:absolute;left:0;text-align:left;margin-left:569.3pt;margin-top:258.8pt;width:13pt;height:283.15pt;z-index:-25177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" filled="f" stroked="f">
                <v:textbox style="layout-flow:vertical;mso-layout-flow-alt:bottom-to-top" inset="0,0,0,0">
                  <w:txbxContent>
                    <w:p w14:paraId="633B4B46" w14:textId="77777777" w:rsidR="00D35C18" w:rsidRDefault="00D35C18">
                      <w:pPr>
                        <w:spacing w:after="0" w:line="245" w:lineRule="exact"/>
                        <w:ind w:left="20" w:right="-53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color w:val="6D6E71"/>
                        </w:rPr>
                        <w:t>DO NOT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WRITE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IN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THIS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AREA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WILL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BE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CUT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OFF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MODERN HIS</w:t>
      </w:r>
      <w:r w:rsidR="00285256">
        <w:rPr>
          <w:rFonts w:ascii="Arial" w:eastAsia="Arial" w:hAnsi="Arial" w:cs="Arial"/>
          <w:b/>
          <w:bCs/>
          <w:color w:val="231F20"/>
          <w:spacing w:val="-4"/>
          <w:position w:val="-1"/>
        </w:rPr>
        <w:t>T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O</w:t>
      </w:r>
      <w:r w:rsidR="00285256">
        <w:rPr>
          <w:rFonts w:ascii="Arial" w:eastAsia="Arial" w:hAnsi="Arial" w:cs="Arial"/>
          <w:b/>
          <w:bCs/>
          <w:color w:val="231F20"/>
          <w:spacing w:val="-8"/>
          <w:position w:val="-1"/>
        </w:rPr>
        <w:t>R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Y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ab/>
        <w:t>18</w:t>
      </w:r>
    </w:p>
    <w:p w14:paraId="03981BFC" w14:textId="77777777" w:rsidR="002B3F60" w:rsidRDefault="002B3F60">
      <w:pPr>
        <w:spacing w:before="6" w:after="0" w:line="220" w:lineRule="exact"/>
      </w:pPr>
    </w:p>
    <w:p w14:paraId="7D76445F" w14:textId="77777777" w:rsidR="002B3F60" w:rsidRDefault="00285256">
      <w:pPr>
        <w:tabs>
          <w:tab w:val="left" w:pos="7900"/>
        </w:tabs>
        <w:spacing w:before="32" w:after="0" w:line="240" w:lineRule="auto"/>
        <w:ind w:left="107" w:right="-2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color w:val="231F20"/>
        </w:rPr>
        <w:t>Section</w:t>
      </w:r>
      <w:r>
        <w:rPr>
          <w:rFonts w:ascii="Arial" w:eastAsia="Arial" w:hAnsi="Arial" w:cs="Arial"/>
          <w:b/>
          <w:bCs/>
          <w:color w:val="231F20"/>
          <w:spacing w:val="-8"/>
        </w:rPr>
        <w:t xml:space="preserve"> </w:t>
      </w:r>
      <w:r>
        <w:rPr>
          <w:rFonts w:ascii="Arial" w:eastAsia="Arial" w:hAnsi="Arial" w:cs="Arial"/>
          <w:b/>
          <w:bCs/>
          <w:color w:val="231F20"/>
        </w:rPr>
        <w:t>Three: Source</w:t>
      </w:r>
      <w:r>
        <w:rPr>
          <w:rFonts w:ascii="Arial" w:eastAsia="Arial" w:hAnsi="Arial" w:cs="Arial"/>
          <w:b/>
          <w:bCs/>
          <w:color w:val="231F20"/>
          <w:spacing w:val="-8"/>
        </w:rPr>
        <w:t xml:space="preserve"> </w:t>
      </w:r>
      <w:r>
        <w:rPr>
          <w:rFonts w:ascii="Arial" w:eastAsia="Arial" w:hAnsi="Arial" w:cs="Arial"/>
          <w:b/>
          <w:bCs/>
          <w:color w:val="231F20"/>
        </w:rPr>
        <w:t>Analysis–Unit 4</w:t>
      </w:r>
      <w:r>
        <w:rPr>
          <w:rFonts w:ascii="Arial" w:eastAsia="Arial" w:hAnsi="Arial" w:cs="Arial"/>
          <w:b/>
          <w:bCs/>
          <w:color w:val="231F20"/>
        </w:rPr>
        <w:tab/>
        <w:t>25% (25 Marks)</w:t>
      </w:r>
    </w:p>
    <w:p w14:paraId="3D29E8B2" w14:textId="77777777" w:rsidR="002B3F60" w:rsidRDefault="002B3F60">
      <w:pPr>
        <w:spacing w:before="15" w:after="0" w:line="260" w:lineRule="exact"/>
        <w:rPr>
          <w:sz w:val="26"/>
          <w:szCs w:val="26"/>
        </w:rPr>
      </w:pPr>
    </w:p>
    <w:p w14:paraId="0BD0DBFE" w14:textId="77777777" w:rsidR="002B3F60" w:rsidRDefault="00285256">
      <w:pPr>
        <w:spacing w:after="0" w:line="250" w:lineRule="auto"/>
        <w:ind w:left="107" w:right="832"/>
        <w:rPr>
          <w:rFonts w:ascii="Arial" w:eastAsia="Arial" w:hAnsi="Arial" w:cs="Arial"/>
        </w:rPr>
      </w:pPr>
      <w:r>
        <w:rPr>
          <w:rFonts w:ascii="Arial" w:eastAsia="Arial" w:hAnsi="Arial" w:cs="Arial"/>
          <w:color w:val="231F20"/>
        </w:rPr>
        <w:t xml:space="preserve">This section has </w:t>
      </w:r>
      <w:r>
        <w:rPr>
          <w:rFonts w:ascii="Arial" w:eastAsia="Arial" w:hAnsi="Arial" w:cs="Arial"/>
          <w:b/>
          <w:bCs/>
          <w:color w:val="231F20"/>
        </w:rPr>
        <w:t>one</w:t>
      </w:r>
      <w:r>
        <w:rPr>
          <w:rFonts w:ascii="Arial" w:eastAsia="Arial" w:hAnsi="Arial" w:cs="Arial"/>
          <w:b/>
          <w:bCs/>
          <w:color w:val="231F20"/>
          <w:spacing w:val="-4"/>
        </w:rPr>
        <w:t xml:space="preserve"> </w:t>
      </w:r>
      <w:r>
        <w:rPr>
          <w:rFonts w:ascii="Arial" w:eastAsia="Arial" w:hAnsi="Arial" w:cs="Arial"/>
          <w:b/>
          <w:bCs/>
          <w:color w:val="231F20"/>
        </w:rPr>
        <w:t xml:space="preserve">(1) </w:t>
      </w:r>
      <w:r>
        <w:rPr>
          <w:rFonts w:ascii="Arial" w:eastAsia="Arial" w:hAnsi="Arial" w:cs="Arial"/>
          <w:color w:val="231F20"/>
        </w:rPr>
        <w:t xml:space="preserve">question, made up of </w:t>
      </w:r>
      <w:r>
        <w:rPr>
          <w:rFonts w:ascii="Arial" w:eastAsia="Arial" w:hAnsi="Arial" w:cs="Arial"/>
          <w:b/>
          <w:bCs/>
          <w:color w:val="231F20"/>
        </w:rPr>
        <w:t xml:space="preserve">five (5) </w:t>
      </w:r>
      <w:r>
        <w:rPr>
          <w:rFonts w:ascii="Arial" w:eastAsia="Arial" w:hAnsi="Arial" w:cs="Arial"/>
          <w:color w:val="231F20"/>
        </w:rPr>
        <w:t>parts.</w:t>
      </w:r>
      <w:r>
        <w:rPr>
          <w:rFonts w:ascii="Arial" w:eastAsia="Arial" w:hAnsi="Arial" w:cs="Arial"/>
          <w:color w:val="231F20"/>
          <w:spacing w:val="-12"/>
        </w:rPr>
        <w:t xml:space="preserve"> </w:t>
      </w:r>
      <w:r>
        <w:rPr>
          <w:rFonts w:ascii="Arial" w:eastAsia="Arial" w:hAnsi="Arial" w:cs="Arial"/>
          <w:color w:val="231F20"/>
        </w:rPr>
        <w:t xml:space="preserve">Answer </w:t>
      </w:r>
      <w:r>
        <w:rPr>
          <w:rFonts w:ascii="Arial" w:eastAsia="Arial" w:hAnsi="Arial" w:cs="Arial"/>
          <w:b/>
          <w:bCs/>
          <w:color w:val="231F20"/>
        </w:rPr>
        <w:t>all</w:t>
      </w:r>
      <w:r>
        <w:rPr>
          <w:rFonts w:ascii="Arial" w:eastAsia="Arial" w:hAnsi="Arial" w:cs="Arial"/>
          <w:b/>
          <w:bCs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</w:rPr>
        <w:t xml:space="preserve">parts. </w:t>
      </w:r>
      <w:r>
        <w:rPr>
          <w:rFonts w:ascii="Arial" w:eastAsia="Arial" w:hAnsi="Arial" w:cs="Arial"/>
          <w:color w:val="231F20"/>
          <w:spacing w:val="-4"/>
        </w:rPr>
        <w:t>W</w:t>
      </w:r>
      <w:r>
        <w:rPr>
          <w:rFonts w:ascii="Arial" w:eastAsia="Arial" w:hAnsi="Arial" w:cs="Arial"/>
          <w:color w:val="231F20"/>
        </w:rPr>
        <w:t>rite your answers in the spaces provided.</w:t>
      </w:r>
    </w:p>
    <w:p w14:paraId="66946541" w14:textId="77777777" w:rsidR="002B3F60" w:rsidRDefault="002B3F60">
      <w:pPr>
        <w:spacing w:before="4" w:after="0" w:line="260" w:lineRule="exact"/>
        <w:rPr>
          <w:sz w:val="26"/>
          <w:szCs w:val="26"/>
        </w:rPr>
      </w:pPr>
    </w:p>
    <w:p w14:paraId="65FD617A" w14:textId="77777777" w:rsidR="002B3F60" w:rsidRDefault="00285256">
      <w:pPr>
        <w:spacing w:after="0" w:line="250" w:lineRule="auto"/>
        <w:ind w:left="107" w:right="129"/>
        <w:rPr>
          <w:rFonts w:ascii="Arial" w:eastAsia="Arial" w:hAnsi="Arial" w:cs="Arial"/>
        </w:rPr>
      </w:pPr>
      <w:r>
        <w:rPr>
          <w:rFonts w:ascii="Arial" w:eastAsia="Arial" w:hAnsi="Arial" w:cs="Arial"/>
          <w:color w:val="231F20"/>
          <w:spacing w:val="-1"/>
        </w:rPr>
        <w:t>Supplementar</w:t>
      </w:r>
      <w:r>
        <w:rPr>
          <w:rFonts w:ascii="Arial" w:eastAsia="Arial" w:hAnsi="Arial" w:cs="Arial"/>
          <w:color w:val="231F20"/>
        </w:rPr>
        <w:t>y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page</w:t>
      </w:r>
      <w:r>
        <w:rPr>
          <w:rFonts w:ascii="Arial" w:eastAsia="Arial" w:hAnsi="Arial" w:cs="Arial"/>
          <w:color w:val="231F20"/>
        </w:rPr>
        <w:t>s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fo</w:t>
      </w:r>
      <w:r>
        <w:rPr>
          <w:rFonts w:ascii="Arial" w:eastAsia="Arial" w:hAnsi="Arial" w:cs="Arial"/>
          <w:color w:val="231F20"/>
        </w:rPr>
        <w:t>r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th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us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o</w:t>
      </w:r>
      <w:r>
        <w:rPr>
          <w:rFonts w:ascii="Arial" w:eastAsia="Arial" w:hAnsi="Arial" w:cs="Arial"/>
          <w:color w:val="231F20"/>
        </w:rPr>
        <w:t>f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planning/continuin</w:t>
      </w:r>
      <w:r>
        <w:rPr>
          <w:rFonts w:ascii="Arial" w:eastAsia="Arial" w:hAnsi="Arial" w:cs="Arial"/>
          <w:color w:val="231F20"/>
        </w:rPr>
        <w:t>g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you</w:t>
      </w:r>
      <w:r>
        <w:rPr>
          <w:rFonts w:ascii="Arial" w:eastAsia="Arial" w:hAnsi="Arial" w:cs="Arial"/>
          <w:color w:val="231F20"/>
        </w:rPr>
        <w:t>r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answe</w:t>
      </w:r>
      <w:r>
        <w:rPr>
          <w:rFonts w:ascii="Arial" w:eastAsia="Arial" w:hAnsi="Arial" w:cs="Arial"/>
          <w:color w:val="231F20"/>
        </w:rPr>
        <w:t>r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</w:t>
      </w:r>
      <w:r>
        <w:rPr>
          <w:rFonts w:ascii="Arial" w:eastAsia="Arial" w:hAnsi="Arial" w:cs="Arial"/>
          <w:color w:val="231F20"/>
        </w:rPr>
        <w:t>o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</w:rPr>
        <w:t>a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questio</w:t>
      </w:r>
      <w:r>
        <w:rPr>
          <w:rFonts w:ascii="Arial" w:eastAsia="Arial" w:hAnsi="Arial" w:cs="Arial"/>
          <w:color w:val="231F20"/>
        </w:rPr>
        <w:t>n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hav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been provide</w:t>
      </w:r>
      <w:r>
        <w:rPr>
          <w:rFonts w:ascii="Arial" w:eastAsia="Arial" w:hAnsi="Arial" w:cs="Arial"/>
          <w:color w:val="231F20"/>
        </w:rPr>
        <w:t>d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a</w:t>
      </w:r>
      <w:r>
        <w:rPr>
          <w:rFonts w:ascii="Arial" w:eastAsia="Arial" w:hAnsi="Arial" w:cs="Arial"/>
          <w:color w:val="231F20"/>
        </w:rPr>
        <w:t>t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th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en</w:t>
      </w:r>
      <w:r>
        <w:rPr>
          <w:rFonts w:ascii="Arial" w:eastAsia="Arial" w:hAnsi="Arial" w:cs="Arial"/>
          <w:color w:val="231F20"/>
        </w:rPr>
        <w:t>d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o</w:t>
      </w:r>
      <w:r>
        <w:rPr>
          <w:rFonts w:ascii="Arial" w:eastAsia="Arial" w:hAnsi="Arial" w:cs="Arial"/>
          <w:color w:val="231F20"/>
        </w:rPr>
        <w:t>f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thi</w:t>
      </w:r>
      <w:r>
        <w:rPr>
          <w:rFonts w:ascii="Arial" w:eastAsia="Arial" w:hAnsi="Arial" w:cs="Arial"/>
          <w:color w:val="231F20"/>
        </w:rPr>
        <w:t>s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Question/Answe</w:t>
      </w:r>
      <w:r>
        <w:rPr>
          <w:rFonts w:ascii="Arial" w:eastAsia="Arial" w:hAnsi="Arial" w:cs="Arial"/>
          <w:color w:val="231F20"/>
        </w:rPr>
        <w:t>r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booklet</w:t>
      </w:r>
      <w:r>
        <w:rPr>
          <w:rFonts w:ascii="Arial" w:eastAsia="Arial" w:hAnsi="Arial" w:cs="Arial"/>
          <w:color w:val="231F20"/>
        </w:rPr>
        <w:t>.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I</w:t>
      </w:r>
      <w:r>
        <w:rPr>
          <w:rFonts w:ascii="Arial" w:eastAsia="Arial" w:hAnsi="Arial" w:cs="Arial"/>
          <w:color w:val="231F20"/>
        </w:rPr>
        <w:t>f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yo</w:t>
      </w:r>
      <w:r>
        <w:rPr>
          <w:rFonts w:ascii="Arial" w:eastAsia="Arial" w:hAnsi="Arial" w:cs="Arial"/>
          <w:color w:val="231F20"/>
        </w:rPr>
        <w:t>u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us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thes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page</w:t>
      </w:r>
      <w:r>
        <w:rPr>
          <w:rFonts w:ascii="Arial" w:eastAsia="Arial" w:hAnsi="Arial" w:cs="Arial"/>
          <w:color w:val="231F20"/>
        </w:rPr>
        <w:t>s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</w:t>
      </w:r>
      <w:r>
        <w:rPr>
          <w:rFonts w:ascii="Arial" w:eastAsia="Arial" w:hAnsi="Arial" w:cs="Arial"/>
          <w:color w:val="231F20"/>
        </w:rPr>
        <w:t>o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continu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an answe</w:t>
      </w:r>
      <w:r>
        <w:rPr>
          <w:rFonts w:ascii="Arial" w:eastAsia="Arial" w:hAnsi="Arial" w:cs="Arial"/>
          <w:color w:val="231F20"/>
          <w:spacing w:val="-13"/>
        </w:rPr>
        <w:t>r</w:t>
      </w:r>
      <w:r>
        <w:rPr>
          <w:rFonts w:ascii="Arial" w:eastAsia="Arial" w:hAnsi="Arial" w:cs="Arial"/>
          <w:color w:val="231F20"/>
        </w:rPr>
        <w:t>,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indicat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a</w:t>
      </w:r>
      <w:r>
        <w:rPr>
          <w:rFonts w:ascii="Arial" w:eastAsia="Arial" w:hAnsi="Arial" w:cs="Arial"/>
          <w:color w:val="231F20"/>
        </w:rPr>
        <w:t>t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th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origina</w:t>
      </w:r>
      <w:r>
        <w:rPr>
          <w:rFonts w:ascii="Arial" w:eastAsia="Arial" w:hAnsi="Arial" w:cs="Arial"/>
          <w:color w:val="231F20"/>
        </w:rPr>
        <w:t>l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answe</w:t>
      </w:r>
      <w:r>
        <w:rPr>
          <w:rFonts w:ascii="Arial" w:eastAsia="Arial" w:hAnsi="Arial" w:cs="Arial"/>
          <w:color w:val="231F20"/>
        </w:rPr>
        <w:t>r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wher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th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answe</w:t>
      </w:r>
      <w:r>
        <w:rPr>
          <w:rFonts w:ascii="Arial" w:eastAsia="Arial" w:hAnsi="Arial" w:cs="Arial"/>
          <w:color w:val="231F20"/>
        </w:rPr>
        <w:t>r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i</w:t>
      </w:r>
      <w:r>
        <w:rPr>
          <w:rFonts w:ascii="Arial" w:eastAsia="Arial" w:hAnsi="Arial" w:cs="Arial"/>
          <w:color w:val="231F20"/>
        </w:rPr>
        <w:t>s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continued</w:t>
      </w:r>
      <w:r>
        <w:rPr>
          <w:rFonts w:ascii="Arial" w:eastAsia="Arial" w:hAnsi="Arial" w:cs="Arial"/>
          <w:color w:val="231F20"/>
        </w:rPr>
        <w:t>,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i.e</w:t>
      </w:r>
      <w:r>
        <w:rPr>
          <w:rFonts w:ascii="Arial" w:eastAsia="Arial" w:hAnsi="Arial" w:cs="Arial"/>
          <w:color w:val="231F20"/>
        </w:rPr>
        <w:t>.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giv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th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pag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numbe</w:t>
      </w:r>
      <w:r>
        <w:rPr>
          <w:rFonts w:ascii="Arial" w:eastAsia="Arial" w:hAnsi="Arial" w:cs="Arial"/>
          <w:color w:val="231F20"/>
          <w:spacing w:val="-13"/>
        </w:rPr>
        <w:t>r</w:t>
      </w:r>
      <w:r>
        <w:rPr>
          <w:rFonts w:ascii="Arial" w:eastAsia="Arial" w:hAnsi="Arial" w:cs="Arial"/>
          <w:color w:val="231F20"/>
        </w:rPr>
        <w:t>.</w:t>
      </w:r>
    </w:p>
    <w:p w14:paraId="4491709E" w14:textId="77777777" w:rsidR="002B3F60" w:rsidRDefault="002B3F60">
      <w:pPr>
        <w:spacing w:before="4" w:after="0" w:line="260" w:lineRule="exact"/>
        <w:rPr>
          <w:sz w:val="26"/>
          <w:szCs w:val="26"/>
        </w:rPr>
      </w:pPr>
    </w:p>
    <w:p w14:paraId="1A9A3B70" w14:textId="77777777" w:rsidR="002B3F60" w:rsidRDefault="00285256">
      <w:pPr>
        <w:spacing w:after="0" w:line="248" w:lineRule="exact"/>
        <w:ind w:left="107" w:right="-20"/>
        <w:rPr>
          <w:rFonts w:ascii="Arial" w:eastAsia="Arial" w:hAnsi="Arial" w:cs="Arial"/>
        </w:rPr>
      </w:pPr>
      <w:r>
        <w:rPr>
          <w:rFonts w:ascii="Arial" w:eastAsia="Arial" w:hAnsi="Arial" w:cs="Arial"/>
          <w:color w:val="231F20"/>
          <w:position w:val="-1"/>
        </w:rPr>
        <w:t>Suggested working time: 45 minutes.</w:t>
      </w:r>
    </w:p>
    <w:p w14:paraId="29E6E99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A9C1EA6" w14:textId="77777777" w:rsidR="002B3F60" w:rsidRDefault="002B3F60">
      <w:pPr>
        <w:spacing w:before="13" w:after="0" w:line="260" w:lineRule="exact"/>
        <w:rPr>
          <w:sz w:val="26"/>
          <w:szCs w:val="26"/>
        </w:rPr>
      </w:pPr>
    </w:p>
    <w:p w14:paraId="72508325" w14:textId="1DCE9861" w:rsidR="002B3F60" w:rsidRDefault="00F82685">
      <w:pPr>
        <w:spacing w:before="32" w:after="0" w:line="250" w:lineRule="auto"/>
        <w:ind w:left="107" w:right="387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38944" behindDoc="1" locked="0" layoutInCell="1" allowOverlap="1" wp14:anchorId="1AC13C99" wp14:editId="45F331E9">
                <wp:simplePos x="0" y="0"/>
                <wp:positionH relativeFrom="page">
                  <wp:posOffset>791845</wp:posOffset>
                </wp:positionH>
                <wp:positionV relativeFrom="paragraph">
                  <wp:posOffset>-139700</wp:posOffset>
                </wp:positionV>
                <wp:extent cx="5975985" cy="1270"/>
                <wp:effectExtent l="10795" t="5080" r="13970" b="12700"/>
                <wp:wrapNone/>
                <wp:docPr id="1233" name="Group 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220"/>
                          <a:chExt cx="9411" cy="2"/>
                        </a:xfrm>
                      </wpg:grpSpPr>
                      <wps:wsp>
                        <wps:cNvPr id="1234" name="Freeform 936"/>
                        <wps:cNvSpPr>
                          <a:spLocks/>
                        </wps:cNvSpPr>
                        <wps:spPr bwMode="auto">
                          <a:xfrm>
                            <a:off x="1247" y="-22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4E8E192" id="Group 935" o:spid="_x0000_s1026" style="position:absolute;margin-left:62.35pt;margin-top:-11pt;width:470.55pt;height:.1pt;z-index:-251777536;mso-position-horizontal-relative:page" coordorigin="1247,-22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">
                <v:shape id="Freeform 936" o:spid="_x0000_s1027" style="position:absolute;left:1247;top:-22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 w:rsidR="00285256">
        <w:rPr>
          <w:rFonts w:ascii="Arial" w:eastAsia="Arial" w:hAnsi="Arial" w:cs="Arial"/>
          <w:color w:val="231F20"/>
        </w:rPr>
        <w:t>Place a cross in the box below to indicate the set of sources from the Source booklet that you will use to respond to this question.</w:t>
      </w:r>
    </w:p>
    <w:p w14:paraId="15C40F2A" w14:textId="77777777" w:rsidR="002B3F60" w:rsidRDefault="002B3F60">
      <w:pPr>
        <w:spacing w:before="18" w:after="0" w:line="280" w:lineRule="exact"/>
        <w:rPr>
          <w:sz w:val="28"/>
          <w:szCs w:val="28"/>
        </w:rPr>
      </w:pPr>
    </w:p>
    <w:p w14:paraId="1D868751" w14:textId="66FADB71" w:rsidR="002B3F60" w:rsidRDefault="00F82685">
      <w:pPr>
        <w:spacing w:before="32" w:after="0" w:line="240" w:lineRule="auto"/>
        <w:ind w:left="684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37920" behindDoc="1" locked="0" layoutInCell="1" allowOverlap="1" wp14:anchorId="023E8890" wp14:editId="0628D187">
                <wp:simplePos x="0" y="0"/>
                <wp:positionH relativeFrom="page">
                  <wp:posOffset>785495</wp:posOffset>
                </wp:positionH>
                <wp:positionV relativeFrom="paragraph">
                  <wp:posOffset>-7620</wp:posOffset>
                </wp:positionV>
                <wp:extent cx="313690" cy="622300"/>
                <wp:effectExtent l="4445" t="5080" r="5715" b="1270"/>
                <wp:wrapNone/>
                <wp:docPr id="1220" name="Group 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3690" cy="622300"/>
                          <a:chOff x="1237" y="-12"/>
                          <a:chExt cx="494" cy="980"/>
                        </a:xfrm>
                      </wpg:grpSpPr>
                      <wpg:grpSp>
                        <wpg:cNvPr id="1221" name="Group 933"/>
                        <wpg:cNvGrpSpPr>
                          <a:grpSpLocks/>
                        </wpg:cNvGrpSpPr>
                        <wpg:grpSpPr bwMode="auto">
                          <a:xfrm>
                            <a:off x="1247" y="-2"/>
                            <a:ext cx="474" cy="2"/>
                            <a:chOff x="1247" y="-2"/>
                            <a:chExt cx="474" cy="2"/>
                          </a:xfrm>
                        </wpg:grpSpPr>
                        <wps:wsp>
                          <wps:cNvPr id="1222" name="Freeform 934"/>
                          <wps:cNvSpPr>
                            <a:spLocks/>
                          </wps:cNvSpPr>
                          <wps:spPr bwMode="auto">
                            <a:xfrm>
                              <a:off x="1247" y="-2"/>
                              <a:ext cx="474" cy="2"/>
                            </a:xfrm>
                            <a:custGeom>
                              <a:avLst/>
                              <a:gdLst>
                                <a:gd name="T0" fmla="+- 0 1247 1247"/>
                                <a:gd name="T1" fmla="*/ T0 w 474"/>
                                <a:gd name="T2" fmla="+- 0 1721 1247"/>
                                <a:gd name="T3" fmla="*/ T2 w 4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74">
                                  <a:moveTo>
                                    <a:pt x="0" y="0"/>
                                  </a:moveTo>
                                  <a:lnTo>
                                    <a:pt x="474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DCDDD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3" name="Group 931"/>
                        <wpg:cNvGrpSpPr>
                          <a:grpSpLocks/>
                        </wpg:cNvGrpSpPr>
                        <wpg:grpSpPr bwMode="auto">
                          <a:xfrm>
                            <a:off x="1257" y="8"/>
                            <a:ext cx="2" cy="940"/>
                            <a:chOff x="1257" y="8"/>
                            <a:chExt cx="2" cy="940"/>
                          </a:xfrm>
                        </wpg:grpSpPr>
                        <wps:wsp>
                          <wps:cNvPr id="1224" name="Freeform 932"/>
                          <wps:cNvSpPr>
                            <a:spLocks/>
                          </wps:cNvSpPr>
                          <wps:spPr bwMode="auto">
                            <a:xfrm>
                              <a:off x="1257" y="8"/>
                              <a:ext cx="2" cy="94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940"/>
                                <a:gd name="T2" fmla="+- 0 949 8"/>
                                <a:gd name="T3" fmla="*/ 949 h 94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940">
                                  <a:moveTo>
                                    <a:pt x="0" y="0"/>
                                  </a:moveTo>
                                  <a:lnTo>
                                    <a:pt x="0" y="941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DCDDD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5" name="Group 929"/>
                        <wpg:cNvGrpSpPr>
                          <a:grpSpLocks/>
                        </wpg:cNvGrpSpPr>
                        <wpg:grpSpPr bwMode="auto">
                          <a:xfrm>
                            <a:off x="1711" y="8"/>
                            <a:ext cx="2" cy="940"/>
                            <a:chOff x="1711" y="8"/>
                            <a:chExt cx="2" cy="940"/>
                          </a:xfrm>
                        </wpg:grpSpPr>
                        <wps:wsp>
                          <wps:cNvPr id="1226" name="Freeform 930"/>
                          <wps:cNvSpPr>
                            <a:spLocks/>
                          </wps:cNvSpPr>
                          <wps:spPr bwMode="auto">
                            <a:xfrm>
                              <a:off x="1711" y="8"/>
                              <a:ext cx="2" cy="94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940"/>
                                <a:gd name="T2" fmla="+- 0 949 8"/>
                                <a:gd name="T3" fmla="*/ 949 h 94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940">
                                  <a:moveTo>
                                    <a:pt x="0" y="0"/>
                                  </a:moveTo>
                                  <a:lnTo>
                                    <a:pt x="0" y="941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DCDDD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7" name="Group 927"/>
                        <wpg:cNvGrpSpPr>
                          <a:grpSpLocks/>
                        </wpg:cNvGrpSpPr>
                        <wpg:grpSpPr bwMode="auto">
                          <a:xfrm>
                            <a:off x="1247" y="318"/>
                            <a:ext cx="474" cy="2"/>
                            <a:chOff x="1247" y="318"/>
                            <a:chExt cx="474" cy="2"/>
                          </a:xfrm>
                        </wpg:grpSpPr>
                        <wps:wsp>
                          <wps:cNvPr id="1228" name="Freeform 928"/>
                          <wps:cNvSpPr>
                            <a:spLocks/>
                          </wps:cNvSpPr>
                          <wps:spPr bwMode="auto">
                            <a:xfrm>
                              <a:off x="1247" y="318"/>
                              <a:ext cx="474" cy="2"/>
                            </a:xfrm>
                            <a:custGeom>
                              <a:avLst/>
                              <a:gdLst>
                                <a:gd name="T0" fmla="+- 0 1247 1247"/>
                                <a:gd name="T1" fmla="*/ T0 w 474"/>
                                <a:gd name="T2" fmla="+- 0 1721 1247"/>
                                <a:gd name="T3" fmla="*/ T2 w 4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74">
                                  <a:moveTo>
                                    <a:pt x="0" y="0"/>
                                  </a:moveTo>
                                  <a:lnTo>
                                    <a:pt x="474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DCDDD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9" name="Group 925"/>
                        <wpg:cNvGrpSpPr>
                          <a:grpSpLocks/>
                        </wpg:cNvGrpSpPr>
                        <wpg:grpSpPr bwMode="auto">
                          <a:xfrm>
                            <a:off x="1247" y="639"/>
                            <a:ext cx="474" cy="2"/>
                            <a:chOff x="1247" y="639"/>
                            <a:chExt cx="474" cy="2"/>
                          </a:xfrm>
                        </wpg:grpSpPr>
                        <wps:wsp>
                          <wps:cNvPr id="1230" name="Freeform 926"/>
                          <wps:cNvSpPr>
                            <a:spLocks/>
                          </wps:cNvSpPr>
                          <wps:spPr bwMode="auto">
                            <a:xfrm>
                              <a:off x="1247" y="639"/>
                              <a:ext cx="474" cy="2"/>
                            </a:xfrm>
                            <a:custGeom>
                              <a:avLst/>
                              <a:gdLst>
                                <a:gd name="T0" fmla="+- 0 1247 1247"/>
                                <a:gd name="T1" fmla="*/ T0 w 474"/>
                                <a:gd name="T2" fmla="+- 0 1721 1247"/>
                                <a:gd name="T3" fmla="*/ T2 w 4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74">
                                  <a:moveTo>
                                    <a:pt x="0" y="0"/>
                                  </a:moveTo>
                                  <a:lnTo>
                                    <a:pt x="474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DCDDD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1" name="Group 923"/>
                        <wpg:cNvGrpSpPr>
                          <a:grpSpLocks/>
                        </wpg:cNvGrpSpPr>
                        <wpg:grpSpPr bwMode="auto">
                          <a:xfrm>
                            <a:off x="1247" y="959"/>
                            <a:ext cx="474" cy="2"/>
                            <a:chOff x="1247" y="959"/>
                            <a:chExt cx="474" cy="2"/>
                          </a:xfrm>
                        </wpg:grpSpPr>
                        <wps:wsp>
                          <wps:cNvPr id="1232" name="Freeform 924"/>
                          <wps:cNvSpPr>
                            <a:spLocks/>
                          </wps:cNvSpPr>
                          <wps:spPr bwMode="auto">
                            <a:xfrm>
                              <a:off x="1247" y="959"/>
                              <a:ext cx="474" cy="2"/>
                            </a:xfrm>
                            <a:custGeom>
                              <a:avLst/>
                              <a:gdLst>
                                <a:gd name="T0" fmla="+- 0 1247 1247"/>
                                <a:gd name="T1" fmla="*/ T0 w 474"/>
                                <a:gd name="T2" fmla="+- 0 1721 1247"/>
                                <a:gd name="T3" fmla="*/ T2 w 4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74">
                                  <a:moveTo>
                                    <a:pt x="0" y="0"/>
                                  </a:moveTo>
                                  <a:lnTo>
                                    <a:pt x="474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DCDDD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B2FC5A9" id="Group 922" o:spid="_x0000_s1026" style="position:absolute;margin-left:61.85pt;margin-top:-.6pt;width:24.7pt;height:49pt;z-index:-251778560;mso-position-horizontal-relative:page" coordorigin="1237,-12" coordsize="494,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">
                <v:group id="Group 933" o:spid="_x0000_s1027" style="position:absolute;left:1247;top:-2;width:474;height:2" coordorigin="1247,-2" coordsize="4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">
                  <v:shape id="Freeform 934" o:spid="_x0000_s1028" style="position:absolute;left:1247;top:-2;width:474;height:2;visibility:visible;mso-wrap-style:square;v-text-anchor:top" coordsize="4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" path="m,l474,e" filled="f" strokecolor="#dcddde" strokeweight="1pt">
                    <v:path arrowok="t" o:connecttype="custom" o:connectlocs="0,0;474,0" o:connectangles="0,0"/>
                  </v:shape>
                </v:group>
                <v:group id="Group 931" o:spid="_x0000_s1029" style="position:absolute;left:1257;top:8;width:2;height:940" coordorigin="1257,8" coordsize="2,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">
                  <v:shape id="Freeform 932" o:spid="_x0000_s1030" style="position:absolute;left:1257;top:8;width:2;height:940;visibility:visible;mso-wrap-style:square;v-text-anchor:top" coordsize="2,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" path="m,l,941e" filled="f" strokecolor="#dcddde" strokeweight="1pt">
                    <v:path arrowok="t" o:connecttype="custom" o:connectlocs="0,8;0,949" o:connectangles="0,0"/>
                  </v:shape>
                </v:group>
                <v:group id="Group 929" o:spid="_x0000_s1031" style="position:absolute;left:1711;top:8;width:2;height:940" coordorigin="1711,8" coordsize="2,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">
                  <v:shape id="Freeform 930" o:spid="_x0000_s1032" style="position:absolute;left:1711;top:8;width:2;height:940;visibility:visible;mso-wrap-style:square;v-text-anchor:top" coordsize="2,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" path="m,l,941e" filled="f" strokecolor="#dcddde" strokeweight="1pt">
                    <v:path arrowok="t" o:connecttype="custom" o:connectlocs="0,8;0,949" o:connectangles="0,0"/>
                  </v:shape>
                </v:group>
                <v:group id="Group 927" o:spid="_x0000_s1033" style="position:absolute;left:1247;top:318;width:474;height:2" coordorigin="1247,318" coordsize="4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">
                  <v:shape id="Freeform 928" o:spid="_x0000_s1034" style="position:absolute;left:1247;top:318;width:474;height:2;visibility:visible;mso-wrap-style:square;v-text-anchor:top" coordsize="4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" path="m,l474,e" filled="f" strokecolor="#dcddde" strokeweight="1pt">
                    <v:path arrowok="t" o:connecttype="custom" o:connectlocs="0,0;474,0" o:connectangles="0,0"/>
                  </v:shape>
                </v:group>
                <v:group id="Group 925" o:spid="_x0000_s1035" style="position:absolute;left:1247;top:639;width:474;height:2" coordorigin="1247,639" coordsize="4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">
                  <v:shape id="Freeform 926" o:spid="_x0000_s1036" style="position:absolute;left:1247;top:639;width:474;height:2;visibility:visible;mso-wrap-style:square;v-text-anchor:top" coordsize="4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" path="m,l474,e" filled="f" strokecolor="#dcddde" strokeweight="1pt">
                    <v:path arrowok="t" o:connecttype="custom" o:connectlocs="0,0;474,0" o:connectangles="0,0"/>
                  </v:shape>
                </v:group>
                <v:group id="Group 923" o:spid="_x0000_s1037" style="position:absolute;left:1247;top:959;width:474;height:2" coordorigin="1247,959" coordsize="4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mikxAAAAN0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2TyBxzfhBLn+BQAA//8DAFBLAQItABQABgAIAAAAIQDb4fbL7gAAAIUBAAATAAAAAAAAAAAA&#10;AAAAAAAAAABbQ29udGVudF9UeXBlc10ueG1sUEsBAi0AFAAGAAgAAAAhAFr0LFu/AAAAFQEAAAsA&#10;AAAAAAAAAAAAAAAAHwEAAF9yZWxzLy5yZWxzUEsBAi0AFAAGAAgAAAAhAGN+aKTEAAAA3QAAAA8A&#10;AAAAAAAAAAAAAAAABwIAAGRycy9kb3ducmV2LnhtbFBLBQYAAAAAAwADALcAAAD4AgAAAAA=&#10;">
                  <v:shape id="Freeform 924" o:spid="_x0000_s1038" style="position:absolute;left:1247;top:959;width:474;height:2;visibility:visible;mso-wrap-style:square;v-text-anchor:top" coordsize="4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" path="m,l474,e" filled="f" strokecolor="#dcddde" strokeweight="1pt">
                    <v:path arrowok="t" o:connecttype="custom" o:connectlocs="0,0;474,0" o:connectangles="0,0"/>
                  </v:shape>
                </v:group>
                <w10:wrap anchorx="page"/>
              </v:group>
            </w:pict>
          </mc:Fallback>
        </mc:AlternateContent>
      </w:r>
      <w:r w:rsidR="00285256">
        <w:rPr>
          <w:rFonts w:ascii="Arial" w:eastAsia="Arial" w:hAnsi="Arial" w:cs="Arial"/>
          <w:color w:val="231F20"/>
        </w:rPr>
        <w:t>Set 4: Elective 1:</w:t>
      </w:r>
      <w:r w:rsidR="00285256">
        <w:rPr>
          <w:rFonts w:ascii="Arial" w:eastAsia="Arial" w:hAnsi="Arial" w:cs="Arial"/>
          <w:color w:val="231F20"/>
          <w:spacing w:val="-4"/>
        </w:rPr>
        <w:t xml:space="preserve"> </w:t>
      </w:r>
      <w:r w:rsidR="00285256">
        <w:rPr>
          <w:rFonts w:ascii="Arial" w:eastAsia="Arial" w:hAnsi="Arial" w:cs="Arial"/>
          <w:color w:val="231F20"/>
        </w:rPr>
        <w:t>The changing European world since 1945</w:t>
      </w:r>
    </w:p>
    <w:p w14:paraId="4D01E5B9" w14:textId="77777777" w:rsidR="002B3F60" w:rsidRDefault="00285256">
      <w:pPr>
        <w:spacing w:before="67" w:after="0" w:line="240" w:lineRule="auto"/>
        <w:ind w:left="684" w:right="-20"/>
        <w:rPr>
          <w:rFonts w:ascii="Arial" w:eastAsia="Arial" w:hAnsi="Arial" w:cs="Arial"/>
        </w:rPr>
      </w:pPr>
      <w:r>
        <w:rPr>
          <w:rFonts w:ascii="Arial" w:eastAsia="Arial" w:hAnsi="Arial" w:cs="Arial"/>
          <w:color w:val="231F20"/>
        </w:rPr>
        <w:t>Set 5: Elective 2:</w:t>
      </w:r>
      <w:r>
        <w:rPr>
          <w:rFonts w:ascii="Arial" w:eastAsia="Arial" w:hAnsi="Arial" w:cs="Arial"/>
          <w:color w:val="231F20"/>
          <w:spacing w:val="-12"/>
        </w:rPr>
        <w:t xml:space="preserve"> </w:t>
      </w:r>
      <w:r>
        <w:rPr>
          <w:rFonts w:ascii="Arial" w:eastAsia="Arial" w:hAnsi="Arial" w:cs="Arial"/>
          <w:color w:val="231F20"/>
        </w:rPr>
        <w:t>Australia</w:t>
      </w:r>
      <w:r>
        <w:rPr>
          <w:rFonts w:ascii="Arial" w:eastAsia="Arial" w:hAnsi="Arial" w:cs="Arial"/>
          <w:color w:val="231F20"/>
          <w:spacing w:val="-4"/>
        </w:rPr>
        <w:t>’</w:t>
      </w:r>
      <w:r>
        <w:rPr>
          <w:rFonts w:ascii="Arial" w:eastAsia="Arial" w:hAnsi="Arial" w:cs="Arial"/>
          <w:color w:val="231F20"/>
        </w:rPr>
        <w:t>s engagement with</w:t>
      </w:r>
      <w:r>
        <w:rPr>
          <w:rFonts w:ascii="Arial" w:eastAsia="Arial" w:hAnsi="Arial" w:cs="Arial"/>
          <w:color w:val="231F20"/>
          <w:spacing w:val="-12"/>
        </w:rPr>
        <w:t xml:space="preserve"> </w:t>
      </w:r>
      <w:r>
        <w:rPr>
          <w:rFonts w:ascii="Arial" w:eastAsia="Arial" w:hAnsi="Arial" w:cs="Arial"/>
          <w:color w:val="231F20"/>
        </w:rPr>
        <w:t>Asia</w:t>
      </w:r>
    </w:p>
    <w:p w14:paraId="5CD6C5FE" w14:textId="12E7FE91" w:rsidR="002B3F60" w:rsidRDefault="00F82685">
      <w:pPr>
        <w:spacing w:before="67" w:after="0" w:line="248" w:lineRule="exact"/>
        <w:ind w:left="684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36896" behindDoc="1" locked="0" layoutInCell="1" allowOverlap="1" wp14:anchorId="34099AA9" wp14:editId="54D88EB8">
                <wp:simplePos x="0" y="0"/>
                <wp:positionH relativeFrom="page">
                  <wp:posOffset>791845</wp:posOffset>
                </wp:positionH>
                <wp:positionV relativeFrom="paragraph">
                  <wp:posOffset>367030</wp:posOffset>
                </wp:positionV>
                <wp:extent cx="5975985" cy="1270"/>
                <wp:effectExtent l="10795" t="11430" r="13970" b="6350"/>
                <wp:wrapNone/>
                <wp:docPr id="1218" name="Group 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78"/>
                          <a:chExt cx="9411" cy="2"/>
                        </a:xfrm>
                      </wpg:grpSpPr>
                      <wps:wsp>
                        <wps:cNvPr id="1219" name="Freeform 921"/>
                        <wps:cNvSpPr>
                          <a:spLocks/>
                        </wps:cNvSpPr>
                        <wps:spPr bwMode="auto">
                          <a:xfrm>
                            <a:off x="1247" y="57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73CA195" id="Group 920" o:spid="_x0000_s1026" style="position:absolute;margin-left:62.35pt;margin-top:28.9pt;width:470.55pt;height:.1pt;z-index:-251779584;mso-position-horizontal-relative:page" coordorigin="1247,57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">
                <v:shape id="Freeform 921" o:spid="_x0000_s1027" style="position:absolute;left:1247;top:57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 w:rsidR="00285256">
        <w:rPr>
          <w:rFonts w:ascii="Arial" w:eastAsia="Arial" w:hAnsi="Arial" w:cs="Arial"/>
          <w:color w:val="231F20"/>
          <w:position w:val="-1"/>
        </w:rPr>
        <w:t>Set 6: Elective 3:</w:t>
      </w:r>
      <w:r w:rsidR="00285256">
        <w:rPr>
          <w:rFonts w:ascii="Arial" w:eastAsia="Arial" w:hAnsi="Arial" w:cs="Arial"/>
          <w:color w:val="231F20"/>
          <w:spacing w:val="-4"/>
          <w:position w:val="-1"/>
        </w:rPr>
        <w:t xml:space="preserve"> </w:t>
      </w:r>
      <w:r w:rsidR="00285256">
        <w:rPr>
          <w:rFonts w:ascii="Arial" w:eastAsia="Arial" w:hAnsi="Arial" w:cs="Arial"/>
          <w:color w:val="231F20"/>
          <w:position w:val="-1"/>
        </w:rPr>
        <w:t>The struggle for peace in the Middle East</w:t>
      </w:r>
    </w:p>
    <w:p w14:paraId="36768EAB" w14:textId="77777777" w:rsidR="002B3F60" w:rsidRDefault="002B3F60">
      <w:pPr>
        <w:spacing w:before="9" w:after="0" w:line="150" w:lineRule="exact"/>
        <w:rPr>
          <w:sz w:val="15"/>
          <w:szCs w:val="15"/>
        </w:rPr>
      </w:pPr>
    </w:p>
    <w:p w14:paraId="7D4C177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B2C951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861103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EB8CF8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2FD251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48490B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CAF85A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4A7671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52A5D6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54F25C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868C41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6388CA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279207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BDF2C6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BB6531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C9E68B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423A90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717E05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A05193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0A5C0C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1E2668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584B5D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F3FF7B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40E99F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F368AC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A77B91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E052A8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73D889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EACB82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3229B9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1B7086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5C9510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73525B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CF4F0F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BCC130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F021C4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F02ABF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48D534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CC12F3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A3E7D4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A58A3C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59099F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76F257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DFD41C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7D1AA0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17427C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027E73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5DD4F7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63D7991" w14:textId="7D8ECBB3" w:rsidR="002B3F60" w:rsidRDefault="00F82685">
      <w:pPr>
        <w:spacing w:before="32" w:after="0" w:line="240" w:lineRule="auto"/>
        <w:ind w:left="4036" w:right="4017"/>
        <w:jc w:val="center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40992" behindDoc="1" locked="0" layoutInCell="1" allowOverlap="1" wp14:anchorId="6F7F0E86" wp14:editId="3F06A904">
                <wp:simplePos x="0" y="0"/>
                <wp:positionH relativeFrom="page">
                  <wp:posOffset>864235</wp:posOffset>
                </wp:positionH>
                <wp:positionV relativeFrom="paragraph">
                  <wp:posOffset>-224155</wp:posOffset>
                </wp:positionV>
                <wp:extent cx="167005" cy="167005"/>
                <wp:effectExtent l="0" t="0" r="0" b="0"/>
                <wp:wrapNone/>
                <wp:docPr id="1216" name="Group 9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005" cy="167005"/>
                          <a:chOff x="1361" y="-353"/>
                          <a:chExt cx="263" cy="263"/>
                        </a:xfrm>
                      </wpg:grpSpPr>
                      <wps:wsp>
                        <wps:cNvPr id="1217" name="Freeform 919"/>
                        <wps:cNvSpPr>
                          <a:spLocks/>
                        </wps:cNvSpPr>
                        <wps:spPr bwMode="auto">
                          <a:xfrm>
                            <a:off x="1361" y="-353"/>
                            <a:ext cx="263" cy="263"/>
                          </a:xfrm>
                          <a:custGeom>
                            <a:avLst/>
                            <a:gdLst>
                              <a:gd name="T0" fmla="+- 0 1361 1361"/>
                              <a:gd name="T1" fmla="*/ T0 w 263"/>
                              <a:gd name="T2" fmla="+- 0 -89 -353"/>
                              <a:gd name="T3" fmla="*/ -89 h 263"/>
                              <a:gd name="T4" fmla="+- 0 1624 1361"/>
                              <a:gd name="T5" fmla="*/ T4 w 263"/>
                              <a:gd name="T6" fmla="+- 0 -89 -353"/>
                              <a:gd name="T7" fmla="*/ -89 h 263"/>
                              <a:gd name="T8" fmla="+- 0 1624 1361"/>
                              <a:gd name="T9" fmla="*/ T8 w 263"/>
                              <a:gd name="T10" fmla="+- 0 -353 -353"/>
                              <a:gd name="T11" fmla="*/ -353 h 263"/>
                              <a:gd name="T12" fmla="+- 0 1361 1361"/>
                              <a:gd name="T13" fmla="*/ T12 w 263"/>
                              <a:gd name="T14" fmla="+- 0 -353 -353"/>
                              <a:gd name="T15" fmla="*/ -353 h 263"/>
                              <a:gd name="T16" fmla="+- 0 1361 1361"/>
                              <a:gd name="T17" fmla="*/ T16 w 263"/>
                              <a:gd name="T18" fmla="+- 0 -89 -353"/>
                              <a:gd name="T19" fmla="*/ -89 h 2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63" h="263">
                                <a:moveTo>
                                  <a:pt x="0" y="264"/>
                                </a:moveTo>
                                <a:lnTo>
                                  <a:pt x="263" y="264"/>
                                </a:lnTo>
                                <a:lnTo>
                                  <a:pt x="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4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8596F5D" id="Group 918" o:spid="_x0000_s1026" style="position:absolute;margin-left:68.05pt;margin-top:-17.65pt;width:13.15pt;height:13.15pt;z-index:-251775488;mso-position-horizontal-relative:page" coordorigin="1361,-353" coordsize="263,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">
                <v:shape id="Freeform 919" o:spid="_x0000_s1027" style="position:absolute;left:1361;top:-353;width:263;height:263;visibility:visible;mso-wrap-style:square;v-text-anchor:top" coordsize="263,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" path="m,264r263,l263,,,,,264e" fillcolor="#231f20" stroked="f">
                  <v:path arrowok="t" o:connecttype="custom" o:connectlocs="0,-89;263,-89;263,-353;0,-353;0,-89" o:connectangles="0,0,0,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42016" behindDoc="1" locked="0" layoutInCell="1" allowOverlap="1" wp14:anchorId="785D264F" wp14:editId="7AF6A55B">
                <wp:simplePos x="0" y="0"/>
                <wp:positionH relativeFrom="page">
                  <wp:posOffset>5700395</wp:posOffset>
                </wp:positionH>
                <wp:positionV relativeFrom="paragraph">
                  <wp:posOffset>-224155</wp:posOffset>
                </wp:positionV>
                <wp:extent cx="167005" cy="167005"/>
                <wp:effectExtent l="4445" t="0" r="0" b="0"/>
                <wp:wrapNone/>
                <wp:docPr id="1214" name="Group 9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005" cy="167005"/>
                          <a:chOff x="8977" y="-353"/>
                          <a:chExt cx="263" cy="263"/>
                        </a:xfrm>
                      </wpg:grpSpPr>
                      <wps:wsp>
                        <wps:cNvPr id="1215" name="Freeform 917"/>
                        <wps:cNvSpPr>
                          <a:spLocks/>
                        </wps:cNvSpPr>
                        <wps:spPr bwMode="auto">
                          <a:xfrm>
                            <a:off x="8977" y="-353"/>
                            <a:ext cx="263" cy="263"/>
                          </a:xfrm>
                          <a:custGeom>
                            <a:avLst/>
                            <a:gdLst>
                              <a:gd name="T0" fmla="+- 0 8977 8977"/>
                              <a:gd name="T1" fmla="*/ T0 w 263"/>
                              <a:gd name="T2" fmla="+- 0 -89 -353"/>
                              <a:gd name="T3" fmla="*/ -89 h 263"/>
                              <a:gd name="T4" fmla="+- 0 9241 8977"/>
                              <a:gd name="T5" fmla="*/ T4 w 263"/>
                              <a:gd name="T6" fmla="+- 0 -89 -353"/>
                              <a:gd name="T7" fmla="*/ -89 h 263"/>
                              <a:gd name="T8" fmla="+- 0 9241 8977"/>
                              <a:gd name="T9" fmla="*/ T8 w 263"/>
                              <a:gd name="T10" fmla="+- 0 -353 -353"/>
                              <a:gd name="T11" fmla="*/ -353 h 263"/>
                              <a:gd name="T12" fmla="+- 0 8977 8977"/>
                              <a:gd name="T13" fmla="*/ T12 w 263"/>
                              <a:gd name="T14" fmla="+- 0 -353 -353"/>
                              <a:gd name="T15" fmla="*/ -353 h 263"/>
                              <a:gd name="T16" fmla="+- 0 8977 8977"/>
                              <a:gd name="T17" fmla="*/ T16 w 263"/>
                              <a:gd name="T18" fmla="+- 0 -89 -353"/>
                              <a:gd name="T19" fmla="*/ -89 h 2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63" h="263">
                                <a:moveTo>
                                  <a:pt x="0" y="264"/>
                                </a:moveTo>
                                <a:lnTo>
                                  <a:pt x="264" y="264"/>
                                </a:lnTo>
                                <a:lnTo>
                                  <a:pt x="2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4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5019A18" id="Group 916" o:spid="_x0000_s1026" style="position:absolute;margin-left:448.85pt;margin-top:-17.65pt;width:13.15pt;height:13.15pt;z-index:-251774464;mso-position-horizontal-relative:page" coordorigin="8977,-353" coordsize="263,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">
                <v:shape id="Freeform 917" o:spid="_x0000_s1027" style="position:absolute;left:8977;top:-353;width:263;height:263;visibility:visible;mso-wrap-style:square;v-text-anchor:top" coordsize="263,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" path="m,264r264,l264,,,,,264e" fillcolor="#231f20" stroked="f">
                  <v:path arrowok="t" o:connecttype="custom" o:connectlocs="0,-89;264,-89;264,-353;0,-353;0,-89" o:connectangles="0,0,0,0,0"/>
                </v:shape>
                <w10:wrap anchorx="page"/>
              </v:group>
            </w:pict>
          </mc:Fallback>
        </mc:AlternateContent>
      </w:r>
      <w:r w:rsidR="00285256">
        <w:rPr>
          <w:rFonts w:ascii="Arial" w:eastAsia="Arial" w:hAnsi="Arial" w:cs="Arial"/>
          <w:b/>
          <w:bCs/>
          <w:color w:val="231F20"/>
        </w:rPr>
        <w:t xml:space="preserve">See next </w:t>
      </w:r>
      <w:r w:rsidR="00285256">
        <w:rPr>
          <w:rFonts w:ascii="Arial" w:eastAsia="Arial" w:hAnsi="Arial" w:cs="Arial"/>
          <w:b/>
          <w:bCs/>
          <w:color w:val="231F20"/>
          <w:w w:val="99"/>
        </w:rPr>
        <w:t>page</w:t>
      </w:r>
    </w:p>
    <w:p w14:paraId="5F6D9DE0" w14:textId="77777777" w:rsidR="002B3F60" w:rsidRDefault="002B3F60">
      <w:pPr>
        <w:spacing w:after="0"/>
        <w:jc w:val="center"/>
        <w:sectPr w:rsidR="002B3F60">
          <w:headerReference w:type="even" r:id="rId22"/>
          <w:pgSz w:w="11920" w:h="16840"/>
          <w:pgMar w:top="600" w:right="1140" w:bottom="280" w:left="1140" w:header="0" w:footer="0" w:gutter="0"/>
          <w:cols w:space="720"/>
        </w:sectPr>
      </w:pPr>
    </w:p>
    <w:p w14:paraId="0B4E8381" w14:textId="157B15FC" w:rsidR="002B3F60" w:rsidRDefault="00F82685">
      <w:pPr>
        <w:tabs>
          <w:tab w:val="left" w:pos="7500"/>
        </w:tabs>
        <w:spacing w:before="77" w:after="0" w:line="248" w:lineRule="exact"/>
        <w:ind w:left="4691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45088" behindDoc="1" locked="0" layoutInCell="1" allowOverlap="1" wp14:anchorId="289399D0" wp14:editId="492B196C">
                <wp:simplePos x="0" y="0"/>
                <wp:positionH relativeFrom="page">
                  <wp:posOffset>428625</wp:posOffset>
                </wp:positionH>
                <wp:positionV relativeFrom="page">
                  <wp:posOffset>360045</wp:posOffset>
                </wp:positionV>
                <wp:extent cx="1270" cy="9972040"/>
                <wp:effectExtent l="9525" t="7620" r="8255" b="12065"/>
                <wp:wrapNone/>
                <wp:docPr id="1212" name="Group 9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9972040"/>
                          <a:chOff x="675" y="567"/>
                          <a:chExt cx="2" cy="15704"/>
                        </a:xfrm>
                      </wpg:grpSpPr>
                      <wps:wsp>
                        <wps:cNvPr id="1213" name="Freeform 915"/>
                        <wps:cNvSpPr>
                          <a:spLocks/>
                        </wps:cNvSpPr>
                        <wps:spPr bwMode="auto">
                          <a:xfrm>
                            <a:off x="675" y="567"/>
                            <a:ext cx="2" cy="15704"/>
                          </a:xfrm>
                          <a:custGeom>
                            <a:avLst/>
                            <a:gdLst>
                              <a:gd name="T0" fmla="+- 0 567 567"/>
                              <a:gd name="T1" fmla="*/ 567 h 15704"/>
                              <a:gd name="T2" fmla="+- 0 16271 567"/>
                              <a:gd name="T3" fmla="*/ 16271 h 157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704">
                                <a:moveTo>
                                  <a:pt x="0" y="0"/>
                                </a:moveTo>
                                <a:lnTo>
                                  <a:pt x="0" y="157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A482716" id="Group 914" o:spid="_x0000_s1026" style="position:absolute;margin-left:33.75pt;margin-top:28.35pt;width:.1pt;height:785.2pt;z-index:-251771392;mso-position-horizontal-relative:page;mso-position-vertical-relative:page" coordorigin="675,567" coordsize="2,1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">
                <v:shape id="Freeform 915" o:spid="_x0000_s1027" style="position:absolute;left:675;top:567;width:2;height:15704;visibility:visible;mso-wrap-style:square;v-text-anchor:top" coordsize="2,15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" path="m,l,15704e" filled="f" strokecolor="#231f20" strokeweight=".5pt">
                  <v:path arrowok="t" o:connecttype="custom" o:connectlocs="0,567;0,16271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50208" behindDoc="1" locked="0" layoutInCell="1" allowOverlap="1" wp14:anchorId="418096CE" wp14:editId="55DF5266">
                <wp:simplePos x="0" y="0"/>
                <wp:positionH relativeFrom="page">
                  <wp:posOffset>1242060</wp:posOffset>
                </wp:positionH>
                <wp:positionV relativeFrom="page">
                  <wp:posOffset>2953385</wp:posOffset>
                </wp:positionV>
                <wp:extent cx="5525770" cy="1270"/>
                <wp:effectExtent l="13335" t="10160" r="13970" b="7620"/>
                <wp:wrapNone/>
                <wp:docPr id="1210" name="Group 9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4651"/>
                          <a:chExt cx="8702" cy="2"/>
                        </a:xfrm>
                      </wpg:grpSpPr>
                      <wps:wsp>
                        <wps:cNvPr id="1211" name="Freeform 913"/>
                        <wps:cNvSpPr>
                          <a:spLocks/>
                        </wps:cNvSpPr>
                        <wps:spPr bwMode="auto">
                          <a:xfrm>
                            <a:off x="1956" y="4651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8790A97" id="Group 912" o:spid="_x0000_s1026" style="position:absolute;margin-left:97.8pt;margin-top:232.55pt;width:435.1pt;height:.1pt;z-index:-251766272;mso-position-horizontal-relative:page;mso-position-vertical-relative:page" coordorigin="1956,4651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">
                <v:shape id="Freeform 913" o:spid="_x0000_s1027" style="position:absolute;left:1956;top:4651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51232" behindDoc="1" locked="0" layoutInCell="1" allowOverlap="1" wp14:anchorId="7D26394B" wp14:editId="35D92F77">
                <wp:simplePos x="0" y="0"/>
                <wp:positionH relativeFrom="page">
                  <wp:posOffset>1242060</wp:posOffset>
                </wp:positionH>
                <wp:positionV relativeFrom="page">
                  <wp:posOffset>3265170</wp:posOffset>
                </wp:positionV>
                <wp:extent cx="5525770" cy="1270"/>
                <wp:effectExtent l="13335" t="7620" r="13970" b="10160"/>
                <wp:wrapNone/>
                <wp:docPr id="1208" name="Group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5142"/>
                          <a:chExt cx="8702" cy="2"/>
                        </a:xfrm>
                      </wpg:grpSpPr>
                      <wps:wsp>
                        <wps:cNvPr id="1209" name="Freeform 911"/>
                        <wps:cNvSpPr>
                          <a:spLocks/>
                        </wps:cNvSpPr>
                        <wps:spPr bwMode="auto">
                          <a:xfrm>
                            <a:off x="1956" y="5142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4F47976" id="Group 910" o:spid="_x0000_s1026" style="position:absolute;margin-left:97.8pt;margin-top:257.1pt;width:435.1pt;height:.1pt;z-index:-251765248;mso-position-horizontal-relative:page;mso-position-vertical-relative:page" coordorigin="1956,5142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">
                <v:shape id="Freeform 911" o:spid="_x0000_s1027" style="position:absolute;left:1956;top:5142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52256" behindDoc="1" locked="0" layoutInCell="1" allowOverlap="1" wp14:anchorId="3E70F7FE" wp14:editId="4796906D">
                <wp:simplePos x="0" y="0"/>
                <wp:positionH relativeFrom="page">
                  <wp:posOffset>1242060</wp:posOffset>
                </wp:positionH>
                <wp:positionV relativeFrom="page">
                  <wp:posOffset>3576955</wp:posOffset>
                </wp:positionV>
                <wp:extent cx="5525770" cy="1270"/>
                <wp:effectExtent l="13335" t="5080" r="13970" b="12700"/>
                <wp:wrapNone/>
                <wp:docPr id="1206" name="Group 9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5633"/>
                          <a:chExt cx="8702" cy="2"/>
                        </a:xfrm>
                      </wpg:grpSpPr>
                      <wps:wsp>
                        <wps:cNvPr id="1207" name="Freeform 909"/>
                        <wps:cNvSpPr>
                          <a:spLocks/>
                        </wps:cNvSpPr>
                        <wps:spPr bwMode="auto">
                          <a:xfrm>
                            <a:off x="1956" y="5633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826A050" id="Group 908" o:spid="_x0000_s1026" style="position:absolute;margin-left:97.8pt;margin-top:281.65pt;width:435.1pt;height:.1pt;z-index:-251764224;mso-position-horizontal-relative:page;mso-position-vertical-relative:page" coordorigin="1956,5633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">
                <v:shape id="Freeform 909" o:spid="_x0000_s1027" style="position:absolute;left:1956;top:5633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53280" behindDoc="1" locked="0" layoutInCell="1" allowOverlap="1" wp14:anchorId="0EE6ADF5" wp14:editId="423DA743">
                <wp:simplePos x="0" y="0"/>
                <wp:positionH relativeFrom="page">
                  <wp:posOffset>1242060</wp:posOffset>
                </wp:positionH>
                <wp:positionV relativeFrom="page">
                  <wp:posOffset>3888740</wp:posOffset>
                </wp:positionV>
                <wp:extent cx="5525770" cy="1270"/>
                <wp:effectExtent l="13335" t="12065" r="13970" b="5715"/>
                <wp:wrapNone/>
                <wp:docPr id="1204" name="Group 9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6124"/>
                          <a:chExt cx="8702" cy="2"/>
                        </a:xfrm>
                      </wpg:grpSpPr>
                      <wps:wsp>
                        <wps:cNvPr id="1205" name="Freeform 907"/>
                        <wps:cNvSpPr>
                          <a:spLocks/>
                        </wps:cNvSpPr>
                        <wps:spPr bwMode="auto">
                          <a:xfrm>
                            <a:off x="1956" y="6124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20600F3" id="Group 906" o:spid="_x0000_s1026" style="position:absolute;margin-left:97.8pt;margin-top:306.2pt;width:435.1pt;height:.1pt;z-index:-251763200;mso-position-horizontal-relative:page;mso-position-vertical-relative:page" coordorigin="1956,6124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l3wYQMAAO0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">
                <v:shape id="Freeform 907" o:spid="_x0000_s1027" style="position:absolute;left:1956;top:6124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54304" behindDoc="1" locked="0" layoutInCell="1" allowOverlap="1" wp14:anchorId="42AC4BF2" wp14:editId="26E64C76">
                <wp:simplePos x="0" y="0"/>
                <wp:positionH relativeFrom="page">
                  <wp:posOffset>1242060</wp:posOffset>
                </wp:positionH>
                <wp:positionV relativeFrom="page">
                  <wp:posOffset>4199890</wp:posOffset>
                </wp:positionV>
                <wp:extent cx="5525770" cy="1270"/>
                <wp:effectExtent l="13335" t="8890" r="13970" b="8890"/>
                <wp:wrapNone/>
                <wp:docPr id="1202" name="Group 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6614"/>
                          <a:chExt cx="8702" cy="2"/>
                        </a:xfrm>
                      </wpg:grpSpPr>
                      <wps:wsp>
                        <wps:cNvPr id="1203" name="Freeform 905"/>
                        <wps:cNvSpPr>
                          <a:spLocks/>
                        </wps:cNvSpPr>
                        <wps:spPr bwMode="auto">
                          <a:xfrm>
                            <a:off x="1956" y="6614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DC94267" id="Group 904" o:spid="_x0000_s1026" style="position:absolute;margin-left:97.8pt;margin-top:330.7pt;width:435.1pt;height:.1pt;z-index:-251762176;mso-position-horizontal-relative:page;mso-position-vertical-relative:page" coordorigin="1956,6614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5ncZQMAAO0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">
                <v:shape id="Freeform 905" o:spid="_x0000_s1027" style="position:absolute;left:1956;top:6614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55328" behindDoc="1" locked="0" layoutInCell="1" allowOverlap="1" wp14:anchorId="66EA68BD" wp14:editId="0F933CB3">
                <wp:simplePos x="0" y="0"/>
                <wp:positionH relativeFrom="page">
                  <wp:posOffset>1242060</wp:posOffset>
                </wp:positionH>
                <wp:positionV relativeFrom="page">
                  <wp:posOffset>4511675</wp:posOffset>
                </wp:positionV>
                <wp:extent cx="5525770" cy="1270"/>
                <wp:effectExtent l="13335" t="6350" r="13970" b="11430"/>
                <wp:wrapNone/>
                <wp:docPr id="1200" name="Group 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7105"/>
                          <a:chExt cx="8702" cy="2"/>
                        </a:xfrm>
                      </wpg:grpSpPr>
                      <wps:wsp>
                        <wps:cNvPr id="1201" name="Freeform 903"/>
                        <wps:cNvSpPr>
                          <a:spLocks/>
                        </wps:cNvSpPr>
                        <wps:spPr bwMode="auto">
                          <a:xfrm>
                            <a:off x="1956" y="7105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B7A675D" id="Group 902" o:spid="_x0000_s1026" style="position:absolute;margin-left:97.8pt;margin-top:355.25pt;width:435.1pt;height:.1pt;z-index:-251761152;mso-position-horizontal-relative:page;mso-position-vertical-relative:page" coordorigin="1956,7105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">
                <v:shape id="Freeform 903" o:spid="_x0000_s1027" style="position:absolute;left:1956;top:7105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56352" behindDoc="1" locked="0" layoutInCell="1" allowOverlap="1" wp14:anchorId="49C11518" wp14:editId="62CEC566">
                <wp:simplePos x="0" y="0"/>
                <wp:positionH relativeFrom="page">
                  <wp:posOffset>1242060</wp:posOffset>
                </wp:positionH>
                <wp:positionV relativeFrom="page">
                  <wp:posOffset>4823460</wp:posOffset>
                </wp:positionV>
                <wp:extent cx="5525770" cy="1270"/>
                <wp:effectExtent l="13335" t="13335" r="13970" b="4445"/>
                <wp:wrapNone/>
                <wp:docPr id="1198" name="Group 9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7596"/>
                          <a:chExt cx="8702" cy="2"/>
                        </a:xfrm>
                      </wpg:grpSpPr>
                      <wps:wsp>
                        <wps:cNvPr id="1199" name="Freeform 901"/>
                        <wps:cNvSpPr>
                          <a:spLocks/>
                        </wps:cNvSpPr>
                        <wps:spPr bwMode="auto">
                          <a:xfrm>
                            <a:off x="1956" y="7596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F4146EE" id="Group 900" o:spid="_x0000_s1026" style="position:absolute;margin-left:97.8pt;margin-top:379.8pt;width:435.1pt;height:.1pt;z-index:-251760128;mso-position-horizontal-relative:page;mso-position-vertical-relative:page" coordorigin="1956,7596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RJ+YwMAAO0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">
                <v:shape id="Freeform 901" o:spid="_x0000_s1027" style="position:absolute;left:1956;top:7596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57376" behindDoc="1" locked="0" layoutInCell="1" allowOverlap="1" wp14:anchorId="0F530BEB" wp14:editId="35C96B4A">
                <wp:simplePos x="0" y="0"/>
                <wp:positionH relativeFrom="page">
                  <wp:posOffset>1242060</wp:posOffset>
                </wp:positionH>
                <wp:positionV relativeFrom="page">
                  <wp:posOffset>5135245</wp:posOffset>
                </wp:positionV>
                <wp:extent cx="5525770" cy="1270"/>
                <wp:effectExtent l="13335" t="10795" r="13970" b="6985"/>
                <wp:wrapNone/>
                <wp:docPr id="1196" name="Group 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8087"/>
                          <a:chExt cx="8702" cy="2"/>
                        </a:xfrm>
                      </wpg:grpSpPr>
                      <wps:wsp>
                        <wps:cNvPr id="1197" name="Freeform 899"/>
                        <wps:cNvSpPr>
                          <a:spLocks/>
                        </wps:cNvSpPr>
                        <wps:spPr bwMode="auto">
                          <a:xfrm>
                            <a:off x="1956" y="8087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AB63885" id="Group 898" o:spid="_x0000_s1026" style="position:absolute;margin-left:97.8pt;margin-top:404.35pt;width:435.1pt;height:.1pt;z-index:-251759104;mso-position-horizontal-relative:page;mso-position-vertical-relative:page" coordorigin="1956,8087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">
                <v:shape id="Freeform 899" o:spid="_x0000_s1027" style="position:absolute;left:1956;top:8087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558400" behindDoc="1" locked="0" layoutInCell="1" allowOverlap="1" wp14:anchorId="7FFCF3CF" wp14:editId="5F56C10A">
                <wp:simplePos x="0" y="0"/>
                <wp:positionH relativeFrom="page">
                  <wp:posOffset>182880</wp:posOffset>
                </wp:positionH>
                <wp:positionV relativeFrom="page">
                  <wp:posOffset>3322955</wp:posOffset>
                </wp:positionV>
                <wp:extent cx="165100" cy="3596005"/>
                <wp:effectExtent l="1905" t="0" r="4445" b="0"/>
                <wp:wrapNone/>
                <wp:docPr id="1195" name="Text Box 8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3596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7F232D" w14:textId="77777777" w:rsidR="00D35C18" w:rsidRDefault="00D35C18">
                            <w:pPr>
                              <w:spacing w:after="0" w:line="245" w:lineRule="exact"/>
                              <w:ind w:left="20" w:right="-53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DO NOT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WRITE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IN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THIS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AREA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WILL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BE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CUT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OFF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FFCF3CF" id="Text Box 897" o:spid="_x0000_s1044" type="#_x0000_t202" style="position:absolute;left:0;text-align:left;margin-left:14.4pt;margin-top:261.65pt;width:13pt;height:283.15pt;z-index:-25175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" filled="f" stroked="f">
                <v:textbox style="layout-flow:vertical" inset="0,0,0,0">
                  <w:txbxContent>
                    <w:p w14:paraId="117F232D" w14:textId="77777777" w:rsidR="00D35C18" w:rsidRDefault="00D35C18">
                      <w:pPr>
                        <w:spacing w:after="0" w:line="245" w:lineRule="exact"/>
                        <w:ind w:left="20" w:right="-53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color w:val="6D6E71"/>
                        </w:rPr>
                        <w:t>DO NOT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WRITE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IN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THIS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AREA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WILL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BE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CUT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OFF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19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ab/>
        <w:t>MODERN HIS</w:t>
      </w:r>
      <w:r w:rsidR="00285256">
        <w:rPr>
          <w:rFonts w:ascii="Arial" w:eastAsia="Arial" w:hAnsi="Arial" w:cs="Arial"/>
          <w:b/>
          <w:bCs/>
          <w:color w:val="231F20"/>
          <w:spacing w:val="-4"/>
          <w:position w:val="-1"/>
        </w:rPr>
        <w:t>T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O</w:t>
      </w:r>
      <w:r w:rsidR="00285256">
        <w:rPr>
          <w:rFonts w:ascii="Arial" w:eastAsia="Arial" w:hAnsi="Arial" w:cs="Arial"/>
          <w:b/>
          <w:bCs/>
          <w:color w:val="231F20"/>
          <w:spacing w:val="-8"/>
          <w:position w:val="-1"/>
        </w:rPr>
        <w:t>R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Y</w:t>
      </w:r>
    </w:p>
    <w:p w14:paraId="5E179945" w14:textId="77777777" w:rsidR="002B3F60" w:rsidRDefault="002B3F60">
      <w:pPr>
        <w:spacing w:before="6" w:after="0" w:line="220" w:lineRule="exact"/>
      </w:pPr>
    </w:p>
    <w:p w14:paraId="4A5FC8C1" w14:textId="77777777" w:rsidR="002B3F60" w:rsidRDefault="00285256">
      <w:pPr>
        <w:tabs>
          <w:tab w:val="left" w:pos="8400"/>
        </w:tabs>
        <w:spacing w:before="32" w:after="0" w:line="240" w:lineRule="auto"/>
        <w:ind w:left="107" w:right="-2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color w:val="231F20"/>
        </w:rPr>
        <w:t>Question</w:t>
      </w:r>
      <w:r>
        <w:rPr>
          <w:rFonts w:ascii="Arial" w:eastAsia="Arial" w:hAnsi="Arial" w:cs="Arial"/>
          <w:b/>
          <w:bCs/>
          <w:color w:val="231F20"/>
          <w:spacing w:val="-10"/>
        </w:rPr>
        <w:t xml:space="preserve"> </w:t>
      </w:r>
      <w:r>
        <w:rPr>
          <w:rFonts w:ascii="Arial" w:eastAsia="Arial" w:hAnsi="Arial" w:cs="Arial"/>
          <w:b/>
          <w:bCs/>
          <w:color w:val="231F20"/>
          <w:spacing w:val="-12"/>
        </w:rPr>
        <w:t>1</w:t>
      </w:r>
      <w:r>
        <w:rPr>
          <w:rFonts w:ascii="Arial" w:eastAsia="Arial" w:hAnsi="Arial" w:cs="Arial"/>
          <w:b/>
          <w:bCs/>
          <w:color w:val="231F20"/>
        </w:rPr>
        <w:t>1</w:t>
      </w:r>
      <w:r>
        <w:rPr>
          <w:rFonts w:ascii="Arial" w:eastAsia="Arial" w:hAnsi="Arial" w:cs="Arial"/>
          <w:b/>
          <w:bCs/>
          <w:color w:val="231F20"/>
        </w:rPr>
        <w:tab/>
        <w:t>(25 marks)</w:t>
      </w:r>
    </w:p>
    <w:p w14:paraId="57A5620A" w14:textId="77777777" w:rsidR="002B3F60" w:rsidRDefault="002B3F60">
      <w:pPr>
        <w:spacing w:before="15" w:after="0" w:line="260" w:lineRule="exact"/>
        <w:rPr>
          <w:sz w:val="26"/>
          <w:szCs w:val="26"/>
        </w:rPr>
      </w:pPr>
    </w:p>
    <w:p w14:paraId="7EAEEFDF" w14:textId="1C51B09B" w:rsidR="002B3F60" w:rsidRDefault="00F82685">
      <w:pPr>
        <w:tabs>
          <w:tab w:val="left" w:pos="800"/>
          <w:tab w:val="left" w:pos="8560"/>
        </w:tabs>
        <w:spacing w:after="0" w:line="250" w:lineRule="auto"/>
        <w:ind w:left="816" w:right="60" w:hanging="709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46112" behindDoc="1" locked="0" layoutInCell="1" allowOverlap="1" wp14:anchorId="26224A4E" wp14:editId="5C67FC94">
                <wp:simplePos x="0" y="0"/>
                <wp:positionH relativeFrom="page">
                  <wp:posOffset>1242060</wp:posOffset>
                </wp:positionH>
                <wp:positionV relativeFrom="paragraph">
                  <wp:posOffset>608965</wp:posOffset>
                </wp:positionV>
                <wp:extent cx="5525770" cy="1270"/>
                <wp:effectExtent l="13335" t="9525" r="13970" b="8255"/>
                <wp:wrapNone/>
                <wp:docPr id="1193" name="Group 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959"/>
                          <a:chExt cx="8702" cy="2"/>
                        </a:xfrm>
                      </wpg:grpSpPr>
                      <wps:wsp>
                        <wps:cNvPr id="1194" name="Freeform 896"/>
                        <wps:cNvSpPr>
                          <a:spLocks/>
                        </wps:cNvSpPr>
                        <wps:spPr bwMode="auto">
                          <a:xfrm>
                            <a:off x="1956" y="959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2556208" id="Group 895" o:spid="_x0000_s1026" style="position:absolute;margin-left:97.8pt;margin-top:47.95pt;width:435.1pt;height:.1pt;z-index:-251770368;mso-position-horizontal-relative:page" coordorigin="1956,959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uQAYgMAAOs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">
                <v:shape id="Freeform 896" o:spid="_x0000_s1027" style="position:absolute;left:1956;top:959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47136" behindDoc="1" locked="0" layoutInCell="1" allowOverlap="1" wp14:anchorId="0C8960CA" wp14:editId="2350DE0C">
                <wp:simplePos x="0" y="0"/>
                <wp:positionH relativeFrom="page">
                  <wp:posOffset>1242060</wp:posOffset>
                </wp:positionH>
                <wp:positionV relativeFrom="paragraph">
                  <wp:posOffset>920750</wp:posOffset>
                </wp:positionV>
                <wp:extent cx="5525770" cy="1270"/>
                <wp:effectExtent l="13335" t="6985" r="13970" b="10795"/>
                <wp:wrapNone/>
                <wp:docPr id="1191" name="Group 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450"/>
                          <a:chExt cx="8702" cy="2"/>
                        </a:xfrm>
                      </wpg:grpSpPr>
                      <wps:wsp>
                        <wps:cNvPr id="1192" name="Freeform 894"/>
                        <wps:cNvSpPr>
                          <a:spLocks/>
                        </wps:cNvSpPr>
                        <wps:spPr bwMode="auto">
                          <a:xfrm>
                            <a:off x="1956" y="1450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8BD46C3" id="Group 893" o:spid="_x0000_s1026" style="position:absolute;margin-left:97.8pt;margin-top:72.5pt;width:435.1pt;height:.1pt;z-index:-251769344;mso-position-horizontal-relative:page" coordorigin="1956,1450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">
                <v:shape id="Freeform 894" o:spid="_x0000_s1027" style="position:absolute;left:1956;top:1450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48160" behindDoc="1" locked="0" layoutInCell="1" allowOverlap="1" wp14:anchorId="0D52DFAE" wp14:editId="275BD2D2">
                <wp:simplePos x="0" y="0"/>
                <wp:positionH relativeFrom="page">
                  <wp:posOffset>1242060</wp:posOffset>
                </wp:positionH>
                <wp:positionV relativeFrom="paragraph">
                  <wp:posOffset>1232535</wp:posOffset>
                </wp:positionV>
                <wp:extent cx="5525770" cy="1270"/>
                <wp:effectExtent l="13335" t="13970" r="13970" b="3810"/>
                <wp:wrapNone/>
                <wp:docPr id="1189" name="Group 8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941"/>
                          <a:chExt cx="8702" cy="2"/>
                        </a:xfrm>
                      </wpg:grpSpPr>
                      <wps:wsp>
                        <wps:cNvPr id="1190" name="Freeform 892"/>
                        <wps:cNvSpPr>
                          <a:spLocks/>
                        </wps:cNvSpPr>
                        <wps:spPr bwMode="auto">
                          <a:xfrm>
                            <a:off x="1956" y="1941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B87BDCD" id="Group 891" o:spid="_x0000_s1026" style="position:absolute;margin-left:97.8pt;margin-top:97.05pt;width:435.1pt;height:.1pt;z-index:-251768320;mso-position-horizontal-relative:page" coordorigin="1956,1941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">
                <v:shape id="Freeform 892" o:spid="_x0000_s1027" style="position:absolute;left:1956;top:1941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49184" behindDoc="1" locked="0" layoutInCell="1" allowOverlap="1" wp14:anchorId="3F5BD5D3" wp14:editId="2E00C79A">
                <wp:simplePos x="0" y="0"/>
                <wp:positionH relativeFrom="page">
                  <wp:posOffset>1242060</wp:posOffset>
                </wp:positionH>
                <wp:positionV relativeFrom="paragraph">
                  <wp:posOffset>1543685</wp:posOffset>
                </wp:positionV>
                <wp:extent cx="5525770" cy="1270"/>
                <wp:effectExtent l="13335" t="10795" r="13970" b="6985"/>
                <wp:wrapNone/>
                <wp:docPr id="1187" name="Group 8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2431"/>
                          <a:chExt cx="8702" cy="2"/>
                        </a:xfrm>
                      </wpg:grpSpPr>
                      <wps:wsp>
                        <wps:cNvPr id="1188" name="Freeform 890"/>
                        <wps:cNvSpPr>
                          <a:spLocks/>
                        </wps:cNvSpPr>
                        <wps:spPr bwMode="auto">
                          <a:xfrm>
                            <a:off x="1956" y="2431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3A79C75" id="Group 889" o:spid="_x0000_s1026" style="position:absolute;margin-left:97.8pt;margin-top:121.55pt;width:435.1pt;height:.1pt;z-index:-251767296;mso-position-horizontal-relative:page" coordorigin="1956,2431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">
                <v:shape id="Freeform 890" o:spid="_x0000_s1027" style="position:absolute;left:1956;top:2431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 w:rsidR="00285256">
        <w:rPr>
          <w:rFonts w:ascii="Arial" w:eastAsia="Arial" w:hAnsi="Arial" w:cs="Arial"/>
          <w:color w:val="231F20"/>
        </w:rPr>
        <w:t>(a)</w:t>
      </w:r>
      <w:r w:rsidR="00285256">
        <w:rPr>
          <w:rFonts w:ascii="Arial" w:eastAsia="Arial" w:hAnsi="Arial" w:cs="Arial"/>
          <w:color w:val="231F20"/>
        </w:rPr>
        <w:tab/>
        <w:t>Explain the historical context of Source 1. Include the relevant events, people and ideas depicted or represented in the source.</w:t>
      </w:r>
      <w:r w:rsidR="00285256">
        <w:rPr>
          <w:rFonts w:ascii="Arial" w:eastAsia="Arial" w:hAnsi="Arial" w:cs="Arial"/>
          <w:color w:val="231F20"/>
        </w:rPr>
        <w:tab/>
        <w:t>(3 marks)</w:t>
      </w:r>
    </w:p>
    <w:p w14:paraId="183540D7" w14:textId="77777777" w:rsidR="002B3F60" w:rsidRDefault="002B3F60">
      <w:pPr>
        <w:spacing w:before="9" w:after="0" w:line="170" w:lineRule="exact"/>
        <w:rPr>
          <w:sz w:val="17"/>
          <w:szCs w:val="17"/>
        </w:rPr>
      </w:pPr>
    </w:p>
    <w:p w14:paraId="4E05314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8403AF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323358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8CA4CE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3F5C66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6C896D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84F658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8F711C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9721DC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9ECC89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BD7066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31E030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165DF7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C3A57C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5466A0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95F443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6C90DD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A24770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3F7088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70E293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54FC91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0E36F3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02DAF3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3A70FC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B15B78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B2EE5F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1396E2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344A3C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B4B73D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8A8C11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D03BCE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373FE2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3EA1C8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754176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013313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B53366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25A4B0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CFD4E4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CB16BA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D7C192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CDC953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555992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FE23BA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517232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3AC4C8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400F48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3B24B2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9F98B5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562FAE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13FF3D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D795D7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4043F9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208EF5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BD1DBF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CF16E2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51B022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82E749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93CEB8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12465E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C64EEF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73009C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8F3791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F79863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41E55B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ACB9C6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03D1C5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374795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660BD20" w14:textId="77777777" w:rsidR="002B3F60" w:rsidRDefault="00285256">
      <w:pPr>
        <w:spacing w:before="32" w:after="0" w:line="240" w:lineRule="auto"/>
        <w:ind w:left="4036" w:right="4017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color w:val="231F20"/>
        </w:rPr>
        <w:t xml:space="preserve">See next </w:t>
      </w:r>
      <w:r>
        <w:rPr>
          <w:rFonts w:ascii="Arial" w:eastAsia="Arial" w:hAnsi="Arial" w:cs="Arial"/>
          <w:b/>
          <w:bCs/>
          <w:color w:val="231F20"/>
          <w:w w:val="99"/>
        </w:rPr>
        <w:t>page</w:t>
      </w:r>
    </w:p>
    <w:p w14:paraId="38445462" w14:textId="77777777" w:rsidR="002B3F60" w:rsidRDefault="002B3F60">
      <w:pPr>
        <w:spacing w:after="0"/>
        <w:jc w:val="center"/>
        <w:sectPr w:rsidR="002B3F60">
          <w:headerReference w:type="default" r:id="rId23"/>
          <w:pgSz w:w="11920" w:h="16840"/>
          <w:pgMar w:top="600" w:right="1140" w:bottom="280" w:left="1140" w:header="0" w:footer="2260" w:gutter="0"/>
          <w:cols w:space="720"/>
        </w:sectPr>
      </w:pPr>
    </w:p>
    <w:p w14:paraId="306612B0" w14:textId="31DBB766" w:rsidR="002B3F60" w:rsidRDefault="00F82685">
      <w:pPr>
        <w:tabs>
          <w:tab w:val="left" w:pos="4680"/>
        </w:tabs>
        <w:spacing w:before="77" w:after="0" w:line="248" w:lineRule="exact"/>
        <w:ind w:left="107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59424" behindDoc="1" locked="0" layoutInCell="1" allowOverlap="1" wp14:anchorId="4126E1A9" wp14:editId="75CF6ED4">
                <wp:simplePos x="0" y="0"/>
                <wp:positionH relativeFrom="page">
                  <wp:posOffset>7131050</wp:posOffset>
                </wp:positionH>
                <wp:positionV relativeFrom="page">
                  <wp:posOffset>360045</wp:posOffset>
                </wp:positionV>
                <wp:extent cx="1270" cy="9972040"/>
                <wp:effectExtent l="6350" t="7620" r="11430" b="12065"/>
                <wp:wrapNone/>
                <wp:docPr id="1185" name="Group 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9972040"/>
                          <a:chOff x="11230" y="567"/>
                          <a:chExt cx="2" cy="15704"/>
                        </a:xfrm>
                      </wpg:grpSpPr>
                      <wps:wsp>
                        <wps:cNvPr id="1186" name="Freeform 888"/>
                        <wps:cNvSpPr>
                          <a:spLocks/>
                        </wps:cNvSpPr>
                        <wps:spPr bwMode="auto">
                          <a:xfrm>
                            <a:off x="11230" y="567"/>
                            <a:ext cx="2" cy="15704"/>
                          </a:xfrm>
                          <a:custGeom>
                            <a:avLst/>
                            <a:gdLst>
                              <a:gd name="T0" fmla="+- 0 567 567"/>
                              <a:gd name="T1" fmla="*/ 567 h 15704"/>
                              <a:gd name="T2" fmla="+- 0 16271 567"/>
                              <a:gd name="T3" fmla="*/ 16271 h 157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704">
                                <a:moveTo>
                                  <a:pt x="0" y="0"/>
                                </a:moveTo>
                                <a:lnTo>
                                  <a:pt x="0" y="157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42DDE3D" id="Group 887" o:spid="_x0000_s1026" style="position:absolute;margin-left:561.5pt;margin-top:28.35pt;width:.1pt;height:785.2pt;z-index:-251757056;mso-position-horizontal-relative:page;mso-position-vertical-relative:page" coordorigin="11230,567" coordsize="2,1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">
                <v:shape id="Freeform 888" o:spid="_x0000_s1027" style="position:absolute;left:11230;top:567;width:2;height:15704;visibility:visible;mso-wrap-style:square;v-text-anchor:top" coordsize="2,15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" path="m,l,15704e" filled="f" strokecolor="#231f20" strokeweight=".5pt">
                  <v:path arrowok="t" o:connecttype="custom" o:connectlocs="0,567;0,16271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64544" behindDoc="1" locked="0" layoutInCell="1" allowOverlap="1" wp14:anchorId="0BABDA5A" wp14:editId="640A5A6C">
                <wp:simplePos x="0" y="0"/>
                <wp:positionH relativeFrom="page">
                  <wp:posOffset>1242060</wp:posOffset>
                </wp:positionH>
                <wp:positionV relativeFrom="page">
                  <wp:posOffset>2785745</wp:posOffset>
                </wp:positionV>
                <wp:extent cx="5525770" cy="1270"/>
                <wp:effectExtent l="13335" t="13970" r="13970" b="3810"/>
                <wp:wrapNone/>
                <wp:docPr id="1183" name="Group 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4387"/>
                          <a:chExt cx="8702" cy="2"/>
                        </a:xfrm>
                      </wpg:grpSpPr>
                      <wps:wsp>
                        <wps:cNvPr id="1184" name="Freeform 886"/>
                        <wps:cNvSpPr>
                          <a:spLocks/>
                        </wps:cNvSpPr>
                        <wps:spPr bwMode="auto">
                          <a:xfrm>
                            <a:off x="1956" y="4387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87D5400" id="Group 885" o:spid="_x0000_s1026" style="position:absolute;margin-left:97.8pt;margin-top:219.35pt;width:435.1pt;height:.1pt;z-index:-251751936;mso-position-horizontal-relative:page;mso-position-vertical-relative:page" coordorigin="1956,4387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">
                <v:shape id="Freeform 886" o:spid="_x0000_s1027" style="position:absolute;left:1956;top:4387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65568" behindDoc="1" locked="0" layoutInCell="1" allowOverlap="1" wp14:anchorId="5AE46CE2" wp14:editId="387962AD">
                <wp:simplePos x="0" y="0"/>
                <wp:positionH relativeFrom="page">
                  <wp:posOffset>1242060</wp:posOffset>
                </wp:positionH>
                <wp:positionV relativeFrom="page">
                  <wp:posOffset>3097530</wp:posOffset>
                </wp:positionV>
                <wp:extent cx="5525770" cy="1270"/>
                <wp:effectExtent l="13335" t="11430" r="13970" b="6350"/>
                <wp:wrapNone/>
                <wp:docPr id="1181" name="Group 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4878"/>
                          <a:chExt cx="8702" cy="2"/>
                        </a:xfrm>
                      </wpg:grpSpPr>
                      <wps:wsp>
                        <wps:cNvPr id="1182" name="Freeform 884"/>
                        <wps:cNvSpPr>
                          <a:spLocks/>
                        </wps:cNvSpPr>
                        <wps:spPr bwMode="auto">
                          <a:xfrm>
                            <a:off x="1956" y="4878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F5692A9" id="Group 883" o:spid="_x0000_s1026" style="position:absolute;margin-left:97.8pt;margin-top:243.9pt;width:435.1pt;height:.1pt;z-index:-251750912;mso-position-horizontal-relative:page;mso-position-vertical-relative:page" coordorigin="1956,4878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">
                <v:shape id="Freeform 884" o:spid="_x0000_s1027" style="position:absolute;left:1956;top:4878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66592" behindDoc="1" locked="0" layoutInCell="1" allowOverlap="1" wp14:anchorId="0832112B" wp14:editId="47DE062C">
                <wp:simplePos x="0" y="0"/>
                <wp:positionH relativeFrom="page">
                  <wp:posOffset>1242060</wp:posOffset>
                </wp:positionH>
                <wp:positionV relativeFrom="page">
                  <wp:posOffset>3409315</wp:posOffset>
                </wp:positionV>
                <wp:extent cx="5525770" cy="1270"/>
                <wp:effectExtent l="13335" t="8890" r="13970" b="8890"/>
                <wp:wrapNone/>
                <wp:docPr id="1179" name="Group 8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5369"/>
                          <a:chExt cx="8702" cy="2"/>
                        </a:xfrm>
                      </wpg:grpSpPr>
                      <wps:wsp>
                        <wps:cNvPr id="1180" name="Freeform 882"/>
                        <wps:cNvSpPr>
                          <a:spLocks/>
                        </wps:cNvSpPr>
                        <wps:spPr bwMode="auto">
                          <a:xfrm>
                            <a:off x="1956" y="5369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F8563F1" id="Group 881" o:spid="_x0000_s1026" style="position:absolute;margin-left:97.8pt;margin-top:268.45pt;width:435.1pt;height:.1pt;z-index:-251749888;mso-position-horizontal-relative:page;mso-position-vertical-relative:page" coordorigin="1956,5369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dSZZAMAAO0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">
                <v:shape id="Freeform 882" o:spid="_x0000_s1027" style="position:absolute;left:1956;top:5369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67616" behindDoc="1" locked="0" layoutInCell="1" allowOverlap="1" wp14:anchorId="03C943CA" wp14:editId="59B9C436">
                <wp:simplePos x="0" y="0"/>
                <wp:positionH relativeFrom="page">
                  <wp:posOffset>1242060</wp:posOffset>
                </wp:positionH>
                <wp:positionV relativeFrom="page">
                  <wp:posOffset>3721100</wp:posOffset>
                </wp:positionV>
                <wp:extent cx="5525770" cy="1270"/>
                <wp:effectExtent l="13335" t="6350" r="13970" b="11430"/>
                <wp:wrapNone/>
                <wp:docPr id="1177" name="Group 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5860"/>
                          <a:chExt cx="8702" cy="2"/>
                        </a:xfrm>
                      </wpg:grpSpPr>
                      <wps:wsp>
                        <wps:cNvPr id="1178" name="Freeform 880"/>
                        <wps:cNvSpPr>
                          <a:spLocks/>
                        </wps:cNvSpPr>
                        <wps:spPr bwMode="auto">
                          <a:xfrm>
                            <a:off x="1956" y="5860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68D795C" id="Group 879" o:spid="_x0000_s1026" style="position:absolute;margin-left:97.8pt;margin-top:293pt;width:435.1pt;height:.1pt;z-index:-251748864;mso-position-horizontal-relative:page;mso-position-vertical-relative:page" coordorigin="1956,5860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">
                <v:shape id="Freeform 880" o:spid="_x0000_s1027" style="position:absolute;left:1956;top:5860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68640" behindDoc="1" locked="0" layoutInCell="1" allowOverlap="1" wp14:anchorId="5B3A5374" wp14:editId="64C3211C">
                <wp:simplePos x="0" y="0"/>
                <wp:positionH relativeFrom="page">
                  <wp:posOffset>1242060</wp:posOffset>
                </wp:positionH>
                <wp:positionV relativeFrom="page">
                  <wp:posOffset>4032250</wp:posOffset>
                </wp:positionV>
                <wp:extent cx="5525770" cy="1270"/>
                <wp:effectExtent l="13335" t="12700" r="13970" b="5080"/>
                <wp:wrapNone/>
                <wp:docPr id="1175" name="Group 8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6350"/>
                          <a:chExt cx="8702" cy="2"/>
                        </a:xfrm>
                      </wpg:grpSpPr>
                      <wps:wsp>
                        <wps:cNvPr id="1176" name="Freeform 878"/>
                        <wps:cNvSpPr>
                          <a:spLocks/>
                        </wps:cNvSpPr>
                        <wps:spPr bwMode="auto">
                          <a:xfrm>
                            <a:off x="1956" y="6350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F427C55" id="Group 877" o:spid="_x0000_s1026" style="position:absolute;margin-left:97.8pt;margin-top:317.5pt;width:435.1pt;height:.1pt;z-index:-251747840;mso-position-horizontal-relative:page;mso-position-vertical-relative:page" coordorigin="1956,6350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">
                <v:shape id="Freeform 878" o:spid="_x0000_s1027" style="position:absolute;left:1956;top:6350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69664" behindDoc="1" locked="0" layoutInCell="1" allowOverlap="1" wp14:anchorId="67A07662" wp14:editId="2CEC36B3">
                <wp:simplePos x="0" y="0"/>
                <wp:positionH relativeFrom="page">
                  <wp:posOffset>1242060</wp:posOffset>
                </wp:positionH>
                <wp:positionV relativeFrom="page">
                  <wp:posOffset>4344035</wp:posOffset>
                </wp:positionV>
                <wp:extent cx="5525770" cy="1270"/>
                <wp:effectExtent l="13335" t="10160" r="13970" b="7620"/>
                <wp:wrapNone/>
                <wp:docPr id="1173" name="Group 8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6841"/>
                          <a:chExt cx="8702" cy="2"/>
                        </a:xfrm>
                      </wpg:grpSpPr>
                      <wps:wsp>
                        <wps:cNvPr id="1174" name="Freeform 876"/>
                        <wps:cNvSpPr>
                          <a:spLocks/>
                        </wps:cNvSpPr>
                        <wps:spPr bwMode="auto">
                          <a:xfrm>
                            <a:off x="1956" y="6841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539B5D2" id="Group 875" o:spid="_x0000_s1026" style="position:absolute;margin-left:97.8pt;margin-top:342.05pt;width:435.1pt;height:.1pt;z-index:-251746816;mso-position-horizontal-relative:page;mso-position-vertical-relative:page" coordorigin="1956,6841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">
                <v:shape id="Freeform 876" o:spid="_x0000_s1027" style="position:absolute;left:1956;top:6841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70688" behindDoc="1" locked="0" layoutInCell="1" allowOverlap="1" wp14:anchorId="11EA875D" wp14:editId="67EA174C">
                <wp:simplePos x="0" y="0"/>
                <wp:positionH relativeFrom="page">
                  <wp:posOffset>1242060</wp:posOffset>
                </wp:positionH>
                <wp:positionV relativeFrom="page">
                  <wp:posOffset>4655820</wp:posOffset>
                </wp:positionV>
                <wp:extent cx="5525770" cy="1270"/>
                <wp:effectExtent l="13335" t="7620" r="13970" b="10160"/>
                <wp:wrapNone/>
                <wp:docPr id="1171" name="Group 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7332"/>
                          <a:chExt cx="8702" cy="2"/>
                        </a:xfrm>
                      </wpg:grpSpPr>
                      <wps:wsp>
                        <wps:cNvPr id="1172" name="Freeform 874"/>
                        <wps:cNvSpPr>
                          <a:spLocks/>
                        </wps:cNvSpPr>
                        <wps:spPr bwMode="auto">
                          <a:xfrm>
                            <a:off x="1956" y="7332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DE31C86" id="Group 873" o:spid="_x0000_s1026" style="position:absolute;margin-left:97.8pt;margin-top:366.6pt;width:435.1pt;height:.1pt;z-index:-251745792;mso-position-horizontal-relative:page;mso-position-vertical-relative:page" coordorigin="1956,7332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">
                <v:shape id="Freeform 874" o:spid="_x0000_s1027" style="position:absolute;left:1956;top:7332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71712" behindDoc="1" locked="0" layoutInCell="1" allowOverlap="1" wp14:anchorId="6D57B4A1" wp14:editId="5685AB1C">
                <wp:simplePos x="0" y="0"/>
                <wp:positionH relativeFrom="page">
                  <wp:posOffset>1242060</wp:posOffset>
                </wp:positionH>
                <wp:positionV relativeFrom="page">
                  <wp:posOffset>4967605</wp:posOffset>
                </wp:positionV>
                <wp:extent cx="5525770" cy="1270"/>
                <wp:effectExtent l="13335" t="5080" r="13970" b="12700"/>
                <wp:wrapNone/>
                <wp:docPr id="1169" name="Group 8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7823"/>
                          <a:chExt cx="8702" cy="2"/>
                        </a:xfrm>
                      </wpg:grpSpPr>
                      <wps:wsp>
                        <wps:cNvPr id="1170" name="Freeform 872"/>
                        <wps:cNvSpPr>
                          <a:spLocks/>
                        </wps:cNvSpPr>
                        <wps:spPr bwMode="auto">
                          <a:xfrm>
                            <a:off x="1956" y="7823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2675095" id="Group 871" o:spid="_x0000_s1026" style="position:absolute;margin-left:97.8pt;margin-top:391.15pt;width:435.1pt;height:.1pt;z-index:-251744768;mso-position-horizontal-relative:page;mso-position-vertical-relative:page" coordorigin="1956,7823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">
                <v:shape id="Freeform 872" o:spid="_x0000_s1027" style="position:absolute;left:1956;top:7823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72736" behindDoc="1" locked="0" layoutInCell="1" allowOverlap="1" wp14:anchorId="58B96705" wp14:editId="79A7B443">
                <wp:simplePos x="0" y="0"/>
                <wp:positionH relativeFrom="page">
                  <wp:posOffset>1242060</wp:posOffset>
                </wp:positionH>
                <wp:positionV relativeFrom="page">
                  <wp:posOffset>5278755</wp:posOffset>
                </wp:positionV>
                <wp:extent cx="5525770" cy="1270"/>
                <wp:effectExtent l="13335" t="11430" r="13970" b="6350"/>
                <wp:wrapNone/>
                <wp:docPr id="1167" name="Group 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8313"/>
                          <a:chExt cx="8702" cy="2"/>
                        </a:xfrm>
                      </wpg:grpSpPr>
                      <wps:wsp>
                        <wps:cNvPr id="1168" name="Freeform 870"/>
                        <wps:cNvSpPr>
                          <a:spLocks/>
                        </wps:cNvSpPr>
                        <wps:spPr bwMode="auto">
                          <a:xfrm>
                            <a:off x="1956" y="8313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88447A8" id="Group 869" o:spid="_x0000_s1026" style="position:absolute;margin-left:97.8pt;margin-top:415.65pt;width:435.1pt;height:.1pt;z-index:-251743744;mso-position-horizontal-relative:page;mso-position-vertical-relative:page" coordorigin="1956,8313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">
                <v:shape id="Freeform 870" o:spid="_x0000_s1027" style="position:absolute;left:1956;top:8313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73760" behindDoc="1" locked="0" layoutInCell="1" allowOverlap="1" wp14:anchorId="5BB1FF42" wp14:editId="5FB21500">
                <wp:simplePos x="0" y="0"/>
                <wp:positionH relativeFrom="page">
                  <wp:posOffset>1242060</wp:posOffset>
                </wp:positionH>
                <wp:positionV relativeFrom="page">
                  <wp:posOffset>5590540</wp:posOffset>
                </wp:positionV>
                <wp:extent cx="5525770" cy="1270"/>
                <wp:effectExtent l="13335" t="8890" r="13970" b="8890"/>
                <wp:wrapNone/>
                <wp:docPr id="1165" name="Group 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8804"/>
                          <a:chExt cx="8702" cy="2"/>
                        </a:xfrm>
                      </wpg:grpSpPr>
                      <wps:wsp>
                        <wps:cNvPr id="1166" name="Freeform 868"/>
                        <wps:cNvSpPr>
                          <a:spLocks/>
                        </wps:cNvSpPr>
                        <wps:spPr bwMode="auto">
                          <a:xfrm>
                            <a:off x="1956" y="8804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19D7BF5" id="Group 867" o:spid="_x0000_s1026" style="position:absolute;margin-left:97.8pt;margin-top:440.2pt;width:435.1pt;height:.1pt;z-index:-251742720;mso-position-horizontal-relative:page;mso-position-vertical-relative:page" coordorigin="1956,8804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">
                <v:shape id="Freeform 868" o:spid="_x0000_s1027" style="position:absolute;left:1956;top:8804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74784" behindDoc="1" locked="0" layoutInCell="1" allowOverlap="1" wp14:anchorId="569A7C03" wp14:editId="76549438">
                <wp:simplePos x="0" y="0"/>
                <wp:positionH relativeFrom="page">
                  <wp:posOffset>1242060</wp:posOffset>
                </wp:positionH>
                <wp:positionV relativeFrom="page">
                  <wp:posOffset>5902325</wp:posOffset>
                </wp:positionV>
                <wp:extent cx="5525770" cy="1270"/>
                <wp:effectExtent l="13335" t="6350" r="13970" b="11430"/>
                <wp:wrapNone/>
                <wp:docPr id="1163" name="Group 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9295"/>
                          <a:chExt cx="8702" cy="2"/>
                        </a:xfrm>
                      </wpg:grpSpPr>
                      <wps:wsp>
                        <wps:cNvPr id="1164" name="Freeform 866"/>
                        <wps:cNvSpPr>
                          <a:spLocks/>
                        </wps:cNvSpPr>
                        <wps:spPr bwMode="auto">
                          <a:xfrm>
                            <a:off x="1956" y="9295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9B46629" id="Group 865" o:spid="_x0000_s1026" style="position:absolute;margin-left:97.8pt;margin-top:464.75pt;width:435.1pt;height:.1pt;z-index:-251741696;mso-position-horizontal-relative:page;mso-position-vertical-relative:page" coordorigin="1956,9295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syHZQMAAO0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">
                <v:shape id="Freeform 866" o:spid="_x0000_s1027" style="position:absolute;left:1956;top:9295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75808" behindDoc="1" locked="0" layoutInCell="1" allowOverlap="1" wp14:anchorId="7F9474A6" wp14:editId="09A9E1D0">
                <wp:simplePos x="0" y="0"/>
                <wp:positionH relativeFrom="page">
                  <wp:posOffset>1242060</wp:posOffset>
                </wp:positionH>
                <wp:positionV relativeFrom="page">
                  <wp:posOffset>6214110</wp:posOffset>
                </wp:positionV>
                <wp:extent cx="5525770" cy="1270"/>
                <wp:effectExtent l="13335" t="13335" r="13970" b="4445"/>
                <wp:wrapNone/>
                <wp:docPr id="1161" name="Group 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9786"/>
                          <a:chExt cx="8702" cy="2"/>
                        </a:xfrm>
                      </wpg:grpSpPr>
                      <wps:wsp>
                        <wps:cNvPr id="1162" name="Freeform 864"/>
                        <wps:cNvSpPr>
                          <a:spLocks/>
                        </wps:cNvSpPr>
                        <wps:spPr bwMode="auto">
                          <a:xfrm>
                            <a:off x="1956" y="9786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0ACB35C" id="Group 863" o:spid="_x0000_s1026" style="position:absolute;margin-left:97.8pt;margin-top:489.3pt;width:435.1pt;height:.1pt;z-index:-251740672;mso-position-horizontal-relative:page;mso-position-vertical-relative:page" coordorigin="1956,9786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">
                <v:shape id="Freeform 864" o:spid="_x0000_s1027" style="position:absolute;left:1956;top:9786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76832" behindDoc="1" locked="0" layoutInCell="1" allowOverlap="1" wp14:anchorId="7D4C0447" wp14:editId="1DA83C14">
                <wp:simplePos x="0" y="0"/>
                <wp:positionH relativeFrom="page">
                  <wp:posOffset>1242060</wp:posOffset>
                </wp:positionH>
                <wp:positionV relativeFrom="page">
                  <wp:posOffset>6525895</wp:posOffset>
                </wp:positionV>
                <wp:extent cx="5525770" cy="1270"/>
                <wp:effectExtent l="13335" t="10795" r="13970" b="6985"/>
                <wp:wrapNone/>
                <wp:docPr id="1159" name="Group 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0277"/>
                          <a:chExt cx="8702" cy="2"/>
                        </a:xfrm>
                      </wpg:grpSpPr>
                      <wps:wsp>
                        <wps:cNvPr id="1160" name="Freeform 862"/>
                        <wps:cNvSpPr>
                          <a:spLocks/>
                        </wps:cNvSpPr>
                        <wps:spPr bwMode="auto">
                          <a:xfrm>
                            <a:off x="1956" y="10277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75B56CD" id="Group 861" o:spid="_x0000_s1026" style="position:absolute;margin-left:97.8pt;margin-top:513.85pt;width:435.1pt;height:.1pt;z-index:-251739648;mso-position-horizontal-relative:page;mso-position-vertical-relative:page" coordorigin="1956,10277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YCxYwMAAO8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">
                <v:shape id="Freeform 862" o:spid="_x0000_s1027" style="position:absolute;left:1956;top:10277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77856" behindDoc="1" locked="0" layoutInCell="1" allowOverlap="1" wp14:anchorId="684D2149" wp14:editId="0A12E80F">
                <wp:simplePos x="0" y="0"/>
                <wp:positionH relativeFrom="page">
                  <wp:posOffset>1242060</wp:posOffset>
                </wp:positionH>
                <wp:positionV relativeFrom="page">
                  <wp:posOffset>6837045</wp:posOffset>
                </wp:positionV>
                <wp:extent cx="5525770" cy="1270"/>
                <wp:effectExtent l="13335" t="7620" r="13970" b="10160"/>
                <wp:wrapNone/>
                <wp:docPr id="1157" name="Group 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0767"/>
                          <a:chExt cx="8702" cy="2"/>
                        </a:xfrm>
                      </wpg:grpSpPr>
                      <wps:wsp>
                        <wps:cNvPr id="1158" name="Freeform 860"/>
                        <wps:cNvSpPr>
                          <a:spLocks/>
                        </wps:cNvSpPr>
                        <wps:spPr bwMode="auto">
                          <a:xfrm>
                            <a:off x="1956" y="10767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34F10B3" id="Group 859" o:spid="_x0000_s1026" style="position:absolute;margin-left:97.8pt;margin-top:538.35pt;width:435.1pt;height:.1pt;z-index:-251738624;mso-position-horizontal-relative:page;mso-position-vertical-relative:page" coordorigin="1956,10767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mBAZAMAAO8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">
                <v:shape id="Freeform 860" o:spid="_x0000_s1027" style="position:absolute;left:1956;top:10767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78880" behindDoc="1" locked="0" layoutInCell="1" allowOverlap="1" wp14:anchorId="7202D358" wp14:editId="4C57236E">
                <wp:simplePos x="0" y="0"/>
                <wp:positionH relativeFrom="page">
                  <wp:posOffset>1242060</wp:posOffset>
                </wp:positionH>
                <wp:positionV relativeFrom="page">
                  <wp:posOffset>7148830</wp:posOffset>
                </wp:positionV>
                <wp:extent cx="5525770" cy="1270"/>
                <wp:effectExtent l="13335" t="5080" r="13970" b="12700"/>
                <wp:wrapNone/>
                <wp:docPr id="1155" name="Group 8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1258"/>
                          <a:chExt cx="8702" cy="2"/>
                        </a:xfrm>
                      </wpg:grpSpPr>
                      <wps:wsp>
                        <wps:cNvPr id="1156" name="Freeform 858"/>
                        <wps:cNvSpPr>
                          <a:spLocks/>
                        </wps:cNvSpPr>
                        <wps:spPr bwMode="auto">
                          <a:xfrm>
                            <a:off x="1956" y="11258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BCE6EC1" id="Group 857" o:spid="_x0000_s1026" style="position:absolute;margin-left:97.8pt;margin-top:562.9pt;width:435.1pt;height:.1pt;z-index:-251737600;mso-position-horizontal-relative:page;mso-position-vertical-relative:page" coordorigin="1956,11258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">
                <v:shape id="Freeform 858" o:spid="_x0000_s1027" style="position:absolute;left:1956;top:11258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79904" behindDoc="1" locked="0" layoutInCell="1" allowOverlap="1" wp14:anchorId="7172D166" wp14:editId="3F7BDE7C">
                <wp:simplePos x="0" y="0"/>
                <wp:positionH relativeFrom="page">
                  <wp:posOffset>1242060</wp:posOffset>
                </wp:positionH>
                <wp:positionV relativeFrom="page">
                  <wp:posOffset>7460615</wp:posOffset>
                </wp:positionV>
                <wp:extent cx="5525770" cy="1270"/>
                <wp:effectExtent l="13335" t="12065" r="13970" b="5715"/>
                <wp:wrapNone/>
                <wp:docPr id="1153" name="Group 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1749"/>
                          <a:chExt cx="8702" cy="2"/>
                        </a:xfrm>
                      </wpg:grpSpPr>
                      <wps:wsp>
                        <wps:cNvPr id="1154" name="Freeform 856"/>
                        <wps:cNvSpPr>
                          <a:spLocks/>
                        </wps:cNvSpPr>
                        <wps:spPr bwMode="auto">
                          <a:xfrm>
                            <a:off x="1956" y="11749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D5EE053" id="Group 855" o:spid="_x0000_s1026" style="position:absolute;margin-left:97.8pt;margin-top:587.45pt;width:435.1pt;height:.1pt;z-index:-251736576;mso-position-horizontal-relative:page;mso-position-vertical-relative:page" coordorigin="1956,11749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+mpYwMAAO8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">
                <v:shape id="Freeform 856" o:spid="_x0000_s1027" style="position:absolute;left:1956;top:11749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80928" behindDoc="1" locked="0" layoutInCell="1" allowOverlap="1" wp14:anchorId="5CD82EC3" wp14:editId="548BFAA5">
                <wp:simplePos x="0" y="0"/>
                <wp:positionH relativeFrom="page">
                  <wp:posOffset>1242060</wp:posOffset>
                </wp:positionH>
                <wp:positionV relativeFrom="page">
                  <wp:posOffset>7772400</wp:posOffset>
                </wp:positionV>
                <wp:extent cx="5525770" cy="1270"/>
                <wp:effectExtent l="13335" t="9525" r="13970" b="8255"/>
                <wp:wrapNone/>
                <wp:docPr id="1151" name="Group 8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2240"/>
                          <a:chExt cx="8702" cy="2"/>
                        </a:xfrm>
                      </wpg:grpSpPr>
                      <wps:wsp>
                        <wps:cNvPr id="1152" name="Freeform 854"/>
                        <wps:cNvSpPr>
                          <a:spLocks/>
                        </wps:cNvSpPr>
                        <wps:spPr bwMode="auto">
                          <a:xfrm>
                            <a:off x="1956" y="12240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4730F23" id="Group 853" o:spid="_x0000_s1026" style="position:absolute;margin-left:97.8pt;margin-top:612pt;width:435.1pt;height:.1pt;z-index:-251735552;mso-position-horizontal-relative:page;mso-position-vertical-relative:page" coordorigin="1956,12240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">
                <v:shape id="Freeform 854" o:spid="_x0000_s1027" style="position:absolute;left:1956;top:12240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81952" behindDoc="1" locked="0" layoutInCell="1" allowOverlap="1" wp14:anchorId="6C86E0A7" wp14:editId="36AC8552">
                <wp:simplePos x="0" y="0"/>
                <wp:positionH relativeFrom="page">
                  <wp:posOffset>1242060</wp:posOffset>
                </wp:positionH>
                <wp:positionV relativeFrom="page">
                  <wp:posOffset>8083550</wp:posOffset>
                </wp:positionV>
                <wp:extent cx="5525770" cy="1270"/>
                <wp:effectExtent l="13335" t="6350" r="13970" b="11430"/>
                <wp:wrapNone/>
                <wp:docPr id="1149" name="Group 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2730"/>
                          <a:chExt cx="8702" cy="2"/>
                        </a:xfrm>
                      </wpg:grpSpPr>
                      <wps:wsp>
                        <wps:cNvPr id="1150" name="Freeform 852"/>
                        <wps:cNvSpPr>
                          <a:spLocks/>
                        </wps:cNvSpPr>
                        <wps:spPr bwMode="auto">
                          <a:xfrm>
                            <a:off x="1956" y="12730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59E737E" id="Group 851" o:spid="_x0000_s1026" style="position:absolute;margin-left:97.8pt;margin-top:636.5pt;width:435.1pt;height:.1pt;z-index:-251734528;mso-position-horizontal-relative:page;mso-position-vertical-relative:page" coordorigin="1956,12730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">
                <v:shape id="Freeform 852" o:spid="_x0000_s1027" style="position:absolute;left:1956;top:12730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82976" behindDoc="1" locked="0" layoutInCell="1" allowOverlap="1" wp14:anchorId="0D656380" wp14:editId="204C863F">
                <wp:simplePos x="0" y="0"/>
                <wp:positionH relativeFrom="page">
                  <wp:posOffset>1242060</wp:posOffset>
                </wp:positionH>
                <wp:positionV relativeFrom="page">
                  <wp:posOffset>8395335</wp:posOffset>
                </wp:positionV>
                <wp:extent cx="5525770" cy="1270"/>
                <wp:effectExtent l="13335" t="13335" r="13970" b="4445"/>
                <wp:wrapNone/>
                <wp:docPr id="1147" name="Group 8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3221"/>
                          <a:chExt cx="8702" cy="2"/>
                        </a:xfrm>
                      </wpg:grpSpPr>
                      <wps:wsp>
                        <wps:cNvPr id="1148" name="Freeform 850"/>
                        <wps:cNvSpPr>
                          <a:spLocks/>
                        </wps:cNvSpPr>
                        <wps:spPr bwMode="auto">
                          <a:xfrm>
                            <a:off x="1956" y="13221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67578FE" id="Group 849" o:spid="_x0000_s1026" style="position:absolute;margin-left:97.8pt;margin-top:661.05pt;width:435.1pt;height:.1pt;z-index:-251733504;mso-position-horizontal-relative:page;mso-position-vertical-relative:page" coordorigin="1956,13221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lmDYwMAAO8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">
                <v:shape id="Freeform 850" o:spid="_x0000_s1027" style="position:absolute;left:1956;top:13221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84000" behindDoc="1" locked="0" layoutInCell="1" allowOverlap="1" wp14:anchorId="05A6F0A8" wp14:editId="01FDE888">
                <wp:simplePos x="0" y="0"/>
                <wp:positionH relativeFrom="page">
                  <wp:posOffset>1242060</wp:posOffset>
                </wp:positionH>
                <wp:positionV relativeFrom="page">
                  <wp:posOffset>8707120</wp:posOffset>
                </wp:positionV>
                <wp:extent cx="5525770" cy="1270"/>
                <wp:effectExtent l="13335" t="10795" r="13970" b="6985"/>
                <wp:wrapNone/>
                <wp:docPr id="1145" name="Group 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3712"/>
                          <a:chExt cx="8702" cy="2"/>
                        </a:xfrm>
                      </wpg:grpSpPr>
                      <wps:wsp>
                        <wps:cNvPr id="1146" name="Freeform 848"/>
                        <wps:cNvSpPr>
                          <a:spLocks/>
                        </wps:cNvSpPr>
                        <wps:spPr bwMode="auto">
                          <a:xfrm>
                            <a:off x="1956" y="13712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F04276A" id="Group 847" o:spid="_x0000_s1026" style="position:absolute;margin-left:97.8pt;margin-top:685.6pt;width:435.1pt;height:.1pt;z-index:-251732480;mso-position-horizontal-relative:page;mso-position-vertical-relative:page" coordorigin="1956,13712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">
                <v:shape id="Freeform 848" o:spid="_x0000_s1027" style="position:absolute;left:1956;top:13712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585024" behindDoc="1" locked="0" layoutInCell="1" allowOverlap="1" wp14:anchorId="706B179F" wp14:editId="43F9F58B">
                <wp:simplePos x="0" y="0"/>
                <wp:positionH relativeFrom="page">
                  <wp:posOffset>7230110</wp:posOffset>
                </wp:positionH>
                <wp:positionV relativeFrom="page">
                  <wp:posOffset>3286760</wp:posOffset>
                </wp:positionV>
                <wp:extent cx="165100" cy="3596005"/>
                <wp:effectExtent l="635" t="635" r="0" b="3810"/>
                <wp:wrapNone/>
                <wp:docPr id="1144" name="Text Box 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3596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411A95" w14:textId="77777777" w:rsidR="00D35C18" w:rsidRDefault="00D35C18">
                            <w:pPr>
                              <w:spacing w:after="0" w:line="245" w:lineRule="exact"/>
                              <w:ind w:left="20" w:right="-53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DO NOT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WRITE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IN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THIS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AREA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WILL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BE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CUT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OFF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06B179F" id="Text Box 846" o:spid="_x0000_s1045" type="#_x0000_t202" style="position:absolute;left:0;text-align:left;margin-left:569.3pt;margin-top:258.8pt;width:13pt;height:283.15pt;z-index:-25173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" filled="f" stroked="f">
                <v:textbox style="layout-flow:vertical;mso-layout-flow-alt:bottom-to-top" inset="0,0,0,0">
                  <w:txbxContent>
                    <w:p w14:paraId="0D411A95" w14:textId="77777777" w:rsidR="00D35C18" w:rsidRDefault="00D35C18">
                      <w:pPr>
                        <w:spacing w:after="0" w:line="245" w:lineRule="exact"/>
                        <w:ind w:left="20" w:right="-53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color w:val="6D6E71"/>
                        </w:rPr>
                        <w:t>DO NOT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WRITE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IN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THIS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AREA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WILL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BE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CUT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OFF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MODERN HIS</w:t>
      </w:r>
      <w:r w:rsidR="00285256">
        <w:rPr>
          <w:rFonts w:ascii="Arial" w:eastAsia="Arial" w:hAnsi="Arial" w:cs="Arial"/>
          <w:b/>
          <w:bCs/>
          <w:color w:val="231F20"/>
          <w:spacing w:val="-4"/>
          <w:position w:val="-1"/>
        </w:rPr>
        <w:t>T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O</w:t>
      </w:r>
      <w:r w:rsidR="00285256">
        <w:rPr>
          <w:rFonts w:ascii="Arial" w:eastAsia="Arial" w:hAnsi="Arial" w:cs="Arial"/>
          <w:b/>
          <w:bCs/>
          <w:color w:val="231F20"/>
          <w:spacing w:val="-8"/>
          <w:position w:val="-1"/>
        </w:rPr>
        <w:t>R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Y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ab/>
        <w:t>20</w:t>
      </w:r>
    </w:p>
    <w:p w14:paraId="56E7B0AB" w14:textId="77777777" w:rsidR="002B3F60" w:rsidRDefault="002B3F60">
      <w:pPr>
        <w:spacing w:before="6" w:after="0" w:line="220" w:lineRule="exact"/>
      </w:pPr>
    </w:p>
    <w:p w14:paraId="11717BF2" w14:textId="77777777" w:rsidR="002B3F60" w:rsidRDefault="00285256">
      <w:pPr>
        <w:spacing w:before="32" w:after="0" w:line="240" w:lineRule="auto"/>
        <w:ind w:left="107" w:right="-2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color w:val="231F20"/>
        </w:rPr>
        <w:t>Question</w:t>
      </w:r>
      <w:r>
        <w:rPr>
          <w:rFonts w:ascii="Arial" w:eastAsia="Arial" w:hAnsi="Arial" w:cs="Arial"/>
          <w:b/>
          <w:bCs/>
          <w:color w:val="231F20"/>
          <w:spacing w:val="-10"/>
        </w:rPr>
        <w:t xml:space="preserve"> </w:t>
      </w:r>
      <w:r>
        <w:rPr>
          <w:rFonts w:ascii="Arial" w:eastAsia="Arial" w:hAnsi="Arial" w:cs="Arial"/>
          <w:b/>
          <w:bCs/>
          <w:color w:val="231F20"/>
          <w:spacing w:val="-12"/>
        </w:rPr>
        <w:t>1</w:t>
      </w:r>
      <w:r>
        <w:rPr>
          <w:rFonts w:ascii="Arial" w:eastAsia="Arial" w:hAnsi="Arial" w:cs="Arial"/>
          <w:b/>
          <w:bCs/>
          <w:color w:val="231F20"/>
        </w:rPr>
        <w:t xml:space="preserve">1 </w:t>
      </w:r>
      <w:r>
        <w:rPr>
          <w:rFonts w:ascii="Arial" w:eastAsia="Arial" w:hAnsi="Arial" w:cs="Arial"/>
          <w:color w:val="231F20"/>
        </w:rPr>
        <w:t>(continued)</w:t>
      </w:r>
    </w:p>
    <w:p w14:paraId="49ACB500" w14:textId="77777777" w:rsidR="002B3F60" w:rsidRDefault="002B3F60">
      <w:pPr>
        <w:spacing w:before="15" w:after="0" w:line="260" w:lineRule="exact"/>
        <w:rPr>
          <w:sz w:val="26"/>
          <w:szCs w:val="26"/>
        </w:rPr>
      </w:pPr>
    </w:p>
    <w:p w14:paraId="01A8A2C9" w14:textId="6FA840FC" w:rsidR="002B3F60" w:rsidRDefault="00F82685">
      <w:pPr>
        <w:tabs>
          <w:tab w:val="left" w:pos="800"/>
          <w:tab w:val="left" w:pos="8560"/>
        </w:tabs>
        <w:spacing w:after="0" w:line="248" w:lineRule="exact"/>
        <w:ind w:left="107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60448" behindDoc="1" locked="0" layoutInCell="1" allowOverlap="1" wp14:anchorId="5776309D" wp14:editId="35ED677F">
                <wp:simplePos x="0" y="0"/>
                <wp:positionH relativeFrom="page">
                  <wp:posOffset>1242060</wp:posOffset>
                </wp:positionH>
                <wp:positionV relativeFrom="paragraph">
                  <wp:posOffset>441325</wp:posOffset>
                </wp:positionV>
                <wp:extent cx="5525770" cy="1270"/>
                <wp:effectExtent l="13335" t="13335" r="13970" b="4445"/>
                <wp:wrapNone/>
                <wp:docPr id="1142" name="Group 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695"/>
                          <a:chExt cx="8702" cy="2"/>
                        </a:xfrm>
                      </wpg:grpSpPr>
                      <wps:wsp>
                        <wps:cNvPr id="1143" name="Freeform 845"/>
                        <wps:cNvSpPr>
                          <a:spLocks/>
                        </wps:cNvSpPr>
                        <wps:spPr bwMode="auto">
                          <a:xfrm>
                            <a:off x="1956" y="695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E462354" id="Group 844" o:spid="_x0000_s1026" style="position:absolute;margin-left:97.8pt;margin-top:34.75pt;width:435.1pt;height:.1pt;z-index:-251756032;mso-position-horizontal-relative:page" coordorigin="1956,695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MpfYwMAAOs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">
                <v:shape id="Freeform 845" o:spid="_x0000_s1027" style="position:absolute;left:1956;top:695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61472" behindDoc="1" locked="0" layoutInCell="1" allowOverlap="1" wp14:anchorId="6C33C8A1" wp14:editId="76875D65">
                <wp:simplePos x="0" y="0"/>
                <wp:positionH relativeFrom="page">
                  <wp:posOffset>1242060</wp:posOffset>
                </wp:positionH>
                <wp:positionV relativeFrom="paragraph">
                  <wp:posOffset>753110</wp:posOffset>
                </wp:positionV>
                <wp:extent cx="5525770" cy="1270"/>
                <wp:effectExtent l="13335" t="10795" r="13970" b="6985"/>
                <wp:wrapNone/>
                <wp:docPr id="1140" name="Group 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186"/>
                          <a:chExt cx="8702" cy="2"/>
                        </a:xfrm>
                      </wpg:grpSpPr>
                      <wps:wsp>
                        <wps:cNvPr id="1141" name="Freeform 843"/>
                        <wps:cNvSpPr>
                          <a:spLocks/>
                        </wps:cNvSpPr>
                        <wps:spPr bwMode="auto">
                          <a:xfrm>
                            <a:off x="1956" y="1186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191A7DF" id="Group 842" o:spid="_x0000_s1026" style="position:absolute;margin-left:97.8pt;margin-top:59.3pt;width:435.1pt;height:.1pt;z-index:-251755008;mso-position-horizontal-relative:page" coordorigin="1956,1186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">
                <v:shape id="Freeform 843" o:spid="_x0000_s1027" style="position:absolute;left:1956;top:1186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62496" behindDoc="1" locked="0" layoutInCell="1" allowOverlap="1" wp14:anchorId="19A4C146" wp14:editId="14B2DEE3">
                <wp:simplePos x="0" y="0"/>
                <wp:positionH relativeFrom="page">
                  <wp:posOffset>1242060</wp:posOffset>
                </wp:positionH>
                <wp:positionV relativeFrom="paragraph">
                  <wp:posOffset>1064895</wp:posOffset>
                </wp:positionV>
                <wp:extent cx="5525770" cy="1270"/>
                <wp:effectExtent l="13335" t="8255" r="13970" b="9525"/>
                <wp:wrapNone/>
                <wp:docPr id="1138" name="Group 8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677"/>
                          <a:chExt cx="8702" cy="2"/>
                        </a:xfrm>
                      </wpg:grpSpPr>
                      <wps:wsp>
                        <wps:cNvPr id="1139" name="Freeform 841"/>
                        <wps:cNvSpPr>
                          <a:spLocks/>
                        </wps:cNvSpPr>
                        <wps:spPr bwMode="auto">
                          <a:xfrm>
                            <a:off x="1956" y="1677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C27D3AC" id="Group 840" o:spid="_x0000_s1026" style="position:absolute;margin-left:97.8pt;margin-top:83.85pt;width:435.1pt;height:.1pt;z-index:-251753984;mso-position-horizontal-relative:page" coordorigin="1956,1677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">
                <v:shape id="Freeform 841" o:spid="_x0000_s1027" style="position:absolute;left:1956;top:1677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63520" behindDoc="1" locked="0" layoutInCell="1" allowOverlap="1" wp14:anchorId="60976CC6" wp14:editId="60CC7A7F">
                <wp:simplePos x="0" y="0"/>
                <wp:positionH relativeFrom="page">
                  <wp:posOffset>1242060</wp:posOffset>
                </wp:positionH>
                <wp:positionV relativeFrom="paragraph">
                  <wp:posOffset>1376045</wp:posOffset>
                </wp:positionV>
                <wp:extent cx="5525770" cy="1270"/>
                <wp:effectExtent l="13335" t="5080" r="13970" b="12700"/>
                <wp:wrapNone/>
                <wp:docPr id="1136" name="Group 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2167"/>
                          <a:chExt cx="8702" cy="2"/>
                        </a:xfrm>
                      </wpg:grpSpPr>
                      <wps:wsp>
                        <wps:cNvPr id="1137" name="Freeform 839"/>
                        <wps:cNvSpPr>
                          <a:spLocks/>
                        </wps:cNvSpPr>
                        <wps:spPr bwMode="auto">
                          <a:xfrm>
                            <a:off x="1956" y="2167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CD0DCFF" id="Group 838" o:spid="_x0000_s1026" style="position:absolute;margin-left:97.8pt;margin-top:108.35pt;width:435.1pt;height:.1pt;z-index:-251752960;mso-position-horizontal-relative:page" coordorigin="1956,2167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">
                <v:shape id="Freeform 839" o:spid="_x0000_s1027" style="position:absolute;left:1956;top:2167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 w:rsidR="00285256">
        <w:rPr>
          <w:rFonts w:ascii="Arial" w:eastAsia="Arial" w:hAnsi="Arial" w:cs="Arial"/>
          <w:color w:val="231F20"/>
          <w:position w:val="-1"/>
        </w:rPr>
        <w:t>(b)</w:t>
      </w:r>
      <w:r w:rsidR="00285256">
        <w:rPr>
          <w:rFonts w:ascii="Arial" w:eastAsia="Arial" w:hAnsi="Arial" w:cs="Arial"/>
          <w:color w:val="231F20"/>
          <w:position w:val="-1"/>
        </w:rPr>
        <w:tab/>
        <w:t>Compare and contrast the purpose of Source 1 and Source 2.</w:t>
      </w:r>
      <w:r w:rsidR="00285256">
        <w:rPr>
          <w:rFonts w:ascii="Arial" w:eastAsia="Arial" w:hAnsi="Arial" w:cs="Arial"/>
          <w:color w:val="231F20"/>
          <w:position w:val="-1"/>
        </w:rPr>
        <w:tab/>
        <w:t>(6 marks)</w:t>
      </w:r>
    </w:p>
    <w:p w14:paraId="3D79AE1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017B31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83E7AC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FF8328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FB83D0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A0A7F2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FBDB36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B97FF8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133F0E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0AECE7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D32F28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68E522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CF33FD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AE6185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840A2A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2AC29A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1C778E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C75684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F2ED83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328AC9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A70E53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815F46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D4CE3B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9C898F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FA1A32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6FE1F4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E030BD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5EAD6A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D3AB04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F8A1A5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021676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C89A91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829F31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C5F714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488916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63FA8A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3363FB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3377E5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2F78DA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E03023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479903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69E4E5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23060E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50377E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11CCDD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911658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B71D81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97CE77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7C7AD4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2500EE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457B88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44E4D3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AF4DF5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F29EF5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6CECC1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677999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54D1C6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A46E19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C48958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79E114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609761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404D52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8732AB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53A82A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0B20D4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9B4AF9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3C025C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D76B31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DC0503D" w14:textId="77777777" w:rsidR="002B3F60" w:rsidRDefault="002B3F60">
      <w:pPr>
        <w:spacing w:before="18" w:after="0" w:line="240" w:lineRule="exact"/>
        <w:rPr>
          <w:sz w:val="24"/>
          <w:szCs w:val="24"/>
        </w:rPr>
      </w:pPr>
    </w:p>
    <w:p w14:paraId="55D335DC" w14:textId="77777777" w:rsidR="002B3F60" w:rsidRDefault="00285256">
      <w:pPr>
        <w:spacing w:before="32" w:after="0" w:line="240" w:lineRule="auto"/>
        <w:ind w:left="4036" w:right="4017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color w:val="231F20"/>
        </w:rPr>
        <w:t xml:space="preserve">See next </w:t>
      </w:r>
      <w:r>
        <w:rPr>
          <w:rFonts w:ascii="Arial" w:eastAsia="Arial" w:hAnsi="Arial" w:cs="Arial"/>
          <w:b/>
          <w:bCs/>
          <w:color w:val="231F20"/>
          <w:w w:val="99"/>
        </w:rPr>
        <w:t>page</w:t>
      </w:r>
    </w:p>
    <w:p w14:paraId="22C622F3" w14:textId="77777777" w:rsidR="002B3F60" w:rsidRDefault="002B3F60">
      <w:pPr>
        <w:spacing w:after="0"/>
        <w:jc w:val="center"/>
        <w:sectPr w:rsidR="002B3F60">
          <w:headerReference w:type="even" r:id="rId24"/>
          <w:pgSz w:w="11920" w:h="16840"/>
          <w:pgMar w:top="600" w:right="1140" w:bottom="280" w:left="1140" w:header="0" w:footer="0" w:gutter="0"/>
          <w:cols w:space="720"/>
        </w:sectPr>
      </w:pPr>
    </w:p>
    <w:p w14:paraId="26377894" w14:textId="1B95284F" w:rsidR="002B3F60" w:rsidRDefault="00F82685">
      <w:pPr>
        <w:tabs>
          <w:tab w:val="left" w:pos="7500"/>
        </w:tabs>
        <w:spacing w:before="77" w:after="0" w:line="248" w:lineRule="exact"/>
        <w:ind w:left="4691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86048" behindDoc="1" locked="0" layoutInCell="1" allowOverlap="1" wp14:anchorId="2C34D9AC" wp14:editId="5B20FCF5">
                <wp:simplePos x="0" y="0"/>
                <wp:positionH relativeFrom="page">
                  <wp:posOffset>428625</wp:posOffset>
                </wp:positionH>
                <wp:positionV relativeFrom="page">
                  <wp:posOffset>360045</wp:posOffset>
                </wp:positionV>
                <wp:extent cx="1270" cy="9972040"/>
                <wp:effectExtent l="9525" t="7620" r="8255" b="12065"/>
                <wp:wrapNone/>
                <wp:docPr id="1134" name="Group 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9972040"/>
                          <a:chOff x="675" y="567"/>
                          <a:chExt cx="2" cy="15704"/>
                        </a:xfrm>
                      </wpg:grpSpPr>
                      <wps:wsp>
                        <wps:cNvPr id="1135" name="Freeform 837"/>
                        <wps:cNvSpPr>
                          <a:spLocks/>
                        </wps:cNvSpPr>
                        <wps:spPr bwMode="auto">
                          <a:xfrm>
                            <a:off x="675" y="567"/>
                            <a:ext cx="2" cy="15704"/>
                          </a:xfrm>
                          <a:custGeom>
                            <a:avLst/>
                            <a:gdLst>
                              <a:gd name="T0" fmla="+- 0 567 567"/>
                              <a:gd name="T1" fmla="*/ 567 h 15704"/>
                              <a:gd name="T2" fmla="+- 0 16271 567"/>
                              <a:gd name="T3" fmla="*/ 16271 h 157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704">
                                <a:moveTo>
                                  <a:pt x="0" y="0"/>
                                </a:moveTo>
                                <a:lnTo>
                                  <a:pt x="0" y="157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E029547" id="Group 836" o:spid="_x0000_s1026" style="position:absolute;margin-left:33.75pt;margin-top:28.35pt;width:.1pt;height:785.2pt;z-index:-251730432;mso-position-horizontal-relative:page;mso-position-vertical-relative:page" coordorigin="675,567" coordsize="2,1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">
                <v:shape id="Freeform 837" o:spid="_x0000_s1027" style="position:absolute;left:675;top:567;width:2;height:15704;visibility:visible;mso-wrap-style:square;v-text-anchor:top" coordsize="2,15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" path="m,l,15704e" filled="f" strokecolor="#231f20" strokeweight=".5pt">
                  <v:path arrowok="t" o:connecttype="custom" o:connectlocs="0,567;0,16271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91168" behindDoc="1" locked="0" layoutInCell="1" allowOverlap="1" wp14:anchorId="028F6AFD" wp14:editId="5D1BE8DE">
                <wp:simplePos x="0" y="0"/>
                <wp:positionH relativeFrom="page">
                  <wp:posOffset>1242060</wp:posOffset>
                </wp:positionH>
                <wp:positionV relativeFrom="page">
                  <wp:posOffset>2450465</wp:posOffset>
                </wp:positionV>
                <wp:extent cx="5525770" cy="1270"/>
                <wp:effectExtent l="13335" t="12065" r="13970" b="5715"/>
                <wp:wrapNone/>
                <wp:docPr id="1132" name="Group 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3859"/>
                          <a:chExt cx="8702" cy="2"/>
                        </a:xfrm>
                      </wpg:grpSpPr>
                      <wps:wsp>
                        <wps:cNvPr id="1133" name="Freeform 835"/>
                        <wps:cNvSpPr>
                          <a:spLocks/>
                        </wps:cNvSpPr>
                        <wps:spPr bwMode="auto">
                          <a:xfrm>
                            <a:off x="1956" y="3859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182493A" id="Group 834" o:spid="_x0000_s1026" style="position:absolute;margin-left:97.8pt;margin-top:192.95pt;width:435.1pt;height:.1pt;z-index:-251725312;mso-position-horizontal-relative:page;mso-position-vertical-relative:page" coordorigin="1956,3859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">
                <v:shape id="Freeform 835" o:spid="_x0000_s1027" style="position:absolute;left:1956;top:3859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92192" behindDoc="1" locked="0" layoutInCell="1" allowOverlap="1" wp14:anchorId="530814AC" wp14:editId="20ED7AB0">
                <wp:simplePos x="0" y="0"/>
                <wp:positionH relativeFrom="page">
                  <wp:posOffset>1242060</wp:posOffset>
                </wp:positionH>
                <wp:positionV relativeFrom="page">
                  <wp:posOffset>2762250</wp:posOffset>
                </wp:positionV>
                <wp:extent cx="5525770" cy="1270"/>
                <wp:effectExtent l="13335" t="9525" r="13970" b="8255"/>
                <wp:wrapNone/>
                <wp:docPr id="1130" name="Group 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4350"/>
                          <a:chExt cx="8702" cy="2"/>
                        </a:xfrm>
                      </wpg:grpSpPr>
                      <wps:wsp>
                        <wps:cNvPr id="1131" name="Freeform 833"/>
                        <wps:cNvSpPr>
                          <a:spLocks/>
                        </wps:cNvSpPr>
                        <wps:spPr bwMode="auto">
                          <a:xfrm>
                            <a:off x="1956" y="4350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A429AEF" id="Group 832" o:spid="_x0000_s1026" style="position:absolute;margin-left:97.8pt;margin-top:217.5pt;width:435.1pt;height:.1pt;z-index:-251724288;mso-position-horizontal-relative:page;mso-position-vertical-relative:page" coordorigin="1956,4350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">
                <v:shape id="Freeform 833" o:spid="_x0000_s1027" style="position:absolute;left:1956;top:4350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93216" behindDoc="1" locked="0" layoutInCell="1" allowOverlap="1" wp14:anchorId="780DDD21" wp14:editId="345A245B">
                <wp:simplePos x="0" y="0"/>
                <wp:positionH relativeFrom="page">
                  <wp:posOffset>1242060</wp:posOffset>
                </wp:positionH>
                <wp:positionV relativeFrom="page">
                  <wp:posOffset>3074035</wp:posOffset>
                </wp:positionV>
                <wp:extent cx="5525770" cy="1270"/>
                <wp:effectExtent l="13335" t="6985" r="13970" b="10795"/>
                <wp:wrapNone/>
                <wp:docPr id="1128" name="Group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4841"/>
                          <a:chExt cx="8702" cy="2"/>
                        </a:xfrm>
                      </wpg:grpSpPr>
                      <wps:wsp>
                        <wps:cNvPr id="1129" name="Freeform 831"/>
                        <wps:cNvSpPr>
                          <a:spLocks/>
                        </wps:cNvSpPr>
                        <wps:spPr bwMode="auto">
                          <a:xfrm>
                            <a:off x="1956" y="4841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FCBA902" id="Group 830" o:spid="_x0000_s1026" style="position:absolute;margin-left:97.8pt;margin-top:242.05pt;width:435.1pt;height:.1pt;z-index:-251723264;mso-position-horizontal-relative:page;mso-position-vertical-relative:page" coordorigin="1956,4841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">
                <v:shape id="Freeform 831" o:spid="_x0000_s1027" style="position:absolute;left:1956;top:4841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94240" behindDoc="1" locked="0" layoutInCell="1" allowOverlap="1" wp14:anchorId="46E9393E" wp14:editId="4C1C87C8">
                <wp:simplePos x="0" y="0"/>
                <wp:positionH relativeFrom="page">
                  <wp:posOffset>1242060</wp:posOffset>
                </wp:positionH>
                <wp:positionV relativeFrom="page">
                  <wp:posOffset>3385820</wp:posOffset>
                </wp:positionV>
                <wp:extent cx="5525770" cy="1270"/>
                <wp:effectExtent l="13335" t="13970" r="13970" b="3810"/>
                <wp:wrapNone/>
                <wp:docPr id="1126" name="Group 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5332"/>
                          <a:chExt cx="8702" cy="2"/>
                        </a:xfrm>
                      </wpg:grpSpPr>
                      <wps:wsp>
                        <wps:cNvPr id="1127" name="Freeform 829"/>
                        <wps:cNvSpPr>
                          <a:spLocks/>
                        </wps:cNvSpPr>
                        <wps:spPr bwMode="auto">
                          <a:xfrm>
                            <a:off x="1956" y="5332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C8F95BA" id="Group 828" o:spid="_x0000_s1026" style="position:absolute;margin-left:97.8pt;margin-top:266.6pt;width:435.1pt;height:.1pt;z-index:-251722240;mso-position-horizontal-relative:page;mso-position-vertical-relative:page" coordorigin="1956,5332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">
                <v:shape id="Freeform 829" o:spid="_x0000_s1027" style="position:absolute;left:1956;top:5332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95264" behindDoc="1" locked="0" layoutInCell="1" allowOverlap="1" wp14:anchorId="7C45DBE8" wp14:editId="465560CA">
                <wp:simplePos x="0" y="0"/>
                <wp:positionH relativeFrom="page">
                  <wp:posOffset>1242060</wp:posOffset>
                </wp:positionH>
                <wp:positionV relativeFrom="page">
                  <wp:posOffset>3696970</wp:posOffset>
                </wp:positionV>
                <wp:extent cx="5525770" cy="1270"/>
                <wp:effectExtent l="13335" t="10795" r="13970" b="6985"/>
                <wp:wrapNone/>
                <wp:docPr id="1124" name="Group 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5822"/>
                          <a:chExt cx="8702" cy="2"/>
                        </a:xfrm>
                      </wpg:grpSpPr>
                      <wps:wsp>
                        <wps:cNvPr id="1125" name="Freeform 827"/>
                        <wps:cNvSpPr>
                          <a:spLocks/>
                        </wps:cNvSpPr>
                        <wps:spPr bwMode="auto">
                          <a:xfrm>
                            <a:off x="1956" y="5822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46EBE12" id="Group 826" o:spid="_x0000_s1026" style="position:absolute;margin-left:97.8pt;margin-top:291.1pt;width:435.1pt;height:.1pt;z-index:-251721216;mso-position-horizontal-relative:page;mso-position-vertical-relative:page" coordorigin="1956,5822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">
                <v:shape id="Freeform 827" o:spid="_x0000_s1027" style="position:absolute;left:1956;top:5822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96288" behindDoc="1" locked="0" layoutInCell="1" allowOverlap="1" wp14:anchorId="1F125210" wp14:editId="0290C6D2">
                <wp:simplePos x="0" y="0"/>
                <wp:positionH relativeFrom="page">
                  <wp:posOffset>1242060</wp:posOffset>
                </wp:positionH>
                <wp:positionV relativeFrom="page">
                  <wp:posOffset>4008755</wp:posOffset>
                </wp:positionV>
                <wp:extent cx="5525770" cy="1270"/>
                <wp:effectExtent l="13335" t="8255" r="13970" b="9525"/>
                <wp:wrapNone/>
                <wp:docPr id="1122" name="Group 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6313"/>
                          <a:chExt cx="8702" cy="2"/>
                        </a:xfrm>
                      </wpg:grpSpPr>
                      <wps:wsp>
                        <wps:cNvPr id="1123" name="Freeform 825"/>
                        <wps:cNvSpPr>
                          <a:spLocks/>
                        </wps:cNvSpPr>
                        <wps:spPr bwMode="auto">
                          <a:xfrm>
                            <a:off x="1956" y="6313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6E85FE9" id="Group 824" o:spid="_x0000_s1026" style="position:absolute;margin-left:97.8pt;margin-top:315.65pt;width:435.1pt;height:.1pt;z-index:-251720192;mso-position-horizontal-relative:page;mso-position-vertical-relative:page" coordorigin="1956,6313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">
                <v:shape id="Freeform 825" o:spid="_x0000_s1027" style="position:absolute;left:1956;top:6313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97312" behindDoc="1" locked="0" layoutInCell="1" allowOverlap="1" wp14:anchorId="1CE2F02E" wp14:editId="77B19669">
                <wp:simplePos x="0" y="0"/>
                <wp:positionH relativeFrom="page">
                  <wp:posOffset>1242060</wp:posOffset>
                </wp:positionH>
                <wp:positionV relativeFrom="page">
                  <wp:posOffset>4320540</wp:posOffset>
                </wp:positionV>
                <wp:extent cx="5525770" cy="1270"/>
                <wp:effectExtent l="13335" t="5715" r="13970" b="12065"/>
                <wp:wrapNone/>
                <wp:docPr id="1120" name="Group 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6804"/>
                          <a:chExt cx="8702" cy="2"/>
                        </a:xfrm>
                      </wpg:grpSpPr>
                      <wps:wsp>
                        <wps:cNvPr id="1121" name="Freeform 823"/>
                        <wps:cNvSpPr>
                          <a:spLocks/>
                        </wps:cNvSpPr>
                        <wps:spPr bwMode="auto">
                          <a:xfrm>
                            <a:off x="1956" y="6804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C8DD00A" id="Group 822" o:spid="_x0000_s1026" style="position:absolute;margin-left:97.8pt;margin-top:340.2pt;width:435.1pt;height:.1pt;z-index:-251719168;mso-position-horizontal-relative:page;mso-position-vertical-relative:page" coordorigin="1956,6804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">
                <v:shape id="Freeform 823" o:spid="_x0000_s1027" style="position:absolute;left:1956;top:6804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98336" behindDoc="1" locked="0" layoutInCell="1" allowOverlap="1" wp14:anchorId="4924C94F" wp14:editId="7B4B49FF">
                <wp:simplePos x="0" y="0"/>
                <wp:positionH relativeFrom="page">
                  <wp:posOffset>1242060</wp:posOffset>
                </wp:positionH>
                <wp:positionV relativeFrom="page">
                  <wp:posOffset>4632325</wp:posOffset>
                </wp:positionV>
                <wp:extent cx="5525770" cy="1270"/>
                <wp:effectExtent l="13335" t="12700" r="13970" b="5080"/>
                <wp:wrapNone/>
                <wp:docPr id="1118" name="Group 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7295"/>
                          <a:chExt cx="8702" cy="2"/>
                        </a:xfrm>
                      </wpg:grpSpPr>
                      <wps:wsp>
                        <wps:cNvPr id="1119" name="Freeform 821"/>
                        <wps:cNvSpPr>
                          <a:spLocks/>
                        </wps:cNvSpPr>
                        <wps:spPr bwMode="auto">
                          <a:xfrm>
                            <a:off x="1956" y="7295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4517BA1" id="Group 820" o:spid="_x0000_s1026" style="position:absolute;margin-left:97.8pt;margin-top:364.75pt;width:435.1pt;height:.1pt;z-index:-251718144;mso-position-horizontal-relative:page;mso-position-vertical-relative:page" coordorigin="1956,7295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VTGYgMAAO0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">
                <v:shape id="Freeform 821" o:spid="_x0000_s1027" style="position:absolute;left:1956;top:7295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99360" behindDoc="1" locked="0" layoutInCell="1" allowOverlap="1" wp14:anchorId="234BC92C" wp14:editId="05C274B0">
                <wp:simplePos x="0" y="0"/>
                <wp:positionH relativeFrom="page">
                  <wp:posOffset>1242060</wp:posOffset>
                </wp:positionH>
                <wp:positionV relativeFrom="page">
                  <wp:posOffset>4943475</wp:posOffset>
                </wp:positionV>
                <wp:extent cx="5525770" cy="1270"/>
                <wp:effectExtent l="13335" t="9525" r="13970" b="8255"/>
                <wp:wrapNone/>
                <wp:docPr id="1116" name="Group 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7785"/>
                          <a:chExt cx="8702" cy="2"/>
                        </a:xfrm>
                      </wpg:grpSpPr>
                      <wps:wsp>
                        <wps:cNvPr id="1117" name="Freeform 819"/>
                        <wps:cNvSpPr>
                          <a:spLocks/>
                        </wps:cNvSpPr>
                        <wps:spPr bwMode="auto">
                          <a:xfrm>
                            <a:off x="1956" y="7785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8A4050A" id="Group 818" o:spid="_x0000_s1026" style="position:absolute;margin-left:97.8pt;margin-top:389.25pt;width:435.1pt;height:.1pt;z-index:-251717120;mso-position-horizontal-relative:page;mso-position-vertical-relative:page" coordorigin="1956,7785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UNdYQMAAO0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">
                <v:shape id="Freeform 819" o:spid="_x0000_s1027" style="position:absolute;left:1956;top:7785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00384" behindDoc="1" locked="0" layoutInCell="1" allowOverlap="1" wp14:anchorId="2D715EEC" wp14:editId="0DCFAB37">
                <wp:simplePos x="0" y="0"/>
                <wp:positionH relativeFrom="page">
                  <wp:posOffset>182880</wp:posOffset>
                </wp:positionH>
                <wp:positionV relativeFrom="page">
                  <wp:posOffset>3322955</wp:posOffset>
                </wp:positionV>
                <wp:extent cx="165100" cy="3596005"/>
                <wp:effectExtent l="1905" t="0" r="4445" b="0"/>
                <wp:wrapNone/>
                <wp:docPr id="1115" name="Text Box 8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3596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D4EE5C" w14:textId="77777777" w:rsidR="00D35C18" w:rsidRDefault="00D35C18">
                            <w:pPr>
                              <w:spacing w:after="0" w:line="245" w:lineRule="exact"/>
                              <w:ind w:left="20" w:right="-53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DO NOT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WRITE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IN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THIS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AREA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WILL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BE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CUT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OFF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D715EEC" id="Text Box 817" o:spid="_x0000_s1046" type="#_x0000_t202" style="position:absolute;left:0;text-align:left;margin-left:14.4pt;margin-top:261.65pt;width:13pt;height:283.15pt;z-index:-25171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" filled="f" stroked="f">
                <v:textbox style="layout-flow:vertical" inset="0,0,0,0">
                  <w:txbxContent>
                    <w:p w14:paraId="09D4EE5C" w14:textId="77777777" w:rsidR="00D35C18" w:rsidRDefault="00D35C18">
                      <w:pPr>
                        <w:spacing w:after="0" w:line="245" w:lineRule="exact"/>
                        <w:ind w:left="20" w:right="-53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color w:val="6D6E71"/>
                        </w:rPr>
                        <w:t>DO NOT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WRITE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IN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THIS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AREA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WILL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BE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CUT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OFF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21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ab/>
        <w:t>MODERN HIS</w:t>
      </w:r>
      <w:r w:rsidR="00285256">
        <w:rPr>
          <w:rFonts w:ascii="Arial" w:eastAsia="Arial" w:hAnsi="Arial" w:cs="Arial"/>
          <w:b/>
          <w:bCs/>
          <w:color w:val="231F20"/>
          <w:spacing w:val="-4"/>
          <w:position w:val="-1"/>
        </w:rPr>
        <w:t>T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O</w:t>
      </w:r>
      <w:r w:rsidR="00285256">
        <w:rPr>
          <w:rFonts w:ascii="Arial" w:eastAsia="Arial" w:hAnsi="Arial" w:cs="Arial"/>
          <w:b/>
          <w:bCs/>
          <w:color w:val="231F20"/>
          <w:spacing w:val="-8"/>
          <w:position w:val="-1"/>
        </w:rPr>
        <w:t>R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Y</w:t>
      </w:r>
    </w:p>
    <w:p w14:paraId="3919975D" w14:textId="77777777" w:rsidR="002B3F60" w:rsidRDefault="002B3F60">
      <w:pPr>
        <w:spacing w:before="6" w:after="0" w:line="220" w:lineRule="exact"/>
      </w:pPr>
    </w:p>
    <w:p w14:paraId="25D09D35" w14:textId="5E19063D" w:rsidR="002B3F60" w:rsidRDefault="00F82685">
      <w:pPr>
        <w:tabs>
          <w:tab w:val="left" w:pos="800"/>
          <w:tab w:val="left" w:pos="8560"/>
        </w:tabs>
        <w:spacing w:before="32" w:after="0" w:line="248" w:lineRule="exact"/>
        <w:ind w:left="107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87072" behindDoc="1" locked="0" layoutInCell="1" allowOverlap="1" wp14:anchorId="71535794" wp14:editId="3C09C6B6">
                <wp:simplePos x="0" y="0"/>
                <wp:positionH relativeFrom="page">
                  <wp:posOffset>1242060</wp:posOffset>
                </wp:positionH>
                <wp:positionV relativeFrom="paragraph">
                  <wp:posOffset>461645</wp:posOffset>
                </wp:positionV>
                <wp:extent cx="5525770" cy="1270"/>
                <wp:effectExtent l="13335" t="11430" r="13970" b="6350"/>
                <wp:wrapNone/>
                <wp:docPr id="1113" name="Group 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727"/>
                          <a:chExt cx="8702" cy="2"/>
                        </a:xfrm>
                      </wpg:grpSpPr>
                      <wps:wsp>
                        <wps:cNvPr id="1114" name="Freeform 816"/>
                        <wps:cNvSpPr>
                          <a:spLocks/>
                        </wps:cNvSpPr>
                        <wps:spPr bwMode="auto">
                          <a:xfrm>
                            <a:off x="1956" y="727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039BF07" id="Group 815" o:spid="_x0000_s1026" style="position:absolute;margin-left:97.8pt;margin-top:36.35pt;width:435.1pt;height:.1pt;z-index:-251729408;mso-position-horizontal-relative:page" coordorigin="1956,727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">
                <v:shape id="Freeform 816" o:spid="_x0000_s1027" style="position:absolute;left:1956;top:727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88096" behindDoc="1" locked="0" layoutInCell="1" allowOverlap="1" wp14:anchorId="2553AC6C" wp14:editId="1442E211">
                <wp:simplePos x="0" y="0"/>
                <wp:positionH relativeFrom="page">
                  <wp:posOffset>1242060</wp:posOffset>
                </wp:positionH>
                <wp:positionV relativeFrom="paragraph">
                  <wp:posOffset>773430</wp:posOffset>
                </wp:positionV>
                <wp:extent cx="5525770" cy="1270"/>
                <wp:effectExtent l="13335" t="8890" r="13970" b="8890"/>
                <wp:wrapNone/>
                <wp:docPr id="1111" name="Group 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218"/>
                          <a:chExt cx="8702" cy="2"/>
                        </a:xfrm>
                      </wpg:grpSpPr>
                      <wps:wsp>
                        <wps:cNvPr id="1112" name="Freeform 814"/>
                        <wps:cNvSpPr>
                          <a:spLocks/>
                        </wps:cNvSpPr>
                        <wps:spPr bwMode="auto">
                          <a:xfrm>
                            <a:off x="1956" y="1218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7B139EF" id="Group 813" o:spid="_x0000_s1026" style="position:absolute;margin-left:97.8pt;margin-top:60.9pt;width:435.1pt;height:.1pt;z-index:-251728384;mso-position-horizontal-relative:page" coordorigin="1956,1218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">
                <v:shape id="Freeform 814" o:spid="_x0000_s1027" style="position:absolute;left:1956;top:1218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89120" behindDoc="1" locked="0" layoutInCell="1" allowOverlap="1" wp14:anchorId="160A7531" wp14:editId="268EE4DC">
                <wp:simplePos x="0" y="0"/>
                <wp:positionH relativeFrom="page">
                  <wp:posOffset>1242060</wp:posOffset>
                </wp:positionH>
                <wp:positionV relativeFrom="paragraph">
                  <wp:posOffset>1085215</wp:posOffset>
                </wp:positionV>
                <wp:extent cx="5525770" cy="1270"/>
                <wp:effectExtent l="13335" t="6350" r="13970" b="11430"/>
                <wp:wrapNone/>
                <wp:docPr id="1109" name="Group 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709"/>
                          <a:chExt cx="8702" cy="2"/>
                        </a:xfrm>
                      </wpg:grpSpPr>
                      <wps:wsp>
                        <wps:cNvPr id="1110" name="Freeform 812"/>
                        <wps:cNvSpPr>
                          <a:spLocks/>
                        </wps:cNvSpPr>
                        <wps:spPr bwMode="auto">
                          <a:xfrm>
                            <a:off x="1956" y="1709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F36394D" id="Group 811" o:spid="_x0000_s1026" style="position:absolute;margin-left:97.8pt;margin-top:85.45pt;width:435.1pt;height:.1pt;z-index:-251727360;mso-position-horizontal-relative:page" coordorigin="1956,1709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">
                <v:shape id="Freeform 812" o:spid="_x0000_s1027" style="position:absolute;left:1956;top:1709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590144" behindDoc="1" locked="0" layoutInCell="1" allowOverlap="1" wp14:anchorId="2A3E96FE" wp14:editId="14D748CB">
                <wp:simplePos x="0" y="0"/>
                <wp:positionH relativeFrom="page">
                  <wp:posOffset>1242060</wp:posOffset>
                </wp:positionH>
                <wp:positionV relativeFrom="paragraph">
                  <wp:posOffset>1396365</wp:posOffset>
                </wp:positionV>
                <wp:extent cx="5525770" cy="1270"/>
                <wp:effectExtent l="13335" t="12700" r="13970" b="5080"/>
                <wp:wrapNone/>
                <wp:docPr id="1107" name="Group 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2199"/>
                          <a:chExt cx="8702" cy="2"/>
                        </a:xfrm>
                      </wpg:grpSpPr>
                      <wps:wsp>
                        <wps:cNvPr id="1108" name="Freeform 810"/>
                        <wps:cNvSpPr>
                          <a:spLocks/>
                        </wps:cNvSpPr>
                        <wps:spPr bwMode="auto">
                          <a:xfrm>
                            <a:off x="1956" y="2199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40490FB" id="Group 809" o:spid="_x0000_s1026" style="position:absolute;margin-left:97.8pt;margin-top:109.95pt;width:435.1pt;height:.1pt;z-index:-251726336;mso-position-horizontal-relative:page" coordorigin="1956,2199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">
                <v:shape id="Freeform 810" o:spid="_x0000_s1027" style="position:absolute;left:1956;top:2199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 w:rsidR="00285256">
        <w:rPr>
          <w:rFonts w:ascii="Arial" w:eastAsia="Arial" w:hAnsi="Arial" w:cs="Arial"/>
          <w:color w:val="231F20"/>
          <w:position w:val="-1"/>
        </w:rPr>
        <w:t>(c)</w:t>
      </w:r>
      <w:r w:rsidR="00285256">
        <w:rPr>
          <w:rFonts w:ascii="Arial" w:eastAsia="Arial" w:hAnsi="Arial" w:cs="Arial"/>
          <w:color w:val="231F20"/>
          <w:position w:val="-1"/>
        </w:rPr>
        <w:tab/>
        <w:t>Identify and explain the message/s of Source 3.</w:t>
      </w:r>
      <w:r w:rsidR="00285256">
        <w:rPr>
          <w:rFonts w:ascii="Arial" w:eastAsia="Arial" w:hAnsi="Arial" w:cs="Arial"/>
          <w:color w:val="231F20"/>
          <w:position w:val="-1"/>
        </w:rPr>
        <w:tab/>
        <w:t>(3 marks)</w:t>
      </w:r>
    </w:p>
    <w:p w14:paraId="4F2BCC99" w14:textId="77777777" w:rsidR="002B3F60" w:rsidRDefault="002B3F60">
      <w:pPr>
        <w:spacing w:before="6" w:after="0" w:line="180" w:lineRule="exact"/>
        <w:rPr>
          <w:sz w:val="18"/>
          <w:szCs w:val="18"/>
        </w:rPr>
      </w:pPr>
    </w:p>
    <w:p w14:paraId="5E54FB5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D3A6EA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5B3CBC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D9DFD6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10ECC9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FCB2F2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0DC6F1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39DA3B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19F44E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6242BF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4B668F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4E65A6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425CBA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90270A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DA980B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ABC3E4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2AE1A6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C38083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C9FBFD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78F1B6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81B342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6ABBD8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593320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AF2D05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02E9FD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7B71B6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6A2200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4B33A1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AC8F2E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A1C552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BFA7D2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3A0E4F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E7BB10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A42BA8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CFA78E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FFC0D4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395556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2F9FB4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B29A8B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83B1B5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E940FB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12B29F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FF667D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AFB4F7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625762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633A1A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5CD161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7D5B12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BF9C02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74D0DE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21B352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8D3EC8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52576D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94C1B3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7BD37B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1104C4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94B8BA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23A28B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C37D4A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4E6205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B74D99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CCB6FA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387740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E7AC48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6D31BE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BE16B9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1E96C6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2F1730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3D5CC4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C0B5EC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B3F794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D1C0D68" w14:textId="77777777" w:rsidR="002B3F60" w:rsidRDefault="00285256">
      <w:pPr>
        <w:spacing w:before="32" w:after="0" w:line="240" w:lineRule="auto"/>
        <w:ind w:left="4036" w:right="4017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color w:val="231F20"/>
        </w:rPr>
        <w:t xml:space="preserve">See next </w:t>
      </w:r>
      <w:r>
        <w:rPr>
          <w:rFonts w:ascii="Arial" w:eastAsia="Arial" w:hAnsi="Arial" w:cs="Arial"/>
          <w:b/>
          <w:bCs/>
          <w:color w:val="231F20"/>
          <w:w w:val="99"/>
        </w:rPr>
        <w:t>page</w:t>
      </w:r>
    </w:p>
    <w:p w14:paraId="083B113F" w14:textId="77777777" w:rsidR="002B3F60" w:rsidRDefault="002B3F60">
      <w:pPr>
        <w:spacing w:after="0"/>
        <w:jc w:val="center"/>
        <w:sectPr w:rsidR="002B3F60">
          <w:headerReference w:type="default" r:id="rId25"/>
          <w:pgSz w:w="11920" w:h="16840"/>
          <w:pgMar w:top="600" w:right="1140" w:bottom="280" w:left="1140" w:header="0" w:footer="2260" w:gutter="0"/>
          <w:cols w:space="720"/>
        </w:sectPr>
      </w:pPr>
    </w:p>
    <w:p w14:paraId="5D1155C8" w14:textId="18212BC0" w:rsidR="002B3F60" w:rsidRDefault="00F82685">
      <w:pPr>
        <w:tabs>
          <w:tab w:val="left" w:pos="4680"/>
        </w:tabs>
        <w:spacing w:before="77" w:after="0" w:line="248" w:lineRule="exact"/>
        <w:ind w:left="107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01408" behindDoc="1" locked="0" layoutInCell="1" allowOverlap="1" wp14:anchorId="3E335EF9" wp14:editId="2C321375">
                <wp:simplePos x="0" y="0"/>
                <wp:positionH relativeFrom="page">
                  <wp:posOffset>7131050</wp:posOffset>
                </wp:positionH>
                <wp:positionV relativeFrom="page">
                  <wp:posOffset>360045</wp:posOffset>
                </wp:positionV>
                <wp:extent cx="1270" cy="9972040"/>
                <wp:effectExtent l="6350" t="7620" r="11430" b="12065"/>
                <wp:wrapNone/>
                <wp:docPr id="1105" name="Group 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9972040"/>
                          <a:chOff x="11230" y="567"/>
                          <a:chExt cx="2" cy="15704"/>
                        </a:xfrm>
                      </wpg:grpSpPr>
                      <wps:wsp>
                        <wps:cNvPr id="1106" name="Freeform 808"/>
                        <wps:cNvSpPr>
                          <a:spLocks/>
                        </wps:cNvSpPr>
                        <wps:spPr bwMode="auto">
                          <a:xfrm>
                            <a:off x="11230" y="567"/>
                            <a:ext cx="2" cy="15704"/>
                          </a:xfrm>
                          <a:custGeom>
                            <a:avLst/>
                            <a:gdLst>
                              <a:gd name="T0" fmla="+- 0 567 567"/>
                              <a:gd name="T1" fmla="*/ 567 h 15704"/>
                              <a:gd name="T2" fmla="+- 0 16271 567"/>
                              <a:gd name="T3" fmla="*/ 16271 h 157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704">
                                <a:moveTo>
                                  <a:pt x="0" y="0"/>
                                </a:moveTo>
                                <a:lnTo>
                                  <a:pt x="0" y="157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B9941E9" id="Group 807" o:spid="_x0000_s1026" style="position:absolute;margin-left:561.5pt;margin-top:28.35pt;width:.1pt;height:785.2pt;z-index:-251715072;mso-position-horizontal-relative:page;mso-position-vertical-relative:page" coordorigin="11230,567" coordsize="2,1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">
                <v:shape id="Freeform 808" o:spid="_x0000_s1027" style="position:absolute;left:11230;top:567;width:2;height:15704;visibility:visible;mso-wrap-style:square;v-text-anchor:top" coordsize="2,15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" path="m,l,15704e" filled="f" strokecolor="#231f20" strokeweight=".5pt">
                  <v:path arrowok="t" o:connecttype="custom" o:connectlocs="0,567;0,16271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06528" behindDoc="1" locked="0" layoutInCell="1" allowOverlap="1" wp14:anchorId="53CF41FC" wp14:editId="26D61FD3">
                <wp:simplePos x="0" y="0"/>
                <wp:positionH relativeFrom="page">
                  <wp:posOffset>1242060</wp:posOffset>
                </wp:positionH>
                <wp:positionV relativeFrom="page">
                  <wp:posOffset>2785745</wp:posOffset>
                </wp:positionV>
                <wp:extent cx="5525770" cy="1270"/>
                <wp:effectExtent l="13335" t="13970" r="13970" b="3810"/>
                <wp:wrapNone/>
                <wp:docPr id="1103" name="Group 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4387"/>
                          <a:chExt cx="8702" cy="2"/>
                        </a:xfrm>
                      </wpg:grpSpPr>
                      <wps:wsp>
                        <wps:cNvPr id="1104" name="Freeform 806"/>
                        <wps:cNvSpPr>
                          <a:spLocks/>
                        </wps:cNvSpPr>
                        <wps:spPr bwMode="auto">
                          <a:xfrm>
                            <a:off x="1956" y="4387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7FAD0B1" id="Group 805" o:spid="_x0000_s1026" style="position:absolute;margin-left:97.8pt;margin-top:219.35pt;width:435.1pt;height:.1pt;z-index:-251709952;mso-position-horizontal-relative:page;mso-position-vertical-relative:page" coordorigin="1956,4387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">
                <v:shape id="Freeform 806" o:spid="_x0000_s1027" style="position:absolute;left:1956;top:4387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07552" behindDoc="1" locked="0" layoutInCell="1" allowOverlap="1" wp14:anchorId="51233DFB" wp14:editId="2410A3E5">
                <wp:simplePos x="0" y="0"/>
                <wp:positionH relativeFrom="page">
                  <wp:posOffset>1242060</wp:posOffset>
                </wp:positionH>
                <wp:positionV relativeFrom="page">
                  <wp:posOffset>3097530</wp:posOffset>
                </wp:positionV>
                <wp:extent cx="5525770" cy="1270"/>
                <wp:effectExtent l="13335" t="11430" r="13970" b="6350"/>
                <wp:wrapNone/>
                <wp:docPr id="1101" name="Group 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4878"/>
                          <a:chExt cx="8702" cy="2"/>
                        </a:xfrm>
                      </wpg:grpSpPr>
                      <wps:wsp>
                        <wps:cNvPr id="1102" name="Freeform 804"/>
                        <wps:cNvSpPr>
                          <a:spLocks/>
                        </wps:cNvSpPr>
                        <wps:spPr bwMode="auto">
                          <a:xfrm>
                            <a:off x="1956" y="4878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BB0F2E9" id="Group 803" o:spid="_x0000_s1026" style="position:absolute;margin-left:97.8pt;margin-top:243.9pt;width:435.1pt;height:.1pt;z-index:-251708928;mso-position-horizontal-relative:page;mso-position-vertical-relative:page" coordorigin="1956,4878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">
                <v:shape id="Freeform 804" o:spid="_x0000_s1027" style="position:absolute;left:1956;top:4878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08576" behindDoc="1" locked="0" layoutInCell="1" allowOverlap="1" wp14:anchorId="500DB36E" wp14:editId="35711E09">
                <wp:simplePos x="0" y="0"/>
                <wp:positionH relativeFrom="page">
                  <wp:posOffset>1242060</wp:posOffset>
                </wp:positionH>
                <wp:positionV relativeFrom="page">
                  <wp:posOffset>3409315</wp:posOffset>
                </wp:positionV>
                <wp:extent cx="5525770" cy="1270"/>
                <wp:effectExtent l="13335" t="8890" r="13970" b="8890"/>
                <wp:wrapNone/>
                <wp:docPr id="1099" name="Group 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5369"/>
                          <a:chExt cx="8702" cy="2"/>
                        </a:xfrm>
                      </wpg:grpSpPr>
                      <wps:wsp>
                        <wps:cNvPr id="1100" name="Freeform 802"/>
                        <wps:cNvSpPr>
                          <a:spLocks/>
                        </wps:cNvSpPr>
                        <wps:spPr bwMode="auto">
                          <a:xfrm>
                            <a:off x="1956" y="5369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A67FC5A" id="Group 801" o:spid="_x0000_s1026" style="position:absolute;margin-left:97.8pt;margin-top:268.45pt;width:435.1pt;height:.1pt;z-index:-251707904;mso-position-horizontal-relative:page;mso-position-vertical-relative:page" coordorigin="1956,5369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FeQZAMAAO0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">
                <v:shape id="Freeform 802" o:spid="_x0000_s1027" style="position:absolute;left:1956;top:5369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09600" behindDoc="1" locked="0" layoutInCell="1" allowOverlap="1" wp14:anchorId="38A9565B" wp14:editId="4F02C908">
                <wp:simplePos x="0" y="0"/>
                <wp:positionH relativeFrom="page">
                  <wp:posOffset>1242060</wp:posOffset>
                </wp:positionH>
                <wp:positionV relativeFrom="page">
                  <wp:posOffset>3721100</wp:posOffset>
                </wp:positionV>
                <wp:extent cx="5525770" cy="1270"/>
                <wp:effectExtent l="13335" t="6350" r="13970" b="11430"/>
                <wp:wrapNone/>
                <wp:docPr id="1097" name="Group 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5860"/>
                          <a:chExt cx="8702" cy="2"/>
                        </a:xfrm>
                      </wpg:grpSpPr>
                      <wps:wsp>
                        <wps:cNvPr id="1098" name="Freeform 800"/>
                        <wps:cNvSpPr>
                          <a:spLocks/>
                        </wps:cNvSpPr>
                        <wps:spPr bwMode="auto">
                          <a:xfrm>
                            <a:off x="1956" y="5860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F2373B0" id="Group 799" o:spid="_x0000_s1026" style="position:absolute;margin-left:97.8pt;margin-top:293pt;width:435.1pt;height:.1pt;z-index:-251706880;mso-position-horizontal-relative:page;mso-position-vertical-relative:page" coordorigin="1956,5860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b8aYwMAAO0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">
                <v:shape id="Freeform 800" o:spid="_x0000_s1027" style="position:absolute;left:1956;top:5860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10624" behindDoc="1" locked="0" layoutInCell="1" allowOverlap="1" wp14:anchorId="5362C144" wp14:editId="51C501D4">
                <wp:simplePos x="0" y="0"/>
                <wp:positionH relativeFrom="page">
                  <wp:posOffset>1242060</wp:posOffset>
                </wp:positionH>
                <wp:positionV relativeFrom="page">
                  <wp:posOffset>4032250</wp:posOffset>
                </wp:positionV>
                <wp:extent cx="5525770" cy="1270"/>
                <wp:effectExtent l="13335" t="12700" r="13970" b="5080"/>
                <wp:wrapNone/>
                <wp:docPr id="1095" name="Group 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6350"/>
                          <a:chExt cx="8702" cy="2"/>
                        </a:xfrm>
                      </wpg:grpSpPr>
                      <wps:wsp>
                        <wps:cNvPr id="1096" name="Freeform 798"/>
                        <wps:cNvSpPr>
                          <a:spLocks/>
                        </wps:cNvSpPr>
                        <wps:spPr bwMode="auto">
                          <a:xfrm>
                            <a:off x="1956" y="6350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E1C8F36" id="Group 797" o:spid="_x0000_s1026" style="position:absolute;margin-left:97.8pt;margin-top:317.5pt;width:435.1pt;height:.1pt;z-index:-251705856;mso-position-horizontal-relative:page;mso-position-vertical-relative:page" coordorigin="1956,6350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oXmYgMAAO0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">
                <v:shape id="Freeform 798" o:spid="_x0000_s1027" style="position:absolute;left:1956;top:6350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11648" behindDoc="1" locked="0" layoutInCell="1" allowOverlap="1" wp14:anchorId="0E9D303D" wp14:editId="5D660DBE">
                <wp:simplePos x="0" y="0"/>
                <wp:positionH relativeFrom="page">
                  <wp:posOffset>1242060</wp:posOffset>
                </wp:positionH>
                <wp:positionV relativeFrom="page">
                  <wp:posOffset>4344035</wp:posOffset>
                </wp:positionV>
                <wp:extent cx="5525770" cy="1270"/>
                <wp:effectExtent l="13335" t="10160" r="13970" b="7620"/>
                <wp:wrapNone/>
                <wp:docPr id="1093" name="Group 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6841"/>
                          <a:chExt cx="8702" cy="2"/>
                        </a:xfrm>
                      </wpg:grpSpPr>
                      <wps:wsp>
                        <wps:cNvPr id="1094" name="Freeform 796"/>
                        <wps:cNvSpPr>
                          <a:spLocks/>
                        </wps:cNvSpPr>
                        <wps:spPr bwMode="auto">
                          <a:xfrm>
                            <a:off x="1956" y="6841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2C66FE5" id="Group 795" o:spid="_x0000_s1026" style="position:absolute;margin-left:97.8pt;margin-top:342.05pt;width:435.1pt;height:.1pt;z-index:-251704832;mso-position-horizontal-relative:page;mso-position-vertical-relative:page" coordorigin="1956,6841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x/fYwMAAO0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">
                <v:shape id="Freeform 796" o:spid="_x0000_s1027" style="position:absolute;left:1956;top:6841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12672" behindDoc="1" locked="0" layoutInCell="1" allowOverlap="1" wp14:anchorId="3F50422B" wp14:editId="297F32E1">
                <wp:simplePos x="0" y="0"/>
                <wp:positionH relativeFrom="page">
                  <wp:posOffset>1242060</wp:posOffset>
                </wp:positionH>
                <wp:positionV relativeFrom="page">
                  <wp:posOffset>4655820</wp:posOffset>
                </wp:positionV>
                <wp:extent cx="5525770" cy="1270"/>
                <wp:effectExtent l="13335" t="7620" r="13970" b="10160"/>
                <wp:wrapNone/>
                <wp:docPr id="1091" name="Group 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7332"/>
                          <a:chExt cx="8702" cy="2"/>
                        </a:xfrm>
                      </wpg:grpSpPr>
                      <wps:wsp>
                        <wps:cNvPr id="1092" name="Freeform 794"/>
                        <wps:cNvSpPr>
                          <a:spLocks/>
                        </wps:cNvSpPr>
                        <wps:spPr bwMode="auto">
                          <a:xfrm>
                            <a:off x="1956" y="7332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2F54B3A" id="Group 793" o:spid="_x0000_s1026" style="position:absolute;margin-left:97.8pt;margin-top:366.6pt;width:435.1pt;height:.1pt;z-index:-251703808;mso-position-horizontal-relative:page;mso-position-vertical-relative:page" coordorigin="1956,7332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">
                <v:shape id="Freeform 794" o:spid="_x0000_s1027" style="position:absolute;left:1956;top:7332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13696" behindDoc="1" locked="0" layoutInCell="1" allowOverlap="1" wp14:anchorId="05073355" wp14:editId="3D24BF3F">
                <wp:simplePos x="0" y="0"/>
                <wp:positionH relativeFrom="page">
                  <wp:posOffset>1242060</wp:posOffset>
                </wp:positionH>
                <wp:positionV relativeFrom="page">
                  <wp:posOffset>4967605</wp:posOffset>
                </wp:positionV>
                <wp:extent cx="5525770" cy="1270"/>
                <wp:effectExtent l="13335" t="5080" r="13970" b="12700"/>
                <wp:wrapNone/>
                <wp:docPr id="1089" name="Group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7823"/>
                          <a:chExt cx="8702" cy="2"/>
                        </a:xfrm>
                      </wpg:grpSpPr>
                      <wps:wsp>
                        <wps:cNvPr id="1090" name="Freeform 792"/>
                        <wps:cNvSpPr>
                          <a:spLocks/>
                        </wps:cNvSpPr>
                        <wps:spPr bwMode="auto">
                          <a:xfrm>
                            <a:off x="1956" y="7823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C17836B" id="Group 791" o:spid="_x0000_s1026" style="position:absolute;margin-left:97.8pt;margin-top:391.15pt;width:435.1pt;height:.1pt;z-index:-251702784;mso-position-horizontal-relative:page;mso-position-vertical-relative:page" coordorigin="1956,7823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">
                <v:shape id="Freeform 792" o:spid="_x0000_s1027" style="position:absolute;left:1956;top:7823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14720" behindDoc="1" locked="0" layoutInCell="1" allowOverlap="1" wp14:anchorId="0048F0D7" wp14:editId="66E9E67D">
                <wp:simplePos x="0" y="0"/>
                <wp:positionH relativeFrom="page">
                  <wp:posOffset>1242060</wp:posOffset>
                </wp:positionH>
                <wp:positionV relativeFrom="page">
                  <wp:posOffset>5278755</wp:posOffset>
                </wp:positionV>
                <wp:extent cx="5525770" cy="1270"/>
                <wp:effectExtent l="13335" t="11430" r="13970" b="6350"/>
                <wp:wrapNone/>
                <wp:docPr id="1087" name="Group 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8313"/>
                          <a:chExt cx="8702" cy="2"/>
                        </a:xfrm>
                      </wpg:grpSpPr>
                      <wps:wsp>
                        <wps:cNvPr id="1088" name="Freeform 790"/>
                        <wps:cNvSpPr>
                          <a:spLocks/>
                        </wps:cNvSpPr>
                        <wps:spPr bwMode="auto">
                          <a:xfrm>
                            <a:off x="1956" y="8313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9138D93" id="Group 789" o:spid="_x0000_s1026" style="position:absolute;margin-left:97.8pt;margin-top:415.65pt;width:435.1pt;height:.1pt;z-index:-251701760;mso-position-horizontal-relative:page;mso-position-vertical-relative:page" coordorigin="1956,8313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">
                <v:shape id="Freeform 790" o:spid="_x0000_s1027" style="position:absolute;left:1956;top:8313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15744" behindDoc="1" locked="0" layoutInCell="1" allowOverlap="1" wp14:anchorId="094C1AFC" wp14:editId="06F2A203">
                <wp:simplePos x="0" y="0"/>
                <wp:positionH relativeFrom="page">
                  <wp:posOffset>1242060</wp:posOffset>
                </wp:positionH>
                <wp:positionV relativeFrom="page">
                  <wp:posOffset>5590540</wp:posOffset>
                </wp:positionV>
                <wp:extent cx="5525770" cy="1270"/>
                <wp:effectExtent l="13335" t="8890" r="13970" b="8890"/>
                <wp:wrapNone/>
                <wp:docPr id="1085" name="Group 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8804"/>
                          <a:chExt cx="8702" cy="2"/>
                        </a:xfrm>
                      </wpg:grpSpPr>
                      <wps:wsp>
                        <wps:cNvPr id="1086" name="Freeform 788"/>
                        <wps:cNvSpPr>
                          <a:spLocks/>
                        </wps:cNvSpPr>
                        <wps:spPr bwMode="auto">
                          <a:xfrm>
                            <a:off x="1956" y="8804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8C14614" id="Group 787" o:spid="_x0000_s1026" style="position:absolute;margin-left:97.8pt;margin-top:440.2pt;width:435.1pt;height:.1pt;z-index:-251700736;mso-position-horizontal-relative:page;mso-position-vertical-relative:page" coordorigin="1956,8804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">
                <v:shape id="Freeform 788" o:spid="_x0000_s1027" style="position:absolute;left:1956;top:8804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16768" behindDoc="1" locked="0" layoutInCell="1" allowOverlap="1" wp14:anchorId="47B3F5D6" wp14:editId="7A840074">
                <wp:simplePos x="0" y="0"/>
                <wp:positionH relativeFrom="page">
                  <wp:posOffset>1242060</wp:posOffset>
                </wp:positionH>
                <wp:positionV relativeFrom="page">
                  <wp:posOffset>5902325</wp:posOffset>
                </wp:positionV>
                <wp:extent cx="5525770" cy="1270"/>
                <wp:effectExtent l="13335" t="6350" r="13970" b="11430"/>
                <wp:wrapNone/>
                <wp:docPr id="1083" name="Group 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9295"/>
                          <a:chExt cx="8702" cy="2"/>
                        </a:xfrm>
                      </wpg:grpSpPr>
                      <wps:wsp>
                        <wps:cNvPr id="1084" name="Freeform 786"/>
                        <wps:cNvSpPr>
                          <a:spLocks/>
                        </wps:cNvSpPr>
                        <wps:spPr bwMode="auto">
                          <a:xfrm>
                            <a:off x="1956" y="9295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AD38EF5" id="Group 785" o:spid="_x0000_s1026" style="position:absolute;margin-left:97.8pt;margin-top:464.75pt;width:435.1pt;height:.1pt;z-index:-251699712;mso-position-horizontal-relative:page;mso-position-vertical-relative:page" coordorigin="1956,9295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6YLZQMAAO0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">
                <v:shape id="Freeform 786" o:spid="_x0000_s1027" style="position:absolute;left:1956;top:9295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17792" behindDoc="1" locked="0" layoutInCell="1" allowOverlap="1" wp14:anchorId="5DEAF51D" wp14:editId="25FC2419">
                <wp:simplePos x="0" y="0"/>
                <wp:positionH relativeFrom="page">
                  <wp:posOffset>1242060</wp:posOffset>
                </wp:positionH>
                <wp:positionV relativeFrom="page">
                  <wp:posOffset>6214110</wp:posOffset>
                </wp:positionV>
                <wp:extent cx="5525770" cy="1270"/>
                <wp:effectExtent l="13335" t="13335" r="13970" b="4445"/>
                <wp:wrapNone/>
                <wp:docPr id="1081" name="Group 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9786"/>
                          <a:chExt cx="8702" cy="2"/>
                        </a:xfrm>
                      </wpg:grpSpPr>
                      <wps:wsp>
                        <wps:cNvPr id="1082" name="Freeform 784"/>
                        <wps:cNvSpPr>
                          <a:spLocks/>
                        </wps:cNvSpPr>
                        <wps:spPr bwMode="auto">
                          <a:xfrm>
                            <a:off x="1956" y="9786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A779B51" id="Group 783" o:spid="_x0000_s1026" style="position:absolute;margin-left:97.8pt;margin-top:489.3pt;width:435.1pt;height:.1pt;z-index:-251698688;mso-position-horizontal-relative:page;mso-position-vertical-relative:page" coordorigin="1956,9786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">
                <v:shape id="Freeform 784" o:spid="_x0000_s1027" style="position:absolute;left:1956;top:9786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18816" behindDoc="1" locked="0" layoutInCell="1" allowOverlap="1" wp14:anchorId="19CA370C" wp14:editId="225FB7C5">
                <wp:simplePos x="0" y="0"/>
                <wp:positionH relativeFrom="page">
                  <wp:posOffset>1242060</wp:posOffset>
                </wp:positionH>
                <wp:positionV relativeFrom="page">
                  <wp:posOffset>6525895</wp:posOffset>
                </wp:positionV>
                <wp:extent cx="5525770" cy="1270"/>
                <wp:effectExtent l="13335" t="10795" r="13970" b="6985"/>
                <wp:wrapNone/>
                <wp:docPr id="1079" name="Group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0277"/>
                          <a:chExt cx="8702" cy="2"/>
                        </a:xfrm>
                      </wpg:grpSpPr>
                      <wps:wsp>
                        <wps:cNvPr id="1080" name="Freeform 782"/>
                        <wps:cNvSpPr>
                          <a:spLocks/>
                        </wps:cNvSpPr>
                        <wps:spPr bwMode="auto">
                          <a:xfrm>
                            <a:off x="1956" y="10277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B4D55CB" id="Group 781" o:spid="_x0000_s1026" style="position:absolute;margin-left:97.8pt;margin-top:513.85pt;width:435.1pt;height:.1pt;z-index:-251697664;mso-position-horizontal-relative:page;mso-position-vertical-relative:page" coordorigin="1956,10277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">
                <v:shape id="Freeform 782" o:spid="_x0000_s1027" style="position:absolute;left:1956;top:10277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19840" behindDoc="1" locked="0" layoutInCell="1" allowOverlap="1" wp14:anchorId="7DAE9535" wp14:editId="5BC97D8E">
                <wp:simplePos x="0" y="0"/>
                <wp:positionH relativeFrom="page">
                  <wp:posOffset>1242060</wp:posOffset>
                </wp:positionH>
                <wp:positionV relativeFrom="page">
                  <wp:posOffset>6837045</wp:posOffset>
                </wp:positionV>
                <wp:extent cx="5525770" cy="1270"/>
                <wp:effectExtent l="13335" t="7620" r="13970" b="10160"/>
                <wp:wrapNone/>
                <wp:docPr id="1077" name="Group 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0767"/>
                          <a:chExt cx="8702" cy="2"/>
                        </a:xfrm>
                      </wpg:grpSpPr>
                      <wps:wsp>
                        <wps:cNvPr id="1078" name="Freeform 780"/>
                        <wps:cNvSpPr>
                          <a:spLocks/>
                        </wps:cNvSpPr>
                        <wps:spPr bwMode="auto">
                          <a:xfrm>
                            <a:off x="1956" y="10767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5B4CB74" id="Group 779" o:spid="_x0000_s1026" style="position:absolute;margin-left:97.8pt;margin-top:538.35pt;width:435.1pt;height:.1pt;z-index:-251696640;mso-position-horizontal-relative:page;mso-position-vertical-relative:page" coordorigin="1956,10767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">
                <v:shape id="Freeform 780" o:spid="_x0000_s1027" style="position:absolute;left:1956;top:10767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20864" behindDoc="1" locked="0" layoutInCell="1" allowOverlap="1" wp14:anchorId="2D9F07E5" wp14:editId="0F6FB961">
                <wp:simplePos x="0" y="0"/>
                <wp:positionH relativeFrom="page">
                  <wp:posOffset>1242060</wp:posOffset>
                </wp:positionH>
                <wp:positionV relativeFrom="page">
                  <wp:posOffset>7148830</wp:posOffset>
                </wp:positionV>
                <wp:extent cx="5525770" cy="1270"/>
                <wp:effectExtent l="13335" t="5080" r="13970" b="12700"/>
                <wp:wrapNone/>
                <wp:docPr id="1075" name="Group 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1258"/>
                          <a:chExt cx="8702" cy="2"/>
                        </a:xfrm>
                      </wpg:grpSpPr>
                      <wps:wsp>
                        <wps:cNvPr id="1076" name="Freeform 778"/>
                        <wps:cNvSpPr>
                          <a:spLocks/>
                        </wps:cNvSpPr>
                        <wps:spPr bwMode="auto">
                          <a:xfrm>
                            <a:off x="1956" y="11258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8683E5F" id="Group 777" o:spid="_x0000_s1026" style="position:absolute;margin-left:97.8pt;margin-top:562.9pt;width:435.1pt;height:.1pt;z-index:-251695616;mso-position-horizontal-relative:page;mso-position-vertical-relative:page" coordorigin="1956,11258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">
                <v:shape id="Freeform 778" o:spid="_x0000_s1027" style="position:absolute;left:1956;top:11258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21888" behindDoc="1" locked="0" layoutInCell="1" allowOverlap="1" wp14:anchorId="48FE968F" wp14:editId="13117496">
                <wp:simplePos x="0" y="0"/>
                <wp:positionH relativeFrom="page">
                  <wp:posOffset>1242060</wp:posOffset>
                </wp:positionH>
                <wp:positionV relativeFrom="page">
                  <wp:posOffset>7460615</wp:posOffset>
                </wp:positionV>
                <wp:extent cx="5525770" cy="1270"/>
                <wp:effectExtent l="13335" t="12065" r="13970" b="5715"/>
                <wp:wrapNone/>
                <wp:docPr id="1073" name="Group 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1749"/>
                          <a:chExt cx="8702" cy="2"/>
                        </a:xfrm>
                      </wpg:grpSpPr>
                      <wps:wsp>
                        <wps:cNvPr id="1074" name="Freeform 776"/>
                        <wps:cNvSpPr>
                          <a:spLocks/>
                        </wps:cNvSpPr>
                        <wps:spPr bwMode="auto">
                          <a:xfrm>
                            <a:off x="1956" y="11749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81CC748" id="Group 775" o:spid="_x0000_s1026" style="position:absolute;margin-left:97.8pt;margin-top:587.45pt;width:435.1pt;height:.1pt;z-index:-251694592;mso-position-horizontal-relative:page;mso-position-vertical-relative:page" coordorigin="1956,11749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">
                <v:shape id="Freeform 776" o:spid="_x0000_s1027" style="position:absolute;left:1956;top:11749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22912" behindDoc="1" locked="0" layoutInCell="1" allowOverlap="1" wp14:anchorId="69E2D8E5" wp14:editId="722C8472">
                <wp:simplePos x="0" y="0"/>
                <wp:positionH relativeFrom="page">
                  <wp:posOffset>1242060</wp:posOffset>
                </wp:positionH>
                <wp:positionV relativeFrom="page">
                  <wp:posOffset>7772400</wp:posOffset>
                </wp:positionV>
                <wp:extent cx="5525770" cy="1270"/>
                <wp:effectExtent l="13335" t="9525" r="13970" b="8255"/>
                <wp:wrapNone/>
                <wp:docPr id="1071" name="Group 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2240"/>
                          <a:chExt cx="8702" cy="2"/>
                        </a:xfrm>
                      </wpg:grpSpPr>
                      <wps:wsp>
                        <wps:cNvPr id="1072" name="Freeform 774"/>
                        <wps:cNvSpPr>
                          <a:spLocks/>
                        </wps:cNvSpPr>
                        <wps:spPr bwMode="auto">
                          <a:xfrm>
                            <a:off x="1956" y="12240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9F98A1E" id="Group 773" o:spid="_x0000_s1026" style="position:absolute;margin-left:97.8pt;margin-top:612pt;width:435.1pt;height:.1pt;z-index:-251693568;mso-position-horizontal-relative:page;mso-position-vertical-relative:page" coordorigin="1956,12240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">
                <v:shape id="Freeform 774" o:spid="_x0000_s1027" style="position:absolute;left:1956;top:12240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23936" behindDoc="1" locked="0" layoutInCell="1" allowOverlap="1" wp14:anchorId="3EA7A714" wp14:editId="1A145ED5">
                <wp:simplePos x="0" y="0"/>
                <wp:positionH relativeFrom="page">
                  <wp:posOffset>1242060</wp:posOffset>
                </wp:positionH>
                <wp:positionV relativeFrom="page">
                  <wp:posOffset>8083550</wp:posOffset>
                </wp:positionV>
                <wp:extent cx="5525770" cy="1270"/>
                <wp:effectExtent l="13335" t="6350" r="13970" b="11430"/>
                <wp:wrapNone/>
                <wp:docPr id="1069" name="Group 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2730"/>
                          <a:chExt cx="8702" cy="2"/>
                        </a:xfrm>
                      </wpg:grpSpPr>
                      <wps:wsp>
                        <wps:cNvPr id="1070" name="Freeform 772"/>
                        <wps:cNvSpPr>
                          <a:spLocks/>
                        </wps:cNvSpPr>
                        <wps:spPr bwMode="auto">
                          <a:xfrm>
                            <a:off x="1956" y="12730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C26CCF9" id="Group 771" o:spid="_x0000_s1026" style="position:absolute;margin-left:97.8pt;margin-top:636.5pt;width:435.1pt;height:.1pt;z-index:-251692544;mso-position-horizontal-relative:page;mso-position-vertical-relative:page" coordorigin="1956,12730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">
                <v:shape id="Freeform 772" o:spid="_x0000_s1027" style="position:absolute;left:1956;top:12730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24960" behindDoc="1" locked="0" layoutInCell="1" allowOverlap="1" wp14:anchorId="40C17498" wp14:editId="11327C47">
                <wp:simplePos x="0" y="0"/>
                <wp:positionH relativeFrom="page">
                  <wp:posOffset>1242060</wp:posOffset>
                </wp:positionH>
                <wp:positionV relativeFrom="page">
                  <wp:posOffset>8395335</wp:posOffset>
                </wp:positionV>
                <wp:extent cx="5525770" cy="1270"/>
                <wp:effectExtent l="13335" t="13335" r="13970" b="4445"/>
                <wp:wrapNone/>
                <wp:docPr id="1067" name="Group 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3221"/>
                          <a:chExt cx="8702" cy="2"/>
                        </a:xfrm>
                      </wpg:grpSpPr>
                      <wps:wsp>
                        <wps:cNvPr id="1068" name="Freeform 770"/>
                        <wps:cNvSpPr>
                          <a:spLocks/>
                        </wps:cNvSpPr>
                        <wps:spPr bwMode="auto">
                          <a:xfrm>
                            <a:off x="1956" y="13221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DA01E43" id="Group 769" o:spid="_x0000_s1026" style="position:absolute;margin-left:97.8pt;margin-top:661.05pt;width:435.1pt;height:.1pt;z-index:-251691520;mso-position-horizontal-relative:page;mso-position-vertical-relative:page" coordorigin="1956,13221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">
                <v:shape id="Freeform 770" o:spid="_x0000_s1027" style="position:absolute;left:1956;top:13221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25984" behindDoc="1" locked="0" layoutInCell="1" allowOverlap="1" wp14:anchorId="58A2CC40" wp14:editId="42231671">
                <wp:simplePos x="0" y="0"/>
                <wp:positionH relativeFrom="page">
                  <wp:posOffset>1242060</wp:posOffset>
                </wp:positionH>
                <wp:positionV relativeFrom="page">
                  <wp:posOffset>8707120</wp:posOffset>
                </wp:positionV>
                <wp:extent cx="5525770" cy="1270"/>
                <wp:effectExtent l="13335" t="10795" r="13970" b="6985"/>
                <wp:wrapNone/>
                <wp:docPr id="1065" name="Group 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3712"/>
                          <a:chExt cx="8702" cy="2"/>
                        </a:xfrm>
                      </wpg:grpSpPr>
                      <wps:wsp>
                        <wps:cNvPr id="1066" name="Freeform 768"/>
                        <wps:cNvSpPr>
                          <a:spLocks/>
                        </wps:cNvSpPr>
                        <wps:spPr bwMode="auto">
                          <a:xfrm>
                            <a:off x="1956" y="13712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5BBC062" id="Group 767" o:spid="_x0000_s1026" style="position:absolute;margin-left:97.8pt;margin-top:685.6pt;width:435.1pt;height:.1pt;z-index:-251690496;mso-position-horizontal-relative:page;mso-position-vertical-relative:page" coordorigin="1956,13712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">
                <v:shape id="Freeform 768" o:spid="_x0000_s1027" style="position:absolute;left:1956;top:13712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28032" behindDoc="1" locked="0" layoutInCell="1" allowOverlap="1" wp14:anchorId="788295B4" wp14:editId="3DCD394A">
                <wp:simplePos x="0" y="0"/>
                <wp:positionH relativeFrom="page">
                  <wp:posOffset>7230110</wp:posOffset>
                </wp:positionH>
                <wp:positionV relativeFrom="page">
                  <wp:posOffset>3286760</wp:posOffset>
                </wp:positionV>
                <wp:extent cx="165100" cy="3596005"/>
                <wp:effectExtent l="635" t="635" r="0" b="3810"/>
                <wp:wrapNone/>
                <wp:docPr id="1064" name="Text Box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3596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17D0D3" w14:textId="77777777" w:rsidR="00D35C18" w:rsidRDefault="00D35C18">
                            <w:pPr>
                              <w:spacing w:after="0" w:line="245" w:lineRule="exact"/>
                              <w:ind w:left="20" w:right="-53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DO NOT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WRITE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IN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THIS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AREA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WILL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BE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CUT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OFF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88295B4" id="Text Box 766" o:spid="_x0000_s1047" type="#_x0000_t202" style="position:absolute;left:0;text-align:left;margin-left:569.3pt;margin-top:258.8pt;width:13pt;height:283.15pt;z-index:-25168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" filled="f" stroked="f">
                <v:textbox style="layout-flow:vertical;mso-layout-flow-alt:bottom-to-top" inset="0,0,0,0">
                  <w:txbxContent>
                    <w:p w14:paraId="6317D0D3" w14:textId="77777777" w:rsidR="00D35C18" w:rsidRDefault="00D35C18">
                      <w:pPr>
                        <w:spacing w:after="0" w:line="245" w:lineRule="exact"/>
                        <w:ind w:left="20" w:right="-53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color w:val="6D6E71"/>
                        </w:rPr>
                        <w:t>DO NOT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WRITE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IN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THIS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AREA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WILL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BE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CUT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OFF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MODERN HIS</w:t>
      </w:r>
      <w:r w:rsidR="00285256">
        <w:rPr>
          <w:rFonts w:ascii="Arial" w:eastAsia="Arial" w:hAnsi="Arial" w:cs="Arial"/>
          <w:b/>
          <w:bCs/>
          <w:color w:val="231F20"/>
          <w:spacing w:val="-4"/>
          <w:position w:val="-1"/>
        </w:rPr>
        <w:t>T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O</w:t>
      </w:r>
      <w:r w:rsidR="00285256">
        <w:rPr>
          <w:rFonts w:ascii="Arial" w:eastAsia="Arial" w:hAnsi="Arial" w:cs="Arial"/>
          <w:b/>
          <w:bCs/>
          <w:color w:val="231F20"/>
          <w:spacing w:val="-8"/>
          <w:position w:val="-1"/>
        </w:rPr>
        <w:t>R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Y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ab/>
        <w:t>22</w:t>
      </w:r>
    </w:p>
    <w:p w14:paraId="7D14C6D3" w14:textId="77777777" w:rsidR="002B3F60" w:rsidRDefault="002B3F60">
      <w:pPr>
        <w:spacing w:before="6" w:after="0" w:line="220" w:lineRule="exact"/>
      </w:pPr>
    </w:p>
    <w:p w14:paraId="211C7F72" w14:textId="77777777" w:rsidR="002B3F60" w:rsidRDefault="00285256">
      <w:pPr>
        <w:spacing w:before="32" w:after="0" w:line="240" w:lineRule="auto"/>
        <w:ind w:left="107" w:right="-2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color w:val="231F20"/>
        </w:rPr>
        <w:t>Question</w:t>
      </w:r>
      <w:r>
        <w:rPr>
          <w:rFonts w:ascii="Arial" w:eastAsia="Arial" w:hAnsi="Arial" w:cs="Arial"/>
          <w:b/>
          <w:bCs/>
          <w:color w:val="231F20"/>
          <w:spacing w:val="-10"/>
        </w:rPr>
        <w:t xml:space="preserve"> </w:t>
      </w:r>
      <w:r>
        <w:rPr>
          <w:rFonts w:ascii="Arial" w:eastAsia="Arial" w:hAnsi="Arial" w:cs="Arial"/>
          <w:b/>
          <w:bCs/>
          <w:color w:val="231F20"/>
          <w:spacing w:val="-12"/>
        </w:rPr>
        <w:t>1</w:t>
      </w:r>
      <w:r>
        <w:rPr>
          <w:rFonts w:ascii="Arial" w:eastAsia="Arial" w:hAnsi="Arial" w:cs="Arial"/>
          <w:b/>
          <w:bCs/>
          <w:color w:val="231F20"/>
        </w:rPr>
        <w:t xml:space="preserve">1 </w:t>
      </w:r>
      <w:r>
        <w:rPr>
          <w:rFonts w:ascii="Arial" w:eastAsia="Arial" w:hAnsi="Arial" w:cs="Arial"/>
          <w:color w:val="231F20"/>
        </w:rPr>
        <w:t>(continued)</w:t>
      </w:r>
    </w:p>
    <w:p w14:paraId="5D51F661" w14:textId="77777777" w:rsidR="002B3F60" w:rsidRDefault="002B3F60">
      <w:pPr>
        <w:spacing w:before="15" w:after="0" w:line="260" w:lineRule="exact"/>
        <w:rPr>
          <w:sz w:val="26"/>
          <w:szCs w:val="26"/>
        </w:rPr>
      </w:pPr>
    </w:p>
    <w:p w14:paraId="2C65C965" w14:textId="2BC3BA03" w:rsidR="002B3F60" w:rsidRDefault="00F82685">
      <w:pPr>
        <w:tabs>
          <w:tab w:val="left" w:pos="800"/>
          <w:tab w:val="left" w:pos="8560"/>
        </w:tabs>
        <w:spacing w:after="0" w:line="248" w:lineRule="exact"/>
        <w:ind w:left="107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02432" behindDoc="1" locked="0" layoutInCell="1" allowOverlap="1" wp14:anchorId="44B60E28" wp14:editId="318739DE">
                <wp:simplePos x="0" y="0"/>
                <wp:positionH relativeFrom="page">
                  <wp:posOffset>1242060</wp:posOffset>
                </wp:positionH>
                <wp:positionV relativeFrom="paragraph">
                  <wp:posOffset>441325</wp:posOffset>
                </wp:positionV>
                <wp:extent cx="5525770" cy="1270"/>
                <wp:effectExtent l="13335" t="13335" r="13970" b="4445"/>
                <wp:wrapNone/>
                <wp:docPr id="1062" name="Group 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695"/>
                          <a:chExt cx="8702" cy="2"/>
                        </a:xfrm>
                      </wpg:grpSpPr>
                      <wps:wsp>
                        <wps:cNvPr id="1063" name="Freeform 765"/>
                        <wps:cNvSpPr>
                          <a:spLocks/>
                        </wps:cNvSpPr>
                        <wps:spPr bwMode="auto">
                          <a:xfrm>
                            <a:off x="1956" y="695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93A4701" id="Group 764" o:spid="_x0000_s1026" style="position:absolute;margin-left:97.8pt;margin-top:34.75pt;width:435.1pt;height:.1pt;z-index:-251714048;mso-position-horizontal-relative:page" coordorigin="1956,695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ksYYwMAAOs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">
                <v:shape id="Freeform 765" o:spid="_x0000_s1027" style="position:absolute;left:1956;top:695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03456" behindDoc="1" locked="0" layoutInCell="1" allowOverlap="1" wp14:anchorId="1749E070" wp14:editId="394F616E">
                <wp:simplePos x="0" y="0"/>
                <wp:positionH relativeFrom="page">
                  <wp:posOffset>1242060</wp:posOffset>
                </wp:positionH>
                <wp:positionV relativeFrom="paragraph">
                  <wp:posOffset>753110</wp:posOffset>
                </wp:positionV>
                <wp:extent cx="5525770" cy="1270"/>
                <wp:effectExtent l="13335" t="10795" r="13970" b="6985"/>
                <wp:wrapNone/>
                <wp:docPr id="1060" name="Group 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186"/>
                          <a:chExt cx="8702" cy="2"/>
                        </a:xfrm>
                      </wpg:grpSpPr>
                      <wps:wsp>
                        <wps:cNvPr id="1061" name="Freeform 763"/>
                        <wps:cNvSpPr>
                          <a:spLocks/>
                        </wps:cNvSpPr>
                        <wps:spPr bwMode="auto">
                          <a:xfrm>
                            <a:off x="1956" y="1186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744D384" id="Group 762" o:spid="_x0000_s1026" style="position:absolute;margin-left:97.8pt;margin-top:59.3pt;width:435.1pt;height:.1pt;z-index:-251713024;mso-position-horizontal-relative:page" coordorigin="1956,1186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">
                <v:shape id="Freeform 763" o:spid="_x0000_s1027" style="position:absolute;left:1956;top:1186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04480" behindDoc="1" locked="0" layoutInCell="1" allowOverlap="1" wp14:anchorId="0833DC3E" wp14:editId="60D0A48A">
                <wp:simplePos x="0" y="0"/>
                <wp:positionH relativeFrom="page">
                  <wp:posOffset>1242060</wp:posOffset>
                </wp:positionH>
                <wp:positionV relativeFrom="paragraph">
                  <wp:posOffset>1064895</wp:posOffset>
                </wp:positionV>
                <wp:extent cx="5525770" cy="1270"/>
                <wp:effectExtent l="13335" t="8255" r="13970" b="9525"/>
                <wp:wrapNone/>
                <wp:docPr id="1058" name="Group 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677"/>
                          <a:chExt cx="8702" cy="2"/>
                        </a:xfrm>
                      </wpg:grpSpPr>
                      <wps:wsp>
                        <wps:cNvPr id="1059" name="Freeform 761"/>
                        <wps:cNvSpPr>
                          <a:spLocks/>
                        </wps:cNvSpPr>
                        <wps:spPr bwMode="auto">
                          <a:xfrm>
                            <a:off x="1956" y="1677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910C1C7" id="Group 760" o:spid="_x0000_s1026" style="position:absolute;margin-left:97.8pt;margin-top:83.85pt;width:435.1pt;height:.1pt;z-index:-251712000;mso-position-horizontal-relative:page" coordorigin="1956,1677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75BYgMAAO0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">
                <v:shape id="Freeform 761" o:spid="_x0000_s1027" style="position:absolute;left:1956;top:1677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05504" behindDoc="1" locked="0" layoutInCell="1" allowOverlap="1" wp14:anchorId="4894E8CD" wp14:editId="4ABAECAF">
                <wp:simplePos x="0" y="0"/>
                <wp:positionH relativeFrom="page">
                  <wp:posOffset>1242060</wp:posOffset>
                </wp:positionH>
                <wp:positionV relativeFrom="paragraph">
                  <wp:posOffset>1376045</wp:posOffset>
                </wp:positionV>
                <wp:extent cx="5525770" cy="1270"/>
                <wp:effectExtent l="13335" t="5080" r="13970" b="12700"/>
                <wp:wrapNone/>
                <wp:docPr id="1056" name="Group 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2167"/>
                          <a:chExt cx="8702" cy="2"/>
                        </a:xfrm>
                      </wpg:grpSpPr>
                      <wps:wsp>
                        <wps:cNvPr id="1057" name="Freeform 759"/>
                        <wps:cNvSpPr>
                          <a:spLocks/>
                        </wps:cNvSpPr>
                        <wps:spPr bwMode="auto">
                          <a:xfrm>
                            <a:off x="1956" y="2167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6FA6AE8" id="Group 758" o:spid="_x0000_s1026" style="position:absolute;margin-left:97.8pt;margin-top:108.35pt;width:435.1pt;height:.1pt;z-index:-251710976;mso-position-horizontal-relative:page" coordorigin="1956,2167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H76YQMAAO0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">
                <v:shape id="Freeform 759" o:spid="_x0000_s1027" style="position:absolute;left:1956;top:2167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 w:rsidR="00285256">
        <w:rPr>
          <w:rFonts w:ascii="Arial" w:eastAsia="Arial" w:hAnsi="Arial" w:cs="Arial"/>
          <w:color w:val="231F20"/>
          <w:position w:val="-1"/>
        </w:rPr>
        <w:t>(d)</w:t>
      </w:r>
      <w:r w:rsidR="00285256">
        <w:rPr>
          <w:rFonts w:ascii="Arial" w:eastAsia="Arial" w:hAnsi="Arial" w:cs="Arial"/>
          <w:color w:val="231F20"/>
          <w:position w:val="-1"/>
        </w:rPr>
        <w:tab/>
        <w:t>Identify how and discuss why Source 3 and Source 4 are contestable.</w:t>
      </w:r>
      <w:r w:rsidR="00285256">
        <w:rPr>
          <w:rFonts w:ascii="Arial" w:eastAsia="Arial" w:hAnsi="Arial" w:cs="Arial"/>
          <w:color w:val="231F20"/>
          <w:position w:val="-1"/>
        </w:rPr>
        <w:tab/>
        <w:t>(6 marks)</w:t>
      </w:r>
    </w:p>
    <w:p w14:paraId="57EBFF9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3B8D37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494678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C535DF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549672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C06745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EAA2A8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12DB59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19B243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7C90FB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76CF97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AAAE1C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8A3AAA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9D717C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BB7BC8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2C775D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900457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A75E55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7EAE3F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93738A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685C0B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43F79C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22FE22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20476C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04D33A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CC3F84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518100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72C987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4E2692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CE88EB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0B7563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472AEF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EAEAAF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DE1CE4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AB2452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413526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44C97C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96771C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084B9E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EDBDDB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3D6257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9688B4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AB48B2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B4AEE8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4AE3E1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B919C6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C2ADCC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364E71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102D9B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567125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E36F9F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E20E76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F593BF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D5D863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7F3850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44390E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F1B81B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D4CAE3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1C522B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2D0B38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B84D42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1CAE0C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F1D6C7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6D6B99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69BB89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F04682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71D1D2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2F336D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78C4E6C" w14:textId="77777777" w:rsidR="002B3F60" w:rsidRDefault="002B3F60">
      <w:pPr>
        <w:spacing w:before="18" w:after="0" w:line="240" w:lineRule="exact"/>
        <w:rPr>
          <w:sz w:val="24"/>
          <w:szCs w:val="24"/>
        </w:rPr>
      </w:pPr>
    </w:p>
    <w:p w14:paraId="2CA93710" w14:textId="0EF12719" w:rsidR="002B3F60" w:rsidRDefault="00F82685">
      <w:pPr>
        <w:spacing w:before="32" w:after="0" w:line="240" w:lineRule="auto"/>
        <w:ind w:left="4036" w:right="4017"/>
        <w:jc w:val="center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27008" behindDoc="1" locked="0" layoutInCell="1" allowOverlap="1" wp14:anchorId="13B3D5BE" wp14:editId="5E5F73FA">
                <wp:simplePos x="0" y="0"/>
                <wp:positionH relativeFrom="page">
                  <wp:posOffset>1242060</wp:posOffset>
                </wp:positionH>
                <wp:positionV relativeFrom="paragraph">
                  <wp:posOffset>-1036955</wp:posOffset>
                </wp:positionV>
                <wp:extent cx="5525770" cy="1270"/>
                <wp:effectExtent l="13335" t="5715" r="13970" b="12065"/>
                <wp:wrapNone/>
                <wp:docPr id="1054" name="Group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-1633"/>
                          <a:chExt cx="8702" cy="2"/>
                        </a:xfrm>
                      </wpg:grpSpPr>
                      <wps:wsp>
                        <wps:cNvPr id="1055" name="Freeform 757"/>
                        <wps:cNvSpPr>
                          <a:spLocks/>
                        </wps:cNvSpPr>
                        <wps:spPr bwMode="auto">
                          <a:xfrm>
                            <a:off x="1956" y="-1633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BA229EF" id="Group 756" o:spid="_x0000_s1026" style="position:absolute;margin-left:97.8pt;margin-top:-81.65pt;width:435.1pt;height:.1pt;z-index:-251689472;mso-position-horizontal-relative:page" coordorigin="1956,-1633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">
                <v:shape id="Freeform 757" o:spid="_x0000_s1027" style="position:absolute;left:1956;top:-1633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 w:rsidR="00285256">
        <w:rPr>
          <w:rFonts w:ascii="Arial" w:eastAsia="Arial" w:hAnsi="Arial" w:cs="Arial"/>
          <w:b/>
          <w:bCs/>
          <w:color w:val="231F20"/>
        </w:rPr>
        <w:t xml:space="preserve">See next </w:t>
      </w:r>
      <w:r w:rsidR="00285256">
        <w:rPr>
          <w:rFonts w:ascii="Arial" w:eastAsia="Arial" w:hAnsi="Arial" w:cs="Arial"/>
          <w:b/>
          <w:bCs/>
          <w:color w:val="231F20"/>
          <w:w w:val="99"/>
        </w:rPr>
        <w:t>page</w:t>
      </w:r>
    </w:p>
    <w:p w14:paraId="72B232A2" w14:textId="77777777" w:rsidR="002B3F60" w:rsidRDefault="002B3F60">
      <w:pPr>
        <w:spacing w:after="0"/>
        <w:jc w:val="center"/>
        <w:sectPr w:rsidR="002B3F60">
          <w:headerReference w:type="even" r:id="rId26"/>
          <w:pgSz w:w="11920" w:h="16840"/>
          <w:pgMar w:top="600" w:right="1140" w:bottom="280" w:left="1140" w:header="0" w:footer="0" w:gutter="0"/>
          <w:cols w:space="720"/>
        </w:sectPr>
      </w:pPr>
    </w:p>
    <w:p w14:paraId="394D582E" w14:textId="2ABCB382" w:rsidR="002B3F60" w:rsidRDefault="00F82685">
      <w:pPr>
        <w:spacing w:before="6" w:after="0" w:line="220" w:lineRule="exact"/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29056" behindDoc="1" locked="0" layoutInCell="1" allowOverlap="1" wp14:anchorId="751BA89F" wp14:editId="01DD8825">
                <wp:simplePos x="0" y="0"/>
                <wp:positionH relativeFrom="page">
                  <wp:posOffset>428625</wp:posOffset>
                </wp:positionH>
                <wp:positionV relativeFrom="page">
                  <wp:posOffset>360045</wp:posOffset>
                </wp:positionV>
                <wp:extent cx="1270" cy="9972040"/>
                <wp:effectExtent l="9525" t="7620" r="8255" b="12065"/>
                <wp:wrapNone/>
                <wp:docPr id="1052" name="Group 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9972040"/>
                          <a:chOff x="675" y="567"/>
                          <a:chExt cx="2" cy="15704"/>
                        </a:xfrm>
                      </wpg:grpSpPr>
                      <wps:wsp>
                        <wps:cNvPr id="1053" name="Freeform 755"/>
                        <wps:cNvSpPr>
                          <a:spLocks/>
                        </wps:cNvSpPr>
                        <wps:spPr bwMode="auto">
                          <a:xfrm>
                            <a:off x="675" y="567"/>
                            <a:ext cx="2" cy="15704"/>
                          </a:xfrm>
                          <a:custGeom>
                            <a:avLst/>
                            <a:gdLst>
                              <a:gd name="T0" fmla="+- 0 567 567"/>
                              <a:gd name="T1" fmla="*/ 567 h 15704"/>
                              <a:gd name="T2" fmla="+- 0 16271 567"/>
                              <a:gd name="T3" fmla="*/ 16271 h 157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704">
                                <a:moveTo>
                                  <a:pt x="0" y="0"/>
                                </a:moveTo>
                                <a:lnTo>
                                  <a:pt x="0" y="157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93B737A" id="Group 754" o:spid="_x0000_s1026" style="position:absolute;margin-left:33.75pt;margin-top:28.35pt;width:.1pt;height:785.2pt;z-index:-251687424;mso-position-horizontal-relative:page;mso-position-vertical-relative:page" coordorigin="675,567" coordsize="2,1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">
                <v:shape id="Freeform 755" o:spid="_x0000_s1027" style="position:absolute;left:675;top:567;width:2;height:15704;visibility:visible;mso-wrap-style:square;v-text-anchor:top" coordsize="2,15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" path="m,l,15704e" filled="f" strokecolor="#231f20" strokeweight=".5pt">
                  <v:path arrowok="t" o:connecttype="custom" o:connectlocs="0,567;0,16271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4120CA5B" wp14:editId="5889C68D">
                <wp:simplePos x="0" y="0"/>
                <wp:positionH relativeFrom="page">
                  <wp:posOffset>182880</wp:posOffset>
                </wp:positionH>
                <wp:positionV relativeFrom="page">
                  <wp:posOffset>3322955</wp:posOffset>
                </wp:positionV>
                <wp:extent cx="165100" cy="3596005"/>
                <wp:effectExtent l="1905" t="0" r="4445" b="0"/>
                <wp:wrapNone/>
                <wp:docPr id="1051" name="Text Box 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3596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BB0008" w14:textId="77777777" w:rsidR="00D35C18" w:rsidRDefault="00D35C18">
                            <w:pPr>
                              <w:spacing w:after="0" w:line="245" w:lineRule="exact"/>
                              <w:ind w:left="20" w:right="-53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DO NOT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WRITE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IN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THIS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AREA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WILL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BE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CUT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OFF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120CA5B" id="Text Box 753" o:spid="_x0000_s1048" type="#_x0000_t202" style="position:absolute;margin-left:14.4pt;margin-top:261.65pt;width:13pt;height:283.15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" filled="f" stroked="f">
                <v:textbox style="layout-flow:vertical" inset="0,0,0,0">
                  <w:txbxContent>
                    <w:p w14:paraId="28BB0008" w14:textId="77777777" w:rsidR="00D35C18" w:rsidRDefault="00D35C18">
                      <w:pPr>
                        <w:spacing w:after="0" w:line="245" w:lineRule="exact"/>
                        <w:ind w:left="20" w:right="-53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color w:val="6D6E71"/>
                        </w:rPr>
                        <w:t>DO NOT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WRITE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IN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THIS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AREA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WILL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BE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CUT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OFF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73CA2C4" w14:textId="7819CA31" w:rsidR="002B3F60" w:rsidRDefault="00F82685">
      <w:pPr>
        <w:tabs>
          <w:tab w:val="left" w:pos="800"/>
          <w:tab w:val="left" w:pos="8560"/>
        </w:tabs>
        <w:spacing w:before="32" w:after="0" w:line="250" w:lineRule="auto"/>
        <w:ind w:left="816" w:right="49" w:hanging="709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30080" behindDoc="1" locked="0" layoutInCell="1" allowOverlap="1" wp14:anchorId="21FFE2CC" wp14:editId="339F0F46">
                <wp:simplePos x="0" y="0"/>
                <wp:positionH relativeFrom="page">
                  <wp:posOffset>1242060</wp:posOffset>
                </wp:positionH>
                <wp:positionV relativeFrom="paragraph">
                  <wp:posOffset>629285</wp:posOffset>
                </wp:positionV>
                <wp:extent cx="5525770" cy="1270"/>
                <wp:effectExtent l="13335" t="7620" r="13970" b="10160"/>
                <wp:wrapNone/>
                <wp:docPr id="1049" name="Group 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991"/>
                          <a:chExt cx="8702" cy="2"/>
                        </a:xfrm>
                      </wpg:grpSpPr>
                      <wps:wsp>
                        <wps:cNvPr id="1050" name="Freeform 752"/>
                        <wps:cNvSpPr>
                          <a:spLocks/>
                        </wps:cNvSpPr>
                        <wps:spPr bwMode="auto">
                          <a:xfrm>
                            <a:off x="1956" y="991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E5F9F56" id="Group 751" o:spid="_x0000_s1026" style="position:absolute;margin-left:97.8pt;margin-top:49.55pt;width:435.1pt;height:.1pt;z-index:-251686400;mso-position-horizontal-relative:page" coordorigin="1956,991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eCiZAMAAOs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">
                <v:shape id="Freeform 752" o:spid="_x0000_s1027" style="position:absolute;left:1956;top:991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31104" behindDoc="1" locked="0" layoutInCell="1" allowOverlap="1" wp14:anchorId="70AC6880" wp14:editId="52A8B6BD">
                <wp:simplePos x="0" y="0"/>
                <wp:positionH relativeFrom="page">
                  <wp:posOffset>1242060</wp:posOffset>
                </wp:positionH>
                <wp:positionV relativeFrom="paragraph">
                  <wp:posOffset>941070</wp:posOffset>
                </wp:positionV>
                <wp:extent cx="5525770" cy="1270"/>
                <wp:effectExtent l="13335" t="5080" r="13970" b="12700"/>
                <wp:wrapNone/>
                <wp:docPr id="1047" name="Group 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482"/>
                          <a:chExt cx="8702" cy="2"/>
                        </a:xfrm>
                      </wpg:grpSpPr>
                      <wps:wsp>
                        <wps:cNvPr id="1048" name="Freeform 750"/>
                        <wps:cNvSpPr>
                          <a:spLocks/>
                        </wps:cNvSpPr>
                        <wps:spPr bwMode="auto">
                          <a:xfrm>
                            <a:off x="1956" y="1482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ABE1807" id="Group 749" o:spid="_x0000_s1026" style="position:absolute;margin-left:97.8pt;margin-top:74.1pt;width:435.1pt;height:.1pt;z-index:-251685376;mso-position-horizontal-relative:page" coordorigin="1956,1482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">
                <v:shape id="Freeform 750" o:spid="_x0000_s1027" style="position:absolute;left:1956;top:1482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32128" behindDoc="1" locked="0" layoutInCell="1" allowOverlap="1" wp14:anchorId="2131DFC7" wp14:editId="1B7EA91B">
                <wp:simplePos x="0" y="0"/>
                <wp:positionH relativeFrom="page">
                  <wp:posOffset>1242060</wp:posOffset>
                </wp:positionH>
                <wp:positionV relativeFrom="paragraph">
                  <wp:posOffset>1252855</wp:posOffset>
                </wp:positionV>
                <wp:extent cx="5525770" cy="1270"/>
                <wp:effectExtent l="13335" t="12065" r="13970" b="5715"/>
                <wp:wrapNone/>
                <wp:docPr id="1045" name="Group 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1973"/>
                          <a:chExt cx="8702" cy="2"/>
                        </a:xfrm>
                      </wpg:grpSpPr>
                      <wps:wsp>
                        <wps:cNvPr id="1046" name="Freeform 748"/>
                        <wps:cNvSpPr>
                          <a:spLocks/>
                        </wps:cNvSpPr>
                        <wps:spPr bwMode="auto">
                          <a:xfrm>
                            <a:off x="1956" y="1973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B626AA9" id="Group 747" o:spid="_x0000_s1026" style="position:absolute;margin-left:97.8pt;margin-top:98.65pt;width:435.1pt;height:.1pt;z-index:-251684352;mso-position-horizontal-relative:page" coordorigin="1956,1973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ZHnYQMAAO0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">
                <v:shape id="Freeform 748" o:spid="_x0000_s1027" style="position:absolute;left:1956;top:1973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33152" behindDoc="1" locked="0" layoutInCell="1" allowOverlap="1" wp14:anchorId="116290B7" wp14:editId="3E01B29B">
                <wp:simplePos x="0" y="0"/>
                <wp:positionH relativeFrom="page">
                  <wp:posOffset>1242060</wp:posOffset>
                </wp:positionH>
                <wp:positionV relativeFrom="paragraph">
                  <wp:posOffset>1564005</wp:posOffset>
                </wp:positionV>
                <wp:extent cx="5525770" cy="1270"/>
                <wp:effectExtent l="13335" t="8890" r="13970" b="8890"/>
                <wp:wrapNone/>
                <wp:docPr id="1043" name="Group 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2463"/>
                          <a:chExt cx="8702" cy="2"/>
                        </a:xfrm>
                      </wpg:grpSpPr>
                      <wps:wsp>
                        <wps:cNvPr id="1044" name="Freeform 746"/>
                        <wps:cNvSpPr>
                          <a:spLocks/>
                        </wps:cNvSpPr>
                        <wps:spPr bwMode="auto">
                          <a:xfrm>
                            <a:off x="1956" y="2463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77CAD79" id="Group 745" o:spid="_x0000_s1026" style="position:absolute;margin-left:97.8pt;margin-top:123.15pt;width:435.1pt;height:.1pt;z-index:-251683328;mso-position-horizontal-relative:page" coordorigin="1956,2463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">
                <v:shape id="Freeform 746" o:spid="_x0000_s1027" style="position:absolute;left:1956;top:2463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34176" behindDoc="1" locked="0" layoutInCell="1" allowOverlap="1" wp14:anchorId="0D567188" wp14:editId="557B8495">
                <wp:simplePos x="0" y="0"/>
                <wp:positionH relativeFrom="page">
                  <wp:posOffset>1242060</wp:posOffset>
                </wp:positionH>
                <wp:positionV relativeFrom="paragraph">
                  <wp:posOffset>1875790</wp:posOffset>
                </wp:positionV>
                <wp:extent cx="5525770" cy="1270"/>
                <wp:effectExtent l="13335" t="6350" r="13970" b="11430"/>
                <wp:wrapNone/>
                <wp:docPr id="1041" name="Group 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2954"/>
                          <a:chExt cx="8702" cy="2"/>
                        </a:xfrm>
                      </wpg:grpSpPr>
                      <wps:wsp>
                        <wps:cNvPr id="1042" name="Freeform 744"/>
                        <wps:cNvSpPr>
                          <a:spLocks/>
                        </wps:cNvSpPr>
                        <wps:spPr bwMode="auto">
                          <a:xfrm>
                            <a:off x="1956" y="2954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6098EDB" id="Group 743" o:spid="_x0000_s1026" style="position:absolute;margin-left:97.8pt;margin-top:147.7pt;width:435.1pt;height:.1pt;z-index:-251682304;mso-position-horizontal-relative:page" coordorigin="1956,2954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PUaYwMAAO0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">
                <v:shape id="Freeform 744" o:spid="_x0000_s1027" style="position:absolute;left:1956;top:2954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35200" behindDoc="1" locked="0" layoutInCell="1" allowOverlap="1" wp14:anchorId="484E38F6" wp14:editId="43B69E90">
                <wp:simplePos x="0" y="0"/>
                <wp:positionH relativeFrom="page">
                  <wp:posOffset>1242060</wp:posOffset>
                </wp:positionH>
                <wp:positionV relativeFrom="paragraph">
                  <wp:posOffset>2187575</wp:posOffset>
                </wp:positionV>
                <wp:extent cx="5525770" cy="1270"/>
                <wp:effectExtent l="13335" t="13335" r="13970" b="4445"/>
                <wp:wrapNone/>
                <wp:docPr id="1039" name="Group 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3445"/>
                          <a:chExt cx="8702" cy="2"/>
                        </a:xfrm>
                      </wpg:grpSpPr>
                      <wps:wsp>
                        <wps:cNvPr id="1040" name="Freeform 742"/>
                        <wps:cNvSpPr>
                          <a:spLocks/>
                        </wps:cNvSpPr>
                        <wps:spPr bwMode="auto">
                          <a:xfrm>
                            <a:off x="1956" y="3445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E8A56D4" id="Group 741" o:spid="_x0000_s1026" style="position:absolute;margin-left:97.8pt;margin-top:172.25pt;width:435.1pt;height:.1pt;z-index:-251681280;mso-position-horizontal-relative:page" coordorigin="1956,3445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">
                <v:shape id="Freeform 742" o:spid="_x0000_s1027" style="position:absolute;left:1956;top:3445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36224" behindDoc="1" locked="0" layoutInCell="1" allowOverlap="1" wp14:anchorId="7BEC04F0" wp14:editId="41BB807C">
                <wp:simplePos x="0" y="0"/>
                <wp:positionH relativeFrom="page">
                  <wp:posOffset>1242060</wp:posOffset>
                </wp:positionH>
                <wp:positionV relativeFrom="paragraph">
                  <wp:posOffset>2499360</wp:posOffset>
                </wp:positionV>
                <wp:extent cx="5525770" cy="1270"/>
                <wp:effectExtent l="13335" t="10795" r="13970" b="6985"/>
                <wp:wrapNone/>
                <wp:docPr id="1037" name="Group 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3936"/>
                          <a:chExt cx="8702" cy="2"/>
                        </a:xfrm>
                      </wpg:grpSpPr>
                      <wps:wsp>
                        <wps:cNvPr id="1038" name="Freeform 740"/>
                        <wps:cNvSpPr>
                          <a:spLocks/>
                        </wps:cNvSpPr>
                        <wps:spPr bwMode="auto">
                          <a:xfrm>
                            <a:off x="1956" y="3936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E0209EB" id="Group 739" o:spid="_x0000_s1026" style="position:absolute;margin-left:97.8pt;margin-top:196.8pt;width:435.1pt;height:.1pt;z-index:-251680256;mso-position-horizontal-relative:page" coordorigin="1956,3936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">
                <v:shape id="Freeform 740" o:spid="_x0000_s1027" style="position:absolute;left:1956;top:3936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37248" behindDoc="1" locked="0" layoutInCell="1" allowOverlap="1" wp14:anchorId="288667A5" wp14:editId="1555B53F">
                <wp:simplePos x="0" y="0"/>
                <wp:positionH relativeFrom="page">
                  <wp:posOffset>1242060</wp:posOffset>
                </wp:positionH>
                <wp:positionV relativeFrom="paragraph">
                  <wp:posOffset>2811145</wp:posOffset>
                </wp:positionV>
                <wp:extent cx="5525770" cy="1270"/>
                <wp:effectExtent l="13335" t="8255" r="13970" b="9525"/>
                <wp:wrapNone/>
                <wp:docPr id="1035" name="Group 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4427"/>
                          <a:chExt cx="8702" cy="2"/>
                        </a:xfrm>
                      </wpg:grpSpPr>
                      <wps:wsp>
                        <wps:cNvPr id="1036" name="Freeform 738"/>
                        <wps:cNvSpPr>
                          <a:spLocks/>
                        </wps:cNvSpPr>
                        <wps:spPr bwMode="auto">
                          <a:xfrm>
                            <a:off x="1956" y="4427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516FBDB" id="Group 737" o:spid="_x0000_s1026" style="position:absolute;margin-left:97.8pt;margin-top:221.35pt;width:435.1pt;height:.1pt;z-index:-251679232;mso-position-horizontal-relative:page" coordorigin="1956,4427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">
                <v:shape id="Freeform 738" o:spid="_x0000_s1027" style="position:absolute;left:1956;top:4427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38272" behindDoc="1" locked="0" layoutInCell="1" allowOverlap="1" wp14:anchorId="4742F38B" wp14:editId="678C654B">
                <wp:simplePos x="0" y="0"/>
                <wp:positionH relativeFrom="page">
                  <wp:posOffset>1242060</wp:posOffset>
                </wp:positionH>
                <wp:positionV relativeFrom="paragraph">
                  <wp:posOffset>3122295</wp:posOffset>
                </wp:positionV>
                <wp:extent cx="5525770" cy="1270"/>
                <wp:effectExtent l="13335" t="5080" r="13970" b="12700"/>
                <wp:wrapNone/>
                <wp:docPr id="1033" name="Group 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4917"/>
                          <a:chExt cx="8702" cy="2"/>
                        </a:xfrm>
                      </wpg:grpSpPr>
                      <wps:wsp>
                        <wps:cNvPr id="1034" name="Freeform 736"/>
                        <wps:cNvSpPr>
                          <a:spLocks/>
                        </wps:cNvSpPr>
                        <wps:spPr bwMode="auto">
                          <a:xfrm>
                            <a:off x="1956" y="4917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402FBC5" id="Group 735" o:spid="_x0000_s1026" style="position:absolute;margin-left:97.8pt;margin-top:245.85pt;width:435.1pt;height:.1pt;z-index:-251678208;mso-position-horizontal-relative:page" coordorigin="1956,4917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">
                <v:shape id="Freeform 736" o:spid="_x0000_s1027" style="position:absolute;left:1956;top:4917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39296" behindDoc="1" locked="0" layoutInCell="1" allowOverlap="1" wp14:anchorId="6E85E3B9" wp14:editId="53B367CD">
                <wp:simplePos x="0" y="0"/>
                <wp:positionH relativeFrom="page">
                  <wp:posOffset>1242060</wp:posOffset>
                </wp:positionH>
                <wp:positionV relativeFrom="paragraph">
                  <wp:posOffset>3434080</wp:posOffset>
                </wp:positionV>
                <wp:extent cx="5525770" cy="1270"/>
                <wp:effectExtent l="13335" t="12065" r="13970" b="5715"/>
                <wp:wrapNone/>
                <wp:docPr id="1031" name="Group 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5408"/>
                          <a:chExt cx="8702" cy="2"/>
                        </a:xfrm>
                      </wpg:grpSpPr>
                      <wps:wsp>
                        <wps:cNvPr id="1032" name="Freeform 734"/>
                        <wps:cNvSpPr>
                          <a:spLocks/>
                        </wps:cNvSpPr>
                        <wps:spPr bwMode="auto">
                          <a:xfrm>
                            <a:off x="1956" y="5408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EFD834F" id="Group 733" o:spid="_x0000_s1026" style="position:absolute;margin-left:97.8pt;margin-top:270.4pt;width:435.1pt;height:.1pt;z-index:-251677184;mso-position-horizontal-relative:page" coordorigin="1956,5408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">
                <v:shape id="Freeform 734" o:spid="_x0000_s1027" style="position:absolute;left:1956;top:5408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40320" behindDoc="1" locked="0" layoutInCell="1" allowOverlap="1" wp14:anchorId="217E344F" wp14:editId="7BAAD712">
                <wp:simplePos x="0" y="0"/>
                <wp:positionH relativeFrom="page">
                  <wp:posOffset>1242060</wp:posOffset>
                </wp:positionH>
                <wp:positionV relativeFrom="paragraph">
                  <wp:posOffset>3745865</wp:posOffset>
                </wp:positionV>
                <wp:extent cx="5525770" cy="1270"/>
                <wp:effectExtent l="13335" t="9525" r="13970" b="8255"/>
                <wp:wrapNone/>
                <wp:docPr id="1029" name="Group 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5899"/>
                          <a:chExt cx="8702" cy="2"/>
                        </a:xfrm>
                      </wpg:grpSpPr>
                      <wps:wsp>
                        <wps:cNvPr id="1030" name="Freeform 732"/>
                        <wps:cNvSpPr>
                          <a:spLocks/>
                        </wps:cNvSpPr>
                        <wps:spPr bwMode="auto">
                          <a:xfrm>
                            <a:off x="1956" y="5899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0F2AA3F" id="Group 731" o:spid="_x0000_s1026" style="position:absolute;margin-left:97.8pt;margin-top:294.95pt;width:435.1pt;height:.1pt;z-index:-251676160;mso-position-horizontal-relative:page" coordorigin="1956,5899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">
                <v:shape id="Freeform 732" o:spid="_x0000_s1027" style="position:absolute;left:1956;top:5899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41344" behindDoc="1" locked="0" layoutInCell="1" allowOverlap="1" wp14:anchorId="01A9772C" wp14:editId="4CE3698D">
                <wp:simplePos x="0" y="0"/>
                <wp:positionH relativeFrom="page">
                  <wp:posOffset>1242060</wp:posOffset>
                </wp:positionH>
                <wp:positionV relativeFrom="paragraph">
                  <wp:posOffset>4057650</wp:posOffset>
                </wp:positionV>
                <wp:extent cx="5525770" cy="1270"/>
                <wp:effectExtent l="13335" t="6985" r="13970" b="10795"/>
                <wp:wrapNone/>
                <wp:docPr id="1027" name="Group 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6390"/>
                          <a:chExt cx="8702" cy="2"/>
                        </a:xfrm>
                      </wpg:grpSpPr>
                      <wps:wsp>
                        <wps:cNvPr id="1028" name="Freeform 730"/>
                        <wps:cNvSpPr>
                          <a:spLocks/>
                        </wps:cNvSpPr>
                        <wps:spPr bwMode="auto">
                          <a:xfrm>
                            <a:off x="1956" y="6390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4379D7C" id="Group 729" o:spid="_x0000_s1026" style="position:absolute;margin-left:97.8pt;margin-top:319.5pt;width:435.1pt;height:.1pt;z-index:-251675136;mso-position-horizontal-relative:page" coordorigin="1956,6390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">
                <v:shape id="Freeform 730" o:spid="_x0000_s1027" style="position:absolute;left:1956;top:6390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42368" behindDoc="1" locked="0" layoutInCell="1" allowOverlap="1" wp14:anchorId="5D4D7680" wp14:editId="61300AE7">
                <wp:simplePos x="0" y="0"/>
                <wp:positionH relativeFrom="page">
                  <wp:posOffset>1242060</wp:posOffset>
                </wp:positionH>
                <wp:positionV relativeFrom="paragraph">
                  <wp:posOffset>4368800</wp:posOffset>
                </wp:positionV>
                <wp:extent cx="5525770" cy="1270"/>
                <wp:effectExtent l="13335" t="13335" r="13970" b="4445"/>
                <wp:wrapNone/>
                <wp:docPr id="1025" name="Group 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6880"/>
                          <a:chExt cx="8702" cy="2"/>
                        </a:xfrm>
                      </wpg:grpSpPr>
                      <wps:wsp>
                        <wps:cNvPr id="1026" name="Freeform 728"/>
                        <wps:cNvSpPr>
                          <a:spLocks/>
                        </wps:cNvSpPr>
                        <wps:spPr bwMode="auto">
                          <a:xfrm>
                            <a:off x="1956" y="6880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39F157A" id="Group 727" o:spid="_x0000_s1026" style="position:absolute;margin-left:97.8pt;margin-top:344pt;width:435.1pt;height:.1pt;z-index:-251674112;mso-position-horizontal-relative:page" coordorigin="1956,6880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">
                <v:shape id="Freeform 728" o:spid="_x0000_s1027" style="position:absolute;left:1956;top:6880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43392" behindDoc="1" locked="0" layoutInCell="1" allowOverlap="1" wp14:anchorId="7FC7EA15" wp14:editId="111B95B5">
                <wp:simplePos x="0" y="0"/>
                <wp:positionH relativeFrom="page">
                  <wp:posOffset>1242060</wp:posOffset>
                </wp:positionH>
                <wp:positionV relativeFrom="paragraph">
                  <wp:posOffset>4680585</wp:posOffset>
                </wp:positionV>
                <wp:extent cx="5525770" cy="1270"/>
                <wp:effectExtent l="13335" t="10795" r="13970" b="6985"/>
                <wp:wrapNone/>
                <wp:docPr id="1023" name="Group 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7371"/>
                          <a:chExt cx="8702" cy="2"/>
                        </a:xfrm>
                      </wpg:grpSpPr>
                      <wps:wsp>
                        <wps:cNvPr id="1024" name="Freeform 726"/>
                        <wps:cNvSpPr>
                          <a:spLocks/>
                        </wps:cNvSpPr>
                        <wps:spPr bwMode="auto">
                          <a:xfrm>
                            <a:off x="1956" y="7371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3490B3B" id="Group 725" o:spid="_x0000_s1026" style="position:absolute;margin-left:97.8pt;margin-top:368.55pt;width:435.1pt;height:.1pt;z-index:-251673088;mso-position-horizontal-relative:page" coordorigin="1956,7371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">
                <v:shape id="Freeform 726" o:spid="_x0000_s1027" style="position:absolute;left:1956;top:7371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 w:rsidR="00285256">
        <w:rPr>
          <w:rFonts w:ascii="Arial" w:eastAsia="Arial" w:hAnsi="Arial" w:cs="Arial"/>
          <w:color w:val="231F20"/>
        </w:rPr>
        <w:t>(e)</w:t>
      </w:r>
      <w:r w:rsidR="00285256">
        <w:rPr>
          <w:rFonts w:ascii="Arial" w:eastAsia="Arial" w:hAnsi="Arial" w:cs="Arial"/>
          <w:color w:val="231F20"/>
        </w:rPr>
        <w:tab/>
        <w:t>Using your knowledge of the whole period of stud</w:t>
      </w:r>
      <w:r w:rsidR="00285256">
        <w:rPr>
          <w:rFonts w:ascii="Arial" w:eastAsia="Arial" w:hAnsi="Arial" w:cs="Arial"/>
          <w:color w:val="231F20"/>
          <w:spacing w:val="-16"/>
        </w:rPr>
        <w:t>y</w:t>
      </w:r>
      <w:r w:rsidR="00285256">
        <w:rPr>
          <w:rFonts w:ascii="Arial" w:eastAsia="Arial" w:hAnsi="Arial" w:cs="Arial"/>
          <w:color w:val="231F20"/>
        </w:rPr>
        <w:t>, evaluate the importance of the idea</w:t>
      </w:r>
      <w:r w:rsidR="002D6F6E">
        <w:rPr>
          <w:rFonts w:ascii="Arial" w:eastAsia="Arial" w:hAnsi="Arial" w:cs="Arial"/>
          <w:color w:val="231F20"/>
        </w:rPr>
        <w:t xml:space="preserve"> and/or events</w:t>
      </w:r>
      <w:r w:rsidR="00285256">
        <w:rPr>
          <w:rFonts w:ascii="Arial" w:eastAsia="Arial" w:hAnsi="Arial" w:cs="Arial"/>
          <w:color w:val="231F20"/>
        </w:rPr>
        <w:t xml:space="preserve"> of represented in the </w:t>
      </w:r>
      <w:r w:rsidR="00285256">
        <w:rPr>
          <w:rFonts w:ascii="Arial" w:eastAsia="Arial" w:hAnsi="Arial" w:cs="Arial"/>
          <w:b/>
          <w:bCs/>
          <w:color w:val="231F20"/>
        </w:rPr>
        <w:t>four</w:t>
      </w:r>
      <w:r w:rsidR="00285256">
        <w:rPr>
          <w:rFonts w:ascii="Arial" w:eastAsia="Arial" w:hAnsi="Arial" w:cs="Arial"/>
          <w:b/>
          <w:bCs/>
          <w:color w:val="231F20"/>
          <w:spacing w:val="-4"/>
        </w:rPr>
        <w:t xml:space="preserve"> </w:t>
      </w:r>
      <w:r w:rsidR="00285256">
        <w:rPr>
          <w:rFonts w:ascii="Arial" w:eastAsia="Arial" w:hAnsi="Arial" w:cs="Arial"/>
          <w:color w:val="231F20"/>
        </w:rPr>
        <w:t>sources.</w:t>
      </w:r>
      <w:r w:rsidR="00285256">
        <w:rPr>
          <w:rFonts w:ascii="Arial" w:eastAsia="Arial" w:hAnsi="Arial" w:cs="Arial"/>
          <w:color w:val="231F20"/>
        </w:rPr>
        <w:tab/>
        <w:t>(7 marks)</w:t>
      </w:r>
    </w:p>
    <w:p w14:paraId="1C3D330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2DBC77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47F3ED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099F96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E01825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AF1231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FDCC02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2C4E0A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5EC296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FFC7AF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405D82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F413CA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4BFFA2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3ED7CB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8D5852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26287A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8FA109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C5A65C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2FFCB6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A2BF4B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358857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60631A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6AAB4D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DE7B32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CCFE6D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ED75E2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7440A2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8459FE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213594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B559B4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E33483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0653F4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738E7C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D20692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F6DE2D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5A33EE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2AFCDC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D75F9D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1FDE5C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464B9C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737701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4D3212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2AC59E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900FA7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595BB1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C37C40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26902A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196728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3B4FDB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17711D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FF3C78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639A9B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D314D2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76A231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DD20E1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E735A2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A5757A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3CB4DD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975B10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31552C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415721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5C68F0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D69117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2D02F5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7B400A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F8AED5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FC05CE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1B7ECA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7FE45AA" w14:textId="77777777" w:rsidR="002B3F60" w:rsidRDefault="002B3F60">
      <w:pPr>
        <w:spacing w:before="2" w:after="0" w:line="260" w:lineRule="exact"/>
        <w:rPr>
          <w:sz w:val="26"/>
          <w:szCs w:val="26"/>
        </w:rPr>
      </w:pPr>
    </w:p>
    <w:p w14:paraId="30C36ECA" w14:textId="32CDA467" w:rsidR="002B3F60" w:rsidRDefault="00F82685">
      <w:pPr>
        <w:spacing w:after="0" w:line="240" w:lineRule="auto"/>
        <w:ind w:left="3674" w:right="3653"/>
        <w:jc w:val="center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44416" behindDoc="1" locked="0" layoutInCell="1" allowOverlap="1" wp14:anchorId="336C2E47" wp14:editId="7578B53C">
                <wp:simplePos x="0" y="0"/>
                <wp:positionH relativeFrom="page">
                  <wp:posOffset>1242060</wp:posOffset>
                </wp:positionH>
                <wp:positionV relativeFrom="paragraph">
                  <wp:posOffset>-4165600</wp:posOffset>
                </wp:positionV>
                <wp:extent cx="5525770" cy="1270"/>
                <wp:effectExtent l="13335" t="7620" r="13970" b="10160"/>
                <wp:wrapNone/>
                <wp:docPr id="1021" name="Group 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-6560"/>
                          <a:chExt cx="8702" cy="2"/>
                        </a:xfrm>
                      </wpg:grpSpPr>
                      <wps:wsp>
                        <wps:cNvPr id="1022" name="Freeform 724"/>
                        <wps:cNvSpPr>
                          <a:spLocks/>
                        </wps:cNvSpPr>
                        <wps:spPr bwMode="auto">
                          <a:xfrm>
                            <a:off x="1956" y="-6560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8326870" id="Group 723" o:spid="_x0000_s1026" style="position:absolute;margin-left:97.8pt;margin-top:-328pt;width:435.1pt;height:.1pt;z-index:-251672064;mso-position-horizontal-relative:page" coordorigin="1956,-6560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">
                <v:shape id="Freeform 724" o:spid="_x0000_s1027" style="position:absolute;left:1956;top:-6560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45440" behindDoc="1" locked="0" layoutInCell="1" allowOverlap="1" wp14:anchorId="58381D01" wp14:editId="20E0C7D9">
                <wp:simplePos x="0" y="0"/>
                <wp:positionH relativeFrom="page">
                  <wp:posOffset>1242060</wp:posOffset>
                </wp:positionH>
                <wp:positionV relativeFrom="paragraph">
                  <wp:posOffset>-3853815</wp:posOffset>
                </wp:positionV>
                <wp:extent cx="5525770" cy="1270"/>
                <wp:effectExtent l="13335" t="5080" r="13970" b="12700"/>
                <wp:wrapNone/>
                <wp:docPr id="1019" name="Group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-6069"/>
                          <a:chExt cx="8702" cy="2"/>
                        </a:xfrm>
                      </wpg:grpSpPr>
                      <wps:wsp>
                        <wps:cNvPr id="1020" name="Freeform 722"/>
                        <wps:cNvSpPr>
                          <a:spLocks/>
                        </wps:cNvSpPr>
                        <wps:spPr bwMode="auto">
                          <a:xfrm>
                            <a:off x="1956" y="-6069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35E9EA0" id="Group 721" o:spid="_x0000_s1026" style="position:absolute;margin-left:97.8pt;margin-top:-303.45pt;width:435.1pt;height:.1pt;z-index:-251671040;mso-position-horizontal-relative:page" coordorigin="1956,-6069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">
                <v:shape id="Freeform 722" o:spid="_x0000_s1027" style="position:absolute;left:1956;top:-6069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46464" behindDoc="1" locked="0" layoutInCell="1" allowOverlap="1" wp14:anchorId="7BBD8694" wp14:editId="21C0D1A3">
                <wp:simplePos x="0" y="0"/>
                <wp:positionH relativeFrom="page">
                  <wp:posOffset>1242060</wp:posOffset>
                </wp:positionH>
                <wp:positionV relativeFrom="paragraph">
                  <wp:posOffset>-3542030</wp:posOffset>
                </wp:positionV>
                <wp:extent cx="5525770" cy="1270"/>
                <wp:effectExtent l="13335" t="12065" r="13970" b="5715"/>
                <wp:wrapNone/>
                <wp:docPr id="1017" name="Group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-5578"/>
                          <a:chExt cx="8702" cy="2"/>
                        </a:xfrm>
                      </wpg:grpSpPr>
                      <wps:wsp>
                        <wps:cNvPr id="1018" name="Freeform 720"/>
                        <wps:cNvSpPr>
                          <a:spLocks/>
                        </wps:cNvSpPr>
                        <wps:spPr bwMode="auto">
                          <a:xfrm>
                            <a:off x="1956" y="-5578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3ABB117" id="Group 719" o:spid="_x0000_s1026" style="position:absolute;margin-left:97.8pt;margin-top:-278.9pt;width:435.1pt;height:.1pt;z-index:-251670016;mso-position-horizontal-relative:page" coordorigin="1956,-5578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25AYwMAAO8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">
                <v:shape id="Freeform 720" o:spid="_x0000_s1027" style="position:absolute;left:1956;top:-5578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47488" behindDoc="1" locked="0" layoutInCell="1" allowOverlap="1" wp14:anchorId="30E0C617" wp14:editId="04483D65">
                <wp:simplePos x="0" y="0"/>
                <wp:positionH relativeFrom="page">
                  <wp:posOffset>1242060</wp:posOffset>
                </wp:positionH>
                <wp:positionV relativeFrom="paragraph">
                  <wp:posOffset>-3230245</wp:posOffset>
                </wp:positionV>
                <wp:extent cx="5525770" cy="1270"/>
                <wp:effectExtent l="13335" t="9525" r="13970" b="8255"/>
                <wp:wrapNone/>
                <wp:docPr id="1015" name="Group 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-5087"/>
                          <a:chExt cx="8702" cy="2"/>
                        </a:xfrm>
                      </wpg:grpSpPr>
                      <wps:wsp>
                        <wps:cNvPr id="1016" name="Freeform 718"/>
                        <wps:cNvSpPr>
                          <a:spLocks/>
                        </wps:cNvSpPr>
                        <wps:spPr bwMode="auto">
                          <a:xfrm>
                            <a:off x="1956" y="-5087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3C9FCA3" id="Group 717" o:spid="_x0000_s1026" style="position:absolute;margin-left:97.8pt;margin-top:-254.35pt;width:435.1pt;height:.1pt;z-index:-251668992;mso-position-horizontal-relative:page" coordorigin="1956,-5087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">
                <v:shape id="Freeform 718" o:spid="_x0000_s1027" style="position:absolute;left:1956;top:-5087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48512" behindDoc="1" locked="0" layoutInCell="1" allowOverlap="1" wp14:anchorId="3A1C309B" wp14:editId="4947C484">
                <wp:simplePos x="0" y="0"/>
                <wp:positionH relativeFrom="page">
                  <wp:posOffset>1242060</wp:posOffset>
                </wp:positionH>
                <wp:positionV relativeFrom="paragraph">
                  <wp:posOffset>-2919095</wp:posOffset>
                </wp:positionV>
                <wp:extent cx="5525770" cy="1270"/>
                <wp:effectExtent l="13335" t="6350" r="13970" b="11430"/>
                <wp:wrapNone/>
                <wp:docPr id="1013" name="Group 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-4597"/>
                          <a:chExt cx="8702" cy="2"/>
                        </a:xfrm>
                      </wpg:grpSpPr>
                      <wps:wsp>
                        <wps:cNvPr id="1014" name="Freeform 716"/>
                        <wps:cNvSpPr>
                          <a:spLocks/>
                        </wps:cNvSpPr>
                        <wps:spPr bwMode="auto">
                          <a:xfrm>
                            <a:off x="1956" y="-4597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C8BD7FF" id="Group 715" o:spid="_x0000_s1026" style="position:absolute;margin-left:97.8pt;margin-top:-229.85pt;width:435.1pt;height:.1pt;z-index:-251667968;mso-position-horizontal-relative:page" coordorigin="1956,-4597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MJfYwMAAO8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">
                <v:shape id="Freeform 716" o:spid="_x0000_s1027" style="position:absolute;left:1956;top:-4597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49536" behindDoc="1" locked="0" layoutInCell="1" allowOverlap="1" wp14:anchorId="66817263" wp14:editId="67457D3F">
                <wp:simplePos x="0" y="0"/>
                <wp:positionH relativeFrom="page">
                  <wp:posOffset>1242060</wp:posOffset>
                </wp:positionH>
                <wp:positionV relativeFrom="paragraph">
                  <wp:posOffset>-2607310</wp:posOffset>
                </wp:positionV>
                <wp:extent cx="5525770" cy="1270"/>
                <wp:effectExtent l="13335" t="13335" r="13970" b="4445"/>
                <wp:wrapNone/>
                <wp:docPr id="1011" name="Group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-4106"/>
                          <a:chExt cx="8702" cy="2"/>
                        </a:xfrm>
                      </wpg:grpSpPr>
                      <wps:wsp>
                        <wps:cNvPr id="1012" name="Freeform 714"/>
                        <wps:cNvSpPr>
                          <a:spLocks/>
                        </wps:cNvSpPr>
                        <wps:spPr bwMode="auto">
                          <a:xfrm>
                            <a:off x="1956" y="-4106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F10CDF4" id="Group 713" o:spid="_x0000_s1026" style="position:absolute;margin-left:97.8pt;margin-top:-205.3pt;width:435.1pt;height:.1pt;z-index:-251666944;mso-position-horizontal-relative:page" coordorigin="1956,-4106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">
                <v:shape id="Freeform 714" o:spid="_x0000_s1027" style="position:absolute;left:1956;top:-4106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50560" behindDoc="1" locked="0" layoutInCell="1" allowOverlap="1" wp14:anchorId="0F0E3621" wp14:editId="4D8AB9DC">
                <wp:simplePos x="0" y="0"/>
                <wp:positionH relativeFrom="page">
                  <wp:posOffset>1242060</wp:posOffset>
                </wp:positionH>
                <wp:positionV relativeFrom="paragraph">
                  <wp:posOffset>-2295525</wp:posOffset>
                </wp:positionV>
                <wp:extent cx="5525770" cy="1270"/>
                <wp:effectExtent l="13335" t="10795" r="13970" b="6985"/>
                <wp:wrapNone/>
                <wp:docPr id="1009" name="Group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-3615"/>
                          <a:chExt cx="8702" cy="2"/>
                        </a:xfrm>
                      </wpg:grpSpPr>
                      <wps:wsp>
                        <wps:cNvPr id="1010" name="Freeform 712"/>
                        <wps:cNvSpPr>
                          <a:spLocks/>
                        </wps:cNvSpPr>
                        <wps:spPr bwMode="auto">
                          <a:xfrm>
                            <a:off x="1956" y="-3615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488A8C3" id="Group 711" o:spid="_x0000_s1026" style="position:absolute;margin-left:97.8pt;margin-top:-180.75pt;width:435.1pt;height:.1pt;z-index:-251665920;mso-position-horizontal-relative:page" coordorigin="1956,-3615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">
                <v:shape id="Freeform 712" o:spid="_x0000_s1027" style="position:absolute;left:1956;top:-3615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51584" behindDoc="1" locked="0" layoutInCell="1" allowOverlap="1" wp14:anchorId="2F3F54A0" wp14:editId="36836607">
                <wp:simplePos x="0" y="0"/>
                <wp:positionH relativeFrom="page">
                  <wp:posOffset>1242060</wp:posOffset>
                </wp:positionH>
                <wp:positionV relativeFrom="paragraph">
                  <wp:posOffset>-1983740</wp:posOffset>
                </wp:positionV>
                <wp:extent cx="5525770" cy="1270"/>
                <wp:effectExtent l="13335" t="8255" r="13970" b="9525"/>
                <wp:wrapNone/>
                <wp:docPr id="1007" name="Group 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-3124"/>
                          <a:chExt cx="8702" cy="2"/>
                        </a:xfrm>
                      </wpg:grpSpPr>
                      <wps:wsp>
                        <wps:cNvPr id="1008" name="Freeform 710"/>
                        <wps:cNvSpPr>
                          <a:spLocks/>
                        </wps:cNvSpPr>
                        <wps:spPr bwMode="auto">
                          <a:xfrm>
                            <a:off x="1956" y="-3124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C5DB4F7" id="Group 709" o:spid="_x0000_s1026" style="position:absolute;margin-left:97.8pt;margin-top:-156.2pt;width:435.1pt;height:.1pt;z-index:-251664896;mso-position-horizontal-relative:page" coordorigin="1956,-3124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">
                <v:shape id="Freeform 710" o:spid="_x0000_s1027" style="position:absolute;left:1956;top:-3124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52608" behindDoc="1" locked="0" layoutInCell="1" allowOverlap="1" wp14:anchorId="2B9E404A" wp14:editId="54EA9EDE">
                <wp:simplePos x="0" y="0"/>
                <wp:positionH relativeFrom="page">
                  <wp:posOffset>1242060</wp:posOffset>
                </wp:positionH>
                <wp:positionV relativeFrom="paragraph">
                  <wp:posOffset>-1671955</wp:posOffset>
                </wp:positionV>
                <wp:extent cx="5525770" cy="1270"/>
                <wp:effectExtent l="13335" t="5715" r="13970" b="12065"/>
                <wp:wrapNone/>
                <wp:docPr id="1005" name="Group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-2633"/>
                          <a:chExt cx="8702" cy="2"/>
                        </a:xfrm>
                      </wpg:grpSpPr>
                      <wps:wsp>
                        <wps:cNvPr id="1006" name="Freeform 708"/>
                        <wps:cNvSpPr>
                          <a:spLocks/>
                        </wps:cNvSpPr>
                        <wps:spPr bwMode="auto">
                          <a:xfrm>
                            <a:off x="1956" y="-2633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97F63AB" id="Group 707" o:spid="_x0000_s1026" style="position:absolute;margin-left:97.8pt;margin-top:-131.65pt;width:435.1pt;height:.1pt;z-index:-251663872;mso-position-horizontal-relative:page" coordorigin="1956,-2633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">
                <v:shape id="Freeform 708" o:spid="_x0000_s1027" style="position:absolute;left:1956;top:-2633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53632" behindDoc="1" locked="0" layoutInCell="1" allowOverlap="1" wp14:anchorId="71151944" wp14:editId="7B45D461">
                <wp:simplePos x="0" y="0"/>
                <wp:positionH relativeFrom="page">
                  <wp:posOffset>1242060</wp:posOffset>
                </wp:positionH>
                <wp:positionV relativeFrom="paragraph">
                  <wp:posOffset>-1360805</wp:posOffset>
                </wp:positionV>
                <wp:extent cx="5525770" cy="1270"/>
                <wp:effectExtent l="13335" t="12065" r="13970" b="5715"/>
                <wp:wrapNone/>
                <wp:docPr id="1003" name="Group 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-2143"/>
                          <a:chExt cx="8702" cy="2"/>
                        </a:xfrm>
                      </wpg:grpSpPr>
                      <wps:wsp>
                        <wps:cNvPr id="1004" name="Freeform 706"/>
                        <wps:cNvSpPr>
                          <a:spLocks/>
                        </wps:cNvSpPr>
                        <wps:spPr bwMode="auto">
                          <a:xfrm>
                            <a:off x="1956" y="-2143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7EC595B" id="Group 705" o:spid="_x0000_s1026" style="position:absolute;margin-left:97.8pt;margin-top:-107.15pt;width:435.1pt;height:.1pt;z-index:-251662848;mso-position-horizontal-relative:page" coordorigin="1956,-2143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">
                <v:shape id="Freeform 706" o:spid="_x0000_s1027" style="position:absolute;left:1956;top:-2143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54656" behindDoc="1" locked="0" layoutInCell="1" allowOverlap="1" wp14:anchorId="5177435B" wp14:editId="04BF4E4F">
                <wp:simplePos x="0" y="0"/>
                <wp:positionH relativeFrom="page">
                  <wp:posOffset>1242060</wp:posOffset>
                </wp:positionH>
                <wp:positionV relativeFrom="paragraph">
                  <wp:posOffset>-1049020</wp:posOffset>
                </wp:positionV>
                <wp:extent cx="5525770" cy="1270"/>
                <wp:effectExtent l="13335" t="9525" r="13970" b="8255"/>
                <wp:wrapNone/>
                <wp:docPr id="1001" name="Group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-1652"/>
                          <a:chExt cx="8702" cy="2"/>
                        </a:xfrm>
                      </wpg:grpSpPr>
                      <wps:wsp>
                        <wps:cNvPr id="1002" name="Freeform 704"/>
                        <wps:cNvSpPr>
                          <a:spLocks/>
                        </wps:cNvSpPr>
                        <wps:spPr bwMode="auto">
                          <a:xfrm>
                            <a:off x="1956" y="-1652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F599D46" id="Group 703" o:spid="_x0000_s1026" style="position:absolute;margin-left:97.8pt;margin-top:-82.6pt;width:435.1pt;height:.1pt;z-index:-251661824;mso-position-horizontal-relative:page" coordorigin="1956,-1652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">
                <v:shape id="Freeform 704" o:spid="_x0000_s1027" style="position:absolute;left:1956;top:-1652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55680" behindDoc="1" locked="0" layoutInCell="1" allowOverlap="1" wp14:anchorId="675FEB6C" wp14:editId="044737E0">
                <wp:simplePos x="0" y="0"/>
                <wp:positionH relativeFrom="page">
                  <wp:posOffset>1242060</wp:posOffset>
                </wp:positionH>
                <wp:positionV relativeFrom="paragraph">
                  <wp:posOffset>-737235</wp:posOffset>
                </wp:positionV>
                <wp:extent cx="5525770" cy="1270"/>
                <wp:effectExtent l="13335" t="6985" r="13970" b="10795"/>
                <wp:wrapNone/>
                <wp:docPr id="999" name="Group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-1161"/>
                          <a:chExt cx="8702" cy="2"/>
                        </a:xfrm>
                      </wpg:grpSpPr>
                      <wps:wsp>
                        <wps:cNvPr id="1000" name="Freeform 702"/>
                        <wps:cNvSpPr>
                          <a:spLocks/>
                        </wps:cNvSpPr>
                        <wps:spPr bwMode="auto">
                          <a:xfrm>
                            <a:off x="1956" y="-1161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EE5FE12" id="Group 701" o:spid="_x0000_s1026" style="position:absolute;margin-left:97.8pt;margin-top:-58.05pt;width:435.1pt;height:.1pt;z-index:-251660800;mso-position-horizontal-relative:page" coordorigin="1956,-1161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">
                <v:shape id="Freeform 702" o:spid="_x0000_s1027" style="position:absolute;left:1956;top:-1161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56704" behindDoc="1" locked="0" layoutInCell="1" allowOverlap="1" wp14:anchorId="65D7879E" wp14:editId="40E30AEB">
                <wp:simplePos x="0" y="0"/>
                <wp:positionH relativeFrom="page">
                  <wp:posOffset>1242060</wp:posOffset>
                </wp:positionH>
                <wp:positionV relativeFrom="paragraph">
                  <wp:posOffset>-425450</wp:posOffset>
                </wp:positionV>
                <wp:extent cx="5525770" cy="1270"/>
                <wp:effectExtent l="13335" t="13970" r="13970" b="3810"/>
                <wp:wrapNone/>
                <wp:docPr id="997" name="Group 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-670"/>
                          <a:chExt cx="8702" cy="2"/>
                        </a:xfrm>
                      </wpg:grpSpPr>
                      <wps:wsp>
                        <wps:cNvPr id="998" name="Freeform 700"/>
                        <wps:cNvSpPr>
                          <a:spLocks/>
                        </wps:cNvSpPr>
                        <wps:spPr bwMode="auto">
                          <a:xfrm>
                            <a:off x="1956" y="-670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78B9038" id="Group 699" o:spid="_x0000_s1026" style="position:absolute;margin-left:97.8pt;margin-top:-33.5pt;width:435.1pt;height:.1pt;z-index:-251659776;mso-position-horizontal-relative:page" coordorigin="1956,-670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">
                <v:shape id="Freeform 700" o:spid="_x0000_s1027" style="position:absolute;left:1956;top:-670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57728" behindDoc="1" locked="0" layoutInCell="1" allowOverlap="1" wp14:anchorId="187A9C21" wp14:editId="0D4C10EC">
                <wp:simplePos x="0" y="0"/>
                <wp:positionH relativeFrom="page">
                  <wp:posOffset>1242060</wp:posOffset>
                </wp:positionH>
                <wp:positionV relativeFrom="paragraph">
                  <wp:posOffset>-114300</wp:posOffset>
                </wp:positionV>
                <wp:extent cx="5525770" cy="1270"/>
                <wp:effectExtent l="13335" t="10795" r="13970" b="6985"/>
                <wp:wrapNone/>
                <wp:docPr id="995" name="Group 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770" cy="1270"/>
                          <a:chOff x="1956" y="-180"/>
                          <a:chExt cx="8702" cy="2"/>
                        </a:xfrm>
                      </wpg:grpSpPr>
                      <wps:wsp>
                        <wps:cNvPr id="996" name="Freeform 698"/>
                        <wps:cNvSpPr>
                          <a:spLocks/>
                        </wps:cNvSpPr>
                        <wps:spPr bwMode="auto">
                          <a:xfrm>
                            <a:off x="1956" y="-180"/>
                            <a:ext cx="8702" cy="2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8702"/>
                              <a:gd name="T2" fmla="+- 0 10658 1956"/>
                              <a:gd name="T3" fmla="*/ T2 w 87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02">
                                <a:moveTo>
                                  <a:pt x="0" y="0"/>
                                </a:moveTo>
                                <a:lnTo>
                                  <a:pt x="8702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36E099D" id="Group 697" o:spid="_x0000_s1026" style="position:absolute;margin-left:97.8pt;margin-top:-9pt;width:435.1pt;height:.1pt;z-index:-251658752;mso-position-horizontal-relative:page" coordorigin="1956,-180" coordsize="87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">
                <v:shape id="Freeform 698" o:spid="_x0000_s1027" style="position:absolute;left:1956;top:-180;width:8702;height:2;visibility:visible;mso-wrap-style:square;v-text-anchor:top" coordsize="8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" path="m,l8702,e" filled="f" strokecolor="#231f20" strokeweight=".2pt">
                  <v:path arrowok="t" o:connecttype="custom" o:connectlocs="0,0;8702,0" o:connectangles="0,0"/>
                </v:shape>
                <w10:wrap anchorx="page"/>
              </v:group>
            </w:pict>
          </mc:Fallback>
        </mc:AlternateContent>
      </w:r>
      <w:r w:rsidR="00285256">
        <w:rPr>
          <w:rFonts w:ascii="Arial" w:eastAsia="Arial" w:hAnsi="Arial" w:cs="Arial"/>
          <w:b/>
          <w:bCs/>
          <w:color w:val="231F20"/>
        </w:rPr>
        <w:t>End</w:t>
      </w:r>
      <w:r w:rsidR="00285256">
        <w:rPr>
          <w:rFonts w:ascii="Arial" w:eastAsia="Arial" w:hAnsi="Arial" w:cs="Arial"/>
          <w:b/>
          <w:bCs/>
          <w:color w:val="231F20"/>
          <w:spacing w:val="-4"/>
        </w:rPr>
        <w:t xml:space="preserve"> </w:t>
      </w:r>
      <w:r w:rsidR="00285256">
        <w:rPr>
          <w:rFonts w:ascii="Arial" w:eastAsia="Arial" w:hAnsi="Arial" w:cs="Arial"/>
          <w:b/>
          <w:bCs/>
          <w:color w:val="231F20"/>
        </w:rPr>
        <w:t>of</w:t>
      </w:r>
      <w:r w:rsidR="00285256">
        <w:rPr>
          <w:rFonts w:ascii="Arial" w:eastAsia="Arial" w:hAnsi="Arial" w:cs="Arial"/>
          <w:b/>
          <w:bCs/>
          <w:color w:val="231F20"/>
          <w:spacing w:val="-2"/>
        </w:rPr>
        <w:t xml:space="preserve"> </w:t>
      </w:r>
      <w:r w:rsidR="00285256">
        <w:rPr>
          <w:rFonts w:ascii="Arial" w:eastAsia="Arial" w:hAnsi="Arial" w:cs="Arial"/>
          <w:b/>
          <w:bCs/>
          <w:color w:val="231F20"/>
        </w:rPr>
        <w:t>Section</w:t>
      </w:r>
      <w:r w:rsidR="00285256">
        <w:rPr>
          <w:rFonts w:ascii="Arial" w:eastAsia="Arial" w:hAnsi="Arial" w:cs="Arial"/>
          <w:b/>
          <w:bCs/>
          <w:color w:val="231F20"/>
          <w:spacing w:val="-8"/>
        </w:rPr>
        <w:t xml:space="preserve"> </w:t>
      </w:r>
      <w:r w:rsidR="00285256">
        <w:rPr>
          <w:rFonts w:ascii="Arial" w:eastAsia="Arial" w:hAnsi="Arial" w:cs="Arial"/>
          <w:b/>
          <w:bCs/>
          <w:color w:val="231F20"/>
        </w:rPr>
        <w:t>Three</w:t>
      </w:r>
    </w:p>
    <w:p w14:paraId="547E01AA" w14:textId="77777777" w:rsidR="002B3F60" w:rsidRDefault="00285256">
      <w:pPr>
        <w:spacing w:before="24" w:after="0" w:line="240" w:lineRule="auto"/>
        <w:ind w:left="4036" w:right="4017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color w:val="231F20"/>
        </w:rPr>
        <w:t xml:space="preserve">See next </w:t>
      </w:r>
      <w:r>
        <w:rPr>
          <w:rFonts w:ascii="Arial" w:eastAsia="Arial" w:hAnsi="Arial" w:cs="Arial"/>
          <w:b/>
          <w:bCs/>
          <w:color w:val="231F20"/>
          <w:w w:val="99"/>
        </w:rPr>
        <w:t>page</w:t>
      </w:r>
    </w:p>
    <w:p w14:paraId="0112BF23" w14:textId="77777777" w:rsidR="002B3F60" w:rsidRDefault="002B3F60">
      <w:pPr>
        <w:spacing w:after="0"/>
        <w:jc w:val="center"/>
        <w:sectPr w:rsidR="002B3F60">
          <w:headerReference w:type="default" r:id="rId27"/>
          <w:pgSz w:w="11920" w:h="16840"/>
          <w:pgMar w:top="940" w:right="1140" w:bottom="280" w:left="1140" w:header="0" w:footer="2260" w:gutter="0"/>
          <w:pgNumType w:start="23"/>
          <w:cols w:space="720"/>
        </w:sectPr>
      </w:pPr>
    </w:p>
    <w:p w14:paraId="473B562A" w14:textId="2FAE8664" w:rsidR="002B3F60" w:rsidRDefault="00F82685">
      <w:pPr>
        <w:tabs>
          <w:tab w:val="left" w:pos="4680"/>
        </w:tabs>
        <w:spacing w:before="77" w:after="0" w:line="248" w:lineRule="exact"/>
        <w:ind w:left="107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59776" behindDoc="1" locked="0" layoutInCell="1" allowOverlap="1" wp14:anchorId="32C46EC3" wp14:editId="35664695">
                <wp:simplePos x="0" y="0"/>
                <wp:positionH relativeFrom="page">
                  <wp:posOffset>7131050</wp:posOffset>
                </wp:positionH>
                <wp:positionV relativeFrom="page">
                  <wp:posOffset>360045</wp:posOffset>
                </wp:positionV>
                <wp:extent cx="1270" cy="9972040"/>
                <wp:effectExtent l="6350" t="7620" r="11430" b="12065"/>
                <wp:wrapNone/>
                <wp:docPr id="993" name="Group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9972040"/>
                          <a:chOff x="11230" y="567"/>
                          <a:chExt cx="2" cy="15704"/>
                        </a:xfrm>
                      </wpg:grpSpPr>
                      <wps:wsp>
                        <wps:cNvPr id="994" name="Freeform 696"/>
                        <wps:cNvSpPr>
                          <a:spLocks/>
                        </wps:cNvSpPr>
                        <wps:spPr bwMode="auto">
                          <a:xfrm>
                            <a:off x="11230" y="567"/>
                            <a:ext cx="2" cy="15704"/>
                          </a:xfrm>
                          <a:custGeom>
                            <a:avLst/>
                            <a:gdLst>
                              <a:gd name="T0" fmla="+- 0 567 567"/>
                              <a:gd name="T1" fmla="*/ 567 h 15704"/>
                              <a:gd name="T2" fmla="+- 0 16271 567"/>
                              <a:gd name="T3" fmla="*/ 16271 h 157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704">
                                <a:moveTo>
                                  <a:pt x="0" y="0"/>
                                </a:moveTo>
                                <a:lnTo>
                                  <a:pt x="0" y="157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E287A35" id="Group 695" o:spid="_x0000_s1026" style="position:absolute;margin-left:561.5pt;margin-top:28.35pt;width:.1pt;height:785.2pt;z-index:-251656704;mso-position-horizontal-relative:page;mso-position-vertical-relative:page" coordorigin="11230,567" coordsize="2,1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">
                <v:shape id="Freeform 696" o:spid="_x0000_s1027" style="position:absolute;left:11230;top:567;width:2;height:15704;visibility:visible;mso-wrap-style:square;v-text-anchor:top" coordsize="2,15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" path="m,l,15704e" filled="f" strokecolor="#231f20" strokeweight=".5pt">
                  <v:path arrowok="t" o:connecttype="custom" o:connectlocs="0,567;0,16271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1824" behindDoc="1" locked="0" layoutInCell="1" allowOverlap="1" wp14:anchorId="34DA0156" wp14:editId="46B3FD56">
                <wp:simplePos x="0" y="0"/>
                <wp:positionH relativeFrom="page">
                  <wp:posOffset>7230110</wp:posOffset>
                </wp:positionH>
                <wp:positionV relativeFrom="page">
                  <wp:posOffset>3286760</wp:posOffset>
                </wp:positionV>
                <wp:extent cx="165100" cy="3596005"/>
                <wp:effectExtent l="635" t="635" r="0" b="3810"/>
                <wp:wrapNone/>
                <wp:docPr id="992" name="Text Box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3596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5B410D" w14:textId="77777777" w:rsidR="00D35C18" w:rsidRDefault="00D35C18">
                            <w:pPr>
                              <w:spacing w:after="0" w:line="245" w:lineRule="exact"/>
                              <w:ind w:left="20" w:right="-53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DO NOT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WRITE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IN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THIS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AREA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WILL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BE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CUT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OFF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4DA0156" id="Text Box 694" o:spid="_x0000_s1049" type="#_x0000_t202" style="position:absolute;left:0;text-align:left;margin-left:569.3pt;margin-top:258.8pt;width:13pt;height:283.15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" filled="f" stroked="f">
                <v:textbox style="layout-flow:vertical;mso-layout-flow-alt:bottom-to-top" inset="0,0,0,0">
                  <w:txbxContent>
                    <w:p w14:paraId="0A5B410D" w14:textId="77777777" w:rsidR="00D35C18" w:rsidRDefault="00D35C18">
                      <w:pPr>
                        <w:spacing w:after="0" w:line="245" w:lineRule="exact"/>
                        <w:ind w:left="20" w:right="-53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color w:val="6D6E71"/>
                        </w:rPr>
                        <w:t>DO NOT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WRITE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IN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THIS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AREA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WILL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BE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CUT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OFF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MODERN HIS</w:t>
      </w:r>
      <w:r w:rsidR="00285256">
        <w:rPr>
          <w:rFonts w:ascii="Arial" w:eastAsia="Arial" w:hAnsi="Arial" w:cs="Arial"/>
          <w:b/>
          <w:bCs/>
          <w:color w:val="231F20"/>
          <w:spacing w:val="-4"/>
          <w:position w:val="-1"/>
        </w:rPr>
        <w:t>T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O</w:t>
      </w:r>
      <w:r w:rsidR="00285256">
        <w:rPr>
          <w:rFonts w:ascii="Arial" w:eastAsia="Arial" w:hAnsi="Arial" w:cs="Arial"/>
          <w:b/>
          <w:bCs/>
          <w:color w:val="231F20"/>
          <w:spacing w:val="-8"/>
          <w:position w:val="-1"/>
        </w:rPr>
        <w:t>R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>Y</w:t>
      </w:r>
      <w:r w:rsidR="00285256">
        <w:rPr>
          <w:rFonts w:ascii="Arial" w:eastAsia="Arial" w:hAnsi="Arial" w:cs="Arial"/>
          <w:b/>
          <w:bCs/>
          <w:color w:val="231F20"/>
          <w:position w:val="-1"/>
        </w:rPr>
        <w:tab/>
        <w:t>24</w:t>
      </w:r>
    </w:p>
    <w:p w14:paraId="4A6568CB" w14:textId="77777777" w:rsidR="002B3F60" w:rsidRDefault="002B3F60">
      <w:pPr>
        <w:spacing w:before="6" w:after="0" w:line="220" w:lineRule="exact"/>
      </w:pPr>
    </w:p>
    <w:p w14:paraId="2F720964" w14:textId="77777777" w:rsidR="002B3F60" w:rsidRDefault="00285256">
      <w:pPr>
        <w:tabs>
          <w:tab w:val="left" w:pos="7900"/>
        </w:tabs>
        <w:spacing w:before="32" w:after="0" w:line="240" w:lineRule="auto"/>
        <w:ind w:left="107" w:right="-2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color w:val="231F20"/>
        </w:rPr>
        <w:t>Section</w:t>
      </w:r>
      <w:r>
        <w:rPr>
          <w:rFonts w:ascii="Arial" w:eastAsia="Arial" w:hAnsi="Arial" w:cs="Arial"/>
          <w:b/>
          <w:bCs/>
          <w:color w:val="231F20"/>
          <w:spacing w:val="-8"/>
        </w:rPr>
        <w:t xml:space="preserve"> </w:t>
      </w:r>
      <w:r>
        <w:rPr>
          <w:rFonts w:ascii="Arial" w:eastAsia="Arial" w:hAnsi="Arial" w:cs="Arial"/>
          <w:b/>
          <w:bCs/>
          <w:color w:val="231F20"/>
        </w:rPr>
        <w:t>Four:</w:t>
      </w:r>
      <w:r>
        <w:rPr>
          <w:rFonts w:ascii="Arial" w:eastAsia="Arial" w:hAnsi="Arial" w:cs="Arial"/>
          <w:b/>
          <w:bCs/>
          <w:color w:val="231F20"/>
          <w:spacing w:val="-6"/>
        </w:rPr>
        <w:t xml:space="preserve"> </w:t>
      </w:r>
      <w:r>
        <w:rPr>
          <w:rFonts w:ascii="Arial" w:eastAsia="Arial" w:hAnsi="Arial" w:cs="Arial"/>
          <w:b/>
          <w:bCs/>
          <w:color w:val="231F20"/>
        </w:rPr>
        <w:t>Essay–Unit 4</w:t>
      </w:r>
      <w:r>
        <w:rPr>
          <w:rFonts w:ascii="Arial" w:eastAsia="Arial" w:hAnsi="Arial" w:cs="Arial"/>
          <w:b/>
          <w:bCs/>
          <w:color w:val="231F20"/>
        </w:rPr>
        <w:tab/>
        <w:t>25% (25 Marks)</w:t>
      </w:r>
    </w:p>
    <w:p w14:paraId="44DF0C68" w14:textId="77777777" w:rsidR="002B3F60" w:rsidRDefault="002B3F60">
      <w:pPr>
        <w:spacing w:before="15" w:after="0" w:line="260" w:lineRule="exact"/>
        <w:rPr>
          <w:sz w:val="26"/>
          <w:szCs w:val="26"/>
        </w:rPr>
      </w:pPr>
    </w:p>
    <w:p w14:paraId="3BEBCBC5" w14:textId="77777777" w:rsidR="002B3F60" w:rsidRDefault="00285256">
      <w:pPr>
        <w:spacing w:after="0" w:line="250" w:lineRule="auto"/>
        <w:ind w:left="107" w:right="387"/>
        <w:rPr>
          <w:rFonts w:ascii="Arial" w:eastAsia="Arial" w:hAnsi="Arial" w:cs="Arial"/>
        </w:rPr>
      </w:pPr>
      <w:r>
        <w:rPr>
          <w:rFonts w:ascii="Arial" w:eastAsia="Arial" w:hAnsi="Arial" w:cs="Arial"/>
          <w:color w:val="231F20"/>
        </w:rPr>
        <w:t>The questions in this section are grouped for each elective.</w:t>
      </w:r>
      <w:r>
        <w:rPr>
          <w:rFonts w:ascii="Arial" w:eastAsia="Arial" w:hAnsi="Arial" w:cs="Arial"/>
          <w:color w:val="231F20"/>
          <w:spacing w:val="-12"/>
        </w:rPr>
        <w:t xml:space="preserve"> </w:t>
      </w:r>
      <w:r>
        <w:rPr>
          <w:rFonts w:ascii="Arial" w:eastAsia="Arial" w:hAnsi="Arial" w:cs="Arial"/>
          <w:color w:val="231F20"/>
        </w:rPr>
        <w:t xml:space="preserve">Answer </w:t>
      </w:r>
      <w:r>
        <w:rPr>
          <w:rFonts w:ascii="Arial" w:eastAsia="Arial" w:hAnsi="Arial" w:cs="Arial"/>
          <w:b/>
          <w:bCs/>
          <w:color w:val="231F20"/>
        </w:rPr>
        <w:t>one</w:t>
      </w:r>
      <w:r>
        <w:rPr>
          <w:rFonts w:ascii="Arial" w:eastAsia="Arial" w:hAnsi="Arial" w:cs="Arial"/>
          <w:b/>
          <w:bCs/>
          <w:color w:val="231F20"/>
          <w:spacing w:val="-4"/>
        </w:rPr>
        <w:t xml:space="preserve"> </w:t>
      </w:r>
      <w:r>
        <w:rPr>
          <w:rFonts w:ascii="Arial" w:eastAsia="Arial" w:hAnsi="Arial" w:cs="Arial"/>
          <w:b/>
          <w:bCs/>
          <w:color w:val="231F20"/>
        </w:rPr>
        <w:t xml:space="preserve">(1) </w:t>
      </w:r>
      <w:r>
        <w:rPr>
          <w:rFonts w:ascii="Arial" w:eastAsia="Arial" w:hAnsi="Arial" w:cs="Arial"/>
          <w:color w:val="231F20"/>
        </w:rPr>
        <w:t xml:space="preserve">question from the </w:t>
      </w:r>
      <w:r>
        <w:rPr>
          <w:rFonts w:ascii="Arial" w:eastAsia="Arial" w:hAnsi="Arial" w:cs="Arial"/>
          <w:b/>
          <w:bCs/>
          <w:color w:val="231F20"/>
        </w:rPr>
        <w:t xml:space="preserve">three (3) </w:t>
      </w:r>
      <w:r>
        <w:rPr>
          <w:rFonts w:ascii="Arial" w:eastAsia="Arial" w:hAnsi="Arial" w:cs="Arial"/>
          <w:color w:val="231F20"/>
        </w:rPr>
        <w:t>questions provided for the elective that you have studied. Pages are included from page 26 of this booklet for writing your answe</w:t>
      </w:r>
      <w:r>
        <w:rPr>
          <w:rFonts w:ascii="Arial" w:eastAsia="Arial" w:hAnsi="Arial" w:cs="Arial"/>
          <w:color w:val="231F20"/>
          <w:spacing w:val="-12"/>
        </w:rPr>
        <w:t>r</w:t>
      </w:r>
      <w:r>
        <w:rPr>
          <w:rFonts w:ascii="Arial" w:eastAsia="Arial" w:hAnsi="Arial" w:cs="Arial"/>
          <w:color w:val="231F20"/>
        </w:rPr>
        <w:t>.</w:t>
      </w:r>
    </w:p>
    <w:p w14:paraId="5FF5242C" w14:textId="77777777" w:rsidR="002B3F60" w:rsidRDefault="002B3F60">
      <w:pPr>
        <w:spacing w:before="4" w:after="0" w:line="260" w:lineRule="exact"/>
        <w:rPr>
          <w:sz w:val="26"/>
          <w:szCs w:val="26"/>
        </w:rPr>
      </w:pPr>
    </w:p>
    <w:p w14:paraId="5A79A37E" w14:textId="77777777" w:rsidR="002B3F60" w:rsidRDefault="00285256">
      <w:pPr>
        <w:spacing w:after="0" w:line="250" w:lineRule="auto"/>
        <w:ind w:left="107" w:right="129"/>
        <w:rPr>
          <w:rFonts w:ascii="Arial" w:eastAsia="Arial" w:hAnsi="Arial" w:cs="Arial"/>
        </w:rPr>
      </w:pPr>
      <w:r>
        <w:rPr>
          <w:rFonts w:ascii="Arial" w:eastAsia="Arial" w:hAnsi="Arial" w:cs="Arial"/>
          <w:color w:val="231F20"/>
          <w:spacing w:val="-1"/>
        </w:rPr>
        <w:t>Supplementar</w:t>
      </w:r>
      <w:r>
        <w:rPr>
          <w:rFonts w:ascii="Arial" w:eastAsia="Arial" w:hAnsi="Arial" w:cs="Arial"/>
          <w:color w:val="231F20"/>
        </w:rPr>
        <w:t>y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page</w:t>
      </w:r>
      <w:r>
        <w:rPr>
          <w:rFonts w:ascii="Arial" w:eastAsia="Arial" w:hAnsi="Arial" w:cs="Arial"/>
          <w:color w:val="231F20"/>
        </w:rPr>
        <w:t>s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fo</w:t>
      </w:r>
      <w:r>
        <w:rPr>
          <w:rFonts w:ascii="Arial" w:eastAsia="Arial" w:hAnsi="Arial" w:cs="Arial"/>
          <w:color w:val="231F20"/>
        </w:rPr>
        <w:t>r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th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us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o</w:t>
      </w:r>
      <w:r>
        <w:rPr>
          <w:rFonts w:ascii="Arial" w:eastAsia="Arial" w:hAnsi="Arial" w:cs="Arial"/>
          <w:color w:val="231F20"/>
        </w:rPr>
        <w:t>f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planning/continuin</w:t>
      </w:r>
      <w:r>
        <w:rPr>
          <w:rFonts w:ascii="Arial" w:eastAsia="Arial" w:hAnsi="Arial" w:cs="Arial"/>
          <w:color w:val="231F20"/>
        </w:rPr>
        <w:t>g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you</w:t>
      </w:r>
      <w:r>
        <w:rPr>
          <w:rFonts w:ascii="Arial" w:eastAsia="Arial" w:hAnsi="Arial" w:cs="Arial"/>
          <w:color w:val="231F20"/>
        </w:rPr>
        <w:t>r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answe</w:t>
      </w:r>
      <w:r>
        <w:rPr>
          <w:rFonts w:ascii="Arial" w:eastAsia="Arial" w:hAnsi="Arial" w:cs="Arial"/>
          <w:color w:val="231F20"/>
        </w:rPr>
        <w:t>r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</w:t>
      </w:r>
      <w:r>
        <w:rPr>
          <w:rFonts w:ascii="Arial" w:eastAsia="Arial" w:hAnsi="Arial" w:cs="Arial"/>
          <w:color w:val="231F20"/>
        </w:rPr>
        <w:t>o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</w:rPr>
        <w:t>a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questio</w:t>
      </w:r>
      <w:r>
        <w:rPr>
          <w:rFonts w:ascii="Arial" w:eastAsia="Arial" w:hAnsi="Arial" w:cs="Arial"/>
          <w:color w:val="231F20"/>
        </w:rPr>
        <w:t>n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hav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been provide</w:t>
      </w:r>
      <w:r>
        <w:rPr>
          <w:rFonts w:ascii="Arial" w:eastAsia="Arial" w:hAnsi="Arial" w:cs="Arial"/>
          <w:color w:val="231F20"/>
        </w:rPr>
        <w:t>d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a</w:t>
      </w:r>
      <w:r>
        <w:rPr>
          <w:rFonts w:ascii="Arial" w:eastAsia="Arial" w:hAnsi="Arial" w:cs="Arial"/>
          <w:color w:val="231F20"/>
        </w:rPr>
        <w:t>t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th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en</w:t>
      </w:r>
      <w:r>
        <w:rPr>
          <w:rFonts w:ascii="Arial" w:eastAsia="Arial" w:hAnsi="Arial" w:cs="Arial"/>
          <w:color w:val="231F20"/>
        </w:rPr>
        <w:t>d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o</w:t>
      </w:r>
      <w:r>
        <w:rPr>
          <w:rFonts w:ascii="Arial" w:eastAsia="Arial" w:hAnsi="Arial" w:cs="Arial"/>
          <w:color w:val="231F20"/>
        </w:rPr>
        <w:t>f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thi</w:t>
      </w:r>
      <w:r>
        <w:rPr>
          <w:rFonts w:ascii="Arial" w:eastAsia="Arial" w:hAnsi="Arial" w:cs="Arial"/>
          <w:color w:val="231F20"/>
        </w:rPr>
        <w:t>s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Question/Answe</w:t>
      </w:r>
      <w:r>
        <w:rPr>
          <w:rFonts w:ascii="Arial" w:eastAsia="Arial" w:hAnsi="Arial" w:cs="Arial"/>
          <w:color w:val="231F20"/>
        </w:rPr>
        <w:t>r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booklet</w:t>
      </w:r>
      <w:r>
        <w:rPr>
          <w:rFonts w:ascii="Arial" w:eastAsia="Arial" w:hAnsi="Arial" w:cs="Arial"/>
          <w:color w:val="231F20"/>
        </w:rPr>
        <w:t>.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I</w:t>
      </w:r>
      <w:r>
        <w:rPr>
          <w:rFonts w:ascii="Arial" w:eastAsia="Arial" w:hAnsi="Arial" w:cs="Arial"/>
          <w:color w:val="231F20"/>
        </w:rPr>
        <w:t>f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yo</w:t>
      </w:r>
      <w:r>
        <w:rPr>
          <w:rFonts w:ascii="Arial" w:eastAsia="Arial" w:hAnsi="Arial" w:cs="Arial"/>
          <w:color w:val="231F20"/>
        </w:rPr>
        <w:t>u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us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thes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page</w:t>
      </w:r>
      <w:r>
        <w:rPr>
          <w:rFonts w:ascii="Arial" w:eastAsia="Arial" w:hAnsi="Arial" w:cs="Arial"/>
          <w:color w:val="231F20"/>
        </w:rPr>
        <w:t>s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</w:t>
      </w:r>
      <w:r>
        <w:rPr>
          <w:rFonts w:ascii="Arial" w:eastAsia="Arial" w:hAnsi="Arial" w:cs="Arial"/>
          <w:color w:val="231F20"/>
        </w:rPr>
        <w:t>o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continu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an answe</w:t>
      </w:r>
      <w:r>
        <w:rPr>
          <w:rFonts w:ascii="Arial" w:eastAsia="Arial" w:hAnsi="Arial" w:cs="Arial"/>
          <w:color w:val="231F20"/>
          <w:spacing w:val="-13"/>
        </w:rPr>
        <w:t>r</w:t>
      </w:r>
      <w:r>
        <w:rPr>
          <w:rFonts w:ascii="Arial" w:eastAsia="Arial" w:hAnsi="Arial" w:cs="Arial"/>
          <w:color w:val="231F20"/>
        </w:rPr>
        <w:t>,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indicat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a</w:t>
      </w:r>
      <w:r>
        <w:rPr>
          <w:rFonts w:ascii="Arial" w:eastAsia="Arial" w:hAnsi="Arial" w:cs="Arial"/>
          <w:color w:val="231F20"/>
        </w:rPr>
        <w:t>t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th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origina</w:t>
      </w:r>
      <w:r>
        <w:rPr>
          <w:rFonts w:ascii="Arial" w:eastAsia="Arial" w:hAnsi="Arial" w:cs="Arial"/>
          <w:color w:val="231F20"/>
        </w:rPr>
        <w:t>l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answe</w:t>
      </w:r>
      <w:r>
        <w:rPr>
          <w:rFonts w:ascii="Arial" w:eastAsia="Arial" w:hAnsi="Arial" w:cs="Arial"/>
          <w:color w:val="231F20"/>
        </w:rPr>
        <w:t>r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wher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th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answe</w:t>
      </w:r>
      <w:r>
        <w:rPr>
          <w:rFonts w:ascii="Arial" w:eastAsia="Arial" w:hAnsi="Arial" w:cs="Arial"/>
          <w:color w:val="231F20"/>
        </w:rPr>
        <w:t>r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i</w:t>
      </w:r>
      <w:r>
        <w:rPr>
          <w:rFonts w:ascii="Arial" w:eastAsia="Arial" w:hAnsi="Arial" w:cs="Arial"/>
          <w:color w:val="231F20"/>
        </w:rPr>
        <w:t>s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continued</w:t>
      </w:r>
      <w:r>
        <w:rPr>
          <w:rFonts w:ascii="Arial" w:eastAsia="Arial" w:hAnsi="Arial" w:cs="Arial"/>
          <w:color w:val="231F20"/>
        </w:rPr>
        <w:t>,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i.e</w:t>
      </w:r>
      <w:r>
        <w:rPr>
          <w:rFonts w:ascii="Arial" w:eastAsia="Arial" w:hAnsi="Arial" w:cs="Arial"/>
          <w:color w:val="231F20"/>
        </w:rPr>
        <w:t>.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giv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th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pag</w:t>
      </w:r>
      <w:r>
        <w:rPr>
          <w:rFonts w:ascii="Arial" w:eastAsia="Arial" w:hAnsi="Arial" w:cs="Arial"/>
          <w:color w:val="231F20"/>
        </w:rPr>
        <w:t>e</w:t>
      </w:r>
      <w:r>
        <w:rPr>
          <w:rFonts w:ascii="Arial" w:eastAsia="Arial" w:hAnsi="Arial" w:cs="Arial"/>
          <w:color w:val="231F20"/>
          <w:spacing w:val="-2"/>
        </w:rPr>
        <w:t xml:space="preserve"> </w:t>
      </w:r>
      <w:r>
        <w:rPr>
          <w:rFonts w:ascii="Arial" w:eastAsia="Arial" w:hAnsi="Arial" w:cs="Arial"/>
          <w:color w:val="231F20"/>
          <w:spacing w:val="-1"/>
        </w:rPr>
        <w:t>numbe</w:t>
      </w:r>
      <w:r>
        <w:rPr>
          <w:rFonts w:ascii="Arial" w:eastAsia="Arial" w:hAnsi="Arial" w:cs="Arial"/>
          <w:color w:val="231F20"/>
          <w:spacing w:val="-13"/>
        </w:rPr>
        <w:t>r</w:t>
      </w:r>
      <w:r>
        <w:rPr>
          <w:rFonts w:ascii="Arial" w:eastAsia="Arial" w:hAnsi="Arial" w:cs="Arial"/>
          <w:color w:val="231F20"/>
        </w:rPr>
        <w:t>.</w:t>
      </w:r>
    </w:p>
    <w:p w14:paraId="07820E1D" w14:textId="77777777" w:rsidR="002B3F60" w:rsidRDefault="002B3F60">
      <w:pPr>
        <w:spacing w:before="4" w:after="0" w:line="260" w:lineRule="exact"/>
        <w:rPr>
          <w:sz w:val="26"/>
          <w:szCs w:val="26"/>
        </w:rPr>
      </w:pPr>
    </w:p>
    <w:p w14:paraId="2364333F" w14:textId="5E73E8FA" w:rsidR="002B3F60" w:rsidRDefault="00F82685">
      <w:pPr>
        <w:spacing w:after="0" w:line="248" w:lineRule="exact"/>
        <w:ind w:left="107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60800" behindDoc="1" locked="0" layoutInCell="1" allowOverlap="1" wp14:anchorId="2A72198F" wp14:editId="0DD5CF07">
                <wp:simplePos x="0" y="0"/>
                <wp:positionH relativeFrom="page">
                  <wp:posOffset>791845</wp:posOffset>
                </wp:positionH>
                <wp:positionV relativeFrom="paragraph">
                  <wp:posOffset>297180</wp:posOffset>
                </wp:positionV>
                <wp:extent cx="5975985" cy="1270"/>
                <wp:effectExtent l="10795" t="8255" r="13970" b="9525"/>
                <wp:wrapNone/>
                <wp:docPr id="990" name="Group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68"/>
                          <a:chExt cx="9411" cy="2"/>
                        </a:xfrm>
                      </wpg:grpSpPr>
                      <wps:wsp>
                        <wps:cNvPr id="991" name="Freeform 693"/>
                        <wps:cNvSpPr>
                          <a:spLocks/>
                        </wps:cNvSpPr>
                        <wps:spPr bwMode="auto">
                          <a:xfrm>
                            <a:off x="1247" y="46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02ACCAB" id="Group 692" o:spid="_x0000_s1026" style="position:absolute;margin-left:62.35pt;margin-top:23.4pt;width:470.55pt;height:.1pt;z-index:-251655680;mso-position-horizontal-relative:page" coordorigin="1247,46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">
                <v:shape id="Freeform 693" o:spid="_x0000_s1027" style="position:absolute;left:1247;top:46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 w:rsidR="00285256">
        <w:rPr>
          <w:rFonts w:ascii="Arial" w:eastAsia="Arial" w:hAnsi="Arial" w:cs="Arial"/>
          <w:color w:val="231F20"/>
          <w:position w:val="-1"/>
        </w:rPr>
        <w:t>Suggested working time: 45 minutes.</w:t>
      </w:r>
    </w:p>
    <w:p w14:paraId="560EC104" w14:textId="77777777" w:rsidR="002B3F60" w:rsidRDefault="002B3F60">
      <w:pPr>
        <w:spacing w:before="6" w:after="0" w:line="140" w:lineRule="exact"/>
        <w:rPr>
          <w:sz w:val="14"/>
          <w:szCs w:val="14"/>
        </w:rPr>
      </w:pPr>
    </w:p>
    <w:p w14:paraId="0F0F9B1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4BD4C4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D24C70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6F3C24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0706E1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43B40F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03825D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50F6D7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BE80E7A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08055C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666BBA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E390C9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DA5F04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1FF965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536F9B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917D71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2A2C0B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8C79A3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C73641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1D32D0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D73569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CCE7C2F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87EE4E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721276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DF0481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60A9FB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09E88B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CEF049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890966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DE61E5E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027E42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568642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0D686D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10047D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2D1CDF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5D8418C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4575B2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65078A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8307866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687DEF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458056A8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789511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9F87B9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CAAAF24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B0DDD0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DE462FB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DB5F52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88A94F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1781794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5D15B549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4D8A955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26E4E65D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6665860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0F592582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A009C67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47D13C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3D6BA203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65333131" w14:textId="77777777" w:rsidR="002B3F60" w:rsidRDefault="002B3F60">
      <w:pPr>
        <w:spacing w:after="0" w:line="200" w:lineRule="exact"/>
        <w:rPr>
          <w:sz w:val="20"/>
          <w:szCs w:val="20"/>
        </w:rPr>
      </w:pPr>
    </w:p>
    <w:p w14:paraId="77F31869" w14:textId="77777777" w:rsidR="002B3F60" w:rsidRDefault="00285256">
      <w:pPr>
        <w:spacing w:before="32" w:after="0" w:line="240" w:lineRule="auto"/>
        <w:ind w:left="4036" w:right="4017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color w:val="231F20"/>
        </w:rPr>
        <w:t xml:space="preserve">See next </w:t>
      </w:r>
      <w:r>
        <w:rPr>
          <w:rFonts w:ascii="Arial" w:eastAsia="Arial" w:hAnsi="Arial" w:cs="Arial"/>
          <w:b/>
          <w:bCs/>
          <w:color w:val="231F20"/>
          <w:w w:val="99"/>
        </w:rPr>
        <w:t>page</w:t>
      </w:r>
    </w:p>
    <w:p w14:paraId="43FC7EC3" w14:textId="77777777" w:rsidR="002B3F60" w:rsidRDefault="002B3F60">
      <w:pPr>
        <w:spacing w:after="0"/>
        <w:jc w:val="center"/>
        <w:sectPr w:rsidR="002B3F60">
          <w:headerReference w:type="even" r:id="rId28"/>
          <w:pgSz w:w="11920" w:h="16840"/>
          <w:pgMar w:top="600" w:right="1140" w:bottom="280" w:left="1140" w:header="723" w:footer="0" w:gutter="0"/>
          <w:cols w:space="720"/>
        </w:sectPr>
      </w:pPr>
    </w:p>
    <w:p w14:paraId="4897DA2D" w14:textId="77777777" w:rsidR="002B3F60" w:rsidRDefault="002B3F60">
      <w:pPr>
        <w:spacing w:before="6" w:after="0" w:line="220" w:lineRule="exact"/>
      </w:pPr>
    </w:p>
    <w:p w14:paraId="0499DA4D" w14:textId="77777777" w:rsidR="002B3F60" w:rsidRPr="00B723E1" w:rsidRDefault="00285256">
      <w:pPr>
        <w:spacing w:before="32" w:after="0" w:line="240" w:lineRule="auto"/>
        <w:ind w:left="107" w:right="-20"/>
        <w:rPr>
          <w:rFonts w:ascii="Tahoma" w:eastAsia="Arial" w:hAnsi="Tahoma" w:cs="Tahoma"/>
        </w:rPr>
      </w:pPr>
      <w:r w:rsidRPr="00B723E1">
        <w:rPr>
          <w:rFonts w:ascii="Tahoma" w:eastAsia="Arial" w:hAnsi="Tahoma" w:cs="Tahoma"/>
          <w:b/>
          <w:bCs/>
          <w:color w:val="231F20"/>
        </w:rPr>
        <w:t>Elective 1: The changing European world since 1945</w:t>
      </w:r>
    </w:p>
    <w:p w14:paraId="1D58694F" w14:textId="77777777" w:rsidR="002B3F60" w:rsidRPr="00B723E1" w:rsidRDefault="002B3F60">
      <w:pPr>
        <w:spacing w:before="15" w:after="0" w:line="260" w:lineRule="exact"/>
        <w:rPr>
          <w:rFonts w:ascii="Tahoma" w:hAnsi="Tahoma" w:cs="Tahoma"/>
          <w:sz w:val="26"/>
          <w:szCs w:val="26"/>
        </w:rPr>
      </w:pPr>
    </w:p>
    <w:p w14:paraId="63CCAB0D" w14:textId="1EE48CF6" w:rsidR="002B3F60" w:rsidRDefault="00285256">
      <w:pPr>
        <w:tabs>
          <w:tab w:val="left" w:pos="8400"/>
        </w:tabs>
        <w:spacing w:after="0" w:line="240" w:lineRule="auto"/>
        <w:ind w:left="107" w:right="-20"/>
        <w:rPr>
          <w:rFonts w:ascii="Tahoma" w:eastAsia="Arial" w:hAnsi="Tahoma" w:cs="Tahoma"/>
          <w:b/>
          <w:bCs/>
          <w:color w:val="231F20"/>
        </w:rPr>
      </w:pPr>
      <w:r w:rsidRPr="00B723E1">
        <w:rPr>
          <w:rFonts w:ascii="Tahoma" w:eastAsia="Arial" w:hAnsi="Tahoma" w:cs="Tahoma"/>
          <w:b/>
          <w:bCs/>
          <w:color w:val="231F20"/>
        </w:rPr>
        <w:t>Question</w:t>
      </w:r>
      <w:r w:rsidRPr="00B723E1">
        <w:rPr>
          <w:rFonts w:ascii="Tahoma" w:eastAsia="Arial" w:hAnsi="Tahoma" w:cs="Tahoma"/>
          <w:b/>
          <w:bCs/>
          <w:color w:val="231F20"/>
          <w:spacing w:val="-10"/>
        </w:rPr>
        <w:t xml:space="preserve"> </w:t>
      </w:r>
      <w:r w:rsidRPr="00B723E1">
        <w:rPr>
          <w:rFonts w:ascii="Tahoma" w:eastAsia="Arial" w:hAnsi="Tahoma" w:cs="Tahoma"/>
          <w:b/>
          <w:bCs/>
          <w:color w:val="231F20"/>
        </w:rPr>
        <w:t>12</w:t>
      </w:r>
      <w:r w:rsidRPr="00B723E1">
        <w:rPr>
          <w:rFonts w:ascii="Tahoma" w:eastAsia="Arial" w:hAnsi="Tahoma" w:cs="Tahoma"/>
          <w:b/>
          <w:bCs/>
          <w:color w:val="231F20"/>
        </w:rPr>
        <w:tab/>
        <w:t>(25 marks)</w:t>
      </w:r>
    </w:p>
    <w:p w14:paraId="410077C8" w14:textId="4A001942" w:rsidR="00B723E1" w:rsidRDefault="00B723E1">
      <w:pPr>
        <w:tabs>
          <w:tab w:val="left" w:pos="8400"/>
        </w:tabs>
        <w:spacing w:after="0" w:line="240" w:lineRule="auto"/>
        <w:ind w:left="107" w:right="-20"/>
        <w:rPr>
          <w:rFonts w:ascii="Tahoma" w:eastAsia="Arial" w:hAnsi="Tahoma" w:cs="Tahoma"/>
          <w:color w:val="231F20"/>
        </w:rPr>
      </w:pPr>
    </w:p>
    <w:p w14:paraId="00D5DE82" w14:textId="10252C4F" w:rsidR="00B723E1" w:rsidRPr="00B723E1" w:rsidRDefault="00B723E1">
      <w:pPr>
        <w:tabs>
          <w:tab w:val="left" w:pos="8400"/>
        </w:tabs>
        <w:spacing w:after="0" w:line="240" w:lineRule="auto"/>
        <w:ind w:left="107" w:right="-20"/>
        <w:rPr>
          <w:rFonts w:ascii="Tahoma" w:eastAsia="Arial" w:hAnsi="Tahoma" w:cs="Tahoma"/>
        </w:rPr>
      </w:pPr>
      <w:r>
        <w:rPr>
          <w:rFonts w:ascii="Tahoma" w:eastAsia="Arial" w:hAnsi="Tahoma" w:cs="Tahoma"/>
          <w:color w:val="231F20"/>
        </w:rPr>
        <w:t xml:space="preserve">Critically </w:t>
      </w:r>
      <w:r w:rsidR="0085585C">
        <w:rPr>
          <w:rFonts w:ascii="Tahoma" w:eastAsia="Arial" w:hAnsi="Tahoma" w:cs="Tahoma"/>
          <w:color w:val="231F20"/>
        </w:rPr>
        <w:t>assess</w:t>
      </w:r>
      <w:r>
        <w:rPr>
          <w:rFonts w:ascii="Tahoma" w:eastAsia="Arial" w:hAnsi="Tahoma" w:cs="Tahoma"/>
          <w:color w:val="231F20"/>
        </w:rPr>
        <w:t xml:space="preserve"> the origins of the Cold War.</w:t>
      </w:r>
    </w:p>
    <w:p w14:paraId="3DCB0A22" w14:textId="77777777" w:rsidR="002B3F60" w:rsidRPr="00B723E1" w:rsidRDefault="002B3F60">
      <w:pPr>
        <w:spacing w:before="15" w:after="0" w:line="260" w:lineRule="exact"/>
        <w:rPr>
          <w:rFonts w:ascii="Tahoma" w:hAnsi="Tahoma" w:cs="Tahoma"/>
          <w:sz w:val="26"/>
          <w:szCs w:val="26"/>
        </w:rPr>
      </w:pPr>
    </w:p>
    <w:p w14:paraId="021CCDD1" w14:textId="77777777" w:rsidR="002B3F60" w:rsidRPr="00B723E1" w:rsidRDefault="002B3F60">
      <w:pPr>
        <w:spacing w:before="15" w:after="0" w:line="220" w:lineRule="exact"/>
        <w:rPr>
          <w:rFonts w:ascii="Tahoma" w:hAnsi="Tahoma" w:cs="Tahoma"/>
        </w:rPr>
      </w:pPr>
    </w:p>
    <w:p w14:paraId="26106B26" w14:textId="1FDCB770" w:rsidR="002B3F60" w:rsidRDefault="00285256">
      <w:pPr>
        <w:tabs>
          <w:tab w:val="left" w:pos="8400"/>
        </w:tabs>
        <w:spacing w:after="0" w:line="240" w:lineRule="auto"/>
        <w:ind w:left="107" w:right="-20"/>
        <w:rPr>
          <w:rFonts w:ascii="Tahoma" w:eastAsia="Arial" w:hAnsi="Tahoma" w:cs="Tahoma"/>
          <w:b/>
          <w:bCs/>
          <w:color w:val="231F20"/>
        </w:rPr>
      </w:pPr>
      <w:r w:rsidRPr="00B723E1">
        <w:rPr>
          <w:rFonts w:ascii="Tahoma" w:eastAsia="Arial" w:hAnsi="Tahoma" w:cs="Tahoma"/>
          <w:b/>
          <w:bCs/>
          <w:color w:val="231F20"/>
        </w:rPr>
        <w:t>Question</w:t>
      </w:r>
      <w:r w:rsidRPr="00B723E1">
        <w:rPr>
          <w:rFonts w:ascii="Tahoma" w:eastAsia="Arial" w:hAnsi="Tahoma" w:cs="Tahoma"/>
          <w:b/>
          <w:bCs/>
          <w:color w:val="231F20"/>
          <w:spacing w:val="-10"/>
        </w:rPr>
        <w:t xml:space="preserve"> </w:t>
      </w:r>
      <w:r w:rsidRPr="00B723E1">
        <w:rPr>
          <w:rFonts w:ascii="Tahoma" w:eastAsia="Arial" w:hAnsi="Tahoma" w:cs="Tahoma"/>
          <w:b/>
          <w:bCs/>
          <w:color w:val="231F20"/>
        </w:rPr>
        <w:t>13</w:t>
      </w:r>
      <w:r w:rsidRPr="00B723E1">
        <w:rPr>
          <w:rFonts w:ascii="Tahoma" w:eastAsia="Arial" w:hAnsi="Tahoma" w:cs="Tahoma"/>
          <w:b/>
          <w:bCs/>
          <w:color w:val="231F20"/>
        </w:rPr>
        <w:tab/>
        <w:t>(25 marks)</w:t>
      </w:r>
    </w:p>
    <w:p w14:paraId="7175F85C" w14:textId="55C5D5DC" w:rsidR="00B723E1" w:rsidRDefault="00B723E1">
      <w:pPr>
        <w:tabs>
          <w:tab w:val="left" w:pos="8400"/>
        </w:tabs>
        <w:spacing w:after="0" w:line="240" w:lineRule="auto"/>
        <w:ind w:left="107" w:right="-20"/>
        <w:rPr>
          <w:rFonts w:ascii="Tahoma" w:eastAsia="Arial" w:hAnsi="Tahoma" w:cs="Tahoma"/>
          <w:b/>
          <w:bCs/>
          <w:color w:val="231F20"/>
        </w:rPr>
      </w:pPr>
    </w:p>
    <w:p w14:paraId="21AA3D41" w14:textId="4C22E78D" w:rsidR="00B723E1" w:rsidRPr="00B723E1" w:rsidRDefault="00BB4C03">
      <w:pPr>
        <w:tabs>
          <w:tab w:val="left" w:pos="8400"/>
        </w:tabs>
        <w:spacing w:after="0" w:line="240" w:lineRule="auto"/>
        <w:ind w:left="107" w:right="-20"/>
        <w:rPr>
          <w:rFonts w:ascii="Tahoma" w:eastAsia="Arial" w:hAnsi="Tahoma" w:cs="Tahoma"/>
        </w:rPr>
      </w:pPr>
      <w:r>
        <w:rPr>
          <w:rFonts w:ascii="Tahoma" w:eastAsia="Arial" w:hAnsi="Tahoma" w:cs="Tahoma"/>
          <w:color w:val="231F20"/>
        </w:rPr>
        <w:t>Examine the changes in poli</w:t>
      </w:r>
      <w:r w:rsidR="00F055EA">
        <w:rPr>
          <w:rFonts w:ascii="Tahoma" w:eastAsia="Arial" w:hAnsi="Tahoma" w:cs="Tahoma"/>
          <w:color w:val="231F20"/>
        </w:rPr>
        <w:t xml:space="preserve">tics and </w:t>
      </w:r>
      <w:r w:rsidR="00ED44C2">
        <w:rPr>
          <w:rFonts w:ascii="Tahoma" w:eastAsia="Arial" w:hAnsi="Tahoma" w:cs="Tahoma"/>
          <w:color w:val="231F20"/>
        </w:rPr>
        <w:t>economics</w:t>
      </w:r>
      <w:r w:rsidR="00F055EA">
        <w:rPr>
          <w:rFonts w:ascii="Tahoma" w:eastAsia="Arial" w:hAnsi="Tahoma" w:cs="Tahoma"/>
          <w:color w:val="231F20"/>
        </w:rPr>
        <w:t xml:space="preserve"> in </w:t>
      </w:r>
      <w:r w:rsidR="00ED44C2">
        <w:rPr>
          <w:rFonts w:ascii="Tahoma" w:eastAsia="Arial" w:hAnsi="Tahoma" w:cs="Tahoma"/>
          <w:color w:val="231F20"/>
        </w:rPr>
        <w:t>the Soviet Union as a result of t</w:t>
      </w:r>
      <w:r w:rsidR="00763EA2">
        <w:rPr>
          <w:rFonts w:ascii="Tahoma" w:eastAsia="Arial" w:hAnsi="Tahoma" w:cs="Tahoma"/>
          <w:color w:val="231F20"/>
        </w:rPr>
        <w:t>he fall of Communism</w:t>
      </w:r>
      <w:r w:rsidR="00B723E1">
        <w:rPr>
          <w:rFonts w:ascii="Tahoma" w:eastAsia="Arial" w:hAnsi="Tahoma" w:cs="Tahoma"/>
          <w:color w:val="231F20"/>
        </w:rPr>
        <w:t>.</w:t>
      </w:r>
    </w:p>
    <w:p w14:paraId="5EEB4854" w14:textId="77777777" w:rsidR="002B3F60" w:rsidRPr="00B723E1" w:rsidRDefault="002B3F60">
      <w:pPr>
        <w:spacing w:before="15" w:after="0" w:line="260" w:lineRule="exact"/>
        <w:rPr>
          <w:rFonts w:ascii="Tahoma" w:hAnsi="Tahoma" w:cs="Tahoma"/>
          <w:sz w:val="26"/>
          <w:szCs w:val="26"/>
        </w:rPr>
      </w:pPr>
    </w:p>
    <w:p w14:paraId="6FA39968" w14:textId="77777777" w:rsidR="006A45A9" w:rsidRPr="00B723E1" w:rsidRDefault="006A45A9">
      <w:pPr>
        <w:tabs>
          <w:tab w:val="left" w:pos="8400"/>
        </w:tabs>
        <w:spacing w:after="0" w:line="240" w:lineRule="auto"/>
        <w:ind w:left="107" w:right="-20"/>
        <w:rPr>
          <w:rFonts w:ascii="Tahoma" w:eastAsia="Arial" w:hAnsi="Tahoma" w:cs="Tahoma"/>
          <w:b/>
          <w:bCs/>
          <w:color w:val="231F20"/>
        </w:rPr>
      </w:pPr>
    </w:p>
    <w:p w14:paraId="0E51B8A9" w14:textId="32367E9A" w:rsidR="002B3F60" w:rsidRPr="00B723E1" w:rsidRDefault="00285256">
      <w:pPr>
        <w:tabs>
          <w:tab w:val="left" w:pos="8400"/>
        </w:tabs>
        <w:spacing w:after="0" w:line="240" w:lineRule="auto"/>
        <w:ind w:left="107" w:right="-20"/>
        <w:rPr>
          <w:rFonts w:ascii="Tahoma" w:eastAsia="Arial" w:hAnsi="Tahoma" w:cs="Tahoma"/>
        </w:rPr>
      </w:pPr>
      <w:r w:rsidRPr="00B723E1">
        <w:rPr>
          <w:rFonts w:ascii="Tahoma" w:eastAsia="Arial" w:hAnsi="Tahoma" w:cs="Tahoma"/>
          <w:b/>
          <w:bCs/>
          <w:color w:val="231F20"/>
        </w:rPr>
        <w:t>Question</w:t>
      </w:r>
      <w:r w:rsidRPr="00B723E1">
        <w:rPr>
          <w:rFonts w:ascii="Tahoma" w:eastAsia="Arial" w:hAnsi="Tahoma" w:cs="Tahoma"/>
          <w:b/>
          <w:bCs/>
          <w:color w:val="231F20"/>
          <w:spacing w:val="-10"/>
        </w:rPr>
        <w:t xml:space="preserve"> </w:t>
      </w:r>
      <w:r w:rsidRPr="00B723E1">
        <w:rPr>
          <w:rFonts w:ascii="Tahoma" w:eastAsia="Arial" w:hAnsi="Tahoma" w:cs="Tahoma"/>
          <w:b/>
          <w:bCs/>
          <w:color w:val="231F20"/>
        </w:rPr>
        <w:t>14</w:t>
      </w:r>
      <w:r w:rsidRPr="00B723E1">
        <w:rPr>
          <w:rFonts w:ascii="Tahoma" w:eastAsia="Arial" w:hAnsi="Tahoma" w:cs="Tahoma"/>
          <w:b/>
          <w:bCs/>
          <w:color w:val="231F20"/>
        </w:rPr>
        <w:tab/>
        <w:t>(25 marks)</w:t>
      </w:r>
    </w:p>
    <w:p w14:paraId="7025E72F" w14:textId="77777777" w:rsidR="002B3F60" w:rsidRPr="00B723E1" w:rsidRDefault="002B3F60">
      <w:pPr>
        <w:spacing w:before="15" w:after="0" w:line="260" w:lineRule="exact"/>
        <w:rPr>
          <w:rFonts w:ascii="Tahoma" w:hAnsi="Tahoma" w:cs="Tahoma"/>
          <w:sz w:val="26"/>
          <w:szCs w:val="26"/>
        </w:rPr>
      </w:pPr>
    </w:p>
    <w:p w14:paraId="50784A9C" w14:textId="2FCB1ADE" w:rsidR="00FF00E3" w:rsidRPr="00B723E1" w:rsidRDefault="00FF00E3" w:rsidP="00FF00E3">
      <w:pPr>
        <w:spacing w:before="2" w:after="0" w:line="190" w:lineRule="exact"/>
        <w:rPr>
          <w:rFonts w:ascii="Tahoma" w:hAnsi="Tahoma" w:cs="Tahoma"/>
          <w:b/>
          <w:sz w:val="19"/>
          <w:szCs w:val="19"/>
        </w:rPr>
      </w:pPr>
    </w:p>
    <w:p w14:paraId="4D0416E7" w14:textId="2A8B1E82" w:rsidR="002B3F60" w:rsidRDefault="00073CE0">
      <w:pPr>
        <w:spacing w:before="11" w:after="0" w:line="240" w:lineRule="auto"/>
        <w:ind w:left="107" w:right="-20"/>
        <w:rPr>
          <w:rFonts w:ascii="Tahoma" w:eastAsia="Arial" w:hAnsi="Tahoma" w:cs="Tahoma"/>
          <w:color w:val="231F20"/>
        </w:rPr>
      </w:pPr>
      <w:r>
        <w:rPr>
          <w:rFonts w:ascii="Tahoma" w:eastAsia="Arial" w:hAnsi="Tahoma" w:cs="Tahoma"/>
          <w:color w:val="231F20"/>
        </w:rPr>
        <w:t>Evaluate the proposition that “ideas are more dangerous than armies”</w:t>
      </w:r>
      <w:r w:rsidR="000C46FF">
        <w:rPr>
          <w:rFonts w:ascii="Tahoma" w:eastAsia="Arial" w:hAnsi="Tahoma" w:cs="Tahoma"/>
          <w:color w:val="231F20"/>
        </w:rPr>
        <w:t>.</w:t>
      </w:r>
    </w:p>
    <w:p w14:paraId="495CF470" w14:textId="77777777" w:rsidR="000C46FF" w:rsidRPr="00B723E1" w:rsidRDefault="000C46FF">
      <w:pPr>
        <w:spacing w:before="11" w:after="0" w:line="240" w:lineRule="auto"/>
        <w:ind w:left="107" w:right="-20"/>
        <w:rPr>
          <w:rFonts w:ascii="Tahoma" w:eastAsia="Arial" w:hAnsi="Tahoma" w:cs="Tahoma"/>
          <w:color w:val="231F20"/>
        </w:rPr>
      </w:pPr>
    </w:p>
    <w:p w14:paraId="7092CA29" w14:textId="60F6A779" w:rsidR="002B3F60" w:rsidRPr="00E47B2B" w:rsidRDefault="00F82685" w:rsidP="00E47B2B">
      <w:pPr>
        <w:spacing w:before="11" w:after="0" w:line="240" w:lineRule="auto"/>
        <w:ind w:left="107" w:right="-20"/>
        <w:rPr>
          <w:rFonts w:ascii="Tahoma" w:eastAsia="Arial" w:hAnsi="Tahoma" w:cs="Tahoma"/>
          <w:color w:val="231F20"/>
        </w:rPr>
      </w:pPr>
      <w:r w:rsidRPr="00B723E1">
        <w:rPr>
          <w:rFonts w:ascii="Tahoma" w:hAnsi="Tahoma" w:cs="Tahoma"/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62848" behindDoc="1" locked="0" layoutInCell="1" allowOverlap="1" wp14:anchorId="764B4A34" wp14:editId="499B2C13">
                <wp:simplePos x="0" y="0"/>
                <wp:positionH relativeFrom="page">
                  <wp:posOffset>791845</wp:posOffset>
                </wp:positionH>
                <wp:positionV relativeFrom="paragraph">
                  <wp:posOffset>58420</wp:posOffset>
                </wp:positionV>
                <wp:extent cx="5975985" cy="1270"/>
                <wp:effectExtent l="10795" t="6985" r="13970" b="10795"/>
                <wp:wrapNone/>
                <wp:docPr id="988" name="Group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32"/>
                          <a:chExt cx="9411" cy="2"/>
                        </a:xfrm>
                      </wpg:grpSpPr>
                      <wps:wsp>
                        <wps:cNvPr id="989" name="Freeform 691"/>
                        <wps:cNvSpPr>
                          <a:spLocks/>
                        </wps:cNvSpPr>
                        <wps:spPr bwMode="auto">
                          <a:xfrm>
                            <a:off x="1247" y="53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E41C134" id="Group 690" o:spid="_x0000_s1026" style="position:absolute;margin-left:62.35pt;margin-top:4.6pt;width:470.55pt;height:.1pt;z-index:-251653632;mso-position-horizontal-relative:page" coordorigin="1247,53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">
                <v:shape id="Freeform 691" o:spid="_x0000_s1027" style="position:absolute;left:1247;top:53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</w:p>
    <w:p w14:paraId="4A6274D0" w14:textId="77777777" w:rsidR="002B3F60" w:rsidRPr="00B723E1" w:rsidRDefault="00285256">
      <w:pPr>
        <w:spacing w:after="0" w:line="240" w:lineRule="auto"/>
        <w:ind w:left="107" w:right="-20"/>
        <w:rPr>
          <w:rFonts w:ascii="Tahoma" w:eastAsia="Arial" w:hAnsi="Tahoma" w:cs="Tahoma"/>
        </w:rPr>
      </w:pPr>
      <w:r w:rsidRPr="00B723E1">
        <w:rPr>
          <w:rFonts w:ascii="Tahoma" w:eastAsia="Arial" w:hAnsi="Tahoma" w:cs="Tahoma"/>
          <w:b/>
          <w:bCs/>
          <w:color w:val="231F20"/>
        </w:rPr>
        <w:t>Elective 2:</w:t>
      </w:r>
      <w:r w:rsidRPr="00B723E1">
        <w:rPr>
          <w:rFonts w:ascii="Tahoma" w:eastAsia="Arial" w:hAnsi="Tahoma" w:cs="Tahoma"/>
          <w:b/>
          <w:bCs/>
          <w:color w:val="231F20"/>
          <w:spacing w:val="-8"/>
        </w:rPr>
        <w:t xml:space="preserve"> </w:t>
      </w:r>
      <w:r w:rsidRPr="00B723E1">
        <w:rPr>
          <w:rFonts w:ascii="Tahoma" w:eastAsia="Arial" w:hAnsi="Tahoma" w:cs="Tahoma"/>
          <w:b/>
          <w:bCs/>
          <w:color w:val="231F20"/>
        </w:rPr>
        <w:t>Australia</w:t>
      </w:r>
      <w:r w:rsidRPr="00B723E1">
        <w:rPr>
          <w:rFonts w:ascii="Tahoma" w:eastAsia="Arial" w:hAnsi="Tahoma" w:cs="Tahoma"/>
          <w:b/>
          <w:bCs/>
          <w:color w:val="231F20"/>
          <w:spacing w:val="-8"/>
        </w:rPr>
        <w:t>’</w:t>
      </w:r>
      <w:r w:rsidRPr="00B723E1">
        <w:rPr>
          <w:rFonts w:ascii="Tahoma" w:eastAsia="Arial" w:hAnsi="Tahoma" w:cs="Tahoma"/>
          <w:b/>
          <w:bCs/>
          <w:color w:val="231F20"/>
        </w:rPr>
        <w:t>s engagement with</w:t>
      </w:r>
      <w:r w:rsidRPr="00B723E1">
        <w:rPr>
          <w:rFonts w:ascii="Tahoma" w:eastAsia="Arial" w:hAnsi="Tahoma" w:cs="Tahoma"/>
          <w:b/>
          <w:bCs/>
          <w:color w:val="231F20"/>
          <w:spacing w:val="-8"/>
        </w:rPr>
        <w:t xml:space="preserve"> </w:t>
      </w:r>
      <w:r w:rsidRPr="00B723E1">
        <w:rPr>
          <w:rFonts w:ascii="Tahoma" w:eastAsia="Arial" w:hAnsi="Tahoma" w:cs="Tahoma"/>
          <w:b/>
          <w:bCs/>
          <w:color w:val="231F20"/>
        </w:rPr>
        <w:t>Asia</w:t>
      </w:r>
    </w:p>
    <w:p w14:paraId="3E283B62" w14:textId="77777777" w:rsidR="002B3F60" w:rsidRPr="00B723E1" w:rsidRDefault="002B3F60">
      <w:pPr>
        <w:spacing w:before="15" w:after="0" w:line="260" w:lineRule="exact"/>
        <w:rPr>
          <w:rFonts w:ascii="Tahoma" w:hAnsi="Tahoma" w:cs="Tahoma"/>
          <w:sz w:val="26"/>
          <w:szCs w:val="26"/>
        </w:rPr>
      </w:pPr>
    </w:p>
    <w:p w14:paraId="287B070E" w14:textId="1D8B0DAA" w:rsidR="002B3F60" w:rsidRDefault="00285256">
      <w:pPr>
        <w:tabs>
          <w:tab w:val="left" w:pos="8400"/>
        </w:tabs>
        <w:spacing w:after="0" w:line="240" w:lineRule="auto"/>
        <w:ind w:left="107" w:right="-20"/>
        <w:rPr>
          <w:rFonts w:ascii="Tahoma" w:eastAsia="Arial" w:hAnsi="Tahoma" w:cs="Tahoma"/>
          <w:b/>
          <w:bCs/>
          <w:color w:val="231F20"/>
        </w:rPr>
      </w:pPr>
      <w:r w:rsidRPr="00B723E1">
        <w:rPr>
          <w:rFonts w:ascii="Tahoma" w:eastAsia="Arial" w:hAnsi="Tahoma" w:cs="Tahoma"/>
          <w:b/>
          <w:bCs/>
          <w:color w:val="231F20"/>
        </w:rPr>
        <w:t>Question</w:t>
      </w:r>
      <w:r w:rsidRPr="00B723E1">
        <w:rPr>
          <w:rFonts w:ascii="Tahoma" w:eastAsia="Arial" w:hAnsi="Tahoma" w:cs="Tahoma"/>
          <w:b/>
          <w:bCs/>
          <w:color w:val="231F20"/>
          <w:spacing w:val="-10"/>
        </w:rPr>
        <w:t xml:space="preserve"> </w:t>
      </w:r>
      <w:r w:rsidRPr="00B723E1">
        <w:rPr>
          <w:rFonts w:ascii="Tahoma" w:eastAsia="Arial" w:hAnsi="Tahoma" w:cs="Tahoma"/>
          <w:b/>
          <w:bCs/>
          <w:color w:val="231F20"/>
        </w:rPr>
        <w:t>15</w:t>
      </w:r>
      <w:r w:rsidRPr="00B723E1">
        <w:rPr>
          <w:rFonts w:ascii="Tahoma" w:eastAsia="Arial" w:hAnsi="Tahoma" w:cs="Tahoma"/>
          <w:b/>
          <w:bCs/>
          <w:color w:val="231F20"/>
        </w:rPr>
        <w:tab/>
        <w:t>(25 marks)</w:t>
      </w:r>
    </w:p>
    <w:p w14:paraId="7A97F285" w14:textId="77777777" w:rsidR="00420C60" w:rsidRPr="00B723E1" w:rsidRDefault="00420C60">
      <w:pPr>
        <w:tabs>
          <w:tab w:val="left" w:pos="8400"/>
        </w:tabs>
        <w:spacing w:after="0" w:line="240" w:lineRule="auto"/>
        <w:ind w:left="107" w:right="-20"/>
        <w:rPr>
          <w:rFonts w:ascii="Tahoma" w:eastAsia="Arial" w:hAnsi="Tahoma" w:cs="Tahoma"/>
        </w:rPr>
      </w:pPr>
    </w:p>
    <w:p w14:paraId="12CA5F82" w14:textId="01880409" w:rsidR="002B3F60" w:rsidRDefault="002B3F60">
      <w:pPr>
        <w:spacing w:before="15" w:after="0" w:line="260" w:lineRule="exact"/>
        <w:rPr>
          <w:rFonts w:ascii="Tahoma" w:hAnsi="Tahoma" w:cs="Tahoma"/>
          <w:sz w:val="26"/>
          <w:szCs w:val="26"/>
        </w:rPr>
      </w:pPr>
    </w:p>
    <w:p w14:paraId="5A0F80E5" w14:textId="76CFD0D2" w:rsidR="00667B61" w:rsidRDefault="00557521">
      <w:pPr>
        <w:spacing w:before="15" w:after="0" w:line="260" w:lineRule="exact"/>
        <w:rPr>
          <w:rFonts w:ascii="Tahoma" w:hAnsi="Tahoma" w:cs="Tahoma"/>
        </w:rPr>
      </w:pPr>
      <w:r>
        <w:rPr>
          <w:rFonts w:ascii="Tahoma" w:hAnsi="Tahoma" w:cs="Tahoma"/>
        </w:rPr>
        <w:t xml:space="preserve"> </w:t>
      </w:r>
      <w:r w:rsidR="003228FD">
        <w:rPr>
          <w:rFonts w:ascii="Tahoma" w:hAnsi="Tahoma" w:cs="Tahoma"/>
        </w:rPr>
        <w:t xml:space="preserve">Assess </w:t>
      </w:r>
      <w:r w:rsidR="00420C60">
        <w:rPr>
          <w:rFonts w:ascii="Tahoma" w:hAnsi="Tahoma" w:cs="Tahoma"/>
        </w:rPr>
        <w:t xml:space="preserve">the </w:t>
      </w:r>
      <w:r w:rsidR="003228FD">
        <w:rPr>
          <w:rFonts w:ascii="Tahoma" w:hAnsi="Tahoma" w:cs="Tahoma"/>
        </w:rPr>
        <w:t>mo</w:t>
      </w:r>
      <w:r>
        <w:rPr>
          <w:rFonts w:ascii="Tahoma" w:hAnsi="Tahoma" w:cs="Tahoma"/>
        </w:rPr>
        <w:t>tivations</w:t>
      </w:r>
      <w:r w:rsidR="00420C60">
        <w:rPr>
          <w:rFonts w:ascii="Tahoma" w:hAnsi="Tahoma" w:cs="Tahoma"/>
        </w:rPr>
        <w:t xml:space="preserve"> of Australia</w:t>
      </w:r>
      <w:r>
        <w:rPr>
          <w:rFonts w:ascii="Tahoma" w:hAnsi="Tahoma" w:cs="Tahoma"/>
        </w:rPr>
        <w:t xml:space="preserve"> in developing cultural ties with Asia.</w:t>
      </w:r>
    </w:p>
    <w:p w14:paraId="4BBA26D6" w14:textId="77777777" w:rsidR="00557521" w:rsidRPr="00667B61" w:rsidRDefault="00557521">
      <w:pPr>
        <w:spacing w:before="15" w:after="0" w:line="260" w:lineRule="exact"/>
        <w:rPr>
          <w:rFonts w:ascii="Tahoma" w:hAnsi="Tahoma" w:cs="Tahoma"/>
        </w:rPr>
      </w:pPr>
    </w:p>
    <w:p w14:paraId="11D2A6FC" w14:textId="77777777" w:rsidR="002B3F60" w:rsidRPr="00B723E1" w:rsidRDefault="002B3F60">
      <w:pPr>
        <w:spacing w:before="4" w:after="0" w:line="220" w:lineRule="exact"/>
        <w:rPr>
          <w:rFonts w:ascii="Tahoma" w:hAnsi="Tahoma" w:cs="Tahoma"/>
        </w:rPr>
      </w:pPr>
    </w:p>
    <w:p w14:paraId="595CC83E" w14:textId="323FC843" w:rsidR="002B3F60" w:rsidRDefault="00285256">
      <w:pPr>
        <w:tabs>
          <w:tab w:val="left" w:pos="8400"/>
        </w:tabs>
        <w:spacing w:after="0" w:line="240" w:lineRule="auto"/>
        <w:ind w:left="107" w:right="-20"/>
        <w:rPr>
          <w:rFonts w:ascii="Tahoma" w:eastAsia="Arial" w:hAnsi="Tahoma" w:cs="Tahoma"/>
          <w:b/>
          <w:bCs/>
          <w:color w:val="231F20"/>
        </w:rPr>
      </w:pPr>
      <w:r w:rsidRPr="00B723E1">
        <w:rPr>
          <w:rFonts w:ascii="Tahoma" w:eastAsia="Arial" w:hAnsi="Tahoma" w:cs="Tahoma"/>
          <w:b/>
          <w:bCs/>
          <w:color w:val="231F20"/>
        </w:rPr>
        <w:t>Question</w:t>
      </w:r>
      <w:r w:rsidRPr="00B723E1">
        <w:rPr>
          <w:rFonts w:ascii="Tahoma" w:eastAsia="Arial" w:hAnsi="Tahoma" w:cs="Tahoma"/>
          <w:b/>
          <w:bCs/>
          <w:color w:val="231F20"/>
          <w:spacing w:val="-10"/>
        </w:rPr>
        <w:t xml:space="preserve"> </w:t>
      </w:r>
      <w:r w:rsidRPr="00B723E1">
        <w:rPr>
          <w:rFonts w:ascii="Tahoma" w:eastAsia="Arial" w:hAnsi="Tahoma" w:cs="Tahoma"/>
          <w:b/>
          <w:bCs/>
          <w:color w:val="231F20"/>
        </w:rPr>
        <w:t>16</w:t>
      </w:r>
      <w:r w:rsidRPr="00B723E1">
        <w:rPr>
          <w:rFonts w:ascii="Tahoma" w:eastAsia="Arial" w:hAnsi="Tahoma" w:cs="Tahoma"/>
          <w:b/>
          <w:bCs/>
          <w:color w:val="231F20"/>
        </w:rPr>
        <w:tab/>
        <w:t>(25 marks)</w:t>
      </w:r>
    </w:p>
    <w:p w14:paraId="53F27433" w14:textId="77777777" w:rsidR="00420C60" w:rsidRPr="00B723E1" w:rsidRDefault="00420C60">
      <w:pPr>
        <w:tabs>
          <w:tab w:val="left" w:pos="8400"/>
        </w:tabs>
        <w:spacing w:after="0" w:line="240" w:lineRule="auto"/>
        <w:ind w:left="107" w:right="-20"/>
        <w:rPr>
          <w:rFonts w:ascii="Tahoma" w:eastAsia="Arial" w:hAnsi="Tahoma" w:cs="Tahoma"/>
        </w:rPr>
      </w:pPr>
    </w:p>
    <w:p w14:paraId="577AE34A" w14:textId="77777777" w:rsidR="002B3F60" w:rsidRPr="00B723E1" w:rsidRDefault="002B3F60">
      <w:pPr>
        <w:spacing w:before="15" w:after="0" w:line="260" w:lineRule="exact"/>
        <w:rPr>
          <w:rFonts w:ascii="Tahoma" w:hAnsi="Tahoma" w:cs="Tahoma"/>
          <w:sz w:val="26"/>
          <w:szCs w:val="26"/>
        </w:rPr>
      </w:pPr>
    </w:p>
    <w:p w14:paraId="5F05C89A" w14:textId="72A01AF2" w:rsidR="005B1CEB" w:rsidRDefault="00557521">
      <w:pPr>
        <w:tabs>
          <w:tab w:val="left" w:pos="8400"/>
        </w:tabs>
        <w:spacing w:after="0" w:line="240" w:lineRule="auto"/>
        <w:ind w:left="107" w:right="-20"/>
        <w:rPr>
          <w:rFonts w:ascii="Tahoma" w:hAnsi="Tahoma" w:cs="Tahoma"/>
        </w:rPr>
      </w:pPr>
      <w:r w:rsidRPr="00557521">
        <w:rPr>
          <w:rFonts w:ascii="Tahoma" w:hAnsi="Tahoma" w:cs="Tahoma"/>
        </w:rPr>
        <w:t xml:space="preserve">Evaluate the </w:t>
      </w:r>
      <w:r w:rsidR="00E55BDA">
        <w:rPr>
          <w:rFonts w:ascii="Tahoma" w:hAnsi="Tahoma" w:cs="Tahoma"/>
        </w:rPr>
        <w:t xml:space="preserve">internal and external </w:t>
      </w:r>
      <w:r w:rsidRPr="00557521">
        <w:rPr>
          <w:rFonts w:ascii="Tahoma" w:hAnsi="Tahoma" w:cs="Tahoma"/>
        </w:rPr>
        <w:t>importance of</w:t>
      </w:r>
      <w:r>
        <w:rPr>
          <w:rFonts w:ascii="Tahoma" w:hAnsi="Tahoma" w:cs="Tahoma"/>
        </w:rPr>
        <w:t xml:space="preserve"> Australian trade with either China or Japan</w:t>
      </w:r>
      <w:r w:rsidR="005B1CEB">
        <w:rPr>
          <w:rFonts w:ascii="Tahoma" w:hAnsi="Tahoma" w:cs="Tahoma"/>
        </w:rPr>
        <w:t>.</w:t>
      </w:r>
    </w:p>
    <w:p w14:paraId="45364B45" w14:textId="475D3D4F" w:rsidR="002D6F6E" w:rsidRPr="00557521" w:rsidRDefault="00557521">
      <w:pPr>
        <w:tabs>
          <w:tab w:val="left" w:pos="8400"/>
        </w:tabs>
        <w:spacing w:after="0" w:line="240" w:lineRule="auto"/>
        <w:ind w:left="107" w:right="-20"/>
        <w:rPr>
          <w:rFonts w:ascii="Tahoma" w:hAnsi="Tahoma" w:cs="Tahoma"/>
        </w:rPr>
      </w:pPr>
      <w:r>
        <w:rPr>
          <w:rFonts w:ascii="Tahoma" w:hAnsi="Tahoma" w:cs="Tahoma"/>
        </w:rPr>
        <w:t xml:space="preserve"> </w:t>
      </w:r>
    </w:p>
    <w:p w14:paraId="79A4D2DF" w14:textId="77777777" w:rsidR="0085585C" w:rsidRDefault="0085585C">
      <w:pPr>
        <w:tabs>
          <w:tab w:val="left" w:pos="8400"/>
        </w:tabs>
        <w:spacing w:after="0" w:line="240" w:lineRule="auto"/>
        <w:ind w:left="107" w:right="-20"/>
        <w:rPr>
          <w:rFonts w:ascii="Tahoma" w:eastAsia="Arial" w:hAnsi="Tahoma" w:cs="Tahoma"/>
          <w:b/>
          <w:bCs/>
          <w:color w:val="231F20"/>
        </w:rPr>
      </w:pPr>
    </w:p>
    <w:p w14:paraId="52300089" w14:textId="67FDED0E" w:rsidR="002B3F60" w:rsidRDefault="00285256">
      <w:pPr>
        <w:tabs>
          <w:tab w:val="left" w:pos="8400"/>
        </w:tabs>
        <w:spacing w:after="0" w:line="240" w:lineRule="auto"/>
        <w:ind w:left="107" w:right="-20"/>
        <w:rPr>
          <w:rFonts w:ascii="Tahoma" w:eastAsia="Arial" w:hAnsi="Tahoma" w:cs="Tahoma"/>
          <w:b/>
          <w:bCs/>
          <w:color w:val="231F20"/>
        </w:rPr>
      </w:pPr>
      <w:r w:rsidRPr="00B723E1">
        <w:rPr>
          <w:rFonts w:ascii="Tahoma" w:eastAsia="Arial" w:hAnsi="Tahoma" w:cs="Tahoma"/>
          <w:b/>
          <w:bCs/>
          <w:color w:val="231F20"/>
        </w:rPr>
        <w:t>Question</w:t>
      </w:r>
      <w:r w:rsidRPr="00B723E1">
        <w:rPr>
          <w:rFonts w:ascii="Tahoma" w:eastAsia="Arial" w:hAnsi="Tahoma" w:cs="Tahoma"/>
          <w:b/>
          <w:bCs/>
          <w:color w:val="231F20"/>
          <w:spacing w:val="-10"/>
        </w:rPr>
        <w:t xml:space="preserve"> </w:t>
      </w:r>
      <w:r w:rsidRPr="00B723E1">
        <w:rPr>
          <w:rFonts w:ascii="Tahoma" w:eastAsia="Arial" w:hAnsi="Tahoma" w:cs="Tahoma"/>
          <w:b/>
          <w:bCs/>
          <w:color w:val="231F20"/>
        </w:rPr>
        <w:t>17</w:t>
      </w:r>
      <w:r w:rsidR="0075553F" w:rsidRPr="00B723E1">
        <w:rPr>
          <w:rFonts w:ascii="Tahoma" w:eastAsia="Arial" w:hAnsi="Tahoma" w:cs="Tahoma"/>
          <w:b/>
          <w:bCs/>
          <w:color w:val="231F20"/>
        </w:rPr>
        <w:t xml:space="preserve"> </w:t>
      </w:r>
      <w:r w:rsidRPr="00B723E1">
        <w:rPr>
          <w:rFonts w:ascii="Tahoma" w:eastAsia="Arial" w:hAnsi="Tahoma" w:cs="Tahoma"/>
          <w:b/>
          <w:bCs/>
          <w:color w:val="231F20"/>
        </w:rPr>
        <w:tab/>
        <w:t>(25 marks)</w:t>
      </w:r>
    </w:p>
    <w:p w14:paraId="137C191E" w14:textId="77777777" w:rsidR="00E47B2B" w:rsidRPr="00B723E1" w:rsidRDefault="00E47B2B">
      <w:pPr>
        <w:tabs>
          <w:tab w:val="left" w:pos="8400"/>
        </w:tabs>
        <w:spacing w:after="0" w:line="240" w:lineRule="auto"/>
        <w:ind w:left="107" w:right="-20"/>
        <w:rPr>
          <w:rFonts w:ascii="Tahoma" w:eastAsia="Arial" w:hAnsi="Tahoma" w:cs="Tahoma"/>
        </w:rPr>
      </w:pPr>
    </w:p>
    <w:p w14:paraId="16916C7A" w14:textId="77777777" w:rsidR="002B3F60" w:rsidRPr="00B723E1" w:rsidRDefault="002B3F60">
      <w:pPr>
        <w:spacing w:before="15" w:after="0" w:line="260" w:lineRule="exact"/>
        <w:rPr>
          <w:rFonts w:ascii="Tahoma" w:hAnsi="Tahoma" w:cs="Tahoma"/>
          <w:sz w:val="26"/>
          <w:szCs w:val="26"/>
        </w:rPr>
      </w:pPr>
    </w:p>
    <w:p w14:paraId="7D13710B" w14:textId="2CC9D587" w:rsidR="002B3F60" w:rsidRPr="006A0D8A" w:rsidRDefault="005B1CEB" w:rsidP="002D6F6E">
      <w:pPr>
        <w:spacing w:before="11" w:after="0" w:line="240" w:lineRule="auto"/>
        <w:ind w:left="107" w:right="-20"/>
        <w:rPr>
          <w:rFonts w:ascii="Tahoma" w:hAnsi="Tahoma" w:cs="Tahoma"/>
        </w:rPr>
      </w:pPr>
      <w:r w:rsidRPr="006A0D8A">
        <w:rPr>
          <w:rFonts w:ascii="Tahoma" w:hAnsi="Tahoma" w:cs="Tahoma"/>
        </w:rPr>
        <w:t>Examine the</w:t>
      </w:r>
      <w:r w:rsidR="00585C61" w:rsidRPr="006A0D8A">
        <w:rPr>
          <w:rFonts w:ascii="Tahoma" w:hAnsi="Tahoma" w:cs="Tahoma"/>
        </w:rPr>
        <w:t xml:space="preserve"> impact of Australia’s </w:t>
      </w:r>
      <w:r w:rsidR="006A0D8A" w:rsidRPr="006A0D8A">
        <w:rPr>
          <w:rFonts w:ascii="Tahoma" w:hAnsi="Tahoma" w:cs="Tahoma"/>
        </w:rPr>
        <w:t xml:space="preserve">international relations as a result of her </w:t>
      </w:r>
      <w:r w:rsidR="00D53C00" w:rsidRPr="006A0D8A">
        <w:rPr>
          <w:rFonts w:ascii="Tahoma" w:hAnsi="Tahoma" w:cs="Tahoma"/>
        </w:rPr>
        <w:t>involvement in the Vietnam War</w:t>
      </w:r>
      <w:r w:rsidR="00585C61" w:rsidRPr="006A0D8A">
        <w:rPr>
          <w:rFonts w:ascii="Tahoma" w:hAnsi="Tahoma" w:cs="Tahoma"/>
        </w:rPr>
        <w:t>.</w:t>
      </w:r>
    </w:p>
    <w:p w14:paraId="0E43AFB7" w14:textId="77777777" w:rsidR="00E47B2B" w:rsidRDefault="00E47B2B">
      <w:pPr>
        <w:spacing w:after="0" w:line="200" w:lineRule="exact"/>
        <w:rPr>
          <w:rFonts w:ascii="Tahoma" w:hAnsi="Tahoma" w:cs="Tahoma"/>
          <w:sz w:val="20"/>
          <w:szCs w:val="20"/>
        </w:rPr>
      </w:pPr>
    </w:p>
    <w:p w14:paraId="6DE4BF8F" w14:textId="73BE6065" w:rsidR="002B3F60" w:rsidRPr="00B723E1" w:rsidRDefault="00F82685">
      <w:pPr>
        <w:spacing w:after="0" w:line="200" w:lineRule="exact"/>
        <w:rPr>
          <w:rFonts w:ascii="Tahoma" w:hAnsi="Tahoma" w:cs="Tahoma"/>
          <w:sz w:val="20"/>
          <w:szCs w:val="20"/>
        </w:rPr>
      </w:pPr>
      <w:r w:rsidRPr="006A0D8A">
        <w:rPr>
          <w:rFonts w:ascii="Tahoma" w:hAnsi="Tahoma" w:cs="Tahoma"/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63872" behindDoc="1" locked="0" layoutInCell="1" allowOverlap="1" wp14:anchorId="416AA321" wp14:editId="1E0CFFCF">
                <wp:simplePos x="0" y="0"/>
                <wp:positionH relativeFrom="page">
                  <wp:posOffset>791845</wp:posOffset>
                </wp:positionH>
                <wp:positionV relativeFrom="paragraph">
                  <wp:posOffset>130810</wp:posOffset>
                </wp:positionV>
                <wp:extent cx="5975985" cy="1270"/>
                <wp:effectExtent l="10795" t="11430" r="13970" b="6350"/>
                <wp:wrapNone/>
                <wp:docPr id="986" name="Group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32"/>
                          <a:chExt cx="9411" cy="2"/>
                        </a:xfrm>
                      </wpg:grpSpPr>
                      <wps:wsp>
                        <wps:cNvPr id="987" name="Freeform 689"/>
                        <wps:cNvSpPr>
                          <a:spLocks/>
                        </wps:cNvSpPr>
                        <wps:spPr bwMode="auto">
                          <a:xfrm>
                            <a:off x="1247" y="53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80C1894" id="Group 688" o:spid="_x0000_s1026" style="position:absolute;margin-left:62.35pt;margin-top:10.3pt;width:470.55pt;height:.1pt;z-index:-251652608;mso-position-horizontal-relative:page" coordorigin="1247,53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">
                <v:shape id="Freeform 689" o:spid="_x0000_s1027" style="position:absolute;left:1247;top:53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</w:p>
    <w:p w14:paraId="7B95C7DB" w14:textId="77777777" w:rsidR="002B3F60" w:rsidRPr="00B723E1" w:rsidRDefault="002B3F60">
      <w:pPr>
        <w:spacing w:after="0" w:line="200" w:lineRule="exact"/>
        <w:rPr>
          <w:rFonts w:ascii="Tahoma" w:hAnsi="Tahoma" w:cs="Tahoma"/>
          <w:sz w:val="20"/>
          <w:szCs w:val="20"/>
        </w:rPr>
      </w:pPr>
    </w:p>
    <w:p w14:paraId="3C2126F4" w14:textId="77777777" w:rsidR="002B3F60" w:rsidRPr="00B723E1" w:rsidRDefault="00285256">
      <w:pPr>
        <w:spacing w:after="0" w:line="240" w:lineRule="auto"/>
        <w:ind w:left="107" w:right="-20"/>
        <w:rPr>
          <w:rFonts w:ascii="Tahoma" w:eastAsia="Arial" w:hAnsi="Tahoma" w:cs="Tahoma"/>
        </w:rPr>
      </w:pPr>
      <w:r w:rsidRPr="00B723E1">
        <w:rPr>
          <w:rFonts w:ascii="Tahoma" w:eastAsia="Arial" w:hAnsi="Tahoma" w:cs="Tahoma"/>
          <w:b/>
          <w:bCs/>
          <w:color w:val="231F20"/>
        </w:rPr>
        <w:t>Elective 3: The struggle for peace in the Middle East</w:t>
      </w:r>
    </w:p>
    <w:p w14:paraId="5EE024FF" w14:textId="77777777" w:rsidR="002B3F60" w:rsidRPr="00B723E1" w:rsidRDefault="002B3F60">
      <w:pPr>
        <w:spacing w:before="15" w:after="0" w:line="260" w:lineRule="exact"/>
        <w:rPr>
          <w:rFonts w:ascii="Tahoma" w:hAnsi="Tahoma" w:cs="Tahoma"/>
          <w:sz w:val="26"/>
          <w:szCs w:val="26"/>
        </w:rPr>
      </w:pPr>
    </w:p>
    <w:p w14:paraId="57F839FB" w14:textId="77777777" w:rsidR="002B3F60" w:rsidRPr="00B723E1" w:rsidRDefault="00285256">
      <w:pPr>
        <w:tabs>
          <w:tab w:val="left" w:pos="8400"/>
        </w:tabs>
        <w:spacing w:after="0" w:line="240" w:lineRule="auto"/>
        <w:ind w:left="107" w:right="-20"/>
        <w:rPr>
          <w:rFonts w:ascii="Tahoma" w:eastAsia="Arial" w:hAnsi="Tahoma" w:cs="Tahoma"/>
        </w:rPr>
      </w:pPr>
      <w:r w:rsidRPr="00B723E1">
        <w:rPr>
          <w:rFonts w:ascii="Tahoma" w:eastAsia="Arial" w:hAnsi="Tahoma" w:cs="Tahoma"/>
          <w:b/>
          <w:bCs/>
          <w:color w:val="231F20"/>
        </w:rPr>
        <w:t>Question</w:t>
      </w:r>
      <w:r w:rsidRPr="00B723E1">
        <w:rPr>
          <w:rFonts w:ascii="Tahoma" w:eastAsia="Arial" w:hAnsi="Tahoma" w:cs="Tahoma"/>
          <w:b/>
          <w:bCs/>
          <w:color w:val="231F20"/>
          <w:spacing w:val="-10"/>
        </w:rPr>
        <w:t xml:space="preserve"> </w:t>
      </w:r>
      <w:r w:rsidRPr="00B723E1">
        <w:rPr>
          <w:rFonts w:ascii="Tahoma" w:eastAsia="Arial" w:hAnsi="Tahoma" w:cs="Tahoma"/>
          <w:b/>
          <w:bCs/>
          <w:color w:val="231F20"/>
        </w:rPr>
        <w:t>18</w:t>
      </w:r>
      <w:r w:rsidRPr="00B723E1">
        <w:rPr>
          <w:rFonts w:ascii="Tahoma" w:eastAsia="Arial" w:hAnsi="Tahoma" w:cs="Tahoma"/>
          <w:b/>
          <w:bCs/>
          <w:color w:val="231F20"/>
        </w:rPr>
        <w:tab/>
        <w:t>(25 marks)</w:t>
      </w:r>
    </w:p>
    <w:p w14:paraId="68D528E0" w14:textId="77777777" w:rsidR="002B3F60" w:rsidRPr="00B723E1" w:rsidRDefault="002B3F60">
      <w:pPr>
        <w:spacing w:before="15" w:after="0" w:line="260" w:lineRule="exact"/>
        <w:rPr>
          <w:rFonts w:ascii="Tahoma" w:hAnsi="Tahoma" w:cs="Tahoma"/>
          <w:sz w:val="26"/>
          <w:szCs w:val="26"/>
        </w:rPr>
      </w:pPr>
    </w:p>
    <w:p w14:paraId="73289F33" w14:textId="0DD8DC6C" w:rsidR="002B3F60" w:rsidRDefault="00EC16D8">
      <w:pPr>
        <w:spacing w:before="4" w:after="0" w:line="220" w:lineRule="exact"/>
        <w:rPr>
          <w:rFonts w:ascii="Tahoma" w:hAnsi="Tahoma" w:cs="Tahoma"/>
        </w:rPr>
      </w:pPr>
      <w:r>
        <w:rPr>
          <w:rFonts w:ascii="Tahoma" w:hAnsi="Tahoma" w:cs="Tahoma"/>
        </w:rPr>
        <w:t xml:space="preserve"> </w:t>
      </w:r>
      <w:r w:rsidR="006079CF">
        <w:rPr>
          <w:rFonts w:ascii="Tahoma" w:hAnsi="Tahoma" w:cs="Tahoma"/>
        </w:rPr>
        <w:t xml:space="preserve">Critically examine the role of the United Nations in the </w:t>
      </w:r>
      <w:r w:rsidR="00976397">
        <w:rPr>
          <w:rFonts w:ascii="Tahoma" w:hAnsi="Tahoma" w:cs="Tahoma"/>
        </w:rPr>
        <w:t xml:space="preserve">ongoing </w:t>
      </w:r>
      <w:r w:rsidR="006079CF">
        <w:rPr>
          <w:rFonts w:ascii="Tahoma" w:hAnsi="Tahoma" w:cs="Tahoma"/>
        </w:rPr>
        <w:t>conflict in the Middle East.</w:t>
      </w:r>
    </w:p>
    <w:p w14:paraId="4D94315D" w14:textId="77777777" w:rsidR="006079CF" w:rsidRPr="00B723E1" w:rsidRDefault="006079CF">
      <w:pPr>
        <w:spacing w:before="4" w:after="0" w:line="220" w:lineRule="exact"/>
        <w:rPr>
          <w:rFonts w:ascii="Tahoma" w:hAnsi="Tahoma" w:cs="Tahoma"/>
        </w:rPr>
      </w:pPr>
    </w:p>
    <w:p w14:paraId="3804323C" w14:textId="77777777" w:rsidR="001829F4" w:rsidRDefault="001829F4">
      <w:pPr>
        <w:tabs>
          <w:tab w:val="left" w:pos="8400"/>
        </w:tabs>
        <w:spacing w:after="0" w:line="240" w:lineRule="auto"/>
        <w:ind w:left="107" w:right="-20"/>
        <w:rPr>
          <w:rFonts w:ascii="Tahoma" w:eastAsia="Arial" w:hAnsi="Tahoma" w:cs="Tahoma"/>
          <w:b/>
          <w:bCs/>
          <w:color w:val="231F20"/>
        </w:rPr>
      </w:pPr>
    </w:p>
    <w:p w14:paraId="78705418" w14:textId="5F9D7E53" w:rsidR="002B3F60" w:rsidRPr="00B723E1" w:rsidRDefault="00285256">
      <w:pPr>
        <w:tabs>
          <w:tab w:val="left" w:pos="8400"/>
        </w:tabs>
        <w:spacing w:after="0" w:line="240" w:lineRule="auto"/>
        <w:ind w:left="107" w:right="-20"/>
        <w:rPr>
          <w:rFonts w:ascii="Tahoma" w:eastAsia="Arial" w:hAnsi="Tahoma" w:cs="Tahoma"/>
        </w:rPr>
      </w:pPr>
      <w:r w:rsidRPr="00B723E1">
        <w:rPr>
          <w:rFonts w:ascii="Tahoma" w:eastAsia="Arial" w:hAnsi="Tahoma" w:cs="Tahoma"/>
          <w:b/>
          <w:bCs/>
          <w:color w:val="231F20"/>
        </w:rPr>
        <w:t>Question</w:t>
      </w:r>
      <w:r w:rsidRPr="00B723E1">
        <w:rPr>
          <w:rFonts w:ascii="Tahoma" w:eastAsia="Arial" w:hAnsi="Tahoma" w:cs="Tahoma"/>
          <w:b/>
          <w:bCs/>
          <w:color w:val="231F20"/>
          <w:spacing w:val="-10"/>
        </w:rPr>
        <w:t xml:space="preserve"> </w:t>
      </w:r>
      <w:r w:rsidRPr="00B723E1">
        <w:rPr>
          <w:rFonts w:ascii="Tahoma" w:eastAsia="Arial" w:hAnsi="Tahoma" w:cs="Tahoma"/>
          <w:b/>
          <w:bCs/>
          <w:color w:val="231F20"/>
        </w:rPr>
        <w:t>19</w:t>
      </w:r>
      <w:r w:rsidRPr="00B723E1">
        <w:rPr>
          <w:rFonts w:ascii="Tahoma" w:eastAsia="Arial" w:hAnsi="Tahoma" w:cs="Tahoma"/>
          <w:b/>
          <w:bCs/>
          <w:color w:val="231F20"/>
        </w:rPr>
        <w:tab/>
        <w:t>(25 marks)</w:t>
      </w:r>
    </w:p>
    <w:p w14:paraId="08572491" w14:textId="557B1303" w:rsidR="002B3F60" w:rsidRDefault="00EC16D8">
      <w:pPr>
        <w:spacing w:before="15" w:after="0" w:line="260" w:lineRule="exact"/>
        <w:rPr>
          <w:rFonts w:ascii="Tahoma" w:hAnsi="Tahoma" w:cs="Tahoma"/>
        </w:rPr>
      </w:pPr>
      <w:r>
        <w:rPr>
          <w:rFonts w:ascii="Tahoma" w:hAnsi="Tahoma" w:cs="Tahoma"/>
          <w:sz w:val="26"/>
          <w:szCs w:val="26"/>
        </w:rPr>
        <w:t xml:space="preserve">  </w:t>
      </w:r>
    </w:p>
    <w:p w14:paraId="6D954981" w14:textId="0023270B" w:rsidR="00EC16D8" w:rsidRPr="00EC16D8" w:rsidRDefault="001829F4">
      <w:pPr>
        <w:spacing w:before="15" w:after="0" w:line="260" w:lineRule="exact"/>
        <w:rPr>
          <w:rFonts w:ascii="Tahoma" w:hAnsi="Tahoma" w:cs="Tahoma"/>
        </w:rPr>
      </w:pPr>
      <w:r>
        <w:rPr>
          <w:rFonts w:ascii="Tahoma" w:hAnsi="Tahoma" w:cs="Tahoma"/>
        </w:rPr>
        <w:t xml:space="preserve"> Assess the significance of the 1956 Suez Crisis on the main protagonists.</w:t>
      </w:r>
    </w:p>
    <w:p w14:paraId="33AB8AC9" w14:textId="77777777" w:rsidR="002B3F60" w:rsidRPr="00B723E1" w:rsidRDefault="002B3F60">
      <w:pPr>
        <w:spacing w:before="15" w:after="0" w:line="220" w:lineRule="exact"/>
        <w:rPr>
          <w:rFonts w:ascii="Tahoma" w:hAnsi="Tahoma" w:cs="Tahoma"/>
        </w:rPr>
      </w:pPr>
    </w:p>
    <w:p w14:paraId="13309082" w14:textId="77777777" w:rsidR="001829F4" w:rsidRDefault="001829F4">
      <w:pPr>
        <w:tabs>
          <w:tab w:val="left" w:pos="8400"/>
        </w:tabs>
        <w:spacing w:after="0" w:line="240" w:lineRule="auto"/>
        <w:ind w:left="107" w:right="-20"/>
        <w:rPr>
          <w:rFonts w:ascii="Tahoma" w:eastAsia="Arial" w:hAnsi="Tahoma" w:cs="Tahoma"/>
          <w:b/>
          <w:bCs/>
          <w:color w:val="231F20"/>
        </w:rPr>
      </w:pPr>
    </w:p>
    <w:p w14:paraId="56F7FF35" w14:textId="1408083C" w:rsidR="002B3F60" w:rsidRDefault="00285256">
      <w:pPr>
        <w:tabs>
          <w:tab w:val="left" w:pos="8400"/>
        </w:tabs>
        <w:spacing w:after="0" w:line="240" w:lineRule="auto"/>
        <w:ind w:left="107" w:right="-20"/>
        <w:rPr>
          <w:rFonts w:ascii="Tahoma" w:eastAsia="Arial" w:hAnsi="Tahoma" w:cs="Tahoma"/>
          <w:b/>
          <w:bCs/>
          <w:color w:val="231F20"/>
        </w:rPr>
      </w:pPr>
      <w:r w:rsidRPr="00B723E1">
        <w:rPr>
          <w:rFonts w:ascii="Tahoma" w:eastAsia="Arial" w:hAnsi="Tahoma" w:cs="Tahoma"/>
          <w:b/>
          <w:bCs/>
          <w:color w:val="231F20"/>
        </w:rPr>
        <w:t>Question</w:t>
      </w:r>
      <w:r w:rsidRPr="00B723E1">
        <w:rPr>
          <w:rFonts w:ascii="Tahoma" w:eastAsia="Arial" w:hAnsi="Tahoma" w:cs="Tahoma"/>
          <w:b/>
          <w:bCs/>
          <w:color w:val="231F20"/>
          <w:spacing w:val="-10"/>
        </w:rPr>
        <w:t xml:space="preserve"> </w:t>
      </w:r>
      <w:r w:rsidRPr="00B723E1">
        <w:rPr>
          <w:rFonts w:ascii="Tahoma" w:eastAsia="Arial" w:hAnsi="Tahoma" w:cs="Tahoma"/>
          <w:b/>
          <w:bCs/>
          <w:color w:val="231F20"/>
        </w:rPr>
        <w:t>20</w:t>
      </w:r>
      <w:r w:rsidRPr="00B723E1">
        <w:rPr>
          <w:rFonts w:ascii="Tahoma" w:eastAsia="Arial" w:hAnsi="Tahoma" w:cs="Tahoma"/>
          <w:b/>
          <w:bCs/>
          <w:color w:val="231F20"/>
        </w:rPr>
        <w:tab/>
        <w:t>(25 marks)</w:t>
      </w:r>
    </w:p>
    <w:p w14:paraId="69E34E95" w14:textId="504A89E3" w:rsidR="000C46FF" w:rsidRDefault="000C46FF">
      <w:pPr>
        <w:tabs>
          <w:tab w:val="left" w:pos="8400"/>
        </w:tabs>
        <w:spacing w:after="0" w:line="240" w:lineRule="auto"/>
        <w:ind w:left="107" w:right="-20"/>
        <w:rPr>
          <w:rFonts w:ascii="Tahoma" w:eastAsia="Arial" w:hAnsi="Tahoma" w:cs="Tahoma"/>
          <w:b/>
          <w:bCs/>
          <w:color w:val="231F20"/>
        </w:rPr>
      </w:pPr>
    </w:p>
    <w:p w14:paraId="3986EFF5" w14:textId="77777777" w:rsidR="000C46FF" w:rsidRDefault="000C46FF" w:rsidP="000C46FF">
      <w:pPr>
        <w:spacing w:before="11" w:after="0" w:line="240" w:lineRule="auto"/>
        <w:ind w:left="107" w:right="-20"/>
        <w:rPr>
          <w:rFonts w:ascii="Tahoma" w:eastAsia="Arial" w:hAnsi="Tahoma" w:cs="Tahoma"/>
          <w:color w:val="231F20"/>
        </w:rPr>
      </w:pPr>
      <w:r>
        <w:rPr>
          <w:rFonts w:ascii="Tahoma" w:eastAsia="Arial" w:hAnsi="Tahoma" w:cs="Tahoma"/>
          <w:color w:val="231F20"/>
        </w:rPr>
        <w:t>Evaluate the proposition that “ideas are more dangerous than armies”.</w:t>
      </w:r>
    </w:p>
    <w:p w14:paraId="5698A88C" w14:textId="77777777" w:rsidR="000C46FF" w:rsidRPr="00B723E1" w:rsidRDefault="000C46FF">
      <w:pPr>
        <w:tabs>
          <w:tab w:val="left" w:pos="8400"/>
        </w:tabs>
        <w:spacing w:after="0" w:line="240" w:lineRule="auto"/>
        <w:ind w:left="107" w:right="-20"/>
        <w:rPr>
          <w:rFonts w:ascii="Tahoma" w:eastAsia="Arial" w:hAnsi="Tahoma" w:cs="Tahoma"/>
        </w:rPr>
      </w:pPr>
    </w:p>
    <w:p w14:paraId="4F5A6826" w14:textId="77777777" w:rsidR="002B3F60" w:rsidRPr="00B723E1" w:rsidRDefault="002B3F60">
      <w:pPr>
        <w:spacing w:before="4" w:after="0" w:line="220" w:lineRule="exact"/>
        <w:rPr>
          <w:rFonts w:ascii="Tahoma" w:hAnsi="Tahoma" w:cs="Tahoma"/>
        </w:rPr>
      </w:pPr>
    </w:p>
    <w:p w14:paraId="5A5A6A7F" w14:textId="77777777" w:rsidR="002B3F60" w:rsidRPr="00B723E1" w:rsidRDefault="00285256">
      <w:pPr>
        <w:spacing w:after="0" w:line="240" w:lineRule="auto"/>
        <w:ind w:left="3884" w:right="3864"/>
        <w:jc w:val="center"/>
        <w:rPr>
          <w:rFonts w:ascii="Tahoma" w:eastAsia="Arial" w:hAnsi="Tahoma" w:cs="Tahoma"/>
        </w:rPr>
      </w:pPr>
      <w:r w:rsidRPr="00B723E1">
        <w:rPr>
          <w:rFonts w:ascii="Tahoma" w:eastAsia="Arial" w:hAnsi="Tahoma" w:cs="Tahoma"/>
          <w:b/>
          <w:bCs/>
          <w:color w:val="231F20"/>
        </w:rPr>
        <w:t>End</w:t>
      </w:r>
      <w:r w:rsidRPr="00B723E1">
        <w:rPr>
          <w:rFonts w:ascii="Tahoma" w:eastAsia="Arial" w:hAnsi="Tahoma" w:cs="Tahoma"/>
          <w:b/>
          <w:bCs/>
          <w:color w:val="231F20"/>
          <w:spacing w:val="-4"/>
        </w:rPr>
        <w:t xml:space="preserve"> </w:t>
      </w:r>
      <w:r w:rsidRPr="00B723E1">
        <w:rPr>
          <w:rFonts w:ascii="Tahoma" w:eastAsia="Arial" w:hAnsi="Tahoma" w:cs="Tahoma"/>
          <w:b/>
          <w:bCs/>
          <w:color w:val="231F20"/>
        </w:rPr>
        <w:t>of</w:t>
      </w:r>
      <w:r w:rsidRPr="00B723E1">
        <w:rPr>
          <w:rFonts w:ascii="Tahoma" w:eastAsia="Arial" w:hAnsi="Tahoma" w:cs="Tahoma"/>
          <w:b/>
          <w:bCs/>
          <w:color w:val="231F20"/>
          <w:spacing w:val="-2"/>
        </w:rPr>
        <w:t xml:space="preserve"> </w:t>
      </w:r>
      <w:r w:rsidRPr="00B723E1">
        <w:rPr>
          <w:rFonts w:ascii="Tahoma" w:eastAsia="Arial" w:hAnsi="Tahoma" w:cs="Tahoma"/>
          <w:b/>
          <w:bCs/>
          <w:color w:val="231F20"/>
          <w:w w:val="99"/>
        </w:rPr>
        <w:t>questions</w:t>
      </w:r>
    </w:p>
    <w:p w14:paraId="59B46B2B" w14:textId="77777777" w:rsidR="002B3F60" w:rsidRPr="00B723E1" w:rsidRDefault="002B3F60">
      <w:pPr>
        <w:spacing w:after="0"/>
        <w:jc w:val="center"/>
        <w:rPr>
          <w:rFonts w:ascii="Tahoma" w:hAnsi="Tahoma" w:cs="Tahoma"/>
        </w:rPr>
        <w:sectPr w:rsidR="002B3F60" w:rsidRPr="00B723E1">
          <w:headerReference w:type="even" r:id="rId29"/>
          <w:headerReference w:type="default" r:id="rId30"/>
          <w:pgSz w:w="11920" w:h="16840"/>
          <w:pgMar w:top="940" w:right="1140" w:bottom="280" w:left="1140" w:header="723" w:footer="0" w:gutter="0"/>
          <w:pgNumType w:start="25"/>
          <w:cols w:space="720"/>
        </w:sectPr>
      </w:pPr>
    </w:p>
    <w:p w14:paraId="728E9A67" w14:textId="4D43EB9C" w:rsidR="00EC44B8" w:rsidRDefault="00F82685" w:rsidP="00EC44B8">
      <w:pPr>
        <w:tabs>
          <w:tab w:val="left" w:pos="7500"/>
        </w:tabs>
        <w:spacing w:before="77" w:after="0" w:line="248" w:lineRule="exact"/>
        <w:ind w:left="4691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64896" behindDoc="1" locked="0" layoutInCell="1" allowOverlap="1" wp14:anchorId="7FA46343" wp14:editId="1334022B">
                <wp:simplePos x="0" y="0"/>
                <wp:positionH relativeFrom="page">
                  <wp:posOffset>428625</wp:posOffset>
                </wp:positionH>
                <wp:positionV relativeFrom="page">
                  <wp:posOffset>360045</wp:posOffset>
                </wp:positionV>
                <wp:extent cx="1270" cy="9972040"/>
                <wp:effectExtent l="9525" t="7620" r="8255" b="12065"/>
                <wp:wrapNone/>
                <wp:docPr id="984" name="Group 1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9972040"/>
                          <a:chOff x="675" y="567"/>
                          <a:chExt cx="2" cy="15704"/>
                        </a:xfrm>
                      </wpg:grpSpPr>
                      <wps:wsp>
                        <wps:cNvPr id="985" name="Freeform 1793"/>
                        <wps:cNvSpPr>
                          <a:spLocks/>
                        </wps:cNvSpPr>
                        <wps:spPr bwMode="auto">
                          <a:xfrm>
                            <a:off x="675" y="567"/>
                            <a:ext cx="2" cy="15704"/>
                          </a:xfrm>
                          <a:custGeom>
                            <a:avLst/>
                            <a:gdLst>
                              <a:gd name="T0" fmla="+- 0 567 567"/>
                              <a:gd name="T1" fmla="*/ 567 h 15704"/>
                              <a:gd name="T2" fmla="+- 0 16271 567"/>
                              <a:gd name="T3" fmla="*/ 16271 h 157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704">
                                <a:moveTo>
                                  <a:pt x="0" y="0"/>
                                </a:moveTo>
                                <a:lnTo>
                                  <a:pt x="0" y="157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4EAADE7" id="Group 1792" o:spid="_x0000_s1026" style="position:absolute;margin-left:33.75pt;margin-top:28.35pt;width:.1pt;height:785.2pt;z-index:-251651584;mso-position-horizontal-relative:page;mso-position-vertical-relative:page" coordorigin="675,567" coordsize="2,1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">
                <v:shape id="Freeform 1793" o:spid="_x0000_s1027" style="position:absolute;left:675;top:567;width:2;height:15704;visibility:visible;mso-wrap-style:square;v-text-anchor:top" coordsize="2,15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" path="m,l,15704e" filled="f" strokecolor="#231f20" strokeweight=".5pt">
                  <v:path arrowok="t" o:connecttype="custom" o:connectlocs="0,567;0,16271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70016" behindDoc="1" locked="0" layoutInCell="1" allowOverlap="1" wp14:anchorId="6080EFC8" wp14:editId="3C46E44E">
                <wp:simplePos x="0" y="0"/>
                <wp:positionH relativeFrom="page">
                  <wp:posOffset>791845</wp:posOffset>
                </wp:positionH>
                <wp:positionV relativeFrom="page">
                  <wp:posOffset>2450465</wp:posOffset>
                </wp:positionV>
                <wp:extent cx="5975985" cy="1270"/>
                <wp:effectExtent l="10795" t="12065" r="13970" b="5715"/>
                <wp:wrapNone/>
                <wp:docPr id="982" name="Group 1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3859"/>
                          <a:chExt cx="9411" cy="2"/>
                        </a:xfrm>
                      </wpg:grpSpPr>
                      <wps:wsp>
                        <wps:cNvPr id="983" name="Freeform 1803"/>
                        <wps:cNvSpPr>
                          <a:spLocks/>
                        </wps:cNvSpPr>
                        <wps:spPr bwMode="auto">
                          <a:xfrm>
                            <a:off x="1247" y="385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984006E" id="Group 1802" o:spid="_x0000_s1026" style="position:absolute;margin-left:62.35pt;margin-top:192.95pt;width:470.55pt;height:.1pt;z-index:-251646464;mso-position-horizontal-relative:page;mso-position-vertical-relative:page" coordorigin="1247,385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">
                <v:shape id="Freeform 1803" o:spid="_x0000_s1027" style="position:absolute;left:1247;top:385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71040" behindDoc="1" locked="0" layoutInCell="1" allowOverlap="1" wp14:anchorId="4D7BC1F8" wp14:editId="032AFF6C">
                <wp:simplePos x="0" y="0"/>
                <wp:positionH relativeFrom="page">
                  <wp:posOffset>791845</wp:posOffset>
                </wp:positionH>
                <wp:positionV relativeFrom="page">
                  <wp:posOffset>2762250</wp:posOffset>
                </wp:positionV>
                <wp:extent cx="5975985" cy="1270"/>
                <wp:effectExtent l="10795" t="9525" r="13970" b="8255"/>
                <wp:wrapNone/>
                <wp:docPr id="980" name="Group 1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350"/>
                          <a:chExt cx="9411" cy="2"/>
                        </a:xfrm>
                      </wpg:grpSpPr>
                      <wps:wsp>
                        <wps:cNvPr id="981" name="Freeform 1805"/>
                        <wps:cNvSpPr>
                          <a:spLocks/>
                        </wps:cNvSpPr>
                        <wps:spPr bwMode="auto">
                          <a:xfrm>
                            <a:off x="1247" y="435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105FF63" id="Group 1804" o:spid="_x0000_s1026" style="position:absolute;margin-left:62.35pt;margin-top:217.5pt;width:470.55pt;height:.1pt;z-index:-251645440;mso-position-horizontal-relative:page;mso-position-vertical-relative:page" coordorigin="1247,435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">
                <v:shape id="Freeform 1805" o:spid="_x0000_s1027" style="position:absolute;left:1247;top:435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72064" behindDoc="1" locked="0" layoutInCell="1" allowOverlap="1" wp14:anchorId="1FCD19AB" wp14:editId="2770CA1D">
                <wp:simplePos x="0" y="0"/>
                <wp:positionH relativeFrom="page">
                  <wp:posOffset>791845</wp:posOffset>
                </wp:positionH>
                <wp:positionV relativeFrom="page">
                  <wp:posOffset>3074035</wp:posOffset>
                </wp:positionV>
                <wp:extent cx="5975985" cy="1270"/>
                <wp:effectExtent l="10795" t="6985" r="13970" b="10795"/>
                <wp:wrapNone/>
                <wp:docPr id="978" name="Group 1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841"/>
                          <a:chExt cx="9411" cy="2"/>
                        </a:xfrm>
                      </wpg:grpSpPr>
                      <wps:wsp>
                        <wps:cNvPr id="979" name="Freeform 1807"/>
                        <wps:cNvSpPr>
                          <a:spLocks/>
                        </wps:cNvSpPr>
                        <wps:spPr bwMode="auto">
                          <a:xfrm>
                            <a:off x="1247" y="484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4695DF2" id="Group 1806" o:spid="_x0000_s1026" style="position:absolute;margin-left:62.35pt;margin-top:242.05pt;width:470.55pt;height:.1pt;z-index:-251644416;mso-position-horizontal-relative:page;mso-position-vertical-relative:page" coordorigin="1247,484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">
                <v:shape id="Freeform 1807" o:spid="_x0000_s1027" style="position:absolute;left:1247;top:484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73088" behindDoc="1" locked="0" layoutInCell="1" allowOverlap="1" wp14:anchorId="1A5E6F0B" wp14:editId="6CFB8373">
                <wp:simplePos x="0" y="0"/>
                <wp:positionH relativeFrom="page">
                  <wp:posOffset>791845</wp:posOffset>
                </wp:positionH>
                <wp:positionV relativeFrom="page">
                  <wp:posOffset>3385820</wp:posOffset>
                </wp:positionV>
                <wp:extent cx="5975985" cy="1270"/>
                <wp:effectExtent l="10795" t="13970" r="13970" b="3810"/>
                <wp:wrapNone/>
                <wp:docPr id="976" name="Group 1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332"/>
                          <a:chExt cx="9411" cy="2"/>
                        </a:xfrm>
                      </wpg:grpSpPr>
                      <wps:wsp>
                        <wps:cNvPr id="977" name="Freeform 1809"/>
                        <wps:cNvSpPr>
                          <a:spLocks/>
                        </wps:cNvSpPr>
                        <wps:spPr bwMode="auto">
                          <a:xfrm>
                            <a:off x="1247" y="533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7D3732B" id="Group 1808" o:spid="_x0000_s1026" style="position:absolute;margin-left:62.35pt;margin-top:266.6pt;width:470.55pt;height:.1pt;z-index:-251643392;mso-position-horizontal-relative:page;mso-position-vertical-relative:page" coordorigin="1247,533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">
                <v:shape id="Freeform 1809" o:spid="_x0000_s1027" style="position:absolute;left:1247;top:533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74112" behindDoc="1" locked="0" layoutInCell="1" allowOverlap="1" wp14:anchorId="33D6BC22" wp14:editId="3335AD24">
                <wp:simplePos x="0" y="0"/>
                <wp:positionH relativeFrom="page">
                  <wp:posOffset>791845</wp:posOffset>
                </wp:positionH>
                <wp:positionV relativeFrom="page">
                  <wp:posOffset>3696970</wp:posOffset>
                </wp:positionV>
                <wp:extent cx="5975985" cy="1270"/>
                <wp:effectExtent l="10795" t="10795" r="13970" b="6985"/>
                <wp:wrapNone/>
                <wp:docPr id="974" name="Group 1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822"/>
                          <a:chExt cx="9411" cy="2"/>
                        </a:xfrm>
                      </wpg:grpSpPr>
                      <wps:wsp>
                        <wps:cNvPr id="975" name="Freeform 1811"/>
                        <wps:cNvSpPr>
                          <a:spLocks/>
                        </wps:cNvSpPr>
                        <wps:spPr bwMode="auto">
                          <a:xfrm>
                            <a:off x="1247" y="582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04ED31C" id="Group 1810" o:spid="_x0000_s1026" style="position:absolute;margin-left:62.35pt;margin-top:291.1pt;width:470.55pt;height:.1pt;z-index:-251642368;mso-position-horizontal-relative:page;mso-position-vertical-relative:page" coordorigin="1247,582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">
                <v:shape id="Freeform 1811" o:spid="_x0000_s1027" style="position:absolute;left:1247;top:582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75136" behindDoc="1" locked="0" layoutInCell="1" allowOverlap="1" wp14:anchorId="4FFC3499" wp14:editId="40AF956F">
                <wp:simplePos x="0" y="0"/>
                <wp:positionH relativeFrom="page">
                  <wp:posOffset>791845</wp:posOffset>
                </wp:positionH>
                <wp:positionV relativeFrom="page">
                  <wp:posOffset>4008755</wp:posOffset>
                </wp:positionV>
                <wp:extent cx="5975985" cy="1270"/>
                <wp:effectExtent l="10795" t="8255" r="13970" b="9525"/>
                <wp:wrapNone/>
                <wp:docPr id="972" name="Group 1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313"/>
                          <a:chExt cx="9411" cy="2"/>
                        </a:xfrm>
                      </wpg:grpSpPr>
                      <wps:wsp>
                        <wps:cNvPr id="973" name="Freeform 1813"/>
                        <wps:cNvSpPr>
                          <a:spLocks/>
                        </wps:cNvSpPr>
                        <wps:spPr bwMode="auto">
                          <a:xfrm>
                            <a:off x="1247" y="631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C8FA2E6" id="Group 1812" o:spid="_x0000_s1026" style="position:absolute;margin-left:62.35pt;margin-top:315.65pt;width:470.55pt;height:.1pt;z-index:-251641344;mso-position-horizontal-relative:page;mso-position-vertical-relative:page" coordorigin="1247,631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">
                <v:shape id="Freeform 1813" o:spid="_x0000_s1027" style="position:absolute;left:1247;top:631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76160" behindDoc="1" locked="0" layoutInCell="1" allowOverlap="1" wp14:anchorId="197AC007" wp14:editId="7ED24433">
                <wp:simplePos x="0" y="0"/>
                <wp:positionH relativeFrom="page">
                  <wp:posOffset>791845</wp:posOffset>
                </wp:positionH>
                <wp:positionV relativeFrom="page">
                  <wp:posOffset>4320540</wp:posOffset>
                </wp:positionV>
                <wp:extent cx="5975985" cy="1270"/>
                <wp:effectExtent l="10795" t="5715" r="13970" b="12065"/>
                <wp:wrapNone/>
                <wp:docPr id="970" name="Group 1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804"/>
                          <a:chExt cx="9411" cy="2"/>
                        </a:xfrm>
                      </wpg:grpSpPr>
                      <wps:wsp>
                        <wps:cNvPr id="971" name="Freeform 1815"/>
                        <wps:cNvSpPr>
                          <a:spLocks/>
                        </wps:cNvSpPr>
                        <wps:spPr bwMode="auto">
                          <a:xfrm>
                            <a:off x="1247" y="680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A3F2D38" id="Group 1814" o:spid="_x0000_s1026" style="position:absolute;margin-left:62.35pt;margin-top:340.2pt;width:470.55pt;height:.1pt;z-index:-251640320;mso-position-horizontal-relative:page;mso-position-vertical-relative:page" coordorigin="1247,680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">
                <v:shape id="Freeform 1815" o:spid="_x0000_s1027" style="position:absolute;left:1247;top:680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77184" behindDoc="1" locked="0" layoutInCell="1" allowOverlap="1" wp14:anchorId="15259C58" wp14:editId="704B5B5D">
                <wp:simplePos x="0" y="0"/>
                <wp:positionH relativeFrom="page">
                  <wp:posOffset>791845</wp:posOffset>
                </wp:positionH>
                <wp:positionV relativeFrom="page">
                  <wp:posOffset>4632325</wp:posOffset>
                </wp:positionV>
                <wp:extent cx="5975985" cy="1270"/>
                <wp:effectExtent l="10795" t="12700" r="13970" b="5080"/>
                <wp:wrapNone/>
                <wp:docPr id="968" name="Group 1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95"/>
                          <a:chExt cx="9411" cy="2"/>
                        </a:xfrm>
                      </wpg:grpSpPr>
                      <wps:wsp>
                        <wps:cNvPr id="969" name="Freeform 1817"/>
                        <wps:cNvSpPr>
                          <a:spLocks/>
                        </wps:cNvSpPr>
                        <wps:spPr bwMode="auto">
                          <a:xfrm>
                            <a:off x="1247" y="729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2572CC9" id="Group 1816" o:spid="_x0000_s1026" style="position:absolute;margin-left:62.35pt;margin-top:364.75pt;width:470.55pt;height:.1pt;z-index:-251639296;mso-position-horizontal-relative:page;mso-position-vertical-relative:page" coordorigin="1247,729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">
                <v:shape id="Freeform 1817" o:spid="_x0000_s1027" style="position:absolute;left:1247;top:729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78208" behindDoc="1" locked="0" layoutInCell="1" allowOverlap="1" wp14:anchorId="5EEBA09A" wp14:editId="375E7497">
                <wp:simplePos x="0" y="0"/>
                <wp:positionH relativeFrom="page">
                  <wp:posOffset>791845</wp:posOffset>
                </wp:positionH>
                <wp:positionV relativeFrom="page">
                  <wp:posOffset>4943475</wp:posOffset>
                </wp:positionV>
                <wp:extent cx="5975985" cy="1270"/>
                <wp:effectExtent l="10795" t="9525" r="13970" b="8255"/>
                <wp:wrapNone/>
                <wp:docPr id="966" name="Group 1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785"/>
                          <a:chExt cx="9411" cy="2"/>
                        </a:xfrm>
                      </wpg:grpSpPr>
                      <wps:wsp>
                        <wps:cNvPr id="967" name="Freeform 1819"/>
                        <wps:cNvSpPr>
                          <a:spLocks/>
                        </wps:cNvSpPr>
                        <wps:spPr bwMode="auto">
                          <a:xfrm>
                            <a:off x="1247" y="778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BCF5E64" id="Group 1818" o:spid="_x0000_s1026" style="position:absolute;margin-left:62.35pt;margin-top:389.25pt;width:470.55pt;height:.1pt;z-index:-251638272;mso-position-horizontal-relative:page;mso-position-vertical-relative:page" coordorigin="1247,778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">
                <v:shape id="Freeform 1819" o:spid="_x0000_s1027" style="position:absolute;left:1247;top:778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79232" behindDoc="1" locked="0" layoutInCell="1" allowOverlap="1" wp14:anchorId="107D1C79" wp14:editId="0A566174">
                <wp:simplePos x="0" y="0"/>
                <wp:positionH relativeFrom="page">
                  <wp:posOffset>791845</wp:posOffset>
                </wp:positionH>
                <wp:positionV relativeFrom="page">
                  <wp:posOffset>5255260</wp:posOffset>
                </wp:positionV>
                <wp:extent cx="5975985" cy="1270"/>
                <wp:effectExtent l="10795" t="6985" r="13970" b="10795"/>
                <wp:wrapNone/>
                <wp:docPr id="964" name="Group 1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276"/>
                          <a:chExt cx="9411" cy="2"/>
                        </a:xfrm>
                      </wpg:grpSpPr>
                      <wps:wsp>
                        <wps:cNvPr id="965" name="Freeform 1821"/>
                        <wps:cNvSpPr>
                          <a:spLocks/>
                        </wps:cNvSpPr>
                        <wps:spPr bwMode="auto">
                          <a:xfrm>
                            <a:off x="1247" y="8276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B0CE700" id="Group 1820" o:spid="_x0000_s1026" style="position:absolute;margin-left:62.35pt;margin-top:413.8pt;width:470.55pt;height:.1pt;z-index:-251637248;mso-position-horizontal-relative:page;mso-position-vertical-relative:page" coordorigin="1247,8276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">
                <v:shape id="Freeform 1821" o:spid="_x0000_s1027" style="position:absolute;left:1247;top:8276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80256" behindDoc="1" locked="0" layoutInCell="1" allowOverlap="1" wp14:anchorId="2ABA1058" wp14:editId="391A00FD">
                <wp:simplePos x="0" y="0"/>
                <wp:positionH relativeFrom="page">
                  <wp:posOffset>791845</wp:posOffset>
                </wp:positionH>
                <wp:positionV relativeFrom="page">
                  <wp:posOffset>5567045</wp:posOffset>
                </wp:positionV>
                <wp:extent cx="5975985" cy="1270"/>
                <wp:effectExtent l="10795" t="13970" r="13970" b="3810"/>
                <wp:wrapNone/>
                <wp:docPr id="962" name="Group 1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767"/>
                          <a:chExt cx="9411" cy="2"/>
                        </a:xfrm>
                      </wpg:grpSpPr>
                      <wps:wsp>
                        <wps:cNvPr id="963" name="Freeform 1823"/>
                        <wps:cNvSpPr>
                          <a:spLocks/>
                        </wps:cNvSpPr>
                        <wps:spPr bwMode="auto">
                          <a:xfrm>
                            <a:off x="1247" y="876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7D3A8AE" id="Group 1822" o:spid="_x0000_s1026" style="position:absolute;margin-left:62.35pt;margin-top:438.35pt;width:470.55pt;height:.1pt;z-index:-251636224;mso-position-horizontal-relative:page;mso-position-vertical-relative:page" coordorigin="1247,876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">
                <v:shape id="Freeform 1823" o:spid="_x0000_s1027" style="position:absolute;left:1247;top:876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81280" behindDoc="1" locked="0" layoutInCell="1" allowOverlap="1" wp14:anchorId="3F11D743" wp14:editId="0DE7045D">
                <wp:simplePos x="0" y="0"/>
                <wp:positionH relativeFrom="page">
                  <wp:posOffset>791845</wp:posOffset>
                </wp:positionH>
                <wp:positionV relativeFrom="page">
                  <wp:posOffset>5878830</wp:posOffset>
                </wp:positionV>
                <wp:extent cx="5975985" cy="1270"/>
                <wp:effectExtent l="10795" t="11430" r="13970" b="6350"/>
                <wp:wrapNone/>
                <wp:docPr id="960" name="Group 1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258"/>
                          <a:chExt cx="9411" cy="2"/>
                        </a:xfrm>
                      </wpg:grpSpPr>
                      <wps:wsp>
                        <wps:cNvPr id="961" name="Freeform 1825"/>
                        <wps:cNvSpPr>
                          <a:spLocks/>
                        </wps:cNvSpPr>
                        <wps:spPr bwMode="auto">
                          <a:xfrm>
                            <a:off x="1247" y="925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997FC07" id="Group 1824" o:spid="_x0000_s1026" style="position:absolute;margin-left:62.35pt;margin-top:462.9pt;width:470.55pt;height:.1pt;z-index:-251635200;mso-position-horizontal-relative:page;mso-position-vertical-relative:page" coordorigin="1247,925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">
                <v:shape id="Freeform 1825" o:spid="_x0000_s1027" style="position:absolute;left:1247;top:925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82304" behindDoc="1" locked="0" layoutInCell="1" allowOverlap="1" wp14:anchorId="2A7BF045" wp14:editId="0DD3288E">
                <wp:simplePos x="0" y="0"/>
                <wp:positionH relativeFrom="page">
                  <wp:posOffset>791845</wp:posOffset>
                </wp:positionH>
                <wp:positionV relativeFrom="page">
                  <wp:posOffset>6190615</wp:posOffset>
                </wp:positionV>
                <wp:extent cx="5975985" cy="1270"/>
                <wp:effectExtent l="10795" t="8890" r="13970" b="8890"/>
                <wp:wrapNone/>
                <wp:docPr id="958" name="Group 1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749"/>
                          <a:chExt cx="9411" cy="2"/>
                        </a:xfrm>
                      </wpg:grpSpPr>
                      <wps:wsp>
                        <wps:cNvPr id="959" name="Freeform 1827"/>
                        <wps:cNvSpPr>
                          <a:spLocks/>
                        </wps:cNvSpPr>
                        <wps:spPr bwMode="auto">
                          <a:xfrm>
                            <a:off x="1247" y="974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1F0A324" id="Group 1826" o:spid="_x0000_s1026" style="position:absolute;margin-left:62.35pt;margin-top:487.45pt;width:470.55pt;height:.1pt;z-index:-251634176;mso-position-horizontal-relative:page;mso-position-vertical-relative:page" coordorigin="1247,974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">
                <v:shape id="Freeform 1827" o:spid="_x0000_s1027" style="position:absolute;left:1247;top:974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83328" behindDoc="1" locked="0" layoutInCell="1" allowOverlap="1" wp14:anchorId="6FBD531E" wp14:editId="6FF0F927">
                <wp:simplePos x="0" y="0"/>
                <wp:positionH relativeFrom="page">
                  <wp:posOffset>791845</wp:posOffset>
                </wp:positionH>
                <wp:positionV relativeFrom="page">
                  <wp:posOffset>6501765</wp:posOffset>
                </wp:positionV>
                <wp:extent cx="5975985" cy="1270"/>
                <wp:effectExtent l="10795" t="5715" r="13970" b="12065"/>
                <wp:wrapNone/>
                <wp:docPr id="956" name="Group 1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239"/>
                          <a:chExt cx="9411" cy="2"/>
                        </a:xfrm>
                      </wpg:grpSpPr>
                      <wps:wsp>
                        <wps:cNvPr id="957" name="Freeform 1829"/>
                        <wps:cNvSpPr>
                          <a:spLocks/>
                        </wps:cNvSpPr>
                        <wps:spPr bwMode="auto">
                          <a:xfrm>
                            <a:off x="1247" y="1023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A8B89AC" id="Group 1828" o:spid="_x0000_s1026" style="position:absolute;margin-left:62.35pt;margin-top:511.95pt;width:470.55pt;height:.1pt;z-index:-251633152;mso-position-horizontal-relative:page;mso-position-vertical-relative:page" coordorigin="1247,1023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">
                <v:shape id="Freeform 1829" o:spid="_x0000_s1027" style="position:absolute;left:1247;top:1023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84352" behindDoc="1" locked="0" layoutInCell="1" allowOverlap="1" wp14:anchorId="4D2A8DC0" wp14:editId="660B8490">
                <wp:simplePos x="0" y="0"/>
                <wp:positionH relativeFrom="page">
                  <wp:posOffset>791845</wp:posOffset>
                </wp:positionH>
                <wp:positionV relativeFrom="page">
                  <wp:posOffset>6813550</wp:posOffset>
                </wp:positionV>
                <wp:extent cx="5975985" cy="1270"/>
                <wp:effectExtent l="10795" t="12700" r="13970" b="5080"/>
                <wp:wrapNone/>
                <wp:docPr id="954" name="Group 1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730"/>
                          <a:chExt cx="9411" cy="2"/>
                        </a:xfrm>
                      </wpg:grpSpPr>
                      <wps:wsp>
                        <wps:cNvPr id="955" name="Freeform 1831"/>
                        <wps:cNvSpPr>
                          <a:spLocks/>
                        </wps:cNvSpPr>
                        <wps:spPr bwMode="auto">
                          <a:xfrm>
                            <a:off x="1247" y="1073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132AB46" id="Group 1830" o:spid="_x0000_s1026" style="position:absolute;margin-left:62.35pt;margin-top:536.5pt;width:470.55pt;height:.1pt;z-index:-251632128;mso-position-horizontal-relative:page;mso-position-vertical-relative:page" coordorigin="1247,1073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">
                <v:shape id="Freeform 1831" o:spid="_x0000_s1027" style="position:absolute;left:1247;top:1073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85376" behindDoc="1" locked="0" layoutInCell="1" allowOverlap="1" wp14:anchorId="748CCF4C" wp14:editId="3B556FDE">
                <wp:simplePos x="0" y="0"/>
                <wp:positionH relativeFrom="page">
                  <wp:posOffset>791845</wp:posOffset>
                </wp:positionH>
                <wp:positionV relativeFrom="page">
                  <wp:posOffset>7125335</wp:posOffset>
                </wp:positionV>
                <wp:extent cx="5975985" cy="1270"/>
                <wp:effectExtent l="10795" t="10160" r="13970" b="7620"/>
                <wp:wrapNone/>
                <wp:docPr id="952" name="Group 1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221"/>
                          <a:chExt cx="9411" cy="2"/>
                        </a:xfrm>
                      </wpg:grpSpPr>
                      <wps:wsp>
                        <wps:cNvPr id="953" name="Freeform 1833"/>
                        <wps:cNvSpPr>
                          <a:spLocks/>
                        </wps:cNvSpPr>
                        <wps:spPr bwMode="auto">
                          <a:xfrm>
                            <a:off x="1247" y="1122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0B346E1" id="Group 1832" o:spid="_x0000_s1026" style="position:absolute;margin-left:62.35pt;margin-top:561.05pt;width:470.55pt;height:.1pt;z-index:-251631104;mso-position-horizontal-relative:page;mso-position-vertical-relative:page" coordorigin="1247,1122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">
                <v:shape id="Freeform 1833" o:spid="_x0000_s1027" style="position:absolute;left:1247;top:1122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86400" behindDoc="1" locked="0" layoutInCell="1" allowOverlap="1" wp14:anchorId="58F97A90" wp14:editId="0E191F01">
                <wp:simplePos x="0" y="0"/>
                <wp:positionH relativeFrom="page">
                  <wp:posOffset>791845</wp:posOffset>
                </wp:positionH>
                <wp:positionV relativeFrom="page">
                  <wp:posOffset>7437120</wp:posOffset>
                </wp:positionV>
                <wp:extent cx="5975985" cy="1270"/>
                <wp:effectExtent l="10795" t="7620" r="13970" b="10160"/>
                <wp:wrapNone/>
                <wp:docPr id="950" name="Group 1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712"/>
                          <a:chExt cx="9411" cy="2"/>
                        </a:xfrm>
                      </wpg:grpSpPr>
                      <wps:wsp>
                        <wps:cNvPr id="951" name="Freeform 1835"/>
                        <wps:cNvSpPr>
                          <a:spLocks/>
                        </wps:cNvSpPr>
                        <wps:spPr bwMode="auto">
                          <a:xfrm>
                            <a:off x="1247" y="1171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D84329D" id="Group 1834" o:spid="_x0000_s1026" style="position:absolute;margin-left:62.35pt;margin-top:585.6pt;width:470.55pt;height:.1pt;z-index:-251630080;mso-position-horizontal-relative:page;mso-position-vertical-relative:page" coordorigin="1247,1171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">
                <v:shape id="Freeform 1835" o:spid="_x0000_s1027" style="position:absolute;left:1247;top:1171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87424" behindDoc="1" locked="0" layoutInCell="1" allowOverlap="1" wp14:anchorId="75DFCC23" wp14:editId="0FDB9225">
                <wp:simplePos x="0" y="0"/>
                <wp:positionH relativeFrom="page">
                  <wp:posOffset>791845</wp:posOffset>
                </wp:positionH>
                <wp:positionV relativeFrom="page">
                  <wp:posOffset>7748270</wp:posOffset>
                </wp:positionV>
                <wp:extent cx="5975985" cy="1270"/>
                <wp:effectExtent l="10795" t="13970" r="13970" b="3810"/>
                <wp:wrapNone/>
                <wp:docPr id="948" name="Group 1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202"/>
                          <a:chExt cx="9411" cy="2"/>
                        </a:xfrm>
                      </wpg:grpSpPr>
                      <wps:wsp>
                        <wps:cNvPr id="949" name="Freeform 1837"/>
                        <wps:cNvSpPr>
                          <a:spLocks/>
                        </wps:cNvSpPr>
                        <wps:spPr bwMode="auto">
                          <a:xfrm>
                            <a:off x="1247" y="1220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6C053D2" id="Group 1836" o:spid="_x0000_s1026" style="position:absolute;margin-left:62.35pt;margin-top:610.1pt;width:470.55pt;height:.1pt;z-index:-251629056;mso-position-horizontal-relative:page;mso-position-vertical-relative:page" coordorigin="1247,1220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">
                <v:shape id="Freeform 1837" o:spid="_x0000_s1027" style="position:absolute;left:1247;top:1220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88448" behindDoc="1" locked="0" layoutInCell="1" allowOverlap="1" wp14:anchorId="25A75526" wp14:editId="51D309E0">
                <wp:simplePos x="0" y="0"/>
                <wp:positionH relativeFrom="page">
                  <wp:posOffset>791845</wp:posOffset>
                </wp:positionH>
                <wp:positionV relativeFrom="page">
                  <wp:posOffset>8060055</wp:posOffset>
                </wp:positionV>
                <wp:extent cx="5975985" cy="1270"/>
                <wp:effectExtent l="10795" t="11430" r="13970" b="6350"/>
                <wp:wrapNone/>
                <wp:docPr id="946" name="Group 1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693"/>
                          <a:chExt cx="9411" cy="2"/>
                        </a:xfrm>
                      </wpg:grpSpPr>
                      <wps:wsp>
                        <wps:cNvPr id="947" name="Freeform 1839"/>
                        <wps:cNvSpPr>
                          <a:spLocks/>
                        </wps:cNvSpPr>
                        <wps:spPr bwMode="auto">
                          <a:xfrm>
                            <a:off x="1247" y="1269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CD137E5" id="Group 1838" o:spid="_x0000_s1026" style="position:absolute;margin-left:62.35pt;margin-top:634.65pt;width:470.55pt;height:.1pt;z-index:-251628032;mso-position-horizontal-relative:page;mso-position-vertical-relative:page" coordorigin="1247,1269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">
                <v:shape id="Freeform 1839" o:spid="_x0000_s1027" style="position:absolute;left:1247;top:1269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89472" behindDoc="1" locked="0" layoutInCell="1" allowOverlap="1" wp14:anchorId="1F7A6527" wp14:editId="5584A785">
                <wp:simplePos x="0" y="0"/>
                <wp:positionH relativeFrom="page">
                  <wp:posOffset>791845</wp:posOffset>
                </wp:positionH>
                <wp:positionV relativeFrom="page">
                  <wp:posOffset>8371840</wp:posOffset>
                </wp:positionV>
                <wp:extent cx="5975985" cy="1270"/>
                <wp:effectExtent l="10795" t="8890" r="13970" b="8890"/>
                <wp:wrapNone/>
                <wp:docPr id="944" name="Group 18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184"/>
                          <a:chExt cx="9411" cy="2"/>
                        </a:xfrm>
                      </wpg:grpSpPr>
                      <wps:wsp>
                        <wps:cNvPr id="945" name="Freeform 1841"/>
                        <wps:cNvSpPr>
                          <a:spLocks/>
                        </wps:cNvSpPr>
                        <wps:spPr bwMode="auto">
                          <a:xfrm>
                            <a:off x="1247" y="1318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AA4A068" id="Group 1840" o:spid="_x0000_s1026" style="position:absolute;margin-left:62.35pt;margin-top:659.2pt;width:470.55pt;height:.1pt;z-index:-251627008;mso-position-horizontal-relative:page;mso-position-vertical-relative:page" coordorigin="1247,1318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">
                <v:shape id="Freeform 1841" o:spid="_x0000_s1027" style="position:absolute;left:1247;top:1318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90496" behindDoc="1" locked="0" layoutInCell="1" allowOverlap="1" wp14:anchorId="3587548C" wp14:editId="4ECCEB1E">
                <wp:simplePos x="0" y="0"/>
                <wp:positionH relativeFrom="page">
                  <wp:posOffset>791845</wp:posOffset>
                </wp:positionH>
                <wp:positionV relativeFrom="page">
                  <wp:posOffset>8683625</wp:posOffset>
                </wp:positionV>
                <wp:extent cx="5975985" cy="1270"/>
                <wp:effectExtent l="10795" t="6350" r="13970" b="11430"/>
                <wp:wrapNone/>
                <wp:docPr id="942" name="Group 1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675"/>
                          <a:chExt cx="9411" cy="2"/>
                        </a:xfrm>
                      </wpg:grpSpPr>
                      <wps:wsp>
                        <wps:cNvPr id="943" name="Freeform 1843"/>
                        <wps:cNvSpPr>
                          <a:spLocks/>
                        </wps:cNvSpPr>
                        <wps:spPr bwMode="auto">
                          <a:xfrm>
                            <a:off x="1247" y="1367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BD68A3E" id="Group 1842" o:spid="_x0000_s1026" style="position:absolute;margin-left:62.35pt;margin-top:683.75pt;width:470.55pt;height:.1pt;z-index:-251625984;mso-position-horizontal-relative:page;mso-position-vertical-relative:page" coordorigin="1247,1367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">
                <v:shape id="Freeform 1843" o:spid="_x0000_s1027" style="position:absolute;left:1247;top:1367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95616" behindDoc="1" locked="0" layoutInCell="1" allowOverlap="1" wp14:anchorId="23C34E5C" wp14:editId="27E05CFB">
                <wp:simplePos x="0" y="0"/>
                <wp:positionH relativeFrom="page">
                  <wp:posOffset>182880</wp:posOffset>
                </wp:positionH>
                <wp:positionV relativeFrom="page">
                  <wp:posOffset>3322955</wp:posOffset>
                </wp:positionV>
                <wp:extent cx="165100" cy="3596005"/>
                <wp:effectExtent l="1905" t="0" r="4445" b="0"/>
                <wp:wrapNone/>
                <wp:docPr id="941" name="Text Box 18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3596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9FB278" w14:textId="77777777" w:rsidR="00D35C18" w:rsidRDefault="00D35C18" w:rsidP="00EC44B8">
                            <w:pPr>
                              <w:spacing w:after="0" w:line="245" w:lineRule="exact"/>
                              <w:ind w:left="20" w:right="-53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DO NOT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WRITE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IN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THIS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AREA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WILL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BE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CUT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OFF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3C34E5C" id="Text Box 1852" o:spid="_x0000_s1050" type="#_x0000_t202" style="position:absolute;left:0;text-align:left;margin-left:14.4pt;margin-top:261.65pt;width:13pt;height:283.15pt;z-index:-25162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" filled="f" stroked="f">
                <v:textbox style="layout-flow:vertical" inset="0,0,0,0">
                  <w:txbxContent>
                    <w:p w14:paraId="7D9FB278" w14:textId="77777777" w:rsidR="00D35C18" w:rsidRDefault="00D35C18" w:rsidP="00EC44B8">
                      <w:pPr>
                        <w:spacing w:after="0" w:line="245" w:lineRule="exact"/>
                        <w:ind w:left="20" w:right="-53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color w:val="6D6E71"/>
                        </w:rPr>
                        <w:t>DO NOT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WRITE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IN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THIS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AREA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WILL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BE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CUT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OFF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C44B8">
        <w:rPr>
          <w:rFonts w:ascii="Arial" w:eastAsia="Arial" w:hAnsi="Arial" w:cs="Arial"/>
          <w:b/>
          <w:bCs/>
          <w:color w:val="231F20"/>
          <w:position w:val="-1"/>
        </w:rPr>
        <w:tab/>
      </w:r>
    </w:p>
    <w:p w14:paraId="63C66883" w14:textId="77777777" w:rsidR="00EC44B8" w:rsidRDefault="00EC44B8" w:rsidP="00EC44B8">
      <w:pPr>
        <w:spacing w:before="6" w:after="0" w:line="220" w:lineRule="exact"/>
      </w:pPr>
    </w:p>
    <w:p w14:paraId="4DA4569C" w14:textId="72F2F867" w:rsidR="00EC44B8" w:rsidRDefault="00F82685" w:rsidP="00EC44B8">
      <w:pPr>
        <w:tabs>
          <w:tab w:val="left" w:pos="3600"/>
        </w:tabs>
        <w:spacing w:before="32" w:after="0" w:line="248" w:lineRule="exact"/>
        <w:ind w:left="107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65920" behindDoc="1" locked="0" layoutInCell="1" allowOverlap="1" wp14:anchorId="16A1EE8D" wp14:editId="3BACE5A6">
                <wp:simplePos x="0" y="0"/>
                <wp:positionH relativeFrom="page">
                  <wp:posOffset>791845</wp:posOffset>
                </wp:positionH>
                <wp:positionV relativeFrom="paragraph">
                  <wp:posOffset>461645</wp:posOffset>
                </wp:positionV>
                <wp:extent cx="5975985" cy="1270"/>
                <wp:effectExtent l="10795" t="11430" r="13970" b="6350"/>
                <wp:wrapNone/>
                <wp:docPr id="939" name="Group 17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7"/>
                          <a:chExt cx="9411" cy="2"/>
                        </a:xfrm>
                      </wpg:grpSpPr>
                      <wps:wsp>
                        <wps:cNvPr id="940" name="Freeform 1795"/>
                        <wps:cNvSpPr>
                          <a:spLocks/>
                        </wps:cNvSpPr>
                        <wps:spPr bwMode="auto">
                          <a:xfrm>
                            <a:off x="1247" y="72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2C7FCB9" id="Group 1794" o:spid="_x0000_s1026" style="position:absolute;margin-left:62.35pt;margin-top:36.35pt;width:470.55pt;height:.1pt;z-index:-251650560;mso-position-horizontal-relative:page" coordorigin="1247,72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">
                <v:shape id="Freeform 1795" o:spid="_x0000_s1027" style="position:absolute;left:1247;top:72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66944" behindDoc="1" locked="0" layoutInCell="1" allowOverlap="1" wp14:anchorId="5D494381" wp14:editId="1DFC0B3F">
                <wp:simplePos x="0" y="0"/>
                <wp:positionH relativeFrom="page">
                  <wp:posOffset>791845</wp:posOffset>
                </wp:positionH>
                <wp:positionV relativeFrom="paragraph">
                  <wp:posOffset>773430</wp:posOffset>
                </wp:positionV>
                <wp:extent cx="5975985" cy="1270"/>
                <wp:effectExtent l="10795" t="8890" r="13970" b="8890"/>
                <wp:wrapNone/>
                <wp:docPr id="937" name="Group 1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18"/>
                          <a:chExt cx="9411" cy="2"/>
                        </a:xfrm>
                      </wpg:grpSpPr>
                      <wps:wsp>
                        <wps:cNvPr id="938" name="Freeform 1797"/>
                        <wps:cNvSpPr>
                          <a:spLocks/>
                        </wps:cNvSpPr>
                        <wps:spPr bwMode="auto">
                          <a:xfrm>
                            <a:off x="1247" y="121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AB29731" id="Group 1796" o:spid="_x0000_s1026" style="position:absolute;margin-left:62.35pt;margin-top:60.9pt;width:470.55pt;height:.1pt;z-index:-251649536;mso-position-horizontal-relative:page" coordorigin="1247,121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">
                <v:shape id="Freeform 1797" o:spid="_x0000_s1027" style="position:absolute;left:1247;top:121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67968" behindDoc="1" locked="0" layoutInCell="1" allowOverlap="1" wp14:anchorId="5EAF931D" wp14:editId="09E5A653">
                <wp:simplePos x="0" y="0"/>
                <wp:positionH relativeFrom="page">
                  <wp:posOffset>791845</wp:posOffset>
                </wp:positionH>
                <wp:positionV relativeFrom="paragraph">
                  <wp:posOffset>1085215</wp:posOffset>
                </wp:positionV>
                <wp:extent cx="5975985" cy="1270"/>
                <wp:effectExtent l="10795" t="6350" r="13970" b="11430"/>
                <wp:wrapNone/>
                <wp:docPr id="935" name="Group 1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709"/>
                          <a:chExt cx="9411" cy="2"/>
                        </a:xfrm>
                      </wpg:grpSpPr>
                      <wps:wsp>
                        <wps:cNvPr id="936" name="Freeform 1799"/>
                        <wps:cNvSpPr>
                          <a:spLocks/>
                        </wps:cNvSpPr>
                        <wps:spPr bwMode="auto">
                          <a:xfrm>
                            <a:off x="1247" y="170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31F6053" id="Group 1798" o:spid="_x0000_s1026" style="position:absolute;margin-left:62.35pt;margin-top:85.45pt;width:470.55pt;height:.1pt;z-index:-251648512;mso-position-horizontal-relative:page" coordorigin="1247,170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">
                <v:shape id="Freeform 1799" o:spid="_x0000_s1027" style="position:absolute;left:1247;top:170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68992" behindDoc="1" locked="0" layoutInCell="1" allowOverlap="1" wp14:anchorId="10ABA4EB" wp14:editId="5F4973F1">
                <wp:simplePos x="0" y="0"/>
                <wp:positionH relativeFrom="page">
                  <wp:posOffset>791845</wp:posOffset>
                </wp:positionH>
                <wp:positionV relativeFrom="paragraph">
                  <wp:posOffset>1396365</wp:posOffset>
                </wp:positionV>
                <wp:extent cx="5975985" cy="1270"/>
                <wp:effectExtent l="10795" t="12700" r="13970" b="5080"/>
                <wp:wrapNone/>
                <wp:docPr id="933" name="Group 1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2199"/>
                          <a:chExt cx="9411" cy="2"/>
                        </a:xfrm>
                      </wpg:grpSpPr>
                      <wps:wsp>
                        <wps:cNvPr id="934" name="Freeform 1801"/>
                        <wps:cNvSpPr>
                          <a:spLocks/>
                        </wps:cNvSpPr>
                        <wps:spPr bwMode="auto">
                          <a:xfrm>
                            <a:off x="1247" y="219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972F87B" id="Group 1800" o:spid="_x0000_s1026" style="position:absolute;margin-left:62.35pt;margin-top:109.95pt;width:470.55pt;height:.1pt;z-index:-251647488;mso-position-horizontal-relative:page" coordorigin="1247,219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">
                <v:shape id="Freeform 1801" o:spid="_x0000_s1027" style="position:absolute;left:1247;top:219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</w:p>
    <w:p w14:paraId="349B8387" w14:textId="77777777" w:rsidR="00EC44B8" w:rsidRDefault="00EC44B8" w:rsidP="00EC44B8">
      <w:pPr>
        <w:spacing w:before="6" w:after="0" w:line="180" w:lineRule="exact"/>
        <w:rPr>
          <w:sz w:val="18"/>
          <w:szCs w:val="18"/>
        </w:rPr>
      </w:pPr>
    </w:p>
    <w:p w14:paraId="4D11984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70AB0A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027FBF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8FA11E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C8D258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DE593B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B61C8D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1630B1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FAD5EA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915ED4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93CECA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14F820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23D468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3C8658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9EC429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7C2699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8590F6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BAFFA6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926B03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C4303A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1EEDC3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38290E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2FCE75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B44127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D85C7A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049634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A718BC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10B4E7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9CE25E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4905C9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13BFE1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5909DC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8012C0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00257B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4EAEAA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339023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D16503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C0F56B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37DBDE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9EB65F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6B48CA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784B22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8B3EAB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941740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F0D3E2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A1669E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8E9E04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F4D7B9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A8C8AA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CB1223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27B164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712DB1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96BE2C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AE731C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26D581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7D9380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34858C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982FFD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19DDFB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09CCFB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ADA787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A4BB81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5E2C60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7D44C7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68755F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0F9B68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6DD268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D1CB53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1607EC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DEB9D7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305830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5815DDF" w14:textId="30761D54" w:rsidR="00EC44B8" w:rsidRDefault="00F82685" w:rsidP="00EC44B8">
      <w:pPr>
        <w:spacing w:before="32" w:after="0" w:line="240" w:lineRule="auto"/>
        <w:ind w:left="4036" w:right="4017"/>
        <w:jc w:val="center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91520" behindDoc="1" locked="0" layoutInCell="1" allowOverlap="1" wp14:anchorId="23E275A2" wp14:editId="39348F9C">
                <wp:simplePos x="0" y="0"/>
                <wp:positionH relativeFrom="page">
                  <wp:posOffset>791845</wp:posOffset>
                </wp:positionH>
                <wp:positionV relativeFrom="paragraph">
                  <wp:posOffset>-1060450</wp:posOffset>
                </wp:positionV>
                <wp:extent cx="5975985" cy="1270"/>
                <wp:effectExtent l="10795" t="10795" r="13970" b="6985"/>
                <wp:wrapNone/>
                <wp:docPr id="931" name="Group 1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670"/>
                          <a:chExt cx="9411" cy="2"/>
                        </a:xfrm>
                      </wpg:grpSpPr>
                      <wps:wsp>
                        <wps:cNvPr id="932" name="Freeform 1845"/>
                        <wps:cNvSpPr>
                          <a:spLocks/>
                        </wps:cNvSpPr>
                        <wps:spPr bwMode="auto">
                          <a:xfrm>
                            <a:off x="1247" y="-167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7767590" id="Group 1844" o:spid="_x0000_s1026" style="position:absolute;margin-left:62.35pt;margin-top:-83.5pt;width:470.55pt;height:.1pt;z-index:-251624960;mso-position-horizontal-relative:page" coordorigin="1247,-167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">
                <v:shape id="Freeform 1845" o:spid="_x0000_s1027" style="position:absolute;left:1247;top:-167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92544" behindDoc="1" locked="0" layoutInCell="1" allowOverlap="1" wp14:anchorId="41C78C69" wp14:editId="62E9D51C">
                <wp:simplePos x="0" y="0"/>
                <wp:positionH relativeFrom="page">
                  <wp:posOffset>791845</wp:posOffset>
                </wp:positionH>
                <wp:positionV relativeFrom="paragraph">
                  <wp:posOffset>-748665</wp:posOffset>
                </wp:positionV>
                <wp:extent cx="5975985" cy="1270"/>
                <wp:effectExtent l="10795" t="8255" r="13970" b="9525"/>
                <wp:wrapNone/>
                <wp:docPr id="929" name="Group 1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179"/>
                          <a:chExt cx="9411" cy="2"/>
                        </a:xfrm>
                      </wpg:grpSpPr>
                      <wps:wsp>
                        <wps:cNvPr id="930" name="Freeform 1847"/>
                        <wps:cNvSpPr>
                          <a:spLocks/>
                        </wps:cNvSpPr>
                        <wps:spPr bwMode="auto">
                          <a:xfrm>
                            <a:off x="1247" y="-117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F84F369" id="Group 1846" o:spid="_x0000_s1026" style="position:absolute;margin-left:62.35pt;margin-top:-58.95pt;width:470.55pt;height:.1pt;z-index:-251623936;mso-position-horizontal-relative:page" coordorigin="1247,-117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">
                <v:shape id="Freeform 1847" o:spid="_x0000_s1027" style="position:absolute;left:1247;top:-117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93568" behindDoc="1" locked="0" layoutInCell="1" allowOverlap="1" wp14:anchorId="1F6279B4" wp14:editId="1762519C">
                <wp:simplePos x="0" y="0"/>
                <wp:positionH relativeFrom="page">
                  <wp:posOffset>791845</wp:posOffset>
                </wp:positionH>
                <wp:positionV relativeFrom="paragraph">
                  <wp:posOffset>-436880</wp:posOffset>
                </wp:positionV>
                <wp:extent cx="5975985" cy="1270"/>
                <wp:effectExtent l="10795" t="5715" r="13970" b="12065"/>
                <wp:wrapNone/>
                <wp:docPr id="927" name="Group 18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688"/>
                          <a:chExt cx="9411" cy="2"/>
                        </a:xfrm>
                      </wpg:grpSpPr>
                      <wps:wsp>
                        <wps:cNvPr id="928" name="Freeform 1849"/>
                        <wps:cNvSpPr>
                          <a:spLocks/>
                        </wps:cNvSpPr>
                        <wps:spPr bwMode="auto">
                          <a:xfrm>
                            <a:off x="1247" y="-68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0C16460" id="Group 1848" o:spid="_x0000_s1026" style="position:absolute;margin-left:62.35pt;margin-top:-34.4pt;width:470.55pt;height:.1pt;z-index:-251622912;mso-position-horizontal-relative:page" coordorigin="1247,-68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">
                <v:shape id="Freeform 1849" o:spid="_x0000_s1027" style="position:absolute;left:1247;top:-68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94592" behindDoc="1" locked="0" layoutInCell="1" allowOverlap="1" wp14:anchorId="1FE3B4E7" wp14:editId="00326EF6">
                <wp:simplePos x="0" y="0"/>
                <wp:positionH relativeFrom="page">
                  <wp:posOffset>791845</wp:posOffset>
                </wp:positionH>
                <wp:positionV relativeFrom="paragraph">
                  <wp:posOffset>-125730</wp:posOffset>
                </wp:positionV>
                <wp:extent cx="5975985" cy="1270"/>
                <wp:effectExtent l="10795" t="12065" r="13970" b="5715"/>
                <wp:wrapNone/>
                <wp:docPr id="925" name="Group 1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98"/>
                          <a:chExt cx="9411" cy="2"/>
                        </a:xfrm>
                      </wpg:grpSpPr>
                      <wps:wsp>
                        <wps:cNvPr id="926" name="Freeform 1851"/>
                        <wps:cNvSpPr>
                          <a:spLocks/>
                        </wps:cNvSpPr>
                        <wps:spPr bwMode="auto">
                          <a:xfrm>
                            <a:off x="1247" y="-19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705B508" id="Group 1850" o:spid="_x0000_s1026" style="position:absolute;margin-left:62.35pt;margin-top:-9.9pt;width:470.55pt;height:.1pt;z-index:-251621888;mso-position-horizontal-relative:page" coordorigin="1247,-19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">
                <v:shape id="Freeform 1851" o:spid="_x0000_s1027" style="position:absolute;left:1247;top:-19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 w:rsidR="00EC44B8">
        <w:rPr>
          <w:rFonts w:ascii="Arial" w:eastAsia="Arial" w:hAnsi="Arial" w:cs="Arial"/>
          <w:b/>
          <w:bCs/>
          <w:color w:val="231F20"/>
        </w:rPr>
        <w:t xml:space="preserve">See next </w:t>
      </w:r>
      <w:r w:rsidR="00EC44B8">
        <w:rPr>
          <w:rFonts w:ascii="Arial" w:eastAsia="Arial" w:hAnsi="Arial" w:cs="Arial"/>
          <w:b/>
          <w:bCs/>
          <w:color w:val="231F20"/>
          <w:w w:val="99"/>
        </w:rPr>
        <w:t>page</w:t>
      </w:r>
    </w:p>
    <w:p w14:paraId="1EFAE6D1" w14:textId="77777777" w:rsidR="00EC44B8" w:rsidRDefault="00EC44B8" w:rsidP="00EC44B8">
      <w:pPr>
        <w:spacing w:after="0"/>
        <w:jc w:val="center"/>
        <w:sectPr w:rsidR="00EC44B8">
          <w:headerReference w:type="default" r:id="rId31"/>
          <w:pgSz w:w="11920" w:h="16840"/>
          <w:pgMar w:top="600" w:right="1140" w:bottom="280" w:left="1140" w:header="0" w:footer="2260" w:gutter="0"/>
          <w:cols w:space="720"/>
        </w:sectPr>
      </w:pPr>
    </w:p>
    <w:p w14:paraId="2D67BEAB" w14:textId="2F8ACA70" w:rsidR="00EC44B8" w:rsidRDefault="00F82685" w:rsidP="00EC44B8">
      <w:pPr>
        <w:tabs>
          <w:tab w:val="left" w:pos="7500"/>
        </w:tabs>
        <w:spacing w:before="77" w:after="0" w:line="248" w:lineRule="exact"/>
        <w:ind w:left="4691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96640" behindDoc="1" locked="0" layoutInCell="1" allowOverlap="1" wp14:anchorId="6B5135A0" wp14:editId="518D29D6">
                <wp:simplePos x="0" y="0"/>
                <wp:positionH relativeFrom="page">
                  <wp:posOffset>428625</wp:posOffset>
                </wp:positionH>
                <wp:positionV relativeFrom="page">
                  <wp:posOffset>360045</wp:posOffset>
                </wp:positionV>
                <wp:extent cx="1270" cy="9972040"/>
                <wp:effectExtent l="9525" t="7620" r="8255" b="12065"/>
                <wp:wrapNone/>
                <wp:docPr id="923" name="Group 18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9972040"/>
                          <a:chOff x="675" y="567"/>
                          <a:chExt cx="2" cy="15704"/>
                        </a:xfrm>
                      </wpg:grpSpPr>
                      <wps:wsp>
                        <wps:cNvPr id="924" name="Freeform 1854"/>
                        <wps:cNvSpPr>
                          <a:spLocks/>
                        </wps:cNvSpPr>
                        <wps:spPr bwMode="auto">
                          <a:xfrm>
                            <a:off x="675" y="567"/>
                            <a:ext cx="2" cy="15704"/>
                          </a:xfrm>
                          <a:custGeom>
                            <a:avLst/>
                            <a:gdLst>
                              <a:gd name="T0" fmla="+- 0 567 567"/>
                              <a:gd name="T1" fmla="*/ 567 h 15704"/>
                              <a:gd name="T2" fmla="+- 0 16271 567"/>
                              <a:gd name="T3" fmla="*/ 16271 h 157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704">
                                <a:moveTo>
                                  <a:pt x="0" y="0"/>
                                </a:moveTo>
                                <a:lnTo>
                                  <a:pt x="0" y="157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7116E21" id="Group 1853" o:spid="_x0000_s1026" style="position:absolute;margin-left:33.75pt;margin-top:28.35pt;width:.1pt;height:785.2pt;z-index:-251619840;mso-position-horizontal-relative:page;mso-position-vertical-relative:page" coordorigin="675,567" coordsize="2,1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">
                <v:shape id="Freeform 1854" o:spid="_x0000_s1027" style="position:absolute;left:675;top:567;width:2;height:15704;visibility:visible;mso-wrap-style:square;v-text-anchor:top" coordsize="2,15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" path="m,l,15704e" filled="f" strokecolor="#231f20" strokeweight=".5pt">
                  <v:path arrowok="t" o:connecttype="custom" o:connectlocs="0,567;0,16271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01760" behindDoc="1" locked="0" layoutInCell="1" allowOverlap="1" wp14:anchorId="2583205B" wp14:editId="3FC00A3A">
                <wp:simplePos x="0" y="0"/>
                <wp:positionH relativeFrom="page">
                  <wp:posOffset>791845</wp:posOffset>
                </wp:positionH>
                <wp:positionV relativeFrom="page">
                  <wp:posOffset>2450465</wp:posOffset>
                </wp:positionV>
                <wp:extent cx="5975985" cy="1270"/>
                <wp:effectExtent l="10795" t="12065" r="13970" b="5715"/>
                <wp:wrapNone/>
                <wp:docPr id="921" name="Group 1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3859"/>
                          <a:chExt cx="9411" cy="2"/>
                        </a:xfrm>
                      </wpg:grpSpPr>
                      <wps:wsp>
                        <wps:cNvPr id="922" name="Freeform 1864"/>
                        <wps:cNvSpPr>
                          <a:spLocks/>
                        </wps:cNvSpPr>
                        <wps:spPr bwMode="auto">
                          <a:xfrm>
                            <a:off x="1247" y="385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22E676B" id="Group 1863" o:spid="_x0000_s1026" style="position:absolute;margin-left:62.35pt;margin-top:192.95pt;width:470.55pt;height:.1pt;z-index:-251614720;mso-position-horizontal-relative:page;mso-position-vertical-relative:page" coordorigin="1247,385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">
                <v:shape id="Freeform 1864" o:spid="_x0000_s1027" style="position:absolute;left:1247;top:385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02784" behindDoc="1" locked="0" layoutInCell="1" allowOverlap="1" wp14:anchorId="327D05D2" wp14:editId="4338A2EC">
                <wp:simplePos x="0" y="0"/>
                <wp:positionH relativeFrom="page">
                  <wp:posOffset>791845</wp:posOffset>
                </wp:positionH>
                <wp:positionV relativeFrom="page">
                  <wp:posOffset>2762250</wp:posOffset>
                </wp:positionV>
                <wp:extent cx="5975985" cy="1270"/>
                <wp:effectExtent l="10795" t="9525" r="13970" b="8255"/>
                <wp:wrapNone/>
                <wp:docPr id="919" name="Group 1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350"/>
                          <a:chExt cx="9411" cy="2"/>
                        </a:xfrm>
                      </wpg:grpSpPr>
                      <wps:wsp>
                        <wps:cNvPr id="920" name="Freeform 1866"/>
                        <wps:cNvSpPr>
                          <a:spLocks/>
                        </wps:cNvSpPr>
                        <wps:spPr bwMode="auto">
                          <a:xfrm>
                            <a:off x="1247" y="435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6611A44" id="Group 1865" o:spid="_x0000_s1026" style="position:absolute;margin-left:62.35pt;margin-top:217.5pt;width:470.55pt;height:.1pt;z-index:-251613696;mso-position-horizontal-relative:page;mso-position-vertical-relative:page" coordorigin="1247,435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">
                <v:shape id="Freeform 1866" o:spid="_x0000_s1027" style="position:absolute;left:1247;top:435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03808" behindDoc="1" locked="0" layoutInCell="1" allowOverlap="1" wp14:anchorId="01551D10" wp14:editId="2B7EBFB2">
                <wp:simplePos x="0" y="0"/>
                <wp:positionH relativeFrom="page">
                  <wp:posOffset>791845</wp:posOffset>
                </wp:positionH>
                <wp:positionV relativeFrom="page">
                  <wp:posOffset>3074035</wp:posOffset>
                </wp:positionV>
                <wp:extent cx="5975985" cy="1270"/>
                <wp:effectExtent l="10795" t="6985" r="13970" b="10795"/>
                <wp:wrapNone/>
                <wp:docPr id="917" name="Group 1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841"/>
                          <a:chExt cx="9411" cy="2"/>
                        </a:xfrm>
                      </wpg:grpSpPr>
                      <wps:wsp>
                        <wps:cNvPr id="918" name="Freeform 1868"/>
                        <wps:cNvSpPr>
                          <a:spLocks/>
                        </wps:cNvSpPr>
                        <wps:spPr bwMode="auto">
                          <a:xfrm>
                            <a:off x="1247" y="484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3A5C5E8" id="Group 1867" o:spid="_x0000_s1026" style="position:absolute;margin-left:62.35pt;margin-top:242.05pt;width:470.55pt;height:.1pt;z-index:-251612672;mso-position-horizontal-relative:page;mso-position-vertical-relative:page" coordorigin="1247,484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">
                <v:shape id="Freeform 1868" o:spid="_x0000_s1027" style="position:absolute;left:1247;top:484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04832" behindDoc="1" locked="0" layoutInCell="1" allowOverlap="1" wp14:anchorId="3948A523" wp14:editId="4D61160B">
                <wp:simplePos x="0" y="0"/>
                <wp:positionH relativeFrom="page">
                  <wp:posOffset>791845</wp:posOffset>
                </wp:positionH>
                <wp:positionV relativeFrom="page">
                  <wp:posOffset>3385820</wp:posOffset>
                </wp:positionV>
                <wp:extent cx="5975985" cy="1270"/>
                <wp:effectExtent l="10795" t="13970" r="13970" b="3810"/>
                <wp:wrapNone/>
                <wp:docPr id="915" name="Group 1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332"/>
                          <a:chExt cx="9411" cy="2"/>
                        </a:xfrm>
                      </wpg:grpSpPr>
                      <wps:wsp>
                        <wps:cNvPr id="916" name="Freeform 1870"/>
                        <wps:cNvSpPr>
                          <a:spLocks/>
                        </wps:cNvSpPr>
                        <wps:spPr bwMode="auto">
                          <a:xfrm>
                            <a:off x="1247" y="533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AE70FB6" id="Group 1869" o:spid="_x0000_s1026" style="position:absolute;margin-left:62.35pt;margin-top:266.6pt;width:470.55pt;height:.1pt;z-index:-251611648;mso-position-horizontal-relative:page;mso-position-vertical-relative:page" coordorigin="1247,533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">
                <v:shape id="Freeform 1870" o:spid="_x0000_s1027" style="position:absolute;left:1247;top:533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05856" behindDoc="1" locked="0" layoutInCell="1" allowOverlap="1" wp14:anchorId="32F3FDA4" wp14:editId="5287F8AB">
                <wp:simplePos x="0" y="0"/>
                <wp:positionH relativeFrom="page">
                  <wp:posOffset>791845</wp:posOffset>
                </wp:positionH>
                <wp:positionV relativeFrom="page">
                  <wp:posOffset>3696970</wp:posOffset>
                </wp:positionV>
                <wp:extent cx="5975985" cy="1270"/>
                <wp:effectExtent l="10795" t="10795" r="13970" b="6985"/>
                <wp:wrapNone/>
                <wp:docPr id="913" name="Group 18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822"/>
                          <a:chExt cx="9411" cy="2"/>
                        </a:xfrm>
                      </wpg:grpSpPr>
                      <wps:wsp>
                        <wps:cNvPr id="914" name="Freeform 1872"/>
                        <wps:cNvSpPr>
                          <a:spLocks/>
                        </wps:cNvSpPr>
                        <wps:spPr bwMode="auto">
                          <a:xfrm>
                            <a:off x="1247" y="582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31D3A65" id="Group 1871" o:spid="_x0000_s1026" style="position:absolute;margin-left:62.35pt;margin-top:291.1pt;width:470.55pt;height:.1pt;z-index:-251610624;mso-position-horizontal-relative:page;mso-position-vertical-relative:page" coordorigin="1247,582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">
                <v:shape id="Freeform 1872" o:spid="_x0000_s1027" style="position:absolute;left:1247;top:582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06880" behindDoc="1" locked="0" layoutInCell="1" allowOverlap="1" wp14:anchorId="55565E49" wp14:editId="61DA8355">
                <wp:simplePos x="0" y="0"/>
                <wp:positionH relativeFrom="page">
                  <wp:posOffset>791845</wp:posOffset>
                </wp:positionH>
                <wp:positionV relativeFrom="page">
                  <wp:posOffset>4008755</wp:posOffset>
                </wp:positionV>
                <wp:extent cx="5975985" cy="1270"/>
                <wp:effectExtent l="10795" t="8255" r="13970" b="9525"/>
                <wp:wrapNone/>
                <wp:docPr id="911" name="Group 1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313"/>
                          <a:chExt cx="9411" cy="2"/>
                        </a:xfrm>
                      </wpg:grpSpPr>
                      <wps:wsp>
                        <wps:cNvPr id="912" name="Freeform 1874"/>
                        <wps:cNvSpPr>
                          <a:spLocks/>
                        </wps:cNvSpPr>
                        <wps:spPr bwMode="auto">
                          <a:xfrm>
                            <a:off x="1247" y="631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3E20CB5" id="Group 1873" o:spid="_x0000_s1026" style="position:absolute;margin-left:62.35pt;margin-top:315.65pt;width:470.55pt;height:.1pt;z-index:-251609600;mso-position-horizontal-relative:page;mso-position-vertical-relative:page" coordorigin="1247,631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">
                <v:shape id="Freeform 1874" o:spid="_x0000_s1027" style="position:absolute;left:1247;top:631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07904" behindDoc="1" locked="0" layoutInCell="1" allowOverlap="1" wp14:anchorId="6D6BEAF6" wp14:editId="471EA79F">
                <wp:simplePos x="0" y="0"/>
                <wp:positionH relativeFrom="page">
                  <wp:posOffset>791845</wp:posOffset>
                </wp:positionH>
                <wp:positionV relativeFrom="page">
                  <wp:posOffset>4320540</wp:posOffset>
                </wp:positionV>
                <wp:extent cx="5975985" cy="1270"/>
                <wp:effectExtent l="10795" t="5715" r="13970" b="12065"/>
                <wp:wrapNone/>
                <wp:docPr id="909" name="Group 18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804"/>
                          <a:chExt cx="9411" cy="2"/>
                        </a:xfrm>
                      </wpg:grpSpPr>
                      <wps:wsp>
                        <wps:cNvPr id="910" name="Freeform 1876"/>
                        <wps:cNvSpPr>
                          <a:spLocks/>
                        </wps:cNvSpPr>
                        <wps:spPr bwMode="auto">
                          <a:xfrm>
                            <a:off x="1247" y="680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6AD9047" id="Group 1875" o:spid="_x0000_s1026" style="position:absolute;margin-left:62.35pt;margin-top:340.2pt;width:470.55pt;height:.1pt;z-index:-251608576;mso-position-horizontal-relative:page;mso-position-vertical-relative:page" coordorigin="1247,680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">
                <v:shape id="Freeform 1876" o:spid="_x0000_s1027" style="position:absolute;left:1247;top:680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08928" behindDoc="1" locked="0" layoutInCell="1" allowOverlap="1" wp14:anchorId="6021D467" wp14:editId="468771C7">
                <wp:simplePos x="0" y="0"/>
                <wp:positionH relativeFrom="page">
                  <wp:posOffset>791845</wp:posOffset>
                </wp:positionH>
                <wp:positionV relativeFrom="page">
                  <wp:posOffset>4632325</wp:posOffset>
                </wp:positionV>
                <wp:extent cx="5975985" cy="1270"/>
                <wp:effectExtent l="10795" t="12700" r="13970" b="5080"/>
                <wp:wrapNone/>
                <wp:docPr id="907" name="Group 18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95"/>
                          <a:chExt cx="9411" cy="2"/>
                        </a:xfrm>
                      </wpg:grpSpPr>
                      <wps:wsp>
                        <wps:cNvPr id="908" name="Freeform 1878"/>
                        <wps:cNvSpPr>
                          <a:spLocks/>
                        </wps:cNvSpPr>
                        <wps:spPr bwMode="auto">
                          <a:xfrm>
                            <a:off x="1247" y="729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41A0A54" id="Group 1877" o:spid="_x0000_s1026" style="position:absolute;margin-left:62.35pt;margin-top:364.75pt;width:470.55pt;height:.1pt;z-index:-251607552;mso-position-horizontal-relative:page;mso-position-vertical-relative:page" coordorigin="1247,729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">
                <v:shape id="Freeform 1878" o:spid="_x0000_s1027" style="position:absolute;left:1247;top:729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09952" behindDoc="1" locked="0" layoutInCell="1" allowOverlap="1" wp14:anchorId="0CDE6922" wp14:editId="3075F426">
                <wp:simplePos x="0" y="0"/>
                <wp:positionH relativeFrom="page">
                  <wp:posOffset>791845</wp:posOffset>
                </wp:positionH>
                <wp:positionV relativeFrom="page">
                  <wp:posOffset>4943475</wp:posOffset>
                </wp:positionV>
                <wp:extent cx="5975985" cy="1270"/>
                <wp:effectExtent l="10795" t="9525" r="13970" b="8255"/>
                <wp:wrapNone/>
                <wp:docPr id="905" name="Group 1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785"/>
                          <a:chExt cx="9411" cy="2"/>
                        </a:xfrm>
                      </wpg:grpSpPr>
                      <wps:wsp>
                        <wps:cNvPr id="906" name="Freeform 1880"/>
                        <wps:cNvSpPr>
                          <a:spLocks/>
                        </wps:cNvSpPr>
                        <wps:spPr bwMode="auto">
                          <a:xfrm>
                            <a:off x="1247" y="778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BCF597F" id="Group 1879" o:spid="_x0000_s1026" style="position:absolute;margin-left:62.35pt;margin-top:389.25pt;width:470.55pt;height:.1pt;z-index:-251606528;mso-position-horizontal-relative:page;mso-position-vertical-relative:page" coordorigin="1247,778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">
                <v:shape id="Freeform 1880" o:spid="_x0000_s1027" style="position:absolute;left:1247;top:778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10976" behindDoc="1" locked="0" layoutInCell="1" allowOverlap="1" wp14:anchorId="4B73FE8A" wp14:editId="0D15CD77">
                <wp:simplePos x="0" y="0"/>
                <wp:positionH relativeFrom="page">
                  <wp:posOffset>791845</wp:posOffset>
                </wp:positionH>
                <wp:positionV relativeFrom="page">
                  <wp:posOffset>5255260</wp:posOffset>
                </wp:positionV>
                <wp:extent cx="5975985" cy="1270"/>
                <wp:effectExtent l="10795" t="6985" r="13970" b="10795"/>
                <wp:wrapNone/>
                <wp:docPr id="903" name="Group 18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276"/>
                          <a:chExt cx="9411" cy="2"/>
                        </a:xfrm>
                      </wpg:grpSpPr>
                      <wps:wsp>
                        <wps:cNvPr id="904" name="Freeform 1882"/>
                        <wps:cNvSpPr>
                          <a:spLocks/>
                        </wps:cNvSpPr>
                        <wps:spPr bwMode="auto">
                          <a:xfrm>
                            <a:off x="1247" y="8276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E54714F" id="Group 1881" o:spid="_x0000_s1026" style="position:absolute;margin-left:62.35pt;margin-top:413.8pt;width:470.55pt;height:.1pt;z-index:-251605504;mso-position-horizontal-relative:page;mso-position-vertical-relative:page" coordorigin="1247,8276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">
                <v:shape id="Freeform 1882" o:spid="_x0000_s1027" style="position:absolute;left:1247;top:8276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12000" behindDoc="1" locked="0" layoutInCell="1" allowOverlap="1" wp14:anchorId="3BF8CF05" wp14:editId="548086FA">
                <wp:simplePos x="0" y="0"/>
                <wp:positionH relativeFrom="page">
                  <wp:posOffset>791845</wp:posOffset>
                </wp:positionH>
                <wp:positionV relativeFrom="page">
                  <wp:posOffset>5567045</wp:posOffset>
                </wp:positionV>
                <wp:extent cx="5975985" cy="1270"/>
                <wp:effectExtent l="10795" t="13970" r="13970" b="3810"/>
                <wp:wrapNone/>
                <wp:docPr id="901" name="Group 1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767"/>
                          <a:chExt cx="9411" cy="2"/>
                        </a:xfrm>
                      </wpg:grpSpPr>
                      <wps:wsp>
                        <wps:cNvPr id="902" name="Freeform 1884"/>
                        <wps:cNvSpPr>
                          <a:spLocks/>
                        </wps:cNvSpPr>
                        <wps:spPr bwMode="auto">
                          <a:xfrm>
                            <a:off x="1247" y="876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C3979DB" id="Group 1883" o:spid="_x0000_s1026" style="position:absolute;margin-left:62.35pt;margin-top:438.35pt;width:470.55pt;height:.1pt;z-index:-251604480;mso-position-horizontal-relative:page;mso-position-vertical-relative:page" coordorigin="1247,876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">
                <v:shape id="Freeform 1884" o:spid="_x0000_s1027" style="position:absolute;left:1247;top:876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13024" behindDoc="1" locked="0" layoutInCell="1" allowOverlap="1" wp14:anchorId="532AD951" wp14:editId="4556F055">
                <wp:simplePos x="0" y="0"/>
                <wp:positionH relativeFrom="page">
                  <wp:posOffset>791845</wp:posOffset>
                </wp:positionH>
                <wp:positionV relativeFrom="page">
                  <wp:posOffset>5878830</wp:posOffset>
                </wp:positionV>
                <wp:extent cx="5975985" cy="1270"/>
                <wp:effectExtent l="10795" t="11430" r="13970" b="6350"/>
                <wp:wrapNone/>
                <wp:docPr id="899" name="Group 1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258"/>
                          <a:chExt cx="9411" cy="2"/>
                        </a:xfrm>
                      </wpg:grpSpPr>
                      <wps:wsp>
                        <wps:cNvPr id="900" name="Freeform 1886"/>
                        <wps:cNvSpPr>
                          <a:spLocks/>
                        </wps:cNvSpPr>
                        <wps:spPr bwMode="auto">
                          <a:xfrm>
                            <a:off x="1247" y="925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AEA92CD" id="Group 1885" o:spid="_x0000_s1026" style="position:absolute;margin-left:62.35pt;margin-top:462.9pt;width:470.55pt;height:.1pt;z-index:-251603456;mso-position-horizontal-relative:page;mso-position-vertical-relative:page" coordorigin="1247,925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">
                <v:shape id="Freeform 1886" o:spid="_x0000_s1027" style="position:absolute;left:1247;top:925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14048" behindDoc="1" locked="0" layoutInCell="1" allowOverlap="1" wp14:anchorId="2DDFE4D9" wp14:editId="21297408">
                <wp:simplePos x="0" y="0"/>
                <wp:positionH relativeFrom="page">
                  <wp:posOffset>791845</wp:posOffset>
                </wp:positionH>
                <wp:positionV relativeFrom="page">
                  <wp:posOffset>6190615</wp:posOffset>
                </wp:positionV>
                <wp:extent cx="5975985" cy="1270"/>
                <wp:effectExtent l="10795" t="8890" r="13970" b="8890"/>
                <wp:wrapNone/>
                <wp:docPr id="897" name="Group 1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749"/>
                          <a:chExt cx="9411" cy="2"/>
                        </a:xfrm>
                      </wpg:grpSpPr>
                      <wps:wsp>
                        <wps:cNvPr id="898" name="Freeform 1888"/>
                        <wps:cNvSpPr>
                          <a:spLocks/>
                        </wps:cNvSpPr>
                        <wps:spPr bwMode="auto">
                          <a:xfrm>
                            <a:off x="1247" y="974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A2D5849" id="Group 1887" o:spid="_x0000_s1026" style="position:absolute;margin-left:62.35pt;margin-top:487.45pt;width:470.55pt;height:.1pt;z-index:-251602432;mso-position-horizontal-relative:page;mso-position-vertical-relative:page" coordorigin="1247,974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">
                <v:shape id="Freeform 1888" o:spid="_x0000_s1027" style="position:absolute;left:1247;top:974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15072" behindDoc="1" locked="0" layoutInCell="1" allowOverlap="1" wp14:anchorId="015B2C4E" wp14:editId="58FC87AD">
                <wp:simplePos x="0" y="0"/>
                <wp:positionH relativeFrom="page">
                  <wp:posOffset>791845</wp:posOffset>
                </wp:positionH>
                <wp:positionV relativeFrom="page">
                  <wp:posOffset>6501765</wp:posOffset>
                </wp:positionV>
                <wp:extent cx="5975985" cy="1270"/>
                <wp:effectExtent l="10795" t="5715" r="13970" b="12065"/>
                <wp:wrapNone/>
                <wp:docPr id="895" name="Group 18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239"/>
                          <a:chExt cx="9411" cy="2"/>
                        </a:xfrm>
                      </wpg:grpSpPr>
                      <wps:wsp>
                        <wps:cNvPr id="896" name="Freeform 1890"/>
                        <wps:cNvSpPr>
                          <a:spLocks/>
                        </wps:cNvSpPr>
                        <wps:spPr bwMode="auto">
                          <a:xfrm>
                            <a:off x="1247" y="1023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0A2A3BB" id="Group 1889" o:spid="_x0000_s1026" style="position:absolute;margin-left:62.35pt;margin-top:511.95pt;width:470.55pt;height:.1pt;z-index:-251601408;mso-position-horizontal-relative:page;mso-position-vertical-relative:page" coordorigin="1247,1023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">
                <v:shape id="Freeform 1890" o:spid="_x0000_s1027" style="position:absolute;left:1247;top:1023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16096" behindDoc="1" locked="0" layoutInCell="1" allowOverlap="1" wp14:anchorId="21BF6D27" wp14:editId="456EA723">
                <wp:simplePos x="0" y="0"/>
                <wp:positionH relativeFrom="page">
                  <wp:posOffset>791845</wp:posOffset>
                </wp:positionH>
                <wp:positionV relativeFrom="page">
                  <wp:posOffset>6813550</wp:posOffset>
                </wp:positionV>
                <wp:extent cx="5975985" cy="1270"/>
                <wp:effectExtent l="10795" t="12700" r="13970" b="5080"/>
                <wp:wrapNone/>
                <wp:docPr id="893" name="Group 18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730"/>
                          <a:chExt cx="9411" cy="2"/>
                        </a:xfrm>
                      </wpg:grpSpPr>
                      <wps:wsp>
                        <wps:cNvPr id="894" name="Freeform 1892"/>
                        <wps:cNvSpPr>
                          <a:spLocks/>
                        </wps:cNvSpPr>
                        <wps:spPr bwMode="auto">
                          <a:xfrm>
                            <a:off x="1247" y="1073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A9E313C" id="Group 1891" o:spid="_x0000_s1026" style="position:absolute;margin-left:62.35pt;margin-top:536.5pt;width:470.55pt;height:.1pt;z-index:-251600384;mso-position-horizontal-relative:page;mso-position-vertical-relative:page" coordorigin="1247,1073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">
                <v:shape id="Freeform 1892" o:spid="_x0000_s1027" style="position:absolute;left:1247;top:1073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17120" behindDoc="1" locked="0" layoutInCell="1" allowOverlap="1" wp14:anchorId="47CB2937" wp14:editId="0F38F19A">
                <wp:simplePos x="0" y="0"/>
                <wp:positionH relativeFrom="page">
                  <wp:posOffset>791845</wp:posOffset>
                </wp:positionH>
                <wp:positionV relativeFrom="page">
                  <wp:posOffset>7125335</wp:posOffset>
                </wp:positionV>
                <wp:extent cx="5975985" cy="1270"/>
                <wp:effectExtent l="10795" t="10160" r="13970" b="7620"/>
                <wp:wrapNone/>
                <wp:docPr id="891" name="Group 1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221"/>
                          <a:chExt cx="9411" cy="2"/>
                        </a:xfrm>
                      </wpg:grpSpPr>
                      <wps:wsp>
                        <wps:cNvPr id="892" name="Freeform 1894"/>
                        <wps:cNvSpPr>
                          <a:spLocks/>
                        </wps:cNvSpPr>
                        <wps:spPr bwMode="auto">
                          <a:xfrm>
                            <a:off x="1247" y="1122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1C386C2" id="Group 1893" o:spid="_x0000_s1026" style="position:absolute;margin-left:62.35pt;margin-top:561.05pt;width:470.55pt;height:.1pt;z-index:-251599360;mso-position-horizontal-relative:page;mso-position-vertical-relative:page" coordorigin="1247,1122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">
                <v:shape id="Freeform 1894" o:spid="_x0000_s1027" style="position:absolute;left:1247;top:1122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18144" behindDoc="1" locked="0" layoutInCell="1" allowOverlap="1" wp14:anchorId="57F9033A" wp14:editId="186C9BD3">
                <wp:simplePos x="0" y="0"/>
                <wp:positionH relativeFrom="page">
                  <wp:posOffset>791845</wp:posOffset>
                </wp:positionH>
                <wp:positionV relativeFrom="page">
                  <wp:posOffset>7437120</wp:posOffset>
                </wp:positionV>
                <wp:extent cx="5975985" cy="1270"/>
                <wp:effectExtent l="10795" t="7620" r="13970" b="10160"/>
                <wp:wrapNone/>
                <wp:docPr id="889" name="Group 1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712"/>
                          <a:chExt cx="9411" cy="2"/>
                        </a:xfrm>
                      </wpg:grpSpPr>
                      <wps:wsp>
                        <wps:cNvPr id="890" name="Freeform 1896"/>
                        <wps:cNvSpPr>
                          <a:spLocks/>
                        </wps:cNvSpPr>
                        <wps:spPr bwMode="auto">
                          <a:xfrm>
                            <a:off x="1247" y="1171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451349F" id="Group 1895" o:spid="_x0000_s1026" style="position:absolute;margin-left:62.35pt;margin-top:585.6pt;width:470.55pt;height:.1pt;z-index:-251598336;mso-position-horizontal-relative:page;mso-position-vertical-relative:page" coordorigin="1247,1171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">
                <v:shape id="Freeform 1896" o:spid="_x0000_s1027" style="position:absolute;left:1247;top:1171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19168" behindDoc="1" locked="0" layoutInCell="1" allowOverlap="1" wp14:anchorId="06FD9AF2" wp14:editId="5B9C0294">
                <wp:simplePos x="0" y="0"/>
                <wp:positionH relativeFrom="page">
                  <wp:posOffset>791845</wp:posOffset>
                </wp:positionH>
                <wp:positionV relativeFrom="page">
                  <wp:posOffset>7748270</wp:posOffset>
                </wp:positionV>
                <wp:extent cx="5975985" cy="1270"/>
                <wp:effectExtent l="10795" t="13970" r="13970" b="3810"/>
                <wp:wrapNone/>
                <wp:docPr id="887" name="Group 18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202"/>
                          <a:chExt cx="9411" cy="2"/>
                        </a:xfrm>
                      </wpg:grpSpPr>
                      <wps:wsp>
                        <wps:cNvPr id="888" name="Freeform 1898"/>
                        <wps:cNvSpPr>
                          <a:spLocks/>
                        </wps:cNvSpPr>
                        <wps:spPr bwMode="auto">
                          <a:xfrm>
                            <a:off x="1247" y="1220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CE9B690" id="Group 1897" o:spid="_x0000_s1026" style="position:absolute;margin-left:62.35pt;margin-top:610.1pt;width:470.55pt;height:.1pt;z-index:-251597312;mso-position-horizontal-relative:page;mso-position-vertical-relative:page" coordorigin="1247,1220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">
                <v:shape id="Freeform 1898" o:spid="_x0000_s1027" style="position:absolute;left:1247;top:1220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20192" behindDoc="1" locked="0" layoutInCell="1" allowOverlap="1" wp14:anchorId="4A2DE558" wp14:editId="1069B0D2">
                <wp:simplePos x="0" y="0"/>
                <wp:positionH relativeFrom="page">
                  <wp:posOffset>791845</wp:posOffset>
                </wp:positionH>
                <wp:positionV relativeFrom="page">
                  <wp:posOffset>8060055</wp:posOffset>
                </wp:positionV>
                <wp:extent cx="5975985" cy="1270"/>
                <wp:effectExtent l="10795" t="11430" r="13970" b="6350"/>
                <wp:wrapNone/>
                <wp:docPr id="885" name="Group 1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693"/>
                          <a:chExt cx="9411" cy="2"/>
                        </a:xfrm>
                      </wpg:grpSpPr>
                      <wps:wsp>
                        <wps:cNvPr id="886" name="Freeform 1900"/>
                        <wps:cNvSpPr>
                          <a:spLocks/>
                        </wps:cNvSpPr>
                        <wps:spPr bwMode="auto">
                          <a:xfrm>
                            <a:off x="1247" y="1269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CFE2F4B" id="Group 1899" o:spid="_x0000_s1026" style="position:absolute;margin-left:62.35pt;margin-top:634.65pt;width:470.55pt;height:.1pt;z-index:-251596288;mso-position-horizontal-relative:page;mso-position-vertical-relative:page" coordorigin="1247,1269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">
                <v:shape id="Freeform 1900" o:spid="_x0000_s1027" style="position:absolute;left:1247;top:1269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21216" behindDoc="1" locked="0" layoutInCell="1" allowOverlap="1" wp14:anchorId="5DC439FB" wp14:editId="4B6EFC03">
                <wp:simplePos x="0" y="0"/>
                <wp:positionH relativeFrom="page">
                  <wp:posOffset>791845</wp:posOffset>
                </wp:positionH>
                <wp:positionV relativeFrom="page">
                  <wp:posOffset>8371840</wp:posOffset>
                </wp:positionV>
                <wp:extent cx="5975985" cy="1270"/>
                <wp:effectExtent l="10795" t="8890" r="13970" b="8890"/>
                <wp:wrapNone/>
                <wp:docPr id="883" name="Group 1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184"/>
                          <a:chExt cx="9411" cy="2"/>
                        </a:xfrm>
                      </wpg:grpSpPr>
                      <wps:wsp>
                        <wps:cNvPr id="884" name="Freeform 1902"/>
                        <wps:cNvSpPr>
                          <a:spLocks/>
                        </wps:cNvSpPr>
                        <wps:spPr bwMode="auto">
                          <a:xfrm>
                            <a:off x="1247" y="1318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690191B" id="Group 1901" o:spid="_x0000_s1026" style="position:absolute;margin-left:62.35pt;margin-top:659.2pt;width:470.55pt;height:.1pt;z-index:-251595264;mso-position-horizontal-relative:page;mso-position-vertical-relative:page" coordorigin="1247,1318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">
                <v:shape id="Freeform 1902" o:spid="_x0000_s1027" style="position:absolute;left:1247;top:1318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22240" behindDoc="1" locked="0" layoutInCell="1" allowOverlap="1" wp14:anchorId="4BF14A4B" wp14:editId="749E167E">
                <wp:simplePos x="0" y="0"/>
                <wp:positionH relativeFrom="page">
                  <wp:posOffset>791845</wp:posOffset>
                </wp:positionH>
                <wp:positionV relativeFrom="page">
                  <wp:posOffset>8683625</wp:posOffset>
                </wp:positionV>
                <wp:extent cx="5975985" cy="1270"/>
                <wp:effectExtent l="10795" t="6350" r="13970" b="11430"/>
                <wp:wrapNone/>
                <wp:docPr id="881" name="Group 1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675"/>
                          <a:chExt cx="9411" cy="2"/>
                        </a:xfrm>
                      </wpg:grpSpPr>
                      <wps:wsp>
                        <wps:cNvPr id="882" name="Freeform 1904"/>
                        <wps:cNvSpPr>
                          <a:spLocks/>
                        </wps:cNvSpPr>
                        <wps:spPr bwMode="auto">
                          <a:xfrm>
                            <a:off x="1247" y="1367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2D15BB7" id="Group 1903" o:spid="_x0000_s1026" style="position:absolute;margin-left:62.35pt;margin-top:683.75pt;width:470.55pt;height:.1pt;z-index:-251594240;mso-position-horizontal-relative:page;mso-position-vertical-relative:page" coordorigin="1247,1367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">
                <v:shape id="Freeform 1904" o:spid="_x0000_s1027" style="position:absolute;left:1247;top:1367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727360" behindDoc="1" locked="0" layoutInCell="1" allowOverlap="1" wp14:anchorId="02BBFF9C" wp14:editId="5E220195">
                <wp:simplePos x="0" y="0"/>
                <wp:positionH relativeFrom="page">
                  <wp:posOffset>182880</wp:posOffset>
                </wp:positionH>
                <wp:positionV relativeFrom="page">
                  <wp:posOffset>3322955</wp:posOffset>
                </wp:positionV>
                <wp:extent cx="165100" cy="3596005"/>
                <wp:effectExtent l="1905" t="0" r="4445" b="0"/>
                <wp:wrapNone/>
                <wp:docPr id="880" name="Text Box 19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3596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97C17A" w14:textId="77777777" w:rsidR="00D35C18" w:rsidRDefault="00D35C18" w:rsidP="00EC44B8">
                            <w:pPr>
                              <w:spacing w:after="0" w:line="245" w:lineRule="exact"/>
                              <w:ind w:left="20" w:right="-53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DO NOT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WRITE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IN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THIS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AREA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WILL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BE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CUT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OFF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2BBFF9C" id="Text Box 1913" o:spid="_x0000_s1051" type="#_x0000_t202" style="position:absolute;left:0;text-align:left;margin-left:14.4pt;margin-top:261.65pt;width:13pt;height:283.15pt;z-index:-25158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" filled="f" stroked="f">
                <v:textbox style="layout-flow:vertical" inset="0,0,0,0">
                  <w:txbxContent>
                    <w:p w14:paraId="5F97C17A" w14:textId="77777777" w:rsidR="00D35C18" w:rsidRDefault="00D35C18" w:rsidP="00EC44B8">
                      <w:pPr>
                        <w:spacing w:after="0" w:line="245" w:lineRule="exact"/>
                        <w:ind w:left="20" w:right="-53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color w:val="6D6E71"/>
                        </w:rPr>
                        <w:t>DO NOT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WRITE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IN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THIS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AREA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WILL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BE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CUT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OFF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C44B8">
        <w:rPr>
          <w:rFonts w:ascii="Arial" w:eastAsia="Arial" w:hAnsi="Arial" w:cs="Arial"/>
          <w:b/>
          <w:bCs/>
          <w:color w:val="231F20"/>
          <w:position w:val="-1"/>
        </w:rPr>
        <w:t>27</w:t>
      </w:r>
      <w:r w:rsidR="00EC44B8">
        <w:rPr>
          <w:rFonts w:ascii="Arial" w:eastAsia="Arial" w:hAnsi="Arial" w:cs="Arial"/>
          <w:b/>
          <w:bCs/>
          <w:color w:val="231F20"/>
          <w:position w:val="-1"/>
        </w:rPr>
        <w:tab/>
        <w:t>MODERN HIS</w:t>
      </w:r>
      <w:r w:rsidR="00EC44B8">
        <w:rPr>
          <w:rFonts w:ascii="Arial" w:eastAsia="Arial" w:hAnsi="Arial" w:cs="Arial"/>
          <w:b/>
          <w:bCs/>
          <w:color w:val="231F20"/>
          <w:spacing w:val="-4"/>
          <w:position w:val="-1"/>
        </w:rPr>
        <w:t>T</w:t>
      </w:r>
      <w:r w:rsidR="00EC44B8">
        <w:rPr>
          <w:rFonts w:ascii="Arial" w:eastAsia="Arial" w:hAnsi="Arial" w:cs="Arial"/>
          <w:b/>
          <w:bCs/>
          <w:color w:val="231F20"/>
          <w:position w:val="-1"/>
        </w:rPr>
        <w:t>O</w:t>
      </w:r>
      <w:r w:rsidR="00EC44B8">
        <w:rPr>
          <w:rFonts w:ascii="Arial" w:eastAsia="Arial" w:hAnsi="Arial" w:cs="Arial"/>
          <w:b/>
          <w:bCs/>
          <w:color w:val="231F20"/>
          <w:spacing w:val="-8"/>
          <w:position w:val="-1"/>
        </w:rPr>
        <w:t>R</w:t>
      </w:r>
      <w:r w:rsidR="00EC44B8">
        <w:rPr>
          <w:rFonts w:ascii="Arial" w:eastAsia="Arial" w:hAnsi="Arial" w:cs="Arial"/>
          <w:b/>
          <w:bCs/>
          <w:color w:val="231F20"/>
          <w:position w:val="-1"/>
        </w:rPr>
        <w:t>Y</w:t>
      </w:r>
    </w:p>
    <w:p w14:paraId="000A7254" w14:textId="77777777" w:rsidR="00EC44B8" w:rsidRDefault="00EC44B8" w:rsidP="00EC44B8">
      <w:pPr>
        <w:spacing w:before="6" w:after="0" w:line="220" w:lineRule="exact"/>
      </w:pPr>
    </w:p>
    <w:p w14:paraId="2BD0A994" w14:textId="09A5C121" w:rsidR="00EC44B8" w:rsidRDefault="00F82685" w:rsidP="00EC44B8">
      <w:pPr>
        <w:tabs>
          <w:tab w:val="left" w:pos="3600"/>
        </w:tabs>
        <w:spacing w:before="32" w:after="0" w:line="248" w:lineRule="exact"/>
        <w:ind w:left="107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97664" behindDoc="1" locked="0" layoutInCell="1" allowOverlap="1" wp14:anchorId="0149A76B" wp14:editId="2870C797">
                <wp:simplePos x="0" y="0"/>
                <wp:positionH relativeFrom="page">
                  <wp:posOffset>791845</wp:posOffset>
                </wp:positionH>
                <wp:positionV relativeFrom="paragraph">
                  <wp:posOffset>461645</wp:posOffset>
                </wp:positionV>
                <wp:extent cx="5975985" cy="1270"/>
                <wp:effectExtent l="10795" t="11430" r="13970" b="6350"/>
                <wp:wrapNone/>
                <wp:docPr id="878" name="Group 1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7"/>
                          <a:chExt cx="9411" cy="2"/>
                        </a:xfrm>
                      </wpg:grpSpPr>
                      <wps:wsp>
                        <wps:cNvPr id="879" name="Freeform 1856"/>
                        <wps:cNvSpPr>
                          <a:spLocks/>
                        </wps:cNvSpPr>
                        <wps:spPr bwMode="auto">
                          <a:xfrm>
                            <a:off x="1247" y="72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DA558F1" id="Group 1855" o:spid="_x0000_s1026" style="position:absolute;margin-left:62.35pt;margin-top:36.35pt;width:470.55pt;height:.1pt;z-index:-251618816;mso-position-horizontal-relative:page" coordorigin="1247,72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">
                <v:shape id="Freeform 1856" o:spid="_x0000_s1027" style="position:absolute;left:1247;top:72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98688" behindDoc="1" locked="0" layoutInCell="1" allowOverlap="1" wp14:anchorId="01A859A4" wp14:editId="18C5A118">
                <wp:simplePos x="0" y="0"/>
                <wp:positionH relativeFrom="page">
                  <wp:posOffset>791845</wp:posOffset>
                </wp:positionH>
                <wp:positionV relativeFrom="paragraph">
                  <wp:posOffset>773430</wp:posOffset>
                </wp:positionV>
                <wp:extent cx="5975985" cy="1270"/>
                <wp:effectExtent l="10795" t="8890" r="13970" b="8890"/>
                <wp:wrapNone/>
                <wp:docPr id="876" name="Group 18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18"/>
                          <a:chExt cx="9411" cy="2"/>
                        </a:xfrm>
                      </wpg:grpSpPr>
                      <wps:wsp>
                        <wps:cNvPr id="877" name="Freeform 1858"/>
                        <wps:cNvSpPr>
                          <a:spLocks/>
                        </wps:cNvSpPr>
                        <wps:spPr bwMode="auto">
                          <a:xfrm>
                            <a:off x="1247" y="121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EE9D032" id="Group 1857" o:spid="_x0000_s1026" style="position:absolute;margin-left:62.35pt;margin-top:60.9pt;width:470.55pt;height:.1pt;z-index:-251617792;mso-position-horizontal-relative:page" coordorigin="1247,121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CrEZwMAAO0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">
                <v:shape id="Freeform 1858" o:spid="_x0000_s1027" style="position:absolute;left:1247;top:121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99712" behindDoc="1" locked="0" layoutInCell="1" allowOverlap="1" wp14:anchorId="3283A1AB" wp14:editId="7F189E79">
                <wp:simplePos x="0" y="0"/>
                <wp:positionH relativeFrom="page">
                  <wp:posOffset>791845</wp:posOffset>
                </wp:positionH>
                <wp:positionV relativeFrom="paragraph">
                  <wp:posOffset>1085215</wp:posOffset>
                </wp:positionV>
                <wp:extent cx="5975985" cy="1270"/>
                <wp:effectExtent l="10795" t="6350" r="13970" b="11430"/>
                <wp:wrapNone/>
                <wp:docPr id="874" name="Group 1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709"/>
                          <a:chExt cx="9411" cy="2"/>
                        </a:xfrm>
                      </wpg:grpSpPr>
                      <wps:wsp>
                        <wps:cNvPr id="875" name="Freeform 1860"/>
                        <wps:cNvSpPr>
                          <a:spLocks/>
                        </wps:cNvSpPr>
                        <wps:spPr bwMode="auto">
                          <a:xfrm>
                            <a:off x="1247" y="170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AE1DD01" id="Group 1859" o:spid="_x0000_s1026" style="position:absolute;margin-left:62.35pt;margin-top:85.45pt;width:470.55pt;height:.1pt;z-index:-251616768;mso-position-horizontal-relative:page" coordorigin="1247,170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">
                <v:shape id="Freeform 1860" o:spid="_x0000_s1027" style="position:absolute;left:1247;top:170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00736" behindDoc="1" locked="0" layoutInCell="1" allowOverlap="1" wp14:anchorId="7EDDF391" wp14:editId="78066F01">
                <wp:simplePos x="0" y="0"/>
                <wp:positionH relativeFrom="page">
                  <wp:posOffset>791845</wp:posOffset>
                </wp:positionH>
                <wp:positionV relativeFrom="paragraph">
                  <wp:posOffset>1396365</wp:posOffset>
                </wp:positionV>
                <wp:extent cx="5975985" cy="1270"/>
                <wp:effectExtent l="10795" t="12700" r="13970" b="5080"/>
                <wp:wrapNone/>
                <wp:docPr id="872" name="Group 1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2199"/>
                          <a:chExt cx="9411" cy="2"/>
                        </a:xfrm>
                      </wpg:grpSpPr>
                      <wps:wsp>
                        <wps:cNvPr id="873" name="Freeform 1862"/>
                        <wps:cNvSpPr>
                          <a:spLocks/>
                        </wps:cNvSpPr>
                        <wps:spPr bwMode="auto">
                          <a:xfrm>
                            <a:off x="1247" y="219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05CD233" id="Group 1861" o:spid="_x0000_s1026" style="position:absolute;margin-left:62.35pt;margin-top:109.95pt;width:470.55pt;height:.1pt;z-index:-251615744;mso-position-horizontal-relative:page" coordorigin="1247,219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Ud6ZwMAAO0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">
                <v:shape id="Freeform 1862" o:spid="_x0000_s1027" style="position:absolute;left:1247;top:219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 w:rsidR="00EC44B8">
        <w:rPr>
          <w:rFonts w:ascii="Arial" w:eastAsia="Arial" w:hAnsi="Arial" w:cs="Arial"/>
          <w:color w:val="231F20"/>
          <w:position w:val="-1"/>
        </w:rPr>
        <w:t xml:space="preserve">Question number: </w:t>
      </w:r>
      <w:r w:rsidR="00EC44B8">
        <w:rPr>
          <w:rFonts w:ascii="Arial" w:eastAsia="Arial" w:hAnsi="Arial" w:cs="Arial"/>
          <w:color w:val="231F20"/>
          <w:w w:val="210"/>
          <w:position w:val="-1"/>
          <w:u w:val="single" w:color="231F20"/>
        </w:rPr>
        <w:t xml:space="preserve"> </w:t>
      </w:r>
      <w:r w:rsidR="00EC44B8">
        <w:rPr>
          <w:rFonts w:ascii="Arial" w:eastAsia="Arial" w:hAnsi="Arial" w:cs="Arial"/>
          <w:color w:val="231F20"/>
          <w:position w:val="-1"/>
          <w:u w:val="single" w:color="231F20"/>
        </w:rPr>
        <w:tab/>
      </w:r>
    </w:p>
    <w:p w14:paraId="7F065AEB" w14:textId="77777777" w:rsidR="00EC44B8" w:rsidRDefault="00EC44B8" w:rsidP="00EC44B8">
      <w:pPr>
        <w:spacing w:before="6" w:after="0" w:line="180" w:lineRule="exact"/>
        <w:rPr>
          <w:sz w:val="18"/>
          <w:szCs w:val="18"/>
        </w:rPr>
      </w:pPr>
    </w:p>
    <w:p w14:paraId="31DAF42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7D4CBD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99CCAD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F1FD01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27DC3D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DCDDFC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E0E874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E6841D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0B21AB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BB88B6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1C8672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02A055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71B505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DE5F7D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A62C67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A6442E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36888C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C548F8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313790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D16B77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B8A2E3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F1C053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100038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8949DC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8758A4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046750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A03451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A7F214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A2CB4C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020062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7996B3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3B34E1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0C87FB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6D72B8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7AE84E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D2E8E0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E0B8E2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C58CE9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5FB97E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FFF799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6E7AB2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09E048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921B27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CC9961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C8FD60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512DD6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FC492D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342BEB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29A4BC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459724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681B9A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9BB12E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8D20C3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D2AF54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4100B6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691E58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61E482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2C3B6A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943B38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54B5A7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6D9B2F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8B26DC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029C41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D5519B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4C8A6D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0B5A81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3FEBC0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E80E09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134EA0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603F5D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0FA783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3E2CAA5" w14:textId="75C5A360" w:rsidR="00EC44B8" w:rsidRDefault="00F82685" w:rsidP="00EC44B8">
      <w:pPr>
        <w:spacing w:before="32" w:after="0" w:line="240" w:lineRule="auto"/>
        <w:ind w:left="4036" w:right="4017"/>
        <w:jc w:val="center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23264" behindDoc="1" locked="0" layoutInCell="1" allowOverlap="1" wp14:anchorId="23D5FAE9" wp14:editId="61CC4D7D">
                <wp:simplePos x="0" y="0"/>
                <wp:positionH relativeFrom="page">
                  <wp:posOffset>791845</wp:posOffset>
                </wp:positionH>
                <wp:positionV relativeFrom="paragraph">
                  <wp:posOffset>-1060450</wp:posOffset>
                </wp:positionV>
                <wp:extent cx="5975985" cy="1270"/>
                <wp:effectExtent l="10795" t="10795" r="13970" b="6985"/>
                <wp:wrapNone/>
                <wp:docPr id="870" name="Group 19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670"/>
                          <a:chExt cx="9411" cy="2"/>
                        </a:xfrm>
                      </wpg:grpSpPr>
                      <wps:wsp>
                        <wps:cNvPr id="871" name="Freeform 1906"/>
                        <wps:cNvSpPr>
                          <a:spLocks/>
                        </wps:cNvSpPr>
                        <wps:spPr bwMode="auto">
                          <a:xfrm>
                            <a:off x="1247" y="-167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C6E911C" id="Group 1905" o:spid="_x0000_s1026" style="position:absolute;margin-left:62.35pt;margin-top:-83.5pt;width:470.55pt;height:.1pt;z-index:-251593216;mso-position-horizontal-relative:page" coordorigin="1247,-167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">
                <v:shape id="Freeform 1906" o:spid="_x0000_s1027" style="position:absolute;left:1247;top:-167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24288" behindDoc="1" locked="0" layoutInCell="1" allowOverlap="1" wp14:anchorId="63079296" wp14:editId="6BF86C50">
                <wp:simplePos x="0" y="0"/>
                <wp:positionH relativeFrom="page">
                  <wp:posOffset>791845</wp:posOffset>
                </wp:positionH>
                <wp:positionV relativeFrom="paragraph">
                  <wp:posOffset>-748665</wp:posOffset>
                </wp:positionV>
                <wp:extent cx="5975985" cy="1270"/>
                <wp:effectExtent l="10795" t="8255" r="13970" b="9525"/>
                <wp:wrapNone/>
                <wp:docPr id="868" name="Group 19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179"/>
                          <a:chExt cx="9411" cy="2"/>
                        </a:xfrm>
                      </wpg:grpSpPr>
                      <wps:wsp>
                        <wps:cNvPr id="869" name="Freeform 1908"/>
                        <wps:cNvSpPr>
                          <a:spLocks/>
                        </wps:cNvSpPr>
                        <wps:spPr bwMode="auto">
                          <a:xfrm>
                            <a:off x="1247" y="-117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3BFEFD7" id="Group 1907" o:spid="_x0000_s1026" style="position:absolute;margin-left:62.35pt;margin-top:-58.95pt;width:470.55pt;height:.1pt;z-index:-251592192;mso-position-horizontal-relative:page" coordorigin="1247,-117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">
                <v:shape id="Freeform 1908" o:spid="_x0000_s1027" style="position:absolute;left:1247;top:-117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25312" behindDoc="1" locked="0" layoutInCell="1" allowOverlap="1" wp14:anchorId="348F6B72" wp14:editId="166C18D6">
                <wp:simplePos x="0" y="0"/>
                <wp:positionH relativeFrom="page">
                  <wp:posOffset>791845</wp:posOffset>
                </wp:positionH>
                <wp:positionV relativeFrom="paragraph">
                  <wp:posOffset>-436880</wp:posOffset>
                </wp:positionV>
                <wp:extent cx="5975985" cy="1270"/>
                <wp:effectExtent l="10795" t="5715" r="13970" b="12065"/>
                <wp:wrapNone/>
                <wp:docPr id="866" name="Group 19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688"/>
                          <a:chExt cx="9411" cy="2"/>
                        </a:xfrm>
                      </wpg:grpSpPr>
                      <wps:wsp>
                        <wps:cNvPr id="867" name="Freeform 1910"/>
                        <wps:cNvSpPr>
                          <a:spLocks/>
                        </wps:cNvSpPr>
                        <wps:spPr bwMode="auto">
                          <a:xfrm>
                            <a:off x="1247" y="-68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E39EF1A" id="Group 1909" o:spid="_x0000_s1026" style="position:absolute;margin-left:62.35pt;margin-top:-34.4pt;width:470.55pt;height:.1pt;z-index:-251591168;mso-position-horizontal-relative:page" coordorigin="1247,-68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+5JaQMAAO0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">
                <v:shape id="Freeform 1910" o:spid="_x0000_s1027" style="position:absolute;left:1247;top:-68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26336" behindDoc="1" locked="0" layoutInCell="1" allowOverlap="1" wp14:anchorId="7D19BDEA" wp14:editId="0B4458CA">
                <wp:simplePos x="0" y="0"/>
                <wp:positionH relativeFrom="page">
                  <wp:posOffset>791845</wp:posOffset>
                </wp:positionH>
                <wp:positionV relativeFrom="paragraph">
                  <wp:posOffset>-125730</wp:posOffset>
                </wp:positionV>
                <wp:extent cx="5975985" cy="1270"/>
                <wp:effectExtent l="10795" t="12065" r="13970" b="5715"/>
                <wp:wrapNone/>
                <wp:docPr id="864" name="Group 19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98"/>
                          <a:chExt cx="9411" cy="2"/>
                        </a:xfrm>
                      </wpg:grpSpPr>
                      <wps:wsp>
                        <wps:cNvPr id="865" name="Freeform 1912"/>
                        <wps:cNvSpPr>
                          <a:spLocks/>
                        </wps:cNvSpPr>
                        <wps:spPr bwMode="auto">
                          <a:xfrm>
                            <a:off x="1247" y="-19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F969AB4" id="Group 1911" o:spid="_x0000_s1026" style="position:absolute;margin-left:62.35pt;margin-top:-9.9pt;width:470.55pt;height:.1pt;z-index:-251590144;mso-position-horizontal-relative:page" coordorigin="1247,-19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eiKaAMAAO0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">
                <v:shape id="Freeform 1912" o:spid="_x0000_s1027" style="position:absolute;left:1247;top:-19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 w:rsidR="00EC44B8">
        <w:rPr>
          <w:rFonts w:ascii="Arial" w:eastAsia="Arial" w:hAnsi="Arial" w:cs="Arial"/>
          <w:b/>
          <w:bCs/>
          <w:color w:val="231F20"/>
        </w:rPr>
        <w:t xml:space="preserve">See next </w:t>
      </w:r>
      <w:r w:rsidR="00EC44B8">
        <w:rPr>
          <w:rFonts w:ascii="Arial" w:eastAsia="Arial" w:hAnsi="Arial" w:cs="Arial"/>
          <w:b/>
          <w:bCs/>
          <w:color w:val="231F20"/>
          <w:w w:val="99"/>
        </w:rPr>
        <w:t>page</w:t>
      </w:r>
    </w:p>
    <w:p w14:paraId="6E84EEA9" w14:textId="77777777" w:rsidR="00EC44B8" w:rsidRDefault="00EC44B8" w:rsidP="00EC44B8">
      <w:pPr>
        <w:spacing w:after="0"/>
        <w:jc w:val="center"/>
        <w:sectPr w:rsidR="00EC44B8">
          <w:headerReference w:type="default" r:id="rId32"/>
          <w:pgSz w:w="11920" w:h="16840"/>
          <w:pgMar w:top="600" w:right="1140" w:bottom="280" w:left="1140" w:header="0" w:footer="2260" w:gutter="0"/>
          <w:cols w:space="720"/>
        </w:sectPr>
      </w:pPr>
    </w:p>
    <w:p w14:paraId="7E1B3FD5" w14:textId="56409069" w:rsidR="00EC44B8" w:rsidRDefault="00F82685" w:rsidP="00EC44B8">
      <w:pPr>
        <w:tabs>
          <w:tab w:val="left" w:pos="7500"/>
        </w:tabs>
        <w:spacing w:before="77" w:after="0" w:line="248" w:lineRule="exact"/>
        <w:ind w:left="4691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28384" behindDoc="1" locked="0" layoutInCell="1" allowOverlap="1" wp14:anchorId="7C27831D" wp14:editId="6D64FCBB">
                <wp:simplePos x="0" y="0"/>
                <wp:positionH relativeFrom="page">
                  <wp:posOffset>428625</wp:posOffset>
                </wp:positionH>
                <wp:positionV relativeFrom="page">
                  <wp:posOffset>360045</wp:posOffset>
                </wp:positionV>
                <wp:extent cx="1270" cy="9972040"/>
                <wp:effectExtent l="9525" t="7620" r="8255" b="12065"/>
                <wp:wrapNone/>
                <wp:docPr id="862" name="Group 19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9972040"/>
                          <a:chOff x="675" y="567"/>
                          <a:chExt cx="2" cy="15704"/>
                        </a:xfrm>
                      </wpg:grpSpPr>
                      <wps:wsp>
                        <wps:cNvPr id="863" name="Freeform 1915"/>
                        <wps:cNvSpPr>
                          <a:spLocks/>
                        </wps:cNvSpPr>
                        <wps:spPr bwMode="auto">
                          <a:xfrm>
                            <a:off x="675" y="567"/>
                            <a:ext cx="2" cy="15704"/>
                          </a:xfrm>
                          <a:custGeom>
                            <a:avLst/>
                            <a:gdLst>
                              <a:gd name="T0" fmla="+- 0 567 567"/>
                              <a:gd name="T1" fmla="*/ 567 h 15704"/>
                              <a:gd name="T2" fmla="+- 0 16271 567"/>
                              <a:gd name="T3" fmla="*/ 16271 h 157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704">
                                <a:moveTo>
                                  <a:pt x="0" y="0"/>
                                </a:moveTo>
                                <a:lnTo>
                                  <a:pt x="0" y="157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C91DB45" id="Group 1914" o:spid="_x0000_s1026" style="position:absolute;margin-left:33.75pt;margin-top:28.35pt;width:.1pt;height:785.2pt;z-index:-251588096;mso-position-horizontal-relative:page;mso-position-vertical-relative:page" coordorigin="675,567" coordsize="2,1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">
                <v:shape id="Freeform 1915" o:spid="_x0000_s1027" style="position:absolute;left:675;top:567;width:2;height:15704;visibility:visible;mso-wrap-style:square;v-text-anchor:top" coordsize="2,15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" path="m,l,15704e" filled="f" strokecolor="#231f20" strokeweight=".5pt">
                  <v:path arrowok="t" o:connecttype="custom" o:connectlocs="0,567;0,16271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33504" behindDoc="1" locked="0" layoutInCell="1" allowOverlap="1" wp14:anchorId="12DDE6E7" wp14:editId="1D3E62A7">
                <wp:simplePos x="0" y="0"/>
                <wp:positionH relativeFrom="page">
                  <wp:posOffset>791845</wp:posOffset>
                </wp:positionH>
                <wp:positionV relativeFrom="page">
                  <wp:posOffset>2450465</wp:posOffset>
                </wp:positionV>
                <wp:extent cx="5975985" cy="1270"/>
                <wp:effectExtent l="10795" t="12065" r="13970" b="5715"/>
                <wp:wrapNone/>
                <wp:docPr id="860" name="Group 1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3859"/>
                          <a:chExt cx="9411" cy="2"/>
                        </a:xfrm>
                      </wpg:grpSpPr>
                      <wps:wsp>
                        <wps:cNvPr id="861" name="Freeform 1925"/>
                        <wps:cNvSpPr>
                          <a:spLocks/>
                        </wps:cNvSpPr>
                        <wps:spPr bwMode="auto">
                          <a:xfrm>
                            <a:off x="1247" y="385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4538679" id="Group 1924" o:spid="_x0000_s1026" style="position:absolute;margin-left:62.35pt;margin-top:192.95pt;width:470.55pt;height:.1pt;z-index:-251582976;mso-position-horizontal-relative:page;mso-position-vertical-relative:page" coordorigin="1247,385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">
                <v:shape id="Freeform 1925" o:spid="_x0000_s1027" style="position:absolute;left:1247;top:385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34528" behindDoc="1" locked="0" layoutInCell="1" allowOverlap="1" wp14:anchorId="65EFDD98" wp14:editId="11BDFAEC">
                <wp:simplePos x="0" y="0"/>
                <wp:positionH relativeFrom="page">
                  <wp:posOffset>791845</wp:posOffset>
                </wp:positionH>
                <wp:positionV relativeFrom="page">
                  <wp:posOffset>2762250</wp:posOffset>
                </wp:positionV>
                <wp:extent cx="5975985" cy="1270"/>
                <wp:effectExtent l="10795" t="9525" r="13970" b="8255"/>
                <wp:wrapNone/>
                <wp:docPr id="858" name="Group 19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350"/>
                          <a:chExt cx="9411" cy="2"/>
                        </a:xfrm>
                      </wpg:grpSpPr>
                      <wps:wsp>
                        <wps:cNvPr id="859" name="Freeform 1927"/>
                        <wps:cNvSpPr>
                          <a:spLocks/>
                        </wps:cNvSpPr>
                        <wps:spPr bwMode="auto">
                          <a:xfrm>
                            <a:off x="1247" y="435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35B2D43" id="Group 1926" o:spid="_x0000_s1026" style="position:absolute;margin-left:62.35pt;margin-top:217.5pt;width:470.55pt;height:.1pt;z-index:-251581952;mso-position-horizontal-relative:page;mso-position-vertical-relative:page" coordorigin="1247,435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">
                <v:shape id="Freeform 1927" o:spid="_x0000_s1027" style="position:absolute;left:1247;top:435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35552" behindDoc="1" locked="0" layoutInCell="1" allowOverlap="1" wp14:anchorId="3E14FA78" wp14:editId="75AF80F7">
                <wp:simplePos x="0" y="0"/>
                <wp:positionH relativeFrom="page">
                  <wp:posOffset>791845</wp:posOffset>
                </wp:positionH>
                <wp:positionV relativeFrom="page">
                  <wp:posOffset>3074035</wp:posOffset>
                </wp:positionV>
                <wp:extent cx="5975985" cy="1270"/>
                <wp:effectExtent l="10795" t="6985" r="13970" b="10795"/>
                <wp:wrapNone/>
                <wp:docPr id="856" name="Group 19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841"/>
                          <a:chExt cx="9411" cy="2"/>
                        </a:xfrm>
                      </wpg:grpSpPr>
                      <wps:wsp>
                        <wps:cNvPr id="857" name="Freeform 1929"/>
                        <wps:cNvSpPr>
                          <a:spLocks/>
                        </wps:cNvSpPr>
                        <wps:spPr bwMode="auto">
                          <a:xfrm>
                            <a:off x="1247" y="484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6BFFDDE" id="Group 1928" o:spid="_x0000_s1026" style="position:absolute;margin-left:62.35pt;margin-top:242.05pt;width:470.55pt;height:.1pt;z-index:-251580928;mso-position-horizontal-relative:page;mso-position-vertical-relative:page" coordorigin="1247,484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eNUaAMAAO0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">
                <v:shape id="Freeform 1929" o:spid="_x0000_s1027" style="position:absolute;left:1247;top:484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36576" behindDoc="1" locked="0" layoutInCell="1" allowOverlap="1" wp14:anchorId="45D996CC" wp14:editId="4333FA6C">
                <wp:simplePos x="0" y="0"/>
                <wp:positionH relativeFrom="page">
                  <wp:posOffset>791845</wp:posOffset>
                </wp:positionH>
                <wp:positionV relativeFrom="page">
                  <wp:posOffset>3385820</wp:posOffset>
                </wp:positionV>
                <wp:extent cx="5975985" cy="1270"/>
                <wp:effectExtent l="10795" t="13970" r="13970" b="3810"/>
                <wp:wrapNone/>
                <wp:docPr id="854" name="Group 19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332"/>
                          <a:chExt cx="9411" cy="2"/>
                        </a:xfrm>
                      </wpg:grpSpPr>
                      <wps:wsp>
                        <wps:cNvPr id="855" name="Freeform 1931"/>
                        <wps:cNvSpPr>
                          <a:spLocks/>
                        </wps:cNvSpPr>
                        <wps:spPr bwMode="auto">
                          <a:xfrm>
                            <a:off x="1247" y="533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9A24BE5" id="Group 1930" o:spid="_x0000_s1026" style="position:absolute;margin-left:62.35pt;margin-top:266.6pt;width:470.55pt;height:.1pt;z-index:-251579904;mso-position-horizontal-relative:page;mso-position-vertical-relative:page" coordorigin="1247,533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">
                <v:shape id="Freeform 1931" o:spid="_x0000_s1027" style="position:absolute;left:1247;top:533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37600" behindDoc="1" locked="0" layoutInCell="1" allowOverlap="1" wp14:anchorId="477AFBB5" wp14:editId="16D2A45E">
                <wp:simplePos x="0" y="0"/>
                <wp:positionH relativeFrom="page">
                  <wp:posOffset>791845</wp:posOffset>
                </wp:positionH>
                <wp:positionV relativeFrom="page">
                  <wp:posOffset>3696970</wp:posOffset>
                </wp:positionV>
                <wp:extent cx="5975985" cy="1270"/>
                <wp:effectExtent l="10795" t="10795" r="13970" b="6985"/>
                <wp:wrapNone/>
                <wp:docPr id="852" name="Group 19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822"/>
                          <a:chExt cx="9411" cy="2"/>
                        </a:xfrm>
                      </wpg:grpSpPr>
                      <wps:wsp>
                        <wps:cNvPr id="853" name="Freeform 1933"/>
                        <wps:cNvSpPr>
                          <a:spLocks/>
                        </wps:cNvSpPr>
                        <wps:spPr bwMode="auto">
                          <a:xfrm>
                            <a:off x="1247" y="582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273A2F1" id="Group 1932" o:spid="_x0000_s1026" style="position:absolute;margin-left:62.35pt;margin-top:291.1pt;width:470.55pt;height:.1pt;z-index:-251578880;mso-position-horizontal-relative:page;mso-position-vertical-relative:page" coordorigin="1247,582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">
                <v:shape id="Freeform 1933" o:spid="_x0000_s1027" style="position:absolute;left:1247;top:582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38624" behindDoc="1" locked="0" layoutInCell="1" allowOverlap="1" wp14:anchorId="5417224C" wp14:editId="3245A5EF">
                <wp:simplePos x="0" y="0"/>
                <wp:positionH relativeFrom="page">
                  <wp:posOffset>791845</wp:posOffset>
                </wp:positionH>
                <wp:positionV relativeFrom="page">
                  <wp:posOffset>4008755</wp:posOffset>
                </wp:positionV>
                <wp:extent cx="5975985" cy="1270"/>
                <wp:effectExtent l="10795" t="8255" r="13970" b="9525"/>
                <wp:wrapNone/>
                <wp:docPr id="850" name="Group 19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313"/>
                          <a:chExt cx="9411" cy="2"/>
                        </a:xfrm>
                      </wpg:grpSpPr>
                      <wps:wsp>
                        <wps:cNvPr id="851" name="Freeform 1935"/>
                        <wps:cNvSpPr>
                          <a:spLocks/>
                        </wps:cNvSpPr>
                        <wps:spPr bwMode="auto">
                          <a:xfrm>
                            <a:off x="1247" y="631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38B49E5" id="Group 1934" o:spid="_x0000_s1026" style="position:absolute;margin-left:62.35pt;margin-top:315.65pt;width:470.55pt;height:.1pt;z-index:-251577856;mso-position-horizontal-relative:page;mso-position-vertical-relative:page" coordorigin="1247,631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">
                <v:shape id="Freeform 1935" o:spid="_x0000_s1027" style="position:absolute;left:1247;top:631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39648" behindDoc="1" locked="0" layoutInCell="1" allowOverlap="1" wp14:anchorId="168BABC2" wp14:editId="539BEB0A">
                <wp:simplePos x="0" y="0"/>
                <wp:positionH relativeFrom="page">
                  <wp:posOffset>791845</wp:posOffset>
                </wp:positionH>
                <wp:positionV relativeFrom="page">
                  <wp:posOffset>4320540</wp:posOffset>
                </wp:positionV>
                <wp:extent cx="5975985" cy="1270"/>
                <wp:effectExtent l="10795" t="5715" r="13970" b="12065"/>
                <wp:wrapNone/>
                <wp:docPr id="848" name="Group 19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804"/>
                          <a:chExt cx="9411" cy="2"/>
                        </a:xfrm>
                      </wpg:grpSpPr>
                      <wps:wsp>
                        <wps:cNvPr id="849" name="Freeform 1937"/>
                        <wps:cNvSpPr>
                          <a:spLocks/>
                        </wps:cNvSpPr>
                        <wps:spPr bwMode="auto">
                          <a:xfrm>
                            <a:off x="1247" y="680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60040DB" id="Group 1936" o:spid="_x0000_s1026" style="position:absolute;margin-left:62.35pt;margin-top:340.2pt;width:470.55pt;height:.1pt;z-index:-251576832;mso-position-horizontal-relative:page;mso-position-vertical-relative:page" coordorigin="1247,680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CI/aAMAAO0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">
                <v:shape id="Freeform 1937" o:spid="_x0000_s1027" style="position:absolute;left:1247;top:680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40672" behindDoc="1" locked="0" layoutInCell="1" allowOverlap="1" wp14:anchorId="0748E568" wp14:editId="5654387C">
                <wp:simplePos x="0" y="0"/>
                <wp:positionH relativeFrom="page">
                  <wp:posOffset>791845</wp:posOffset>
                </wp:positionH>
                <wp:positionV relativeFrom="page">
                  <wp:posOffset>4632325</wp:posOffset>
                </wp:positionV>
                <wp:extent cx="5975985" cy="1270"/>
                <wp:effectExtent l="10795" t="12700" r="13970" b="5080"/>
                <wp:wrapNone/>
                <wp:docPr id="846" name="Group 1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95"/>
                          <a:chExt cx="9411" cy="2"/>
                        </a:xfrm>
                      </wpg:grpSpPr>
                      <wps:wsp>
                        <wps:cNvPr id="847" name="Freeform 1939"/>
                        <wps:cNvSpPr>
                          <a:spLocks/>
                        </wps:cNvSpPr>
                        <wps:spPr bwMode="auto">
                          <a:xfrm>
                            <a:off x="1247" y="729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8D76FFD" id="Group 1938" o:spid="_x0000_s1026" style="position:absolute;margin-left:62.35pt;margin-top:364.75pt;width:470.55pt;height:.1pt;z-index:-251575808;mso-position-horizontal-relative:page;mso-position-vertical-relative:page" coordorigin="1247,729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">
                <v:shape id="Freeform 1939" o:spid="_x0000_s1027" style="position:absolute;left:1247;top:729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41696" behindDoc="1" locked="0" layoutInCell="1" allowOverlap="1" wp14:anchorId="1295758A" wp14:editId="0CED02FA">
                <wp:simplePos x="0" y="0"/>
                <wp:positionH relativeFrom="page">
                  <wp:posOffset>791845</wp:posOffset>
                </wp:positionH>
                <wp:positionV relativeFrom="page">
                  <wp:posOffset>4943475</wp:posOffset>
                </wp:positionV>
                <wp:extent cx="5975985" cy="1270"/>
                <wp:effectExtent l="10795" t="9525" r="13970" b="8255"/>
                <wp:wrapNone/>
                <wp:docPr id="844" name="Group 1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785"/>
                          <a:chExt cx="9411" cy="2"/>
                        </a:xfrm>
                      </wpg:grpSpPr>
                      <wps:wsp>
                        <wps:cNvPr id="845" name="Freeform 1941"/>
                        <wps:cNvSpPr>
                          <a:spLocks/>
                        </wps:cNvSpPr>
                        <wps:spPr bwMode="auto">
                          <a:xfrm>
                            <a:off x="1247" y="778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2F81060" id="Group 1940" o:spid="_x0000_s1026" style="position:absolute;margin-left:62.35pt;margin-top:389.25pt;width:470.55pt;height:.1pt;z-index:-251574784;mso-position-horizontal-relative:page;mso-position-vertical-relative:page" coordorigin="1247,778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">
                <v:shape id="Freeform 1941" o:spid="_x0000_s1027" style="position:absolute;left:1247;top:778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42720" behindDoc="1" locked="0" layoutInCell="1" allowOverlap="1" wp14:anchorId="0ACAEFCD" wp14:editId="0D09CE02">
                <wp:simplePos x="0" y="0"/>
                <wp:positionH relativeFrom="page">
                  <wp:posOffset>791845</wp:posOffset>
                </wp:positionH>
                <wp:positionV relativeFrom="page">
                  <wp:posOffset>5255260</wp:posOffset>
                </wp:positionV>
                <wp:extent cx="5975985" cy="1270"/>
                <wp:effectExtent l="10795" t="6985" r="13970" b="10795"/>
                <wp:wrapNone/>
                <wp:docPr id="842" name="Group 1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276"/>
                          <a:chExt cx="9411" cy="2"/>
                        </a:xfrm>
                      </wpg:grpSpPr>
                      <wps:wsp>
                        <wps:cNvPr id="843" name="Freeform 1943"/>
                        <wps:cNvSpPr>
                          <a:spLocks/>
                        </wps:cNvSpPr>
                        <wps:spPr bwMode="auto">
                          <a:xfrm>
                            <a:off x="1247" y="8276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0F85DDD" id="Group 1942" o:spid="_x0000_s1026" style="position:absolute;margin-left:62.35pt;margin-top:413.8pt;width:470.55pt;height:.1pt;z-index:-251573760;mso-position-horizontal-relative:page;mso-position-vertical-relative:page" coordorigin="1247,8276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">
                <v:shape id="Freeform 1943" o:spid="_x0000_s1027" style="position:absolute;left:1247;top:8276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43744" behindDoc="1" locked="0" layoutInCell="1" allowOverlap="1" wp14:anchorId="265E3596" wp14:editId="27CD77C4">
                <wp:simplePos x="0" y="0"/>
                <wp:positionH relativeFrom="page">
                  <wp:posOffset>791845</wp:posOffset>
                </wp:positionH>
                <wp:positionV relativeFrom="page">
                  <wp:posOffset>5567045</wp:posOffset>
                </wp:positionV>
                <wp:extent cx="5975985" cy="1270"/>
                <wp:effectExtent l="10795" t="13970" r="13970" b="3810"/>
                <wp:wrapNone/>
                <wp:docPr id="840" name="Group 19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767"/>
                          <a:chExt cx="9411" cy="2"/>
                        </a:xfrm>
                      </wpg:grpSpPr>
                      <wps:wsp>
                        <wps:cNvPr id="841" name="Freeform 1945"/>
                        <wps:cNvSpPr>
                          <a:spLocks/>
                        </wps:cNvSpPr>
                        <wps:spPr bwMode="auto">
                          <a:xfrm>
                            <a:off x="1247" y="876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D7F8793" id="Group 1944" o:spid="_x0000_s1026" style="position:absolute;margin-left:62.35pt;margin-top:438.35pt;width:470.55pt;height:.1pt;z-index:-251572736;mso-position-horizontal-relative:page;mso-position-vertical-relative:page" coordorigin="1247,876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ch3ZwMAAO0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">
                <v:shape id="Freeform 1945" o:spid="_x0000_s1027" style="position:absolute;left:1247;top:876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44768" behindDoc="1" locked="0" layoutInCell="1" allowOverlap="1" wp14:anchorId="073A721E" wp14:editId="3837E0BC">
                <wp:simplePos x="0" y="0"/>
                <wp:positionH relativeFrom="page">
                  <wp:posOffset>791845</wp:posOffset>
                </wp:positionH>
                <wp:positionV relativeFrom="page">
                  <wp:posOffset>5878830</wp:posOffset>
                </wp:positionV>
                <wp:extent cx="5975985" cy="1270"/>
                <wp:effectExtent l="10795" t="11430" r="13970" b="6350"/>
                <wp:wrapNone/>
                <wp:docPr id="838" name="Group 1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258"/>
                          <a:chExt cx="9411" cy="2"/>
                        </a:xfrm>
                      </wpg:grpSpPr>
                      <wps:wsp>
                        <wps:cNvPr id="839" name="Freeform 1947"/>
                        <wps:cNvSpPr>
                          <a:spLocks/>
                        </wps:cNvSpPr>
                        <wps:spPr bwMode="auto">
                          <a:xfrm>
                            <a:off x="1247" y="925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06E7838" id="Group 1946" o:spid="_x0000_s1026" style="position:absolute;margin-left:62.35pt;margin-top:462.9pt;width:470.55pt;height:.1pt;z-index:-251571712;mso-position-horizontal-relative:page;mso-position-vertical-relative:page" coordorigin="1247,925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">
                <v:shape id="Freeform 1947" o:spid="_x0000_s1027" style="position:absolute;left:1247;top:925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45792" behindDoc="1" locked="0" layoutInCell="1" allowOverlap="1" wp14:anchorId="6838AC55" wp14:editId="7DA7DE98">
                <wp:simplePos x="0" y="0"/>
                <wp:positionH relativeFrom="page">
                  <wp:posOffset>791845</wp:posOffset>
                </wp:positionH>
                <wp:positionV relativeFrom="page">
                  <wp:posOffset>6190615</wp:posOffset>
                </wp:positionV>
                <wp:extent cx="5975985" cy="1270"/>
                <wp:effectExtent l="10795" t="8890" r="13970" b="8890"/>
                <wp:wrapNone/>
                <wp:docPr id="836" name="Group 19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749"/>
                          <a:chExt cx="9411" cy="2"/>
                        </a:xfrm>
                      </wpg:grpSpPr>
                      <wps:wsp>
                        <wps:cNvPr id="837" name="Freeform 1949"/>
                        <wps:cNvSpPr>
                          <a:spLocks/>
                        </wps:cNvSpPr>
                        <wps:spPr bwMode="auto">
                          <a:xfrm>
                            <a:off x="1247" y="974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6AD060D" id="Group 1948" o:spid="_x0000_s1026" style="position:absolute;margin-left:62.35pt;margin-top:487.45pt;width:470.55pt;height:.1pt;z-index:-251570688;mso-position-horizontal-relative:page;mso-position-vertical-relative:page" coordorigin="1247,974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">
                <v:shape id="Freeform 1949" o:spid="_x0000_s1027" style="position:absolute;left:1247;top:974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46816" behindDoc="1" locked="0" layoutInCell="1" allowOverlap="1" wp14:anchorId="61382500" wp14:editId="57156D5D">
                <wp:simplePos x="0" y="0"/>
                <wp:positionH relativeFrom="page">
                  <wp:posOffset>791845</wp:posOffset>
                </wp:positionH>
                <wp:positionV relativeFrom="page">
                  <wp:posOffset>6501765</wp:posOffset>
                </wp:positionV>
                <wp:extent cx="5975985" cy="1270"/>
                <wp:effectExtent l="10795" t="5715" r="13970" b="12065"/>
                <wp:wrapNone/>
                <wp:docPr id="834" name="Group 19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239"/>
                          <a:chExt cx="9411" cy="2"/>
                        </a:xfrm>
                      </wpg:grpSpPr>
                      <wps:wsp>
                        <wps:cNvPr id="835" name="Freeform 1951"/>
                        <wps:cNvSpPr>
                          <a:spLocks/>
                        </wps:cNvSpPr>
                        <wps:spPr bwMode="auto">
                          <a:xfrm>
                            <a:off x="1247" y="1023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3060245" id="Group 1950" o:spid="_x0000_s1026" style="position:absolute;margin-left:62.35pt;margin-top:511.95pt;width:470.55pt;height:.1pt;z-index:-251569664;mso-position-horizontal-relative:page;mso-position-vertical-relative:page" coordorigin="1247,1023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">
                <v:shape id="Freeform 1951" o:spid="_x0000_s1027" style="position:absolute;left:1247;top:1023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47840" behindDoc="1" locked="0" layoutInCell="1" allowOverlap="1" wp14:anchorId="41F04EF6" wp14:editId="1A2A6E78">
                <wp:simplePos x="0" y="0"/>
                <wp:positionH relativeFrom="page">
                  <wp:posOffset>791845</wp:posOffset>
                </wp:positionH>
                <wp:positionV relativeFrom="page">
                  <wp:posOffset>6813550</wp:posOffset>
                </wp:positionV>
                <wp:extent cx="5975985" cy="1270"/>
                <wp:effectExtent l="10795" t="12700" r="13970" b="5080"/>
                <wp:wrapNone/>
                <wp:docPr id="832" name="Group 19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730"/>
                          <a:chExt cx="9411" cy="2"/>
                        </a:xfrm>
                      </wpg:grpSpPr>
                      <wps:wsp>
                        <wps:cNvPr id="833" name="Freeform 1953"/>
                        <wps:cNvSpPr>
                          <a:spLocks/>
                        </wps:cNvSpPr>
                        <wps:spPr bwMode="auto">
                          <a:xfrm>
                            <a:off x="1247" y="1073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DC13B32" id="Group 1952" o:spid="_x0000_s1026" style="position:absolute;margin-left:62.35pt;margin-top:536.5pt;width:470.55pt;height:.1pt;z-index:-251568640;mso-position-horizontal-relative:page;mso-position-vertical-relative:page" coordorigin="1247,1073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">
                <v:shape id="Freeform 1953" o:spid="_x0000_s1027" style="position:absolute;left:1247;top:1073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48864" behindDoc="1" locked="0" layoutInCell="1" allowOverlap="1" wp14:anchorId="3B1204AA" wp14:editId="464D3FC9">
                <wp:simplePos x="0" y="0"/>
                <wp:positionH relativeFrom="page">
                  <wp:posOffset>791845</wp:posOffset>
                </wp:positionH>
                <wp:positionV relativeFrom="page">
                  <wp:posOffset>7125335</wp:posOffset>
                </wp:positionV>
                <wp:extent cx="5975985" cy="1270"/>
                <wp:effectExtent l="10795" t="10160" r="13970" b="7620"/>
                <wp:wrapNone/>
                <wp:docPr id="830" name="Group 19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221"/>
                          <a:chExt cx="9411" cy="2"/>
                        </a:xfrm>
                      </wpg:grpSpPr>
                      <wps:wsp>
                        <wps:cNvPr id="831" name="Freeform 1955"/>
                        <wps:cNvSpPr>
                          <a:spLocks/>
                        </wps:cNvSpPr>
                        <wps:spPr bwMode="auto">
                          <a:xfrm>
                            <a:off x="1247" y="1122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0B9D477" id="Group 1954" o:spid="_x0000_s1026" style="position:absolute;margin-left:62.35pt;margin-top:561.05pt;width:470.55pt;height:.1pt;z-index:-251567616;mso-position-horizontal-relative:page;mso-position-vertical-relative:page" coordorigin="1247,1122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">
                <v:shape id="Freeform 1955" o:spid="_x0000_s1027" style="position:absolute;left:1247;top:1122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49888" behindDoc="1" locked="0" layoutInCell="1" allowOverlap="1" wp14:anchorId="3D49CAAB" wp14:editId="47E23F4A">
                <wp:simplePos x="0" y="0"/>
                <wp:positionH relativeFrom="page">
                  <wp:posOffset>791845</wp:posOffset>
                </wp:positionH>
                <wp:positionV relativeFrom="page">
                  <wp:posOffset>7437120</wp:posOffset>
                </wp:positionV>
                <wp:extent cx="5975985" cy="1270"/>
                <wp:effectExtent l="10795" t="7620" r="13970" b="10160"/>
                <wp:wrapNone/>
                <wp:docPr id="828" name="Group 1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712"/>
                          <a:chExt cx="9411" cy="2"/>
                        </a:xfrm>
                      </wpg:grpSpPr>
                      <wps:wsp>
                        <wps:cNvPr id="829" name="Freeform 1957"/>
                        <wps:cNvSpPr>
                          <a:spLocks/>
                        </wps:cNvSpPr>
                        <wps:spPr bwMode="auto">
                          <a:xfrm>
                            <a:off x="1247" y="1171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EA6C2F4" id="Group 1956" o:spid="_x0000_s1026" style="position:absolute;margin-left:62.35pt;margin-top:585.6pt;width:470.55pt;height:.1pt;z-index:-251566592;mso-position-horizontal-relative:page;mso-position-vertical-relative:page" coordorigin="1247,1171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">
                <v:shape id="Freeform 1957" o:spid="_x0000_s1027" style="position:absolute;left:1247;top:1171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50912" behindDoc="1" locked="0" layoutInCell="1" allowOverlap="1" wp14:anchorId="52F0E4F3" wp14:editId="1D293AF3">
                <wp:simplePos x="0" y="0"/>
                <wp:positionH relativeFrom="page">
                  <wp:posOffset>791845</wp:posOffset>
                </wp:positionH>
                <wp:positionV relativeFrom="page">
                  <wp:posOffset>7748270</wp:posOffset>
                </wp:positionV>
                <wp:extent cx="5975985" cy="1270"/>
                <wp:effectExtent l="10795" t="13970" r="13970" b="3810"/>
                <wp:wrapNone/>
                <wp:docPr id="826" name="Group 19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202"/>
                          <a:chExt cx="9411" cy="2"/>
                        </a:xfrm>
                      </wpg:grpSpPr>
                      <wps:wsp>
                        <wps:cNvPr id="827" name="Freeform 1959"/>
                        <wps:cNvSpPr>
                          <a:spLocks/>
                        </wps:cNvSpPr>
                        <wps:spPr bwMode="auto">
                          <a:xfrm>
                            <a:off x="1247" y="1220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C16D21F" id="Group 1958" o:spid="_x0000_s1026" style="position:absolute;margin-left:62.35pt;margin-top:610.1pt;width:470.55pt;height:.1pt;z-index:-251565568;mso-position-horizontal-relative:page;mso-position-vertical-relative:page" coordorigin="1247,1220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">
                <v:shape id="Freeform 1959" o:spid="_x0000_s1027" style="position:absolute;left:1247;top:1220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51936" behindDoc="1" locked="0" layoutInCell="1" allowOverlap="1" wp14:anchorId="7E8C2E84" wp14:editId="1DC3A3FE">
                <wp:simplePos x="0" y="0"/>
                <wp:positionH relativeFrom="page">
                  <wp:posOffset>791845</wp:posOffset>
                </wp:positionH>
                <wp:positionV relativeFrom="page">
                  <wp:posOffset>8060055</wp:posOffset>
                </wp:positionV>
                <wp:extent cx="5975985" cy="1270"/>
                <wp:effectExtent l="10795" t="11430" r="13970" b="6350"/>
                <wp:wrapNone/>
                <wp:docPr id="824" name="Group 1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693"/>
                          <a:chExt cx="9411" cy="2"/>
                        </a:xfrm>
                      </wpg:grpSpPr>
                      <wps:wsp>
                        <wps:cNvPr id="825" name="Freeform 1961"/>
                        <wps:cNvSpPr>
                          <a:spLocks/>
                        </wps:cNvSpPr>
                        <wps:spPr bwMode="auto">
                          <a:xfrm>
                            <a:off x="1247" y="1269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068A402" id="Group 1960" o:spid="_x0000_s1026" style="position:absolute;margin-left:62.35pt;margin-top:634.65pt;width:470.55pt;height:.1pt;z-index:-251564544;mso-position-horizontal-relative:page;mso-position-vertical-relative:page" coordorigin="1247,1269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gw0aAMAAO8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">
                <v:shape id="Freeform 1961" o:spid="_x0000_s1027" style="position:absolute;left:1247;top:1269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52960" behindDoc="1" locked="0" layoutInCell="1" allowOverlap="1" wp14:anchorId="62E181E6" wp14:editId="7F5CCCA3">
                <wp:simplePos x="0" y="0"/>
                <wp:positionH relativeFrom="page">
                  <wp:posOffset>791845</wp:posOffset>
                </wp:positionH>
                <wp:positionV relativeFrom="page">
                  <wp:posOffset>8371840</wp:posOffset>
                </wp:positionV>
                <wp:extent cx="5975985" cy="1270"/>
                <wp:effectExtent l="10795" t="8890" r="13970" b="8890"/>
                <wp:wrapNone/>
                <wp:docPr id="822" name="Group 1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184"/>
                          <a:chExt cx="9411" cy="2"/>
                        </a:xfrm>
                      </wpg:grpSpPr>
                      <wps:wsp>
                        <wps:cNvPr id="823" name="Freeform 1963"/>
                        <wps:cNvSpPr>
                          <a:spLocks/>
                        </wps:cNvSpPr>
                        <wps:spPr bwMode="auto">
                          <a:xfrm>
                            <a:off x="1247" y="1318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39B5B88" id="Group 1962" o:spid="_x0000_s1026" style="position:absolute;margin-left:62.35pt;margin-top:659.2pt;width:470.55pt;height:.1pt;z-index:-251563520;mso-position-horizontal-relative:page;mso-position-vertical-relative:page" coordorigin="1247,1318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">
                <v:shape id="Freeform 1963" o:spid="_x0000_s1027" style="position:absolute;left:1247;top:1318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53984" behindDoc="1" locked="0" layoutInCell="1" allowOverlap="1" wp14:anchorId="00414FD1" wp14:editId="4ADB5DF7">
                <wp:simplePos x="0" y="0"/>
                <wp:positionH relativeFrom="page">
                  <wp:posOffset>791845</wp:posOffset>
                </wp:positionH>
                <wp:positionV relativeFrom="page">
                  <wp:posOffset>8683625</wp:posOffset>
                </wp:positionV>
                <wp:extent cx="5975985" cy="1270"/>
                <wp:effectExtent l="10795" t="6350" r="13970" b="11430"/>
                <wp:wrapNone/>
                <wp:docPr id="820" name="Group 19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675"/>
                          <a:chExt cx="9411" cy="2"/>
                        </a:xfrm>
                      </wpg:grpSpPr>
                      <wps:wsp>
                        <wps:cNvPr id="821" name="Freeform 1965"/>
                        <wps:cNvSpPr>
                          <a:spLocks/>
                        </wps:cNvSpPr>
                        <wps:spPr bwMode="auto">
                          <a:xfrm>
                            <a:off x="1247" y="1367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9527E5D" id="Group 1964" o:spid="_x0000_s1026" style="position:absolute;margin-left:62.35pt;margin-top:683.75pt;width:470.55pt;height:.1pt;z-index:-251562496;mso-position-horizontal-relative:page;mso-position-vertical-relative:page" coordorigin="1247,1367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">
                <v:shape id="Freeform 1965" o:spid="_x0000_s1027" style="position:absolute;left:1247;top:1367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759104" behindDoc="1" locked="0" layoutInCell="1" allowOverlap="1" wp14:anchorId="649FB0AF" wp14:editId="227E3A0D">
                <wp:simplePos x="0" y="0"/>
                <wp:positionH relativeFrom="page">
                  <wp:posOffset>182880</wp:posOffset>
                </wp:positionH>
                <wp:positionV relativeFrom="page">
                  <wp:posOffset>3322955</wp:posOffset>
                </wp:positionV>
                <wp:extent cx="165100" cy="3596005"/>
                <wp:effectExtent l="1905" t="0" r="4445" b="0"/>
                <wp:wrapNone/>
                <wp:docPr id="819" name="Text Box 19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3596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FE3624" w14:textId="77777777" w:rsidR="00D35C18" w:rsidRDefault="00D35C18" w:rsidP="00EC44B8">
                            <w:pPr>
                              <w:spacing w:after="0" w:line="245" w:lineRule="exact"/>
                              <w:ind w:left="20" w:right="-53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DO NOT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WRITE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IN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THIS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AREA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WILL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BE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CUT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OFF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49FB0AF" id="Text Box 1974" o:spid="_x0000_s1052" type="#_x0000_t202" style="position:absolute;left:0;text-align:left;margin-left:14.4pt;margin-top:261.65pt;width:13pt;height:283.15pt;z-index:-25155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" filled="f" stroked="f">
                <v:textbox style="layout-flow:vertical" inset="0,0,0,0">
                  <w:txbxContent>
                    <w:p w14:paraId="74FE3624" w14:textId="77777777" w:rsidR="00D35C18" w:rsidRDefault="00D35C18" w:rsidP="00EC44B8">
                      <w:pPr>
                        <w:spacing w:after="0" w:line="245" w:lineRule="exact"/>
                        <w:ind w:left="20" w:right="-53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color w:val="6D6E71"/>
                        </w:rPr>
                        <w:t>DO NOT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WRITE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IN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THIS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AREA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WILL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BE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CUT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OFF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C44B8">
        <w:rPr>
          <w:rFonts w:ascii="Arial" w:eastAsia="Arial" w:hAnsi="Arial" w:cs="Arial"/>
          <w:b/>
          <w:bCs/>
          <w:color w:val="231F20"/>
          <w:position w:val="-1"/>
        </w:rPr>
        <w:tab/>
      </w:r>
    </w:p>
    <w:p w14:paraId="766CCB35" w14:textId="77777777" w:rsidR="00EC44B8" w:rsidRDefault="00EC44B8" w:rsidP="00EC44B8">
      <w:pPr>
        <w:spacing w:before="6" w:after="0" w:line="220" w:lineRule="exact"/>
      </w:pPr>
    </w:p>
    <w:p w14:paraId="46BCA1C5" w14:textId="44E56636" w:rsidR="00EC44B8" w:rsidRDefault="00F82685" w:rsidP="00EC44B8">
      <w:pPr>
        <w:tabs>
          <w:tab w:val="left" w:pos="3600"/>
        </w:tabs>
        <w:spacing w:before="32" w:after="0" w:line="248" w:lineRule="exact"/>
        <w:ind w:left="107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29408" behindDoc="1" locked="0" layoutInCell="1" allowOverlap="1" wp14:anchorId="5D4A0669" wp14:editId="0508FD2D">
                <wp:simplePos x="0" y="0"/>
                <wp:positionH relativeFrom="page">
                  <wp:posOffset>791845</wp:posOffset>
                </wp:positionH>
                <wp:positionV relativeFrom="paragraph">
                  <wp:posOffset>461645</wp:posOffset>
                </wp:positionV>
                <wp:extent cx="5975985" cy="1270"/>
                <wp:effectExtent l="10795" t="11430" r="13970" b="6350"/>
                <wp:wrapNone/>
                <wp:docPr id="817" name="Group 19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7"/>
                          <a:chExt cx="9411" cy="2"/>
                        </a:xfrm>
                      </wpg:grpSpPr>
                      <wps:wsp>
                        <wps:cNvPr id="818" name="Freeform 1917"/>
                        <wps:cNvSpPr>
                          <a:spLocks/>
                        </wps:cNvSpPr>
                        <wps:spPr bwMode="auto">
                          <a:xfrm>
                            <a:off x="1247" y="72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A9123E7" id="Group 1916" o:spid="_x0000_s1026" style="position:absolute;margin-left:62.35pt;margin-top:36.35pt;width:470.55pt;height:.1pt;z-index:-251587072;mso-position-horizontal-relative:page" coordorigin="1247,72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">
                <v:shape id="Freeform 1917" o:spid="_x0000_s1027" style="position:absolute;left:1247;top:72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30432" behindDoc="1" locked="0" layoutInCell="1" allowOverlap="1" wp14:anchorId="7BE4D464" wp14:editId="1F5CEF91">
                <wp:simplePos x="0" y="0"/>
                <wp:positionH relativeFrom="page">
                  <wp:posOffset>791845</wp:posOffset>
                </wp:positionH>
                <wp:positionV relativeFrom="paragraph">
                  <wp:posOffset>773430</wp:posOffset>
                </wp:positionV>
                <wp:extent cx="5975985" cy="1270"/>
                <wp:effectExtent l="10795" t="8890" r="13970" b="8890"/>
                <wp:wrapNone/>
                <wp:docPr id="815" name="Group 19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18"/>
                          <a:chExt cx="9411" cy="2"/>
                        </a:xfrm>
                      </wpg:grpSpPr>
                      <wps:wsp>
                        <wps:cNvPr id="816" name="Freeform 1919"/>
                        <wps:cNvSpPr>
                          <a:spLocks/>
                        </wps:cNvSpPr>
                        <wps:spPr bwMode="auto">
                          <a:xfrm>
                            <a:off x="1247" y="121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4F6346E" id="Group 1918" o:spid="_x0000_s1026" style="position:absolute;margin-left:62.35pt;margin-top:60.9pt;width:470.55pt;height:.1pt;z-index:-251586048;mso-position-horizontal-relative:page" coordorigin="1247,121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">
                <v:shape id="Freeform 1919" o:spid="_x0000_s1027" style="position:absolute;left:1247;top:121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31456" behindDoc="1" locked="0" layoutInCell="1" allowOverlap="1" wp14:anchorId="14B4EFE6" wp14:editId="3A6EF23F">
                <wp:simplePos x="0" y="0"/>
                <wp:positionH relativeFrom="page">
                  <wp:posOffset>791845</wp:posOffset>
                </wp:positionH>
                <wp:positionV relativeFrom="paragraph">
                  <wp:posOffset>1085215</wp:posOffset>
                </wp:positionV>
                <wp:extent cx="5975985" cy="1270"/>
                <wp:effectExtent l="10795" t="6350" r="13970" b="11430"/>
                <wp:wrapNone/>
                <wp:docPr id="813" name="Group 1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709"/>
                          <a:chExt cx="9411" cy="2"/>
                        </a:xfrm>
                      </wpg:grpSpPr>
                      <wps:wsp>
                        <wps:cNvPr id="814" name="Freeform 1921"/>
                        <wps:cNvSpPr>
                          <a:spLocks/>
                        </wps:cNvSpPr>
                        <wps:spPr bwMode="auto">
                          <a:xfrm>
                            <a:off x="1247" y="170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8607D89" id="Group 1920" o:spid="_x0000_s1026" style="position:absolute;margin-left:62.35pt;margin-top:85.45pt;width:470.55pt;height:.1pt;z-index:-251585024;mso-position-horizontal-relative:page" coordorigin="1247,170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">
                <v:shape id="Freeform 1921" o:spid="_x0000_s1027" style="position:absolute;left:1247;top:170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32480" behindDoc="1" locked="0" layoutInCell="1" allowOverlap="1" wp14:anchorId="7C640FDC" wp14:editId="06838C52">
                <wp:simplePos x="0" y="0"/>
                <wp:positionH relativeFrom="page">
                  <wp:posOffset>791845</wp:posOffset>
                </wp:positionH>
                <wp:positionV relativeFrom="paragraph">
                  <wp:posOffset>1396365</wp:posOffset>
                </wp:positionV>
                <wp:extent cx="5975985" cy="1270"/>
                <wp:effectExtent l="10795" t="12700" r="13970" b="5080"/>
                <wp:wrapNone/>
                <wp:docPr id="811" name="Group 1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2199"/>
                          <a:chExt cx="9411" cy="2"/>
                        </a:xfrm>
                      </wpg:grpSpPr>
                      <wps:wsp>
                        <wps:cNvPr id="812" name="Freeform 1923"/>
                        <wps:cNvSpPr>
                          <a:spLocks/>
                        </wps:cNvSpPr>
                        <wps:spPr bwMode="auto">
                          <a:xfrm>
                            <a:off x="1247" y="219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6E63B2E" id="Group 1922" o:spid="_x0000_s1026" style="position:absolute;margin-left:62.35pt;margin-top:109.95pt;width:470.55pt;height:.1pt;z-index:-251584000;mso-position-horizontal-relative:page" coordorigin="1247,219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">
                <v:shape id="Freeform 1923" o:spid="_x0000_s1027" style="position:absolute;left:1247;top:219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</w:p>
    <w:p w14:paraId="4D96E399" w14:textId="77777777" w:rsidR="00EC44B8" w:rsidRDefault="00EC44B8" w:rsidP="00EC44B8">
      <w:pPr>
        <w:spacing w:before="6" w:after="0" w:line="180" w:lineRule="exact"/>
        <w:rPr>
          <w:sz w:val="18"/>
          <w:szCs w:val="18"/>
        </w:rPr>
      </w:pPr>
    </w:p>
    <w:p w14:paraId="30A6470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600180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CA6DD1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87CDB0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8EB786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C75FD1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57B9C7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22D9EA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B2B387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4220CF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95924F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BED115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0C02EF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7D6C89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5DB3E2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6EC1A9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AC3C93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40B716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60AC3F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60C365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D8C90A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49523B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888ECC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7F0E72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FDFF6D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E0C863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186DBF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DB0FAE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99652E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6F7195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09526D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500753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D9D16F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E870D9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E226B5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97C0B9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6D69CA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2441D2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A1FA91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BA62F6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175FCD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6712C8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EC5227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BC7DB4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D34783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0F53AE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AE0ECE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1EE57D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FAC331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C31A3D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7686EA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C6A42A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38AF04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430D32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02210B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5E8B64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BA6255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FF3B9D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42C9C1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E6DAA7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030D42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C48600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F9876F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718785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0CE35B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1EF94A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F26CF7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EF1024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EF1D97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F30FC4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54A28C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90B01A1" w14:textId="53569E1E" w:rsidR="00EC44B8" w:rsidRDefault="00F82685" w:rsidP="00EC44B8">
      <w:pPr>
        <w:spacing w:before="32" w:after="0" w:line="240" w:lineRule="auto"/>
        <w:ind w:left="4036" w:right="4017"/>
        <w:jc w:val="center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55008" behindDoc="1" locked="0" layoutInCell="1" allowOverlap="1" wp14:anchorId="25C16BCD" wp14:editId="115DB788">
                <wp:simplePos x="0" y="0"/>
                <wp:positionH relativeFrom="page">
                  <wp:posOffset>791845</wp:posOffset>
                </wp:positionH>
                <wp:positionV relativeFrom="paragraph">
                  <wp:posOffset>-1060450</wp:posOffset>
                </wp:positionV>
                <wp:extent cx="5975985" cy="1270"/>
                <wp:effectExtent l="10795" t="10795" r="13970" b="6985"/>
                <wp:wrapNone/>
                <wp:docPr id="809" name="Group 19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670"/>
                          <a:chExt cx="9411" cy="2"/>
                        </a:xfrm>
                      </wpg:grpSpPr>
                      <wps:wsp>
                        <wps:cNvPr id="810" name="Freeform 1967"/>
                        <wps:cNvSpPr>
                          <a:spLocks/>
                        </wps:cNvSpPr>
                        <wps:spPr bwMode="auto">
                          <a:xfrm>
                            <a:off x="1247" y="-167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F9BE01C" id="Group 1966" o:spid="_x0000_s1026" style="position:absolute;margin-left:62.35pt;margin-top:-83.5pt;width:470.55pt;height:.1pt;z-index:-251561472;mso-position-horizontal-relative:page" coordorigin="1247,-167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">
                <v:shape id="Freeform 1967" o:spid="_x0000_s1027" style="position:absolute;left:1247;top:-167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56032" behindDoc="1" locked="0" layoutInCell="1" allowOverlap="1" wp14:anchorId="08515B23" wp14:editId="43CFF335">
                <wp:simplePos x="0" y="0"/>
                <wp:positionH relativeFrom="page">
                  <wp:posOffset>791845</wp:posOffset>
                </wp:positionH>
                <wp:positionV relativeFrom="paragraph">
                  <wp:posOffset>-748665</wp:posOffset>
                </wp:positionV>
                <wp:extent cx="5975985" cy="1270"/>
                <wp:effectExtent l="10795" t="8255" r="13970" b="9525"/>
                <wp:wrapNone/>
                <wp:docPr id="807" name="Group 1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179"/>
                          <a:chExt cx="9411" cy="2"/>
                        </a:xfrm>
                      </wpg:grpSpPr>
                      <wps:wsp>
                        <wps:cNvPr id="808" name="Freeform 1969"/>
                        <wps:cNvSpPr>
                          <a:spLocks/>
                        </wps:cNvSpPr>
                        <wps:spPr bwMode="auto">
                          <a:xfrm>
                            <a:off x="1247" y="-117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6D395EC" id="Group 1968" o:spid="_x0000_s1026" style="position:absolute;margin-left:62.35pt;margin-top:-58.95pt;width:470.55pt;height:.1pt;z-index:-251560448;mso-position-horizontal-relative:page" coordorigin="1247,-117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kzUaQMAAO8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">
                <v:shape id="Freeform 1969" o:spid="_x0000_s1027" style="position:absolute;left:1247;top:-117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57056" behindDoc="1" locked="0" layoutInCell="1" allowOverlap="1" wp14:anchorId="34220204" wp14:editId="2D87C85D">
                <wp:simplePos x="0" y="0"/>
                <wp:positionH relativeFrom="page">
                  <wp:posOffset>791845</wp:posOffset>
                </wp:positionH>
                <wp:positionV relativeFrom="paragraph">
                  <wp:posOffset>-436880</wp:posOffset>
                </wp:positionV>
                <wp:extent cx="5975985" cy="1270"/>
                <wp:effectExtent l="10795" t="5715" r="13970" b="12065"/>
                <wp:wrapNone/>
                <wp:docPr id="805" name="Group 19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688"/>
                          <a:chExt cx="9411" cy="2"/>
                        </a:xfrm>
                      </wpg:grpSpPr>
                      <wps:wsp>
                        <wps:cNvPr id="806" name="Freeform 1971"/>
                        <wps:cNvSpPr>
                          <a:spLocks/>
                        </wps:cNvSpPr>
                        <wps:spPr bwMode="auto">
                          <a:xfrm>
                            <a:off x="1247" y="-68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152DB17" id="Group 1970" o:spid="_x0000_s1026" style="position:absolute;margin-left:62.35pt;margin-top:-34.4pt;width:470.55pt;height:.1pt;z-index:-251559424;mso-position-horizontal-relative:page" coordorigin="1247,-68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">
                <v:shape id="Freeform 1971" o:spid="_x0000_s1027" style="position:absolute;left:1247;top:-68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58080" behindDoc="1" locked="0" layoutInCell="1" allowOverlap="1" wp14:anchorId="17B4250E" wp14:editId="22E0CDCE">
                <wp:simplePos x="0" y="0"/>
                <wp:positionH relativeFrom="page">
                  <wp:posOffset>791845</wp:posOffset>
                </wp:positionH>
                <wp:positionV relativeFrom="paragraph">
                  <wp:posOffset>-125730</wp:posOffset>
                </wp:positionV>
                <wp:extent cx="5975985" cy="1270"/>
                <wp:effectExtent l="10795" t="12065" r="13970" b="5715"/>
                <wp:wrapNone/>
                <wp:docPr id="803" name="Group 1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98"/>
                          <a:chExt cx="9411" cy="2"/>
                        </a:xfrm>
                      </wpg:grpSpPr>
                      <wps:wsp>
                        <wps:cNvPr id="804" name="Freeform 1973"/>
                        <wps:cNvSpPr>
                          <a:spLocks/>
                        </wps:cNvSpPr>
                        <wps:spPr bwMode="auto">
                          <a:xfrm>
                            <a:off x="1247" y="-19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37AEB52" id="Group 1972" o:spid="_x0000_s1026" style="position:absolute;margin-left:62.35pt;margin-top:-9.9pt;width:470.55pt;height:.1pt;z-index:-251558400;mso-position-horizontal-relative:page" coordorigin="1247,-19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">
                <v:shape id="Freeform 1973" o:spid="_x0000_s1027" style="position:absolute;left:1247;top:-19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 w:rsidR="00EC44B8">
        <w:rPr>
          <w:rFonts w:ascii="Arial" w:eastAsia="Arial" w:hAnsi="Arial" w:cs="Arial"/>
          <w:b/>
          <w:bCs/>
          <w:color w:val="231F20"/>
        </w:rPr>
        <w:t xml:space="preserve">See next </w:t>
      </w:r>
      <w:r w:rsidR="00EC44B8">
        <w:rPr>
          <w:rFonts w:ascii="Arial" w:eastAsia="Arial" w:hAnsi="Arial" w:cs="Arial"/>
          <w:b/>
          <w:bCs/>
          <w:color w:val="231F20"/>
          <w:w w:val="99"/>
        </w:rPr>
        <w:t>page</w:t>
      </w:r>
    </w:p>
    <w:p w14:paraId="664A6530" w14:textId="77777777" w:rsidR="00EC44B8" w:rsidRDefault="00EC44B8" w:rsidP="00EC44B8">
      <w:pPr>
        <w:spacing w:after="0"/>
        <w:jc w:val="center"/>
        <w:sectPr w:rsidR="00EC44B8">
          <w:headerReference w:type="default" r:id="rId33"/>
          <w:pgSz w:w="11920" w:h="16840"/>
          <w:pgMar w:top="600" w:right="1140" w:bottom="280" w:left="1140" w:header="0" w:footer="2260" w:gutter="0"/>
          <w:cols w:space="720"/>
        </w:sectPr>
      </w:pPr>
    </w:p>
    <w:p w14:paraId="619048B7" w14:textId="4AC9ECBA" w:rsidR="00EC44B8" w:rsidRDefault="00F82685" w:rsidP="00EC44B8">
      <w:pPr>
        <w:tabs>
          <w:tab w:val="left" w:pos="7500"/>
        </w:tabs>
        <w:spacing w:before="77" w:after="0" w:line="248" w:lineRule="exact"/>
        <w:ind w:left="4691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60128" behindDoc="1" locked="0" layoutInCell="1" allowOverlap="1" wp14:anchorId="4F0A1026" wp14:editId="541528C5">
                <wp:simplePos x="0" y="0"/>
                <wp:positionH relativeFrom="page">
                  <wp:posOffset>428625</wp:posOffset>
                </wp:positionH>
                <wp:positionV relativeFrom="page">
                  <wp:posOffset>360045</wp:posOffset>
                </wp:positionV>
                <wp:extent cx="1270" cy="9972040"/>
                <wp:effectExtent l="9525" t="7620" r="8255" b="12065"/>
                <wp:wrapNone/>
                <wp:docPr id="801" name="Group 1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9972040"/>
                          <a:chOff x="675" y="567"/>
                          <a:chExt cx="2" cy="15704"/>
                        </a:xfrm>
                      </wpg:grpSpPr>
                      <wps:wsp>
                        <wps:cNvPr id="802" name="Freeform 1976"/>
                        <wps:cNvSpPr>
                          <a:spLocks/>
                        </wps:cNvSpPr>
                        <wps:spPr bwMode="auto">
                          <a:xfrm>
                            <a:off x="675" y="567"/>
                            <a:ext cx="2" cy="15704"/>
                          </a:xfrm>
                          <a:custGeom>
                            <a:avLst/>
                            <a:gdLst>
                              <a:gd name="T0" fmla="+- 0 567 567"/>
                              <a:gd name="T1" fmla="*/ 567 h 15704"/>
                              <a:gd name="T2" fmla="+- 0 16271 567"/>
                              <a:gd name="T3" fmla="*/ 16271 h 157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704">
                                <a:moveTo>
                                  <a:pt x="0" y="0"/>
                                </a:moveTo>
                                <a:lnTo>
                                  <a:pt x="0" y="157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97780FB" id="Group 1975" o:spid="_x0000_s1026" style="position:absolute;margin-left:33.75pt;margin-top:28.35pt;width:.1pt;height:785.2pt;z-index:-251556352;mso-position-horizontal-relative:page;mso-position-vertical-relative:page" coordorigin="675,567" coordsize="2,1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">
                <v:shape id="Freeform 1976" o:spid="_x0000_s1027" style="position:absolute;left:675;top:567;width:2;height:15704;visibility:visible;mso-wrap-style:square;v-text-anchor:top" coordsize="2,15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" path="m,l,15704e" filled="f" strokecolor="#231f20" strokeweight=".5pt">
                  <v:path arrowok="t" o:connecttype="custom" o:connectlocs="0,567;0,16271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65248" behindDoc="1" locked="0" layoutInCell="1" allowOverlap="1" wp14:anchorId="501A525A" wp14:editId="6FAB0A31">
                <wp:simplePos x="0" y="0"/>
                <wp:positionH relativeFrom="page">
                  <wp:posOffset>791845</wp:posOffset>
                </wp:positionH>
                <wp:positionV relativeFrom="page">
                  <wp:posOffset>2450465</wp:posOffset>
                </wp:positionV>
                <wp:extent cx="5975985" cy="1270"/>
                <wp:effectExtent l="10795" t="12065" r="13970" b="5715"/>
                <wp:wrapNone/>
                <wp:docPr id="799" name="Group 19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3859"/>
                          <a:chExt cx="9411" cy="2"/>
                        </a:xfrm>
                      </wpg:grpSpPr>
                      <wps:wsp>
                        <wps:cNvPr id="800" name="Freeform 1986"/>
                        <wps:cNvSpPr>
                          <a:spLocks/>
                        </wps:cNvSpPr>
                        <wps:spPr bwMode="auto">
                          <a:xfrm>
                            <a:off x="1247" y="385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B20BDB9" id="Group 1985" o:spid="_x0000_s1026" style="position:absolute;margin-left:62.35pt;margin-top:192.95pt;width:470.55pt;height:.1pt;z-index:-251551232;mso-position-horizontal-relative:page;mso-position-vertical-relative:page" coordorigin="1247,385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">
                <v:shape id="Freeform 1986" o:spid="_x0000_s1027" style="position:absolute;left:1247;top:385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66272" behindDoc="1" locked="0" layoutInCell="1" allowOverlap="1" wp14:anchorId="1CD62AA7" wp14:editId="18D6E9B8">
                <wp:simplePos x="0" y="0"/>
                <wp:positionH relativeFrom="page">
                  <wp:posOffset>791845</wp:posOffset>
                </wp:positionH>
                <wp:positionV relativeFrom="page">
                  <wp:posOffset>2762250</wp:posOffset>
                </wp:positionV>
                <wp:extent cx="5975985" cy="1270"/>
                <wp:effectExtent l="10795" t="9525" r="13970" b="8255"/>
                <wp:wrapNone/>
                <wp:docPr id="797" name="Group 1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350"/>
                          <a:chExt cx="9411" cy="2"/>
                        </a:xfrm>
                      </wpg:grpSpPr>
                      <wps:wsp>
                        <wps:cNvPr id="798" name="Freeform 1988"/>
                        <wps:cNvSpPr>
                          <a:spLocks/>
                        </wps:cNvSpPr>
                        <wps:spPr bwMode="auto">
                          <a:xfrm>
                            <a:off x="1247" y="435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5729A98" id="Group 1987" o:spid="_x0000_s1026" style="position:absolute;margin-left:62.35pt;margin-top:217.5pt;width:470.55pt;height:.1pt;z-index:-251550208;mso-position-horizontal-relative:page;mso-position-vertical-relative:page" coordorigin="1247,435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">
                <v:shape id="Freeform 1988" o:spid="_x0000_s1027" style="position:absolute;left:1247;top:435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67296" behindDoc="1" locked="0" layoutInCell="1" allowOverlap="1" wp14:anchorId="5F2F07FB" wp14:editId="3AC0D8F4">
                <wp:simplePos x="0" y="0"/>
                <wp:positionH relativeFrom="page">
                  <wp:posOffset>791845</wp:posOffset>
                </wp:positionH>
                <wp:positionV relativeFrom="page">
                  <wp:posOffset>3074035</wp:posOffset>
                </wp:positionV>
                <wp:extent cx="5975985" cy="1270"/>
                <wp:effectExtent l="10795" t="6985" r="13970" b="10795"/>
                <wp:wrapNone/>
                <wp:docPr id="795" name="Group 1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841"/>
                          <a:chExt cx="9411" cy="2"/>
                        </a:xfrm>
                      </wpg:grpSpPr>
                      <wps:wsp>
                        <wps:cNvPr id="796" name="Freeform 1990"/>
                        <wps:cNvSpPr>
                          <a:spLocks/>
                        </wps:cNvSpPr>
                        <wps:spPr bwMode="auto">
                          <a:xfrm>
                            <a:off x="1247" y="484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FB04674" id="Group 1989" o:spid="_x0000_s1026" style="position:absolute;margin-left:62.35pt;margin-top:242.05pt;width:470.55pt;height:.1pt;z-index:-251549184;mso-position-horizontal-relative:page;mso-position-vertical-relative:page" coordorigin="1247,484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">
                <v:shape id="Freeform 1990" o:spid="_x0000_s1027" style="position:absolute;left:1247;top:484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68320" behindDoc="1" locked="0" layoutInCell="1" allowOverlap="1" wp14:anchorId="2A5214AE" wp14:editId="20DA8FE5">
                <wp:simplePos x="0" y="0"/>
                <wp:positionH relativeFrom="page">
                  <wp:posOffset>791845</wp:posOffset>
                </wp:positionH>
                <wp:positionV relativeFrom="page">
                  <wp:posOffset>3385820</wp:posOffset>
                </wp:positionV>
                <wp:extent cx="5975985" cy="1270"/>
                <wp:effectExtent l="10795" t="13970" r="13970" b="3810"/>
                <wp:wrapNone/>
                <wp:docPr id="793" name="Group 19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332"/>
                          <a:chExt cx="9411" cy="2"/>
                        </a:xfrm>
                      </wpg:grpSpPr>
                      <wps:wsp>
                        <wps:cNvPr id="794" name="Freeform 1992"/>
                        <wps:cNvSpPr>
                          <a:spLocks/>
                        </wps:cNvSpPr>
                        <wps:spPr bwMode="auto">
                          <a:xfrm>
                            <a:off x="1247" y="533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D64BB1A" id="Group 1991" o:spid="_x0000_s1026" style="position:absolute;margin-left:62.35pt;margin-top:266.6pt;width:470.55pt;height:.1pt;z-index:-251548160;mso-position-horizontal-relative:page;mso-position-vertical-relative:page" coordorigin="1247,533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">
                <v:shape id="Freeform 1992" o:spid="_x0000_s1027" style="position:absolute;left:1247;top:533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69344" behindDoc="1" locked="0" layoutInCell="1" allowOverlap="1" wp14:anchorId="29F031A7" wp14:editId="1375F7D5">
                <wp:simplePos x="0" y="0"/>
                <wp:positionH relativeFrom="page">
                  <wp:posOffset>791845</wp:posOffset>
                </wp:positionH>
                <wp:positionV relativeFrom="page">
                  <wp:posOffset>3696970</wp:posOffset>
                </wp:positionV>
                <wp:extent cx="5975985" cy="1270"/>
                <wp:effectExtent l="10795" t="10795" r="13970" b="6985"/>
                <wp:wrapNone/>
                <wp:docPr id="791" name="Group 19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822"/>
                          <a:chExt cx="9411" cy="2"/>
                        </a:xfrm>
                      </wpg:grpSpPr>
                      <wps:wsp>
                        <wps:cNvPr id="792" name="Freeform 1994"/>
                        <wps:cNvSpPr>
                          <a:spLocks/>
                        </wps:cNvSpPr>
                        <wps:spPr bwMode="auto">
                          <a:xfrm>
                            <a:off x="1247" y="582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C063341" id="Group 1993" o:spid="_x0000_s1026" style="position:absolute;margin-left:62.35pt;margin-top:291.1pt;width:470.55pt;height:.1pt;z-index:-251547136;mso-position-horizontal-relative:page;mso-position-vertical-relative:page" coordorigin="1247,582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">
                <v:shape id="Freeform 1994" o:spid="_x0000_s1027" style="position:absolute;left:1247;top:582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70368" behindDoc="1" locked="0" layoutInCell="1" allowOverlap="1" wp14:anchorId="7EAD905B" wp14:editId="4D885441">
                <wp:simplePos x="0" y="0"/>
                <wp:positionH relativeFrom="page">
                  <wp:posOffset>791845</wp:posOffset>
                </wp:positionH>
                <wp:positionV relativeFrom="page">
                  <wp:posOffset>4008755</wp:posOffset>
                </wp:positionV>
                <wp:extent cx="5975985" cy="1270"/>
                <wp:effectExtent l="10795" t="8255" r="13970" b="9525"/>
                <wp:wrapNone/>
                <wp:docPr id="789" name="Group 19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313"/>
                          <a:chExt cx="9411" cy="2"/>
                        </a:xfrm>
                      </wpg:grpSpPr>
                      <wps:wsp>
                        <wps:cNvPr id="790" name="Freeform 1996"/>
                        <wps:cNvSpPr>
                          <a:spLocks/>
                        </wps:cNvSpPr>
                        <wps:spPr bwMode="auto">
                          <a:xfrm>
                            <a:off x="1247" y="631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7E72F4A" id="Group 1995" o:spid="_x0000_s1026" style="position:absolute;margin-left:62.35pt;margin-top:315.65pt;width:470.55pt;height:.1pt;z-index:-251546112;mso-position-horizontal-relative:page;mso-position-vertical-relative:page" coordorigin="1247,631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">
                <v:shape id="Freeform 1996" o:spid="_x0000_s1027" style="position:absolute;left:1247;top:631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71392" behindDoc="1" locked="0" layoutInCell="1" allowOverlap="1" wp14:anchorId="6387F834" wp14:editId="41D080F5">
                <wp:simplePos x="0" y="0"/>
                <wp:positionH relativeFrom="page">
                  <wp:posOffset>791845</wp:posOffset>
                </wp:positionH>
                <wp:positionV relativeFrom="page">
                  <wp:posOffset>4320540</wp:posOffset>
                </wp:positionV>
                <wp:extent cx="5975985" cy="1270"/>
                <wp:effectExtent l="10795" t="5715" r="13970" b="12065"/>
                <wp:wrapNone/>
                <wp:docPr id="787" name="Group 19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804"/>
                          <a:chExt cx="9411" cy="2"/>
                        </a:xfrm>
                      </wpg:grpSpPr>
                      <wps:wsp>
                        <wps:cNvPr id="788" name="Freeform 1998"/>
                        <wps:cNvSpPr>
                          <a:spLocks/>
                        </wps:cNvSpPr>
                        <wps:spPr bwMode="auto">
                          <a:xfrm>
                            <a:off x="1247" y="680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303F45A" id="Group 1997" o:spid="_x0000_s1026" style="position:absolute;margin-left:62.35pt;margin-top:340.2pt;width:470.55pt;height:.1pt;z-index:-251545088;mso-position-horizontal-relative:page;mso-position-vertical-relative:page" coordorigin="1247,680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64uaAMAAO0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">
                <v:shape id="Freeform 1998" o:spid="_x0000_s1027" style="position:absolute;left:1247;top:680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72416" behindDoc="1" locked="0" layoutInCell="1" allowOverlap="1" wp14:anchorId="7249DA8C" wp14:editId="45C2638E">
                <wp:simplePos x="0" y="0"/>
                <wp:positionH relativeFrom="page">
                  <wp:posOffset>791845</wp:posOffset>
                </wp:positionH>
                <wp:positionV relativeFrom="page">
                  <wp:posOffset>4632325</wp:posOffset>
                </wp:positionV>
                <wp:extent cx="5975985" cy="1270"/>
                <wp:effectExtent l="10795" t="12700" r="13970" b="5080"/>
                <wp:wrapNone/>
                <wp:docPr id="785" name="Group 1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95"/>
                          <a:chExt cx="9411" cy="2"/>
                        </a:xfrm>
                      </wpg:grpSpPr>
                      <wps:wsp>
                        <wps:cNvPr id="786" name="Freeform 2000"/>
                        <wps:cNvSpPr>
                          <a:spLocks/>
                        </wps:cNvSpPr>
                        <wps:spPr bwMode="auto">
                          <a:xfrm>
                            <a:off x="1247" y="729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18F7D12" id="Group 1999" o:spid="_x0000_s1026" style="position:absolute;margin-left:62.35pt;margin-top:364.75pt;width:470.55pt;height:.1pt;z-index:-251544064;mso-position-horizontal-relative:page;mso-position-vertical-relative:page" coordorigin="1247,729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">
                <v:shape id="Freeform 2000" o:spid="_x0000_s1027" style="position:absolute;left:1247;top:729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73440" behindDoc="1" locked="0" layoutInCell="1" allowOverlap="1" wp14:anchorId="16523023" wp14:editId="07AD0CB4">
                <wp:simplePos x="0" y="0"/>
                <wp:positionH relativeFrom="page">
                  <wp:posOffset>791845</wp:posOffset>
                </wp:positionH>
                <wp:positionV relativeFrom="page">
                  <wp:posOffset>4943475</wp:posOffset>
                </wp:positionV>
                <wp:extent cx="5975985" cy="1270"/>
                <wp:effectExtent l="10795" t="9525" r="13970" b="8255"/>
                <wp:wrapNone/>
                <wp:docPr id="783" name="Group 20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785"/>
                          <a:chExt cx="9411" cy="2"/>
                        </a:xfrm>
                      </wpg:grpSpPr>
                      <wps:wsp>
                        <wps:cNvPr id="784" name="Freeform 2002"/>
                        <wps:cNvSpPr>
                          <a:spLocks/>
                        </wps:cNvSpPr>
                        <wps:spPr bwMode="auto">
                          <a:xfrm>
                            <a:off x="1247" y="778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50ECD2E" id="Group 2001" o:spid="_x0000_s1026" style="position:absolute;margin-left:62.35pt;margin-top:389.25pt;width:470.55pt;height:.1pt;z-index:-251543040;mso-position-horizontal-relative:page;mso-position-vertical-relative:page" coordorigin="1247,778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">
                <v:shape id="Freeform 2002" o:spid="_x0000_s1027" style="position:absolute;left:1247;top:778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74464" behindDoc="1" locked="0" layoutInCell="1" allowOverlap="1" wp14:anchorId="6A0D6B2E" wp14:editId="2E7CB11C">
                <wp:simplePos x="0" y="0"/>
                <wp:positionH relativeFrom="page">
                  <wp:posOffset>791845</wp:posOffset>
                </wp:positionH>
                <wp:positionV relativeFrom="page">
                  <wp:posOffset>5255260</wp:posOffset>
                </wp:positionV>
                <wp:extent cx="5975985" cy="1270"/>
                <wp:effectExtent l="10795" t="6985" r="13970" b="10795"/>
                <wp:wrapNone/>
                <wp:docPr id="781" name="Group 2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276"/>
                          <a:chExt cx="9411" cy="2"/>
                        </a:xfrm>
                      </wpg:grpSpPr>
                      <wps:wsp>
                        <wps:cNvPr id="782" name="Freeform 2004"/>
                        <wps:cNvSpPr>
                          <a:spLocks/>
                        </wps:cNvSpPr>
                        <wps:spPr bwMode="auto">
                          <a:xfrm>
                            <a:off x="1247" y="8276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964E5E4" id="Group 2003" o:spid="_x0000_s1026" style="position:absolute;margin-left:62.35pt;margin-top:413.8pt;width:470.55pt;height:.1pt;z-index:-251542016;mso-position-horizontal-relative:page;mso-position-vertical-relative:page" coordorigin="1247,8276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FrNZwMAAO0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">
                <v:shape id="Freeform 2004" o:spid="_x0000_s1027" style="position:absolute;left:1247;top:8276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75488" behindDoc="1" locked="0" layoutInCell="1" allowOverlap="1" wp14:anchorId="1FD5B3F5" wp14:editId="21EA1064">
                <wp:simplePos x="0" y="0"/>
                <wp:positionH relativeFrom="page">
                  <wp:posOffset>791845</wp:posOffset>
                </wp:positionH>
                <wp:positionV relativeFrom="page">
                  <wp:posOffset>5567045</wp:posOffset>
                </wp:positionV>
                <wp:extent cx="5975985" cy="1270"/>
                <wp:effectExtent l="10795" t="13970" r="13970" b="3810"/>
                <wp:wrapNone/>
                <wp:docPr id="779" name="Group 2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767"/>
                          <a:chExt cx="9411" cy="2"/>
                        </a:xfrm>
                      </wpg:grpSpPr>
                      <wps:wsp>
                        <wps:cNvPr id="780" name="Freeform 2006"/>
                        <wps:cNvSpPr>
                          <a:spLocks/>
                        </wps:cNvSpPr>
                        <wps:spPr bwMode="auto">
                          <a:xfrm>
                            <a:off x="1247" y="876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1621A28" id="Group 2005" o:spid="_x0000_s1026" style="position:absolute;margin-left:62.35pt;margin-top:438.35pt;width:470.55pt;height:.1pt;z-index:-251540992;mso-position-horizontal-relative:page;mso-position-vertical-relative:page" coordorigin="1247,876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">
                <v:shape id="Freeform 2006" o:spid="_x0000_s1027" style="position:absolute;left:1247;top:876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76512" behindDoc="1" locked="0" layoutInCell="1" allowOverlap="1" wp14:anchorId="64657539" wp14:editId="035ADD91">
                <wp:simplePos x="0" y="0"/>
                <wp:positionH relativeFrom="page">
                  <wp:posOffset>791845</wp:posOffset>
                </wp:positionH>
                <wp:positionV relativeFrom="page">
                  <wp:posOffset>5878830</wp:posOffset>
                </wp:positionV>
                <wp:extent cx="5975985" cy="1270"/>
                <wp:effectExtent l="10795" t="11430" r="13970" b="6350"/>
                <wp:wrapNone/>
                <wp:docPr id="777" name="Group 20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258"/>
                          <a:chExt cx="9411" cy="2"/>
                        </a:xfrm>
                      </wpg:grpSpPr>
                      <wps:wsp>
                        <wps:cNvPr id="778" name="Freeform 2008"/>
                        <wps:cNvSpPr>
                          <a:spLocks/>
                        </wps:cNvSpPr>
                        <wps:spPr bwMode="auto">
                          <a:xfrm>
                            <a:off x="1247" y="925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7A6A520" id="Group 2007" o:spid="_x0000_s1026" style="position:absolute;margin-left:62.35pt;margin-top:462.9pt;width:470.55pt;height:.1pt;z-index:-251539968;mso-position-horizontal-relative:page;mso-position-vertical-relative:page" coordorigin="1247,925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">
                <v:shape id="Freeform 2008" o:spid="_x0000_s1027" style="position:absolute;left:1247;top:925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77536" behindDoc="1" locked="0" layoutInCell="1" allowOverlap="1" wp14:anchorId="234F06E4" wp14:editId="4B224F1D">
                <wp:simplePos x="0" y="0"/>
                <wp:positionH relativeFrom="page">
                  <wp:posOffset>791845</wp:posOffset>
                </wp:positionH>
                <wp:positionV relativeFrom="page">
                  <wp:posOffset>6190615</wp:posOffset>
                </wp:positionV>
                <wp:extent cx="5975985" cy="1270"/>
                <wp:effectExtent l="10795" t="8890" r="13970" b="8890"/>
                <wp:wrapNone/>
                <wp:docPr id="775" name="Group 20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749"/>
                          <a:chExt cx="9411" cy="2"/>
                        </a:xfrm>
                      </wpg:grpSpPr>
                      <wps:wsp>
                        <wps:cNvPr id="776" name="Freeform 2010"/>
                        <wps:cNvSpPr>
                          <a:spLocks/>
                        </wps:cNvSpPr>
                        <wps:spPr bwMode="auto">
                          <a:xfrm>
                            <a:off x="1247" y="974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7580371" id="Group 2009" o:spid="_x0000_s1026" style="position:absolute;margin-left:62.35pt;margin-top:487.45pt;width:470.55pt;height:.1pt;z-index:-251538944;mso-position-horizontal-relative:page;mso-position-vertical-relative:page" coordorigin="1247,974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">
                <v:shape id="Freeform 2010" o:spid="_x0000_s1027" style="position:absolute;left:1247;top:974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78560" behindDoc="1" locked="0" layoutInCell="1" allowOverlap="1" wp14:anchorId="29C823FC" wp14:editId="56042EE7">
                <wp:simplePos x="0" y="0"/>
                <wp:positionH relativeFrom="page">
                  <wp:posOffset>791845</wp:posOffset>
                </wp:positionH>
                <wp:positionV relativeFrom="page">
                  <wp:posOffset>6501765</wp:posOffset>
                </wp:positionV>
                <wp:extent cx="5975985" cy="1270"/>
                <wp:effectExtent l="10795" t="5715" r="13970" b="12065"/>
                <wp:wrapNone/>
                <wp:docPr id="773" name="Group 20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239"/>
                          <a:chExt cx="9411" cy="2"/>
                        </a:xfrm>
                      </wpg:grpSpPr>
                      <wps:wsp>
                        <wps:cNvPr id="774" name="Freeform 2012"/>
                        <wps:cNvSpPr>
                          <a:spLocks/>
                        </wps:cNvSpPr>
                        <wps:spPr bwMode="auto">
                          <a:xfrm>
                            <a:off x="1247" y="1023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3C1CDC3" id="Group 2011" o:spid="_x0000_s1026" style="position:absolute;margin-left:62.35pt;margin-top:511.95pt;width:470.55pt;height:.1pt;z-index:-251537920;mso-position-horizontal-relative:page;mso-position-vertical-relative:page" coordorigin="1247,1023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">
                <v:shape id="Freeform 2012" o:spid="_x0000_s1027" style="position:absolute;left:1247;top:1023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79584" behindDoc="1" locked="0" layoutInCell="1" allowOverlap="1" wp14:anchorId="7E193523" wp14:editId="3E4B021B">
                <wp:simplePos x="0" y="0"/>
                <wp:positionH relativeFrom="page">
                  <wp:posOffset>791845</wp:posOffset>
                </wp:positionH>
                <wp:positionV relativeFrom="page">
                  <wp:posOffset>6813550</wp:posOffset>
                </wp:positionV>
                <wp:extent cx="5975985" cy="1270"/>
                <wp:effectExtent l="10795" t="12700" r="13970" b="5080"/>
                <wp:wrapNone/>
                <wp:docPr id="771" name="Group 2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730"/>
                          <a:chExt cx="9411" cy="2"/>
                        </a:xfrm>
                      </wpg:grpSpPr>
                      <wps:wsp>
                        <wps:cNvPr id="772" name="Freeform 2014"/>
                        <wps:cNvSpPr>
                          <a:spLocks/>
                        </wps:cNvSpPr>
                        <wps:spPr bwMode="auto">
                          <a:xfrm>
                            <a:off x="1247" y="1073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058C24E" id="Group 2013" o:spid="_x0000_s1026" style="position:absolute;margin-left:62.35pt;margin-top:536.5pt;width:470.55pt;height:.1pt;z-index:-251536896;mso-position-horizontal-relative:page;mso-position-vertical-relative:page" coordorigin="1247,1073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">
                <v:shape id="Freeform 2014" o:spid="_x0000_s1027" style="position:absolute;left:1247;top:1073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80608" behindDoc="1" locked="0" layoutInCell="1" allowOverlap="1" wp14:anchorId="28188191" wp14:editId="7982BBD0">
                <wp:simplePos x="0" y="0"/>
                <wp:positionH relativeFrom="page">
                  <wp:posOffset>791845</wp:posOffset>
                </wp:positionH>
                <wp:positionV relativeFrom="page">
                  <wp:posOffset>7125335</wp:posOffset>
                </wp:positionV>
                <wp:extent cx="5975985" cy="1270"/>
                <wp:effectExtent l="10795" t="10160" r="13970" b="7620"/>
                <wp:wrapNone/>
                <wp:docPr id="769" name="Group 20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221"/>
                          <a:chExt cx="9411" cy="2"/>
                        </a:xfrm>
                      </wpg:grpSpPr>
                      <wps:wsp>
                        <wps:cNvPr id="770" name="Freeform 2016"/>
                        <wps:cNvSpPr>
                          <a:spLocks/>
                        </wps:cNvSpPr>
                        <wps:spPr bwMode="auto">
                          <a:xfrm>
                            <a:off x="1247" y="1122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9940B1B" id="Group 2015" o:spid="_x0000_s1026" style="position:absolute;margin-left:62.35pt;margin-top:561.05pt;width:470.55pt;height:.1pt;z-index:-251535872;mso-position-horizontal-relative:page;mso-position-vertical-relative:page" coordorigin="1247,1122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">
                <v:shape id="Freeform 2016" o:spid="_x0000_s1027" style="position:absolute;left:1247;top:1122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81632" behindDoc="1" locked="0" layoutInCell="1" allowOverlap="1" wp14:anchorId="4F2F6946" wp14:editId="7EE64FEB">
                <wp:simplePos x="0" y="0"/>
                <wp:positionH relativeFrom="page">
                  <wp:posOffset>791845</wp:posOffset>
                </wp:positionH>
                <wp:positionV relativeFrom="page">
                  <wp:posOffset>7437120</wp:posOffset>
                </wp:positionV>
                <wp:extent cx="5975985" cy="1270"/>
                <wp:effectExtent l="10795" t="7620" r="13970" b="10160"/>
                <wp:wrapNone/>
                <wp:docPr id="767" name="Group 20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712"/>
                          <a:chExt cx="9411" cy="2"/>
                        </a:xfrm>
                      </wpg:grpSpPr>
                      <wps:wsp>
                        <wps:cNvPr id="768" name="Freeform 2018"/>
                        <wps:cNvSpPr>
                          <a:spLocks/>
                        </wps:cNvSpPr>
                        <wps:spPr bwMode="auto">
                          <a:xfrm>
                            <a:off x="1247" y="1171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79CFD42" id="Group 2017" o:spid="_x0000_s1026" style="position:absolute;margin-left:62.35pt;margin-top:585.6pt;width:470.55pt;height:.1pt;z-index:-251534848;mso-position-horizontal-relative:page;mso-position-vertical-relative:page" coordorigin="1247,1171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">
                <v:shape id="Freeform 2018" o:spid="_x0000_s1027" style="position:absolute;left:1247;top:1171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82656" behindDoc="1" locked="0" layoutInCell="1" allowOverlap="1" wp14:anchorId="68E674D9" wp14:editId="12B16115">
                <wp:simplePos x="0" y="0"/>
                <wp:positionH relativeFrom="page">
                  <wp:posOffset>791845</wp:posOffset>
                </wp:positionH>
                <wp:positionV relativeFrom="page">
                  <wp:posOffset>7748270</wp:posOffset>
                </wp:positionV>
                <wp:extent cx="5975985" cy="1270"/>
                <wp:effectExtent l="10795" t="13970" r="13970" b="3810"/>
                <wp:wrapNone/>
                <wp:docPr id="765" name="Group 20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202"/>
                          <a:chExt cx="9411" cy="2"/>
                        </a:xfrm>
                      </wpg:grpSpPr>
                      <wps:wsp>
                        <wps:cNvPr id="766" name="Freeform 2020"/>
                        <wps:cNvSpPr>
                          <a:spLocks/>
                        </wps:cNvSpPr>
                        <wps:spPr bwMode="auto">
                          <a:xfrm>
                            <a:off x="1247" y="1220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DE6A67F" id="Group 2019" o:spid="_x0000_s1026" style="position:absolute;margin-left:62.35pt;margin-top:610.1pt;width:470.55pt;height:.1pt;z-index:-251533824;mso-position-horizontal-relative:page;mso-position-vertical-relative:page" coordorigin="1247,1220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">
                <v:shape id="Freeform 2020" o:spid="_x0000_s1027" style="position:absolute;left:1247;top:1220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83680" behindDoc="1" locked="0" layoutInCell="1" allowOverlap="1" wp14:anchorId="6C1DA18A" wp14:editId="2D769A3E">
                <wp:simplePos x="0" y="0"/>
                <wp:positionH relativeFrom="page">
                  <wp:posOffset>791845</wp:posOffset>
                </wp:positionH>
                <wp:positionV relativeFrom="page">
                  <wp:posOffset>8060055</wp:posOffset>
                </wp:positionV>
                <wp:extent cx="5975985" cy="1270"/>
                <wp:effectExtent l="10795" t="11430" r="13970" b="6350"/>
                <wp:wrapNone/>
                <wp:docPr id="763" name="Group 20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693"/>
                          <a:chExt cx="9411" cy="2"/>
                        </a:xfrm>
                      </wpg:grpSpPr>
                      <wps:wsp>
                        <wps:cNvPr id="764" name="Freeform 2022"/>
                        <wps:cNvSpPr>
                          <a:spLocks/>
                        </wps:cNvSpPr>
                        <wps:spPr bwMode="auto">
                          <a:xfrm>
                            <a:off x="1247" y="1269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F5D8F55" id="Group 2021" o:spid="_x0000_s1026" style="position:absolute;margin-left:62.35pt;margin-top:634.65pt;width:470.55pt;height:.1pt;z-index:-251532800;mso-position-horizontal-relative:page;mso-position-vertical-relative:page" coordorigin="1247,1269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+McZwMAAO8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">
                <v:shape id="Freeform 2022" o:spid="_x0000_s1027" style="position:absolute;left:1247;top:1269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84704" behindDoc="1" locked="0" layoutInCell="1" allowOverlap="1" wp14:anchorId="47CB1CE0" wp14:editId="1168E58B">
                <wp:simplePos x="0" y="0"/>
                <wp:positionH relativeFrom="page">
                  <wp:posOffset>791845</wp:posOffset>
                </wp:positionH>
                <wp:positionV relativeFrom="page">
                  <wp:posOffset>8371840</wp:posOffset>
                </wp:positionV>
                <wp:extent cx="5975985" cy="1270"/>
                <wp:effectExtent l="10795" t="8890" r="13970" b="8890"/>
                <wp:wrapNone/>
                <wp:docPr id="761" name="Group 20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184"/>
                          <a:chExt cx="9411" cy="2"/>
                        </a:xfrm>
                      </wpg:grpSpPr>
                      <wps:wsp>
                        <wps:cNvPr id="762" name="Freeform 2024"/>
                        <wps:cNvSpPr>
                          <a:spLocks/>
                        </wps:cNvSpPr>
                        <wps:spPr bwMode="auto">
                          <a:xfrm>
                            <a:off x="1247" y="1318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E28D8D7" id="Group 2023" o:spid="_x0000_s1026" style="position:absolute;margin-left:62.35pt;margin-top:659.2pt;width:470.55pt;height:.1pt;z-index:-251531776;mso-position-horizontal-relative:page;mso-position-vertical-relative:page" coordorigin="1247,1318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">
                <v:shape id="Freeform 2024" o:spid="_x0000_s1027" style="position:absolute;left:1247;top:1318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85728" behindDoc="1" locked="0" layoutInCell="1" allowOverlap="1" wp14:anchorId="561F8D06" wp14:editId="1D4AD77B">
                <wp:simplePos x="0" y="0"/>
                <wp:positionH relativeFrom="page">
                  <wp:posOffset>791845</wp:posOffset>
                </wp:positionH>
                <wp:positionV relativeFrom="page">
                  <wp:posOffset>8683625</wp:posOffset>
                </wp:positionV>
                <wp:extent cx="5975985" cy="1270"/>
                <wp:effectExtent l="10795" t="6350" r="13970" b="11430"/>
                <wp:wrapNone/>
                <wp:docPr id="759" name="Group 2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675"/>
                          <a:chExt cx="9411" cy="2"/>
                        </a:xfrm>
                      </wpg:grpSpPr>
                      <wps:wsp>
                        <wps:cNvPr id="760" name="Freeform 2026"/>
                        <wps:cNvSpPr>
                          <a:spLocks/>
                        </wps:cNvSpPr>
                        <wps:spPr bwMode="auto">
                          <a:xfrm>
                            <a:off x="1247" y="1367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DF22BC5" id="Group 2025" o:spid="_x0000_s1026" style="position:absolute;margin-left:62.35pt;margin-top:683.75pt;width:470.55pt;height:.1pt;z-index:-251530752;mso-position-horizontal-relative:page;mso-position-vertical-relative:page" coordorigin="1247,1367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">
                <v:shape id="Freeform 2026" o:spid="_x0000_s1027" style="position:absolute;left:1247;top:1367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790848" behindDoc="1" locked="0" layoutInCell="1" allowOverlap="1" wp14:anchorId="1371FC3E" wp14:editId="2884DC66">
                <wp:simplePos x="0" y="0"/>
                <wp:positionH relativeFrom="page">
                  <wp:posOffset>182880</wp:posOffset>
                </wp:positionH>
                <wp:positionV relativeFrom="page">
                  <wp:posOffset>3322955</wp:posOffset>
                </wp:positionV>
                <wp:extent cx="165100" cy="3596005"/>
                <wp:effectExtent l="1905" t="0" r="4445" b="0"/>
                <wp:wrapNone/>
                <wp:docPr id="758" name="Text Box 2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3596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823C8F" w14:textId="77777777" w:rsidR="00D35C18" w:rsidRDefault="00D35C18" w:rsidP="00EC44B8">
                            <w:pPr>
                              <w:spacing w:after="0" w:line="245" w:lineRule="exact"/>
                              <w:ind w:left="20" w:right="-53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DO NOT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WRITE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IN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THIS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AREA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WILL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BE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CUT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OFF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371FC3E" id="Text Box 2035" o:spid="_x0000_s1053" type="#_x0000_t202" style="position:absolute;left:0;text-align:left;margin-left:14.4pt;margin-top:261.65pt;width:13pt;height:283.15pt;z-index:-25152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" filled="f" stroked="f">
                <v:textbox style="layout-flow:vertical" inset="0,0,0,0">
                  <w:txbxContent>
                    <w:p w14:paraId="72823C8F" w14:textId="77777777" w:rsidR="00D35C18" w:rsidRDefault="00D35C18" w:rsidP="00EC44B8">
                      <w:pPr>
                        <w:spacing w:after="0" w:line="245" w:lineRule="exact"/>
                        <w:ind w:left="20" w:right="-53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color w:val="6D6E71"/>
                        </w:rPr>
                        <w:t>DO NOT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WRITE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IN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THIS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AREA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WILL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BE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CUT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OFF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C44B8">
        <w:rPr>
          <w:rFonts w:ascii="Arial" w:eastAsia="Arial" w:hAnsi="Arial" w:cs="Arial"/>
          <w:b/>
          <w:bCs/>
          <w:color w:val="231F20"/>
          <w:position w:val="-1"/>
        </w:rPr>
        <w:t>29</w:t>
      </w:r>
      <w:r w:rsidR="00EC44B8">
        <w:rPr>
          <w:rFonts w:ascii="Arial" w:eastAsia="Arial" w:hAnsi="Arial" w:cs="Arial"/>
          <w:b/>
          <w:bCs/>
          <w:color w:val="231F20"/>
          <w:position w:val="-1"/>
        </w:rPr>
        <w:tab/>
        <w:t>MODERN HIS</w:t>
      </w:r>
      <w:r w:rsidR="00EC44B8">
        <w:rPr>
          <w:rFonts w:ascii="Arial" w:eastAsia="Arial" w:hAnsi="Arial" w:cs="Arial"/>
          <w:b/>
          <w:bCs/>
          <w:color w:val="231F20"/>
          <w:spacing w:val="-4"/>
          <w:position w:val="-1"/>
        </w:rPr>
        <w:t>T</w:t>
      </w:r>
      <w:r w:rsidR="00EC44B8">
        <w:rPr>
          <w:rFonts w:ascii="Arial" w:eastAsia="Arial" w:hAnsi="Arial" w:cs="Arial"/>
          <w:b/>
          <w:bCs/>
          <w:color w:val="231F20"/>
          <w:position w:val="-1"/>
        </w:rPr>
        <w:t>O</w:t>
      </w:r>
      <w:r w:rsidR="00EC44B8">
        <w:rPr>
          <w:rFonts w:ascii="Arial" w:eastAsia="Arial" w:hAnsi="Arial" w:cs="Arial"/>
          <w:b/>
          <w:bCs/>
          <w:color w:val="231F20"/>
          <w:spacing w:val="-8"/>
          <w:position w:val="-1"/>
        </w:rPr>
        <w:t>R</w:t>
      </w:r>
      <w:r w:rsidR="00EC44B8">
        <w:rPr>
          <w:rFonts w:ascii="Arial" w:eastAsia="Arial" w:hAnsi="Arial" w:cs="Arial"/>
          <w:b/>
          <w:bCs/>
          <w:color w:val="231F20"/>
          <w:position w:val="-1"/>
        </w:rPr>
        <w:t>Y</w:t>
      </w:r>
    </w:p>
    <w:p w14:paraId="7742786F" w14:textId="77777777" w:rsidR="00EC44B8" w:rsidRDefault="00EC44B8" w:rsidP="00EC44B8">
      <w:pPr>
        <w:spacing w:before="6" w:after="0" w:line="220" w:lineRule="exact"/>
      </w:pPr>
    </w:p>
    <w:p w14:paraId="4C132000" w14:textId="3686BE5E" w:rsidR="00EC44B8" w:rsidRDefault="00F82685" w:rsidP="00EC44B8">
      <w:pPr>
        <w:tabs>
          <w:tab w:val="left" w:pos="3600"/>
        </w:tabs>
        <w:spacing w:before="32" w:after="0" w:line="248" w:lineRule="exact"/>
        <w:ind w:left="107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61152" behindDoc="1" locked="0" layoutInCell="1" allowOverlap="1" wp14:anchorId="16E6A0EE" wp14:editId="4794E7A0">
                <wp:simplePos x="0" y="0"/>
                <wp:positionH relativeFrom="page">
                  <wp:posOffset>791845</wp:posOffset>
                </wp:positionH>
                <wp:positionV relativeFrom="paragraph">
                  <wp:posOffset>461645</wp:posOffset>
                </wp:positionV>
                <wp:extent cx="5975985" cy="1270"/>
                <wp:effectExtent l="10795" t="11430" r="13970" b="6350"/>
                <wp:wrapNone/>
                <wp:docPr id="756" name="Group 1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7"/>
                          <a:chExt cx="9411" cy="2"/>
                        </a:xfrm>
                      </wpg:grpSpPr>
                      <wps:wsp>
                        <wps:cNvPr id="757" name="Freeform 1978"/>
                        <wps:cNvSpPr>
                          <a:spLocks/>
                        </wps:cNvSpPr>
                        <wps:spPr bwMode="auto">
                          <a:xfrm>
                            <a:off x="1247" y="72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8164A5C" id="Group 1977" o:spid="_x0000_s1026" style="position:absolute;margin-left:62.35pt;margin-top:36.35pt;width:470.55pt;height:.1pt;z-index:-251555328;mso-position-horizontal-relative:page" coordorigin="1247,72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">
                <v:shape id="Freeform 1978" o:spid="_x0000_s1027" style="position:absolute;left:1247;top:72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62176" behindDoc="1" locked="0" layoutInCell="1" allowOverlap="1" wp14:anchorId="28B88C1A" wp14:editId="09ACA32B">
                <wp:simplePos x="0" y="0"/>
                <wp:positionH relativeFrom="page">
                  <wp:posOffset>791845</wp:posOffset>
                </wp:positionH>
                <wp:positionV relativeFrom="paragraph">
                  <wp:posOffset>773430</wp:posOffset>
                </wp:positionV>
                <wp:extent cx="5975985" cy="1270"/>
                <wp:effectExtent l="10795" t="8890" r="13970" b="8890"/>
                <wp:wrapNone/>
                <wp:docPr id="754" name="Group 19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18"/>
                          <a:chExt cx="9411" cy="2"/>
                        </a:xfrm>
                      </wpg:grpSpPr>
                      <wps:wsp>
                        <wps:cNvPr id="755" name="Freeform 1980"/>
                        <wps:cNvSpPr>
                          <a:spLocks/>
                        </wps:cNvSpPr>
                        <wps:spPr bwMode="auto">
                          <a:xfrm>
                            <a:off x="1247" y="121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4D5F4D3" id="Group 1979" o:spid="_x0000_s1026" style="position:absolute;margin-left:62.35pt;margin-top:60.9pt;width:470.55pt;height:.1pt;z-index:-251554304;mso-position-horizontal-relative:page" coordorigin="1247,121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">
                <v:shape id="Freeform 1980" o:spid="_x0000_s1027" style="position:absolute;left:1247;top:121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63200" behindDoc="1" locked="0" layoutInCell="1" allowOverlap="1" wp14:anchorId="4AE3796B" wp14:editId="3CE40FE5">
                <wp:simplePos x="0" y="0"/>
                <wp:positionH relativeFrom="page">
                  <wp:posOffset>791845</wp:posOffset>
                </wp:positionH>
                <wp:positionV relativeFrom="paragraph">
                  <wp:posOffset>1085215</wp:posOffset>
                </wp:positionV>
                <wp:extent cx="5975985" cy="1270"/>
                <wp:effectExtent l="10795" t="6350" r="13970" b="11430"/>
                <wp:wrapNone/>
                <wp:docPr id="752" name="Group 19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709"/>
                          <a:chExt cx="9411" cy="2"/>
                        </a:xfrm>
                      </wpg:grpSpPr>
                      <wps:wsp>
                        <wps:cNvPr id="753" name="Freeform 1982"/>
                        <wps:cNvSpPr>
                          <a:spLocks/>
                        </wps:cNvSpPr>
                        <wps:spPr bwMode="auto">
                          <a:xfrm>
                            <a:off x="1247" y="170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DDECBC6" id="Group 1981" o:spid="_x0000_s1026" style="position:absolute;margin-left:62.35pt;margin-top:85.45pt;width:470.55pt;height:.1pt;z-index:-251553280;mso-position-horizontal-relative:page" coordorigin="1247,170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">
                <v:shape id="Freeform 1982" o:spid="_x0000_s1027" style="position:absolute;left:1247;top:170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64224" behindDoc="1" locked="0" layoutInCell="1" allowOverlap="1" wp14:anchorId="13B5CBA6" wp14:editId="02CEE0CD">
                <wp:simplePos x="0" y="0"/>
                <wp:positionH relativeFrom="page">
                  <wp:posOffset>791845</wp:posOffset>
                </wp:positionH>
                <wp:positionV relativeFrom="paragraph">
                  <wp:posOffset>1396365</wp:posOffset>
                </wp:positionV>
                <wp:extent cx="5975985" cy="1270"/>
                <wp:effectExtent l="10795" t="12700" r="13970" b="5080"/>
                <wp:wrapNone/>
                <wp:docPr id="750" name="Group 1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2199"/>
                          <a:chExt cx="9411" cy="2"/>
                        </a:xfrm>
                      </wpg:grpSpPr>
                      <wps:wsp>
                        <wps:cNvPr id="751" name="Freeform 1984"/>
                        <wps:cNvSpPr>
                          <a:spLocks/>
                        </wps:cNvSpPr>
                        <wps:spPr bwMode="auto">
                          <a:xfrm>
                            <a:off x="1247" y="219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4A04FDB" id="Group 1983" o:spid="_x0000_s1026" style="position:absolute;margin-left:62.35pt;margin-top:109.95pt;width:470.55pt;height:.1pt;z-index:-251552256;mso-position-horizontal-relative:page" coordorigin="1247,219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">
                <v:shape id="Freeform 1984" o:spid="_x0000_s1027" style="position:absolute;left:1247;top:219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 w:rsidR="00EC44B8">
        <w:rPr>
          <w:rFonts w:ascii="Arial" w:eastAsia="Arial" w:hAnsi="Arial" w:cs="Arial"/>
          <w:color w:val="231F20"/>
          <w:position w:val="-1"/>
        </w:rPr>
        <w:t xml:space="preserve">Question number: </w:t>
      </w:r>
      <w:r w:rsidR="00EC44B8">
        <w:rPr>
          <w:rFonts w:ascii="Arial" w:eastAsia="Arial" w:hAnsi="Arial" w:cs="Arial"/>
          <w:color w:val="231F20"/>
          <w:w w:val="210"/>
          <w:position w:val="-1"/>
          <w:u w:val="single" w:color="231F20"/>
        </w:rPr>
        <w:t xml:space="preserve"> </w:t>
      </w:r>
      <w:r w:rsidR="00EC44B8">
        <w:rPr>
          <w:rFonts w:ascii="Arial" w:eastAsia="Arial" w:hAnsi="Arial" w:cs="Arial"/>
          <w:color w:val="231F20"/>
          <w:position w:val="-1"/>
          <w:u w:val="single" w:color="231F20"/>
        </w:rPr>
        <w:tab/>
      </w:r>
    </w:p>
    <w:p w14:paraId="14BF8C93" w14:textId="77777777" w:rsidR="00EC44B8" w:rsidRDefault="00EC44B8" w:rsidP="00EC44B8">
      <w:pPr>
        <w:spacing w:before="6" w:after="0" w:line="180" w:lineRule="exact"/>
        <w:rPr>
          <w:sz w:val="18"/>
          <w:szCs w:val="18"/>
        </w:rPr>
      </w:pPr>
    </w:p>
    <w:p w14:paraId="13809E7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84B5A5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DD5E77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21E9A7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B18FBA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87B44D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C0D63D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8BB361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117298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0A0448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F72DDB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4B1A57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E252E6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372086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8B908D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D96285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49700A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FFFE49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6F19FB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E88288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887E47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053804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E6C99E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7590DA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E6DCCF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55DA90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52B38D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630067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B73E65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858171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67A500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D5DF13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7FCAE5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3BA13A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48FEC4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067D24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9FBDFD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EC7FFD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9AEE44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57927D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3FAB3C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3CFD48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719F75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A32C7C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92805B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F6F720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17653C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377EB7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A90A0F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97C568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20FA23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CCE6AB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5E1202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89AABE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0C1271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D0662D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90AD41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F77EF5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725CD3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03EDDC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6CEB52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308198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8C8BFD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87371F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FE8F88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79382C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10BD7A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E5C8AE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F491E4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31B4E4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996D46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A5E7E3A" w14:textId="039E9C93" w:rsidR="00EC44B8" w:rsidRDefault="00F82685" w:rsidP="00EC44B8">
      <w:pPr>
        <w:spacing w:before="32" w:after="0" w:line="240" w:lineRule="auto"/>
        <w:ind w:left="4036" w:right="4017"/>
        <w:jc w:val="center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86752" behindDoc="1" locked="0" layoutInCell="1" allowOverlap="1" wp14:anchorId="4052679C" wp14:editId="7364F883">
                <wp:simplePos x="0" y="0"/>
                <wp:positionH relativeFrom="page">
                  <wp:posOffset>791845</wp:posOffset>
                </wp:positionH>
                <wp:positionV relativeFrom="paragraph">
                  <wp:posOffset>-1060450</wp:posOffset>
                </wp:positionV>
                <wp:extent cx="5975985" cy="1270"/>
                <wp:effectExtent l="10795" t="10795" r="13970" b="6985"/>
                <wp:wrapNone/>
                <wp:docPr id="748" name="Group 2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670"/>
                          <a:chExt cx="9411" cy="2"/>
                        </a:xfrm>
                      </wpg:grpSpPr>
                      <wps:wsp>
                        <wps:cNvPr id="749" name="Freeform 2028"/>
                        <wps:cNvSpPr>
                          <a:spLocks/>
                        </wps:cNvSpPr>
                        <wps:spPr bwMode="auto">
                          <a:xfrm>
                            <a:off x="1247" y="-167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8577388" id="Group 2027" o:spid="_x0000_s1026" style="position:absolute;margin-left:62.35pt;margin-top:-83.5pt;width:470.55pt;height:.1pt;z-index:-251529728;mso-position-horizontal-relative:page" coordorigin="1247,-167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">
                <v:shape id="Freeform 2028" o:spid="_x0000_s1027" style="position:absolute;left:1247;top:-167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87776" behindDoc="1" locked="0" layoutInCell="1" allowOverlap="1" wp14:anchorId="345DB060" wp14:editId="1ECC9ED6">
                <wp:simplePos x="0" y="0"/>
                <wp:positionH relativeFrom="page">
                  <wp:posOffset>791845</wp:posOffset>
                </wp:positionH>
                <wp:positionV relativeFrom="paragraph">
                  <wp:posOffset>-748665</wp:posOffset>
                </wp:positionV>
                <wp:extent cx="5975985" cy="1270"/>
                <wp:effectExtent l="10795" t="8255" r="13970" b="9525"/>
                <wp:wrapNone/>
                <wp:docPr id="746" name="Group 2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179"/>
                          <a:chExt cx="9411" cy="2"/>
                        </a:xfrm>
                      </wpg:grpSpPr>
                      <wps:wsp>
                        <wps:cNvPr id="747" name="Freeform 2030"/>
                        <wps:cNvSpPr>
                          <a:spLocks/>
                        </wps:cNvSpPr>
                        <wps:spPr bwMode="auto">
                          <a:xfrm>
                            <a:off x="1247" y="-117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DC3AA25" id="Group 2029" o:spid="_x0000_s1026" style="position:absolute;margin-left:62.35pt;margin-top:-58.95pt;width:470.55pt;height:.1pt;z-index:-251528704;mso-position-horizontal-relative:page" coordorigin="1247,-117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">
                <v:shape id="Freeform 2030" o:spid="_x0000_s1027" style="position:absolute;left:1247;top:-117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88800" behindDoc="1" locked="0" layoutInCell="1" allowOverlap="1" wp14:anchorId="09443183" wp14:editId="58FDB13F">
                <wp:simplePos x="0" y="0"/>
                <wp:positionH relativeFrom="page">
                  <wp:posOffset>791845</wp:posOffset>
                </wp:positionH>
                <wp:positionV relativeFrom="paragraph">
                  <wp:posOffset>-436880</wp:posOffset>
                </wp:positionV>
                <wp:extent cx="5975985" cy="1270"/>
                <wp:effectExtent l="10795" t="5715" r="13970" b="12065"/>
                <wp:wrapNone/>
                <wp:docPr id="744" name="Group 2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688"/>
                          <a:chExt cx="9411" cy="2"/>
                        </a:xfrm>
                      </wpg:grpSpPr>
                      <wps:wsp>
                        <wps:cNvPr id="745" name="Freeform 2032"/>
                        <wps:cNvSpPr>
                          <a:spLocks/>
                        </wps:cNvSpPr>
                        <wps:spPr bwMode="auto">
                          <a:xfrm>
                            <a:off x="1247" y="-68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C56A690" id="Group 2031" o:spid="_x0000_s1026" style="position:absolute;margin-left:62.35pt;margin-top:-34.4pt;width:470.55pt;height:.1pt;z-index:-251527680;mso-position-horizontal-relative:page" coordorigin="1247,-68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JjoaAMAAO0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">
                <v:shape id="Freeform 2032" o:spid="_x0000_s1027" style="position:absolute;left:1247;top:-68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89824" behindDoc="1" locked="0" layoutInCell="1" allowOverlap="1" wp14:anchorId="182C31E1" wp14:editId="4DE2CE2F">
                <wp:simplePos x="0" y="0"/>
                <wp:positionH relativeFrom="page">
                  <wp:posOffset>791845</wp:posOffset>
                </wp:positionH>
                <wp:positionV relativeFrom="paragraph">
                  <wp:posOffset>-125730</wp:posOffset>
                </wp:positionV>
                <wp:extent cx="5975985" cy="1270"/>
                <wp:effectExtent l="10795" t="12065" r="13970" b="5715"/>
                <wp:wrapNone/>
                <wp:docPr id="742" name="Group 2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98"/>
                          <a:chExt cx="9411" cy="2"/>
                        </a:xfrm>
                      </wpg:grpSpPr>
                      <wps:wsp>
                        <wps:cNvPr id="743" name="Freeform 2034"/>
                        <wps:cNvSpPr>
                          <a:spLocks/>
                        </wps:cNvSpPr>
                        <wps:spPr bwMode="auto">
                          <a:xfrm>
                            <a:off x="1247" y="-19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FA85AD4" id="Group 2033" o:spid="_x0000_s1026" style="position:absolute;margin-left:62.35pt;margin-top:-9.9pt;width:470.55pt;height:.1pt;z-index:-251526656;mso-position-horizontal-relative:page" coordorigin="1247,-19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">
                <v:shape id="Freeform 2034" o:spid="_x0000_s1027" style="position:absolute;left:1247;top:-19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 w:rsidR="00EC44B8">
        <w:rPr>
          <w:rFonts w:ascii="Arial" w:eastAsia="Arial" w:hAnsi="Arial" w:cs="Arial"/>
          <w:b/>
          <w:bCs/>
          <w:color w:val="231F20"/>
        </w:rPr>
        <w:t xml:space="preserve">See next </w:t>
      </w:r>
      <w:r w:rsidR="00EC44B8">
        <w:rPr>
          <w:rFonts w:ascii="Arial" w:eastAsia="Arial" w:hAnsi="Arial" w:cs="Arial"/>
          <w:b/>
          <w:bCs/>
          <w:color w:val="231F20"/>
          <w:w w:val="99"/>
        </w:rPr>
        <w:t>page</w:t>
      </w:r>
    </w:p>
    <w:p w14:paraId="161D73FB" w14:textId="77777777" w:rsidR="00EC44B8" w:rsidRDefault="00EC44B8" w:rsidP="00EC44B8">
      <w:pPr>
        <w:spacing w:after="0"/>
        <w:jc w:val="center"/>
        <w:sectPr w:rsidR="00EC44B8">
          <w:headerReference w:type="default" r:id="rId34"/>
          <w:pgSz w:w="11920" w:h="16840"/>
          <w:pgMar w:top="600" w:right="1140" w:bottom="280" w:left="1140" w:header="0" w:footer="2260" w:gutter="0"/>
          <w:cols w:space="720"/>
        </w:sectPr>
      </w:pPr>
    </w:p>
    <w:p w14:paraId="219BA1C4" w14:textId="4E6BF0E6" w:rsidR="00EC44B8" w:rsidRDefault="00F82685" w:rsidP="00EC44B8">
      <w:pPr>
        <w:tabs>
          <w:tab w:val="left" w:pos="7500"/>
        </w:tabs>
        <w:spacing w:before="77" w:after="0" w:line="248" w:lineRule="exact"/>
        <w:ind w:left="4691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91872" behindDoc="1" locked="0" layoutInCell="1" allowOverlap="1" wp14:anchorId="2410C5F0" wp14:editId="2003D76B">
                <wp:simplePos x="0" y="0"/>
                <wp:positionH relativeFrom="page">
                  <wp:posOffset>428625</wp:posOffset>
                </wp:positionH>
                <wp:positionV relativeFrom="page">
                  <wp:posOffset>360045</wp:posOffset>
                </wp:positionV>
                <wp:extent cx="1270" cy="9972040"/>
                <wp:effectExtent l="9525" t="7620" r="8255" b="12065"/>
                <wp:wrapNone/>
                <wp:docPr id="740" name="Group 2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9972040"/>
                          <a:chOff x="675" y="567"/>
                          <a:chExt cx="2" cy="15704"/>
                        </a:xfrm>
                      </wpg:grpSpPr>
                      <wps:wsp>
                        <wps:cNvPr id="741" name="Freeform 2037"/>
                        <wps:cNvSpPr>
                          <a:spLocks/>
                        </wps:cNvSpPr>
                        <wps:spPr bwMode="auto">
                          <a:xfrm>
                            <a:off x="675" y="567"/>
                            <a:ext cx="2" cy="15704"/>
                          </a:xfrm>
                          <a:custGeom>
                            <a:avLst/>
                            <a:gdLst>
                              <a:gd name="T0" fmla="+- 0 567 567"/>
                              <a:gd name="T1" fmla="*/ 567 h 15704"/>
                              <a:gd name="T2" fmla="+- 0 16271 567"/>
                              <a:gd name="T3" fmla="*/ 16271 h 157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704">
                                <a:moveTo>
                                  <a:pt x="0" y="0"/>
                                </a:moveTo>
                                <a:lnTo>
                                  <a:pt x="0" y="157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CB9F433" id="Group 2036" o:spid="_x0000_s1026" style="position:absolute;margin-left:33.75pt;margin-top:28.35pt;width:.1pt;height:785.2pt;z-index:-251524608;mso-position-horizontal-relative:page;mso-position-vertical-relative:page" coordorigin="675,567" coordsize="2,1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">
                <v:shape id="Freeform 2037" o:spid="_x0000_s1027" style="position:absolute;left:675;top:567;width:2;height:15704;visibility:visible;mso-wrap-style:square;v-text-anchor:top" coordsize="2,15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" path="m,l,15704e" filled="f" strokecolor="#231f20" strokeweight=".5pt">
                  <v:path arrowok="t" o:connecttype="custom" o:connectlocs="0,567;0,16271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96992" behindDoc="1" locked="0" layoutInCell="1" allowOverlap="1" wp14:anchorId="32864B8D" wp14:editId="40A891D2">
                <wp:simplePos x="0" y="0"/>
                <wp:positionH relativeFrom="page">
                  <wp:posOffset>791845</wp:posOffset>
                </wp:positionH>
                <wp:positionV relativeFrom="page">
                  <wp:posOffset>2450465</wp:posOffset>
                </wp:positionV>
                <wp:extent cx="5975985" cy="1270"/>
                <wp:effectExtent l="10795" t="12065" r="13970" b="5715"/>
                <wp:wrapNone/>
                <wp:docPr id="738" name="Group 2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3859"/>
                          <a:chExt cx="9411" cy="2"/>
                        </a:xfrm>
                      </wpg:grpSpPr>
                      <wps:wsp>
                        <wps:cNvPr id="739" name="Freeform 2047"/>
                        <wps:cNvSpPr>
                          <a:spLocks/>
                        </wps:cNvSpPr>
                        <wps:spPr bwMode="auto">
                          <a:xfrm>
                            <a:off x="1247" y="385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20B6751" id="Group 2046" o:spid="_x0000_s1026" style="position:absolute;margin-left:62.35pt;margin-top:192.95pt;width:470.55pt;height:.1pt;z-index:-251519488;mso-position-horizontal-relative:page;mso-position-vertical-relative:page" coordorigin="1247,385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">
                <v:shape id="Freeform 2047" o:spid="_x0000_s1027" style="position:absolute;left:1247;top:385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98016" behindDoc="1" locked="0" layoutInCell="1" allowOverlap="1" wp14:anchorId="650D1F03" wp14:editId="50B3853F">
                <wp:simplePos x="0" y="0"/>
                <wp:positionH relativeFrom="page">
                  <wp:posOffset>791845</wp:posOffset>
                </wp:positionH>
                <wp:positionV relativeFrom="page">
                  <wp:posOffset>2762250</wp:posOffset>
                </wp:positionV>
                <wp:extent cx="5975985" cy="1270"/>
                <wp:effectExtent l="10795" t="9525" r="13970" b="8255"/>
                <wp:wrapNone/>
                <wp:docPr id="736" name="Group 2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350"/>
                          <a:chExt cx="9411" cy="2"/>
                        </a:xfrm>
                      </wpg:grpSpPr>
                      <wps:wsp>
                        <wps:cNvPr id="737" name="Freeform 2049"/>
                        <wps:cNvSpPr>
                          <a:spLocks/>
                        </wps:cNvSpPr>
                        <wps:spPr bwMode="auto">
                          <a:xfrm>
                            <a:off x="1247" y="435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00FA362" id="Group 2048" o:spid="_x0000_s1026" style="position:absolute;margin-left:62.35pt;margin-top:217.5pt;width:470.55pt;height:.1pt;z-index:-251518464;mso-position-horizontal-relative:page;mso-position-vertical-relative:page" coordorigin="1247,435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">
                <v:shape id="Freeform 2049" o:spid="_x0000_s1027" style="position:absolute;left:1247;top:435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99040" behindDoc="1" locked="0" layoutInCell="1" allowOverlap="1" wp14:anchorId="436B982C" wp14:editId="6A14124C">
                <wp:simplePos x="0" y="0"/>
                <wp:positionH relativeFrom="page">
                  <wp:posOffset>791845</wp:posOffset>
                </wp:positionH>
                <wp:positionV relativeFrom="page">
                  <wp:posOffset>3074035</wp:posOffset>
                </wp:positionV>
                <wp:extent cx="5975985" cy="1270"/>
                <wp:effectExtent l="10795" t="6985" r="13970" b="10795"/>
                <wp:wrapNone/>
                <wp:docPr id="734" name="Group 2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841"/>
                          <a:chExt cx="9411" cy="2"/>
                        </a:xfrm>
                      </wpg:grpSpPr>
                      <wps:wsp>
                        <wps:cNvPr id="735" name="Freeform 2051"/>
                        <wps:cNvSpPr>
                          <a:spLocks/>
                        </wps:cNvSpPr>
                        <wps:spPr bwMode="auto">
                          <a:xfrm>
                            <a:off x="1247" y="484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7DDFFF7" id="Group 2050" o:spid="_x0000_s1026" style="position:absolute;margin-left:62.35pt;margin-top:242.05pt;width:470.55pt;height:.1pt;z-index:-251517440;mso-position-horizontal-relative:page;mso-position-vertical-relative:page" coordorigin="1247,484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">
                <v:shape id="Freeform 2051" o:spid="_x0000_s1027" style="position:absolute;left:1247;top:484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00064" behindDoc="1" locked="0" layoutInCell="1" allowOverlap="1" wp14:anchorId="11B9A0E9" wp14:editId="398CBA86">
                <wp:simplePos x="0" y="0"/>
                <wp:positionH relativeFrom="page">
                  <wp:posOffset>791845</wp:posOffset>
                </wp:positionH>
                <wp:positionV relativeFrom="page">
                  <wp:posOffset>3385820</wp:posOffset>
                </wp:positionV>
                <wp:extent cx="5975985" cy="1270"/>
                <wp:effectExtent l="10795" t="13970" r="13970" b="3810"/>
                <wp:wrapNone/>
                <wp:docPr id="732" name="Group 20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332"/>
                          <a:chExt cx="9411" cy="2"/>
                        </a:xfrm>
                      </wpg:grpSpPr>
                      <wps:wsp>
                        <wps:cNvPr id="733" name="Freeform 2053"/>
                        <wps:cNvSpPr>
                          <a:spLocks/>
                        </wps:cNvSpPr>
                        <wps:spPr bwMode="auto">
                          <a:xfrm>
                            <a:off x="1247" y="533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BF595E1" id="Group 2052" o:spid="_x0000_s1026" style="position:absolute;margin-left:62.35pt;margin-top:266.6pt;width:470.55pt;height:.1pt;z-index:-251516416;mso-position-horizontal-relative:page;mso-position-vertical-relative:page" coordorigin="1247,533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">
                <v:shape id="Freeform 2053" o:spid="_x0000_s1027" style="position:absolute;left:1247;top:533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01088" behindDoc="1" locked="0" layoutInCell="1" allowOverlap="1" wp14:anchorId="195EC4B7" wp14:editId="472B1E67">
                <wp:simplePos x="0" y="0"/>
                <wp:positionH relativeFrom="page">
                  <wp:posOffset>791845</wp:posOffset>
                </wp:positionH>
                <wp:positionV relativeFrom="page">
                  <wp:posOffset>3696970</wp:posOffset>
                </wp:positionV>
                <wp:extent cx="5975985" cy="1270"/>
                <wp:effectExtent l="10795" t="10795" r="13970" b="6985"/>
                <wp:wrapNone/>
                <wp:docPr id="730" name="Group 2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822"/>
                          <a:chExt cx="9411" cy="2"/>
                        </a:xfrm>
                      </wpg:grpSpPr>
                      <wps:wsp>
                        <wps:cNvPr id="731" name="Freeform 2055"/>
                        <wps:cNvSpPr>
                          <a:spLocks/>
                        </wps:cNvSpPr>
                        <wps:spPr bwMode="auto">
                          <a:xfrm>
                            <a:off x="1247" y="582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F580293" id="Group 2054" o:spid="_x0000_s1026" style="position:absolute;margin-left:62.35pt;margin-top:291.1pt;width:470.55pt;height:.1pt;z-index:-251515392;mso-position-horizontal-relative:page;mso-position-vertical-relative:page" coordorigin="1247,582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">
                <v:shape id="Freeform 2055" o:spid="_x0000_s1027" style="position:absolute;left:1247;top:582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02112" behindDoc="1" locked="0" layoutInCell="1" allowOverlap="1" wp14:anchorId="63AD718D" wp14:editId="39DF7BEC">
                <wp:simplePos x="0" y="0"/>
                <wp:positionH relativeFrom="page">
                  <wp:posOffset>791845</wp:posOffset>
                </wp:positionH>
                <wp:positionV relativeFrom="page">
                  <wp:posOffset>4008755</wp:posOffset>
                </wp:positionV>
                <wp:extent cx="5975985" cy="1270"/>
                <wp:effectExtent l="10795" t="8255" r="13970" b="9525"/>
                <wp:wrapNone/>
                <wp:docPr id="728" name="Group 2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313"/>
                          <a:chExt cx="9411" cy="2"/>
                        </a:xfrm>
                      </wpg:grpSpPr>
                      <wps:wsp>
                        <wps:cNvPr id="729" name="Freeform 2057"/>
                        <wps:cNvSpPr>
                          <a:spLocks/>
                        </wps:cNvSpPr>
                        <wps:spPr bwMode="auto">
                          <a:xfrm>
                            <a:off x="1247" y="631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A6BBD66" id="Group 2056" o:spid="_x0000_s1026" style="position:absolute;margin-left:62.35pt;margin-top:315.65pt;width:470.55pt;height:.1pt;z-index:-251514368;mso-position-horizontal-relative:page;mso-position-vertical-relative:page" coordorigin="1247,631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">
                <v:shape id="Freeform 2057" o:spid="_x0000_s1027" style="position:absolute;left:1247;top:631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03136" behindDoc="1" locked="0" layoutInCell="1" allowOverlap="1" wp14:anchorId="0FEA1C98" wp14:editId="015B7E25">
                <wp:simplePos x="0" y="0"/>
                <wp:positionH relativeFrom="page">
                  <wp:posOffset>791845</wp:posOffset>
                </wp:positionH>
                <wp:positionV relativeFrom="page">
                  <wp:posOffset>4320540</wp:posOffset>
                </wp:positionV>
                <wp:extent cx="5975985" cy="1270"/>
                <wp:effectExtent l="10795" t="5715" r="13970" b="12065"/>
                <wp:wrapNone/>
                <wp:docPr id="726" name="Group 2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804"/>
                          <a:chExt cx="9411" cy="2"/>
                        </a:xfrm>
                      </wpg:grpSpPr>
                      <wps:wsp>
                        <wps:cNvPr id="727" name="Freeform 2059"/>
                        <wps:cNvSpPr>
                          <a:spLocks/>
                        </wps:cNvSpPr>
                        <wps:spPr bwMode="auto">
                          <a:xfrm>
                            <a:off x="1247" y="680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B37A187" id="Group 2058" o:spid="_x0000_s1026" style="position:absolute;margin-left:62.35pt;margin-top:340.2pt;width:470.55pt;height:.1pt;z-index:-251513344;mso-position-horizontal-relative:page;mso-position-vertical-relative:page" coordorigin="1247,680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WbiaAMAAO0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">
                <v:shape id="Freeform 2059" o:spid="_x0000_s1027" style="position:absolute;left:1247;top:680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04160" behindDoc="1" locked="0" layoutInCell="1" allowOverlap="1" wp14:anchorId="2357BC0D" wp14:editId="1A954196">
                <wp:simplePos x="0" y="0"/>
                <wp:positionH relativeFrom="page">
                  <wp:posOffset>791845</wp:posOffset>
                </wp:positionH>
                <wp:positionV relativeFrom="page">
                  <wp:posOffset>4632325</wp:posOffset>
                </wp:positionV>
                <wp:extent cx="5975985" cy="1270"/>
                <wp:effectExtent l="10795" t="12700" r="13970" b="5080"/>
                <wp:wrapNone/>
                <wp:docPr id="724" name="Group 2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95"/>
                          <a:chExt cx="9411" cy="2"/>
                        </a:xfrm>
                      </wpg:grpSpPr>
                      <wps:wsp>
                        <wps:cNvPr id="725" name="Freeform 2061"/>
                        <wps:cNvSpPr>
                          <a:spLocks/>
                        </wps:cNvSpPr>
                        <wps:spPr bwMode="auto">
                          <a:xfrm>
                            <a:off x="1247" y="729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9343A1B" id="Group 2060" o:spid="_x0000_s1026" style="position:absolute;margin-left:62.35pt;margin-top:364.75pt;width:470.55pt;height:.1pt;z-index:-251512320;mso-position-horizontal-relative:page;mso-position-vertical-relative:page" coordorigin="1247,729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4tcaAMAAO0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">
                <v:shape id="Freeform 2061" o:spid="_x0000_s1027" style="position:absolute;left:1247;top:729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05184" behindDoc="1" locked="0" layoutInCell="1" allowOverlap="1" wp14:anchorId="77D6077A" wp14:editId="2BA1468A">
                <wp:simplePos x="0" y="0"/>
                <wp:positionH relativeFrom="page">
                  <wp:posOffset>791845</wp:posOffset>
                </wp:positionH>
                <wp:positionV relativeFrom="page">
                  <wp:posOffset>4943475</wp:posOffset>
                </wp:positionV>
                <wp:extent cx="5975985" cy="1270"/>
                <wp:effectExtent l="10795" t="9525" r="13970" b="8255"/>
                <wp:wrapNone/>
                <wp:docPr id="722" name="Group 2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785"/>
                          <a:chExt cx="9411" cy="2"/>
                        </a:xfrm>
                      </wpg:grpSpPr>
                      <wps:wsp>
                        <wps:cNvPr id="723" name="Freeform 2063"/>
                        <wps:cNvSpPr>
                          <a:spLocks/>
                        </wps:cNvSpPr>
                        <wps:spPr bwMode="auto">
                          <a:xfrm>
                            <a:off x="1247" y="778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274F885" id="Group 2062" o:spid="_x0000_s1026" style="position:absolute;margin-left:62.35pt;margin-top:389.25pt;width:470.55pt;height:.1pt;z-index:-251511296;mso-position-horizontal-relative:page;mso-position-vertical-relative:page" coordorigin="1247,778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">
                <v:shape id="Freeform 2063" o:spid="_x0000_s1027" style="position:absolute;left:1247;top:778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06208" behindDoc="1" locked="0" layoutInCell="1" allowOverlap="1" wp14:anchorId="68E9BB78" wp14:editId="1A745275">
                <wp:simplePos x="0" y="0"/>
                <wp:positionH relativeFrom="page">
                  <wp:posOffset>791845</wp:posOffset>
                </wp:positionH>
                <wp:positionV relativeFrom="page">
                  <wp:posOffset>5255260</wp:posOffset>
                </wp:positionV>
                <wp:extent cx="5975985" cy="1270"/>
                <wp:effectExtent l="10795" t="6985" r="13970" b="10795"/>
                <wp:wrapNone/>
                <wp:docPr id="720" name="Group 2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276"/>
                          <a:chExt cx="9411" cy="2"/>
                        </a:xfrm>
                      </wpg:grpSpPr>
                      <wps:wsp>
                        <wps:cNvPr id="721" name="Freeform 2065"/>
                        <wps:cNvSpPr>
                          <a:spLocks/>
                        </wps:cNvSpPr>
                        <wps:spPr bwMode="auto">
                          <a:xfrm>
                            <a:off x="1247" y="8276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F8CB221" id="Group 2064" o:spid="_x0000_s1026" style="position:absolute;margin-left:62.35pt;margin-top:413.8pt;width:470.55pt;height:.1pt;z-index:-251510272;mso-position-horizontal-relative:page;mso-position-vertical-relative:page" coordorigin="1247,8276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">
                <v:shape id="Freeform 2065" o:spid="_x0000_s1027" style="position:absolute;left:1247;top:8276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07232" behindDoc="1" locked="0" layoutInCell="1" allowOverlap="1" wp14:anchorId="69C9D703" wp14:editId="4B68379A">
                <wp:simplePos x="0" y="0"/>
                <wp:positionH relativeFrom="page">
                  <wp:posOffset>791845</wp:posOffset>
                </wp:positionH>
                <wp:positionV relativeFrom="page">
                  <wp:posOffset>5567045</wp:posOffset>
                </wp:positionV>
                <wp:extent cx="5975985" cy="1270"/>
                <wp:effectExtent l="10795" t="13970" r="13970" b="3810"/>
                <wp:wrapNone/>
                <wp:docPr id="718" name="Group 2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767"/>
                          <a:chExt cx="9411" cy="2"/>
                        </a:xfrm>
                      </wpg:grpSpPr>
                      <wps:wsp>
                        <wps:cNvPr id="719" name="Freeform 2067"/>
                        <wps:cNvSpPr>
                          <a:spLocks/>
                        </wps:cNvSpPr>
                        <wps:spPr bwMode="auto">
                          <a:xfrm>
                            <a:off x="1247" y="876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BA22B6C" id="Group 2066" o:spid="_x0000_s1026" style="position:absolute;margin-left:62.35pt;margin-top:438.35pt;width:470.55pt;height:.1pt;z-index:-251509248;mso-position-horizontal-relative:page;mso-position-vertical-relative:page" coordorigin="1247,876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WDbaAMAAO0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">
                <v:shape id="Freeform 2067" o:spid="_x0000_s1027" style="position:absolute;left:1247;top:876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08256" behindDoc="1" locked="0" layoutInCell="1" allowOverlap="1" wp14:anchorId="7F4A87EB" wp14:editId="3DA5E381">
                <wp:simplePos x="0" y="0"/>
                <wp:positionH relativeFrom="page">
                  <wp:posOffset>791845</wp:posOffset>
                </wp:positionH>
                <wp:positionV relativeFrom="page">
                  <wp:posOffset>5878830</wp:posOffset>
                </wp:positionV>
                <wp:extent cx="5975985" cy="1270"/>
                <wp:effectExtent l="10795" t="11430" r="13970" b="6350"/>
                <wp:wrapNone/>
                <wp:docPr id="716" name="Group 20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258"/>
                          <a:chExt cx="9411" cy="2"/>
                        </a:xfrm>
                      </wpg:grpSpPr>
                      <wps:wsp>
                        <wps:cNvPr id="717" name="Freeform 2069"/>
                        <wps:cNvSpPr>
                          <a:spLocks/>
                        </wps:cNvSpPr>
                        <wps:spPr bwMode="auto">
                          <a:xfrm>
                            <a:off x="1247" y="925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CBFDBC2" id="Group 2068" o:spid="_x0000_s1026" style="position:absolute;margin-left:62.35pt;margin-top:462.9pt;width:470.55pt;height:.1pt;z-index:-251508224;mso-position-horizontal-relative:page;mso-position-vertical-relative:page" coordorigin="1247,925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">
                <v:shape id="Freeform 2069" o:spid="_x0000_s1027" style="position:absolute;left:1247;top:925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09280" behindDoc="1" locked="0" layoutInCell="1" allowOverlap="1" wp14:anchorId="694D4FE9" wp14:editId="7C3CE951">
                <wp:simplePos x="0" y="0"/>
                <wp:positionH relativeFrom="page">
                  <wp:posOffset>791845</wp:posOffset>
                </wp:positionH>
                <wp:positionV relativeFrom="page">
                  <wp:posOffset>6190615</wp:posOffset>
                </wp:positionV>
                <wp:extent cx="5975985" cy="1270"/>
                <wp:effectExtent l="10795" t="8890" r="13970" b="8890"/>
                <wp:wrapNone/>
                <wp:docPr id="714" name="Group 2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749"/>
                          <a:chExt cx="9411" cy="2"/>
                        </a:xfrm>
                      </wpg:grpSpPr>
                      <wps:wsp>
                        <wps:cNvPr id="715" name="Freeform 2071"/>
                        <wps:cNvSpPr>
                          <a:spLocks/>
                        </wps:cNvSpPr>
                        <wps:spPr bwMode="auto">
                          <a:xfrm>
                            <a:off x="1247" y="974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1460FE9" id="Group 2070" o:spid="_x0000_s1026" style="position:absolute;margin-left:62.35pt;margin-top:487.45pt;width:470.55pt;height:.1pt;z-index:-251507200;mso-position-horizontal-relative:page;mso-position-vertical-relative:page" coordorigin="1247,974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">
                <v:shape id="Freeform 2071" o:spid="_x0000_s1027" style="position:absolute;left:1247;top:974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10304" behindDoc="1" locked="0" layoutInCell="1" allowOverlap="1" wp14:anchorId="55FF7C21" wp14:editId="77BEE096">
                <wp:simplePos x="0" y="0"/>
                <wp:positionH relativeFrom="page">
                  <wp:posOffset>791845</wp:posOffset>
                </wp:positionH>
                <wp:positionV relativeFrom="page">
                  <wp:posOffset>6501765</wp:posOffset>
                </wp:positionV>
                <wp:extent cx="5975985" cy="1270"/>
                <wp:effectExtent l="10795" t="5715" r="13970" b="12065"/>
                <wp:wrapNone/>
                <wp:docPr id="712" name="Group 2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239"/>
                          <a:chExt cx="9411" cy="2"/>
                        </a:xfrm>
                      </wpg:grpSpPr>
                      <wps:wsp>
                        <wps:cNvPr id="713" name="Freeform 2073"/>
                        <wps:cNvSpPr>
                          <a:spLocks/>
                        </wps:cNvSpPr>
                        <wps:spPr bwMode="auto">
                          <a:xfrm>
                            <a:off x="1247" y="1023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FF8C0F9" id="Group 2072" o:spid="_x0000_s1026" style="position:absolute;margin-left:62.35pt;margin-top:511.95pt;width:470.55pt;height:.1pt;z-index:-251506176;mso-position-horizontal-relative:page;mso-position-vertical-relative:page" coordorigin="1247,1023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">
                <v:shape id="Freeform 2073" o:spid="_x0000_s1027" style="position:absolute;left:1247;top:1023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11328" behindDoc="1" locked="0" layoutInCell="1" allowOverlap="1" wp14:anchorId="4549D9B3" wp14:editId="2922132C">
                <wp:simplePos x="0" y="0"/>
                <wp:positionH relativeFrom="page">
                  <wp:posOffset>791845</wp:posOffset>
                </wp:positionH>
                <wp:positionV relativeFrom="page">
                  <wp:posOffset>6813550</wp:posOffset>
                </wp:positionV>
                <wp:extent cx="5975985" cy="1270"/>
                <wp:effectExtent l="10795" t="12700" r="13970" b="5080"/>
                <wp:wrapNone/>
                <wp:docPr id="710" name="Group 20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730"/>
                          <a:chExt cx="9411" cy="2"/>
                        </a:xfrm>
                      </wpg:grpSpPr>
                      <wps:wsp>
                        <wps:cNvPr id="711" name="Freeform 2075"/>
                        <wps:cNvSpPr>
                          <a:spLocks/>
                        </wps:cNvSpPr>
                        <wps:spPr bwMode="auto">
                          <a:xfrm>
                            <a:off x="1247" y="1073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336CC15" id="Group 2074" o:spid="_x0000_s1026" style="position:absolute;margin-left:62.35pt;margin-top:536.5pt;width:470.55pt;height:.1pt;z-index:-251505152;mso-position-horizontal-relative:page;mso-position-vertical-relative:page" coordorigin="1247,1073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">
                <v:shape id="Freeform 2075" o:spid="_x0000_s1027" style="position:absolute;left:1247;top:1073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12352" behindDoc="1" locked="0" layoutInCell="1" allowOverlap="1" wp14:anchorId="3D318E74" wp14:editId="1BD5A606">
                <wp:simplePos x="0" y="0"/>
                <wp:positionH relativeFrom="page">
                  <wp:posOffset>791845</wp:posOffset>
                </wp:positionH>
                <wp:positionV relativeFrom="page">
                  <wp:posOffset>7125335</wp:posOffset>
                </wp:positionV>
                <wp:extent cx="5975985" cy="1270"/>
                <wp:effectExtent l="10795" t="10160" r="13970" b="7620"/>
                <wp:wrapNone/>
                <wp:docPr id="708" name="Group 2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221"/>
                          <a:chExt cx="9411" cy="2"/>
                        </a:xfrm>
                      </wpg:grpSpPr>
                      <wps:wsp>
                        <wps:cNvPr id="709" name="Freeform 2077"/>
                        <wps:cNvSpPr>
                          <a:spLocks/>
                        </wps:cNvSpPr>
                        <wps:spPr bwMode="auto">
                          <a:xfrm>
                            <a:off x="1247" y="1122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B5ED2A3" id="Group 2076" o:spid="_x0000_s1026" style="position:absolute;margin-left:62.35pt;margin-top:561.05pt;width:470.55pt;height:.1pt;z-index:-251504128;mso-position-horizontal-relative:page;mso-position-vertical-relative:page" coordorigin="1247,1122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d6hZwMAAO8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">
                <v:shape id="Freeform 2077" o:spid="_x0000_s1027" style="position:absolute;left:1247;top:1122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13376" behindDoc="1" locked="0" layoutInCell="1" allowOverlap="1" wp14:anchorId="3132DD98" wp14:editId="5EFEAF35">
                <wp:simplePos x="0" y="0"/>
                <wp:positionH relativeFrom="page">
                  <wp:posOffset>791845</wp:posOffset>
                </wp:positionH>
                <wp:positionV relativeFrom="page">
                  <wp:posOffset>7437120</wp:posOffset>
                </wp:positionV>
                <wp:extent cx="5975985" cy="1270"/>
                <wp:effectExtent l="10795" t="7620" r="13970" b="10160"/>
                <wp:wrapNone/>
                <wp:docPr id="706" name="Group 20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712"/>
                          <a:chExt cx="9411" cy="2"/>
                        </a:xfrm>
                      </wpg:grpSpPr>
                      <wps:wsp>
                        <wps:cNvPr id="707" name="Freeform 2079"/>
                        <wps:cNvSpPr>
                          <a:spLocks/>
                        </wps:cNvSpPr>
                        <wps:spPr bwMode="auto">
                          <a:xfrm>
                            <a:off x="1247" y="1171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6A60979" id="Group 2078" o:spid="_x0000_s1026" style="position:absolute;margin-left:62.35pt;margin-top:585.6pt;width:470.55pt;height:.1pt;z-index:-251503104;mso-position-horizontal-relative:page;mso-position-vertical-relative:page" coordorigin="1247,1171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">
                <v:shape id="Freeform 2079" o:spid="_x0000_s1027" style="position:absolute;left:1247;top:1171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14400" behindDoc="1" locked="0" layoutInCell="1" allowOverlap="1" wp14:anchorId="076BE7D0" wp14:editId="4D2DA7DE">
                <wp:simplePos x="0" y="0"/>
                <wp:positionH relativeFrom="page">
                  <wp:posOffset>791845</wp:posOffset>
                </wp:positionH>
                <wp:positionV relativeFrom="page">
                  <wp:posOffset>7748270</wp:posOffset>
                </wp:positionV>
                <wp:extent cx="5975985" cy="1270"/>
                <wp:effectExtent l="10795" t="13970" r="13970" b="3810"/>
                <wp:wrapNone/>
                <wp:docPr id="704" name="Group 20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202"/>
                          <a:chExt cx="9411" cy="2"/>
                        </a:xfrm>
                      </wpg:grpSpPr>
                      <wps:wsp>
                        <wps:cNvPr id="705" name="Freeform 2081"/>
                        <wps:cNvSpPr>
                          <a:spLocks/>
                        </wps:cNvSpPr>
                        <wps:spPr bwMode="auto">
                          <a:xfrm>
                            <a:off x="1247" y="1220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1482E1C" id="Group 2080" o:spid="_x0000_s1026" style="position:absolute;margin-left:62.35pt;margin-top:610.1pt;width:470.55pt;height:.1pt;z-index:-251502080;mso-position-horizontal-relative:page;mso-position-vertical-relative:page" coordorigin="1247,1220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">
                <v:shape id="Freeform 2081" o:spid="_x0000_s1027" style="position:absolute;left:1247;top:1220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15424" behindDoc="1" locked="0" layoutInCell="1" allowOverlap="1" wp14:anchorId="51A8D700" wp14:editId="1DA14420">
                <wp:simplePos x="0" y="0"/>
                <wp:positionH relativeFrom="page">
                  <wp:posOffset>791845</wp:posOffset>
                </wp:positionH>
                <wp:positionV relativeFrom="page">
                  <wp:posOffset>8060055</wp:posOffset>
                </wp:positionV>
                <wp:extent cx="5975985" cy="1270"/>
                <wp:effectExtent l="10795" t="11430" r="13970" b="6350"/>
                <wp:wrapNone/>
                <wp:docPr id="702" name="Group 2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693"/>
                          <a:chExt cx="9411" cy="2"/>
                        </a:xfrm>
                      </wpg:grpSpPr>
                      <wps:wsp>
                        <wps:cNvPr id="703" name="Freeform 2083"/>
                        <wps:cNvSpPr>
                          <a:spLocks/>
                        </wps:cNvSpPr>
                        <wps:spPr bwMode="auto">
                          <a:xfrm>
                            <a:off x="1247" y="1269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045CBDF" id="Group 2082" o:spid="_x0000_s1026" style="position:absolute;margin-left:62.35pt;margin-top:634.65pt;width:470.55pt;height:.1pt;z-index:-251501056;mso-position-horizontal-relative:page;mso-position-vertical-relative:page" coordorigin="1247,1269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">
                <v:shape id="Freeform 2083" o:spid="_x0000_s1027" style="position:absolute;left:1247;top:1269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16448" behindDoc="1" locked="0" layoutInCell="1" allowOverlap="1" wp14:anchorId="554CFCEE" wp14:editId="118F319A">
                <wp:simplePos x="0" y="0"/>
                <wp:positionH relativeFrom="page">
                  <wp:posOffset>791845</wp:posOffset>
                </wp:positionH>
                <wp:positionV relativeFrom="page">
                  <wp:posOffset>8371840</wp:posOffset>
                </wp:positionV>
                <wp:extent cx="5975985" cy="1270"/>
                <wp:effectExtent l="10795" t="8890" r="13970" b="8890"/>
                <wp:wrapNone/>
                <wp:docPr id="700" name="Group 20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184"/>
                          <a:chExt cx="9411" cy="2"/>
                        </a:xfrm>
                      </wpg:grpSpPr>
                      <wps:wsp>
                        <wps:cNvPr id="701" name="Freeform 2085"/>
                        <wps:cNvSpPr>
                          <a:spLocks/>
                        </wps:cNvSpPr>
                        <wps:spPr bwMode="auto">
                          <a:xfrm>
                            <a:off x="1247" y="1318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D615854" id="Group 2084" o:spid="_x0000_s1026" style="position:absolute;margin-left:62.35pt;margin-top:659.2pt;width:470.55pt;height:.1pt;z-index:-251500032;mso-position-horizontal-relative:page;mso-position-vertical-relative:page" coordorigin="1247,1318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">
                <v:shape id="Freeform 2085" o:spid="_x0000_s1027" style="position:absolute;left:1247;top:1318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17472" behindDoc="1" locked="0" layoutInCell="1" allowOverlap="1" wp14:anchorId="05901FD0" wp14:editId="2A3C1C45">
                <wp:simplePos x="0" y="0"/>
                <wp:positionH relativeFrom="page">
                  <wp:posOffset>791845</wp:posOffset>
                </wp:positionH>
                <wp:positionV relativeFrom="page">
                  <wp:posOffset>8683625</wp:posOffset>
                </wp:positionV>
                <wp:extent cx="5975985" cy="1270"/>
                <wp:effectExtent l="10795" t="6350" r="13970" b="11430"/>
                <wp:wrapNone/>
                <wp:docPr id="698" name="Group 2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675"/>
                          <a:chExt cx="9411" cy="2"/>
                        </a:xfrm>
                      </wpg:grpSpPr>
                      <wps:wsp>
                        <wps:cNvPr id="699" name="Freeform 2087"/>
                        <wps:cNvSpPr>
                          <a:spLocks/>
                        </wps:cNvSpPr>
                        <wps:spPr bwMode="auto">
                          <a:xfrm>
                            <a:off x="1247" y="1367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0D22AD5" id="Group 2086" o:spid="_x0000_s1026" style="position:absolute;margin-left:62.35pt;margin-top:683.75pt;width:470.55pt;height:.1pt;z-index:-251499008;mso-position-horizontal-relative:page;mso-position-vertical-relative:page" coordorigin="1247,1367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gd9aAMAAO8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">
                <v:shape id="Freeform 2087" o:spid="_x0000_s1027" style="position:absolute;left:1247;top:1367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822592" behindDoc="1" locked="0" layoutInCell="1" allowOverlap="1" wp14:anchorId="052130E1" wp14:editId="73EE2025">
                <wp:simplePos x="0" y="0"/>
                <wp:positionH relativeFrom="page">
                  <wp:posOffset>182880</wp:posOffset>
                </wp:positionH>
                <wp:positionV relativeFrom="page">
                  <wp:posOffset>3322955</wp:posOffset>
                </wp:positionV>
                <wp:extent cx="165100" cy="3596005"/>
                <wp:effectExtent l="1905" t="0" r="4445" b="0"/>
                <wp:wrapNone/>
                <wp:docPr id="697" name="Text Box 20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3596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75C96E" w14:textId="77777777" w:rsidR="00D35C18" w:rsidRDefault="00D35C18" w:rsidP="00EC44B8">
                            <w:pPr>
                              <w:spacing w:after="0" w:line="245" w:lineRule="exact"/>
                              <w:ind w:left="20" w:right="-53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DO NOT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WRITE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IN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THIS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AREA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WILL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BE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CUT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OFF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52130E1" id="Text Box 2096" o:spid="_x0000_s1054" type="#_x0000_t202" style="position:absolute;left:0;text-align:left;margin-left:14.4pt;margin-top:261.65pt;width:13pt;height:283.15pt;z-index:-25149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" filled="f" stroked="f">
                <v:textbox style="layout-flow:vertical" inset="0,0,0,0">
                  <w:txbxContent>
                    <w:p w14:paraId="4F75C96E" w14:textId="77777777" w:rsidR="00D35C18" w:rsidRDefault="00D35C18" w:rsidP="00EC44B8">
                      <w:pPr>
                        <w:spacing w:after="0" w:line="245" w:lineRule="exact"/>
                        <w:ind w:left="20" w:right="-53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color w:val="6D6E71"/>
                        </w:rPr>
                        <w:t>DO NOT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WRITE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IN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THIS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AREA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WILL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BE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CUT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OFF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C44B8">
        <w:rPr>
          <w:rFonts w:ascii="Arial" w:eastAsia="Arial" w:hAnsi="Arial" w:cs="Arial"/>
          <w:b/>
          <w:bCs/>
          <w:color w:val="231F20"/>
          <w:position w:val="-1"/>
        </w:rPr>
        <w:tab/>
      </w:r>
    </w:p>
    <w:p w14:paraId="6A9992AC" w14:textId="77777777" w:rsidR="00EC44B8" w:rsidRDefault="00EC44B8" w:rsidP="00EC44B8">
      <w:pPr>
        <w:spacing w:before="6" w:after="0" w:line="220" w:lineRule="exact"/>
      </w:pPr>
    </w:p>
    <w:p w14:paraId="209CD2B6" w14:textId="344C1D6C" w:rsidR="00EC44B8" w:rsidRDefault="00F82685" w:rsidP="00EC44B8">
      <w:pPr>
        <w:tabs>
          <w:tab w:val="left" w:pos="3600"/>
        </w:tabs>
        <w:spacing w:before="32" w:after="0" w:line="248" w:lineRule="exact"/>
        <w:ind w:left="107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92896" behindDoc="1" locked="0" layoutInCell="1" allowOverlap="1" wp14:anchorId="655CD1B2" wp14:editId="69AD3160">
                <wp:simplePos x="0" y="0"/>
                <wp:positionH relativeFrom="page">
                  <wp:posOffset>791845</wp:posOffset>
                </wp:positionH>
                <wp:positionV relativeFrom="paragraph">
                  <wp:posOffset>461645</wp:posOffset>
                </wp:positionV>
                <wp:extent cx="5975985" cy="1270"/>
                <wp:effectExtent l="10795" t="11430" r="13970" b="6350"/>
                <wp:wrapNone/>
                <wp:docPr id="695" name="Group 2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7"/>
                          <a:chExt cx="9411" cy="2"/>
                        </a:xfrm>
                      </wpg:grpSpPr>
                      <wps:wsp>
                        <wps:cNvPr id="696" name="Freeform 2039"/>
                        <wps:cNvSpPr>
                          <a:spLocks/>
                        </wps:cNvSpPr>
                        <wps:spPr bwMode="auto">
                          <a:xfrm>
                            <a:off x="1247" y="72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AE38764" id="Group 2038" o:spid="_x0000_s1026" style="position:absolute;margin-left:62.35pt;margin-top:36.35pt;width:470.55pt;height:.1pt;z-index:-251523584;mso-position-horizontal-relative:page" coordorigin="1247,72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">
                <v:shape id="Freeform 2039" o:spid="_x0000_s1027" style="position:absolute;left:1247;top:72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93920" behindDoc="1" locked="0" layoutInCell="1" allowOverlap="1" wp14:anchorId="34E58F14" wp14:editId="42EB8E1E">
                <wp:simplePos x="0" y="0"/>
                <wp:positionH relativeFrom="page">
                  <wp:posOffset>791845</wp:posOffset>
                </wp:positionH>
                <wp:positionV relativeFrom="paragraph">
                  <wp:posOffset>773430</wp:posOffset>
                </wp:positionV>
                <wp:extent cx="5975985" cy="1270"/>
                <wp:effectExtent l="10795" t="8890" r="13970" b="8890"/>
                <wp:wrapNone/>
                <wp:docPr id="693" name="Group 2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18"/>
                          <a:chExt cx="9411" cy="2"/>
                        </a:xfrm>
                      </wpg:grpSpPr>
                      <wps:wsp>
                        <wps:cNvPr id="694" name="Freeform 2041"/>
                        <wps:cNvSpPr>
                          <a:spLocks/>
                        </wps:cNvSpPr>
                        <wps:spPr bwMode="auto">
                          <a:xfrm>
                            <a:off x="1247" y="121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3626920" id="Group 2040" o:spid="_x0000_s1026" style="position:absolute;margin-left:62.35pt;margin-top:60.9pt;width:470.55pt;height:.1pt;z-index:-251522560;mso-position-horizontal-relative:page" coordorigin="1247,121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B/3ZgMAAO0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">
                <v:shape id="Freeform 2041" o:spid="_x0000_s1027" style="position:absolute;left:1247;top:121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94944" behindDoc="1" locked="0" layoutInCell="1" allowOverlap="1" wp14:anchorId="65AEBDF1" wp14:editId="1C5C9915">
                <wp:simplePos x="0" y="0"/>
                <wp:positionH relativeFrom="page">
                  <wp:posOffset>791845</wp:posOffset>
                </wp:positionH>
                <wp:positionV relativeFrom="paragraph">
                  <wp:posOffset>1085215</wp:posOffset>
                </wp:positionV>
                <wp:extent cx="5975985" cy="1270"/>
                <wp:effectExtent l="10795" t="6350" r="13970" b="11430"/>
                <wp:wrapNone/>
                <wp:docPr id="691" name="Group 2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709"/>
                          <a:chExt cx="9411" cy="2"/>
                        </a:xfrm>
                      </wpg:grpSpPr>
                      <wps:wsp>
                        <wps:cNvPr id="692" name="Freeform 2043"/>
                        <wps:cNvSpPr>
                          <a:spLocks/>
                        </wps:cNvSpPr>
                        <wps:spPr bwMode="auto">
                          <a:xfrm>
                            <a:off x="1247" y="170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B80D07A" id="Group 2042" o:spid="_x0000_s1026" style="position:absolute;margin-left:62.35pt;margin-top:85.45pt;width:470.55pt;height:.1pt;z-index:-251521536;mso-position-horizontal-relative:page" coordorigin="1247,170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">
                <v:shape id="Freeform 2043" o:spid="_x0000_s1027" style="position:absolute;left:1247;top:170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95968" behindDoc="1" locked="0" layoutInCell="1" allowOverlap="1" wp14:anchorId="7BB9B1EB" wp14:editId="1A56D73E">
                <wp:simplePos x="0" y="0"/>
                <wp:positionH relativeFrom="page">
                  <wp:posOffset>791845</wp:posOffset>
                </wp:positionH>
                <wp:positionV relativeFrom="paragraph">
                  <wp:posOffset>1396365</wp:posOffset>
                </wp:positionV>
                <wp:extent cx="5975985" cy="1270"/>
                <wp:effectExtent l="10795" t="12700" r="13970" b="5080"/>
                <wp:wrapNone/>
                <wp:docPr id="689" name="Group 2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2199"/>
                          <a:chExt cx="9411" cy="2"/>
                        </a:xfrm>
                      </wpg:grpSpPr>
                      <wps:wsp>
                        <wps:cNvPr id="690" name="Freeform 2045"/>
                        <wps:cNvSpPr>
                          <a:spLocks/>
                        </wps:cNvSpPr>
                        <wps:spPr bwMode="auto">
                          <a:xfrm>
                            <a:off x="1247" y="219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2542B43" id="Group 2044" o:spid="_x0000_s1026" style="position:absolute;margin-left:62.35pt;margin-top:109.95pt;width:470.55pt;height:.1pt;z-index:-251520512;mso-position-horizontal-relative:page" coordorigin="1247,219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">
                <v:shape id="Freeform 2045" o:spid="_x0000_s1027" style="position:absolute;left:1247;top:219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</w:p>
    <w:p w14:paraId="3B4C5E1E" w14:textId="77777777" w:rsidR="00EC44B8" w:rsidRDefault="00EC44B8" w:rsidP="00EC44B8">
      <w:pPr>
        <w:spacing w:before="6" w:after="0" w:line="180" w:lineRule="exact"/>
        <w:rPr>
          <w:sz w:val="18"/>
          <w:szCs w:val="18"/>
        </w:rPr>
      </w:pPr>
    </w:p>
    <w:p w14:paraId="7BC3821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663448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948356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236564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99917A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12CE8B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2E86AC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9562EC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A4CC51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E31932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EE798A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5D9571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DEF5F1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31F6BE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77BCE3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3A2141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BE91AC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8B54A7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DF7838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B7E0EB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E07443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7CFF11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F61627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60B37E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76CC6F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31A3CC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09ACE7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DEEED0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2087B9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A7B0DD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DCF398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1DF38B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B8F158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B38AD9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86918E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2ED50F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5475DD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DE883C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C13843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3C40A8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2D56B4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082965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CCF070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D4DC64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BBC5BB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41892F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DC9F83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8457AC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C8401B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F4329D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EA80A5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FA0CBF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6BED82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277BE1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6C360D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0675A8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8096E1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CD27D1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216CA4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F5AF2A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F1C3AA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903CD4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1E7BD4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254BFA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84A584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72A062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23B800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FAC6A2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4716F0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EBE1C9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E5AAE2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7D81950" w14:textId="313DDE94" w:rsidR="00EC44B8" w:rsidRDefault="00F82685" w:rsidP="00EC44B8">
      <w:pPr>
        <w:spacing w:before="32" w:after="0" w:line="240" w:lineRule="auto"/>
        <w:ind w:left="4036" w:right="4017"/>
        <w:jc w:val="center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18496" behindDoc="1" locked="0" layoutInCell="1" allowOverlap="1" wp14:anchorId="1DEB8FBD" wp14:editId="0B96BF84">
                <wp:simplePos x="0" y="0"/>
                <wp:positionH relativeFrom="page">
                  <wp:posOffset>791845</wp:posOffset>
                </wp:positionH>
                <wp:positionV relativeFrom="paragraph">
                  <wp:posOffset>-1060450</wp:posOffset>
                </wp:positionV>
                <wp:extent cx="5975985" cy="1270"/>
                <wp:effectExtent l="10795" t="10795" r="13970" b="6985"/>
                <wp:wrapNone/>
                <wp:docPr id="687" name="Group 20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670"/>
                          <a:chExt cx="9411" cy="2"/>
                        </a:xfrm>
                      </wpg:grpSpPr>
                      <wps:wsp>
                        <wps:cNvPr id="688" name="Freeform 2089"/>
                        <wps:cNvSpPr>
                          <a:spLocks/>
                        </wps:cNvSpPr>
                        <wps:spPr bwMode="auto">
                          <a:xfrm>
                            <a:off x="1247" y="-167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C00568B" id="Group 2088" o:spid="_x0000_s1026" style="position:absolute;margin-left:62.35pt;margin-top:-83.5pt;width:470.55pt;height:.1pt;z-index:-251497984;mso-position-horizontal-relative:page" coordorigin="1247,-167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">
                <v:shape id="Freeform 2089" o:spid="_x0000_s1027" style="position:absolute;left:1247;top:-167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19520" behindDoc="1" locked="0" layoutInCell="1" allowOverlap="1" wp14:anchorId="70F619CD" wp14:editId="558FB5A0">
                <wp:simplePos x="0" y="0"/>
                <wp:positionH relativeFrom="page">
                  <wp:posOffset>791845</wp:posOffset>
                </wp:positionH>
                <wp:positionV relativeFrom="paragraph">
                  <wp:posOffset>-748665</wp:posOffset>
                </wp:positionV>
                <wp:extent cx="5975985" cy="1270"/>
                <wp:effectExtent l="10795" t="8255" r="13970" b="9525"/>
                <wp:wrapNone/>
                <wp:docPr id="685" name="Group 20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179"/>
                          <a:chExt cx="9411" cy="2"/>
                        </a:xfrm>
                      </wpg:grpSpPr>
                      <wps:wsp>
                        <wps:cNvPr id="686" name="Freeform 2091"/>
                        <wps:cNvSpPr>
                          <a:spLocks/>
                        </wps:cNvSpPr>
                        <wps:spPr bwMode="auto">
                          <a:xfrm>
                            <a:off x="1247" y="-117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973378C" id="Group 2090" o:spid="_x0000_s1026" style="position:absolute;margin-left:62.35pt;margin-top:-58.95pt;width:470.55pt;height:.1pt;z-index:-251496960;mso-position-horizontal-relative:page" coordorigin="1247,-117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UksaAMAAO8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">
                <v:shape id="Freeform 2091" o:spid="_x0000_s1027" style="position:absolute;left:1247;top:-117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20544" behindDoc="1" locked="0" layoutInCell="1" allowOverlap="1" wp14:anchorId="2C48CD01" wp14:editId="4D62B678">
                <wp:simplePos x="0" y="0"/>
                <wp:positionH relativeFrom="page">
                  <wp:posOffset>791845</wp:posOffset>
                </wp:positionH>
                <wp:positionV relativeFrom="paragraph">
                  <wp:posOffset>-436880</wp:posOffset>
                </wp:positionV>
                <wp:extent cx="5975985" cy="1270"/>
                <wp:effectExtent l="10795" t="5715" r="13970" b="12065"/>
                <wp:wrapNone/>
                <wp:docPr id="683" name="Group 20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688"/>
                          <a:chExt cx="9411" cy="2"/>
                        </a:xfrm>
                      </wpg:grpSpPr>
                      <wps:wsp>
                        <wps:cNvPr id="684" name="Freeform 2093"/>
                        <wps:cNvSpPr>
                          <a:spLocks/>
                        </wps:cNvSpPr>
                        <wps:spPr bwMode="auto">
                          <a:xfrm>
                            <a:off x="1247" y="-68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E6790AA" id="Group 2092" o:spid="_x0000_s1026" style="position:absolute;margin-left:62.35pt;margin-top:-34.4pt;width:470.55pt;height:.1pt;z-index:-251495936;mso-position-horizontal-relative:page" coordorigin="1247,-68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">
                <v:shape id="Freeform 2093" o:spid="_x0000_s1027" style="position:absolute;left:1247;top:-68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21568" behindDoc="1" locked="0" layoutInCell="1" allowOverlap="1" wp14:anchorId="7FED58D4" wp14:editId="35C15C96">
                <wp:simplePos x="0" y="0"/>
                <wp:positionH relativeFrom="page">
                  <wp:posOffset>791845</wp:posOffset>
                </wp:positionH>
                <wp:positionV relativeFrom="paragraph">
                  <wp:posOffset>-125730</wp:posOffset>
                </wp:positionV>
                <wp:extent cx="5975985" cy="1270"/>
                <wp:effectExtent l="10795" t="12065" r="13970" b="5715"/>
                <wp:wrapNone/>
                <wp:docPr id="681" name="Group 20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98"/>
                          <a:chExt cx="9411" cy="2"/>
                        </a:xfrm>
                      </wpg:grpSpPr>
                      <wps:wsp>
                        <wps:cNvPr id="682" name="Freeform 2095"/>
                        <wps:cNvSpPr>
                          <a:spLocks/>
                        </wps:cNvSpPr>
                        <wps:spPr bwMode="auto">
                          <a:xfrm>
                            <a:off x="1247" y="-19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9E8FAF2" id="Group 2094" o:spid="_x0000_s1026" style="position:absolute;margin-left:62.35pt;margin-top:-9.9pt;width:470.55pt;height:.1pt;z-index:-251494912;mso-position-horizontal-relative:page" coordorigin="1247,-19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0YlaAMAAO0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">
                <v:shape id="Freeform 2095" o:spid="_x0000_s1027" style="position:absolute;left:1247;top:-19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 w:rsidR="00EC44B8">
        <w:rPr>
          <w:rFonts w:ascii="Arial" w:eastAsia="Arial" w:hAnsi="Arial" w:cs="Arial"/>
          <w:b/>
          <w:bCs/>
          <w:color w:val="231F20"/>
        </w:rPr>
        <w:t xml:space="preserve">See next </w:t>
      </w:r>
      <w:r w:rsidR="00EC44B8">
        <w:rPr>
          <w:rFonts w:ascii="Arial" w:eastAsia="Arial" w:hAnsi="Arial" w:cs="Arial"/>
          <w:b/>
          <w:bCs/>
          <w:color w:val="231F20"/>
          <w:w w:val="99"/>
        </w:rPr>
        <w:t>page</w:t>
      </w:r>
    </w:p>
    <w:p w14:paraId="284FD161" w14:textId="77777777" w:rsidR="00EC44B8" w:rsidRDefault="00EC44B8" w:rsidP="00EC44B8">
      <w:pPr>
        <w:spacing w:after="0"/>
        <w:jc w:val="center"/>
        <w:sectPr w:rsidR="00EC44B8">
          <w:headerReference w:type="default" r:id="rId35"/>
          <w:pgSz w:w="11920" w:h="16840"/>
          <w:pgMar w:top="600" w:right="1140" w:bottom="280" w:left="1140" w:header="0" w:footer="2260" w:gutter="0"/>
          <w:cols w:space="720"/>
        </w:sectPr>
      </w:pPr>
    </w:p>
    <w:p w14:paraId="54D56C07" w14:textId="0717E327" w:rsidR="00EC44B8" w:rsidRDefault="00F82685" w:rsidP="00EC44B8">
      <w:pPr>
        <w:tabs>
          <w:tab w:val="left" w:pos="7500"/>
        </w:tabs>
        <w:spacing w:before="77" w:after="0" w:line="248" w:lineRule="exact"/>
        <w:ind w:left="4691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23616" behindDoc="1" locked="0" layoutInCell="1" allowOverlap="1" wp14:anchorId="3DBFC86D" wp14:editId="29644781">
                <wp:simplePos x="0" y="0"/>
                <wp:positionH relativeFrom="page">
                  <wp:posOffset>428625</wp:posOffset>
                </wp:positionH>
                <wp:positionV relativeFrom="page">
                  <wp:posOffset>360045</wp:posOffset>
                </wp:positionV>
                <wp:extent cx="1270" cy="9972040"/>
                <wp:effectExtent l="9525" t="7620" r="8255" b="12065"/>
                <wp:wrapNone/>
                <wp:docPr id="679" name="Group 20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9972040"/>
                          <a:chOff x="675" y="567"/>
                          <a:chExt cx="2" cy="15704"/>
                        </a:xfrm>
                      </wpg:grpSpPr>
                      <wps:wsp>
                        <wps:cNvPr id="680" name="Freeform 2098"/>
                        <wps:cNvSpPr>
                          <a:spLocks/>
                        </wps:cNvSpPr>
                        <wps:spPr bwMode="auto">
                          <a:xfrm>
                            <a:off x="675" y="567"/>
                            <a:ext cx="2" cy="15704"/>
                          </a:xfrm>
                          <a:custGeom>
                            <a:avLst/>
                            <a:gdLst>
                              <a:gd name="T0" fmla="+- 0 567 567"/>
                              <a:gd name="T1" fmla="*/ 567 h 15704"/>
                              <a:gd name="T2" fmla="+- 0 16271 567"/>
                              <a:gd name="T3" fmla="*/ 16271 h 157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704">
                                <a:moveTo>
                                  <a:pt x="0" y="0"/>
                                </a:moveTo>
                                <a:lnTo>
                                  <a:pt x="0" y="157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C64AAD2" id="Group 2097" o:spid="_x0000_s1026" style="position:absolute;margin-left:33.75pt;margin-top:28.35pt;width:.1pt;height:785.2pt;z-index:-251492864;mso-position-horizontal-relative:page;mso-position-vertical-relative:page" coordorigin="675,567" coordsize="2,1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">
                <v:shape id="Freeform 2098" o:spid="_x0000_s1027" style="position:absolute;left:675;top:567;width:2;height:15704;visibility:visible;mso-wrap-style:square;v-text-anchor:top" coordsize="2,15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" path="m,l,15704e" filled="f" strokecolor="#231f20" strokeweight=".5pt">
                  <v:path arrowok="t" o:connecttype="custom" o:connectlocs="0,567;0,16271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28736" behindDoc="1" locked="0" layoutInCell="1" allowOverlap="1" wp14:anchorId="0178E407" wp14:editId="0AC23850">
                <wp:simplePos x="0" y="0"/>
                <wp:positionH relativeFrom="page">
                  <wp:posOffset>791845</wp:posOffset>
                </wp:positionH>
                <wp:positionV relativeFrom="page">
                  <wp:posOffset>2450465</wp:posOffset>
                </wp:positionV>
                <wp:extent cx="5975985" cy="1270"/>
                <wp:effectExtent l="10795" t="12065" r="13970" b="5715"/>
                <wp:wrapNone/>
                <wp:docPr id="677" name="Group 2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3859"/>
                          <a:chExt cx="9411" cy="2"/>
                        </a:xfrm>
                      </wpg:grpSpPr>
                      <wps:wsp>
                        <wps:cNvPr id="678" name="Freeform 2108"/>
                        <wps:cNvSpPr>
                          <a:spLocks/>
                        </wps:cNvSpPr>
                        <wps:spPr bwMode="auto">
                          <a:xfrm>
                            <a:off x="1247" y="385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2C26063" id="Group 2107" o:spid="_x0000_s1026" style="position:absolute;margin-left:62.35pt;margin-top:192.95pt;width:470.55pt;height:.1pt;z-index:-251487744;mso-position-horizontal-relative:page;mso-position-vertical-relative:page" coordorigin="1247,385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tEgaAMAAO0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">
                <v:shape id="Freeform 2108" o:spid="_x0000_s1027" style="position:absolute;left:1247;top:385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29760" behindDoc="1" locked="0" layoutInCell="1" allowOverlap="1" wp14:anchorId="15D09FA3" wp14:editId="327C6536">
                <wp:simplePos x="0" y="0"/>
                <wp:positionH relativeFrom="page">
                  <wp:posOffset>791845</wp:posOffset>
                </wp:positionH>
                <wp:positionV relativeFrom="page">
                  <wp:posOffset>2762250</wp:posOffset>
                </wp:positionV>
                <wp:extent cx="5975985" cy="1270"/>
                <wp:effectExtent l="10795" t="9525" r="13970" b="8255"/>
                <wp:wrapNone/>
                <wp:docPr id="675" name="Group 2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350"/>
                          <a:chExt cx="9411" cy="2"/>
                        </a:xfrm>
                      </wpg:grpSpPr>
                      <wps:wsp>
                        <wps:cNvPr id="676" name="Freeform 2110"/>
                        <wps:cNvSpPr>
                          <a:spLocks/>
                        </wps:cNvSpPr>
                        <wps:spPr bwMode="auto">
                          <a:xfrm>
                            <a:off x="1247" y="435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A2DD1B6" id="Group 2109" o:spid="_x0000_s1026" style="position:absolute;margin-left:62.35pt;margin-top:217.5pt;width:470.55pt;height:.1pt;z-index:-251486720;mso-position-horizontal-relative:page;mso-position-vertical-relative:page" coordorigin="1247,435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">
                <v:shape id="Freeform 2110" o:spid="_x0000_s1027" style="position:absolute;left:1247;top:435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30784" behindDoc="1" locked="0" layoutInCell="1" allowOverlap="1" wp14:anchorId="7F88E171" wp14:editId="0D950E5E">
                <wp:simplePos x="0" y="0"/>
                <wp:positionH relativeFrom="page">
                  <wp:posOffset>791845</wp:posOffset>
                </wp:positionH>
                <wp:positionV relativeFrom="page">
                  <wp:posOffset>3074035</wp:posOffset>
                </wp:positionV>
                <wp:extent cx="5975985" cy="1270"/>
                <wp:effectExtent l="10795" t="6985" r="13970" b="10795"/>
                <wp:wrapNone/>
                <wp:docPr id="673" name="Group 2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841"/>
                          <a:chExt cx="9411" cy="2"/>
                        </a:xfrm>
                      </wpg:grpSpPr>
                      <wps:wsp>
                        <wps:cNvPr id="674" name="Freeform 2112"/>
                        <wps:cNvSpPr>
                          <a:spLocks/>
                        </wps:cNvSpPr>
                        <wps:spPr bwMode="auto">
                          <a:xfrm>
                            <a:off x="1247" y="484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AA50304" id="Group 2111" o:spid="_x0000_s1026" style="position:absolute;margin-left:62.35pt;margin-top:242.05pt;width:470.55pt;height:.1pt;z-index:-251485696;mso-position-horizontal-relative:page;mso-position-vertical-relative:page" coordorigin="1247,484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">
                <v:shape id="Freeform 2112" o:spid="_x0000_s1027" style="position:absolute;left:1247;top:484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31808" behindDoc="1" locked="0" layoutInCell="1" allowOverlap="1" wp14:anchorId="413D9E5B" wp14:editId="6FF1142E">
                <wp:simplePos x="0" y="0"/>
                <wp:positionH relativeFrom="page">
                  <wp:posOffset>791845</wp:posOffset>
                </wp:positionH>
                <wp:positionV relativeFrom="page">
                  <wp:posOffset>3385820</wp:posOffset>
                </wp:positionV>
                <wp:extent cx="5975985" cy="1270"/>
                <wp:effectExtent l="10795" t="13970" r="13970" b="3810"/>
                <wp:wrapNone/>
                <wp:docPr id="671" name="Group 2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332"/>
                          <a:chExt cx="9411" cy="2"/>
                        </a:xfrm>
                      </wpg:grpSpPr>
                      <wps:wsp>
                        <wps:cNvPr id="672" name="Freeform 2114"/>
                        <wps:cNvSpPr>
                          <a:spLocks/>
                        </wps:cNvSpPr>
                        <wps:spPr bwMode="auto">
                          <a:xfrm>
                            <a:off x="1247" y="533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CB28A3C" id="Group 2113" o:spid="_x0000_s1026" style="position:absolute;margin-left:62.35pt;margin-top:266.6pt;width:470.55pt;height:.1pt;z-index:-251484672;mso-position-horizontal-relative:page;mso-position-vertical-relative:page" coordorigin="1247,533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">
                <v:shape id="Freeform 2114" o:spid="_x0000_s1027" style="position:absolute;left:1247;top:533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32832" behindDoc="1" locked="0" layoutInCell="1" allowOverlap="1" wp14:anchorId="73F0D34F" wp14:editId="59B1B08E">
                <wp:simplePos x="0" y="0"/>
                <wp:positionH relativeFrom="page">
                  <wp:posOffset>791845</wp:posOffset>
                </wp:positionH>
                <wp:positionV relativeFrom="page">
                  <wp:posOffset>3696970</wp:posOffset>
                </wp:positionV>
                <wp:extent cx="5975985" cy="1270"/>
                <wp:effectExtent l="10795" t="10795" r="13970" b="6985"/>
                <wp:wrapNone/>
                <wp:docPr id="669" name="Group 2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822"/>
                          <a:chExt cx="9411" cy="2"/>
                        </a:xfrm>
                      </wpg:grpSpPr>
                      <wps:wsp>
                        <wps:cNvPr id="670" name="Freeform 2116"/>
                        <wps:cNvSpPr>
                          <a:spLocks/>
                        </wps:cNvSpPr>
                        <wps:spPr bwMode="auto">
                          <a:xfrm>
                            <a:off x="1247" y="582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E2B1F8A" id="Group 2115" o:spid="_x0000_s1026" style="position:absolute;margin-left:62.35pt;margin-top:291.1pt;width:470.55pt;height:.1pt;z-index:-251483648;mso-position-horizontal-relative:page;mso-position-vertical-relative:page" coordorigin="1247,582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">
                <v:shape id="Freeform 2116" o:spid="_x0000_s1027" style="position:absolute;left:1247;top:582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33856" behindDoc="1" locked="0" layoutInCell="1" allowOverlap="1" wp14:anchorId="78E77E20" wp14:editId="72F8ADD0">
                <wp:simplePos x="0" y="0"/>
                <wp:positionH relativeFrom="page">
                  <wp:posOffset>791845</wp:posOffset>
                </wp:positionH>
                <wp:positionV relativeFrom="page">
                  <wp:posOffset>4008755</wp:posOffset>
                </wp:positionV>
                <wp:extent cx="5975985" cy="1270"/>
                <wp:effectExtent l="10795" t="8255" r="13970" b="9525"/>
                <wp:wrapNone/>
                <wp:docPr id="667" name="Group 2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313"/>
                          <a:chExt cx="9411" cy="2"/>
                        </a:xfrm>
                      </wpg:grpSpPr>
                      <wps:wsp>
                        <wps:cNvPr id="668" name="Freeform 2118"/>
                        <wps:cNvSpPr>
                          <a:spLocks/>
                        </wps:cNvSpPr>
                        <wps:spPr bwMode="auto">
                          <a:xfrm>
                            <a:off x="1247" y="631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E48F651" id="Group 2117" o:spid="_x0000_s1026" style="position:absolute;margin-left:62.35pt;margin-top:315.65pt;width:470.55pt;height:.1pt;z-index:-251482624;mso-position-horizontal-relative:page;mso-position-vertical-relative:page" coordorigin="1247,631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">
                <v:shape id="Freeform 2118" o:spid="_x0000_s1027" style="position:absolute;left:1247;top:631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34880" behindDoc="1" locked="0" layoutInCell="1" allowOverlap="1" wp14:anchorId="63DE785A" wp14:editId="5F4A1EBF">
                <wp:simplePos x="0" y="0"/>
                <wp:positionH relativeFrom="page">
                  <wp:posOffset>791845</wp:posOffset>
                </wp:positionH>
                <wp:positionV relativeFrom="page">
                  <wp:posOffset>4320540</wp:posOffset>
                </wp:positionV>
                <wp:extent cx="5975985" cy="1270"/>
                <wp:effectExtent l="10795" t="5715" r="13970" b="12065"/>
                <wp:wrapNone/>
                <wp:docPr id="665" name="Group 2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804"/>
                          <a:chExt cx="9411" cy="2"/>
                        </a:xfrm>
                      </wpg:grpSpPr>
                      <wps:wsp>
                        <wps:cNvPr id="666" name="Freeform 2120"/>
                        <wps:cNvSpPr>
                          <a:spLocks/>
                        </wps:cNvSpPr>
                        <wps:spPr bwMode="auto">
                          <a:xfrm>
                            <a:off x="1247" y="680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0F3EC16" id="Group 2119" o:spid="_x0000_s1026" style="position:absolute;margin-left:62.35pt;margin-top:340.2pt;width:470.55pt;height:.1pt;z-index:-251481600;mso-position-horizontal-relative:page;mso-position-vertical-relative:page" coordorigin="1247,680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Gd0ZwMAAO0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">
                <v:shape id="Freeform 2120" o:spid="_x0000_s1027" style="position:absolute;left:1247;top:680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35904" behindDoc="1" locked="0" layoutInCell="1" allowOverlap="1" wp14:anchorId="68BBEFBB" wp14:editId="1AD67786">
                <wp:simplePos x="0" y="0"/>
                <wp:positionH relativeFrom="page">
                  <wp:posOffset>791845</wp:posOffset>
                </wp:positionH>
                <wp:positionV relativeFrom="page">
                  <wp:posOffset>4632325</wp:posOffset>
                </wp:positionV>
                <wp:extent cx="5975985" cy="1270"/>
                <wp:effectExtent l="10795" t="12700" r="13970" b="5080"/>
                <wp:wrapNone/>
                <wp:docPr id="663" name="Group 2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95"/>
                          <a:chExt cx="9411" cy="2"/>
                        </a:xfrm>
                      </wpg:grpSpPr>
                      <wps:wsp>
                        <wps:cNvPr id="664" name="Freeform 2122"/>
                        <wps:cNvSpPr>
                          <a:spLocks/>
                        </wps:cNvSpPr>
                        <wps:spPr bwMode="auto">
                          <a:xfrm>
                            <a:off x="1247" y="729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193AAF0" id="Group 2121" o:spid="_x0000_s1026" style="position:absolute;margin-left:62.35pt;margin-top:364.75pt;width:470.55pt;height:.1pt;z-index:-251480576;mso-position-horizontal-relative:page;mso-position-vertical-relative:page" coordorigin="1247,729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zD/ZwMAAO0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">
                <v:shape id="Freeform 2122" o:spid="_x0000_s1027" style="position:absolute;left:1247;top:729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36928" behindDoc="1" locked="0" layoutInCell="1" allowOverlap="1" wp14:anchorId="0CE8CD60" wp14:editId="5165AC55">
                <wp:simplePos x="0" y="0"/>
                <wp:positionH relativeFrom="page">
                  <wp:posOffset>791845</wp:posOffset>
                </wp:positionH>
                <wp:positionV relativeFrom="page">
                  <wp:posOffset>4943475</wp:posOffset>
                </wp:positionV>
                <wp:extent cx="5975985" cy="1270"/>
                <wp:effectExtent l="10795" t="9525" r="13970" b="8255"/>
                <wp:wrapNone/>
                <wp:docPr id="661" name="Group 2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785"/>
                          <a:chExt cx="9411" cy="2"/>
                        </a:xfrm>
                      </wpg:grpSpPr>
                      <wps:wsp>
                        <wps:cNvPr id="662" name="Freeform 2124"/>
                        <wps:cNvSpPr>
                          <a:spLocks/>
                        </wps:cNvSpPr>
                        <wps:spPr bwMode="auto">
                          <a:xfrm>
                            <a:off x="1247" y="778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D87F317" id="Group 2123" o:spid="_x0000_s1026" style="position:absolute;margin-left:62.35pt;margin-top:389.25pt;width:470.55pt;height:.1pt;z-index:-251479552;mso-position-horizontal-relative:page;mso-position-vertical-relative:page" coordorigin="1247,778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">
                <v:shape id="Freeform 2124" o:spid="_x0000_s1027" style="position:absolute;left:1247;top:778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37952" behindDoc="1" locked="0" layoutInCell="1" allowOverlap="1" wp14:anchorId="5A1B99B1" wp14:editId="0577B8A6">
                <wp:simplePos x="0" y="0"/>
                <wp:positionH relativeFrom="page">
                  <wp:posOffset>791845</wp:posOffset>
                </wp:positionH>
                <wp:positionV relativeFrom="page">
                  <wp:posOffset>5255260</wp:posOffset>
                </wp:positionV>
                <wp:extent cx="5975985" cy="1270"/>
                <wp:effectExtent l="10795" t="6985" r="13970" b="10795"/>
                <wp:wrapNone/>
                <wp:docPr id="659" name="Group 2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276"/>
                          <a:chExt cx="9411" cy="2"/>
                        </a:xfrm>
                      </wpg:grpSpPr>
                      <wps:wsp>
                        <wps:cNvPr id="660" name="Freeform 2126"/>
                        <wps:cNvSpPr>
                          <a:spLocks/>
                        </wps:cNvSpPr>
                        <wps:spPr bwMode="auto">
                          <a:xfrm>
                            <a:off x="1247" y="8276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5CDDDB6" id="Group 2125" o:spid="_x0000_s1026" style="position:absolute;margin-left:62.35pt;margin-top:413.8pt;width:470.55pt;height:.1pt;z-index:-251478528;mso-position-horizontal-relative:page;mso-position-vertical-relative:page" coordorigin="1247,8276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">
                <v:shape id="Freeform 2126" o:spid="_x0000_s1027" style="position:absolute;left:1247;top:8276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38976" behindDoc="1" locked="0" layoutInCell="1" allowOverlap="1" wp14:anchorId="6FE3EF85" wp14:editId="6B0B2C40">
                <wp:simplePos x="0" y="0"/>
                <wp:positionH relativeFrom="page">
                  <wp:posOffset>791845</wp:posOffset>
                </wp:positionH>
                <wp:positionV relativeFrom="page">
                  <wp:posOffset>5567045</wp:posOffset>
                </wp:positionV>
                <wp:extent cx="5975985" cy="1270"/>
                <wp:effectExtent l="10795" t="13970" r="13970" b="3810"/>
                <wp:wrapNone/>
                <wp:docPr id="657" name="Group 2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767"/>
                          <a:chExt cx="9411" cy="2"/>
                        </a:xfrm>
                      </wpg:grpSpPr>
                      <wps:wsp>
                        <wps:cNvPr id="658" name="Freeform 2128"/>
                        <wps:cNvSpPr>
                          <a:spLocks/>
                        </wps:cNvSpPr>
                        <wps:spPr bwMode="auto">
                          <a:xfrm>
                            <a:off x="1247" y="876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9BCAEE5" id="Group 2127" o:spid="_x0000_s1026" style="position:absolute;margin-left:62.35pt;margin-top:438.35pt;width:470.55pt;height:.1pt;z-index:-251477504;mso-position-horizontal-relative:page;mso-position-vertical-relative:page" coordorigin="1247,876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">
                <v:shape id="Freeform 2128" o:spid="_x0000_s1027" style="position:absolute;left:1247;top:876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40000" behindDoc="1" locked="0" layoutInCell="1" allowOverlap="1" wp14:anchorId="1668A174" wp14:editId="56E6AD62">
                <wp:simplePos x="0" y="0"/>
                <wp:positionH relativeFrom="page">
                  <wp:posOffset>791845</wp:posOffset>
                </wp:positionH>
                <wp:positionV relativeFrom="page">
                  <wp:posOffset>5878830</wp:posOffset>
                </wp:positionV>
                <wp:extent cx="5975985" cy="1270"/>
                <wp:effectExtent l="10795" t="11430" r="13970" b="6350"/>
                <wp:wrapNone/>
                <wp:docPr id="655" name="Group 2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258"/>
                          <a:chExt cx="9411" cy="2"/>
                        </a:xfrm>
                      </wpg:grpSpPr>
                      <wps:wsp>
                        <wps:cNvPr id="656" name="Freeform 2130"/>
                        <wps:cNvSpPr>
                          <a:spLocks/>
                        </wps:cNvSpPr>
                        <wps:spPr bwMode="auto">
                          <a:xfrm>
                            <a:off x="1247" y="925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ED5C974" id="Group 2129" o:spid="_x0000_s1026" style="position:absolute;margin-left:62.35pt;margin-top:462.9pt;width:470.55pt;height:.1pt;z-index:-251476480;mso-position-horizontal-relative:page;mso-position-vertical-relative:page" coordorigin="1247,925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">
                <v:shape id="Freeform 2130" o:spid="_x0000_s1027" style="position:absolute;left:1247;top:925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41024" behindDoc="1" locked="0" layoutInCell="1" allowOverlap="1" wp14:anchorId="4706946A" wp14:editId="680E7A25">
                <wp:simplePos x="0" y="0"/>
                <wp:positionH relativeFrom="page">
                  <wp:posOffset>791845</wp:posOffset>
                </wp:positionH>
                <wp:positionV relativeFrom="page">
                  <wp:posOffset>6190615</wp:posOffset>
                </wp:positionV>
                <wp:extent cx="5975985" cy="1270"/>
                <wp:effectExtent l="10795" t="8890" r="13970" b="8890"/>
                <wp:wrapNone/>
                <wp:docPr id="653" name="Group 2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749"/>
                          <a:chExt cx="9411" cy="2"/>
                        </a:xfrm>
                      </wpg:grpSpPr>
                      <wps:wsp>
                        <wps:cNvPr id="654" name="Freeform 2132"/>
                        <wps:cNvSpPr>
                          <a:spLocks/>
                        </wps:cNvSpPr>
                        <wps:spPr bwMode="auto">
                          <a:xfrm>
                            <a:off x="1247" y="974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A546E46" id="Group 2131" o:spid="_x0000_s1026" style="position:absolute;margin-left:62.35pt;margin-top:487.45pt;width:470.55pt;height:.1pt;z-index:-251475456;mso-position-horizontal-relative:page;mso-position-vertical-relative:page" coordorigin="1247,974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">
                <v:shape id="Freeform 2132" o:spid="_x0000_s1027" style="position:absolute;left:1247;top:974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42048" behindDoc="1" locked="0" layoutInCell="1" allowOverlap="1" wp14:anchorId="627885F7" wp14:editId="03BC2FDF">
                <wp:simplePos x="0" y="0"/>
                <wp:positionH relativeFrom="page">
                  <wp:posOffset>791845</wp:posOffset>
                </wp:positionH>
                <wp:positionV relativeFrom="page">
                  <wp:posOffset>6501765</wp:posOffset>
                </wp:positionV>
                <wp:extent cx="5975985" cy="1270"/>
                <wp:effectExtent l="10795" t="5715" r="13970" b="12065"/>
                <wp:wrapNone/>
                <wp:docPr id="651" name="Group 2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239"/>
                          <a:chExt cx="9411" cy="2"/>
                        </a:xfrm>
                      </wpg:grpSpPr>
                      <wps:wsp>
                        <wps:cNvPr id="652" name="Freeform 2134"/>
                        <wps:cNvSpPr>
                          <a:spLocks/>
                        </wps:cNvSpPr>
                        <wps:spPr bwMode="auto">
                          <a:xfrm>
                            <a:off x="1247" y="1023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0595D62" id="Group 2133" o:spid="_x0000_s1026" style="position:absolute;margin-left:62.35pt;margin-top:511.95pt;width:470.55pt;height:.1pt;z-index:-251474432;mso-position-horizontal-relative:page;mso-position-vertical-relative:page" coordorigin="1247,1023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">
                <v:shape id="Freeform 2134" o:spid="_x0000_s1027" style="position:absolute;left:1247;top:1023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43072" behindDoc="1" locked="0" layoutInCell="1" allowOverlap="1" wp14:anchorId="44B83E4E" wp14:editId="6A199E7B">
                <wp:simplePos x="0" y="0"/>
                <wp:positionH relativeFrom="page">
                  <wp:posOffset>791845</wp:posOffset>
                </wp:positionH>
                <wp:positionV relativeFrom="page">
                  <wp:posOffset>6813550</wp:posOffset>
                </wp:positionV>
                <wp:extent cx="5975985" cy="1270"/>
                <wp:effectExtent l="10795" t="12700" r="13970" b="5080"/>
                <wp:wrapNone/>
                <wp:docPr id="649" name="Group 2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730"/>
                          <a:chExt cx="9411" cy="2"/>
                        </a:xfrm>
                      </wpg:grpSpPr>
                      <wps:wsp>
                        <wps:cNvPr id="650" name="Freeform 2136"/>
                        <wps:cNvSpPr>
                          <a:spLocks/>
                        </wps:cNvSpPr>
                        <wps:spPr bwMode="auto">
                          <a:xfrm>
                            <a:off x="1247" y="1073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EBBD22C" id="Group 2135" o:spid="_x0000_s1026" style="position:absolute;margin-left:62.35pt;margin-top:536.5pt;width:470.55pt;height:.1pt;z-index:-251473408;mso-position-horizontal-relative:page;mso-position-vertical-relative:page" coordorigin="1247,1073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">
                <v:shape id="Freeform 2136" o:spid="_x0000_s1027" style="position:absolute;left:1247;top:1073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44096" behindDoc="1" locked="0" layoutInCell="1" allowOverlap="1" wp14:anchorId="6B3B0D8D" wp14:editId="2CD3B6BC">
                <wp:simplePos x="0" y="0"/>
                <wp:positionH relativeFrom="page">
                  <wp:posOffset>791845</wp:posOffset>
                </wp:positionH>
                <wp:positionV relativeFrom="page">
                  <wp:posOffset>7125335</wp:posOffset>
                </wp:positionV>
                <wp:extent cx="5975985" cy="1270"/>
                <wp:effectExtent l="10795" t="10160" r="13970" b="7620"/>
                <wp:wrapNone/>
                <wp:docPr id="647" name="Group 2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221"/>
                          <a:chExt cx="9411" cy="2"/>
                        </a:xfrm>
                      </wpg:grpSpPr>
                      <wps:wsp>
                        <wps:cNvPr id="648" name="Freeform 2138"/>
                        <wps:cNvSpPr>
                          <a:spLocks/>
                        </wps:cNvSpPr>
                        <wps:spPr bwMode="auto">
                          <a:xfrm>
                            <a:off x="1247" y="1122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3DC0FB9" id="Group 2137" o:spid="_x0000_s1026" style="position:absolute;margin-left:62.35pt;margin-top:561.05pt;width:470.55pt;height:.1pt;z-index:-251472384;mso-position-horizontal-relative:page;mso-position-vertical-relative:page" coordorigin="1247,1122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ZshZwMAAO8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">
                <v:shape id="Freeform 2138" o:spid="_x0000_s1027" style="position:absolute;left:1247;top:1122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45120" behindDoc="1" locked="0" layoutInCell="1" allowOverlap="1" wp14:anchorId="5383C48C" wp14:editId="28CBA44C">
                <wp:simplePos x="0" y="0"/>
                <wp:positionH relativeFrom="page">
                  <wp:posOffset>791845</wp:posOffset>
                </wp:positionH>
                <wp:positionV relativeFrom="page">
                  <wp:posOffset>7437120</wp:posOffset>
                </wp:positionV>
                <wp:extent cx="5975985" cy="1270"/>
                <wp:effectExtent l="10795" t="7620" r="13970" b="10160"/>
                <wp:wrapNone/>
                <wp:docPr id="645" name="Group 2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712"/>
                          <a:chExt cx="9411" cy="2"/>
                        </a:xfrm>
                      </wpg:grpSpPr>
                      <wps:wsp>
                        <wps:cNvPr id="646" name="Freeform 2140"/>
                        <wps:cNvSpPr>
                          <a:spLocks/>
                        </wps:cNvSpPr>
                        <wps:spPr bwMode="auto">
                          <a:xfrm>
                            <a:off x="1247" y="1171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0D6AF2C" id="Group 2139" o:spid="_x0000_s1026" style="position:absolute;margin-left:62.35pt;margin-top:585.6pt;width:470.55pt;height:.1pt;z-index:-251471360;mso-position-horizontal-relative:page;mso-position-vertical-relative:page" coordorigin="1247,1171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">
                <v:shape id="Freeform 2140" o:spid="_x0000_s1027" style="position:absolute;left:1247;top:1171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46144" behindDoc="1" locked="0" layoutInCell="1" allowOverlap="1" wp14:anchorId="0117FF1D" wp14:editId="2DC944BD">
                <wp:simplePos x="0" y="0"/>
                <wp:positionH relativeFrom="page">
                  <wp:posOffset>791845</wp:posOffset>
                </wp:positionH>
                <wp:positionV relativeFrom="page">
                  <wp:posOffset>7748270</wp:posOffset>
                </wp:positionV>
                <wp:extent cx="5975985" cy="1270"/>
                <wp:effectExtent l="10795" t="13970" r="13970" b="3810"/>
                <wp:wrapNone/>
                <wp:docPr id="643" name="Group 2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202"/>
                          <a:chExt cx="9411" cy="2"/>
                        </a:xfrm>
                      </wpg:grpSpPr>
                      <wps:wsp>
                        <wps:cNvPr id="644" name="Freeform 2142"/>
                        <wps:cNvSpPr>
                          <a:spLocks/>
                        </wps:cNvSpPr>
                        <wps:spPr bwMode="auto">
                          <a:xfrm>
                            <a:off x="1247" y="1220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EC76124" id="Group 2141" o:spid="_x0000_s1026" style="position:absolute;margin-left:62.35pt;margin-top:610.1pt;width:470.55pt;height:.1pt;z-index:-251470336;mso-position-horizontal-relative:page;mso-position-vertical-relative:page" coordorigin="1247,1220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">
                <v:shape id="Freeform 2142" o:spid="_x0000_s1027" style="position:absolute;left:1247;top:1220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47168" behindDoc="1" locked="0" layoutInCell="1" allowOverlap="1" wp14:anchorId="10A29D42" wp14:editId="29129059">
                <wp:simplePos x="0" y="0"/>
                <wp:positionH relativeFrom="page">
                  <wp:posOffset>791845</wp:posOffset>
                </wp:positionH>
                <wp:positionV relativeFrom="page">
                  <wp:posOffset>8060055</wp:posOffset>
                </wp:positionV>
                <wp:extent cx="5975985" cy="1270"/>
                <wp:effectExtent l="10795" t="11430" r="13970" b="6350"/>
                <wp:wrapNone/>
                <wp:docPr id="641" name="Group 2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693"/>
                          <a:chExt cx="9411" cy="2"/>
                        </a:xfrm>
                      </wpg:grpSpPr>
                      <wps:wsp>
                        <wps:cNvPr id="642" name="Freeform 2144"/>
                        <wps:cNvSpPr>
                          <a:spLocks/>
                        </wps:cNvSpPr>
                        <wps:spPr bwMode="auto">
                          <a:xfrm>
                            <a:off x="1247" y="1269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AAF1888" id="Group 2143" o:spid="_x0000_s1026" style="position:absolute;margin-left:62.35pt;margin-top:634.65pt;width:470.55pt;height:.1pt;z-index:-251469312;mso-position-horizontal-relative:page;mso-position-vertical-relative:page" coordorigin="1247,1269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">
                <v:shape id="Freeform 2144" o:spid="_x0000_s1027" style="position:absolute;left:1247;top:1269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48192" behindDoc="1" locked="0" layoutInCell="1" allowOverlap="1" wp14:anchorId="4977966A" wp14:editId="78427A44">
                <wp:simplePos x="0" y="0"/>
                <wp:positionH relativeFrom="page">
                  <wp:posOffset>791845</wp:posOffset>
                </wp:positionH>
                <wp:positionV relativeFrom="page">
                  <wp:posOffset>8371840</wp:posOffset>
                </wp:positionV>
                <wp:extent cx="5975985" cy="1270"/>
                <wp:effectExtent l="10795" t="8890" r="13970" b="8890"/>
                <wp:wrapNone/>
                <wp:docPr id="639" name="Group 2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184"/>
                          <a:chExt cx="9411" cy="2"/>
                        </a:xfrm>
                      </wpg:grpSpPr>
                      <wps:wsp>
                        <wps:cNvPr id="640" name="Freeform 2146"/>
                        <wps:cNvSpPr>
                          <a:spLocks/>
                        </wps:cNvSpPr>
                        <wps:spPr bwMode="auto">
                          <a:xfrm>
                            <a:off x="1247" y="1318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AAF7A9C" id="Group 2145" o:spid="_x0000_s1026" style="position:absolute;margin-left:62.35pt;margin-top:659.2pt;width:470.55pt;height:.1pt;z-index:-251468288;mso-position-horizontal-relative:page;mso-position-vertical-relative:page" coordorigin="1247,1318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">
                <v:shape id="Freeform 2146" o:spid="_x0000_s1027" style="position:absolute;left:1247;top:1318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49216" behindDoc="1" locked="0" layoutInCell="1" allowOverlap="1" wp14:anchorId="0BD230A6" wp14:editId="7309365E">
                <wp:simplePos x="0" y="0"/>
                <wp:positionH relativeFrom="page">
                  <wp:posOffset>791845</wp:posOffset>
                </wp:positionH>
                <wp:positionV relativeFrom="page">
                  <wp:posOffset>8683625</wp:posOffset>
                </wp:positionV>
                <wp:extent cx="5975985" cy="1270"/>
                <wp:effectExtent l="10795" t="6350" r="13970" b="11430"/>
                <wp:wrapNone/>
                <wp:docPr id="637" name="Group 2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675"/>
                          <a:chExt cx="9411" cy="2"/>
                        </a:xfrm>
                      </wpg:grpSpPr>
                      <wps:wsp>
                        <wps:cNvPr id="638" name="Freeform 2148"/>
                        <wps:cNvSpPr>
                          <a:spLocks/>
                        </wps:cNvSpPr>
                        <wps:spPr bwMode="auto">
                          <a:xfrm>
                            <a:off x="1247" y="1367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E2586E5" id="Group 2147" o:spid="_x0000_s1026" style="position:absolute;margin-left:62.35pt;margin-top:683.75pt;width:470.55pt;height:.1pt;z-index:-251467264;mso-position-horizontal-relative:page;mso-position-vertical-relative:page" coordorigin="1247,1367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">
                <v:shape id="Freeform 2148" o:spid="_x0000_s1027" style="position:absolute;left:1247;top:1367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854336" behindDoc="1" locked="0" layoutInCell="1" allowOverlap="1" wp14:anchorId="19A0FAB7" wp14:editId="1CED77CC">
                <wp:simplePos x="0" y="0"/>
                <wp:positionH relativeFrom="page">
                  <wp:posOffset>182880</wp:posOffset>
                </wp:positionH>
                <wp:positionV relativeFrom="page">
                  <wp:posOffset>3322955</wp:posOffset>
                </wp:positionV>
                <wp:extent cx="165100" cy="3596005"/>
                <wp:effectExtent l="1905" t="0" r="4445" b="0"/>
                <wp:wrapNone/>
                <wp:docPr id="636" name="Text Box 2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3596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5CF49B" w14:textId="77777777" w:rsidR="00D35C18" w:rsidRDefault="00D35C18" w:rsidP="00EC44B8">
                            <w:pPr>
                              <w:spacing w:after="0" w:line="245" w:lineRule="exact"/>
                              <w:ind w:left="20" w:right="-53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DO NOT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WRITE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IN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THIS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AREA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WILL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BE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CUT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OFF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9A0FAB7" id="Text Box 2157" o:spid="_x0000_s1055" type="#_x0000_t202" style="position:absolute;left:0;text-align:left;margin-left:14.4pt;margin-top:261.65pt;width:13pt;height:283.15pt;z-index:-25146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" filled="f" stroked="f">
                <v:textbox style="layout-flow:vertical" inset="0,0,0,0">
                  <w:txbxContent>
                    <w:p w14:paraId="175CF49B" w14:textId="77777777" w:rsidR="00D35C18" w:rsidRDefault="00D35C18" w:rsidP="00EC44B8">
                      <w:pPr>
                        <w:spacing w:after="0" w:line="245" w:lineRule="exact"/>
                        <w:ind w:left="20" w:right="-53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color w:val="6D6E71"/>
                        </w:rPr>
                        <w:t>DO NOT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WRITE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IN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THIS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AREA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WILL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BE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CUT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OFF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C44B8">
        <w:rPr>
          <w:rFonts w:ascii="Arial" w:eastAsia="Arial" w:hAnsi="Arial" w:cs="Arial"/>
          <w:b/>
          <w:bCs/>
          <w:color w:val="231F20"/>
          <w:position w:val="-1"/>
        </w:rPr>
        <w:t>31</w:t>
      </w:r>
      <w:r w:rsidR="00EC44B8">
        <w:rPr>
          <w:rFonts w:ascii="Arial" w:eastAsia="Arial" w:hAnsi="Arial" w:cs="Arial"/>
          <w:b/>
          <w:bCs/>
          <w:color w:val="231F20"/>
          <w:position w:val="-1"/>
        </w:rPr>
        <w:tab/>
        <w:t>MODERN HIS</w:t>
      </w:r>
      <w:r w:rsidR="00EC44B8">
        <w:rPr>
          <w:rFonts w:ascii="Arial" w:eastAsia="Arial" w:hAnsi="Arial" w:cs="Arial"/>
          <w:b/>
          <w:bCs/>
          <w:color w:val="231F20"/>
          <w:spacing w:val="-4"/>
          <w:position w:val="-1"/>
        </w:rPr>
        <w:t>T</w:t>
      </w:r>
      <w:r w:rsidR="00EC44B8">
        <w:rPr>
          <w:rFonts w:ascii="Arial" w:eastAsia="Arial" w:hAnsi="Arial" w:cs="Arial"/>
          <w:b/>
          <w:bCs/>
          <w:color w:val="231F20"/>
          <w:position w:val="-1"/>
        </w:rPr>
        <w:t>O</w:t>
      </w:r>
      <w:r w:rsidR="00EC44B8">
        <w:rPr>
          <w:rFonts w:ascii="Arial" w:eastAsia="Arial" w:hAnsi="Arial" w:cs="Arial"/>
          <w:b/>
          <w:bCs/>
          <w:color w:val="231F20"/>
          <w:spacing w:val="-8"/>
          <w:position w:val="-1"/>
        </w:rPr>
        <w:t>R</w:t>
      </w:r>
      <w:r w:rsidR="00EC44B8">
        <w:rPr>
          <w:rFonts w:ascii="Arial" w:eastAsia="Arial" w:hAnsi="Arial" w:cs="Arial"/>
          <w:b/>
          <w:bCs/>
          <w:color w:val="231F20"/>
          <w:position w:val="-1"/>
        </w:rPr>
        <w:t>Y</w:t>
      </w:r>
    </w:p>
    <w:p w14:paraId="1A9E3EB5" w14:textId="77777777" w:rsidR="00EC44B8" w:rsidRDefault="00EC44B8" w:rsidP="00EC44B8">
      <w:pPr>
        <w:spacing w:before="6" w:after="0" w:line="220" w:lineRule="exact"/>
      </w:pPr>
    </w:p>
    <w:p w14:paraId="43D86A63" w14:textId="7B4DF26E" w:rsidR="00EC44B8" w:rsidRDefault="00F82685" w:rsidP="00EC44B8">
      <w:pPr>
        <w:tabs>
          <w:tab w:val="left" w:pos="3600"/>
        </w:tabs>
        <w:spacing w:before="32" w:after="0" w:line="248" w:lineRule="exact"/>
        <w:ind w:left="107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24640" behindDoc="1" locked="0" layoutInCell="1" allowOverlap="1" wp14:anchorId="4FBF10FA" wp14:editId="740B9487">
                <wp:simplePos x="0" y="0"/>
                <wp:positionH relativeFrom="page">
                  <wp:posOffset>791845</wp:posOffset>
                </wp:positionH>
                <wp:positionV relativeFrom="paragraph">
                  <wp:posOffset>461645</wp:posOffset>
                </wp:positionV>
                <wp:extent cx="5975985" cy="1270"/>
                <wp:effectExtent l="10795" t="11430" r="13970" b="6350"/>
                <wp:wrapNone/>
                <wp:docPr id="634" name="Group 2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7"/>
                          <a:chExt cx="9411" cy="2"/>
                        </a:xfrm>
                      </wpg:grpSpPr>
                      <wps:wsp>
                        <wps:cNvPr id="635" name="Freeform 2100"/>
                        <wps:cNvSpPr>
                          <a:spLocks/>
                        </wps:cNvSpPr>
                        <wps:spPr bwMode="auto">
                          <a:xfrm>
                            <a:off x="1247" y="72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EC0D20C" id="Group 2099" o:spid="_x0000_s1026" style="position:absolute;margin-left:62.35pt;margin-top:36.35pt;width:470.55pt;height:.1pt;z-index:-251491840;mso-position-horizontal-relative:page" coordorigin="1247,72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">
                <v:shape id="Freeform 2100" o:spid="_x0000_s1027" style="position:absolute;left:1247;top:72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25664" behindDoc="1" locked="0" layoutInCell="1" allowOverlap="1" wp14:anchorId="6FFB2022" wp14:editId="4F832756">
                <wp:simplePos x="0" y="0"/>
                <wp:positionH relativeFrom="page">
                  <wp:posOffset>791845</wp:posOffset>
                </wp:positionH>
                <wp:positionV relativeFrom="paragraph">
                  <wp:posOffset>773430</wp:posOffset>
                </wp:positionV>
                <wp:extent cx="5975985" cy="1270"/>
                <wp:effectExtent l="10795" t="8890" r="13970" b="8890"/>
                <wp:wrapNone/>
                <wp:docPr id="632" name="Group 2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18"/>
                          <a:chExt cx="9411" cy="2"/>
                        </a:xfrm>
                      </wpg:grpSpPr>
                      <wps:wsp>
                        <wps:cNvPr id="633" name="Freeform 2102"/>
                        <wps:cNvSpPr>
                          <a:spLocks/>
                        </wps:cNvSpPr>
                        <wps:spPr bwMode="auto">
                          <a:xfrm>
                            <a:off x="1247" y="121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B07473F" id="Group 2101" o:spid="_x0000_s1026" style="position:absolute;margin-left:62.35pt;margin-top:60.9pt;width:470.55pt;height:.1pt;z-index:-251490816;mso-position-horizontal-relative:page" coordorigin="1247,121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dbAZQMAAO0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">
                <v:shape id="Freeform 2102" o:spid="_x0000_s1027" style="position:absolute;left:1247;top:121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26688" behindDoc="1" locked="0" layoutInCell="1" allowOverlap="1" wp14:anchorId="100CA5FA" wp14:editId="33919365">
                <wp:simplePos x="0" y="0"/>
                <wp:positionH relativeFrom="page">
                  <wp:posOffset>791845</wp:posOffset>
                </wp:positionH>
                <wp:positionV relativeFrom="paragraph">
                  <wp:posOffset>1085215</wp:posOffset>
                </wp:positionV>
                <wp:extent cx="5975985" cy="1270"/>
                <wp:effectExtent l="10795" t="6350" r="13970" b="11430"/>
                <wp:wrapNone/>
                <wp:docPr id="630" name="Group 2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709"/>
                          <a:chExt cx="9411" cy="2"/>
                        </a:xfrm>
                      </wpg:grpSpPr>
                      <wps:wsp>
                        <wps:cNvPr id="631" name="Freeform 2104"/>
                        <wps:cNvSpPr>
                          <a:spLocks/>
                        </wps:cNvSpPr>
                        <wps:spPr bwMode="auto">
                          <a:xfrm>
                            <a:off x="1247" y="170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9A56E3C" id="Group 2103" o:spid="_x0000_s1026" style="position:absolute;margin-left:62.35pt;margin-top:85.45pt;width:470.55pt;height:.1pt;z-index:-251489792;mso-position-horizontal-relative:page" coordorigin="1247,170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">
                <v:shape id="Freeform 2104" o:spid="_x0000_s1027" style="position:absolute;left:1247;top:170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27712" behindDoc="1" locked="0" layoutInCell="1" allowOverlap="1" wp14:anchorId="50481168" wp14:editId="0F244979">
                <wp:simplePos x="0" y="0"/>
                <wp:positionH relativeFrom="page">
                  <wp:posOffset>791845</wp:posOffset>
                </wp:positionH>
                <wp:positionV relativeFrom="paragraph">
                  <wp:posOffset>1396365</wp:posOffset>
                </wp:positionV>
                <wp:extent cx="5975985" cy="1270"/>
                <wp:effectExtent l="10795" t="12700" r="13970" b="5080"/>
                <wp:wrapNone/>
                <wp:docPr id="628" name="Group 2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2199"/>
                          <a:chExt cx="9411" cy="2"/>
                        </a:xfrm>
                      </wpg:grpSpPr>
                      <wps:wsp>
                        <wps:cNvPr id="629" name="Freeform 2106"/>
                        <wps:cNvSpPr>
                          <a:spLocks/>
                        </wps:cNvSpPr>
                        <wps:spPr bwMode="auto">
                          <a:xfrm>
                            <a:off x="1247" y="219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87702EF" id="Group 2105" o:spid="_x0000_s1026" style="position:absolute;margin-left:62.35pt;margin-top:109.95pt;width:470.55pt;height:.1pt;z-index:-251488768;mso-position-horizontal-relative:page" coordorigin="1247,219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">
                <v:shape id="Freeform 2106" o:spid="_x0000_s1027" style="position:absolute;left:1247;top:219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 w:rsidR="00EC44B8">
        <w:rPr>
          <w:rFonts w:ascii="Arial" w:eastAsia="Arial" w:hAnsi="Arial" w:cs="Arial"/>
          <w:color w:val="231F20"/>
          <w:position w:val="-1"/>
        </w:rPr>
        <w:t xml:space="preserve">Question number: </w:t>
      </w:r>
      <w:r w:rsidR="00EC44B8">
        <w:rPr>
          <w:rFonts w:ascii="Arial" w:eastAsia="Arial" w:hAnsi="Arial" w:cs="Arial"/>
          <w:color w:val="231F20"/>
          <w:w w:val="210"/>
          <w:position w:val="-1"/>
          <w:u w:val="single" w:color="231F20"/>
        </w:rPr>
        <w:t xml:space="preserve"> </w:t>
      </w:r>
      <w:r w:rsidR="00EC44B8">
        <w:rPr>
          <w:rFonts w:ascii="Arial" w:eastAsia="Arial" w:hAnsi="Arial" w:cs="Arial"/>
          <w:color w:val="231F20"/>
          <w:position w:val="-1"/>
          <w:u w:val="single" w:color="231F20"/>
        </w:rPr>
        <w:tab/>
      </w:r>
    </w:p>
    <w:p w14:paraId="6076407D" w14:textId="77777777" w:rsidR="00EC44B8" w:rsidRDefault="00EC44B8" w:rsidP="00EC44B8">
      <w:pPr>
        <w:spacing w:before="6" w:after="0" w:line="180" w:lineRule="exact"/>
        <w:rPr>
          <w:sz w:val="18"/>
          <w:szCs w:val="18"/>
        </w:rPr>
      </w:pPr>
    </w:p>
    <w:p w14:paraId="3394E42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201D02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A9C8C5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2C1BE3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DAA926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3BE63C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A06F9F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8B0AB2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CA223D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346164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2D1381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F62DC0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EA0A09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33D675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5B368E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ECD158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CBFB62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1BCF04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859DD0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A81599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F55EB7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E36FB4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E521AA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ED6108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544CEE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BC349A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DEDEA5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B44789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CD39A1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CCB3EA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C2F150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547C77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DBC63C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F4D3FB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192D2D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8AE1BF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A750CC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7793A4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0BE019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45026D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1EE10C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5061E2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6C0583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C046AA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07D5A0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3F25BB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3B61BC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C5585E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7FDCCB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EA2BF3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48DEF0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416CD4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9CE2DC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5BF175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EEF3B9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ACE320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361068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C449C1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F262FE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7084DE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4A1EF2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360D9F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5971CB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136857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3AAAAA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56197A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C0359A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79324C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2F78AB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D924C5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086F9E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52EC78B" w14:textId="7483AE36" w:rsidR="00EC44B8" w:rsidRDefault="00F82685" w:rsidP="00EC44B8">
      <w:pPr>
        <w:spacing w:before="32" w:after="0" w:line="240" w:lineRule="auto"/>
        <w:ind w:left="4036" w:right="4017"/>
        <w:jc w:val="center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50240" behindDoc="1" locked="0" layoutInCell="1" allowOverlap="1" wp14:anchorId="77D09559" wp14:editId="7C4169C5">
                <wp:simplePos x="0" y="0"/>
                <wp:positionH relativeFrom="page">
                  <wp:posOffset>791845</wp:posOffset>
                </wp:positionH>
                <wp:positionV relativeFrom="paragraph">
                  <wp:posOffset>-1060450</wp:posOffset>
                </wp:positionV>
                <wp:extent cx="5975985" cy="1270"/>
                <wp:effectExtent l="10795" t="10795" r="13970" b="6985"/>
                <wp:wrapNone/>
                <wp:docPr id="626" name="Group 2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670"/>
                          <a:chExt cx="9411" cy="2"/>
                        </a:xfrm>
                      </wpg:grpSpPr>
                      <wps:wsp>
                        <wps:cNvPr id="627" name="Freeform 2150"/>
                        <wps:cNvSpPr>
                          <a:spLocks/>
                        </wps:cNvSpPr>
                        <wps:spPr bwMode="auto">
                          <a:xfrm>
                            <a:off x="1247" y="-167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D67BABB" id="Group 2149" o:spid="_x0000_s1026" style="position:absolute;margin-left:62.35pt;margin-top:-83.5pt;width:470.55pt;height:.1pt;z-index:-251466240;mso-position-horizontal-relative:page" coordorigin="1247,-167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">
                <v:shape id="Freeform 2150" o:spid="_x0000_s1027" style="position:absolute;left:1247;top:-167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51264" behindDoc="1" locked="0" layoutInCell="1" allowOverlap="1" wp14:anchorId="17FE7DFB" wp14:editId="34D45B41">
                <wp:simplePos x="0" y="0"/>
                <wp:positionH relativeFrom="page">
                  <wp:posOffset>791845</wp:posOffset>
                </wp:positionH>
                <wp:positionV relativeFrom="paragraph">
                  <wp:posOffset>-748665</wp:posOffset>
                </wp:positionV>
                <wp:extent cx="5975985" cy="1270"/>
                <wp:effectExtent l="10795" t="8255" r="13970" b="9525"/>
                <wp:wrapNone/>
                <wp:docPr id="624" name="Group 2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179"/>
                          <a:chExt cx="9411" cy="2"/>
                        </a:xfrm>
                      </wpg:grpSpPr>
                      <wps:wsp>
                        <wps:cNvPr id="625" name="Freeform 2152"/>
                        <wps:cNvSpPr>
                          <a:spLocks/>
                        </wps:cNvSpPr>
                        <wps:spPr bwMode="auto">
                          <a:xfrm>
                            <a:off x="1247" y="-117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2F1FF09" id="Group 2151" o:spid="_x0000_s1026" style="position:absolute;margin-left:62.35pt;margin-top:-58.95pt;width:470.55pt;height:.1pt;z-index:-251465216;mso-position-horizontal-relative:page" coordorigin="1247,-117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FUIaQMAAO8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">
                <v:shape id="Freeform 2152" o:spid="_x0000_s1027" style="position:absolute;left:1247;top:-117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52288" behindDoc="1" locked="0" layoutInCell="1" allowOverlap="1" wp14:anchorId="1933C966" wp14:editId="288CE303">
                <wp:simplePos x="0" y="0"/>
                <wp:positionH relativeFrom="page">
                  <wp:posOffset>791845</wp:posOffset>
                </wp:positionH>
                <wp:positionV relativeFrom="paragraph">
                  <wp:posOffset>-436880</wp:posOffset>
                </wp:positionV>
                <wp:extent cx="5975985" cy="1270"/>
                <wp:effectExtent l="10795" t="5715" r="13970" b="12065"/>
                <wp:wrapNone/>
                <wp:docPr id="622" name="Group 2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688"/>
                          <a:chExt cx="9411" cy="2"/>
                        </a:xfrm>
                      </wpg:grpSpPr>
                      <wps:wsp>
                        <wps:cNvPr id="623" name="Freeform 2154"/>
                        <wps:cNvSpPr>
                          <a:spLocks/>
                        </wps:cNvSpPr>
                        <wps:spPr bwMode="auto">
                          <a:xfrm>
                            <a:off x="1247" y="-68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B65767C" id="Group 2153" o:spid="_x0000_s1026" style="position:absolute;margin-left:62.35pt;margin-top:-34.4pt;width:470.55pt;height:.1pt;z-index:-251464192;mso-position-horizontal-relative:page" coordorigin="1247,-68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fKjZwMAAO0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">
                <v:shape id="Freeform 2154" o:spid="_x0000_s1027" style="position:absolute;left:1247;top:-68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53312" behindDoc="1" locked="0" layoutInCell="1" allowOverlap="1" wp14:anchorId="72C1FEE8" wp14:editId="125CCCC6">
                <wp:simplePos x="0" y="0"/>
                <wp:positionH relativeFrom="page">
                  <wp:posOffset>791845</wp:posOffset>
                </wp:positionH>
                <wp:positionV relativeFrom="paragraph">
                  <wp:posOffset>-125730</wp:posOffset>
                </wp:positionV>
                <wp:extent cx="5975985" cy="1270"/>
                <wp:effectExtent l="10795" t="12065" r="13970" b="5715"/>
                <wp:wrapNone/>
                <wp:docPr id="620" name="Group 2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98"/>
                          <a:chExt cx="9411" cy="2"/>
                        </a:xfrm>
                      </wpg:grpSpPr>
                      <wps:wsp>
                        <wps:cNvPr id="621" name="Freeform 2156"/>
                        <wps:cNvSpPr>
                          <a:spLocks/>
                        </wps:cNvSpPr>
                        <wps:spPr bwMode="auto">
                          <a:xfrm>
                            <a:off x="1247" y="-19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8ABA10E" id="Group 2155" o:spid="_x0000_s1026" style="position:absolute;margin-left:62.35pt;margin-top:-9.9pt;width:470.55pt;height:.1pt;z-index:-251463168;mso-position-horizontal-relative:page" coordorigin="1247,-19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">
                <v:shape id="Freeform 2156" o:spid="_x0000_s1027" style="position:absolute;left:1247;top:-19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 w:rsidR="00EC44B8">
        <w:rPr>
          <w:rFonts w:ascii="Arial" w:eastAsia="Arial" w:hAnsi="Arial" w:cs="Arial"/>
          <w:b/>
          <w:bCs/>
          <w:color w:val="231F20"/>
        </w:rPr>
        <w:t xml:space="preserve">See next </w:t>
      </w:r>
      <w:r w:rsidR="00EC44B8">
        <w:rPr>
          <w:rFonts w:ascii="Arial" w:eastAsia="Arial" w:hAnsi="Arial" w:cs="Arial"/>
          <w:b/>
          <w:bCs/>
          <w:color w:val="231F20"/>
          <w:w w:val="99"/>
        </w:rPr>
        <w:t>page</w:t>
      </w:r>
    </w:p>
    <w:p w14:paraId="1EAA2685" w14:textId="77777777" w:rsidR="00EC44B8" w:rsidRDefault="00EC44B8" w:rsidP="00EC44B8">
      <w:pPr>
        <w:spacing w:after="0"/>
        <w:jc w:val="center"/>
        <w:sectPr w:rsidR="00EC44B8">
          <w:headerReference w:type="default" r:id="rId36"/>
          <w:pgSz w:w="11920" w:h="16840"/>
          <w:pgMar w:top="600" w:right="1140" w:bottom="280" w:left="1140" w:header="0" w:footer="2260" w:gutter="0"/>
          <w:cols w:space="720"/>
        </w:sectPr>
      </w:pPr>
    </w:p>
    <w:p w14:paraId="68272CAD" w14:textId="4D408CA0" w:rsidR="00EC44B8" w:rsidRDefault="00F82685" w:rsidP="00EC44B8">
      <w:pPr>
        <w:tabs>
          <w:tab w:val="left" w:pos="7500"/>
        </w:tabs>
        <w:spacing w:before="77" w:after="0" w:line="248" w:lineRule="exact"/>
        <w:ind w:left="4691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55360" behindDoc="1" locked="0" layoutInCell="1" allowOverlap="1" wp14:anchorId="4B32F8A9" wp14:editId="1ED0D9CF">
                <wp:simplePos x="0" y="0"/>
                <wp:positionH relativeFrom="page">
                  <wp:posOffset>428625</wp:posOffset>
                </wp:positionH>
                <wp:positionV relativeFrom="page">
                  <wp:posOffset>360045</wp:posOffset>
                </wp:positionV>
                <wp:extent cx="1270" cy="9972040"/>
                <wp:effectExtent l="9525" t="7620" r="8255" b="12065"/>
                <wp:wrapNone/>
                <wp:docPr id="618" name="Group 2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9972040"/>
                          <a:chOff x="675" y="567"/>
                          <a:chExt cx="2" cy="15704"/>
                        </a:xfrm>
                      </wpg:grpSpPr>
                      <wps:wsp>
                        <wps:cNvPr id="619" name="Freeform 2159"/>
                        <wps:cNvSpPr>
                          <a:spLocks/>
                        </wps:cNvSpPr>
                        <wps:spPr bwMode="auto">
                          <a:xfrm>
                            <a:off x="675" y="567"/>
                            <a:ext cx="2" cy="15704"/>
                          </a:xfrm>
                          <a:custGeom>
                            <a:avLst/>
                            <a:gdLst>
                              <a:gd name="T0" fmla="+- 0 567 567"/>
                              <a:gd name="T1" fmla="*/ 567 h 15704"/>
                              <a:gd name="T2" fmla="+- 0 16271 567"/>
                              <a:gd name="T3" fmla="*/ 16271 h 157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704">
                                <a:moveTo>
                                  <a:pt x="0" y="0"/>
                                </a:moveTo>
                                <a:lnTo>
                                  <a:pt x="0" y="157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5170334" id="Group 2158" o:spid="_x0000_s1026" style="position:absolute;margin-left:33.75pt;margin-top:28.35pt;width:.1pt;height:785.2pt;z-index:-251461120;mso-position-horizontal-relative:page;mso-position-vertical-relative:page" coordorigin="675,567" coordsize="2,1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">
                <v:shape id="Freeform 2159" o:spid="_x0000_s1027" style="position:absolute;left:675;top:567;width:2;height:15704;visibility:visible;mso-wrap-style:square;v-text-anchor:top" coordsize="2,15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" path="m,l,15704e" filled="f" strokecolor="#231f20" strokeweight=".5pt">
                  <v:path arrowok="t" o:connecttype="custom" o:connectlocs="0,567;0,16271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60480" behindDoc="1" locked="0" layoutInCell="1" allowOverlap="1" wp14:anchorId="7D7A5856" wp14:editId="2F57BD31">
                <wp:simplePos x="0" y="0"/>
                <wp:positionH relativeFrom="page">
                  <wp:posOffset>791845</wp:posOffset>
                </wp:positionH>
                <wp:positionV relativeFrom="page">
                  <wp:posOffset>2450465</wp:posOffset>
                </wp:positionV>
                <wp:extent cx="5975985" cy="1270"/>
                <wp:effectExtent l="10795" t="12065" r="13970" b="5715"/>
                <wp:wrapNone/>
                <wp:docPr id="616" name="Group 2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3859"/>
                          <a:chExt cx="9411" cy="2"/>
                        </a:xfrm>
                      </wpg:grpSpPr>
                      <wps:wsp>
                        <wps:cNvPr id="617" name="Freeform 2169"/>
                        <wps:cNvSpPr>
                          <a:spLocks/>
                        </wps:cNvSpPr>
                        <wps:spPr bwMode="auto">
                          <a:xfrm>
                            <a:off x="1247" y="385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E158C97" id="Group 2168" o:spid="_x0000_s1026" style="position:absolute;margin-left:62.35pt;margin-top:192.95pt;width:470.55pt;height:.1pt;z-index:-251456000;mso-position-horizontal-relative:page;mso-position-vertical-relative:page" coordorigin="1247,385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IRsaAMAAO0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">
                <v:shape id="Freeform 2169" o:spid="_x0000_s1027" style="position:absolute;left:1247;top:385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61504" behindDoc="1" locked="0" layoutInCell="1" allowOverlap="1" wp14:anchorId="599BDF7D" wp14:editId="246878D0">
                <wp:simplePos x="0" y="0"/>
                <wp:positionH relativeFrom="page">
                  <wp:posOffset>791845</wp:posOffset>
                </wp:positionH>
                <wp:positionV relativeFrom="page">
                  <wp:posOffset>2762250</wp:posOffset>
                </wp:positionV>
                <wp:extent cx="5975985" cy="1270"/>
                <wp:effectExtent l="10795" t="9525" r="13970" b="8255"/>
                <wp:wrapNone/>
                <wp:docPr id="614" name="Group 2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350"/>
                          <a:chExt cx="9411" cy="2"/>
                        </a:xfrm>
                      </wpg:grpSpPr>
                      <wps:wsp>
                        <wps:cNvPr id="615" name="Freeform 2171"/>
                        <wps:cNvSpPr>
                          <a:spLocks/>
                        </wps:cNvSpPr>
                        <wps:spPr bwMode="auto">
                          <a:xfrm>
                            <a:off x="1247" y="435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9211D5F" id="Group 2170" o:spid="_x0000_s1026" style="position:absolute;margin-left:62.35pt;margin-top:217.5pt;width:470.55pt;height:.1pt;z-index:-251454976;mso-position-horizontal-relative:page;mso-position-vertical-relative:page" coordorigin="1247,435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">
                <v:shape id="Freeform 2171" o:spid="_x0000_s1027" style="position:absolute;left:1247;top:435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62528" behindDoc="1" locked="0" layoutInCell="1" allowOverlap="1" wp14:anchorId="4BD9AF2D" wp14:editId="234EE44E">
                <wp:simplePos x="0" y="0"/>
                <wp:positionH relativeFrom="page">
                  <wp:posOffset>791845</wp:posOffset>
                </wp:positionH>
                <wp:positionV relativeFrom="page">
                  <wp:posOffset>3074035</wp:posOffset>
                </wp:positionV>
                <wp:extent cx="5975985" cy="1270"/>
                <wp:effectExtent l="10795" t="6985" r="13970" b="10795"/>
                <wp:wrapNone/>
                <wp:docPr id="612" name="Group 2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841"/>
                          <a:chExt cx="9411" cy="2"/>
                        </a:xfrm>
                      </wpg:grpSpPr>
                      <wps:wsp>
                        <wps:cNvPr id="613" name="Freeform 2173"/>
                        <wps:cNvSpPr>
                          <a:spLocks/>
                        </wps:cNvSpPr>
                        <wps:spPr bwMode="auto">
                          <a:xfrm>
                            <a:off x="1247" y="484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2C4785B" id="Group 2172" o:spid="_x0000_s1026" style="position:absolute;margin-left:62.35pt;margin-top:242.05pt;width:470.55pt;height:.1pt;z-index:-251453952;mso-position-horizontal-relative:page;mso-position-vertical-relative:page" coordorigin="1247,484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">
                <v:shape id="Freeform 2173" o:spid="_x0000_s1027" style="position:absolute;left:1247;top:484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63552" behindDoc="1" locked="0" layoutInCell="1" allowOverlap="1" wp14:anchorId="79223958" wp14:editId="1359AD12">
                <wp:simplePos x="0" y="0"/>
                <wp:positionH relativeFrom="page">
                  <wp:posOffset>791845</wp:posOffset>
                </wp:positionH>
                <wp:positionV relativeFrom="page">
                  <wp:posOffset>3385820</wp:posOffset>
                </wp:positionV>
                <wp:extent cx="5975985" cy="1270"/>
                <wp:effectExtent l="10795" t="13970" r="13970" b="3810"/>
                <wp:wrapNone/>
                <wp:docPr id="610" name="Group 2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332"/>
                          <a:chExt cx="9411" cy="2"/>
                        </a:xfrm>
                      </wpg:grpSpPr>
                      <wps:wsp>
                        <wps:cNvPr id="611" name="Freeform 2175"/>
                        <wps:cNvSpPr>
                          <a:spLocks/>
                        </wps:cNvSpPr>
                        <wps:spPr bwMode="auto">
                          <a:xfrm>
                            <a:off x="1247" y="533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DCFA7C9" id="Group 2174" o:spid="_x0000_s1026" style="position:absolute;margin-left:62.35pt;margin-top:266.6pt;width:470.55pt;height:.1pt;z-index:-251452928;mso-position-horizontal-relative:page;mso-position-vertical-relative:page" coordorigin="1247,533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">
                <v:shape id="Freeform 2175" o:spid="_x0000_s1027" style="position:absolute;left:1247;top:533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64576" behindDoc="1" locked="0" layoutInCell="1" allowOverlap="1" wp14:anchorId="30FEE9AB" wp14:editId="222AD6B5">
                <wp:simplePos x="0" y="0"/>
                <wp:positionH relativeFrom="page">
                  <wp:posOffset>791845</wp:posOffset>
                </wp:positionH>
                <wp:positionV relativeFrom="page">
                  <wp:posOffset>3696970</wp:posOffset>
                </wp:positionV>
                <wp:extent cx="5975985" cy="1270"/>
                <wp:effectExtent l="10795" t="10795" r="13970" b="6985"/>
                <wp:wrapNone/>
                <wp:docPr id="608" name="Group 2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822"/>
                          <a:chExt cx="9411" cy="2"/>
                        </a:xfrm>
                      </wpg:grpSpPr>
                      <wps:wsp>
                        <wps:cNvPr id="609" name="Freeform 2177"/>
                        <wps:cNvSpPr>
                          <a:spLocks/>
                        </wps:cNvSpPr>
                        <wps:spPr bwMode="auto">
                          <a:xfrm>
                            <a:off x="1247" y="582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FCE1275" id="Group 2176" o:spid="_x0000_s1026" style="position:absolute;margin-left:62.35pt;margin-top:291.1pt;width:470.55pt;height:.1pt;z-index:-251451904;mso-position-horizontal-relative:page;mso-position-vertical-relative:page" coordorigin="1247,582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">
                <v:shape id="Freeform 2177" o:spid="_x0000_s1027" style="position:absolute;left:1247;top:582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65600" behindDoc="1" locked="0" layoutInCell="1" allowOverlap="1" wp14:anchorId="3E5712F9" wp14:editId="37BF216F">
                <wp:simplePos x="0" y="0"/>
                <wp:positionH relativeFrom="page">
                  <wp:posOffset>791845</wp:posOffset>
                </wp:positionH>
                <wp:positionV relativeFrom="page">
                  <wp:posOffset>4008755</wp:posOffset>
                </wp:positionV>
                <wp:extent cx="5975985" cy="1270"/>
                <wp:effectExtent l="10795" t="8255" r="13970" b="9525"/>
                <wp:wrapNone/>
                <wp:docPr id="606" name="Group 2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313"/>
                          <a:chExt cx="9411" cy="2"/>
                        </a:xfrm>
                      </wpg:grpSpPr>
                      <wps:wsp>
                        <wps:cNvPr id="607" name="Freeform 2179"/>
                        <wps:cNvSpPr>
                          <a:spLocks/>
                        </wps:cNvSpPr>
                        <wps:spPr bwMode="auto">
                          <a:xfrm>
                            <a:off x="1247" y="631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9242A28" id="Group 2178" o:spid="_x0000_s1026" style="position:absolute;margin-left:62.35pt;margin-top:315.65pt;width:470.55pt;height:.1pt;z-index:-251450880;mso-position-horizontal-relative:page;mso-position-vertical-relative:page" coordorigin="1247,631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">
                <v:shape id="Freeform 2179" o:spid="_x0000_s1027" style="position:absolute;left:1247;top:631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66624" behindDoc="1" locked="0" layoutInCell="1" allowOverlap="1" wp14:anchorId="2D7FA9BC" wp14:editId="2488FEAC">
                <wp:simplePos x="0" y="0"/>
                <wp:positionH relativeFrom="page">
                  <wp:posOffset>791845</wp:posOffset>
                </wp:positionH>
                <wp:positionV relativeFrom="page">
                  <wp:posOffset>4320540</wp:posOffset>
                </wp:positionV>
                <wp:extent cx="5975985" cy="1270"/>
                <wp:effectExtent l="10795" t="5715" r="13970" b="12065"/>
                <wp:wrapNone/>
                <wp:docPr id="604" name="Group 2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804"/>
                          <a:chExt cx="9411" cy="2"/>
                        </a:xfrm>
                      </wpg:grpSpPr>
                      <wps:wsp>
                        <wps:cNvPr id="605" name="Freeform 2181"/>
                        <wps:cNvSpPr>
                          <a:spLocks/>
                        </wps:cNvSpPr>
                        <wps:spPr bwMode="auto">
                          <a:xfrm>
                            <a:off x="1247" y="680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D6D02D9" id="Group 2180" o:spid="_x0000_s1026" style="position:absolute;margin-left:62.35pt;margin-top:340.2pt;width:470.55pt;height:.1pt;z-index:-251449856;mso-position-horizontal-relative:page;mso-position-vertical-relative:page" coordorigin="1247,680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ivCaAMAAO0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">
                <v:shape id="Freeform 2181" o:spid="_x0000_s1027" style="position:absolute;left:1247;top:680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67648" behindDoc="1" locked="0" layoutInCell="1" allowOverlap="1" wp14:anchorId="159F4B85" wp14:editId="3B11B627">
                <wp:simplePos x="0" y="0"/>
                <wp:positionH relativeFrom="page">
                  <wp:posOffset>791845</wp:posOffset>
                </wp:positionH>
                <wp:positionV relativeFrom="page">
                  <wp:posOffset>4632325</wp:posOffset>
                </wp:positionV>
                <wp:extent cx="5975985" cy="1270"/>
                <wp:effectExtent l="10795" t="12700" r="13970" b="5080"/>
                <wp:wrapNone/>
                <wp:docPr id="602" name="Group 2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95"/>
                          <a:chExt cx="9411" cy="2"/>
                        </a:xfrm>
                      </wpg:grpSpPr>
                      <wps:wsp>
                        <wps:cNvPr id="603" name="Freeform 2183"/>
                        <wps:cNvSpPr>
                          <a:spLocks/>
                        </wps:cNvSpPr>
                        <wps:spPr bwMode="auto">
                          <a:xfrm>
                            <a:off x="1247" y="729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023C88C" id="Group 2182" o:spid="_x0000_s1026" style="position:absolute;margin-left:62.35pt;margin-top:364.75pt;width:470.55pt;height:.1pt;z-index:-251448832;mso-position-horizontal-relative:page;mso-position-vertical-relative:page" coordorigin="1247,729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">
                <v:shape id="Freeform 2183" o:spid="_x0000_s1027" style="position:absolute;left:1247;top:729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68672" behindDoc="1" locked="0" layoutInCell="1" allowOverlap="1" wp14:anchorId="1B20E5F7" wp14:editId="1B6275FF">
                <wp:simplePos x="0" y="0"/>
                <wp:positionH relativeFrom="page">
                  <wp:posOffset>791845</wp:posOffset>
                </wp:positionH>
                <wp:positionV relativeFrom="page">
                  <wp:posOffset>4943475</wp:posOffset>
                </wp:positionV>
                <wp:extent cx="5975985" cy="1270"/>
                <wp:effectExtent l="10795" t="9525" r="13970" b="8255"/>
                <wp:wrapNone/>
                <wp:docPr id="600" name="Group 2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785"/>
                          <a:chExt cx="9411" cy="2"/>
                        </a:xfrm>
                      </wpg:grpSpPr>
                      <wps:wsp>
                        <wps:cNvPr id="601" name="Freeform 2185"/>
                        <wps:cNvSpPr>
                          <a:spLocks/>
                        </wps:cNvSpPr>
                        <wps:spPr bwMode="auto">
                          <a:xfrm>
                            <a:off x="1247" y="778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F90F434" id="Group 2184" o:spid="_x0000_s1026" style="position:absolute;margin-left:62.35pt;margin-top:389.25pt;width:470.55pt;height:.1pt;z-index:-251447808;mso-position-horizontal-relative:page;mso-position-vertical-relative:page" coordorigin="1247,778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">
                <v:shape id="Freeform 2185" o:spid="_x0000_s1027" style="position:absolute;left:1247;top:778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69696" behindDoc="1" locked="0" layoutInCell="1" allowOverlap="1" wp14:anchorId="5822F47E" wp14:editId="755BBB7F">
                <wp:simplePos x="0" y="0"/>
                <wp:positionH relativeFrom="page">
                  <wp:posOffset>791845</wp:posOffset>
                </wp:positionH>
                <wp:positionV relativeFrom="page">
                  <wp:posOffset>5255260</wp:posOffset>
                </wp:positionV>
                <wp:extent cx="5975985" cy="1270"/>
                <wp:effectExtent l="10795" t="6985" r="13970" b="10795"/>
                <wp:wrapNone/>
                <wp:docPr id="598" name="Group 2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276"/>
                          <a:chExt cx="9411" cy="2"/>
                        </a:xfrm>
                      </wpg:grpSpPr>
                      <wps:wsp>
                        <wps:cNvPr id="599" name="Freeform 2187"/>
                        <wps:cNvSpPr>
                          <a:spLocks/>
                        </wps:cNvSpPr>
                        <wps:spPr bwMode="auto">
                          <a:xfrm>
                            <a:off x="1247" y="8276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79A660B" id="Group 2186" o:spid="_x0000_s1026" style="position:absolute;margin-left:62.35pt;margin-top:413.8pt;width:470.55pt;height:.1pt;z-index:-251446784;mso-position-horizontal-relative:page;mso-position-vertical-relative:page" coordorigin="1247,8276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">
                <v:shape id="Freeform 2187" o:spid="_x0000_s1027" style="position:absolute;left:1247;top:8276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70720" behindDoc="1" locked="0" layoutInCell="1" allowOverlap="1" wp14:anchorId="500A75B7" wp14:editId="3AE69FDF">
                <wp:simplePos x="0" y="0"/>
                <wp:positionH relativeFrom="page">
                  <wp:posOffset>791845</wp:posOffset>
                </wp:positionH>
                <wp:positionV relativeFrom="page">
                  <wp:posOffset>5567045</wp:posOffset>
                </wp:positionV>
                <wp:extent cx="5975985" cy="1270"/>
                <wp:effectExtent l="10795" t="13970" r="13970" b="3810"/>
                <wp:wrapNone/>
                <wp:docPr id="596" name="Group 2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767"/>
                          <a:chExt cx="9411" cy="2"/>
                        </a:xfrm>
                      </wpg:grpSpPr>
                      <wps:wsp>
                        <wps:cNvPr id="597" name="Freeform 2189"/>
                        <wps:cNvSpPr>
                          <a:spLocks/>
                        </wps:cNvSpPr>
                        <wps:spPr bwMode="auto">
                          <a:xfrm>
                            <a:off x="1247" y="876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6BB1276" id="Group 2188" o:spid="_x0000_s1026" style="position:absolute;margin-left:62.35pt;margin-top:438.35pt;width:470.55pt;height:.1pt;z-index:-251445760;mso-position-horizontal-relative:page;mso-position-vertical-relative:page" coordorigin="1247,876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vWPaAMAAO0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">
                <v:shape id="Freeform 2189" o:spid="_x0000_s1027" style="position:absolute;left:1247;top:876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71744" behindDoc="1" locked="0" layoutInCell="1" allowOverlap="1" wp14:anchorId="3C52D58E" wp14:editId="63216DDC">
                <wp:simplePos x="0" y="0"/>
                <wp:positionH relativeFrom="page">
                  <wp:posOffset>791845</wp:posOffset>
                </wp:positionH>
                <wp:positionV relativeFrom="page">
                  <wp:posOffset>5878830</wp:posOffset>
                </wp:positionV>
                <wp:extent cx="5975985" cy="1270"/>
                <wp:effectExtent l="10795" t="11430" r="13970" b="6350"/>
                <wp:wrapNone/>
                <wp:docPr id="594" name="Group 2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258"/>
                          <a:chExt cx="9411" cy="2"/>
                        </a:xfrm>
                      </wpg:grpSpPr>
                      <wps:wsp>
                        <wps:cNvPr id="595" name="Freeform 2191"/>
                        <wps:cNvSpPr>
                          <a:spLocks/>
                        </wps:cNvSpPr>
                        <wps:spPr bwMode="auto">
                          <a:xfrm>
                            <a:off x="1247" y="925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FBD8B7A" id="Group 2190" o:spid="_x0000_s1026" style="position:absolute;margin-left:62.35pt;margin-top:462.9pt;width:470.55pt;height:.1pt;z-index:-251444736;mso-position-horizontal-relative:page;mso-position-vertical-relative:page" coordorigin="1247,925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">
                <v:shape id="Freeform 2191" o:spid="_x0000_s1027" style="position:absolute;left:1247;top:925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72768" behindDoc="1" locked="0" layoutInCell="1" allowOverlap="1" wp14:anchorId="50D78DE3" wp14:editId="4C7423D1">
                <wp:simplePos x="0" y="0"/>
                <wp:positionH relativeFrom="page">
                  <wp:posOffset>791845</wp:posOffset>
                </wp:positionH>
                <wp:positionV relativeFrom="page">
                  <wp:posOffset>6190615</wp:posOffset>
                </wp:positionV>
                <wp:extent cx="5975985" cy="1270"/>
                <wp:effectExtent l="10795" t="8890" r="13970" b="8890"/>
                <wp:wrapNone/>
                <wp:docPr id="592" name="Group 2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749"/>
                          <a:chExt cx="9411" cy="2"/>
                        </a:xfrm>
                      </wpg:grpSpPr>
                      <wps:wsp>
                        <wps:cNvPr id="593" name="Freeform 2193"/>
                        <wps:cNvSpPr>
                          <a:spLocks/>
                        </wps:cNvSpPr>
                        <wps:spPr bwMode="auto">
                          <a:xfrm>
                            <a:off x="1247" y="974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133F33E" id="Group 2192" o:spid="_x0000_s1026" style="position:absolute;margin-left:62.35pt;margin-top:487.45pt;width:470.55pt;height:.1pt;z-index:-251443712;mso-position-horizontal-relative:page;mso-position-vertical-relative:page" coordorigin="1247,974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">
                <v:shape id="Freeform 2193" o:spid="_x0000_s1027" style="position:absolute;left:1247;top:974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73792" behindDoc="1" locked="0" layoutInCell="1" allowOverlap="1" wp14:anchorId="786B2D7B" wp14:editId="308BC739">
                <wp:simplePos x="0" y="0"/>
                <wp:positionH relativeFrom="page">
                  <wp:posOffset>791845</wp:posOffset>
                </wp:positionH>
                <wp:positionV relativeFrom="page">
                  <wp:posOffset>6501765</wp:posOffset>
                </wp:positionV>
                <wp:extent cx="5975985" cy="1270"/>
                <wp:effectExtent l="10795" t="5715" r="13970" b="12065"/>
                <wp:wrapNone/>
                <wp:docPr id="590" name="Group 2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239"/>
                          <a:chExt cx="9411" cy="2"/>
                        </a:xfrm>
                      </wpg:grpSpPr>
                      <wps:wsp>
                        <wps:cNvPr id="591" name="Freeform 2195"/>
                        <wps:cNvSpPr>
                          <a:spLocks/>
                        </wps:cNvSpPr>
                        <wps:spPr bwMode="auto">
                          <a:xfrm>
                            <a:off x="1247" y="1023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24A8D11" id="Group 2194" o:spid="_x0000_s1026" style="position:absolute;margin-left:62.35pt;margin-top:511.95pt;width:470.55pt;height:.1pt;z-index:-251442688;mso-position-horizontal-relative:page;mso-position-vertical-relative:page" coordorigin="1247,1023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">
                <v:shape id="Freeform 2195" o:spid="_x0000_s1027" style="position:absolute;left:1247;top:1023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74816" behindDoc="1" locked="0" layoutInCell="1" allowOverlap="1" wp14:anchorId="42BCB6BA" wp14:editId="1B13FAB9">
                <wp:simplePos x="0" y="0"/>
                <wp:positionH relativeFrom="page">
                  <wp:posOffset>791845</wp:posOffset>
                </wp:positionH>
                <wp:positionV relativeFrom="page">
                  <wp:posOffset>6813550</wp:posOffset>
                </wp:positionV>
                <wp:extent cx="5975985" cy="1270"/>
                <wp:effectExtent l="10795" t="12700" r="13970" b="5080"/>
                <wp:wrapNone/>
                <wp:docPr id="588" name="Group 2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730"/>
                          <a:chExt cx="9411" cy="2"/>
                        </a:xfrm>
                      </wpg:grpSpPr>
                      <wps:wsp>
                        <wps:cNvPr id="589" name="Freeform 2197"/>
                        <wps:cNvSpPr>
                          <a:spLocks/>
                        </wps:cNvSpPr>
                        <wps:spPr bwMode="auto">
                          <a:xfrm>
                            <a:off x="1247" y="1073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1355212" id="Group 2196" o:spid="_x0000_s1026" style="position:absolute;margin-left:62.35pt;margin-top:536.5pt;width:470.55pt;height:.1pt;z-index:-251441664;mso-position-horizontal-relative:page;mso-position-vertical-relative:page" coordorigin="1247,1073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">
                <v:shape id="Freeform 2197" o:spid="_x0000_s1027" style="position:absolute;left:1247;top:1073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75840" behindDoc="1" locked="0" layoutInCell="1" allowOverlap="1" wp14:anchorId="5CBADEE7" wp14:editId="11721697">
                <wp:simplePos x="0" y="0"/>
                <wp:positionH relativeFrom="page">
                  <wp:posOffset>791845</wp:posOffset>
                </wp:positionH>
                <wp:positionV relativeFrom="page">
                  <wp:posOffset>7125335</wp:posOffset>
                </wp:positionV>
                <wp:extent cx="5975985" cy="1270"/>
                <wp:effectExtent l="10795" t="10160" r="13970" b="7620"/>
                <wp:wrapNone/>
                <wp:docPr id="586" name="Group 2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221"/>
                          <a:chExt cx="9411" cy="2"/>
                        </a:xfrm>
                      </wpg:grpSpPr>
                      <wps:wsp>
                        <wps:cNvPr id="587" name="Freeform 2199"/>
                        <wps:cNvSpPr>
                          <a:spLocks/>
                        </wps:cNvSpPr>
                        <wps:spPr bwMode="auto">
                          <a:xfrm>
                            <a:off x="1247" y="1122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21036F0" id="Group 2198" o:spid="_x0000_s1026" style="position:absolute;margin-left:62.35pt;margin-top:561.05pt;width:470.55pt;height:.1pt;z-index:-251440640;mso-position-horizontal-relative:page;mso-position-vertical-relative:page" coordorigin="1247,1122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xNyaAMAAO8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">
                <v:shape id="Freeform 2199" o:spid="_x0000_s1027" style="position:absolute;left:1247;top:1122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76864" behindDoc="1" locked="0" layoutInCell="1" allowOverlap="1" wp14:anchorId="08061BE3" wp14:editId="067E1C27">
                <wp:simplePos x="0" y="0"/>
                <wp:positionH relativeFrom="page">
                  <wp:posOffset>791845</wp:posOffset>
                </wp:positionH>
                <wp:positionV relativeFrom="page">
                  <wp:posOffset>7437120</wp:posOffset>
                </wp:positionV>
                <wp:extent cx="5975985" cy="1270"/>
                <wp:effectExtent l="10795" t="7620" r="13970" b="10160"/>
                <wp:wrapNone/>
                <wp:docPr id="584" name="Group 2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712"/>
                          <a:chExt cx="9411" cy="2"/>
                        </a:xfrm>
                      </wpg:grpSpPr>
                      <wps:wsp>
                        <wps:cNvPr id="585" name="Freeform 2201"/>
                        <wps:cNvSpPr>
                          <a:spLocks/>
                        </wps:cNvSpPr>
                        <wps:spPr bwMode="auto">
                          <a:xfrm>
                            <a:off x="1247" y="1171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8F1E7BC" id="Group 2200" o:spid="_x0000_s1026" style="position:absolute;margin-left:62.35pt;margin-top:585.6pt;width:470.55pt;height:.1pt;z-index:-251439616;mso-position-horizontal-relative:page;mso-position-vertical-relative:page" coordorigin="1247,1171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">
                <v:shape id="Freeform 2201" o:spid="_x0000_s1027" style="position:absolute;left:1247;top:1171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77888" behindDoc="1" locked="0" layoutInCell="1" allowOverlap="1" wp14:anchorId="6D689061" wp14:editId="2ABC9B5A">
                <wp:simplePos x="0" y="0"/>
                <wp:positionH relativeFrom="page">
                  <wp:posOffset>791845</wp:posOffset>
                </wp:positionH>
                <wp:positionV relativeFrom="page">
                  <wp:posOffset>7748270</wp:posOffset>
                </wp:positionV>
                <wp:extent cx="5975985" cy="1270"/>
                <wp:effectExtent l="10795" t="13970" r="13970" b="3810"/>
                <wp:wrapNone/>
                <wp:docPr id="582" name="Group 2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202"/>
                          <a:chExt cx="9411" cy="2"/>
                        </a:xfrm>
                      </wpg:grpSpPr>
                      <wps:wsp>
                        <wps:cNvPr id="583" name="Freeform 2203"/>
                        <wps:cNvSpPr>
                          <a:spLocks/>
                        </wps:cNvSpPr>
                        <wps:spPr bwMode="auto">
                          <a:xfrm>
                            <a:off x="1247" y="1220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D61284D" id="Group 2202" o:spid="_x0000_s1026" style="position:absolute;margin-left:62.35pt;margin-top:610.1pt;width:470.55pt;height:.1pt;z-index:-251438592;mso-position-horizontal-relative:page;mso-position-vertical-relative:page" coordorigin="1247,1220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">
                <v:shape id="Freeform 2203" o:spid="_x0000_s1027" style="position:absolute;left:1247;top:1220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78912" behindDoc="1" locked="0" layoutInCell="1" allowOverlap="1" wp14:anchorId="5F77CCED" wp14:editId="47A29F33">
                <wp:simplePos x="0" y="0"/>
                <wp:positionH relativeFrom="page">
                  <wp:posOffset>791845</wp:posOffset>
                </wp:positionH>
                <wp:positionV relativeFrom="page">
                  <wp:posOffset>8060055</wp:posOffset>
                </wp:positionV>
                <wp:extent cx="5975985" cy="1270"/>
                <wp:effectExtent l="10795" t="11430" r="13970" b="6350"/>
                <wp:wrapNone/>
                <wp:docPr id="580" name="Group 2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693"/>
                          <a:chExt cx="9411" cy="2"/>
                        </a:xfrm>
                      </wpg:grpSpPr>
                      <wps:wsp>
                        <wps:cNvPr id="581" name="Freeform 2205"/>
                        <wps:cNvSpPr>
                          <a:spLocks/>
                        </wps:cNvSpPr>
                        <wps:spPr bwMode="auto">
                          <a:xfrm>
                            <a:off x="1247" y="1269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5154373" id="Group 2204" o:spid="_x0000_s1026" style="position:absolute;margin-left:62.35pt;margin-top:634.65pt;width:470.55pt;height:.1pt;z-index:-251437568;mso-position-horizontal-relative:page;mso-position-vertical-relative:page" coordorigin="1247,1269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">
                <v:shape id="Freeform 2205" o:spid="_x0000_s1027" style="position:absolute;left:1247;top:1269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79936" behindDoc="1" locked="0" layoutInCell="1" allowOverlap="1" wp14:anchorId="11FD8B53" wp14:editId="48EAD7CF">
                <wp:simplePos x="0" y="0"/>
                <wp:positionH relativeFrom="page">
                  <wp:posOffset>791845</wp:posOffset>
                </wp:positionH>
                <wp:positionV relativeFrom="page">
                  <wp:posOffset>8371840</wp:posOffset>
                </wp:positionV>
                <wp:extent cx="5975985" cy="1270"/>
                <wp:effectExtent l="10795" t="8890" r="13970" b="8890"/>
                <wp:wrapNone/>
                <wp:docPr id="578" name="Group 2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184"/>
                          <a:chExt cx="9411" cy="2"/>
                        </a:xfrm>
                      </wpg:grpSpPr>
                      <wps:wsp>
                        <wps:cNvPr id="579" name="Freeform 2207"/>
                        <wps:cNvSpPr>
                          <a:spLocks/>
                        </wps:cNvSpPr>
                        <wps:spPr bwMode="auto">
                          <a:xfrm>
                            <a:off x="1247" y="1318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6B13DB6" id="Group 2206" o:spid="_x0000_s1026" style="position:absolute;margin-left:62.35pt;margin-top:659.2pt;width:470.55pt;height:.1pt;z-index:-251436544;mso-position-horizontal-relative:page;mso-position-vertical-relative:page" coordorigin="1247,1318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GjuaAMAAO8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">
                <v:shape id="Freeform 2207" o:spid="_x0000_s1027" style="position:absolute;left:1247;top:1318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80960" behindDoc="1" locked="0" layoutInCell="1" allowOverlap="1" wp14:anchorId="46D69FDB" wp14:editId="102DC4F2">
                <wp:simplePos x="0" y="0"/>
                <wp:positionH relativeFrom="page">
                  <wp:posOffset>791845</wp:posOffset>
                </wp:positionH>
                <wp:positionV relativeFrom="page">
                  <wp:posOffset>8683625</wp:posOffset>
                </wp:positionV>
                <wp:extent cx="5975985" cy="1270"/>
                <wp:effectExtent l="10795" t="6350" r="13970" b="11430"/>
                <wp:wrapNone/>
                <wp:docPr id="576" name="Group 2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675"/>
                          <a:chExt cx="9411" cy="2"/>
                        </a:xfrm>
                      </wpg:grpSpPr>
                      <wps:wsp>
                        <wps:cNvPr id="577" name="Freeform 2209"/>
                        <wps:cNvSpPr>
                          <a:spLocks/>
                        </wps:cNvSpPr>
                        <wps:spPr bwMode="auto">
                          <a:xfrm>
                            <a:off x="1247" y="1367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5B35F34" id="Group 2208" o:spid="_x0000_s1026" style="position:absolute;margin-left:62.35pt;margin-top:683.75pt;width:470.55pt;height:.1pt;z-index:-251435520;mso-position-horizontal-relative:page;mso-position-vertical-relative:page" coordorigin="1247,1367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">
                <v:shape id="Freeform 2209" o:spid="_x0000_s1027" style="position:absolute;left:1247;top:1367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886080" behindDoc="1" locked="0" layoutInCell="1" allowOverlap="1" wp14:anchorId="32BF70F2" wp14:editId="499B8B16">
                <wp:simplePos x="0" y="0"/>
                <wp:positionH relativeFrom="page">
                  <wp:posOffset>182880</wp:posOffset>
                </wp:positionH>
                <wp:positionV relativeFrom="page">
                  <wp:posOffset>3322955</wp:posOffset>
                </wp:positionV>
                <wp:extent cx="165100" cy="3596005"/>
                <wp:effectExtent l="1905" t="0" r="4445" b="0"/>
                <wp:wrapNone/>
                <wp:docPr id="575" name="Text Box 2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3596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4BB4CD" w14:textId="77777777" w:rsidR="00D35C18" w:rsidRDefault="00D35C18" w:rsidP="00EC44B8">
                            <w:pPr>
                              <w:spacing w:after="0" w:line="245" w:lineRule="exact"/>
                              <w:ind w:left="20" w:right="-53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DO NOT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WRITE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IN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THIS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AREA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WILL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BE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CUT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OFF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2BF70F2" id="Text Box 2218" o:spid="_x0000_s1056" type="#_x0000_t202" style="position:absolute;left:0;text-align:left;margin-left:14.4pt;margin-top:261.65pt;width:13pt;height:283.15pt;z-index:-25143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" filled="f" stroked="f">
                <v:textbox style="layout-flow:vertical" inset="0,0,0,0">
                  <w:txbxContent>
                    <w:p w14:paraId="1E4BB4CD" w14:textId="77777777" w:rsidR="00D35C18" w:rsidRDefault="00D35C18" w:rsidP="00EC44B8">
                      <w:pPr>
                        <w:spacing w:after="0" w:line="245" w:lineRule="exact"/>
                        <w:ind w:left="20" w:right="-53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color w:val="6D6E71"/>
                        </w:rPr>
                        <w:t>DO NOT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WRITE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IN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THIS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AREA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WILL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BE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CUT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OFF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C44B8">
        <w:rPr>
          <w:rFonts w:ascii="Arial" w:eastAsia="Arial" w:hAnsi="Arial" w:cs="Arial"/>
          <w:b/>
          <w:bCs/>
          <w:color w:val="231F20"/>
          <w:position w:val="-1"/>
        </w:rPr>
        <w:tab/>
      </w:r>
    </w:p>
    <w:p w14:paraId="41E9D6B1" w14:textId="77777777" w:rsidR="00EC44B8" w:rsidRDefault="00EC44B8" w:rsidP="00EC44B8">
      <w:pPr>
        <w:spacing w:before="6" w:after="0" w:line="220" w:lineRule="exact"/>
      </w:pPr>
    </w:p>
    <w:p w14:paraId="42DE2914" w14:textId="05108D93" w:rsidR="00EC44B8" w:rsidRDefault="00F82685" w:rsidP="00EC44B8">
      <w:pPr>
        <w:tabs>
          <w:tab w:val="left" w:pos="3600"/>
        </w:tabs>
        <w:spacing w:before="32" w:after="0" w:line="248" w:lineRule="exact"/>
        <w:ind w:left="107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56384" behindDoc="1" locked="0" layoutInCell="1" allowOverlap="1" wp14:anchorId="755CCC54" wp14:editId="2C138CE2">
                <wp:simplePos x="0" y="0"/>
                <wp:positionH relativeFrom="page">
                  <wp:posOffset>791845</wp:posOffset>
                </wp:positionH>
                <wp:positionV relativeFrom="paragraph">
                  <wp:posOffset>461645</wp:posOffset>
                </wp:positionV>
                <wp:extent cx="5975985" cy="1270"/>
                <wp:effectExtent l="10795" t="11430" r="13970" b="6350"/>
                <wp:wrapNone/>
                <wp:docPr id="573" name="Group 2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7"/>
                          <a:chExt cx="9411" cy="2"/>
                        </a:xfrm>
                      </wpg:grpSpPr>
                      <wps:wsp>
                        <wps:cNvPr id="574" name="Freeform 2161"/>
                        <wps:cNvSpPr>
                          <a:spLocks/>
                        </wps:cNvSpPr>
                        <wps:spPr bwMode="auto">
                          <a:xfrm>
                            <a:off x="1247" y="72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8CAD258" id="Group 2160" o:spid="_x0000_s1026" style="position:absolute;margin-left:62.35pt;margin-top:36.35pt;width:470.55pt;height:.1pt;z-index:-251460096;mso-position-horizontal-relative:page" coordorigin="1247,72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">
                <v:shape id="Freeform 2161" o:spid="_x0000_s1027" style="position:absolute;left:1247;top:72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57408" behindDoc="1" locked="0" layoutInCell="1" allowOverlap="1" wp14:anchorId="0417993F" wp14:editId="56D3A2CC">
                <wp:simplePos x="0" y="0"/>
                <wp:positionH relativeFrom="page">
                  <wp:posOffset>791845</wp:posOffset>
                </wp:positionH>
                <wp:positionV relativeFrom="paragraph">
                  <wp:posOffset>773430</wp:posOffset>
                </wp:positionV>
                <wp:extent cx="5975985" cy="1270"/>
                <wp:effectExtent l="10795" t="8890" r="13970" b="8890"/>
                <wp:wrapNone/>
                <wp:docPr id="571" name="Group 2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18"/>
                          <a:chExt cx="9411" cy="2"/>
                        </a:xfrm>
                      </wpg:grpSpPr>
                      <wps:wsp>
                        <wps:cNvPr id="572" name="Freeform 2163"/>
                        <wps:cNvSpPr>
                          <a:spLocks/>
                        </wps:cNvSpPr>
                        <wps:spPr bwMode="auto">
                          <a:xfrm>
                            <a:off x="1247" y="121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6D6C416" id="Group 2162" o:spid="_x0000_s1026" style="position:absolute;margin-left:62.35pt;margin-top:60.9pt;width:470.55pt;height:.1pt;z-index:-251459072;mso-position-horizontal-relative:page" coordorigin="1247,121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">
                <v:shape id="Freeform 2163" o:spid="_x0000_s1027" style="position:absolute;left:1247;top:121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58432" behindDoc="1" locked="0" layoutInCell="1" allowOverlap="1" wp14:anchorId="185EBA90" wp14:editId="097F6D95">
                <wp:simplePos x="0" y="0"/>
                <wp:positionH relativeFrom="page">
                  <wp:posOffset>791845</wp:posOffset>
                </wp:positionH>
                <wp:positionV relativeFrom="paragraph">
                  <wp:posOffset>1085215</wp:posOffset>
                </wp:positionV>
                <wp:extent cx="5975985" cy="1270"/>
                <wp:effectExtent l="10795" t="6350" r="13970" b="11430"/>
                <wp:wrapNone/>
                <wp:docPr id="569" name="Group 2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709"/>
                          <a:chExt cx="9411" cy="2"/>
                        </a:xfrm>
                      </wpg:grpSpPr>
                      <wps:wsp>
                        <wps:cNvPr id="570" name="Freeform 2165"/>
                        <wps:cNvSpPr>
                          <a:spLocks/>
                        </wps:cNvSpPr>
                        <wps:spPr bwMode="auto">
                          <a:xfrm>
                            <a:off x="1247" y="170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A048960" id="Group 2164" o:spid="_x0000_s1026" style="position:absolute;margin-left:62.35pt;margin-top:85.45pt;width:470.55pt;height:.1pt;z-index:-251458048;mso-position-horizontal-relative:page" coordorigin="1247,170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">
                <v:shape id="Freeform 2165" o:spid="_x0000_s1027" style="position:absolute;left:1247;top:170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59456" behindDoc="1" locked="0" layoutInCell="1" allowOverlap="1" wp14:anchorId="0527F464" wp14:editId="48F49841">
                <wp:simplePos x="0" y="0"/>
                <wp:positionH relativeFrom="page">
                  <wp:posOffset>791845</wp:posOffset>
                </wp:positionH>
                <wp:positionV relativeFrom="paragraph">
                  <wp:posOffset>1396365</wp:posOffset>
                </wp:positionV>
                <wp:extent cx="5975985" cy="1270"/>
                <wp:effectExtent l="10795" t="12700" r="13970" b="5080"/>
                <wp:wrapNone/>
                <wp:docPr id="567" name="Group 2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2199"/>
                          <a:chExt cx="9411" cy="2"/>
                        </a:xfrm>
                      </wpg:grpSpPr>
                      <wps:wsp>
                        <wps:cNvPr id="568" name="Freeform 2167"/>
                        <wps:cNvSpPr>
                          <a:spLocks/>
                        </wps:cNvSpPr>
                        <wps:spPr bwMode="auto">
                          <a:xfrm>
                            <a:off x="1247" y="219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63FDD50" id="Group 2166" o:spid="_x0000_s1026" style="position:absolute;margin-left:62.35pt;margin-top:109.95pt;width:470.55pt;height:.1pt;z-index:-251457024;mso-position-horizontal-relative:page" coordorigin="1247,219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OV/aAMAAO0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">
                <v:shape id="Freeform 2167" o:spid="_x0000_s1027" style="position:absolute;left:1247;top:219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</w:p>
    <w:p w14:paraId="5FDAC9DE" w14:textId="77777777" w:rsidR="00EC44B8" w:rsidRDefault="00EC44B8" w:rsidP="00EC44B8">
      <w:pPr>
        <w:spacing w:before="6" w:after="0" w:line="180" w:lineRule="exact"/>
        <w:rPr>
          <w:sz w:val="18"/>
          <w:szCs w:val="18"/>
        </w:rPr>
      </w:pPr>
    </w:p>
    <w:p w14:paraId="677F2F2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541AFE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40639F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DEA74A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68AD05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666612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0A9278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45F09A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D02968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7547AE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EFABD1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433F8E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8E0E44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6A2454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A483AD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006FF1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775B24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946521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9C7606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0CAC79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E57696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A72AEA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CA3965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ACB2E4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FBADC6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EA6B62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CA6183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AFB8BA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F28B2A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75A5A4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045422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C08E58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C597D4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028BAF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599F80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ECC7A3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5792B6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482FAB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FD81DD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0FD63C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3EA66C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2756F5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E3DC89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34538D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1A2421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8CF6F5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8EFFCE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9C70E8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4842EB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E0244F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81C305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C76479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0A4BC6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ADD7C4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DF4E7F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772B4A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68A76E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8FFD01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8DEABD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1742F4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1458EA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47E85C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4DF908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FB7F4A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F31058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6ACFC1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550744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A895A7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25FD06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0CA1AF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478532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71A3969" w14:textId="0FEB21E8" w:rsidR="00EC44B8" w:rsidRDefault="00F82685" w:rsidP="00EC44B8">
      <w:pPr>
        <w:spacing w:before="32" w:after="0" w:line="240" w:lineRule="auto"/>
        <w:ind w:left="4036" w:right="4017"/>
        <w:jc w:val="center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81984" behindDoc="1" locked="0" layoutInCell="1" allowOverlap="1" wp14:anchorId="68D75E24" wp14:editId="07CAF379">
                <wp:simplePos x="0" y="0"/>
                <wp:positionH relativeFrom="page">
                  <wp:posOffset>791845</wp:posOffset>
                </wp:positionH>
                <wp:positionV relativeFrom="paragraph">
                  <wp:posOffset>-1060450</wp:posOffset>
                </wp:positionV>
                <wp:extent cx="5975985" cy="1270"/>
                <wp:effectExtent l="10795" t="10795" r="13970" b="6985"/>
                <wp:wrapNone/>
                <wp:docPr id="565" name="Group 2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670"/>
                          <a:chExt cx="9411" cy="2"/>
                        </a:xfrm>
                      </wpg:grpSpPr>
                      <wps:wsp>
                        <wps:cNvPr id="566" name="Freeform 2211"/>
                        <wps:cNvSpPr>
                          <a:spLocks/>
                        </wps:cNvSpPr>
                        <wps:spPr bwMode="auto">
                          <a:xfrm>
                            <a:off x="1247" y="-167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C0467A4" id="Group 2210" o:spid="_x0000_s1026" style="position:absolute;margin-left:62.35pt;margin-top:-83.5pt;width:470.55pt;height:.1pt;z-index:-251434496;mso-position-horizontal-relative:page" coordorigin="1247,-167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">
                <v:shape id="Freeform 2211" o:spid="_x0000_s1027" style="position:absolute;left:1247;top:-167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83008" behindDoc="1" locked="0" layoutInCell="1" allowOverlap="1" wp14:anchorId="294385AA" wp14:editId="4EF6A241">
                <wp:simplePos x="0" y="0"/>
                <wp:positionH relativeFrom="page">
                  <wp:posOffset>791845</wp:posOffset>
                </wp:positionH>
                <wp:positionV relativeFrom="paragraph">
                  <wp:posOffset>-748665</wp:posOffset>
                </wp:positionV>
                <wp:extent cx="5975985" cy="1270"/>
                <wp:effectExtent l="10795" t="8255" r="13970" b="9525"/>
                <wp:wrapNone/>
                <wp:docPr id="563" name="Group 2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179"/>
                          <a:chExt cx="9411" cy="2"/>
                        </a:xfrm>
                      </wpg:grpSpPr>
                      <wps:wsp>
                        <wps:cNvPr id="564" name="Freeform 2213"/>
                        <wps:cNvSpPr>
                          <a:spLocks/>
                        </wps:cNvSpPr>
                        <wps:spPr bwMode="auto">
                          <a:xfrm>
                            <a:off x="1247" y="-117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A73573B" id="Group 2212" o:spid="_x0000_s1026" style="position:absolute;margin-left:62.35pt;margin-top:-58.95pt;width:470.55pt;height:.1pt;z-index:-251433472;mso-position-horizontal-relative:page" coordorigin="1247,-117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">
                <v:shape id="Freeform 2213" o:spid="_x0000_s1027" style="position:absolute;left:1247;top:-117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84032" behindDoc="1" locked="0" layoutInCell="1" allowOverlap="1" wp14:anchorId="1E6B8488" wp14:editId="2AE6B7F2">
                <wp:simplePos x="0" y="0"/>
                <wp:positionH relativeFrom="page">
                  <wp:posOffset>791845</wp:posOffset>
                </wp:positionH>
                <wp:positionV relativeFrom="paragraph">
                  <wp:posOffset>-436880</wp:posOffset>
                </wp:positionV>
                <wp:extent cx="5975985" cy="1270"/>
                <wp:effectExtent l="10795" t="5715" r="13970" b="12065"/>
                <wp:wrapNone/>
                <wp:docPr id="561" name="Group 2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688"/>
                          <a:chExt cx="9411" cy="2"/>
                        </a:xfrm>
                      </wpg:grpSpPr>
                      <wps:wsp>
                        <wps:cNvPr id="562" name="Freeform 2215"/>
                        <wps:cNvSpPr>
                          <a:spLocks/>
                        </wps:cNvSpPr>
                        <wps:spPr bwMode="auto">
                          <a:xfrm>
                            <a:off x="1247" y="-68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2B8D5F1" id="Group 2214" o:spid="_x0000_s1026" style="position:absolute;margin-left:62.35pt;margin-top:-34.4pt;width:470.55pt;height:.1pt;z-index:-251432448;mso-position-horizontal-relative:page" coordorigin="1247,-68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">
                <v:shape id="Freeform 2215" o:spid="_x0000_s1027" style="position:absolute;left:1247;top:-68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85056" behindDoc="1" locked="0" layoutInCell="1" allowOverlap="1" wp14:anchorId="1DC80A9C" wp14:editId="4284941D">
                <wp:simplePos x="0" y="0"/>
                <wp:positionH relativeFrom="page">
                  <wp:posOffset>791845</wp:posOffset>
                </wp:positionH>
                <wp:positionV relativeFrom="paragraph">
                  <wp:posOffset>-125730</wp:posOffset>
                </wp:positionV>
                <wp:extent cx="5975985" cy="1270"/>
                <wp:effectExtent l="10795" t="12065" r="13970" b="5715"/>
                <wp:wrapNone/>
                <wp:docPr id="559" name="Group 2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98"/>
                          <a:chExt cx="9411" cy="2"/>
                        </a:xfrm>
                      </wpg:grpSpPr>
                      <wps:wsp>
                        <wps:cNvPr id="560" name="Freeform 2217"/>
                        <wps:cNvSpPr>
                          <a:spLocks/>
                        </wps:cNvSpPr>
                        <wps:spPr bwMode="auto">
                          <a:xfrm>
                            <a:off x="1247" y="-19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AE8DDDA" id="Group 2216" o:spid="_x0000_s1026" style="position:absolute;margin-left:62.35pt;margin-top:-9.9pt;width:470.55pt;height:.1pt;z-index:-251431424;mso-position-horizontal-relative:page" coordorigin="1247,-19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">
                <v:shape id="Freeform 2217" o:spid="_x0000_s1027" style="position:absolute;left:1247;top:-19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 w:rsidR="00EC44B8">
        <w:rPr>
          <w:rFonts w:ascii="Arial" w:eastAsia="Arial" w:hAnsi="Arial" w:cs="Arial"/>
          <w:b/>
          <w:bCs/>
          <w:color w:val="231F20"/>
        </w:rPr>
        <w:t xml:space="preserve">See next </w:t>
      </w:r>
      <w:r w:rsidR="00EC44B8">
        <w:rPr>
          <w:rFonts w:ascii="Arial" w:eastAsia="Arial" w:hAnsi="Arial" w:cs="Arial"/>
          <w:b/>
          <w:bCs/>
          <w:color w:val="231F20"/>
          <w:w w:val="99"/>
        </w:rPr>
        <w:t>page</w:t>
      </w:r>
    </w:p>
    <w:p w14:paraId="541946F0" w14:textId="77777777" w:rsidR="00EC44B8" w:rsidRDefault="00EC44B8" w:rsidP="00EC44B8">
      <w:pPr>
        <w:spacing w:after="0"/>
        <w:jc w:val="center"/>
        <w:sectPr w:rsidR="00EC44B8">
          <w:headerReference w:type="default" r:id="rId37"/>
          <w:pgSz w:w="11920" w:h="16840"/>
          <w:pgMar w:top="600" w:right="1140" w:bottom="280" w:left="1140" w:header="0" w:footer="2260" w:gutter="0"/>
          <w:cols w:space="720"/>
        </w:sectPr>
      </w:pPr>
    </w:p>
    <w:p w14:paraId="404AAB32" w14:textId="7A78EA81" w:rsidR="00EC44B8" w:rsidRDefault="00F82685" w:rsidP="00EC44B8">
      <w:pPr>
        <w:tabs>
          <w:tab w:val="left" w:pos="7500"/>
        </w:tabs>
        <w:spacing w:before="77" w:after="0" w:line="248" w:lineRule="exact"/>
        <w:ind w:left="4691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87104" behindDoc="1" locked="0" layoutInCell="1" allowOverlap="1" wp14:anchorId="04C7D295" wp14:editId="1A9C5516">
                <wp:simplePos x="0" y="0"/>
                <wp:positionH relativeFrom="page">
                  <wp:posOffset>428625</wp:posOffset>
                </wp:positionH>
                <wp:positionV relativeFrom="page">
                  <wp:posOffset>360045</wp:posOffset>
                </wp:positionV>
                <wp:extent cx="1270" cy="9972040"/>
                <wp:effectExtent l="9525" t="7620" r="8255" b="12065"/>
                <wp:wrapNone/>
                <wp:docPr id="557" name="Group 2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9972040"/>
                          <a:chOff x="675" y="567"/>
                          <a:chExt cx="2" cy="15704"/>
                        </a:xfrm>
                      </wpg:grpSpPr>
                      <wps:wsp>
                        <wps:cNvPr id="558" name="Freeform 2220"/>
                        <wps:cNvSpPr>
                          <a:spLocks/>
                        </wps:cNvSpPr>
                        <wps:spPr bwMode="auto">
                          <a:xfrm>
                            <a:off x="675" y="567"/>
                            <a:ext cx="2" cy="15704"/>
                          </a:xfrm>
                          <a:custGeom>
                            <a:avLst/>
                            <a:gdLst>
                              <a:gd name="T0" fmla="+- 0 567 567"/>
                              <a:gd name="T1" fmla="*/ 567 h 15704"/>
                              <a:gd name="T2" fmla="+- 0 16271 567"/>
                              <a:gd name="T3" fmla="*/ 16271 h 157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704">
                                <a:moveTo>
                                  <a:pt x="0" y="0"/>
                                </a:moveTo>
                                <a:lnTo>
                                  <a:pt x="0" y="157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5D74E6C" id="Group 2219" o:spid="_x0000_s1026" style="position:absolute;margin-left:33.75pt;margin-top:28.35pt;width:.1pt;height:785.2pt;z-index:-251429376;mso-position-horizontal-relative:page;mso-position-vertical-relative:page" coordorigin="675,567" coordsize="2,1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">
                <v:shape id="Freeform 2220" o:spid="_x0000_s1027" style="position:absolute;left:675;top:567;width:2;height:15704;visibility:visible;mso-wrap-style:square;v-text-anchor:top" coordsize="2,15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" path="m,l,15704e" filled="f" strokecolor="#231f20" strokeweight=".5pt">
                  <v:path arrowok="t" o:connecttype="custom" o:connectlocs="0,567;0,16271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92224" behindDoc="1" locked="0" layoutInCell="1" allowOverlap="1" wp14:anchorId="00E657E7" wp14:editId="73A6A506">
                <wp:simplePos x="0" y="0"/>
                <wp:positionH relativeFrom="page">
                  <wp:posOffset>791845</wp:posOffset>
                </wp:positionH>
                <wp:positionV relativeFrom="page">
                  <wp:posOffset>2450465</wp:posOffset>
                </wp:positionV>
                <wp:extent cx="5975985" cy="1270"/>
                <wp:effectExtent l="10795" t="12065" r="13970" b="5715"/>
                <wp:wrapNone/>
                <wp:docPr id="555" name="Group 2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3859"/>
                          <a:chExt cx="9411" cy="2"/>
                        </a:xfrm>
                      </wpg:grpSpPr>
                      <wps:wsp>
                        <wps:cNvPr id="556" name="Freeform 2230"/>
                        <wps:cNvSpPr>
                          <a:spLocks/>
                        </wps:cNvSpPr>
                        <wps:spPr bwMode="auto">
                          <a:xfrm>
                            <a:off x="1247" y="385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75BB1D2" id="Group 2229" o:spid="_x0000_s1026" style="position:absolute;margin-left:62.35pt;margin-top:192.95pt;width:470.55pt;height:.1pt;z-index:-251424256;mso-position-horizontal-relative:page;mso-position-vertical-relative:page" coordorigin="1247,385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">
                <v:shape id="Freeform 2230" o:spid="_x0000_s1027" style="position:absolute;left:1247;top:385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93248" behindDoc="1" locked="0" layoutInCell="1" allowOverlap="1" wp14:anchorId="1FC6FC7E" wp14:editId="75EE163A">
                <wp:simplePos x="0" y="0"/>
                <wp:positionH relativeFrom="page">
                  <wp:posOffset>791845</wp:posOffset>
                </wp:positionH>
                <wp:positionV relativeFrom="page">
                  <wp:posOffset>2762250</wp:posOffset>
                </wp:positionV>
                <wp:extent cx="5975985" cy="1270"/>
                <wp:effectExtent l="10795" t="9525" r="13970" b="8255"/>
                <wp:wrapNone/>
                <wp:docPr id="553" name="Group 2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350"/>
                          <a:chExt cx="9411" cy="2"/>
                        </a:xfrm>
                      </wpg:grpSpPr>
                      <wps:wsp>
                        <wps:cNvPr id="554" name="Freeform 2232"/>
                        <wps:cNvSpPr>
                          <a:spLocks/>
                        </wps:cNvSpPr>
                        <wps:spPr bwMode="auto">
                          <a:xfrm>
                            <a:off x="1247" y="435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E04A129" id="Group 2231" o:spid="_x0000_s1026" style="position:absolute;margin-left:62.35pt;margin-top:217.5pt;width:470.55pt;height:.1pt;z-index:-251423232;mso-position-horizontal-relative:page;mso-position-vertical-relative:page" coordorigin="1247,435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">
                <v:shape id="Freeform 2232" o:spid="_x0000_s1027" style="position:absolute;left:1247;top:435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94272" behindDoc="1" locked="0" layoutInCell="1" allowOverlap="1" wp14:anchorId="2FD12A96" wp14:editId="02ACA620">
                <wp:simplePos x="0" y="0"/>
                <wp:positionH relativeFrom="page">
                  <wp:posOffset>791845</wp:posOffset>
                </wp:positionH>
                <wp:positionV relativeFrom="page">
                  <wp:posOffset>3074035</wp:posOffset>
                </wp:positionV>
                <wp:extent cx="5975985" cy="1270"/>
                <wp:effectExtent l="10795" t="6985" r="13970" b="10795"/>
                <wp:wrapNone/>
                <wp:docPr id="551" name="Group 2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841"/>
                          <a:chExt cx="9411" cy="2"/>
                        </a:xfrm>
                      </wpg:grpSpPr>
                      <wps:wsp>
                        <wps:cNvPr id="552" name="Freeform 2234"/>
                        <wps:cNvSpPr>
                          <a:spLocks/>
                        </wps:cNvSpPr>
                        <wps:spPr bwMode="auto">
                          <a:xfrm>
                            <a:off x="1247" y="484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AAFC8EC" id="Group 2233" o:spid="_x0000_s1026" style="position:absolute;margin-left:62.35pt;margin-top:242.05pt;width:470.55pt;height:.1pt;z-index:-251422208;mso-position-horizontal-relative:page;mso-position-vertical-relative:page" coordorigin="1247,484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">
                <v:shape id="Freeform 2234" o:spid="_x0000_s1027" style="position:absolute;left:1247;top:484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95296" behindDoc="1" locked="0" layoutInCell="1" allowOverlap="1" wp14:anchorId="065B7F55" wp14:editId="5A5EBBC6">
                <wp:simplePos x="0" y="0"/>
                <wp:positionH relativeFrom="page">
                  <wp:posOffset>791845</wp:posOffset>
                </wp:positionH>
                <wp:positionV relativeFrom="page">
                  <wp:posOffset>3385820</wp:posOffset>
                </wp:positionV>
                <wp:extent cx="5975985" cy="1270"/>
                <wp:effectExtent l="10795" t="13970" r="13970" b="3810"/>
                <wp:wrapNone/>
                <wp:docPr id="549" name="Group 2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332"/>
                          <a:chExt cx="9411" cy="2"/>
                        </a:xfrm>
                      </wpg:grpSpPr>
                      <wps:wsp>
                        <wps:cNvPr id="550" name="Freeform 2236"/>
                        <wps:cNvSpPr>
                          <a:spLocks/>
                        </wps:cNvSpPr>
                        <wps:spPr bwMode="auto">
                          <a:xfrm>
                            <a:off x="1247" y="533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01A6B8C" id="Group 2235" o:spid="_x0000_s1026" style="position:absolute;margin-left:62.35pt;margin-top:266.6pt;width:470.55pt;height:.1pt;z-index:-251421184;mso-position-horizontal-relative:page;mso-position-vertical-relative:page" coordorigin="1247,533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">
                <v:shape id="Freeform 2236" o:spid="_x0000_s1027" style="position:absolute;left:1247;top:533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96320" behindDoc="1" locked="0" layoutInCell="1" allowOverlap="1" wp14:anchorId="7F309440" wp14:editId="71303D2D">
                <wp:simplePos x="0" y="0"/>
                <wp:positionH relativeFrom="page">
                  <wp:posOffset>791845</wp:posOffset>
                </wp:positionH>
                <wp:positionV relativeFrom="page">
                  <wp:posOffset>3696970</wp:posOffset>
                </wp:positionV>
                <wp:extent cx="5975985" cy="1270"/>
                <wp:effectExtent l="10795" t="10795" r="13970" b="6985"/>
                <wp:wrapNone/>
                <wp:docPr id="547" name="Group 2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822"/>
                          <a:chExt cx="9411" cy="2"/>
                        </a:xfrm>
                      </wpg:grpSpPr>
                      <wps:wsp>
                        <wps:cNvPr id="548" name="Freeform 2238"/>
                        <wps:cNvSpPr>
                          <a:spLocks/>
                        </wps:cNvSpPr>
                        <wps:spPr bwMode="auto">
                          <a:xfrm>
                            <a:off x="1247" y="582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3719986" id="Group 2237" o:spid="_x0000_s1026" style="position:absolute;margin-left:62.35pt;margin-top:291.1pt;width:470.55pt;height:.1pt;z-index:-251420160;mso-position-horizontal-relative:page;mso-position-vertical-relative:page" coordorigin="1247,582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">
                <v:shape id="Freeform 2238" o:spid="_x0000_s1027" style="position:absolute;left:1247;top:582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97344" behindDoc="1" locked="0" layoutInCell="1" allowOverlap="1" wp14:anchorId="05B45A2F" wp14:editId="0AF664DC">
                <wp:simplePos x="0" y="0"/>
                <wp:positionH relativeFrom="page">
                  <wp:posOffset>791845</wp:posOffset>
                </wp:positionH>
                <wp:positionV relativeFrom="page">
                  <wp:posOffset>4008755</wp:posOffset>
                </wp:positionV>
                <wp:extent cx="5975985" cy="1270"/>
                <wp:effectExtent l="10795" t="8255" r="13970" b="9525"/>
                <wp:wrapNone/>
                <wp:docPr id="545" name="Group 2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313"/>
                          <a:chExt cx="9411" cy="2"/>
                        </a:xfrm>
                      </wpg:grpSpPr>
                      <wps:wsp>
                        <wps:cNvPr id="546" name="Freeform 2240"/>
                        <wps:cNvSpPr>
                          <a:spLocks/>
                        </wps:cNvSpPr>
                        <wps:spPr bwMode="auto">
                          <a:xfrm>
                            <a:off x="1247" y="631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8EF2861" id="Group 2239" o:spid="_x0000_s1026" style="position:absolute;margin-left:62.35pt;margin-top:315.65pt;width:470.55pt;height:.1pt;z-index:-251419136;mso-position-horizontal-relative:page;mso-position-vertical-relative:page" coordorigin="1247,631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">
                <v:shape id="Freeform 2240" o:spid="_x0000_s1027" style="position:absolute;left:1247;top:631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98368" behindDoc="1" locked="0" layoutInCell="1" allowOverlap="1" wp14:anchorId="72F46528" wp14:editId="092B2BA6">
                <wp:simplePos x="0" y="0"/>
                <wp:positionH relativeFrom="page">
                  <wp:posOffset>791845</wp:posOffset>
                </wp:positionH>
                <wp:positionV relativeFrom="page">
                  <wp:posOffset>4320540</wp:posOffset>
                </wp:positionV>
                <wp:extent cx="5975985" cy="1270"/>
                <wp:effectExtent l="10795" t="5715" r="13970" b="12065"/>
                <wp:wrapNone/>
                <wp:docPr id="543" name="Group 2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804"/>
                          <a:chExt cx="9411" cy="2"/>
                        </a:xfrm>
                      </wpg:grpSpPr>
                      <wps:wsp>
                        <wps:cNvPr id="544" name="Freeform 2242"/>
                        <wps:cNvSpPr>
                          <a:spLocks/>
                        </wps:cNvSpPr>
                        <wps:spPr bwMode="auto">
                          <a:xfrm>
                            <a:off x="1247" y="680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3845BC7" id="Group 2241" o:spid="_x0000_s1026" style="position:absolute;margin-left:62.35pt;margin-top:340.2pt;width:470.55pt;height:.1pt;z-index:-251418112;mso-position-horizontal-relative:page;mso-position-vertical-relative:page" coordorigin="1247,680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XU6ZwMAAO0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">
                <v:shape id="Freeform 2242" o:spid="_x0000_s1027" style="position:absolute;left:1247;top:680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99392" behindDoc="1" locked="0" layoutInCell="1" allowOverlap="1" wp14:anchorId="24D9B68E" wp14:editId="138A90A6">
                <wp:simplePos x="0" y="0"/>
                <wp:positionH relativeFrom="page">
                  <wp:posOffset>791845</wp:posOffset>
                </wp:positionH>
                <wp:positionV relativeFrom="page">
                  <wp:posOffset>4632325</wp:posOffset>
                </wp:positionV>
                <wp:extent cx="5975985" cy="1270"/>
                <wp:effectExtent l="10795" t="12700" r="13970" b="5080"/>
                <wp:wrapNone/>
                <wp:docPr id="541" name="Group 2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95"/>
                          <a:chExt cx="9411" cy="2"/>
                        </a:xfrm>
                      </wpg:grpSpPr>
                      <wps:wsp>
                        <wps:cNvPr id="542" name="Freeform 2244"/>
                        <wps:cNvSpPr>
                          <a:spLocks/>
                        </wps:cNvSpPr>
                        <wps:spPr bwMode="auto">
                          <a:xfrm>
                            <a:off x="1247" y="729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EACEB6E" id="Group 2243" o:spid="_x0000_s1026" style="position:absolute;margin-left:62.35pt;margin-top:364.75pt;width:470.55pt;height:.1pt;z-index:-251417088;mso-position-horizontal-relative:page;mso-position-vertical-relative:page" coordorigin="1247,729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">
                <v:shape id="Freeform 2244" o:spid="_x0000_s1027" style="position:absolute;left:1247;top:729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00416" behindDoc="1" locked="0" layoutInCell="1" allowOverlap="1" wp14:anchorId="4F3D2559" wp14:editId="3D8FF677">
                <wp:simplePos x="0" y="0"/>
                <wp:positionH relativeFrom="page">
                  <wp:posOffset>791845</wp:posOffset>
                </wp:positionH>
                <wp:positionV relativeFrom="page">
                  <wp:posOffset>4943475</wp:posOffset>
                </wp:positionV>
                <wp:extent cx="5975985" cy="1270"/>
                <wp:effectExtent l="10795" t="9525" r="13970" b="8255"/>
                <wp:wrapNone/>
                <wp:docPr id="539" name="Group 2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785"/>
                          <a:chExt cx="9411" cy="2"/>
                        </a:xfrm>
                      </wpg:grpSpPr>
                      <wps:wsp>
                        <wps:cNvPr id="540" name="Freeform 2246"/>
                        <wps:cNvSpPr>
                          <a:spLocks/>
                        </wps:cNvSpPr>
                        <wps:spPr bwMode="auto">
                          <a:xfrm>
                            <a:off x="1247" y="778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624C485" id="Group 2245" o:spid="_x0000_s1026" style="position:absolute;margin-left:62.35pt;margin-top:389.25pt;width:470.55pt;height:.1pt;z-index:-251416064;mso-position-horizontal-relative:page;mso-position-vertical-relative:page" coordorigin="1247,778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">
                <v:shape id="Freeform 2246" o:spid="_x0000_s1027" style="position:absolute;left:1247;top:778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01440" behindDoc="1" locked="0" layoutInCell="1" allowOverlap="1" wp14:anchorId="77CEB746" wp14:editId="7C0B5702">
                <wp:simplePos x="0" y="0"/>
                <wp:positionH relativeFrom="page">
                  <wp:posOffset>791845</wp:posOffset>
                </wp:positionH>
                <wp:positionV relativeFrom="page">
                  <wp:posOffset>5255260</wp:posOffset>
                </wp:positionV>
                <wp:extent cx="5975985" cy="1270"/>
                <wp:effectExtent l="10795" t="6985" r="13970" b="10795"/>
                <wp:wrapNone/>
                <wp:docPr id="537" name="Group 2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276"/>
                          <a:chExt cx="9411" cy="2"/>
                        </a:xfrm>
                      </wpg:grpSpPr>
                      <wps:wsp>
                        <wps:cNvPr id="538" name="Freeform 2248"/>
                        <wps:cNvSpPr>
                          <a:spLocks/>
                        </wps:cNvSpPr>
                        <wps:spPr bwMode="auto">
                          <a:xfrm>
                            <a:off x="1247" y="8276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E67ED51" id="Group 2247" o:spid="_x0000_s1026" style="position:absolute;margin-left:62.35pt;margin-top:413.8pt;width:470.55pt;height:.1pt;z-index:-251415040;mso-position-horizontal-relative:page;mso-position-vertical-relative:page" coordorigin="1247,8276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BKWZwMAAO0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">
                <v:shape id="Freeform 2248" o:spid="_x0000_s1027" style="position:absolute;left:1247;top:8276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02464" behindDoc="1" locked="0" layoutInCell="1" allowOverlap="1" wp14:anchorId="5059E081" wp14:editId="3E16D64A">
                <wp:simplePos x="0" y="0"/>
                <wp:positionH relativeFrom="page">
                  <wp:posOffset>791845</wp:posOffset>
                </wp:positionH>
                <wp:positionV relativeFrom="page">
                  <wp:posOffset>5567045</wp:posOffset>
                </wp:positionV>
                <wp:extent cx="5975985" cy="1270"/>
                <wp:effectExtent l="10795" t="13970" r="13970" b="3810"/>
                <wp:wrapNone/>
                <wp:docPr id="535" name="Group 2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767"/>
                          <a:chExt cx="9411" cy="2"/>
                        </a:xfrm>
                      </wpg:grpSpPr>
                      <wps:wsp>
                        <wps:cNvPr id="536" name="Freeform 2250"/>
                        <wps:cNvSpPr>
                          <a:spLocks/>
                        </wps:cNvSpPr>
                        <wps:spPr bwMode="auto">
                          <a:xfrm>
                            <a:off x="1247" y="876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D140B0E" id="Group 2249" o:spid="_x0000_s1026" style="position:absolute;margin-left:62.35pt;margin-top:438.35pt;width:470.55pt;height:.1pt;z-index:-251414016;mso-position-horizontal-relative:page;mso-position-vertical-relative:page" coordorigin="1247,876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">
                <v:shape id="Freeform 2250" o:spid="_x0000_s1027" style="position:absolute;left:1247;top:876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03488" behindDoc="1" locked="0" layoutInCell="1" allowOverlap="1" wp14:anchorId="23069A3E" wp14:editId="555C8257">
                <wp:simplePos x="0" y="0"/>
                <wp:positionH relativeFrom="page">
                  <wp:posOffset>791845</wp:posOffset>
                </wp:positionH>
                <wp:positionV relativeFrom="page">
                  <wp:posOffset>5878830</wp:posOffset>
                </wp:positionV>
                <wp:extent cx="5975985" cy="1270"/>
                <wp:effectExtent l="10795" t="11430" r="13970" b="6350"/>
                <wp:wrapNone/>
                <wp:docPr id="533" name="Group 2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258"/>
                          <a:chExt cx="9411" cy="2"/>
                        </a:xfrm>
                      </wpg:grpSpPr>
                      <wps:wsp>
                        <wps:cNvPr id="534" name="Freeform 2252"/>
                        <wps:cNvSpPr>
                          <a:spLocks/>
                        </wps:cNvSpPr>
                        <wps:spPr bwMode="auto">
                          <a:xfrm>
                            <a:off x="1247" y="925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3100B11" id="Group 2251" o:spid="_x0000_s1026" style="position:absolute;margin-left:62.35pt;margin-top:462.9pt;width:470.55pt;height:.1pt;z-index:-251412992;mso-position-horizontal-relative:page;mso-position-vertical-relative:page" coordorigin="1247,925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">
                <v:shape id="Freeform 2252" o:spid="_x0000_s1027" style="position:absolute;left:1247;top:925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04512" behindDoc="1" locked="0" layoutInCell="1" allowOverlap="1" wp14:anchorId="4F580D25" wp14:editId="136B26BC">
                <wp:simplePos x="0" y="0"/>
                <wp:positionH relativeFrom="page">
                  <wp:posOffset>791845</wp:posOffset>
                </wp:positionH>
                <wp:positionV relativeFrom="page">
                  <wp:posOffset>6190615</wp:posOffset>
                </wp:positionV>
                <wp:extent cx="5975985" cy="1270"/>
                <wp:effectExtent l="10795" t="8890" r="13970" b="8890"/>
                <wp:wrapNone/>
                <wp:docPr id="531" name="Group 2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749"/>
                          <a:chExt cx="9411" cy="2"/>
                        </a:xfrm>
                      </wpg:grpSpPr>
                      <wps:wsp>
                        <wps:cNvPr id="532" name="Freeform 2254"/>
                        <wps:cNvSpPr>
                          <a:spLocks/>
                        </wps:cNvSpPr>
                        <wps:spPr bwMode="auto">
                          <a:xfrm>
                            <a:off x="1247" y="974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86A87B0" id="Group 2253" o:spid="_x0000_s1026" style="position:absolute;margin-left:62.35pt;margin-top:487.45pt;width:470.55pt;height:.1pt;z-index:-251411968;mso-position-horizontal-relative:page;mso-position-vertical-relative:page" coordorigin="1247,974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">
                <v:shape id="Freeform 2254" o:spid="_x0000_s1027" style="position:absolute;left:1247;top:974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05536" behindDoc="1" locked="0" layoutInCell="1" allowOverlap="1" wp14:anchorId="7FFD2F5C" wp14:editId="5869A7DD">
                <wp:simplePos x="0" y="0"/>
                <wp:positionH relativeFrom="page">
                  <wp:posOffset>791845</wp:posOffset>
                </wp:positionH>
                <wp:positionV relativeFrom="page">
                  <wp:posOffset>6501765</wp:posOffset>
                </wp:positionV>
                <wp:extent cx="5975985" cy="1270"/>
                <wp:effectExtent l="10795" t="5715" r="13970" b="12065"/>
                <wp:wrapNone/>
                <wp:docPr id="529" name="Group 2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239"/>
                          <a:chExt cx="9411" cy="2"/>
                        </a:xfrm>
                      </wpg:grpSpPr>
                      <wps:wsp>
                        <wps:cNvPr id="530" name="Freeform 2256"/>
                        <wps:cNvSpPr>
                          <a:spLocks/>
                        </wps:cNvSpPr>
                        <wps:spPr bwMode="auto">
                          <a:xfrm>
                            <a:off x="1247" y="1023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778B96E" id="Group 2255" o:spid="_x0000_s1026" style="position:absolute;margin-left:62.35pt;margin-top:511.95pt;width:470.55pt;height:.1pt;z-index:-251410944;mso-position-horizontal-relative:page;mso-position-vertical-relative:page" coordorigin="1247,1023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">
                <v:shape id="Freeform 2256" o:spid="_x0000_s1027" style="position:absolute;left:1247;top:1023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06560" behindDoc="1" locked="0" layoutInCell="1" allowOverlap="1" wp14:anchorId="2F0EE458" wp14:editId="1EDE1984">
                <wp:simplePos x="0" y="0"/>
                <wp:positionH relativeFrom="page">
                  <wp:posOffset>791845</wp:posOffset>
                </wp:positionH>
                <wp:positionV relativeFrom="page">
                  <wp:posOffset>6813550</wp:posOffset>
                </wp:positionV>
                <wp:extent cx="5975985" cy="1270"/>
                <wp:effectExtent l="10795" t="12700" r="13970" b="5080"/>
                <wp:wrapNone/>
                <wp:docPr id="527" name="Group 2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730"/>
                          <a:chExt cx="9411" cy="2"/>
                        </a:xfrm>
                      </wpg:grpSpPr>
                      <wps:wsp>
                        <wps:cNvPr id="528" name="Freeform 2258"/>
                        <wps:cNvSpPr>
                          <a:spLocks/>
                        </wps:cNvSpPr>
                        <wps:spPr bwMode="auto">
                          <a:xfrm>
                            <a:off x="1247" y="1073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EA54DFE" id="Group 2257" o:spid="_x0000_s1026" style="position:absolute;margin-left:62.35pt;margin-top:536.5pt;width:470.55pt;height:.1pt;z-index:-251409920;mso-position-horizontal-relative:page;mso-position-vertical-relative:page" coordorigin="1247,1073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">
                <v:shape id="Freeform 2258" o:spid="_x0000_s1027" style="position:absolute;left:1247;top:1073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07584" behindDoc="1" locked="0" layoutInCell="1" allowOverlap="1" wp14:anchorId="695ACAA0" wp14:editId="110F1BEC">
                <wp:simplePos x="0" y="0"/>
                <wp:positionH relativeFrom="page">
                  <wp:posOffset>791845</wp:posOffset>
                </wp:positionH>
                <wp:positionV relativeFrom="page">
                  <wp:posOffset>7125335</wp:posOffset>
                </wp:positionV>
                <wp:extent cx="5975985" cy="1270"/>
                <wp:effectExtent l="10795" t="10160" r="13970" b="7620"/>
                <wp:wrapNone/>
                <wp:docPr id="525" name="Group 2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221"/>
                          <a:chExt cx="9411" cy="2"/>
                        </a:xfrm>
                      </wpg:grpSpPr>
                      <wps:wsp>
                        <wps:cNvPr id="526" name="Freeform 2260"/>
                        <wps:cNvSpPr>
                          <a:spLocks/>
                        </wps:cNvSpPr>
                        <wps:spPr bwMode="auto">
                          <a:xfrm>
                            <a:off x="1247" y="1122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A8EB4E5" id="Group 2259" o:spid="_x0000_s1026" style="position:absolute;margin-left:62.35pt;margin-top:561.05pt;width:470.55pt;height:.1pt;z-index:-251408896;mso-position-horizontal-relative:page;mso-position-vertical-relative:page" coordorigin="1247,1122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">
                <v:shape id="Freeform 2260" o:spid="_x0000_s1027" style="position:absolute;left:1247;top:1122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08608" behindDoc="1" locked="0" layoutInCell="1" allowOverlap="1" wp14:anchorId="5B1C40FA" wp14:editId="401C2BAF">
                <wp:simplePos x="0" y="0"/>
                <wp:positionH relativeFrom="page">
                  <wp:posOffset>791845</wp:posOffset>
                </wp:positionH>
                <wp:positionV relativeFrom="page">
                  <wp:posOffset>7437120</wp:posOffset>
                </wp:positionV>
                <wp:extent cx="5975985" cy="1270"/>
                <wp:effectExtent l="10795" t="7620" r="13970" b="10160"/>
                <wp:wrapNone/>
                <wp:docPr id="523" name="Group 2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712"/>
                          <a:chExt cx="9411" cy="2"/>
                        </a:xfrm>
                      </wpg:grpSpPr>
                      <wps:wsp>
                        <wps:cNvPr id="524" name="Freeform 2262"/>
                        <wps:cNvSpPr>
                          <a:spLocks/>
                        </wps:cNvSpPr>
                        <wps:spPr bwMode="auto">
                          <a:xfrm>
                            <a:off x="1247" y="1171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EC19FB7" id="Group 2261" o:spid="_x0000_s1026" style="position:absolute;margin-left:62.35pt;margin-top:585.6pt;width:470.55pt;height:.1pt;z-index:-251407872;mso-position-horizontal-relative:page;mso-position-vertical-relative:page" coordorigin="1247,1171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">
                <v:shape id="Freeform 2262" o:spid="_x0000_s1027" style="position:absolute;left:1247;top:1171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09632" behindDoc="1" locked="0" layoutInCell="1" allowOverlap="1" wp14:anchorId="65F5A364" wp14:editId="050B7AF8">
                <wp:simplePos x="0" y="0"/>
                <wp:positionH relativeFrom="page">
                  <wp:posOffset>791845</wp:posOffset>
                </wp:positionH>
                <wp:positionV relativeFrom="page">
                  <wp:posOffset>7748270</wp:posOffset>
                </wp:positionV>
                <wp:extent cx="5975985" cy="1270"/>
                <wp:effectExtent l="10795" t="13970" r="13970" b="3810"/>
                <wp:wrapNone/>
                <wp:docPr id="521" name="Group 2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202"/>
                          <a:chExt cx="9411" cy="2"/>
                        </a:xfrm>
                      </wpg:grpSpPr>
                      <wps:wsp>
                        <wps:cNvPr id="522" name="Freeform 2264"/>
                        <wps:cNvSpPr>
                          <a:spLocks/>
                        </wps:cNvSpPr>
                        <wps:spPr bwMode="auto">
                          <a:xfrm>
                            <a:off x="1247" y="1220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A82F7CE" id="Group 2263" o:spid="_x0000_s1026" style="position:absolute;margin-left:62.35pt;margin-top:610.1pt;width:470.55pt;height:.1pt;z-index:-251406848;mso-position-horizontal-relative:page;mso-position-vertical-relative:page" coordorigin="1247,1220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">
                <v:shape id="Freeform 2264" o:spid="_x0000_s1027" style="position:absolute;left:1247;top:1220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10656" behindDoc="1" locked="0" layoutInCell="1" allowOverlap="1" wp14:anchorId="1B8A14BD" wp14:editId="6C3857CC">
                <wp:simplePos x="0" y="0"/>
                <wp:positionH relativeFrom="page">
                  <wp:posOffset>791845</wp:posOffset>
                </wp:positionH>
                <wp:positionV relativeFrom="page">
                  <wp:posOffset>8060055</wp:posOffset>
                </wp:positionV>
                <wp:extent cx="5975985" cy="1270"/>
                <wp:effectExtent l="10795" t="11430" r="13970" b="6350"/>
                <wp:wrapNone/>
                <wp:docPr id="519" name="Group 2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693"/>
                          <a:chExt cx="9411" cy="2"/>
                        </a:xfrm>
                      </wpg:grpSpPr>
                      <wps:wsp>
                        <wps:cNvPr id="520" name="Freeform 2266"/>
                        <wps:cNvSpPr>
                          <a:spLocks/>
                        </wps:cNvSpPr>
                        <wps:spPr bwMode="auto">
                          <a:xfrm>
                            <a:off x="1247" y="1269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25EF281" id="Group 2265" o:spid="_x0000_s1026" style="position:absolute;margin-left:62.35pt;margin-top:634.65pt;width:470.55pt;height:.1pt;z-index:-251405824;mso-position-horizontal-relative:page;mso-position-vertical-relative:page" coordorigin="1247,1269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">
                <v:shape id="Freeform 2266" o:spid="_x0000_s1027" style="position:absolute;left:1247;top:1269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11680" behindDoc="1" locked="0" layoutInCell="1" allowOverlap="1" wp14:anchorId="1B4A4F3C" wp14:editId="6C0D52F2">
                <wp:simplePos x="0" y="0"/>
                <wp:positionH relativeFrom="page">
                  <wp:posOffset>791845</wp:posOffset>
                </wp:positionH>
                <wp:positionV relativeFrom="page">
                  <wp:posOffset>8371840</wp:posOffset>
                </wp:positionV>
                <wp:extent cx="5975985" cy="1270"/>
                <wp:effectExtent l="10795" t="8890" r="13970" b="8890"/>
                <wp:wrapNone/>
                <wp:docPr id="517" name="Group 2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184"/>
                          <a:chExt cx="9411" cy="2"/>
                        </a:xfrm>
                      </wpg:grpSpPr>
                      <wps:wsp>
                        <wps:cNvPr id="518" name="Freeform 2268"/>
                        <wps:cNvSpPr>
                          <a:spLocks/>
                        </wps:cNvSpPr>
                        <wps:spPr bwMode="auto">
                          <a:xfrm>
                            <a:off x="1247" y="1318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696389B" id="Group 2267" o:spid="_x0000_s1026" style="position:absolute;margin-left:62.35pt;margin-top:659.2pt;width:470.55pt;height:.1pt;z-index:-251404800;mso-position-horizontal-relative:page;mso-position-vertical-relative:page" coordorigin="1247,1318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YUWaAMAAO8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">
                <v:shape id="Freeform 2268" o:spid="_x0000_s1027" style="position:absolute;left:1247;top:1318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12704" behindDoc="1" locked="0" layoutInCell="1" allowOverlap="1" wp14:anchorId="0CCE6999" wp14:editId="3D3F1D44">
                <wp:simplePos x="0" y="0"/>
                <wp:positionH relativeFrom="page">
                  <wp:posOffset>791845</wp:posOffset>
                </wp:positionH>
                <wp:positionV relativeFrom="page">
                  <wp:posOffset>8683625</wp:posOffset>
                </wp:positionV>
                <wp:extent cx="5975985" cy="1270"/>
                <wp:effectExtent l="10795" t="6350" r="13970" b="11430"/>
                <wp:wrapNone/>
                <wp:docPr id="515" name="Group 2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675"/>
                          <a:chExt cx="9411" cy="2"/>
                        </a:xfrm>
                      </wpg:grpSpPr>
                      <wps:wsp>
                        <wps:cNvPr id="516" name="Freeform 2270"/>
                        <wps:cNvSpPr>
                          <a:spLocks/>
                        </wps:cNvSpPr>
                        <wps:spPr bwMode="auto">
                          <a:xfrm>
                            <a:off x="1247" y="1367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14AAFD7" id="Group 2269" o:spid="_x0000_s1026" style="position:absolute;margin-left:62.35pt;margin-top:683.75pt;width:470.55pt;height:.1pt;z-index:-251403776;mso-position-horizontal-relative:page;mso-position-vertical-relative:page" coordorigin="1247,1367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">
                <v:shape id="Freeform 2270" o:spid="_x0000_s1027" style="position:absolute;left:1247;top:1367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917824" behindDoc="1" locked="0" layoutInCell="1" allowOverlap="1" wp14:anchorId="65B5B9EB" wp14:editId="058E3460">
                <wp:simplePos x="0" y="0"/>
                <wp:positionH relativeFrom="page">
                  <wp:posOffset>182880</wp:posOffset>
                </wp:positionH>
                <wp:positionV relativeFrom="page">
                  <wp:posOffset>3322955</wp:posOffset>
                </wp:positionV>
                <wp:extent cx="165100" cy="3596005"/>
                <wp:effectExtent l="1905" t="0" r="4445" b="0"/>
                <wp:wrapNone/>
                <wp:docPr id="514" name="Text Box 2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3596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468CFB" w14:textId="77777777" w:rsidR="00D35C18" w:rsidRDefault="00D35C18" w:rsidP="00EC44B8">
                            <w:pPr>
                              <w:spacing w:after="0" w:line="245" w:lineRule="exact"/>
                              <w:ind w:left="20" w:right="-53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DO NOT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WRITE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IN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THIS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AREA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WILL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BE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CUT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OFF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5B5B9EB" id="Text Box 2279" o:spid="_x0000_s1057" type="#_x0000_t202" style="position:absolute;left:0;text-align:left;margin-left:14.4pt;margin-top:261.65pt;width:13pt;height:283.15pt;z-index:-25139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" filled="f" stroked="f">
                <v:textbox style="layout-flow:vertical" inset="0,0,0,0">
                  <w:txbxContent>
                    <w:p w14:paraId="79468CFB" w14:textId="77777777" w:rsidR="00D35C18" w:rsidRDefault="00D35C18" w:rsidP="00EC44B8">
                      <w:pPr>
                        <w:spacing w:after="0" w:line="245" w:lineRule="exact"/>
                        <w:ind w:left="20" w:right="-53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color w:val="6D6E71"/>
                        </w:rPr>
                        <w:t>DO NOT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WRITE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IN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THIS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AREA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WILL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BE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CUT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OFF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C44B8">
        <w:rPr>
          <w:rFonts w:ascii="Arial" w:eastAsia="Arial" w:hAnsi="Arial" w:cs="Arial"/>
          <w:b/>
          <w:bCs/>
          <w:color w:val="231F20"/>
          <w:position w:val="-1"/>
        </w:rPr>
        <w:t>33</w:t>
      </w:r>
      <w:r w:rsidR="00EC44B8">
        <w:rPr>
          <w:rFonts w:ascii="Arial" w:eastAsia="Arial" w:hAnsi="Arial" w:cs="Arial"/>
          <w:b/>
          <w:bCs/>
          <w:color w:val="231F20"/>
          <w:position w:val="-1"/>
        </w:rPr>
        <w:tab/>
        <w:t>MODERN HIS</w:t>
      </w:r>
      <w:r w:rsidR="00EC44B8">
        <w:rPr>
          <w:rFonts w:ascii="Arial" w:eastAsia="Arial" w:hAnsi="Arial" w:cs="Arial"/>
          <w:b/>
          <w:bCs/>
          <w:color w:val="231F20"/>
          <w:spacing w:val="-4"/>
          <w:position w:val="-1"/>
        </w:rPr>
        <w:t>T</w:t>
      </w:r>
      <w:r w:rsidR="00EC44B8">
        <w:rPr>
          <w:rFonts w:ascii="Arial" w:eastAsia="Arial" w:hAnsi="Arial" w:cs="Arial"/>
          <w:b/>
          <w:bCs/>
          <w:color w:val="231F20"/>
          <w:position w:val="-1"/>
        </w:rPr>
        <w:t>O</w:t>
      </w:r>
      <w:r w:rsidR="00EC44B8">
        <w:rPr>
          <w:rFonts w:ascii="Arial" w:eastAsia="Arial" w:hAnsi="Arial" w:cs="Arial"/>
          <w:b/>
          <w:bCs/>
          <w:color w:val="231F20"/>
          <w:spacing w:val="-8"/>
          <w:position w:val="-1"/>
        </w:rPr>
        <w:t>R</w:t>
      </w:r>
      <w:r w:rsidR="00EC44B8">
        <w:rPr>
          <w:rFonts w:ascii="Arial" w:eastAsia="Arial" w:hAnsi="Arial" w:cs="Arial"/>
          <w:b/>
          <w:bCs/>
          <w:color w:val="231F20"/>
          <w:position w:val="-1"/>
        </w:rPr>
        <w:t>Y</w:t>
      </w:r>
    </w:p>
    <w:p w14:paraId="0B967EB9" w14:textId="77777777" w:rsidR="00EC44B8" w:rsidRDefault="00EC44B8" w:rsidP="00EC44B8">
      <w:pPr>
        <w:spacing w:before="6" w:after="0" w:line="220" w:lineRule="exact"/>
      </w:pPr>
    </w:p>
    <w:p w14:paraId="278845B7" w14:textId="49C4858A" w:rsidR="00EC44B8" w:rsidRDefault="00F82685" w:rsidP="00EC44B8">
      <w:pPr>
        <w:tabs>
          <w:tab w:val="left" w:pos="3600"/>
        </w:tabs>
        <w:spacing w:before="32" w:after="0" w:line="248" w:lineRule="exact"/>
        <w:ind w:left="107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88128" behindDoc="1" locked="0" layoutInCell="1" allowOverlap="1" wp14:anchorId="07AA5413" wp14:editId="59205E0A">
                <wp:simplePos x="0" y="0"/>
                <wp:positionH relativeFrom="page">
                  <wp:posOffset>791845</wp:posOffset>
                </wp:positionH>
                <wp:positionV relativeFrom="paragraph">
                  <wp:posOffset>461645</wp:posOffset>
                </wp:positionV>
                <wp:extent cx="5975985" cy="1270"/>
                <wp:effectExtent l="10795" t="11430" r="13970" b="6350"/>
                <wp:wrapNone/>
                <wp:docPr id="512" name="Group 2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7"/>
                          <a:chExt cx="9411" cy="2"/>
                        </a:xfrm>
                      </wpg:grpSpPr>
                      <wps:wsp>
                        <wps:cNvPr id="513" name="Freeform 2222"/>
                        <wps:cNvSpPr>
                          <a:spLocks/>
                        </wps:cNvSpPr>
                        <wps:spPr bwMode="auto">
                          <a:xfrm>
                            <a:off x="1247" y="72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98E640B" id="Group 2221" o:spid="_x0000_s1026" style="position:absolute;margin-left:62.35pt;margin-top:36.35pt;width:470.55pt;height:.1pt;z-index:-251428352;mso-position-horizontal-relative:page" coordorigin="1247,72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">
                <v:shape id="Freeform 2222" o:spid="_x0000_s1027" style="position:absolute;left:1247;top:72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89152" behindDoc="1" locked="0" layoutInCell="1" allowOverlap="1" wp14:anchorId="2C681F5E" wp14:editId="5AE3B19A">
                <wp:simplePos x="0" y="0"/>
                <wp:positionH relativeFrom="page">
                  <wp:posOffset>791845</wp:posOffset>
                </wp:positionH>
                <wp:positionV relativeFrom="paragraph">
                  <wp:posOffset>773430</wp:posOffset>
                </wp:positionV>
                <wp:extent cx="5975985" cy="1270"/>
                <wp:effectExtent l="10795" t="8890" r="13970" b="8890"/>
                <wp:wrapNone/>
                <wp:docPr id="510" name="Group 2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18"/>
                          <a:chExt cx="9411" cy="2"/>
                        </a:xfrm>
                      </wpg:grpSpPr>
                      <wps:wsp>
                        <wps:cNvPr id="511" name="Freeform 2224"/>
                        <wps:cNvSpPr>
                          <a:spLocks/>
                        </wps:cNvSpPr>
                        <wps:spPr bwMode="auto">
                          <a:xfrm>
                            <a:off x="1247" y="121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88E2C48" id="Group 2223" o:spid="_x0000_s1026" style="position:absolute;margin-left:62.35pt;margin-top:60.9pt;width:470.55pt;height:.1pt;z-index:-251427328;mso-position-horizontal-relative:page" coordorigin="1247,121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">
                <v:shape id="Freeform 2224" o:spid="_x0000_s1027" style="position:absolute;left:1247;top:121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90176" behindDoc="1" locked="0" layoutInCell="1" allowOverlap="1" wp14:anchorId="3188110C" wp14:editId="418170CD">
                <wp:simplePos x="0" y="0"/>
                <wp:positionH relativeFrom="page">
                  <wp:posOffset>791845</wp:posOffset>
                </wp:positionH>
                <wp:positionV relativeFrom="paragraph">
                  <wp:posOffset>1085215</wp:posOffset>
                </wp:positionV>
                <wp:extent cx="5975985" cy="1270"/>
                <wp:effectExtent l="10795" t="6350" r="13970" b="11430"/>
                <wp:wrapNone/>
                <wp:docPr id="508" name="Group 2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709"/>
                          <a:chExt cx="9411" cy="2"/>
                        </a:xfrm>
                      </wpg:grpSpPr>
                      <wps:wsp>
                        <wps:cNvPr id="509" name="Freeform 2226"/>
                        <wps:cNvSpPr>
                          <a:spLocks/>
                        </wps:cNvSpPr>
                        <wps:spPr bwMode="auto">
                          <a:xfrm>
                            <a:off x="1247" y="170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CF9A3A1" id="Group 2225" o:spid="_x0000_s1026" style="position:absolute;margin-left:62.35pt;margin-top:85.45pt;width:470.55pt;height:.1pt;z-index:-251426304;mso-position-horizontal-relative:page" coordorigin="1247,170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">
                <v:shape id="Freeform 2226" o:spid="_x0000_s1027" style="position:absolute;left:1247;top:170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91200" behindDoc="1" locked="0" layoutInCell="1" allowOverlap="1" wp14:anchorId="4C02C02B" wp14:editId="560B5C9B">
                <wp:simplePos x="0" y="0"/>
                <wp:positionH relativeFrom="page">
                  <wp:posOffset>791845</wp:posOffset>
                </wp:positionH>
                <wp:positionV relativeFrom="paragraph">
                  <wp:posOffset>1396365</wp:posOffset>
                </wp:positionV>
                <wp:extent cx="5975985" cy="1270"/>
                <wp:effectExtent l="10795" t="12700" r="13970" b="5080"/>
                <wp:wrapNone/>
                <wp:docPr id="506" name="Group 2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2199"/>
                          <a:chExt cx="9411" cy="2"/>
                        </a:xfrm>
                      </wpg:grpSpPr>
                      <wps:wsp>
                        <wps:cNvPr id="507" name="Freeform 2228"/>
                        <wps:cNvSpPr>
                          <a:spLocks/>
                        </wps:cNvSpPr>
                        <wps:spPr bwMode="auto">
                          <a:xfrm>
                            <a:off x="1247" y="219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22F5D96" id="Group 2227" o:spid="_x0000_s1026" style="position:absolute;margin-left:62.35pt;margin-top:109.95pt;width:470.55pt;height:.1pt;z-index:-251425280;mso-position-horizontal-relative:page" coordorigin="1247,219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6hraAMAAO0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">
                <v:shape id="Freeform 2228" o:spid="_x0000_s1027" style="position:absolute;left:1247;top:219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 w:rsidR="00EC44B8">
        <w:rPr>
          <w:rFonts w:ascii="Arial" w:eastAsia="Arial" w:hAnsi="Arial" w:cs="Arial"/>
          <w:color w:val="231F20"/>
          <w:position w:val="-1"/>
        </w:rPr>
        <w:t xml:space="preserve">Question number: </w:t>
      </w:r>
      <w:r w:rsidR="00EC44B8">
        <w:rPr>
          <w:rFonts w:ascii="Arial" w:eastAsia="Arial" w:hAnsi="Arial" w:cs="Arial"/>
          <w:color w:val="231F20"/>
          <w:w w:val="210"/>
          <w:position w:val="-1"/>
          <w:u w:val="single" w:color="231F20"/>
        </w:rPr>
        <w:t xml:space="preserve"> </w:t>
      </w:r>
      <w:r w:rsidR="00EC44B8">
        <w:rPr>
          <w:rFonts w:ascii="Arial" w:eastAsia="Arial" w:hAnsi="Arial" w:cs="Arial"/>
          <w:color w:val="231F20"/>
          <w:position w:val="-1"/>
          <w:u w:val="single" w:color="231F20"/>
        </w:rPr>
        <w:tab/>
      </w:r>
    </w:p>
    <w:p w14:paraId="31E75466" w14:textId="77777777" w:rsidR="00EC44B8" w:rsidRDefault="00EC44B8" w:rsidP="00EC44B8">
      <w:pPr>
        <w:spacing w:before="6" w:after="0" w:line="180" w:lineRule="exact"/>
        <w:rPr>
          <w:sz w:val="18"/>
          <w:szCs w:val="18"/>
        </w:rPr>
      </w:pPr>
    </w:p>
    <w:p w14:paraId="129D9B8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363848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BDFC84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313C74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8CFD29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7CDE93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1794D2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590DCF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179610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88CCC1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C7F951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588107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FEC6F0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C6C82E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9E6176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B1CBBA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857214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1A54C9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D77C02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61371B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2FE08E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6A8E2E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814C4E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FD2B2B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11F571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A5E1A1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71C291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E623D4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9D60E1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3E813E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951371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BBAB4C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4B6578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2491EC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A2E836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572AD8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B76E71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B8CEE5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89F8EC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C34BA1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DD2CEE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B576A2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38F260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5B3345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6EC886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B39051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5846BD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429EAF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7274FE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A324DA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6D8F01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B8014C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BA8D48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6EE238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8D5956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4D1ACC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ADEC4C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F31039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66412F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837AC4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AD7E10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6E091D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048168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895646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639AD1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DB1438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477C65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201CC7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A0D62D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E95D71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569EA1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B4678E6" w14:textId="729E9582" w:rsidR="00EC44B8" w:rsidRDefault="00F82685" w:rsidP="00EC44B8">
      <w:pPr>
        <w:spacing w:before="32" w:after="0" w:line="240" w:lineRule="auto"/>
        <w:ind w:left="4036" w:right="4017"/>
        <w:jc w:val="center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13728" behindDoc="1" locked="0" layoutInCell="1" allowOverlap="1" wp14:anchorId="2092FE0D" wp14:editId="12C0342E">
                <wp:simplePos x="0" y="0"/>
                <wp:positionH relativeFrom="page">
                  <wp:posOffset>791845</wp:posOffset>
                </wp:positionH>
                <wp:positionV relativeFrom="paragraph">
                  <wp:posOffset>-1060450</wp:posOffset>
                </wp:positionV>
                <wp:extent cx="5975985" cy="1270"/>
                <wp:effectExtent l="10795" t="10795" r="13970" b="6985"/>
                <wp:wrapNone/>
                <wp:docPr id="504" name="Group 2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670"/>
                          <a:chExt cx="9411" cy="2"/>
                        </a:xfrm>
                      </wpg:grpSpPr>
                      <wps:wsp>
                        <wps:cNvPr id="505" name="Freeform 2272"/>
                        <wps:cNvSpPr>
                          <a:spLocks/>
                        </wps:cNvSpPr>
                        <wps:spPr bwMode="auto">
                          <a:xfrm>
                            <a:off x="1247" y="-167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5B2BEF7" id="Group 2271" o:spid="_x0000_s1026" style="position:absolute;margin-left:62.35pt;margin-top:-83.5pt;width:470.55pt;height:.1pt;z-index:-251402752;mso-position-horizontal-relative:page" coordorigin="1247,-167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">
                <v:shape id="Freeform 2272" o:spid="_x0000_s1027" style="position:absolute;left:1247;top:-167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14752" behindDoc="1" locked="0" layoutInCell="1" allowOverlap="1" wp14:anchorId="4228F6B0" wp14:editId="0FF904CA">
                <wp:simplePos x="0" y="0"/>
                <wp:positionH relativeFrom="page">
                  <wp:posOffset>791845</wp:posOffset>
                </wp:positionH>
                <wp:positionV relativeFrom="paragraph">
                  <wp:posOffset>-748665</wp:posOffset>
                </wp:positionV>
                <wp:extent cx="5975985" cy="1270"/>
                <wp:effectExtent l="10795" t="8255" r="13970" b="9525"/>
                <wp:wrapNone/>
                <wp:docPr id="502" name="Group 2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179"/>
                          <a:chExt cx="9411" cy="2"/>
                        </a:xfrm>
                      </wpg:grpSpPr>
                      <wps:wsp>
                        <wps:cNvPr id="503" name="Freeform 2274"/>
                        <wps:cNvSpPr>
                          <a:spLocks/>
                        </wps:cNvSpPr>
                        <wps:spPr bwMode="auto">
                          <a:xfrm>
                            <a:off x="1247" y="-117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AFA7F8F" id="Group 2273" o:spid="_x0000_s1026" style="position:absolute;margin-left:62.35pt;margin-top:-58.95pt;width:470.55pt;height:.1pt;z-index:-251401728;mso-position-horizontal-relative:page" coordorigin="1247,-117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">
                <v:shape id="Freeform 2274" o:spid="_x0000_s1027" style="position:absolute;left:1247;top:-117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15776" behindDoc="1" locked="0" layoutInCell="1" allowOverlap="1" wp14:anchorId="388CA018" wp14:editId="294295EE">
                <wp:simplePos x="0" y="0"/>
                <wp:positionH relativeFrom="page">
                  <wp:posOffset>791845</wp:posOffset>
                </wp:positionH>
                <wp:positionV relativeFrom="paragraph">
                  <wp:posOffset>-436880</wp:posOffset>
                </wp:positionV>
                <wp:extent cx="5975985" cy="1270"/>
                <wp:effectExtent l="10795" t="5715" r="13970" b="12065"/>
                <wp:wrapNone/>
                <wp:docPr id="500" name="Group 2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688"/>
                          <a:chExt cx="9411" cy="2"/>
                        </a:xfrm>
                      </wpg:grpSpPr>
                      <wps:wsp>
                        <wps:cNvPr id="501" name="Freeform 2276"/>
                        <wps:cNvSpPr>
                          <a:spLocks/>
                        </wps:cNvSpPr>
                        <wps:spPr bwMode="auto">
                          <a:xfrm>
                            <a:off x="1247" y="-68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0E80CC9" id="Group 2275" o:spid="_x0000_s1026" style="position:absolute;margin-left:62.35pt;margin-top:-34.4pt;width:470.55pt;height:.1pt;z-index:-251400704;mso-position-horizontal-relative:page" coordorigin="1247,-68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">
                <v:shape id="Freeform 2276" o:spid="_x0000_s1027" style="position:absolute;left:1247;top:-68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16800" behindDoc="1" locked="0" layoutInCell="1" allowOverlap="1" wp14:anchorId="05E6909D" wp14:editId="2E056E9C">
                <wp:simplePos x="0" y="0"/>
                <wp:positionH relativeFrom="page">
                  <wp:posOffset>791845</wp:posOffset>
                </wp:positionH>
                <wp:positionV relativeFrom="paragraph">
                  <wp:posOffset>-125730</wp:posOffset>
                </wp:positionV>
                <wp:extent cx="5975985" cy="1270"/>
                <wp:effectExtent l="10795" t="12065" r="13970" b="5715"/>
                <wp:wrapNone/>
                <wp:docPr id="498" name="Group 2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98"/>
                          <a:chExt cx="9411" cy="2"/>
                        </a:xfrm>
                      </wpg:grpSpPr>
                      <wps:wsp>
                        <wps:cNvPr id="499" name="Freeform 2278"/>
                        <wps:cNvSpPr>
                          <a:spLocks/>
                        </wps:cNvSpPr>
                        <wps:spPr bwMode="auto">
                          <a:xfrm>
                            <a:off x="1247" y="-19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D2CB438" id="Group 2277" o:spid="_x0000_s1026" style="position:absolute;margin-left:62.35pt;margin-top:-9.9pt;width:470.55pt;height:.1pt;z-index:-251399680;mso-position-horizontal-relative:page" coordorigin="1247,-19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">
                <v:shape id="Freeform 2278" o:spid="_x0000_s1027" style="position:absolute;left:1247;top:-19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 w:rsidR="00EC44B8">
        <w:rPr>
          <w:rFonts w:ascii="Arial" w:eastAsia="Arial" w:hAnsi="Arial" w:cs="Arial"/>
          <w:b/>
          <w:bCs/>
          <w:color w:val="231F20"/>
        </w:rPr>
        <w:t xml:space="preserve">See next </w:t>
      </w:r>
      <w:r w:rsidR="00EC44B8">
        <w:rPr>
          <w:rFonts w:ascii="Arial" w:eastAsia="Arial" w:hAnsi="Arial" w:cs="Arial"/>
          <w:b/>
          <w:bCs/>
          <w:color w:val="231F20"/>
          <w:w w:val="99"/>
        </w:rPr>
        <w:t>page</w:t>
      </w:r>
    </w:p>
    <w:p w14:paraId="59991C32" w14:textId="77777777" w:rsidR="00EC44B8" w:rsidRDefault="00EC44B8" w:rsidP="00EC44B8">
      <w:pPr>
        <w:spacing w:after="0"/>
        <w:jc w:val="center"/>
        <w:sectPr w:rsidR="00EC44B8">
          <w:headerReference w:type="default" r:id="rId38"/>
          <w:pgSz w:w="11920" w:h="16840"/>
          <w:pgMar w:top="600" w:right="1140" w:bottom="280" w:left="1140" w:header="0" w:footer="2260" w:gutter="0"/>
          <w:cols w:space="720"/>
        </w:sectPr>
      </w:pPr>
    </w:p>
    <w:p w14:paraId="6A80CBD4" w14:textId="5BCC0CFD" w:rsidR="00EC44B8" w:rsidRDefault="00F82685" w:rsidP="00EC44B8">
      <w:pPr>
        <w:tabs>
          <w:tab w:val="left" w:pos="7500"/>
        </w:tabs>
        <w:spacing w:before="77" w:after="0" w:line="248" w:lineRule="exact"/>
        <w:ind w:left="4691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18848" behindDoc="1" locked="0" layoutInCell="1" allowOverlap="1" wp14:anchorId="099A37B7" wp14:editId="27D61ABA">
                <wp:simplePos x="0" y="0"/>
                <wp:positionH relativeFrom="page">
                  <wp:posOffset>428625</wp:posOffset>
                </wp:positionH>
                <wp:positionV relativeFrom="page">
                  <wp:posOffset>360045</wp:posOffset>
                </wp:positionV>
                <wp:extent cx="1270" cy="9972040"/>
                <wp:effectExtent l="9525" t="7620" r="8255" b="12065"/>
                <wp:wrapNone/>
                <wp:docPr id="496" name="Group 2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9972040"/>
                          <a:chOff x="675" y="567"/>
                          <a:chExt cx="2" cy="15704"/>
                        </a:xfrm>
                      </wpg:grpSpPr>
                      <wps:wsp>
                        <wps:cNvPr id="497" name="Freeform 2281"/>
                        <wps:cNvSpPr>
                          <a:spLocks/>
                        </wps:cNvSpPr>
                        <wps:spPr bwMode="auto">
                          <a:xfrm>
                            <a:off x="675" y="567"/>
                            <a:ext cx="2" cy="15704"/>
                          </a:xfrm>
                          <a:custGeom>
                            <a:avLst/>
                            <a:gdLst>
                              <a:gd name="T0" fmla="+- 0 567 567"/>
                              <a:gd name="T1" fmla="*/ 567 h 15704"/>
                              <a:gd name="T2" fmla="+- 0 16271 567"/>
                              <a:gd name="T3" fmla="*/ 16271 h 157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704">
                                <a:moveTo>
                                  <a:pt x="0" y="0"/>
                                </a:moveTo>
                                <a:lnTo>
                                  <a:pt x="0" y="157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111C366" id="Group 2280" o:spid="_x0000_s1026" style="position:absolute;margin-left:33.75pt;margin-top:28.35pt;width:.1pt;height:785.2pt;z-index:-251397632;mso-position-horizontal-relative:page;mso-position-vertical-relative:page" coordorigin="675,567" coordsize="2,1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">
                <v:shape id="Freeform 2281" o:spid="_x0000_s1027" style="position:absolute;left:675;top:567;width:2;height:15704;visibility:visible;mso-wrap-style:square;v-text-anchor:top" coordsize="2,15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" path="m,l,15704e" filled="f" strokecolor="#231f20" strokeweight=".5pt">
                  <v:path arrowok="t" o:connecttype="custom" o:connectlocs="0,567;0,16271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23968" behindDoc="1" locked="0" layoutInCell="1" allowOverlap="1" wp14:anchorId="7C580CCB" wp14:editId="27444C1D">
                <wp:simplePos x="0" y="0"/>
                <wp:positionH relativeFrom="page">
                  <wp:posOffset>791845</wp:posOffset>
                </wp:positionH>
                <wp:positionV relativeFrom="page">
                  <wp:posOffset>2450465</wp:posOffset>
                </wp:positionV>
                <wp:extent cx="5975985" cy="1270"/>
                <wp:effectExtent l="10795" t="12065" r="13970" b="5715"/>
                <wp:wrapNone/>
                <wp:docPr id="494" name="Group 2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3859"/>
                          <a:chExt cx="9411" cy="2"/>
                        </a:xfrm>
                      </wpg:grpSpPr>
                      <wps:wsp>
                        <wps:cNvPr id="495" name="Freeform 2291"/>
                        <wps:cNvSpPr>
                          <a:spLocks/>
                        </wps:cNvSpPr>
                        <wps:spPr bwMode="auto">
                          <a:xfrm>
                            <a:off x="1247" y="385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24D9FD6" id="Group 2290" o:spid="_x0000_s1026" style="position:absolute;margin-left:62.35pt;margin-top:192.95pt;width:470.55pt;height:.1pt;z-index:-251392512;mso-position-horizontal-relative:page;mso-position-vertical-relative:page" coordorigin="1247,385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">
                <v:shape id="Freeform 2291" o:spid="_x0000_s1027" style="position:absolute;left:1247;top:385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24992" behindDoc="1" locked="0" layoutInCell="1" allowOverlap="1" wp14:anchorId="58EFB31E" wp14:editId="22D53C33">
                <wp:simplePos x="0" y="0"/>
                <wp:positionH relativeFrom="page">
                  <wp:posOffset>791845</wp:posOffset>
                </wp:positionH>
                <wp:positionV relativeFrom="page">
                  <wp:posOffset>2762250</wp:posOffset>
                </wp:positionV>
                <wp:extent cx="5975985" cy="1270"/>
                <wp:effectExtent l="10795" t="9525" r="13970" b="8255"/>
                <wp:wrapNone/>
                <wp:docPr id="492" name="Group 2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350"/>
                          <a:chExt cx="9411" cy="2"/>
                        </a:xfrm>
                      </wpg:grpSpPr>
                      <wps:wsp>
                        <wps:cNvPr id="493" name="Freeform 2293"/>
                        <wps:cNvSpPr>
                          <a:spLocks/>
                        </wps:cNvSpPr>
                        <wps:spPr bwMode="auto">
                          <a:xfrm>
                            <a:off x="1247" y="435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2F841FB" id="Group 2292" o:spid="_x0000_s1026" style="position:absolute;margin-left:62.35pt;margin-top:217.5pt;width:470.55pt;height:.1pt;z-index:-251391488;mso-position-horizontal-relative:page;mso-position-vertical-relative:page" coordorigin="1247,435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">
                <v:shape id="Freeform 2293" o:spid="_x0000_s1027" style="position:absolute;left:1247;top:435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26016" behindDoc="1" locked="0" layoutInCell="1" allowOverlap="1" wp14:anchorId="7EB76AF9" wp14:editId="5434559D">
                <wp:simplePos x="0" y="0"/>
                <wp:positionH relativeFrom="page">
                  <wp:posOffset>791845</wp:posOffset>
                </wp:positionH>
                <wp:positionV relativeFrom="page">
                  <wp:posOffset>3074035</wp:posOffset>
                </wp:positionV>
                <wp:extent cx="5975985" cy="1270"/>
                <wp:effectExtent l="10795" t="6985" r="13970" b="10795"/>
                <wp:wrapNone/>
                <wp:docPr id="490" name="Group 2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841"/>
                          <a:chExt cx="9411" cy="2"/>
                        </a:xfrm>
                      </wpg:grpSpPr>
                      <wps:wsp>
                        <wps:cNvPr id="491" name="Freeform 2295"/>
                        <wps:cNvSpPr>
                          <a:spLocks/>
                        </wps:cNvSpPr>
                        <wps:spPr bwMode="auto">
                          <a:xfrm>
                            <a:off x="1247" y="484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79067F8" id="Group 2294" o:spid="_x0000_s1026" style="position:absolute;margin-left:62.35pt;margin-top:242.05pt;width:470.55pt;height:.1pt;z-index:-251390464;mso-position-horizontal-relative:page;mso-position-vertical-relative:page" coordorigin="1247,484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">
                <v:shape id="Freeform 2295" o:spid="_x0000_s1027" style="position:absolute;left:1247;top:484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27040" behindDoc="1" locked="0" layoutInCell="1" allowOverlap="1" wp14:anchorId="5D8FD3EE" wp14:editId="0594A2DE">
                <wp:simplePos x="0" y="0"/>
                <wp:positionH relativeFrom="page">
                  <wp:posOffset>791845</wp:posOffset>
                </wp:positionH>
                <wp:positionV relativeFrom="page">
                  <wp:posOffset>3385820</wp:posOffset>
                </wp:positionV>
                <wp:extent cx="5975985" cy="1270"/>
                <wp:effectExtent l="10795" t="13970" r="13970" b="3810"/>
                <wp:wrapNone/>
                <wp:docPr id="488" name="Group 2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332"/>
                          <a:chExt cx="9411" cy="2"/>
                        </a:xfrm>
                      </wpg:grpSpPr>
                      <wps:wsp>
                        <wps:cNvPr id="489" name="Freeform 2297"/>
                        <wps:cNvSpPr>
                          <a:spLocks/>
                        </wps:cNvSpPr>
                        <wps:spPr bwMode="auto">
                          <a:xfrm>
                            <a:off x="1247" y="533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B290B5B" id="Group 2296" o:spid="_x0000_s1026" style="position:absolute;margin-left:62.35pt;margin-top:266.6pt;width:470.55pt;height:.1pt;z-index:-251389440;mso-position-horizontal-relative:page;mso-position-vertical-relative:page" coordorigin="1247,533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">
                <v:shape id="Freeform 2297" o:spid="_x0000_s1027" style="position:absolute;left:1247;top:533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28064" behindDoc="1" locked="0" layoutInCell="1" allowOverlap="1" wp14:anchorId="71C24CDD" wp14:editId="2E5E054D">
                <wp:simplePos x="0" y="0"/>
                <wp:positionH relativeFrom="page">
                  <wp:posOffset>791845</wp:posOffset>
                </wp:positionH>
                <wp:positionV relativeFrom="page">
                  <wp:posOffset>3696970</wp:posOffset>
                </wp:positionV>
                <wp:extent cx="5975985" cy="1270"/>
                <wp:effectExtent l="10795" t="10795" r="13970" b="6985"/>
                <wp:wrapNone/>
                <wp:docPr id="486" name="Group 2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822"/>
                          <a:chExt cx="9411" cy="2"/>
                        </a:xfrm>
                      </wpg:grpSpPr>
                      <wps:wsp>
                        <wps:cNvPr id="487" name="Freeform 2299"/>
                        <wps:cNvSpPr>
                          <a:spLocks/>
                        </wps:cNvSpPr>
                        <wps:spPr bwMode="auto">
                          <a:xfrm>
                            <a:off x="1247" y="582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C9CA7B7" id="Group 2298" o:spid="_x0000_s1026" style="position:absolute;margin-left:62.35pt;margin-top:291.1pt;width:470.55pt;height:.1pt;z-index:-251388416;mso-position-horizontal-relative:page;mso-position-vertical-relative:page" coordorigin="1247,582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">
                <v:shape id="Freeform 2299" o:spid="_x0000_s1027" style="position:absolute;left:1247;top:582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29088" behindDoc="1" locked="0" layoutInCell="1" allowOverlap="1" wp14:anchorId="460BC0B5" wp14:editId="20F7EDF0">
                <wp:simplePos x="0" y="0"/>
                <wp:positionH relativeFrom="page">
                  <wp:posOffset>791845</wp:posOffset>
                </wp:positionH>
                <wp:positionV relativeFrom="page">
                  <wp:posOffset>4008755</wp:posOffset>
                </wp:positionV>
                <wp:extent cx="5975985" cy="1270"/>
                <wp:effectExtent l="10795" t="8255" r="13970" b="9525"/>
                <wp:wrapNone/>
                <wp:docPr id="484" name="Group 2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313"/>
                          <a:chExt cx="9411" cy="2"/>
                        </a:xfrm>
                      </wpg:grpSpPr>
                      <wps:wsp>
                        <wps:cNvPr id="485" name="Freeform 2301"/>
                        <wps:cNvSpPr>
                          <a:spLocks/>
                        </wps:cNvSpPr>
                        <wps:spPr bwMode="auto">
                          <a:xfrm>
                            <a:off x="1247" y="631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C524D39" id="Group 2300" o:spid="_x0000_s1026" style="position:absolute;margin-left:62.35pt;margin-top:315.65pt;width:470.55pt;height:.1pt;z-index:-251387392;mso-position-horizontal-relative:page;mso-position-vertical-relative:page" coordorigin="1247,631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">
                <v:shape id="Freeform 2301" o:spid="_x0000_s1027" style="position:absolute;left:1247;top:631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30112" behindDoc="1" locked="0" layoutInCell="1" allowOverlap="1" wp14:anchorId="4BECB47F" wp14:editId="6C1EFD12">
                <wp:simplePos x="0" y="0"/>
                <wp:positionH relativeFrom="page">
                  <wp:posOffset>791845</wp:posOffset>
                </wp:positionH>
                <wp:positionV relativeFrom="page">
                  <wp:posOffset>4320540</wp:posOffset>
                </wp:positionV>
                <wp:extent cx="5975985" cy="1270"/>
                <wp:effectExtent l="10795" t="5715" r="13970" b="12065"/>
                <wp:wrapNone/>
                <wp:docPr id="482" name="Group 2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804"/>
                          <a:chExt cx="9411" cy="2"/>
                        </a:xfrm>
                      </wpg:grpSpPr>
                      <wps:wsp>
                        <wps:cNvPr id="483" name="Freeform 2303"/>
                        <wps:cNvSpPr>
                          <a:spLocks/>
                        </wps:cNvSpPr>
                        <wps:spPr bwMode="auto">
                          <a:xfrm>
                            <a:off x="1247" y="680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6A342AA" id="Group 2302" o:spid="_x0000_s1026" style="position:absolute;margin-left:62.35pt;margin-top:340.2pt;width:470.55pt;height:.1pt;z-index:-251386368;mso-position-horizontal-relative:page;mso-position-vertical-relative:page" coordorigin="1247,680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">
                <v:shape id="Freeform 2303" o:spid="_x0000_s1027" style="position:absolute;left:1247;top:680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31136" behindDoc="1" locked="0" layoutInCell="1" allowOverlap="1" wp14:anchorId="52D556AF" wp14:editId="4F5DE081">
                <wp:simplePos x="0" y="0"/>
                <wp:positionH relativeFrom="page">
                  <wp:posOffset>791845</wp:posOffset>
                </wp:positionH>
                <wp:positionV relativeFrom="page">
                  <wp:posOffset>4632325</wp:posOffset>
                </wp:positionV>
                <wp:extent cx="5975985" cy="1270"/>
                <wp:effectExtent l="10795" t="12700" r="13970" b="5080"/>
                <wp:wrapNone/>
                <wp:docPr id="480" name="Group 2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95"/>
                          <a:chExt cx="9411" cy="2"/>
                        </a:xfrm>
                      </wpg:grpSpPr>
                      <wps:wsp>
                        <wps:cNvPr id="481" name="Freeform 2305"/>
                        <wps:cNvSpPr>
                          <a:spLocks/>
                        </wps:cNvSpPr>
                        <wps:spPr bwMode="auto">
                          <a:xfrm>
                            <a:off x="1247" y="729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67F4B71" id="Group 2304" o:spid="_x0000_s1026" style="position:absolute;margin-left:62.35pt;margin-top:364.75pt;width:470.55pt;height:.1pt;z-index:-251385344;mso-position-horizontal-relative:page;mso-position-vertical-relative:page" coordorigin="1247,729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">
                <v:shape id="Freeform 2305" o:spid="_x0000_s1027" style="position:absolute;left:1247;top:729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32160" behindDoc="1" locked="0" layoutInCell="1" allowOverlap="1" wp14:anchorId="5D6B5CA7" wp14:editId="393A238D">
                <wp:simplePos x="0" y="0"/>
                <wp:positionH relativeFrom="page">
                  <wp:posOffset>791845</wp:posOffset>
                </wp:positionH>
                <wp:positionV relativeFrom="page">
                  <wp:posOffset>4943475</wp:posOffset>
                </wp:positionV>
                <wp:extent cx="5975985" cy="1270"/>
                <wp:effectExtent l="10795" t="9525" r="13970" b="8255"/>
                <wp:wrapNone/>
                <wp:docPr id="478" name="Group 2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785"/>
                          <a:chExt cx="9411" cy="2"/>
                        </a:xfrm>
                      </wpg:grpSpPr>
                      <wps:wsp>
                        <wps:cNvPr id="479" name="Freeform 2307"/>
                        <wps:cNvSpPr>
                          <a:spLocks/>
                        </wps:cNvSpPr>
                        <wps:spPr bwMode="auto">
                          <a:xfrm>
                            <a:off x="1247" y="778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133A25B" id="Group 2306" o:spid="_x0000_s1026" style="position:absolute;margin-left:62.35pt;margin-top:389.25pt;width:470.55pt;height:.1pt;z-index:-251384320;mso-position-horizontal-relative:page;mso-position-vertical-relative:page" coordorigin="1247,778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">
                <v:shape id="Freeform 2307" o:spid="_x0000_s1027" style="position:absolute;left:1247;top:778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33184" behindDoc="1" locked="0" layoutInCell="1" allowOverlap="1" wp14:anchorId="7ACE4DC7" wp14:editId="153D0A19">
                <wp:simplePos x="0" y="0"/>
                <wp:positionH relativeFrom="page">
                  <wp:posOffset>791845</wp:posOffset>
                </wp:positionH>
                <wp:positionV relativeFrom="page">
                  <wp:posOffset>5255260</wp:posOffset>
                </wp:positionV>
                <wp:extent cx="5975985" cy="1270"/>
                <wp:effectExtent l="10795" t="6985" r="13970" b="10795"/>
                <wp:wrapNone/>
                <wp:docPr id="476" name="Group 2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276"/>
                          <a:chExt cx="9411" cy="2"/>
                        </a:xfrm>
                      </wpg:grpSpPr>
                      <wps:wsp>
                        <wps:cNvPr id="477" name="Freeform 2309"/>
                        <wps:cNvSpPr>
                          <a:spLocks/>
                        </wps:cNvSpPr>
                        <wps:spPr bwMode="auto">
                          <a:xfrm>
                            <a:off x="1247" y="8276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5D344F8" id="Group 2308" o:spid="_x0000_s1026" style="position:absolute;margin-left:62.35pt;margin-top:413.8pt;width:470.55pt;height:.1pt;z-index:-251383296;mso-position-horizontal-relative:page;mso-position-vertical-relative:page" coordorigin="1247,8276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">
                <v:shape id="Freeform 2309" o:spid="_x0000_s1027" style="position:absolute;left:1247;top:8276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34208" behindDoc="1" locked="0" layoutInCell="1" allowOverlap="1" wp14:anchorId="578AC6B3" wp14:editId="0A20BFE4">
                <wp:simplePos x="0" y="0"/>
                <wp:positionH relativeFrom="page">
                  <wp:posOffset>791845</wp:posOffset>
                </wp:positionH>
                <wp:positionV relativeFrom="page">
                  <wp:posOffset>5567045</wp:posOffset>
                </wp:positionV>
                <wp:extent cx="5975985" cy="1270"/>
                <wp:effectExtent l="10795" t="13970" r="13970" b="3810"/>
                <wp:wrapNone/>
                <wp:docPr id="474" name="Group 2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767"/>
                          <a:chExt cx="9411" cy="2"/>
                        </a:xfrm>
                      </wpg:grpSpPr>
                      <wps:wsp>
                        <wps:cNvPr id="475" name="Freeform 2311"/>
                        <wps:cNvSpPr>
                          <a:spLocks/>
                        </wps:cNvSpPr>
                        <wps:spPr bwMode="auto">
                          <a:xfrm>
                            <a:off x="1247" y="876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F61661A" id="Group 2310" o:spid="_x0000_s1026" style="position:absolute;margin-left:62.35pt;margin-top:438.35pt;width:470.55pt;height:.1pt;z-index:-251382272;mso-position-horizontal-relative:page;mso-position-vertical-relative:page" coordorigin="1247,876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RpFaAMAAO0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">
                <v:shape id="Freeform 2311" o:spid="_x0000_s1027" style="position:absolute;left:1247;top:876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35232" behindDoc="1" locked="0" layoutInCell="1" allowOverlap="1" wp14:anchorId="01F5A12A" wp14:editId="1B56711B">
                <wp:simplePos x="0" y="0"/>
                <wp:positionH relativeFrom="page">
                  <wp:posOffset>791845</wp:posOffset>
                </wp:positionH>
                <wp:positionV relativeFrom="page">
                  <wp:posOffset>5878830</wp:posOffset>
                </wp:positionV>
                <wp:extent cx="5975985" cy="1270"/>
                <wp:effectExtent l="10795" t="11430" r="13970" b="6350"/>
                <wp:wrapNone/>
                <wp:docPr id="472" name="Group 2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258"/>
                          <a:chExt cx="9411" cy="2"/>
                        </a:xfrm>
                      </wpg:grpSpPr>
                      <wps:wsp>
                        <wps:cNvPr id="473" name="Freeform 2313"/>
                        <wps:cNvSpPr>
                          <a:spLocks/>
                        </wps:cNvSpPr>
                        <wps:spPr bwMode="auto">
                          <a:xfrm>
                            <a:off x="1247" y="925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2500A87" id="Group 2312" o:spid="_x0000_s1026" style="position:absolute;margin-left:62.35pt;margin-top:462.9pt;width:470.55pt;height:.1pt;z-index:-251381248;mso-position-horizontal-relative:page;mso-position-vertical-relative:page" coordorigin="1247,925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">
                <v:shape id="Freeform 2313" o:spid="_x0000_s1027" style="position:absolute;left:1247;top:925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36256" behindDoc="1" locked="0" layoutInCell="1" allowOverlap="1" wp14:anchorId="47347D75" wp14:editId="3C12AD50">
                <wp:simplePos x="0" y="0"/>
                <wp:positionH relativeFrom="page">
                  <wp:posOffset>791845</wp:posOffset>
                </wp:positionH>
                <wp:positionV relativeFrom="page">
                  <wp:posOffset>6190615</wp:posOffset>
                </wp:positionV>
                <wp:extent cx="5975985" cy="1270"/>
                <wp:effectExtent l="10795" t="8890" r="13970" b="8890"/>
                <wp:wrapNone/>
                <wp:docPr id="470" name="Group 2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749"/>
                          <a:chExt cx="9411" cy="2"/>
                        </a:xfrm>
                      </wpg:grpSpPr>
                      <wps:wsp>
                        <wps:cNvPr id="471" name="Freeform 2315"/>
                        <wps:cNvSpPr>
                          <a:spLocks/>
                        </wps:cNvSpPr>
                        <wps:spPr bwMode="auto">
                          <a:xfrm>
                            <a:off x="1247" y="974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3A431AC" id="Group 2314" o:spid="_x0000_s1026" style="position:absolute;margin-left:62.35pt;margin-top:487.45pt;width:470.55pt;height:.1pt;z-index:-251380224;mso-position-horizontal-relative:page;mso-position-vertical-relative:page" coordorigin="1247,974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">
                <v:shape id="Freeform 2315" o:spid="_x0000_s1027" style="position:absolute;left:1247;top:974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37280" behindDoc="1" locked="0" layoutInCell="1" allowOverlap="1" wp14:anchorId="43BDC9FF" wp14:editId="0B8BAF45">
                <wp:simplePos x="0" y="0"/>
                <wp:positionH relativeFrom="page">
                  <wp:posOffset>791845</wp:posOffset>
                </wp:positionH>
                <wp:positionV relativeFrom="page">
                  <wp:posOffset>6501765</wp:posOffset>
                </wp:positionV>
                <wp:extent cx="5975985" cy="1270"/>
                <wp:effectExtent l="10795" t="5715" r="13970" b="12065"/>
                <wp:wrapNone/>
                <wp:docPr id="468" name="Group 2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239"/>
                          <a:chExt cx="9411" cy="2"/>
                        </a:xfrm>
                      </wpg:grpSpPr>
                      <wps:wsp>
                        <wps:cNvPr id="469" name="Freeform 2317"/>
                        <wps:cNvSpPr>
                          <a:spLocks/>
                        </wps:cNvSpPr>
                        <wps:spPr bwMode="auto">
                          <a:xfrm>
                            <a:off x="1247" y="1023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C0B3838" id="Group 2316" o:spid="_x0000_s1026" style="position:absolute;margin-left:62.35pt;margin-top:511.95pt;width:470.55pt;height:.1pt;z-index:-251379200;mso-position-horizontal-relative:page;mso-position-vertical-relative:page" coordorigin="1247,1023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KdhZwMAAO8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">
                <v:shape id="Freeform 2317" o:spid="_x0000_s1027" style="position:absolute;left:1247;top:1023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38304" behindDoc="1" locked="0" layoutInCell="1" allowOverlap="1" wp14:anchorId="62FB19F8" wp14:editId="42FFDF32">
                <wp:simplePos x="0" y="0"/>
                <wp:positionH relativeFrom="page">
                  <wp:posOffset>791845</wp:posOffset>
                </wp:positionH>
                <wp:positionV relativeFrom="page">
                  <wp:posOffset>6813550</wp:posOffset>
                </wp:positionV>
                <wp:extent cx="5975985" cy="1270"/>
                <wp:effectExtent l="10795" t="12700" r="13970" b="5080"/>
                <wp:wrapNone/>
                <wp:docPr id="466" name="Group 2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730"/>
                          <a:chExt cx="9411" cy="2"/>
                        </a:xfrm>
                      </wpg:grpSpPr>
                      <wps:wsp>
                        <wps:cNvPr id="467" name="Freeform 2319"/>
                        <wps:cNvSpPr>
                          <a:spLocks/>
                        </wps:cNvSpPr>
                        <wps:spPr bwMode="auto">
                          <a:xfrm>
                            <a:off x="1247" y="1073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92343D6" id="Group 2318" o:spid="_x0000_s1026" style="position:absolute;margin-left:62.35pt;margin-top:536.5pt;width:470.55pt;height:.1pt;z-index:-251378176;mso-position-horizontal-relative:page;mso-position-vertical-relative:page" coordorigin="1247,1073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">
                <v:shape id="Freeform 2319" o:spid="_x0000_s1027" style="position:absolute;left:1247;top:1073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39328" behindDoc="1" locked="0" layoutInCell="1" allowOverlap="1" wp14:anchorId="5620333B" wp14:editId="083C613C">
                <wp:simplePos x="0" y="0"/>
                <wp:positionH relativeFrom="page">
                  <wp:posOffset>791845</wp:posOffset>
                </wp:positionH>
                <wp:positionV relativeFrom="page">
                  <wp:posOffset>7125335</wp:posOffset>
                </wp:positionV>
                <wp:extent cx="5975985" cy="1270"/>
                <wp:effectExtent l="10795" t="10160" r="13970" b="7620"/>
                <wp:wrapNone/>
                <wp:docPr id="464" name="Group 2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221"/>
                          <a:chExt cx="9411" cy="2"/>
                        </a:xfrm>
                      </wpg:grpSpPr>
                      <wps:wsp>
                        <wps:cNvPr id="465" name="Freeform 2321"/>
                        <wps:cNvSpPr>
                          <a:spLocks/>
                        </wps:cNvSpPr>
                        <wps:spPr bwMode="auto">
                          <a:xfrm>
                            <a:off x="1247" y="1122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67CAE9E" id="Group 2320" o:spid="_x0000_s1026" style="position:absolute;margin-left:62.35pt;margin-top:561.05pt;width:470.55pt;height:.1pt;z-index:-251377152;mso-position-horizontal-relative:page;mso-position-vertical-relative:page" coordorigin="1247,1122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0pHZwMAAO8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">
                <v:shape id="Freeform 2321" o:spid="_x0000_s1027" style="position:absolute;left:1247;top:1122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40352" behindDoc="1" locked="0" layoutInCell="1" allowOverlap="1" wp14:anchorId="2C5A4D1B" wp14:editId="434F1027">
                <wp:simplePos x="0" y="0"/>
                <wp:positionH relativeFrom="page">
                  <wp:posOffset>791845</wp:posOffset>
                </wp:positionH>
                <wp:positionV relativeFrom="page">
                  <wp:posOffset>7437120</wp:posOffset>
                </wp:positionV>
                <wp:extent cx="5975985" cy="1270"/>
                <wp:effectExtent l="10795" t="7620" r="13970" b="10160"/>
                <wp:wrapNone/>
                <wp:docPr id="462" name="Group 2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712"/>
                          <a:chExt cx="9411" cy="2"/>
                        </a:xfrm>
                      </wpg:grpSpPr>
                      <wps:wsp>
                        <wps:cNvPr id="463" name="Freeform 2323"/>
                        <wps:cNvSpPr>
                          <a:spLocks/>
                        </wps:cNvSpPr>
                        <wps:spPr bwMode="auto">
                          <a:xfrm>
                            <a:off x="1247" y="1171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AACA0B3" id="Group 2322" o:spid="_x0000_s1026" style="position:absolute;margin-left:62.35pt;margin-top:585.6pt;width:470.55pt;height:.1pt;z-index:-251376128;mso-position-horizontal-relative:page;mso-position-vertical-relative:page" coordorigin="1247,1171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">
                <v:shape id="Freeform 2323" o:spid="_x0000_s1027" style="position:absolute;left:1247;top:1171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41376" behindDoc="1" locked="0" layoutInCell="1" allowOverlap="1" wp14:anchorId="1F4CC327" wp14:editId="6D3A9F1A">
                <wp:simplePos x="0" y="0"/>
                <wp:positionH relativeFrom="page">
                  <wp:posOffset>791845</wp:posOffset>
                </wp:positionH>
                <wp:positionV relativeFrom="page">
                  <wp:posOffset>7748270</wp:posOffset>
                </wp:positionV>
                <wp:extent cx="5975985" cy="1270"/>
                <wp:effectExtent l="10795" t="13970" r="13970" b="3810"/>
                <wp:wrapNone/>
                <wp:docPr id="460" name="Group 2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202"/>
                          <a:chExt cx="9411" cy="2"/>
                        </a:xfrm>
                      </wpg:grpSpPr>
                      <wps:wsp>
                        <wps:cNvPr id="461" name="Freeform 2325"/>
                        <wps:cNvSpPr>
                          <a:spLocks/>
                        </wps:cNvSpPr>
                        <wps:spPr bwMode="auto">
                          <a:xfrm>
                            <a:off x="1247" y="1220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0A5618F" id="Group 2324" o:spid="_x0000_s1026" style="position:absolute;margin-left:62.35pt;margin-top:610.1pt;width:470.55pt;height:.1pt;z-index:-251375104;mso-position-horizontal-relative:page;mso-position-vertical-relative:page" coordorigin="1247,1220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">
                <v:shape id="Freeform 2325" o:spid="_x0000_s1027" style="position:absolute;left:1247;top:1220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42400" behindDoc="1" locked="0" layoutInCell="1" allowOverlap="1" wp14:anchorId="5EE76770" wp14:editId="4F422809">
                <wp:simplePos x="0" y="0"/>
                <wp:positionH relativeFrom="page">
                  <wp:posOffset>791845</wp:posOffset>
                </wp:positionH>
                <wp:positionV relativeFrom="page">
                  <wp:posOffset>8060055</wp:posOffset>
                </wp:positionV>
                <wp:extent cx="5975985" cy="1270"/>
                <wp:effectExtent l="10795" t="11430" r="13970" b="6350"/>
                <wp:wrapNone/>
                <wp:docPr id="458" name="Group 2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693"/>
                          <a:chExt cx="9411" cy="2"/>
                        </a:xfrm>
                      </wpg:grpSpPr>
                      <wps:wsp>
                        <wps:cNvPr id="459" name="Freeform 2327"/>
                        <wps:cNvSpPr>
                          <a:spLocks/>
                        </wps:cNvSpPr>
                        <wps:spPr bwMode="auto">
                          <a:xfrm>
                            <a:off x="1247" y="1269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4406DEA" id="Group 2326" o:spid="_x0000_s1026" style="position:absolute;margin-left:62.35pt;margin-top:634.65pt;width:470.55pt;height:.1pt;z-index:-251374080;mso-position-horizontal-relative:page;mso-position-vertical-relative:page" coordorigin="1247,1269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">
                <v:shape id="Freeform 2327" o:spid="_x0000_s1027" style="position:absolute;left:1247;top:1269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43424" behindDoc="1" locked="0" layoutInCell="1" allowOverlap="1" wp14:anchorId="6E781D55" wp14:editId="6C159983">
                <wp:simplePos x="0" y="0"/>
                <wp:positionH relativeFrom="page">
                  <wp:posOffset>791845</wp:posOffset>
                </wp:positionH>
                <wp:positionV relativeFrom="page">
                  <wp:posOffset>8371840</wp:posOffset>
                </wp:positionV>
                <wp:extent cx="5975985" cy="1270"/>
                <wp:effectExtent l="10795" t="8890" r="13970" b="8890"/>
                <wp:wrapNone/>
                <wp:docPr id="456" name="Group 2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184"/>
                          <a:chExt cx="9411" cy="2"/>
                        </a:xfrm>
                      </wpg:grpSpPr>
                      <wps:wsp>
                        <wps:cNvPr id="457" name="Freeform 2329"/>
                        <wps:cNvSpPr>
                          <a:spLocks/>
                        </wps:cNvSpPr>
                        <wps:spPr bwMode="auto">
                          <a:xfrm>
                            <a:off x="1247" y="1318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12D8414" id="Group 2328" o:spid="_x0000_s1026" style="position:absolute;margin-left:62.35pt;margin-top:659.2pt;width:470.55pt;height:.1pt;z-index:-251373056;mso-position-horizontal-relative:page;mso-position-vertical-relative:page" coordorigin="1247,1318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">
                <v:shape id="Freeform 2329" o:spid="_x0000_s1027" style="position:absolute;left:1247;top:1318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44448" behindDoc="1" locked="0" layoutInCell="1" allowOverlap="1" wp14:anchorId="110A4A6E" wp14:editId="08DD1C18">
                <wp:simplePos x="0" y="0"/>
                <wp:positionH relativeFrom="page">
                  <wp:posOffset>791845</wp:posOffset>
                </wp:positionH>
                <wp:positionV relativeFrom="page">
                  <wp:posOffset>8683625</wp:posOffset>
                </wp:positionV>
                <wp:extent cx="5975985" cy="1270"/>
                <wp:effectExtent l="10795" t="6350" r="13970" b="11430"/>
                <wp:wrapNone/>
                <wp:docPr id="454" name="Group 2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675"/>
                          <a:chExt cx="9411" cy="2"/>
                        </a:xfrm>
                      </wpg:grpSpPr>
                      <wps:wsp>
                        <wps:cNvPr id="455" name="Freeform 2331"/>
                        <wps:cNvSpPr>
                          <a:spLocks/>
                        </wps:cNvSpPr>
                        <wps:spPr bwMode="auto">
                          <a:xfrm>
                            <a:off x="1247" y="1367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B563028" id="Group 2330" o:spid="_x0000_s1026" style="position:absolute;margin-left:62.35pt;margin-top:683.75pt;width:470.55pt;height:.1pt;z-index:-251372032;mso-position-horizontal-relative:page;mso-position-vertical-relative:page" coordorigin="1247,1367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">
                <v:shape id="Freeform 2331" o:spid="_x0000_s1027" style="position:absolute;left:1247;top:1367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949568" behindDoc="1" locked="0" layoutInCell="1" allowOverlap="1" wp14:anchorId="52D61DE0" wp14:editId="1B4E1E43">
                <wp:simplePos x="0" y="0"/>
                <wp:positionH relativeFrom="page">
                  <wp:posOffset>182880</wp:posOffset>
                </wp:positionH>
                <wp:positionV relativeFrom="page">
                  <wp:posOffset>3322955</wp:posOffset>
                </wp:positionV>
                <wp:extent cx="165100" cy="3596005"/>
                <wp:effectExtent l="1905" t="0" r="4445" b="0"/>
                <wp:wrapNone/>
                <wp:docPr id="453" name="Text Box 2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3596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39321B" w14:textId="77777777" w:rsidR="00D35C18" w:rsidRDefault="00D35C18" w:rsidP="00EC44B8">
                            <w:pPr>
                              <w:spacing w:after="0" w:line="245" w:lineRule="exact"/>
                              <w:ind w:left="20" w:right="-53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DO NOT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WRITE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IN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THIS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AREA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WILL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BE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CUT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OFF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2D61DE0" id="Text Box 2340" o:spid="_x0000_s1058" type="#_x0000_t202" style="position:absolute;left:0;text-align:left;margin-left:14.4pt;margin-top:261.65pt;width:13pt;height:283.15pt;z-index:-25136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" filled="f" stroked="f">
                <v:textbox style="layout-flow:vertical" inset="0,0,0,0">
                  <w:txbxContent>
                    <w:p w14:paraId="2439321B" w14:textId="77777777" w:rsidR="00D35C18" w:rsidRDefault="00D35C18" w:rsidP="00EC44B8">
                      <w:pPr>
                        <w:spacing w:after="0" w:line="245" w:lineRule="exact"/>
                        <w:ind w:left="20" w:right="-53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color w:val="6D6E71"/>
                        </w:rPr>
                        <w:t>DO NOT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WRITE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IN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THIS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AREA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WILL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BE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CUT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OFF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C44B8">
        <w:rPr>
          <w:rFonts w:ascii="Arial" w:eastAsia="Arial" w:hAnsi="Arial" w:cs="Arial"/>
          <w:b/>
          <w:bCs/>
          <w:color w:val="231F20"/>
          <w:position w:val="-1"/>
        </w:rPr>
        <w:tab/>
      </w:r>
    </w:p>
    <w:p w14:paraId="6A187801" w14:textId="77777777" w:rsidR="00EC44B8" w:rsidRDefault="00EC44B8" w:rsidP="00EC44B8">
      <w:pPr>
        <w:spacing w:before="6" w:after="0" w:line="220" w:lineRule="exact"/>
      </w:pPr>
    </w:p>
    <w:p w14:paraId="47C09F18" w14:textId="6ECA8111" w:rsidR="00EC44B8" w:rsidRDefault="00F82685" w:rsidP="00EC44B8">
      <w:pPr>
        <w:tabs>
          <w:tab w:val="left" w:pos="3600"/>
        </w:tabs>
        <w:spacing w:before="32" w:after="0" w:line="248" w:lineRule="exact"/>
        <w:ind w:left="107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19872" behindDoc="1" locked="0" layoutInCell="1" allowOverlap="1" wp14:anchorId="7B44F1E3" wp14:editId="6633DDA2">
                <wp:simplePos x="0" y="0"/>
                <wp:positionH relativeFrom="page">
                  <wp:posOffset>791845</wp:posOffset>
                </wp:positionH>
                <wp:positionV relativeFrom="paragraph">
                  <wp:posOffset>461645</wp:posOffset>
                </wp:positionV>
                <wp:extent cx="5975985" cy="1270"/>
                <wp:effectExtent l="10795" t="11430" r="13970" b="6350"/>
                <wp:wrapNone/>
                <wp:docPr id="451" name="Group 2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7"/>
                          <a:chExt cx="9411" cy="2"/>
                        </a:xfrm>
                      </wpg:grpSpPr>
                      <wps:wsp>
                        <wps:cNvPr id="452" name="Freeform 2283"/>
                        <wps:cNvSpPr>
                          <a:spLocks/>
                        </wps:cNvSpPr>
                        <wps:spPr bwMode="auto">
                          <a:xfrm>
                            <a:off x="1247" y="72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F2548D6" id="Group 2282" o:spid="_x0000_s1026" style="position:absolute;margin-left:62.35pt;margin-top:36.35pt;width:470.55pt;height:.1pt;z-index:-251396608;mso-position-horizontal-relative:page" coordorigin="1247,72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">
                <v:shape id="Freeform 2283" o:spid="_x0000_s1027" style="position:absolute;left:1247;top:72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20896" behindDoc="1" locked="0" layoutInCell="1" allowOverlap="1" wp14:anchorId="1F0097AA" wp14:editId="7D165876">
                <wp:simplePos x="0" y="0"/>
                <wp:positionH relativeFrom="page">
                  <wp:posOffset>791845</wp:posOffset>
                </wp:positionH>
                <wp:positionV relativeFrom="paragraph">
                  <wp:posOffset>773430</wp:posOffset>
                </wp:positionV>
                <wp:extent cx="5975985" cy="1270"/>
                <wp:effectExtent l="10795" t="8890" r="13970" b="8890"/>
                <wp:wrapNone/>
                <wp:docPr id="449" name="Group 2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18"/>
                          <a:chExt cx="9411" cy="2"/>
                        </a:xfrm>
                      </wpg:grpSpPr>
                      <wps:wsp>
                        <wps:cNvPr id="450" name="Freeform 2285"/>
                        <wps:cNvSpPr>
                          <a:spLocks/>
                        </wps:cNvSpPr>
                        <wps:spPr bwMode="auto">
                          <a:xfrm>
                            <a:off x="1247" y="121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DFF4D20" id="Group 2284" o:spid="_x0000_s1026" style="position:absolute;margin-left:62.35pt;margin-top:60.9pt;width:470.55pt;height:.1pt;z-index:-251395584;mso-position-horizontal-relative:page" coordorigin="1247,121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">
                <v:shape id="Freeform 2285" o:spid="_x0000_s1027" style="position:absolute;left:1247;top:121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21920" behindDoc="1" locked="0" layoutInCell="1" allowOverlap="1" wp14:anchorId="74C71485" wp14:editId="5AFDC32B">
                <wp:simplePos x="0" y="0"/>
                <wp:positionH relativeFrom="page">
                  <wp:posOffset>791845</wp:posOffset>
                </wp:positionH>
                <wp:positionV relativeFrom="paragraph">
                  <wp:posOffset>1085215</wp:posOffset>
                </wp:positionV>
                <wp:extent cx="5975985" cy="1270"/>
                <wp:effectExtent l="10795" t="6350" r="13970" b="11430"/>
                <wp:wrapNone/>
                <wp:docPr id="447" name="Group 2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709"/>
                          <a:chExt cx="9411" cy="2"/>
                        </a:xfrm>
                      </wpg:grpSpPr>
                      <wps:wsp>
                        <wps:cNvPr id="448" name="Freeform 2287"/>
                        <wps:cNvSpPr>
                          <a:spLocks/>
                        </wps:cNvSpPr>
                        <wps:spPr bwMode="auto">
                          <a:xfrm>
                            <a:off x="1247" y="170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DBB35F0" id="Group 2286" o:spid="_x0000_s1026" style="position:absolute;margin-left:62.35pt;margin-top:85.45pt;width:470.55pt;height:.1pt;z-index:-251394560;mso-position-horizontal-relative:page" coordorigin="1247,170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n1ZgMAAO0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">
                <v:shape id="Freeform 2287" o:spid="_x0000_s1027" style="position:absolute;left:1247;top:170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22944" behindDoc="1" locked="0" layoutInCell="1" allowOverlap="1" wp14:anchorId="146B2243" wp14:editId="2F0D301F">
                <wp:simplePos x="0" y="0"/>
                <wp:positionH relativeFrom="page">
                  <wp:posOffset>791845</wp:posOffset>
                </wp:positionH>
                <wp:positionV relativeFrom="paragraph">
                  <wp:posOffset>1396365</wp:posOffset>
                </wp:positionV>
                <wp:extent cx="5975985" cy="1270"/>
                <wp:effectExtent l="10795" t="12700" r="13970" b="5080"/>
                <wp:wrapNone/>
                <wp:docPr id="445" name="Group 2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2199"/>
                          <a:chExt cx="9411" cy="2"/>
                        </a:xfrm>
                      </wpg:grpSpPr>
                      <wps:wsp>
                        <wps:cNvPr id="446" name="Freeform 2289"/>
                        <wps:cNvSpPr>
                          <a:spLocks/>
                        </wps:cNvSpPr>
                        <wps:spPr bwMode="auto">
                          <a:xfrm>
                            <a:off x="1247" y="219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CD906CF" id="Group 2288" o:spid="_x0000_s1026" style="position:absolute;margin-left:62.35pt;margin-top:109.95pt;width:470.55pt;height:.1pt;z-index:-251393536;mso-position-horizontal-relative:page" coordorigin="1247,219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P2hZwMAAO0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">
                <v:shape id="Freeform 2289" o:spid="_x0000_s1027" style="position:absolute;left:1247;top:219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</w:p>
    <w:p w14:paraId="43A448AA" w14:textId="77777777" w:rsidR="00EC44B8" w:rsidRDefault="00EC44B8" w:rsidP="00EC44B8">
      <w:pPr>
        <w:spacing w:before="6" w:after="0" w:line="180" w:lineRule="exact"/>
        <w:rPr>
          <w:sz w:val="18"/>
          <w:szCs w:val="18"/>
        </w:rPr>
      </w:pPr>
    </w:p>
    <w:p w14:paraId="10847FA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621A74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41AE31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687188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7C5338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356DA9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60CF28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9C101C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C6F10B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BE1A80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AF8FDE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D32229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76615B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25C922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45FDF9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D11CCF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EF11E8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32C47F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4D136A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92B7F4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4BEF7B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D31624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A92EB0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14EFA6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DE833B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015544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D4E8B8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94C415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D738B6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4B7143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E8EF46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D438B6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348DDA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D6BBEE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986C9E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2FD839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2AEAA7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1CEC3A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43442C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3F2516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2292A4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048453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F94B4F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6EE201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853234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87DF2F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2DE340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17F1C5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46F95C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7D2523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AA87D5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CDD546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1FB356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D3B94C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1C7FF5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09AD9E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FA59EE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FCEAC2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6B068D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8B374F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79B3F0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9CD25A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E2AC0D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93539B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9F42F7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7CDF07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28E4E4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85F011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FB8D73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1265F3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81F4D7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3ECC181" w14:textId="25A0567D" w:rsidR="00EC44B8" w:rsidRDefault="00F82685" w:rsidP="00EC44B8">
      <w:pPr>
        <w:spacing w:before="32" w:after="0" w:line="240" w:lineRule="auto"/>
        <w:ind w:left="4036" w:right="4017"/>
        <w:jc w:val="center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45472" behindDoc="1" locked="0" layoutInCell="1" allowOverlap="1" wp14:anchorId="6D0E2633" wp14:editId="048CB8F6">
                <wp:simplePos x="0" y="0"/>
                <wp:positionH relativeFrom="page">
                  <wp:posOffset>791845</wp:posOffset>
                </wp:positionH>
                <wp:positionV relativeFrom="paragraph">
                  <wp:posOffset>-1060450</wp:posOffset>
                </wp:positionV>
                <wp:extent cx="5975985" cy="1270"/>
                <wp:effectExtent l="10795" t="10795" r="13970" b="6985"/>
                <wp:wrapNone/>
                <wp:docPr id="443" name="Group 2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670"/>
                          <a:chExt cx="9411" cy="2"/>
                        </a:xfrm>
                      </wpg:grpSpPr>
                      <wps:wsp>
                        <wps:cNvPr id="444" name="Freeform 2333"/>
                        <wps:cNvSpPr>
                          <a:spLocks/>
                        </wps:cNvSpPr>
                        <wps:spPr bwMode="auto">
                          <a:xfrm>
                            <a:off x="1247" y="-167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94C7337" id="Group 2332" o:spid="_x0000_s1026" style="position:absolute;margin-left:62.35pt;margin-top:-83.5pt;width:470.55pt;height:.1pt;z-index:-251371008;mso-position-horizontal-relative:page" coordorigin="1247,-167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">
                <v:shape id="Freeform 2333" o:spid="_x0000_s1027" style="position:absolute;left:1247;top:-167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46496" behindDoc="1" locked="0" layoutInCell="1" allowOverlap="1" wp14:anchorId="52DC65C4" wp14:editId="432C7F84">
                <wp:simplePos x="0" y="0"/>
                <wp:positionH relativeFrom="page">
                  <wp:posOffset>791845</wp:posOffset>
                </wp:positionH>
                <wp:positionV relativeFrom="paragraph">
                  <wp:posOffset>-748665</wp:posOffset>
                </wp:positionV>
                <wp:extent cx="5975985" cy="1270"/>
                <wp:effectExtent l="10795" t="8255" r="13970" b="9525"/>
                <wp:wrapNone/>
                <wp:docPr id="441" name="Group 2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179"/>
                          <a:chExt cx="9411" cy="2"/>
                        </a:xfrm>
                      </wpg:grpSpPr>
                      <wps:wsp>
                        <wps:cNvPr id="442" name="Freeform 2335"/>
                        <wps:cNvSpPr>
                          <a:spLocks/>
                        </wps:cNvSpPr>
                        <wps:spPr bwMode="auto">
                          <a:xfrm>
                            <a:off x="1247" y="-117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7226AFF" id="Group 2334" o:spid="_x0000_s1026" style="position:absolute;margin-left:62.35pt;margin-top:-58.95pt;width:470.55pt;height:.1pt;z-index:-251369984;mso-position-horizontal-relative:page" coordorigin="1247,-117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">
                <v:shape id="Freeform 2335" o:spid="_x0000_s1027" style="position:absolute;left:1247;top:-117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47520" behindDoc="1" locked="0" layoutInCell="1" allowOverlap="1" wp14:anchorId="6C38F820" wp14:editId="2E88197A">
                <wp:simplePos x="0" y="0"/>
                <wp:positionH relativeFrom="page">
                  <wp:posOffset>791845</wp:posOffset>
                </wp:positionH>
                <wp:positionV relativeFrom="paragraph">
                  <wp:posOffset>-436880</wp:posOffset>
                </wp:positionV>
                <wp:extent cx="5975985" cy="1270"/>
                <wp:effectExtent l="10795" t="5715" r="13970" b="12065"/>
                <wp:wrapNone/>
                <wp:docPr id="439" name="Group 2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688"/>
                          <a:chExt cx="9411" cy="2"/>
                        </a:xfrm>
                      </wpg:grpSpPr>
                      <wps:wsp>
                        <wps:cNvPr id="440" name="Freeform 2337"/>
                        <wps:cNvSpPr>
                          <a:spLocks/>
                        </wps:cNvSpPr>
                        <wps:spPr bwMode="auto">
                          <a:xfrm>
                            <a:off x="1247" y="-68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4D3632C" id="Group 2336" o:spid="_x0000_s1026" style="position:absolute;margin-left:62.35pt;margin-top:-34.4pt;width:470.55pt;height:.1pt;z-index:-251368960;mso-position-horizontal-relative:page" coordorigin="1247,-68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">
                <v:shape id="Freeform 2337" o:spid="_x0000_s1027" style="position:absolute;left:1247;top:-68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48544" behindDoc="1" locked="0" layoutInCell="1" allowOverlap="1" wp14:anchorId="6093E15A" wp14:editId="183FBCA3">
                <wp:simplePos x="0" y="0"/>
                <wp:positionH relativeFrom="page">
                  <wp:posOffset>791845</wp:posOffset>
                </wp:positionH>
                <wp:positionV relativeFrom="paragraph">
                  <wp:posOffset>-125730</wp:posOffset>
                </wp:positionV>
                <wp:extent cx="5975985" cy="1270"/>
                <wp:effectExtent l="10795" t="12065" r="13970" b="5715"/>
                <wp:wrapNone/>
                <wp:docPr id="437" name="Group 2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98"/>
                          <a:chExt cx="9411" cy="2"/>
                        </a:xfrm>
                      </wpg:grpSpPr>
                      <wps:wsp>
                        <wps:cNvPr id="438" name="Freeform 2339"/>
                        <wps:cNvSpPr>
                          <a:spLocks/>
                        </wps:cNvSpPr>
                        <wps:spPr bwMode="auto">
                          <a:xfrm>
                            <a:off x="1247" y="-19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0490EDB" id="Group 2338" o:spid="_x0000_s1026" style="position:absolute;margin-left:62.35pt;margin-top:-9.9pt;width:470.55pt;height:.1pt;z-index:-251367936;mso-position-horizontal-relative:page" coordorigin="1247,-19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">
                <v:shape id="Freeform 2339" o:spid="_x0000_s1027" style="position:absolute;left:1247;top:-19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 w:rsidR="00EC44B8">
        <w:rPr>
          <w:rFonts w:ascii="Arial" w:eastAsia="Arial" w:hAnsi="Arial" w:cs="Arial"/>
          <w:b/>
          <w:bCs/>
          <w:color w:val="231F20"/>
        </w:rPr>
        <w:t xml:space="preserve">See next </w:t>
      </w:r>
      <w:r w:rsidR="00EC44B8">
        <w:rPr>
          <w:rFonts w:ascii="Arial" w:eastAsia="Arial" w:hAnsi="Arial" w:cs="Arial"/>
          <w:b/>
          <w:bCs/>
          <w:color w:val="231F20"/>
          <w:w w:val="99"/>
        </w:rPr>
        <w:t>page</w:t>
      </w:r>
    </w:p>
    <w:p w14:paraId="7CC82676" w14:textId="77777777" w:rsidR="00EC44B8" w:rsidRDefault="00EC44B8" w:rsidP="00EC44B8">
      <w:pPr>
        <w:spacing w:after="0"/>
        <w:jc w:val="center"/>
        <w:sectPr w:rsidR="00EC44B8">
          <w:headerReference w:type="default" r:id="rId39"/>
          <w:pgSz w:w="11920" w:h="16840"/>
          <w:pgMar w:top="600" w:right="1140" w:bottom="280" w:left="1140" w:header="0" w:footer="2260" w:gutter="0"/>
          <w:cols w:space="720"/>
        </w:sectPr>
      </w:pPr>
    </w:p>
    <w:p w14:paraId="6583C80E" w14:textId="4C63F5C0" w:rsidR="00EC44B8" w:rsidRDefault="00F82685" w:rsidP="00EC44B8">
      <w:pPr>
        <w:tabs>
          <w:tab w:val="left" w:pos="7500"/>
        </w:tabs>
        <w:spacing w:before="77" w:after="0" w:line="248" w:lineRule="exact"/>
        <w:ind w:left="4691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50592" behindDoc="1" locked="0" layoutInCell="1" allowOverlap="1" wp14:anchorId="5287295E" wp14:editId="72DABBCF">
                <wp:simplePos x="0" y="0"/>
                <wp:positionH relativeFrom="page">
                  <wp:posOffset>428625</wp:posOffset>
                </wp:positionH>
                <wp:positionV relativeFrom="page">
                  <wp:posOffset>360045</wp:posOffset>
                </wp:positionV>
                <wp:extent cx="1270" cy="9972040"/>
                <wp:effectExtent l="9525" t="7620" r="8255" b="12065"/>
                <wp:wrapNone/>
                <wp:docPr id="435" name="Group 2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9972040"/>
                          <a:chOff x="675" y="567"/>
                          <a:chExt cx="2" cy="15704"/>
                        </a:xfrm>
                      </wpg:grpSpPr>
                      <wps:wsp>
                        <wps:cNvPr id="436" name="Freeform 2342"/>
                        <wps:cNvSpPr>
                          <a:spLocks/>
                        </wps:cNvSpPr>
                        <wps:spPr bwMode="auto">
                          <a:xfrm>
                            <a:off x="675" y="567"/>
                            <a:ext cx="2" cy="15704"/>
                          </a:xfrm>
                          <a:custGeom>
                            <a:avLst/>
                            <a:gdLst>
                              <a:gd name="T0" fmla="+- 0 567 567"/>
                              <a:gd name="T1" fmla="*/ 567 h 15704"/>
                              <a:gd name="T2" fmla="+- 0 16271 567"/>
                              <a:gd name="T3" fmla="*/ 16271 h 157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704">
                                <a:moveTo>
                                  <a:pt x="0" y="0"/>
                                </a:moveTo>
                                <a:lnTo>
                                  <a:pt x="0" y="157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FA2722D" id="Group 2341" o:spid="_x0000_s1026" style="position:absolute;margin-left:33.75pt;margin-top:28.35pt;width:.1pt;height:785.2pt;z-index:-251365888;mso-position-horizontal-relative:page;mso-position-vertical-relative:page" coordorigin="675,567" coordsize="2,1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">
                <v:shape id="Freeform 2342" o:spid="_x0000_s1027" style="position:absolute;left:675;top:567;width:2;height:15704;visibility:visible;mso-wrap-style:square;v-text-anchor:top" coordsize="2,15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" path="m,l,15704e" filled="f" strokecolor="#231f20" strokeweight=".5pt">
                  <v:path arrowok="t" o:connecttype="custom" o:connectlocs="0,567;0,16271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55712" behindDoc="1" locked="0" layoutInCell="1" allowOverlap="1" wp14:anchorId="264ADE95" wp14:editId="7CF44819">
                <wp:simplePos x="0" y="0"/>
                <wp:positionH relativeFrom="page">
                  <wp:posOffset>791845</wp:posOffset>
                </wp:positionH>
                <wp:positionV relativeFrom="page">
                  <wp:posOffset>2450465</wp:posOffset>
                </wp:positionV>
                <wp:extent cx="5975985" cy="1270"/>
                <wp:effectExtent l="10795" t="12065" r="13970" b="5715"/>
                <wp:wrapNone/>
                <wp:docPr id="433" name="Group 2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3859"/>
                          <a:chExt cx="9411" cy="2"/>
                        </a:xfrm>
                      </wpg:grpSpPr>
                      <wps:wsp>
                        <wps:cNvPr id="434" name="Freeform 2352"/>
                        <wps:cNvSpPr>
                          <a:spLocks/>
                        </wps:cNvSpPr>
                        <wps:spPr bwMode="auto">
                          <a:xfrm>
                            <a:off x="1247" y="385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0873A83" id="Group 2351" o:spid="_x0000_s1026" style="position:absolute;margin-left:62.35pt;margin-top:192.95pt;width:470.55pt;height:.1pt;z-index:-251360768;mso-position-horizontal-relative:page;mso-position-vertical-relative:page" coordorigin="1247,385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">
                <v:shape id="Freeform 2352" o:spid="_x0000_s1027" style="position:absolute;left:1247;top:385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56736" behindDoc="1" locked="0" layoutInCell="1" allowOverlap="1" wp14:anchorId="2149AF08" wp14:editId="49181F09">
                <wp:simplePos x="0" y="0"/>
                <wp:positionH relativeFrom="page">
                  <wp:posOffset>791845</wp:posOffset>
                </wp:positionH>
                <wp:positionV relativeFrom="page">
                  <wp:posOffset>2762250</wp:posOffset>
                </wp:positionV>
                <wp:extent cx="5975985" cy="1270"/>
                <wp:effectExtent l="10795" t="9525" r="13970" b="8255"/>
                <wp:wrapNone/>
                <wp:docPr id="431" name="Group 2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350"/>
                          <a:chExt cx="9411" cy="2"/>
                        </a:xfrm>
                      </wpg:grpSpPr>
                      <wps:wsp>
                        <wps:cNvPr id="432" name="Freeform 2354"/>
                        <wps:cNvSpPr>
                          <a:spLocks/>
                        </wps:cNvSpPr>
                        <wps:spPr bwMode="auto">
                          <a:xfrm>
                            <a:off x="1247" y="435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48F101D" id="Group 2353" o:spid="_x0000_s1026" style="position:absolute;margin-left:62.35pt;margin-top:217.5pt;width:470.55pt;height:.1pt;z-index:-251359744;mso-position-horizontal-relative:page;mso-position-vertical-relative:page" coordorigin="1247,435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">
                <v:shape id="Freeform 2354" o:spid="_x0000_s1027" style="position:absolute;left:1247;top:435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57760" behindDoc="1" locked="0" layoutInCell="1" allowOverlap="1" wp14:anchorId="22CC8286" wp14:editId="46AA9739">
                <wp:simplePos x="0" y="0"/>
                <wp:positionH relativeFrom="page">
                  <wp:posOffset>791845</wp:posOffset>
                </wp:positionH>
                <wp:positionV relativeFrom="page">
                  <wp:posOffset>3074035</wp:posOffset>
                </wp:positionV>
                <wp:extent cx="5975985" cy="1270"/>
                <wp:effectExtent l="10795" t="6985" r="13970" b="10795"/>
                <wp:wrapNone/>
                <wp:docPr id="429" name="Group 2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841"/>
                          <a:chExt cx="9411" cy="2"/>
                        </a:xfrm>
                      </wpg:grpSpPr>
                      <wps:wsp>
                        <wps:cNvPr id="430" name="Freeform 2356"/>
                        <wps:cNvSpPr>
                          <a:spLocks/>
                        </wps:cNvSpPr>
                        <wps:spPr bwMode="auto">
                          <a:xfrm>
                            <a:off x="1247" y="484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F384A39" id="Group 2355" o:spid="_x0000_s1026" style="position:absolute;margin-left:62.35pt;margin-top:242.05pt;width:470.55pt;height:.1pt;z-index:-251358720;mso-position-horizontal-relative:page;mso-position-vertical-relative:page" coordorigin="1247,484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">
                <v:shape id="Freeform 2356" o:spid="_x0000_s1027" style="position:absolute;left:1247;top:484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58784" behindDoc="1" locked="0" layoutInCell="1" allowOverlap="1" wp14:anchorId="1AB82680" wp14:editId="7D3A2F56">
                <wp:simplePos x="0" y="0"/>
                <wp:positionH relativeFrom="page">
                  <wp:posOffset>791845</wp:posOffset>
                </wp:positionH>
                <wp:positionV relativeFrom="page">
                  <wp:posOffset>3385820</wp:posOffset>
                </wp:positionV>
                <wp:extent cx="5975985" cy="1270"/>
                <wp:effectExtent l="10795" t="13970" r="13970" b="3810"/>
                <wp:wrapNone/>
                <wp:docPr id="427" name="Group 2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332"/>
                          <a:chExt cx="9411" cy="2"/>
                        </a:xfrm>
                      </wpg:grpSpPr>
                      <wps:wsp>
                        <wps:cNvPr id="428" name="Freeform 2358"/>
                        <wps:cNvSpPr>
                          <a:spLocks/>
                        </wps:cNvSpPr>
                        <wps:spPr bwMode="auto">
                          <a:xfrm>
                            <a:off x="1247" y="533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9565A0A" id="Group 2357" o:spid="_x0000_s1026" style="position:absolute;margin-left:62.35pt;margin-top:266.6pt;width:470.55pt;height:.1pt;z-index:-251357696;mso-position-horizontal-relative:page;mso-position-vertical-relative:page" coordorigin="1247,533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">
                <v:shape id="Freeform 2358" o:spid="_x0000_s1027" style="position:absolute;left:1247;top:533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59808" behindDoc="1" locked="0" layoutInCell="1" allowOverlap="1" wp14:anchorId="25A9AB7B" wp14:editId="25D4BE1E">
                <wp:simplePos x="0" y="0"/>
                <wp:positionH relativeFrom="page">
                  <wp:posOffset>791845</wp:posOffset>
                </wp:positionH>
                <wp:positionV relativeFrom="page">
                  <wp:posOffset>3696970</wp:posOffset>
                </wp:positionV>
                <wp:extent cx="5975985" cy="1270"/>
                <wp:effectExtent l="10795" t="10795" r="13970" b="6985"/>
                <wp:wrapNone/>
                <wp:docPr id="425" name="Group 2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822"/>
                          <a:chExt cx="9411" cy="2"/>
                        </a:xfrm>
                      </wpg:grpSpPr>
                      <wps:wsp>
                        <wps:cNvPr id="426" name="Freeform 2360"/>
                        <wps:cNvSpPr>
                          <a:spLocks/>
                        </wps:cNvSpPr>
                        <wps:spPr bwMode="auto">
                          <a:xfrm>
                            <a:off x="1247" y="582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3075AF9" id="Group 2359" o:spid="_x0000_s1026" style="position:absolute;margin-left:62.35pt;margin-top:291.1pt;width:470.55pt;height:.1pt;z-index:-251356672;mso-position-horizontal-relative:page;mso-position-vertical-relative:page" coordorigin="1247,582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">
                <v:shape id="Freeform 2360" o:spid="_x0000_s1027" style="position:absolute;left:1247;top:582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60832" behindDoc="1" locked="0" layoutInCell="1" allowOverlap="1" wp14:anchorId="79246340" wp14:editId="2CAA9AE4">
                <wp:simplePos x="0" y="0"/>
                <wp:positionH relativeFrom="page">
                  <wp:posOffset>791845</wp:posOffset>
                </wp:positionH>
                <wp:positionV relativeFrom="page">
                  <wp:posOffset>4008755</wp:posOffset>
                </wp:positionV>
                <wp:extent cx="5975985" cy="1270"/>
                <wp:effectExtent l="10795" t="8255" r="13970" b="9525"/>
                <wp:wrapNone/>
                <wp:docPr id="423" name="Group 2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313"/>
                          <a:chExt cx="9411" cy="2"/>
                        </a:xfrm>
                      </wpg:grpSpPr>
                      <wps:wsp>
                        <wps:cNvPr id="424" name="Freeform 2362"/>
                        <wps:cNvSpPr>
                          <a:spLocks/>
                        </wps:cNvSpPr>
                        <wps:spPr bwMode="auto">
                          <a:xfrm>
                            <a:off x="1247" y="631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225CBAC" id="Group 2361" o:spid="_x0000_s1026" style="position:absolute;margin-left:62.35pt;margin-top:315.65pt;width:470.55pt;height:.1pt;z-index:-251355648;mso-position-horizontal-relative:page;mso-position-vertical-relative:page" coordorigin="1247,631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">
                <v:shape id="Freeform 2362" o:spid="_x0000_s1027" style="position:absolute;left:1247;top:631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61856" behindDoc="1" locked="0" layoutInCell="1" allowOverlap="1" wp14:anchorId="040078BA" wp14:editId="11D8D1CD">
                <wp:simplePos x="0" y="0"/>
                <wp:positionH relativeFrom="page">
                  <wp:posOffset>791845</wp:posOffset>
                </wp:positionH>
                <wp:positionV relativeFrom="page">
                  <wp:posOffset>4320540</wp:posOffset>
                </wp:positionV>
                <wp:extent cx="5975985" cy="1270"/>
                <wp:effectExtent l="10795" t="5715" r="13970" b="12065"/>
                <wp:wrapNone/>
                <wp:docPr id="421" name="Group 2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804"/>
                          <a:chExt cx="9411" cy="2"/>
                        </a:xfrm>
                      </wpg:grpSpPr>
                      <wps:wsp>
                        <wps:cNvPr id="422" name="Freeform 2364"/>
                        <wps:cNvSpPr>
                          <a:spLocks/>
                        </wps:cNvSpPr>
                        <wps:spPr bwMode="auto">
                          <a:xfrm>
                            <a:off x="1247" y="680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F33B0E6" id="Group 2363" o:spid="_x0000_s1026" style="position:absolute;margin-left:62.35pt;margin-top:340.2pt;width:470.55pt;height:.1pt;z-index:-251354624;mso-position-horizontal-relative:page;mso-position-vertical-relative:page" coordorigin="1247,680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">
                <v:shape id="Freeform 2364" o:spid="_x0000_s1027" style="position:absolute;left:1247;top:680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62880" behindDoc="1" locked="0" layoutInCell="1" allowOverlap="1" wp14:anchorId="21242F65" wp14:editId="6C57B60E">
                <wp:simplePos x="0" y="0"/>
                <wp:positionH relativeFrom="page">
                  <wp:posOffset>791845</wp:posOffset>
                </wp:positionH>
                <wp:positionV relativeFrom="page">
                  <wp:posOffset>4632325</wp:posOffset>
                </wp:positionV>
                <wp:extent cx="5975985" cy="1270"/>
                <wp:effectExtent l="10795" t="12700" r="13970" b="5080"/>
                <wp:wrapNone/>
                <wp:docPr id="419" name="Group 2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95"/>
                          <a:chExt cx="9411" cy="2"/>
                        </a:xfrm>
                      </wpg:grpSpPr>
                      <wps:wsp>
                        <wps:cNvPr id="420" name="Freeform 2366"/>
                        <wps:cNvSpPr>
                          <a:spLocks/>
                        </wps:cNvSpPr>
                        <wps:spPr bwMode="auto">
                          <a:xfrm>
                            <a:off x="1247" y="729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A75AF50" id="Group 2365" o:spid="_x0000_s1026" style="position:absolute;margin-left:62.35pt;margin-top:364.75pt;width:470.55pt;height:.1pt;z-index:-251353600;mso-position-horizontal-relative:page;mso-position-vertical-relative:page" coordorigin="1247,729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">
                <v:shape id="Freeform 2366" o:spid="_x0000_s1027" style="position:absolute;left:1247;top:729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63904" behindDoc="1" locked="0" layoutInCell="1" allowOverlap="1" wp14:anchorId="043AF589" wp14:editId="70FC7678">
                <wp:simplePos x="0" y="0"/>
                <wp:positionH relativeFrom="page">
                  <wp:posOffset>791845</wp:posOffset>
                </wp:positionH>
                <wp:positionV relativeFrom="page">
                  <wp:posOffset>4943475</wp:posOffset>
                </wp:positionV>
                <wp:extent cx="5975985" cy="1270"/>
                <wp:effectExtent l="10795" t="9525" r="13970" b="8255"/>
                <wp:wrapNone/>
                <wp:docPr id="417" name="Group 2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785"/>
                          <a:chExt cx="9411" cy="2"/>
                        </a:xfrm>
                      </wpg:grpSpPr>
                      <wps:wsp>
                        <wps:cNvPr id="418" name="Freeform 2368"/>
                        <wps:cNvSpPr>
                          <a:spLocks/>
                        </wps:cNvSpPr>
                        <wps:spPr bwMode="auto">
                          <a:xfrm>
                            <a:off x="1247" y="778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2B940C2" id="Group 2367" o:spid="_x0000_s1026" style="position:absolute;margin-left:62.35pt;margin-top:389.25pt;width:470.55pt;height:.1pt;z-index:-251352576;mso-position-horizontal-relative:page;mso-position-vertical-relative:page" coordorigin="1247,778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">
                <v:shape id="Freeform 2368" o:spid="_x0000_s1027" style="position:absolute;left:1247;top:778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64928" behindDoc="1" locked="0" layoutInCell="1" allowOverlap="1" wp14:anchorId="64EA32F4" wp14:editId="35847BDF">
                <wp:simplePos x="0" y="0"/>
                <wp:positionH relativeFrom="page">
                  <wp:posOffset>791845</wp:posOffset>
                </wp:positionH>
                <wp:positionV relativeFrom="page">
                  <wp:posOffset>5255260</wp:posOffset>
                </wp:positionV>
                <wp:extent cx="5975985" cy="1270"/>
                <wp:effectExtent l="10795" t="6985" r="13970" b="10795"/>
                <wp:wrapNone/>
                <wp:docPr id="415" name="Group 2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276"/>
                          <a:chExt cx="9411" cy="2"/>
                        </a:xfrm>
                      </wpg:grpSpPr>
                      <wps:wsp>
                        <wps:cNvPr id="416" name="Freeform 2370"/>
                        <wps:cNvSpPr>
                          <a:spLocks/>
                        </wps:cNvSpPr>
                        <wps:spPr bwMode="auto">
                          <a:xfrm>
                            <a:off x="1247" y="8276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A5CA5AB" id="Group 2369" o:spid="_x0000_s1026" style="position:absolute;margin-left:62.35pt;margin-top:413.8pt;width:470.55pt;height:.1pt;z-index:-251351552;mso-position-horizontal-relative:page;mso-position-vertical-relative:page" coordorigin="1247,8276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bkraAMAAO0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">
                <v:shape id="Freeform 2370" o:spid="_x0000_s1027" style="position:absolute;left:1247;top:8276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65952" behindDoc="1" locked="0" layoutInCell="1" allowOverlap="1" wp14:anchorId="07B19E99" wp14:editId="7A7C61C2">
                <wp:simplePos x="0" y="0"/>
                <wp:positionH relativeFrom="page">
                  <wp:posOffset>791845</wp:posOffset>
                </wp:positionH>
                <wp:positionV relativeFrom="page">
                  <wp:posOffset>5567045</wp:posOffset>
                </wp:positionV>
                <wp:extent cx="5975985" cy="1270"/>
                <wp:effectExtent l="10795" t="13970" r="13970" b="3810"/>
                <wp:wrapNone/>
                <wp:docPr id="413" name="Group 2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767"/>
                          <a:chExt cx="9411" cy="2"/>
                        </a:xfrm>
                      </wpg:grpSpPr>
                      <wps:wsp>
                        <wps:cNvPr id="414" name="Freeform 2372"/>
                        <wps:cNvSpPr>
                          <a:spLocks/>
                        </wps:cNvSpPr>
                        <wps:spPr bwMode="auto">
                          <a:xfrm>
                            <a:off x="1247" y="876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C0F7903" id="Group 2371" o:spid="_x0000_s1026" style="position:absolute;margin-left:62.35pt;margin-top:438.35pt;width:470.55pt;height:.1pt;z-index:-251350528;mso-position-horizontal-relative:page;mso-position-vertical-relative:page" coordorigin="1247,876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qP+aAMAAO0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">
                <v:shape id="Freeform 2372" o:spid="_x0000_s1027" style="position:absolute;left:1247;top:876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66976" behindDoc="1" locked="0" layoutInCell="1" allowOverlap="1" wp14:anchorId="441E12E6" wp14:editId="6E421354">
                <wp:simplePos x="0" y="0"/>
                <wp:positionH relativeFrom="page">
                  <wp:posOffset>791845</wp:posOffset>
                </wp:positionH>
                <wp:positionV relativeFrom="page">
                  <wp:posOffset>5878830</wp:posOffset>
                </wp:positionV>
                <wp:extent cx="5975985" cy="1270"/>
                <wp:effectExtent l="10795" t="11430" r="13970" b="6350"/>
                <wp:wrapNone/>
                <wp:docPr id="411" name="Group 2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258"/>
                          <a:chExt cx="9411" cy="2"/>
                        </a:xfrm>
                      </wpg:grpSpPr>
                      <wps:wsp>
                        <wps:cNvPr id="412" name="Freeform 2374"/>
                        <wps:cNvSpPr>
                          <a:spLocks/>
                        </wps:cNvSpPr>
                        <wps:spPr bwMode="auto">
                          <a:xfrm>
                            <a:off x="1247" y="925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793E9BE" id="Group 2373" o:spid="_x0000_s1026" style="position:absolute;margin-left:62.35pt;margin-top:462.9pt;width:470.55pt;height:.1pt;z-index:-251349504;mso-position-horizontal-relative:page;mso-position-vertical-relative:page" coordorigin="1247,925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">
                <v:shape id="Freeform 2374" o:spid="_x0000_s1027" style="position:absolute;left:1247;top:925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68000" behindDoc="1" locked="0" layoutInCell="1" allowOverlap="1" wp14:anchorId="50C7C7B0" wp14:editId="4614048A">
                <wp:simplePos x="0" y="0"/>
                <wp:positionH relativeFrom="page">
                  <wp:posOffset>791845</wp:posOffset>
                </wp:positionH>
                <wp:positionV relativeFrom="page">
                  <wp:posOffset>6190615</wp:posOffset>
                </wp:positionV>
                <wp:extent cx="5975985" cy="1270"/>
                <wp:effectExtent l="10795" t="8890" r="13970" b="8890"/>
                <wp:wrapNone/>
                <wp:docPr id="409" name="Group 2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749"/>
                          <a:chExt cx="9411" cy="2"/>
                        </a:xfrm>
                      </wpg:grpSpPr>
                      <wps:wsp>
                        <wps:cNvPr id="410" name="Freeform 2376"/>
                        <wps:cNvSpPr>
                          <a:spLocks/>
                        </wps:cNvSpPr>
                        <wps:spPr bwMode="auto">
                          <a:xfrm>
                            <a:off x="1247" y="974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7DD8BCE" id="Group 2375" o:spid="_x0000_s1026" style="position:absolute;margin-left:62.35pt;margin-top:487.45pt;width:470.55pt;height:.1pt;z-index:-251348480;mso-position-horizontal-relative:page;mso-position-vertical-relative:page" coordorigin="1247,974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">
                <v:shape id="Freeform 2376" o:spid="_x0000_s1027" style="position:absolute;left:1247;top:974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69024" behindDoc="1" locked="0" layoutInCell="1" allowOverlap="1" wp14:anchorId="1B448561" wp14:editId="620B985C">
                <wp:simplePos x="0" y="0"/>
                <wp:positionH relativeFrom="page">
                  <wp:posOffset>791845</wp:posOffset>
                </wp:positionH>
                <wp:positionV relativeFrom="page">
                  <wp:posOffset>6501765</wp:posOffset>
                </wp:positionV>
                <wp:extent cx="5975985" cy="1270"/>
                <wp:effectExtent l="10795" t="5715" r="13970" b="12065"/>
                <wp:wrapNone/>
                <wp:docPr id="407" name="Group 2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239"/>
                          <a:chExt cx="9411" cy="2"/>
                        </a:xfrm>
                      </wpg:grpSpPr>
                      <wps:wsp>
                        <wps:cNvPr id="408" name="Freeform 2378"/>
                        <wps:cNvSpPr>
                          <a:spLocks/>
                        </wps:cNvSpPr>
                        <wps:spPr bwMode="auto">
                          <a:xfrm>
                            <a:off x="1247" y="1023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6BA3C65" id="Group 2377" o:spid="_x0000_s1026" style="position:absolute;margin-left:62.35pt;margin-top:511.95pt;width:470.55pt;height:.1pt;z-index:-251347456;mso-position-horizontal-relative:page;mso-position-vertical-relative:page" coordorigin="1247,1023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">
                <v:shape id="Freeform 2378" o:spid="_x0000_s1027" style="position:absolute;left:1247;top:1023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70048" behindDoc="1" locked="0" layoutInCell="1" allowOverlap="1" wp14:anchorId="2EBD96EE" wp14:editId="044308B4">
                <wp:simplePos x="0" y="0"/>
                <wp:positionH relativeFrom="page">
                  <wp:posOffset>791845</wp:posOffset>
                </wp:positionH>
                <wp:positionV relativeFrom="page">
                  <wp:posOffset>6813550</wp:posOffset>
                </wp:positionV>
                <wp:extent cx="5975985" cy="1270"/>
                <wp:effectExtent l="10795" t="12700" r="13970" b="5080"/>
                <wp:wrapNone/>
                <wp:docPr id="405" name="Group 2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730"/>
                          <a:chExt cx="9411" cy="2"/>
                        </a:xfrm>
                      </wpg:grpSpPr>
                      <wps:wsp>
                        <wps:cNvPr id="406" name="Freeform 2380"/>
                        <wps:cNvSpPr>
                          <a:spLocks/>
                        </wps:cNvSpPr>
                        <wps:spPr bwMode="auto">
                          <a:xfrm>
                            <a:off x="1247" y="1073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5396191" id="Group 2379" o:spid="_x0000_s1026" style="position:absolute;margin-left:62.35pt;margin-top:536.5pt;width:470.55pt;height:.1pt;z-index:-251346432;mso-position-horizontal-relative:page;mso-position-vertical-relative:page" coordorigin="1247,1073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">
                <v:shape id="Freeform 2380" o:spid="_x0000_s1027" style="position:absolute;left:1247;top:1073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71072" behindDoc="1" locked="0" layoutInCell="1" allowOverlap="1" wp14:anchorId="3A54073F" wp14:editId="7D38E55F">
                <wp:simplePos x="0" y="0"/>
                <wp:positionH relativeFrom="page">
                  <wp:posOffset>791845</wp:posOffset>
                </wp:positionH>
                <wp:positionV relativeFrom="page">
                  <wp:posOffset>7125335</wp:posOffset>
                </wp:positionV>
                <wp:extent cx="5975985" cy="1270"/>
                <wp:effectExtent l="10795" t="10160" r="13970" b="7620"/>
                <wp:wrapNone/>
                <wp:docPr id="403" name="Group 2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221"/>
                          <a:chExt cx="9411" cy="2"/>
                        </a:xfrm>
                      </wpg:grpSpPr>
                      <wps:wsp>
                        <wps:cNvPr id="404" name="Freeform 2382"/>
                        <wps:cNvSpPr>
                          <a:spLocks/>
                        </wps:cNvSpPr>
                        <wps:spPr bwMode="auto">
                          <a:xfrm>
                            <a:off x="1247" y="1122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A3AC207" id="Group 2381" o:spid="_x0000_s1026" style="position:absolute;margin-left:62.35pt;margin-top:561.05pt;width:470.55pt;height:.1pt;z-index:-251345408;mso-position-horizontal-relative:page;mso-position-vertical-relative:page" coordorigin="1247,1122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">
                <v:shape id="Freeform 2382" o:spid="_x0000_s1027" style="position:absolute;left:1247;top:1122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72096" behindDoc="1" locked="0" layoutInCell="1" allowOverlap="1" wp14:anchorId="44A6CD1C" wp14:editId="1711D48B">
                <wp:simplePos x="0" y="0"/>
                <wp:positionH relativeFrom="page">
                  <wp:posOffset>791845</wp:posOffset>
                </wp:positionH>
                <wp:positionV relativeFrom="page">
                  <wp:posOffset>7437120</wp:posOffset>
                </wp:positionV>
                <wp:extent cx="5975985" cy="1270"/>
                <wp:effectExtent l="10795" t="7620" r="13970" b="10160"/>
                <wp:wrapNone/>
                <wp:docPr id="401" name="Group 2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712"/>
                          <a:chExt cx="9411" cy="2"/>
                        </a:xfrm>
                      </wpg:grpSpPr>
                      <wps:wsp>
                        <wps:cNvPr id="402" name="Freeform 2384"/>
                        <wps:cNvSpPr>
                          <a:spLocks/>
                        </wps:cNvSpPr>
                        <wps:spPr bwMode="auto">
                          <a:xfrm>
                            <a:off x="1247" y="1171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7036EA6" id="Group 2383" o:spid="_x0000_s1026" style="position:absolute;margin-left:62.35pt;margin-top:585.6pt;width:470.55pt;height:.1pt;z-index:-251344384;mso-position-horizontal-relative:page;mso-position-vertical-relative:page" coordorigin="1247,1171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">
                <v:shape id="Freeform 2384" o:spid="_x0000_s1027" style="position:absolute;left:1247;top:1171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73120" behindDoc="1" locked="0" layoutInCell="1" allowOverlap="1" wp14:anchorId="4E17811D" wp14:editId="378F9E03">
                <wp:simplePos x="0" y="0"/>
                <wp:positionH relativeFrom="page">
                  <wp:posOffset>791845</wp:posOffset>
                </wp:positionH>
                <wp:positionV relativeFrom="page">
                  <wp:posOffset>7748270</wp:posOffset>
                </wp:positionV>
                <wp:extent cx="5975985" cy="1270"/>
                <wp:effectExtent l="10795" t="13970" r="13970" b="3810"/>
                <wp:wrapNone/>
                <wp:docPr id="399" name="Group 2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202"/>
                          <a:chExt cx="9411" cy="2"/>
                        </a:xfrm>
                      </wpg:grpSpPr>
                      <wps:wsp>
                        <wps:cNvPr id="400" name="Freeform 2386"/>
                        <wps:cNvSpPr>
                          <a:spLocks/>
                        </wps:cNvSpPr>
                        <wps:spPr bwMode="auto">
                          <a:xfrm>
                            <a:off x="1247" y="1220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834CE52" id="Group 2385" o:spid="_x0000_s1026" style="position:absolute;margin-left:62.35pt;margin-top:610.1pt;width:470.55pt;height:.1pt;z-index:-251343360;mso-position-horizontal-relative:page;mso-position-vertical-relative:page" coordorigin="1247,1220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">
                <v:shape id="Freeform 2386" o:spid="_x0000_s1027" style="position:absolute;left:1247;top:1220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74144" behindDoc="1" locked="0" layoutInCell="1" allowOverlap="1" wp14:anchorId="76C11C7C" wp14:editId="3228BC26">
                <wp:simplePos x="0" y="0"/>
                <wp:positionH relativeFrom="page">
                  <wp:posOffset>791845</wp:posOffset>
                </wp:positionH>
                <wp:positionV relativeFrom="page">
                  <wp:posOffset>8060055</wp:posOffset>
                </wp:positionV>
                <wp:extent cx="5975985" cy="1270"/>
                <wp:effectExtent l="10795" t="11430" r="13970" b="6350"/>
                <wp:wrapNone/>
                <wp:docPr id="397" name="Group 2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693"/>
                          <a:chExt cx="9411" cy="2"/>
                        </a:xfrm>
                      </wpg:grpSpPr>
                      <wps:wsp>
                        <wps:cNvPr id="398" name="Freeform 2388"/>
                        <wps:cNvSpPr>
                          <a:spLocks/>
                        </wps:cNvSpPr>
                        <wps:spPr bwMode="auto">
                          <a:xfrm>
                            <a:off x="1247" y="1269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D979CB4" id="Group 2387" o:spid="_x0000_s1026" style="position:absolute;margin-left:62.35pt;margin-top:634.65pt;width:470.55pt;height:.1pt;z-index:-251342336;mso-position-horizontal-relative:page;mso-position-vertical-relative:page" coordorigin="1247,1269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">
                <v:shape id="Freeform 2388" o:spid="_x0000_s1027" style="position:absolute;left:1247;top:1269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75168" behindDoc="1" locked="0" layoutInCell="1" allowOverlap="1" wp14:anchorId="696EB0EA" wp14:editId="2CB75761">
                <wp:simplePos x="0" y="0"/>
                <wp:positionH relativeFrom="page">
                  <wp:posOffset>791845</wp:posOffset>
                </wp:positionH>
                <wp:positionV relativeFrom="page">
                  <wp:posOffset>8371840</wp:posOffset>
                </wp:positionV>
                <wp:extent cx="5975985" cy="1270"/>
                <wp:effectExtent l="10795" t="8890" r="13970" b="8890"/>
                <wp:wrapNone/>
                <wp:docPr id="395" name="Group 2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184"/>
                          <a:chExt cx="9411" cy="2"/>
                        </a:xfrm>
                      </wpg:grpSpPr>
                      <wps:wsp>
                        <wps:cNvPr id="396" name="Freeform 2390"/>
                        <wps:cNvSpPr>
                          <a:spLocks/>
                        </wps:cNvSpPr>
                        <wps:spPr bwMode="auto">
                          <a:xfrm>
                            <a:off x="1247" y="1318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8CBAF0B" id="Group 2389" o:spid="_x0000_s1026" style="position:absolute;margin-left:62.35pt;margin-top:659.2pt;width:470.55pt;height:.1pt;z-index:-251341312;mso-position-horizontal-relative:page;mso-position-vertical-relative:page" coordorigin="1247,1318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">
                <v:shape id="Freeform 2390" o:spid="_x0000_s1027" style="position:absolute;left:1247;top:1318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76192" behindDoc="1" locked="0" layoutInCell="1" allowOverlap="1" wp14:anchorId="5685E230" wp14:editId="41DDE9F2">
                <wp:simplePos x="0" y="0"/>
                <wp:positionH relativeFrom="page">
                  <wp:posOffset>791845</wp:posOffset>
                </wp:positionH>
                <wp:positionV relativeFrom="page">
                  <wp:posOffset>8683625</wp:posOffset>
                </wp:positionV>
                <wp:extent cx="5975985" cy="1270"/>
                <wp:effectExtent l="10795" t="6350" r="13970" b="11430"/>
                <wp:wrapNone/>
                <wp:docPr id="393" name="Group 2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675"/>
                          <a:chExt cx="9411" cy="2"/>
                        </a:xfrm>
                      </wpg:grpSpPr>
                      <wps:wsp>
                        <wps:cNvPr id="394" name="Freeform 2392"/>
                        <wps:cNvSpPr>
                          <a:spLocks/>
                        </wps:cNvSpPr>
                        <wps:spPr bwMode="auto">
                          <a:xfrm>
                            <a:off x="1247" y="1367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9BAAC0C" id="Group 2391" o:spid="_x0000_s1026" style="position:absolute;margin-left:62.35pt;margin-top:683.75pt;width:470.55pt;height:.1pt;z-index:-251340288;mso-position-horizontal-relative:page;mso-position-vertical-relative:page" coordorigin="1247,1367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">
                <v:shape id="Freeform 2392" o:spid="_x0000_s1027" style="position:absolute;left:1247;top:1367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981312" behindDoc="1" locked="0" layoutInCell="1" allowOverlap="1" wp14:anchorId="69433BD4" wp14:editId="76524499">
                <wp:simplePos x="0" y="0"/>
                <wp:positionH relativeFrom="page">
                  <wp:posOffset>182880</wp:posOffset>
                </wp:positionH>
                <wp:positionV relativeFrom="page">
                  <wp:posOffset>3322955</wp:posOffset>
                </wp:positionV>
                <wp:extent cx="165100" cy="3596005"/>
                <wp:effectExtent l="1905" t="0" r="4445" b="0"/>
                <wp:wrapNone/>
                <wp:docPr id="392" name="Text Box 2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3596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C61B70" w14:textId="77777777" w:rsidR="00D35C18" w:rsidRDefault="00D35C18" w:rsidP="00EC44B8">
                            <w:pPr>
                              <w:spacing w:after="0" w:line="245" w:lineRule="exact"/>
                              <w:ind w:left="20" w:right="-53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DO NOT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WRITE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IN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THIS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AREA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WILL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BE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CUT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OFF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9433BD4" id="Text Box 2401" o:spid="_x0000_s1059" type="#_x0000_t202" style="position:absolute;left:0;text-align:left;margin-left:14.4pt;margin-top:261.65pt;width:13pt;height:283.15pt;z-index:-25133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" filled="f" stroked="f">
                <v:textbox style="layout-flow:vertical" inset="0,0,0,0">
                  <w:txbxContent>
                    <w:p w14:paraId="79C61B70" w14:textId="77777777" w:rsidR="00D35C18" w:rsidRDefault="00D35C18" w:rsidP="00EC44B8">
                      <w:pPr>
                        <w:spacing w:after="0" w:line="245" w:lineRule="exact"/>
                        <w:ind w:left="20" w:right="-53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color w:val="6D6E71"/>
                        </w:rPr>
                        <w:t>DO NOT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WRITE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IN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THIS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AREA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WILL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BE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CUT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OFF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C44B8">
        <w:rPr>
          <w:rFonts w:ascii="Arial" w:eastAsia="Arial" w:hAnsi="Arial" w:cs="Arial"/>
          <w:b/>
          <w:bCs/>
          <w:color w:val="231F20"/>
          <w:position w:val="-1"/>
        </w:rPr>
        <w:t>35</w:t>
      </w:r>
      <w:r w:rsidR="00EC44B8">
        <w:rPr>
          <w:rFonts w:ascii="Arial" w:eastAsia="Arial" w:hAnsi="Arial" w:cs="Arial"/>
          <w:b/>
          <w:bCs/>
          <w:color w:val="231F20"/>
          <w:position w:val="-1"/>
        </w:rPr>
        <w:tab/>
        <w:t>MODERN HIS</w:t>
      </w:r>
      <w:r w:rsidR="00EC44B8">
        <w:rPr>
          <w:rFonts w:ascii="Arial" w:eastAsia="Arial" w:hAnsi="Arial" w:cs="Arial"/>
          <w:b/>
          <w:bCs/>
          <w:color w:val="231F20"/>
          <w:spacing w:val="-4"/>
          <w:position w:val="-1"/>
        </w:rPr>
        <w:t>T</w:t>
      </w:r>
      <w:r w:rsidR="00EC44B8">
        <w:rPr>
          <w:rFonts w:ascii="Arial" w:eastAsia="Arial" w:hAnsi="Arial" w:cs="Arial"/>
          <w:b/>
          <w:bCs/>
          <w:color w:val="231F20"/>
          <w:position w:val="-1"/>
        </w:rPr>
        <w:t>O</w:t>
      </w:r>
      <w:r w:rsidR="00EC44B8">
        <w:rPr>
          <w:rFonts w:ascii="Arial" w:eastAsia="Arial" w:hAnsi="Arial" w:cs="Arial"/>
          <w:b/>
          <w:bCs/>
          <w:color w:val="231F20"/>
          <w:spacing w:val="-8"/>
          <w:position w:val="-1"/>
        </w:rPr>
        <w:t>R</w:t>
      </w:r>
      <w:r w:rsidR="00EC44B8">
        <w:rPr>
          <w:rFonts w:ascii="Arial" w:eastAsia="Arial" w:hAnsi="Arial" w:cs="Arial"/>
          <w:b/>
          <w:bCs/>
          <w:color w:val="231F20"/>
          <w:position w:val="-1"/>
        </w:rPr>
        <w:t>Y</w:t>
      </w:r>
    </w:p>
    <w:p w14:paraId="0B9EA5A5" w14:textId="77777777" w:rsidR="00EC44B8" w:rsidRDefault="00EC44B8" w:rsidP="00EC44B8">
      <w:pPr>
        <w:spacing w:before="6" w:after="0" w:line="220" w:lineRule="exact"/>
      </w:pPr>
    </w:p>
    <w:p w14:paraId="60455546" w14:textId="64CA1192" w:rsidR="00EC44B8" w:rsidRDefault="00F82685" w:rsidP="00EC44B8">
      <w:pPr>
        <w:tabs>
          <w:tab w:val="left" w:pos="3600"/>
        </w:tabs>
        <w:spacing w:before="32" w:after="0" w:line="248" w:lineRule="exact"/>
        <w:ind w:left="107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51616" behindDoc="1" locked="0" layoutInCell="1" allowOverlap="1" wp14:anchorId="535B1F89" wp14:editId="5CE1FD94">
                <wp:simplePos x="0" y="0"/>
                <wp:positionH relativeFrom="page">
                  <wp:posOffset>791845</wp:posOffset>
                </wp:positionH>
                <wp:positionV relativeFrom="paragraph">
                  <wp:posOffset>461645</wp:posOffset>
                </wp:positionV>
                <wp:extent cx="5975985" cy="1270"/>
                <wp:effectExtent l="10795" t="11430" r="13970" b="6350"/>
                <wp:wrapNone/>
                <wp:docPr id="390" name="Group 2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7"/>
                          <a:chExt cx="9411" cy="2"/>
                        </a:xfrm>
                      </wpg:grpSpPr>
                      <wps:wsp>
                        <wps:cNvPr id="391" name="Freeform 2344"/>
                        <wps:cNvSpPr>
                          <a:spLocks/>
                        </wps:cNvSpPr>
                        <wps:spPr bwMode="auto">
                          <a:xfrm>
                            <a:off x="1247" y="72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87E63F1" id="Group 2343" o:spid="_x0000_s1026" style="position:absolute;margin-left:62.35pt;margin-top:36.35pt;width:470.55pt;height:.1pt;z-index:-251364864;mso-position-horizontal-relative:page" coordorigin="1247,72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">
                <v:shape id="Freeform 2344" o:spid="_x0000_s1027" style="position:absolute;left:1247;top:72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52640" behindDoc="1" locked="0" layoutInCell="1" allowOverlap="1" wp14:anchorId="69D5BDB5" wp14:editId="6F482C2A">
                <wp:simplePos x="0" y="0"/>
                <wp:positionH relativeFrom="page">
                  <wp:posOffset>791845</wp:posOffset>
                </wp:positionH>
                <wp:positionV relativeFrom="paragraph">
                  <wp:posOffset>773430</wp:posOffset>
                </wp:positionV>
                <wp:extent cx="5975985" cy="1270"/>
                <wp:effectExtent l="10795" t="8890" r="13970" b="8890"/>
                <wp:wrapNone/>
                <wp:docPr id="388" name="Group 2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18"/>
                          <a:chExt cx="9411" cy="2"/>
                        </a:xfrm>
                      </wpg:grpSpPr>
                      <wps:wsp>
                        <wps:cNvPr id="389" name="Freeform 2346"/>
                        <wps:cNvSpPr>
                          <a:spLocks/>
                        </wps:cNvSpPr>
                        <wps:spPr bwMode="auto">
                          <a:xfrm>
                            <a:off x="1247" y="121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6DB9C65" id="Group 2345" o:spid="_x0000_s1026" style="position:absolute;margin-left:62.35pt;margin-top:60.9pt;width:470.55pt;height:.1pt;z-index:-251363840;mso-position-horizontal-relative:page" coordorigin="1247,121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">
                <v:shape id="Freeform 2346" o:spid="_x0000_s1027" style="position:absolute;left:1247;top:121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53664" behindDoc="1" locked="0" layoutInCell="1" allowOverlap="1" wp14:anchorId="47DBBB05" wp14:editId="259E8D04">
                <wp:simplePos x="0" y="0"/>
                <wp:positionH relativeFrom="page">
                  <wp:posOffset>791845</wp:posOffset>
                </wp:positionH>
                <wp:positionV relativeFrom="paragraph">
                  <wp:posOffset>1085215</wp:posOffset>
                </wp:positionV>
                <wp:extent cx="5975985" cy="1270"/>
                <wp:effectExtent l="10795" t="6350" r="13970" b="11430"/>
                <wp:wrapNone/>
                <wp:docPr id="386" name="Group 2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709"/>
                          <a:chExt cx="9411" cy="2"/>
                        </a:xfrm>
                      </wpg:grpSpPr>
                      <wps:wsp>
                        <wps:cNvPr id="387" name="Freeform 2348"/>
                        <wps:cNvSpPr>
                          <a:spLocks/>
                        </wps:cNvSpPr>
                        <wps:spPr bwMode="auto">
                          <a:xfrm>
                            <a:off x="1247" y="170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2D8E4C8" id="Group 2347" o:spid="_x0000_s1026" style="position:absolute;margin-left:62.35pt;margin-top:85.45pt;width:470.55pt;height:.1pt;z-index:-251362816;mso-position-horizontal-relative:page" coordorigin="1247,170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">
                <v:shape id="Freeform 2348" o:spid="_x0000_s1027" style="position:absolute;left:1247;top:170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54688" behindDoc="1" locked="0" layoutInCell="1" allowOverlap="1" wp14:anchorId="53A288BB" wp14:editId="26D12DF7">
                <wp:simplePos x="0" y="0"/>
                <wp:positionH relativeFrom="page">
                  <wp:posOffset>791845</wp:posOffset>
                </wp:positionH>
                <wp:positionV relativeFrom="paragraph">
                  <wp:posOffset>1396365</wp:posOffset>
                </wp:positionV>
                <wp:extent cx="5975985" cy="1270"/>
                <wp:effectExtent l="10795" t="12700" r="13970" b="5080"/>
                <wp:wrapNone/>
                <wp:docPr id="384" name="Group 2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2199"/>
                          <a:chExt cx="9411" cy="2"/>
                        </a:xfrm>
                      </wpg:grpSpPr>
                      <wps:wsp>
                        <wps:cNvPr id="385" name="Freeform 2350"/>
                        <wps:cNvSpPr>
                          <a:spLocks/>
                        </wps:cNvSpPr>
                        <wps:spPr bwMode="auto">
                          <a:xfrm>
                            <a:off x="1247" y="219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D3906A1" id="Group 2349" o:spid="_x0000_s1026" style="position:absolute;margin-left:62.35pt;margin-top:109.95pt;width:470.55pt;height:.1pt;z-index:-251361792;mso-position-horizontal-relative:page" coordorigin="1247,219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">
                <v:shape id="Freeform 2350" o:spid="_x0000_s1027" style="position:absolute;left:1247;top:219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 w:rsidR="00EC44B8">
        <w:rPr>
          <w:rFonts w:ascii="Arial" w:eastAsia="Arial" w:hAnsi="Arial" w:cs="Arial"/>
          <w:color w:val="231F20"/>
          <w:position w:val="-1"/>
        </w:rPr>
        <w:t xml:space="preserve">Question number: </w:t>
      </w:r>
      <w:r w:rsidR="00EC44B8">
        <w:rPr>
          <w:rFonts w:ascii="Arial" w:eastAsia="Arial" w:hAnsi="Arial" w:cs="Arial"/>
          <w:color w:val="231F20"/>
          <w:w w:val="210"/>
          <w:position w:val="-1"/>
          <w:u w:val="single" w:color="231F20"/>
        </w:rPr>
        <w:t xml:space="preserve"> </w:t>
      </w:r>
      <w:r w:rsidR="00EC44B8">
        <w:rPr>
          <w:rFonts w:ascii="Arial" w:eastAsia="Arial" w:hAnsi="Arial" w:cs="Arial"/>
          <w:color w:val="231F20"/>
          <w:position w:val="-1"/>
          <w:u w:val="single" w:color="231F20"/>
        </w:rPr>
        <w:tab/>
      </w:r>
    </w:p>
    <w:p w14:paraId="5EE55052" w14:textId="77777777" w:rsidR="00EC44B8" w:rsidRDefault="00EC44B8" w:rsidP="00EC44B8">
      <w:pPr>
        <w:spacing w:before="6" w:after="0" w:line="180" w:lineRule="exact"/>
        <w:rPr>
          <w:sz w:val="18"/>
          <w:szCs w:val="18"/>
        </w:rPr>
      </w:pPr>
    </w:p>
    <w:p w14:paraId="1E47373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D1E72F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42CCE0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5E90F7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9039DD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ACB889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D42EA6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B2684E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FC62AF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06B792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614DB0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923D5B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ECB9C0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42DE01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EFA652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707C67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05489C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636A85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9E577B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32E53F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358E6B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497606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E5A5E8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BE95EB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2E2C3F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0845A0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07FB2F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E00719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2125D8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59A322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782A13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96EA6E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506889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6B224E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B3E7FE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7BE379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767277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B62066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A9D69A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3EAEE4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6C405F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9269FD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9CEC84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CE64F7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A82815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BA9821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0EF58E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932A5D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71199C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9452B4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D992CD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85AE27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1ADDFE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6731BA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8F97A4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5D441F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AF2A01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8F3FDD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35D6A5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1C5213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296EDE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3318AF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EADDE1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F2E959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92E7FC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7E8C3A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7A750C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8D3FF4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7F5E83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FDB600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DFEB2C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F1E0AF0" w14:textId="67640E8B" w:rsidR="00EC44B8" w:rsidRDefault="00F82685" w:rsidP="00EC44B8">
      <w:pPr>
        <w:spacing w:before="32" w:after="0" w:line="240" w:lineRule="auto"/>
        <w:ind w:left="4036" w:right="4017"/>
        <w:jc w:val="center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77216" behindDoc="1" locked="0" layoutInCell="1" allowOverlap="1" wp14:anchorId="1D644694" wp14:editId="370F7764">
                <wp:simplePos x="0" y="0"/>
                <wp:positionH relativeFrom="page">
                  <wp:posOffset>791845</wp:posOffset>
                </wp:positionH>
                <wp:positionV relativeFrom="paragraph">
                  <wp:posOffset>-1060450</wp:posOffset>
                </wp:positionV>
                <wp:extent cx="5975985" cy="1270"/>
                <wp:effectExtent l="10795" t="10795" r="13970" b="6985"/>
                <wp:wrapNone/>
                <wp:docPr id="382" name="Group 2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670"/>
                          <a:chExt cx="9411" cy="2"/>
                        </a:xfrm>
                      </wpg:grpSpPr>
                      <wps:wsp>
                        <wps:cNvPr id="383" name="Freeform 2394"/>
                        <wps:cNvSpPr>
                          <a:spLocks/>
                        </wps:cNvSpPr>
                        <wps:spPr bwMode="auto">
                          <a:xfrm>
                            <a:off x="1247" y="-167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939C2DA" id="Group 2393" o:spid="_x0000_s1026" style="position:absolute;margin-left:62.35pt;margin-top:-83.5pt;width:470.55pt;height:.1pt;z-index:-251339264;mso-position-horizontal-relative:page" coordorigin="1247,-167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">
                <v:shape id="Freeform 2394" o:spid="_x0000_s1027" style="position:absolute;left:1247;top:-167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78240" behindDoc="1" locked="0" layoutInCell="1" allowOverlap="1" wp14:anchorId="2AF44AAC" wp14:editId="66D337D5">
                <wp:simplePos x="0" y="0"/>
                <wp:positionH relativeFrom="page">
                  <wp:posOffset>791845</wp:posOffset>
                </wp:positionH>
                <wp:positionV relativeFrom="paragraph">
                  <wp:posOffset>-748665</wp:posOffset>
                </wp:positionV>
                <wp:extent cx="5975985" cy="1270"/>
                <wp:effectExtent l="10795" t="8255" r="13970" b="9525"/>
                <wp:wrapNone/>
                <wp:docPr id="380" name="Group 2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179"/>
                          <a:chExt cx="9411" cy="2"/>
                        </a:xfrm>
                      </wpg:grpSpPr>
                      <wps:wsp>
                        <wps:cNvPr id="381" name="Freeform 2396"/>
                        <wps:cNvSpPr>
                          <a:spLocks/>
                        </wps:cNvSpPr>
                        <wps:spPr bwMode="auto">
                          <a:xfrm>
                            <a:off x="1247" y="-117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4197BC7" id="Group 2395" o:spid="_x0000_s1026" style="position:absolute;margin-left:62.35pt;margin-top:-58.95pt;width:470.55pt;height:.1pt;z-index:-251338240;mso-position-horizontal-relative:page" coordorigin="1247,-117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">
                <v:shape id="Freeform 2396" o:spid="_x0000_s1027" style="position:absolute;left:1247;top:-117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79264" behindDoc="1" locked="0" layoutInCell="1" allowOverlap="1" wp14:anchorId="78E17715" wp14:editId="7F249CDA">
                <wp:simplePos x="0" y="0"/>
                <wp:positionH relativeFrom="page">
                  <wp:posOffset>791845</wp:posOffset>
                </wp:positionH>
                <wp:positionV relativeFrom="paragraph">
                  <wp:posOffset>-436880</wp:posOffset>
                </wp:positionV>
                <wp:extent cx="5975985" cy="1270"/>
                <wp:effectExtent l="10795" t="5715" r="13970" b="12065"/>
                <wp:wrapNone/>
                <wp:docPr id="378" name="Group 2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688"/>
                          <a:chExt cx="9411" cy="2"/>
                        </a:xfrm>
                      </wpg:grpSpPr>
                      <wps:wsp>
                        <wps:cNvPr id="379" name="Freeform 2398"/>
                        <wps:cNvSpPr>
                          <a:spLocks/>
                        </wps:cNvSpPr>
                        <wps:spPr bwMode="auto">
                          <a:xfrm>
                            <a:off x="1247" y="-68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5FE397B" id="Group 2397" o:spid="_x0000_s1026" style="position:absolute;margin-left:62.35pt;margin-top:-34.4pt;width:470.55pt;height:.1pt;z-index:-251337216;mso-position-horizontal-relative:page" coordorigin="1247,-68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">
                <v:shape id="Freeform 2398" o:spid="_x0000_s1027" style="position:absolute;left:1247;top:-68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80288" behindDoc="1" locked="0" layoutInCell="1" allowOverlap="1" wp14:anchorId="7CA24F38" wp14:editId="01D88D24">
                <wp:simplePos x="0" y="0"/>
                <wp:positionH relativeFrom="page">
                  <wp:posOffset>791845</wp:posOffset>
                </wp:positionH>
                <wp:positionV relativeFrom="paragraph">
                  <wp:posOffset>-125730</wp:posOffset>
                </wp:positionV>
                <wp:extent cx="5975985" cy="1270"/>
                <wp:effectExtent l="10795" t="12065" r="13970" b="5715"/>
                <wp:wrapNone/>
                <wp:docPr id="376" name="Group 2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98"/>
                          <a:chExt cx="9411" cy="2"/>
                        </a:xfrm>
                      </wpg:grpSpPr>
                      <wps:wsp>
                        <wps:cNvPr id="377" name="Freeform 2400"/>
                        <wps:cNvSpPr>
                          <a:spLocks/>
                        </wps:cNvSpPr>
                        <wps:spPr bwMode="auto">
                          <a:xfrm>
                            <a:off x="1247" y="-19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B775F96" id="Group 2399" o:spid="_x0000_s1026" style="position:absolute;margin-left:62.35pt;margin-top:-9.9pt;width:470.55pt;height:.1pt;z-index:-251336192;mso-position-horizontal-relative:page" coordorigin="1247,-19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">
                <v:shape id="Freeform 2400" o:spid="_x0000_s1027" style="position:absolute;left:1247;top:-19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 w:rsidR="00EC44B8">
        <w:rPr>
          <w:rFonts w:ascii="Arial" w:eastAsia="Arial" w:hAnsi="Arial" w:cs="Arial"/>
          <w:b/>
          <w:bCs/>
          <w:color w:val="231F20"/>
        </w:rPr>
        <w:t xml:space="preserve">See next </w:t>
      </w:r>
      <w:r w:rsidR="00EC44B8">
        <w:rPr>
          <w:rFonts w:ascii="Arial" w:eastAsia="Arial" w:hAnsi="Arial" w:cs="Arial"/>
          <w:b/>
          <w:bCs/>
          <w:color w:val="231F20"/>
          <w:w w:val="99"/>
        </w:rPr>
        <w:t>page</w:t>
      </w:r>
    </w:p>
    <w:p w14:paraId="5E964FF5" w14:textId="77777777" w:rsidR="00EC44B8" w:rsidRDefault="00EC44B8" w:rsidP="00EC44B8">
      <w:pPr>
        <w:spacing w:after="0"/>
        <w:jc w:val="center"/>
        <w:sectPr w:rsidR="00EC44B8">
          <w:headerReference w:type="default" r:id="rId40"/>
          <w:pgSz w:w="11920" w:h="16840"/>
          <w:pgMar w:top="600" w:right="1140" w:bottom="280" w:left="1140" w:header="0" w:footer="2260" w:gutter="0"/>
          <w:cols w:space="720"/>
        </w:sectPr>
      </w:pPr>
    </w:p>
    <w:p w14:paraId="1775772F" w14:textId="6C9C5549" w:rsidR="00EC44B8" w:rsidRDefault="00F82685" w:rsidP="00EC44B8">
      <w:pPr>
        <w:tabs>
          <w:tab w:val="left" w:pos="7500"/>
        </w:tabs>
        <w:spacing w:before="77" w:after="0" w:line="248" w:lineRule="exact"/>
        <w:ind w:left="4691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82336" behindDoc="1" locked="0" layoutInCell="1" allowOverlap="1" wp14:anchorId="699BD8AD" wp14:editId="67957AFE">
                <wp:simplePos x="0" y="0"/>
                <wp:positionH relativeFrom="page">
                  <wp:posOffset>428625</wp:posOffset>
                </wp:positionH>
                <wp:positionV relativeFrom="page">
                  <wp:posOffset>360045</wp:posOffset>
                </wp:positionV>
                <wp:extent cx="1270" cy="9972040"/>
                <wp:effectExtent l="9525" t="7620" r="8255" b="12065"/>
                <wp:wrapNone/>
                <wp:docPr id="374" name="Group 2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9972040"/>
                          <a:chOff x="675" y="567"/>
                          <a:chExt cx="2" cy="15704"/>
                        </a:xfrm>
                      </wpg:grpSpPr>
                      <wps:wsp>
                        <wps:cNvPr id="375" name="Freeform 2403"/>
                        <wps:cNvSpPr>
                          <a:spLocks/>
                        </wps:cNvSpPr>
                        <wps:spPr bwMode="auto">
                          <a:xfrm>
                            <a:off x="675" y="567"/>
                            <a:ext cx="2" cy="15704"/>
                          </a:xfrm>
                          <a:custGeom>
                            <a:avLst/>
                            <a:gdLst>
                              <a:gd name="T0" fmla="+- 0 567 567"/>
                              <a:gd name="T1" fmla="*/ 567 h 15704"/>
                              <a:gd name="T2" fmla="+- 0 16271 567"/>
                              <a:gd name="T3" fmla="*/ 16271 h 157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704">
                                <a:moveTo>
                                  <a:pt x="0" y="0"/>
                                </a:moveTo>
                                <a:lnTo>
                                  <a:pt x="0" y="157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55F0200" id="Group 2402" o:spid="_x0000_s1026" style="position:absolute;margin-left:33.75pt;margin-top:28.35pt;width:.1pt;height:785.2pt;z-index:-251334144;mso-position-horizontal-relative:page;mso-position-vertical-relative:page" coordorigin="675,567" coordsize="2,1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">
                <v:shape id="Freeform 2403" o:spid="_x0000_s1027" style="position:absolute;left:675;top:567;width:2;height:15704;visibility:visible;mso-wrap-style:square;v-text-anchor:top" coordsize="2,15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" path="m,l,15704e" filled="f" strokecolor="#231f20" strokeweight=".5pt">
                  <v:path arrowok="t" o:connecttype="custom" o:connectlocs="0,567;0,16271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87456" behindDoc="1" locked="0" layoutInCell="1" allowOverlap="1" wp14:anchorId="1AD446B5" wp14:editId="75E817CD">
                <wp:simplePos x="0" y="0"/>
                <wp:positionH relativeFrom="page">
                  <wp:posOffset>791845</wp:posOffset>
                </wp:positionH>
                <wp:positionV relativeFrom="page">
                  <wp:posOffset>2450465</wp:posOffset>
                </wp:positionV>
                <wp:extent cx="5975985" cy="1270"/>
                <wp:effectExtent l="10795" t="12065" r="13970" b="5715"/>
                <wp:wrapNone/>
                <wp:docPr id="372" name="Group 2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3859"/>
                          <a:chExt cx="9411" cy="2"/>
                        </a:xfrm>
                      </wpg:grpSpPr>
                      <wps:wsp>
                        <wps:cNvPr id="373" name="Freeform 2413"/>
                        <wps:cNvSpPr>
                          <a:spLocks/>
                        </wps:cNvSpPr>
                        <wps:spPr bwMode="auto">
                          <a:xfrm>
                            <a:off x="1247" y="385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C03FD96" id="Group 2412" o:spid="_x0000_s1026" style="position:absolute;margin-left:62.35pt;margin-top:192.95pt;width:470.55pt;height:.1pt;z-index:-251329024;mso-position-horizontal-relative:page;mso-position-vertical-relative:page" coordorigin="1247,385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">
                <v:shape id="Freeform 2413" o:spid="_x0000_s1027" style="position:absolute;left:1247;top:385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88480" behindDoc="1" locked="0" layoutInCell="1" allowOverlap="1" wp14:anchorId="5CA949C5" wp14:editId="51A48241">
                <wp:simplePos x="0" y="0"/>
                <wp:positionH relativeFrom="page">
                  <wp:posOffset>791845</wp:posOffset>
                </wp:positionH>
                <wp:positionV relativeFrom="page">
                  <wp:posOffset>2762250</wp:posOffset>
                </wp:positionV>
                <wp:extent cx="5975985" cy="1270"/>
                <wp:effectExtent l="10795" t="9525" r="13970" b="8255"/>
                <wp:wrapNone/>
                <wp:docPr id="370" name="Group 2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350"/>
                          <a:chExt cx="9411" cy="2"/>
                        </a:xfrm>
                      </wpg:grpSpPr>
                      <wps:wsp>
                        <wps:cNvPr id="371" name="Freeform 2415"/>
                        <wps:cNvSpPr>
                          <a:spLocks/>
                        </wps:cNvSpPr>
                        <wps:spPr bwMode="auto">
                          <a:xfrm>
                            <a:off x="1247" y="435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F44B6FF" id="Group 2414" o:spid="_x0000_s1026" style="position:absolute;margin-left:62.35pt;margin-top:217.5pt;width:470.55pt;height:.1pt;z-index:-251328000;mso-position-horizontal-relative:page;mso-position-vertical-relative:page" coordorigin="1247,435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">
                <v:shape id="Freeform 2415" o:spid="_x0000_s1027" style="position:absolute;left:1247;top:435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89504" behindDoc="1" locked="0" layoutInCell="1" allowOverlap="1" wp14:anchorId="657FF75C" wp14:editId="33DE5117">
                <wp:simplePos x="0" y="0"/>
                <wp:positionH relativeFrom="page">
                  <wp:posOffset>791845</wp:posOffset>
                </wp:positionH>
                <wp:positionV relativeFrom="page">
                  <wp:posOffset>3074035</wp:posOffset>
                </wp:positionV>
                <wp:extent cx="5975985" cy="1270"/>
                <wp:effectExtent l="10795" t="6985" r="13970" b="10795"/>
                <wp:wrapNone/>
                <wp:docPr id="368" name="Group 2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841"/>
                          <a:chExt cx="9411" cy="2"/>
                        </a:xfrm>
                      </wpg:grpSpPr>
                      <wps:wsp>
                        <wps:cNvPr id="369" name="Freeform 2417"/>
                        <wps:cNvSpPr>
                          <a:spLocks/>
                        </wps:cNvSpPr>
                        <wps:spPr bwMode="auto">
                          <a:xfrm>
                            <a:off x="1247" y="484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151432E" id="Group 2416" o:spid="_x0000_s1026" style="position:absolute;margin-left:62.35pt;margin-top:242.05pt;width:470.55pt;height:.1pt;z-index:-251326976;mso-position-horizontal-relative:page;mso-position-vertical-relative:page" coordorigin="1247,484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2fYZwMAAO0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">
                <v:shape id="Freeform 2417" o:spid="_x0000_s1027" style="position:absolute;left:1247;top:484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90528" behindDoc="1" locked="0" layoutInCell="1" allowOverlap="1" wp14:anchorId="79417ABB" wp14:editId="622A2661">
                <wp:simplePos x="0" y="0"/>
                <wp:positionH relativeFrom="page">
                  <wp:posOffset>791845</wp:posOffset>
                </wp:positionH>
                <wp:positionV relativeFrom="page">
                  <wp:posOffset>3385820</wp:posOffset>
                </wp:positionV>
                <wp:extent cx="5975985" cy="1270"/>
                <wp:effectExtent l="10795" t="13970" r="13970" b="3810"/>
                <wp:wrapNone/>
                <wp:docPr id="366" name="Group 2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332"/>
                          <a:chExt cx="9411" cy="2"/>
                        </a:xfrm>
                      </wpg:grpSpPr>
                      <wps:wsp>
                        <wps:cNvPr id="367" name="Freeform 2419"/>
                        <wps:cNvSpPr>
                          <a:spLocks/>
                        </wps:cNvSpPr>
                        <wps:spPr bwMode="auto">
                          <a:xfrm>
                            <a:off x="1247" y="533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56BC8F5" id="Group 2418" o:spid="_x0000_s1026" style="position:absolute;margin-left:62.35pt;margin-top:266.6pt;width:470.55pt;height:.1pt;z-index:-251325952;mso-position-horizontal-relative:page;mso-position-vertical-relative:page" coordorigin="1247,533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">
                <v:shape id="Freeform 2419" o:spid="_x0000_s1027" style="position:absolute;left:1247;top:533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91552" behindDoc="1" locked="0" layoutInCell="1" allowOverlap="1" wp14:anchorId="600E50DE" wp14:editId="7DFCED6B">
                <wp:simplePos x="0" y="0"/>
                <wp:positionH relativeFrom="page">
                  <wp:posOffset>791845</wp:posOffset>
                </wp:positionH>
                <wp:positionV relativeFrom="page">
                  <wp:posOffset>3696970</wp:posOffset>
                </wp:positionV>
                <wp:extent cx="5975985" cy="1270"/>
                <wp:effectExtent l="10795" t="10795" r="13970" b="6985"/>
                <wp:wrapNone/>
                <wp:docPr id="364" name="Group 2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822"/>
                          <a:chExt cx="9411" cy="2"/>
                        </a:xfrm>
                      </wpg:grpSpPr>
                      <wps:wsp>
                        <wps:cNvPr id="365" name="Freeform 2421"/>
                        <wps:cNvSpPr>
                          <a:spLocks/>
                        </wps:cNvSpPr>
                        <wps:spPr bwMode="auto">
                          <a:xfrm>
                            <a:off x="1247" y="582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CB7E58F" id="Group 2420" o:spid="_x0000_s1026" style="position:absolute;margin-left:62.35pt;margin-top:291.1pt;width:470.55pt;height:.1pt;z-index:-251324928;mso-position-horizontal-relative:page;mso-position-vertical-relative:page" coordorigin="1247,582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">
                <v:shape id="Freeform 2421" o:spid="_x0000_s1027" style="position:absolute;left:1247;top:582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92576" behindDoc="1" locked="0" layoutInCell="1" allowOverlap="1" wp14:anchorId="20413515" wp14:editId="0A419B3B">
                <wp:simplePos x="0" y="0"/>
                <wp:positionH relativeFrom="page">
                  <wp:posOffset>791845</wp:posOffset>
                </wp:positionH>
                <wp:positionV relativeFrom="page">
                  <wp:posOffset>4008755</wp:posOffset>
                </wp:positionV>
                <wp:extent cx="5975985" cy="1270"/>
                <wp:effectExtent l="10795" t="8255" r="13970" b="9525"/>
                <wp:wrapNone/>
                <wp:docPr id="362" name="Group 2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313"/>
                          <a:chExt cx="9411" cy="2"/>
                        </a:xfrm>
                      </wpg:grpSpPr>
                      <wps:wsp>
                        <wps:cNvPr id="363" name="Freeform 2423"/>
                        <wps:cNvSpPr>
                          <a:spLocks/>
                        </wps:cNvSpPr>
                        <wps:spPr bwMode="auto">
                          <a:xfrm>
                            <a:off x="1247" y="631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61C4F9F" id="Group 2422" o:spid="_x0000_s1026" style="position:absolute;margin-left:62.35pt;margin-top:315.65pt;width:470.55pt;height:.1pt;z-index:-251323904;mso-position-horizontal-relative:page;mso-position-vertical-relative:page" coordorigin="1247,631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">
                <v:shape id="Freeform 2423" o:spid="_x0000_s1027" style="position:absolute;left:1247;top:631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93600" behindDoc="1" locked="0" layoutInCell="1" allowOverlap="1" wp14:anchorId="009E37B5" wp14:editId="3918F4D9">
                <wp:simplePos x="0" y="0"/>
                <wp:positionH relativeFrom="page">
                  <wp:posOffset>791845</wp:posOffset>
                </wp:positionH>
                <wp:positionV relativeFrom="page">
                  <wp:posOffset>4320540</wp:posOffset>
                </wp:positionV>
                <wp:extent cx="5975985" cy="1270"/>
                <wp:effectExtent l="10795" t="5715" r="13970" b="12065"/>
                <wp:wrapNone/>
                <wp:docPr id="360" name="Group 2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804"/>
                          <a:chExt cx="9411" cy="2"/>
                        </a:xfrm>
                      </wpg:grpSpPr>
                      <wps:wsp>
                        <wps:cNvPr id="361" name="Freeform 2425"/>
                        <wps:cNvSpPr>
                          <a:spLocks/>
                        </wps:cNvSpPr>
                        <wps:spPr bwMode="auto">
                          <a:xfrm>
                            <a:off x="1247" y="680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9EAEBC2" id="Group 2424" o:spid="_x0000_s1026" style="position:absolute;margin-left:62.35pt;margin-top:340.2pt;width:470.55pt;height:.1pt;z-index:-251322880;mso-position-horizontal-relative:page;mso-position-vertical-relative:page" coordorigin="1247,680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">
                <v:shape id="Freeform 2425" o:spid="_x0000_s1027" style="position:absolute;left:1247;top:680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94624" behindDoc="1" locked="0" layoutInCell="1" allowOverlap="1" wp14:anchorId="50CBBC65" wp14:editId="3613BBA9">
                <wp:simplePos x="0" y="0"/>
                <wp:positionH relativeFrom="page">
                  <wp:posOffset>791845</wp:posOffset>
                </wp:positionH>
                <wp:positionV relativeFrom="page">
                  <wp:posOffset>4632325</wp:posOffset>
                </wp:positionV>
                <wp:extent cx="5975985" cy="1270"/>
                <wp:effectExtent l="10795" t="12700" r="13970" b="5080"/>
                <wp:wrapNone/>
                <wp:docPr id="358" name="Group 2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95"/>
                          <a:chExt cx="9411" cy="2"/>
                        </a:xfrm>
                      </wpg:grpSpPr>
                      <wps:wsp>
                        <wps:cNvPr id="359" name="Freeform 2427"/>
                        <wps:cNvSpPr>
                          <a:spLocks/>
                        </wps:cNvSpPr>
                        <wps:spPr bwMode="auto">
                          <a:xfrm>
                            <a:off x="1247" y="729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4185300" id="Group 2426" o:spid="_x0000_s1026" style="position:absolute;margin-left:62.35pt;margin-top:364.75pt;width:470.55pt;height:.1pt;z-index:-251321856;mso-position-horizontal-relative:page;mso-position-vertical-relative:page" coordorigin="1247,729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">
                <v:shape id="Freeform 2427" o:spid="_x0000_s1027" style="position:absolute;left:1247;top:729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95648" behindDoc="1" locked="0" layoutInCell="1" allowOverlap="1" wp14:anchorId="33075DE3" wp14:editId="41AED2DA">
                <wp:simplePos x="0" y="0"/>
                <wp:positionH relativeFrom="page">
                  <wp:posOffset>791845</wp:posOffset>
                </wp:positionH>
                <wp:positionV relativeFrom="page">
                  <wp:posOffset>4943475</wp:posOffset>
                </wp:positionV>
                <wp:extent cx="5975985" cy="1270"/>
                <wp:effectExtent l="10795" t="9525" r="13970" b="8255"/>
                <wp:wrapNone/>
                <wp:docPr id="356" name="Group 2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785"/>
                          <a:chExt cx="9411" cy="2"/>
                        </a:xfrm>
                      </wpg:grpSpPr>
                      <wps:wsp>
                        <wps:cNvPr id="357" name="Freeform 2429"/>
                        <wps:cNvSpPr>
                          <a:spLocks/>
                        </wps:cNvSpPr>
                        <wps:spPr bwMode="auto">
                          <a:xfrm>
                            <a:off x="1247" y="778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4262189" id="Group 2428" o:spid="_x0000_s1026" style="position:absolute;margin-left:62.35pt;margin-top:389.25pt;width:470.55pt;height:.1pt;z-index:-251320832;mso-position-horizontal-relative:page;mso-position-vertical-relative:page" coordorigin="1247,778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">
                <v:shape id="Freeform 2429" o:spid="_x0000_s1027" style="position:absolute;left:1247;top:778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96672" behindDoc="1" locked="0" layoutInCell="1" allowOverlap="1" wp14:anchorId="3CA9A1AF" wp14:editId="449AF791">
                <wp:simplePos x="0" y="0"/>
                <wp:positionH relativeFrom="page">
                  <wp:posOffset>791845</wp:posOffset>
                </wp:positionH>
                <wp:positionV relativeFrom="page">
                  <wp:posOffset>5255260</wp:posOffset>
                </wp:positionV>
                <wp:extent cx="5975985" cy="1270"/>
                <wp:effectExtent l="10795" t="6985" r="13970" b="10795"/>
                <wp:wrapNone/>
                <wp:docPr id="354" name="Group 2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276"/>
                          <a:chExt cx="9411" cy="2"/>
                        </a:xfrm>
                      </wpg:grpSpPr>
                      <wps:wsp>
                        <wps:cNvPr id="355" name="Freeform 2431"/>
                        <wps:cNvSpPr>
                          <a:spLocks/>
                        </wps:cNvSpPr>
                        <wps:spPr bwMode="auto">
                          <a:xfrm>
                            <a:off x="1247" y="8276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43165CB" id="Group 2430" o:spid="_x0000_s1026" style="position:absolute;margin-left:62.35pt;margin-top:413.8pt;width:470.55pt;height:.1pt;z-index:-251319808;mso-position-horizontal-relative:page;mso-position-vertical-relative:page" coordorigin="1247,8276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">
                <v:shape id="Freeform 2431" o:spid="_x0000_s1027" style="position:absolute;left:1247;top:8276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97696" behindDoc="1" locked="0" layoutInCell="1" allowOverlap="1" wp14:anchorId="52AC96B5" wp14:editId="032E789A">
                <wp:simplePos x="0" y="0"/>
                <wp:positionH relativeFrom="page">
                  <wp:posOffset>791845</wp:posOffset>
                </wp:positionH>
                <wp:positionV relativeFrom="page">
                  <wp:posOffset>5567045</wp:posOffset>
                </wp:positionV>
                <wp:extent cx="5975985" cy="1270"/>
                <wp:effectExtent l="10795" t="13970" r="13970" b="3810"/>
                <wp:wrapNone/>
                <wp:docPr id="352" name="Group 2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767"/>
                          <a:chExt cx="9411" cy="2"/>
                        </a:xfrm>
                      </wpg:grpSpPr>
                      <wps:wsp>
                        <wps:cNvPr id="353" name="Freeform 2433"/>
                        <wps:cNvSpPr>
                          <a:spLocks/>
                        </wps:cNvSpPr>
                        <wps:spPr bwMode="auto">
                          <a:xfrm>
                            <a:off x="1247" y="876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DB529AF" id="Group 2432" o:spid="_x0000_s1026" style="position:absolute;margin-left:62.35pt;margin-top:438.35pt;width:470.55pt;height:.1pt;z-index:-251318784;mso-position-horizontal-relative:page;mso-position-vertical-relative:page" coordorigin="1247,876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">
                <v:shape id="Freeform 2433" o:spid="_x0000_s1027" style="position:absolute;left:1247;top:876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98720" behindDoc="1" locked="0" layoutInCell="1" allowOverlap="1" wp14:anchorId="421E7951" wp14:editId="32F7C6CD">
                <wp:simplePos x="0" y="0"/>
                <wp:positionH relativeFrom="page">
                  <wp:posOffset>791845</wp:posOffset>
                </wp:positionH>
                <wp:positionV relativeFrom="page">
                  <wp:posOffset>5878830</wp:posOffset>
                </wp:positionV>
                <wp:extent cx="5975985" cy="1270"/>
                <wp:effectExtent l="10795" t="11430" r="13970" b="6350"/>
                <wp:wrapNone/>
                <wp:docPr id="350" name="Group 2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258"/>
                          <a:chExt cx="9411" cy="2"/>
                        </a:xfrm>
                      </wpg:grpSpPr>
                      <wps:wsp>
                        <wps:cNvPr id="351" name="Freeform 2435"/>
                        <wps:cNvSpPr>
                          <a:spLocks/>
                        </wps:cNvSpPr>
                        <wps:spPr bwMode="auto">
                          <a:xfrm>
                            <a:off x="1247" y="925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D1A982F" id="Group 2434" o:spid="_x0000_s1026" style="position:absolute;margin-left:62.35pt;margin-top:462.9pt;width:470.55pt;height:.1pt;z-index:-251317760;mso-position-horizontal-relative:page;mso-position-vertical-relative:page" coordorigin="1247,925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">
                <v:shape id="Freeform 2435" o:spid="_x0000_s1027" style="position:absolute;left:1247;top:925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99744" behindDoc="1" locked="0" layoutInCell="1" allowOverlap="1" wp14:anchorId="2620F0EB" wp14:editId="48D447AF">
                <wp:simplePos x="0" y="0"/>
                <wp:positionH relativeFrom="page">
                  <wp:posOffset>791845</wp:posOffset>
                </wp:positionH>
                <wp:positionV relativeFrom="page">
                  <wp:posOffset>6190615</wp:posOffset>
                </wp:positionV>
                <wp:extent cx="5975985" cy="1270"/>
                <wp:effectExtent l="10795" t="8890" r="13970" b="8890"/>
                <wp:wrapNone/>
                <wp:docPr id="348" name="Group 2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749"/>
                          <a:chExt cx="9411" cy="2"/>
                        </a:xfrm>
                      </wpg:grpSpPr>
                      <wps:wsp>
                        <wps:cNvPr id="349" name="Freeform 2437"/>
                        <wps:cNvSpPr>
                          <a:spLocks/>
                        </wps:cNvSpPr>
                        <wps:spPr bwMode="auto">
                          <a:xfrm>
                            <a:off x="1247" y="974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AE6512D" id="Group 2436" o:spid="_x0000_s1026" style="position:absolute;margin-left:62.35pt;margin-top:487.45pt;width:470.55pt;height:.1pt;z-index:-251316736;mso-position-horizontal-relative:page;mso-position-vertical-relative:page" coordorigin="1247,974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">
                <v:shape id="Freeform 2437" o:spid="_x0000_s1027" style="position:absolute;left:1247;top:974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00768" behindDoc="1" locked="0" layoutInCell="1" allowOverlap="1" wp14:anchorId="58C72EB4" wp14:editId="1FDE40C2">
                <wp:simplePos x="0" y="0"/>
                <wp:positionH relativeFrom="page">
                  <wp:posOffset>791845</wp:posOffset>
                </wp:positionH>
                <wp:positionV relativeFrom="page">
                  <wp:posOffset>6501765</wp:posOffset>
                </wp:positionV>
                <wp:extent cx="5975985" cy="1270"/>
                <wp:effectExtent l="10795" t="5715" r="13970" b="12065"/>
                <wp:wrapNone/>
                <wp:docPr id="346" name="Group 2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239"/>
                          <a:chExt cx="9411" cy="2"/>
                        </a:xfrm>
                      </wpg:grpSpPr>
                      <wps:wsp>
                        <wps:cNvPr id="347" name="Freeform 2439"/>
                        <wps:cNvSpPr>
                          <a:spLocks/>
                        </wps:cNvSpPr>
                        <wps:spPr bwMode="auto">
                          <a:xfrm>
                            <a:off x="1247" y="1023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17B26AE" id="Group 2438" o:spid="_x0000_s1026" style="position:absolute;margin-left:62.35pt;margin-top:511.95pt;width:470.55pt;height:.1pt;z-index:-251315712;mso-position-horizontal-relative:page;mso-position-vertical-relative:page" coordorigin="1247,1023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">
                <v:shape id="Freeform 2439" o:spid="_x0000_s1027" style="position:absolute;left:1247;top:1023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01792" behindDoc="1" locked="0" layoutInCell="1" allowOverlap="1" wp14:anchorId="6C57863B" wp14:editId="1F298402">
                <wp:simplePos x="0" y="0"/>
                <wp:positionH relativeFrom="page">
                  <wp:posOffset>791845</wp:posOffset>
                </wp:positionH>
                <wp:positionV relativeFrom="page">
                  <wp:posOffset>6813550</wp:posOffset>
                </wp:positionV>
                <wp:extent cx="5975985" cy="1270"/>
                <wp:effectExtent l="10795" t="12700" r="13970" b="5080"/>
                <wp:wrapNone/>
                <wp:docPr id="344" name="Group 2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730"/>
                          <a:chExt cx="9411" cy="2"/>
                        </a:xfrm>
                      </wpg:grpSpPr>
                      <wps:wsp>
                        <wps:cNvPr id="345" name="Freeform 2441"/>
                        <wps:cNvSpPr>
                          <a:spLocks/>
                        </wps:cNvSpPr>
                        <wps:spPr bwMode="auto">
                          <a:xfrm>
                            <a:off x="1247" y="1073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FA7FEEF" id="Group 2440" o:spid="_x0000_s1026" style="position:absolute;margin-left:62.35pt;margin-top:536.5pt;width:470.55pt;height:.1pt;z-index:-251314688;mso-position-horizontal-relative:page;mso-position-vertical-relative:page" coordorigin="1247,1073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">
                <v:shape id="Freeform 2441" o:spid="_x0000_s1027" style="position:absolute;left:1247;top:1073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02816" behindDoc="1" locked="0" layoutInCell="1" allowOverlap="1" wp14:anchorId="74C57347" wp14:editId="7A60AC36">
                <wp:simplePos x="0" y="0"/>
                <wp:positionH relativeFrom="page">
                  <wp:posOffset>791845</wp:posOffset>
                </wp:positionH>
                <wp:positionV relativeFrom="page">
                  <wp:posOffset>7125335</wp:posOffset>
                </wp:positionV>
                <wp:extent cx="5975985" cy="1270"/>
                <wp:effectExtent l="10795" t="10160" r="13970" b="7620"/>
                <wp:wrapNone/>
                <wp:docPr id="342" name="Group 2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221"/>
                          <a:chExt cx="9411" cy="2"/>
                        </a:xfrm>
                      </wpg:grpSpPr>
                      <wps:wsp>
                        <wps:cNvPr id="343" name="Freeform 2443"/>
                        <wps:cNvSpPr>
                          <a:spLocks/>
                        </wps:cNvSpPr>
                        <wps:spPr bwMode="auto">
                          <a:xfrm>
                            <a:off x="1247" y="1122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75CC971" id="Group 2442" o:spid="_x0000_s1026" style="position:absolute;margin-left:62.35pt;margin-top:561.05pt;width:470.55pt;height:.1pt;z-index:-251313664;mso-position-horizontal-relative:page;mso-position-vertical-relative:page" coordorigin="1247,1122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">
                <v:shape id="Freeform 2443" o:spid="_x0000_s1027" style="position:absolute;left:1247;top:1122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03840" behindDoc="1" locked="0" layoutInCell="1" allowOverlap="1" wp14:anchorId="55E44FB8" wp14:editId="42CDA51B">
                <wp:simplePos x="0" y="0"/>
                <wp:positionH relativeFrom="page">
                  <wp:posOffset>791845</wp:posOffset>
                </wp:positionH>
                <wp:positionV relativeFrom="page">
                  <wp:posOffset>7437120</wp:posOffset>
                </wp:positionV>
                <wp:extent cx="5975985" cy="1270"/>
                <wp:effectExtent l="10795" t="7620" r="13970" b="10160"/>
                <wp:wrapNone/>
                <wp:docPr id="340" name="Group 2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712"/>
                          <a:chExt cx="9411" cy="2"/>
                        </a:xfrm>
                      </wpg:grpSpPr>
                      <wps:wsp>
                        <wps:cNvPr id="341" name="Freeform 2445"/>
                        <wps:cNvSpPr>
                          <a:spLocks/>
                        </wps:cNvSpPr>
                        <wps:spPr bwMode="auto">
                          <a:xfrm>
                            <a:off x="1247" y="1171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5CE59A2" id="Group 2444" o:spid="_x0000_s1026" style="position:absolute;margin-left:62.35pt;margin-top:585.6pt;width:470.55pt;height:.1pt;z-index:-251312640;mso-position-horizontal-relative:page;mso-position-vertical-relative:page" coordorigin="1247,1171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">
                <v:shape id="Freeform 2445" o:spid="_x0000_s1027" style="position:absolute;left:1247;top:1171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04864" behindDoc="1" locked="0" layoutInCell="1" allowOverlap="1" wp14:anchorId="32D33976" wp14:editId="6CB4DC1A">
                <wp:simplePos x="0" y="0"/>
                <wp:positionH relativeFrom="page">
                  <wp:posOffset>791845</wp:posOffset>
                </wp:positionH>
                <wp:positionV relativeFrom="page">
                  <wp:posOffset>7748270</wp:posOffset>
                </wp:positionV>
                <wp:extent cx="5975985" cy="1270"/>
                <wp:effectExtent l="10795" t="13970" r="13970" b="3810"/>
                <wp:wrapNone/>
                <wp:docPr id="338" name="Group 2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202"/>
                          <a:chExt cx="9411" cy="2"/>
                        </a:xfrm>
                      </wpg:grpSpPr>
                      <wps:wsp>
                        <wps:cNvPr id="339" name="Freeform 2447"/>
                        <wps:cNvSpPr>
                          <a:spLocks/>
                        </wps:cNvSpPr>
                        <wps:spPr bwMode="auto">
                          <a:xfrm>
                            <a:off x="1247" y="1220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2792227" id="Group 2446" o:spid="_x0000_s1026" style="position:absolute;margin-left:62.35pt;margin-top:610.1pt;width:470.55pt;height:.1pt;z-index:-251311616;mso-position-horizontal-relative:page;mso-position-vertical-relative:page" coordorigin="1247,1220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">
                <v:shape id="Freeform 2447" o:spid="_x0000_s1027" style="position:absolute;left:1247;top:1220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05888" behindDoc="1" locked="0" layoutInCell="1" allowOverlap="1" wp14:anchorId="6C5021C1" wp14:editId="1FB588A6">
                <wp:simplePos x="0" y="0"/>
                <wp:positionH relativeFrom="page">
                  <wp:posOffset>791845</wp:posOffset>
                </wp:positionH>
                <wp:positionV relativeFrom="page">
                  <wp:posOffset>8060055</wp:posOffset>
                </wp:positionV>
                <wp:extent cx="5975985" cy="1270"/>
                <wp:effectExtent l="10795" t="11430" r="13970" b="6350"/>
                <wp:wrapNone/>
                <wp:docPr id="336" name="Group 2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693"/>
                          <a:chExt cx="9411" cy="2"/>
                        </a:xfrm>
                      </wpg:grpSpPr>
                      <wps:wsp>
                        <wps:cNvPr id="337" name="Freeform 2449"/>
                        <wps:cNvSpPr>
                          <a:spLocks/>
                        </wps:cNvSpPr>
                        <wps:spPr bwMode="auto">
                          <a:xfrm>
                            <a:off x="1247" y="1269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07D5F83" id="Group 2448" o:spid="_x0000_s1026" style="position:absolute;margin-left:62.35pt;margin-top:634.65pt;width:470.55pt;height:.1pt;z-index:-251310592;mso-position-horizontal-relative:page;mso-position-vertical-relative:page" coordorigin="1247,1269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">
                <v:shape id="Freeform 2449" o:spid="_x0000_s1027" style="position:absolute;left:1247;top:1269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06912" behindDoc="1" locked="0" layoutInCell="1" allowOverlap="1" wp14:anchorId="592BEAAA" wp14:editId="167105D5">
                <wp:simplePos x="0" y="0"/>
                <wp:positionH relativeFrom="page">
                  <wp:posOffset>791845</wp:posOffset>
                </wp:positionH>
                <wp:positionV relativeFrom="page">
                  <wp:posOffset>8371840</wp:posOffset>
                </wp:positionV>
                <wp:extent cx="5975985" cy="1270"/>
                <wp:effectExtent l="10795" t="8890" r="13970" b="8890"/>
                <wp:wrapNone/>
                <wp:docPr id="334" name="Group 2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184"/>
                          <a:chExt cx="9411" cy="2"/>
                        </a:xfrm>
                      </wpg:grpSpPr>
                      <wps:wsp>
                        <wps:cNvPr id="335" name="Freeform 2451"/>
                        <wps:cNvSpPr>
                          <a:spLocks/>
                        </wps:cNvSpPr>
                        <wps:spPr bwMode="auto">
                          <a:xfrm>
                            <a:off x="1247" y="1318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56B3F7C" id="Group 2450" o:spid="_x0000_s1026" style="position:absolute;margin-left:62.35pt;margin-top:659.2pt;width:470.55pt;height:.1pt;z-index:-251309568;mso-position-horizontal-relative:page;mso-position-vertical-relative:page" coordorigin="1247,1318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">
                <v:shape id="Freeform 2451" o:spid="_x0000_s1027" style="position:absolute;left:1247;top:1318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07936" behindDoc="1" locked="0" layoutInCell="1" allowOverlap="1" wp14:anchorId="04D657D9" wp14:editId="7CBD3CA2">
                <wp:simplePos x="0" y="0"/>
                <wp:positionH relativeFrom="page">
                  <wp:posOffset>791845</wp:posOffset>
                </wp:positionH>
                <wp:positionV relativeFrom="page">
                  <wp:posOffset>8683625</wp:posOffset>
                </wp:positionV>
                <wp:extent cx="5975985" cy="1270"/>
                <wp:effectExtent l="10795" t="6350" r="13970" b="11430"/>
                <wp:wrapNone/>
                <wp:docPr id="332" name="Group 2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675"/>
                          <a:chExt cx="9411" cy="2"/>
                        </a:xfrm>
                      </wpg:grpSpPr>
                      <wps:wsp>
                        <wps:cNvPr id="333" name="Freeform 2453"/>
                        <wps:cNvSpPr>
                          <a:spLocks/>
                        </wps:cNvSpPr>
                        <wps:spPr bwMode="auto">
                          <a:xfrm>
                            <a:off x="1247" y="1367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B49BC34" id="Group 2452" o:spid="_x0000_s1026" style="position:absolute;margin-left:62.35pt;margin-top:683.75pt;width:470.55pt;height:.1pt;z-index:-251308544;mso-position-horizontal-relative:page;mso-position-vertical-relative:page" coordorigin="1247,1367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">
                <v:shape id="Freeform 2453" o:spid="_x0000_s1027" style="position:absolute;left:1247;top:1367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2012032" behindDoc="1" locked="0" layoutInCell="1" allowOverlap="1" wp14:anchorId="2DF4DC60" wp14:editId="7FE3FE76">
                <wp:simplePos x="0" y="0"/>
                <wp:positionH relativeFrom="page">
                  <wp:posOffset>182880</wp:posOffset>
                </wp:positionH>
                <wp:positionV relativeFrom="page">
                  <wp:posOffset>3322955</wp:posOffset>
                </wp:positionV>
                <wp:extent cx="165100" cy="3596005"/>
                <wp:effectExtent l="1905" t="0" r="4445" b="0"/>
                <wp:wrapNone/>
                <wp:docPr id="331" name="Text Box 2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3596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B309EB" w14:textId="77777777" w:rsidR="00D35C18" w:rsidRDefault="00D35C18" w:rsidP="00EC44B8">
                            <w:pPr>
                              <w:spacing w:after="0" w:line="245" w:lineRule="exact"/>
                              <w:ind w:left="20" w:right="-53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DO NOT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WRITE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IN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THIS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AREA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WILL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BE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CUT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OFF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DF4DC60" id="Text Box 2462" o:spid="_x0000_s1060" type="#_x0000_t202" style="position:absolute;left:0;text-align:left;margin-left:14.4pt;margin-top:261.65pt;width:13pt;height:283.15pt;z-index:-25130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" filled="f" stroked="f">
                <v:textbox style="layout-flow:vertical" inset="0,0,0,0">
                  <w:txbxContent>
                    <w:p w14:paraId="64B309EB" w14:textId="77777777" w:rsidR="00D35C18" w:rsidRDefault="00D35C18" w:rsidP="00EC44B8">
                      <w:pPr>
                        <w:spacing w:after="0" w:line="245" w:lineRule="exact"/>
                        <w:ind w:left="20" w:right="-53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color w:val="6D6E71"/>
                        </w:rPr>
                        <w:t>DO NOT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WRITE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IN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THIS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AREA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WILL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BE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CUT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OFF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C44B8">
        <w:rPr>
          <w:rFonts w:ascii="Arial" w:eastAsia="Arial" w:hAnsi="Arial" w:cs="Arial"/>
          <w:b/>
          <w:bCs/>
          <w:color w:val="231F20"/>
          <w:position w:val="-1"/>
        </w:rPr>
        <w:tab/>
      </w:r>
    </w:p>
    <w:p w14:paraId="1069FA9A" w14:textId="77777777" w:rsidR="00EC44B8" w:rsidRDefault="00EC44B8" w:rsidP="00EC44B8">
      <w:pPr>
        <w:spacing w:before="6" w:after="0" w:line="220" w:lineRule="exact"/>
      </w:pPr>
    </w:p>
    <w:p w14:paraId="6F53600C" w14:textId="174CDFA3" w:rsidR="00EC44B8" w:rsidRPr="00EC44B8" w:rsidRDefault="00F82685" w:rsidP="00EC44B8">
      <w:pPr>
        <w:tabs>
          <w:tab w:val="left" w:pos="3600"/>
        </w:tabs>
        <w:spacing w:before="32" w:after="0" w:line="248" w:lineRule="exact"/>
        <w:ind w:left="107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83360" behindDoc="1" locked="0" layoutInCell="1" allowOverlap="1" wp14:anchorId="25B71FB9" wp14:editId="2E5F40FC">
                <wp:simplePos x="0" y="0"/>
                <wp:positionH relativeFrom="page">
                  <wp:posOffset>791845</wp:posOffset>
                </wp:positionH>
                <wp:positionV relativeFrom="paragraph">
                  <wp:posOffset>461645</wp:posOffset>
                </wp:positionV>
                <wp:extent cx="5975985" cy="1270"/>
                <wp:effectExtent l="10795" t="11430" r="13970" b="6350"/>
                <wp:wrapNone/>
                <wp:docPr id="329" name="Group 2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7"/>
                          <a:chExt cx="9411" cy="2"/>
                        </a:xfrm>
                      </wpg:grpSpPr>
                      <wps:wsp>
                        <wps:cNvPr id="330" name="Freeform 2405"/>
                        <wps:cNvSpPr>
                          <a:spLocks/>
                        </wps:cNvSpPr>
                        <wps:spPr bwMode="auto">
                          <a:xfrm>
                            <a:off x="1247" y="72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2B5A03B" id="Group 2404" o:spid="_x0000_s1026" style="position:absolute;margin-left:62.35pt;margin-top:36.35pt;width:470.55pt;height:.1pt;z-index:-251333120;mso-position-horizontal-relative:page" coordorigin="1247,72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">
                <v:shape id="Freeform 2405" o:spid="_x0000_s1027" style="position:absolute;left:1247;top:72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84384" behindDoc="1" locked="0" layoutInCell="1" allowOverlap="1" wp14:anchorId="7D48D5AB" wp14:editId="2FE315A6">
                <wp:simplePos x="0" y="0"/>
                <wp:positionH relativeFrom="page">
                  <wp:posOffset>791845</wp:posOffset>
                </wp:positionH>
                <wp:positionV relativeFrom="paragraph">
                  <wp:posOffset>773430</wp:posOffset>
                </wp:positionV>
                <wp:extent cx="5975985" cy="1270"/>
                <wp:effectExtent l="10795" t="8890" r="13970" b="8890"/>
                <wp:wrapNone/>
                <wp:docPr id="327" name="Group 2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18"/>
                          <a:chExt cx="9411" cy="2"/>
                        </a:xfrm>
                      </wpg:grpSpPr>
                      <wps:wsp>
                        <wps:cNvPr id="328" name="Freeform 2407"/>
                        <wps:cNvSpPr>
                          <a:spLocks/>
                        </wps:cNvSpPr>
                        <wps:spPr bwMode="auto">
                          <a:xfrm>
                            <a:off x="1247" y="121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94D1B9E" id="Group 2406" o:spid="_x0000_s1026" style="position:absolute;margin-left:62.35pt;margin-top:60.9pt;width:470.55pt;height:.1pt;z-index:-251332096;mso-position-horizontal-relative:page" coordorigin="1247,121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aQIZgMAAO0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">
                <v:shape id="Freeform 2407" o:spid="_x0000_s1027" style="position:absolute;left:1247;top:121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85408" behindDoc="1" locked="0" layoutInCell="1" allowOverlap="1" wp14:anchorId="6E39FCAD" wp14:editId="0106A790">
                <wp:simplePos x="0" y="0"/>
                <wp:positionH relativeFrom="page">
                  <wp:posOffset>791845</wp:posOffset>
                </wp:positionH>
                <wp:positionV relativeFrom="paragraph">
                  <wp:posOffset>1085215</wp:posOffset>
                </wp:positionV>
                <wp:extent cx="5975985" cy="1270"/>
                <wp:effectExtent l="10795" t="6350" r="13970" b="11430"/>
                <wp:wrapNone/>
                <wp:docPr id="325" name="Group 2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709"/>
                          <a:chExt cx="9411" cy="2"/>
                        </a:xfrm>
                      </wpg:grpSpPr>
                      <wps:wsp>
                        <wps:cNvPr id="326" name="Freeform 2409"/>
                        <wps:cNvSpPr>
                          <a:spLocks/>
                        </wps:cNvSpPr>
                        <wps:spPr bwMode="auto">
                          <a:xfrm>
                            <a:off x="1247" y="170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6EE52C3" id="Group 2408" o:spid="_x0000_s1026" style="position:absolute;margin-left:62.35pt;margin-top:85.45pt;width:470.55pt;height:.1pt;z-index:-251331072;mso-position-horizontal-relative:page" coordorigin="1247,170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wBUZwMAAO0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">
                <v:shape id="Freeform 2409" o:spid="_x0000_s1027" style="position:absolute;left:1247;top:170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986432" behindDoc="1" locked="0" layoutInCell="1" allowOverlap="1" wp14:anchorId="419F66EB" wp14:editId="3CDF9475">
                <wp:simplePos x="0" y="0"/>
                <wp:positionH relativeFrom="page">
                  <wp:posOffset>791845</wp:posOffset>
                </wp:positionH>
                <wp:positionV relativeFrom="paragraph">
                  <wp:posOffset>1396365</wp:posOffset>
                </wp:positionV>
                <wp:extent cx="5975985" cy="1270"/>
                <wp:effectExtent l="10795" t="12700" r="13970" b="5080"/>
                <wp:wrapNone/>
                <wp:docPr id="323" name="Group 2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2199"/>
                          <a:chExt cx="9411" cy="2"/>
                        </a:xfrm>
                      </wpg:grpSpPr>
                      <wps:wsp>
                        <wps:cNvPr id="324" name="Freeform 2411"/>
                        <wps:cNvSpPr>
                          <a:spLocks/>
                        </wps:cNvSpPr>
                        <wps:spPr bwMode="auto">
                          <a:xfrm>
                            <a:off x="1247" y="219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4ECAC63" id="Group 2410" o:spid="_x0000_s1026" style="position:absolute;margin-left:62.35pt;margin-top:109.95pt;width:470.55pt;height:.1pt;z-index:-251330048;mso-position-horizontal-relative:page" coordorigin="1247,219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">
                <v:shape id="Freeform 2411" o:spid="_x0000_s1027" style="position:absolute;left:1247;top:219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</w:p>
    <w:p w14:paraId="6C98A63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72C8D2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32EF10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AE22CD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1DEA83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5E73E4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34D523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85887D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760E87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BC2626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B463FD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10D0CC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CB0F68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BEF768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CA239A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68AD97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7C598C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281D48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9C2B2D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D5357E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160913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0B093E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127988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712751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A22C03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2357F3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95E040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6CE1A7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BDB67A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B256DA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5EB972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A12689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F43564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550B69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4794A1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C1C5E2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754B31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766762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0CFB45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B468FA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D02B56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BF68DF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CB1B45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861606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ABD0D3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1AFD15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0FDD2F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4930C9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8570C4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E7E7FD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5FC487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A747E0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214B8D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0044DE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02D4E1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518B00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F25D9A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A1CB99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B086D0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D4AC46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85EC6F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D2B23F3" w14:textId="76B12E0D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B0F175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D002ED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B10CE3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EC3AFC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43B4E0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22DD34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30F88D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6005F9D" w14:textId="2E803A7A" w:rsidR="00EC44B8" w:rsidRDefault="00F82685" w:rsidP="00EC44B8">
      <w:pPr>
        <w:spacing w:before="32" w:after="0" w:line="240" w:lineRule="auto"/>
        <w:ind w:left="4036" w:right="4017"/>
        <w:jc w:val="center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08960" behindDoc="1" locked="0" layoutInCell="1" allowOverlap="1" wp14:anchorId="6B8EF769" wp14:editId="77F93557">
                <wp:simplePos x="0" y="0"/>
                <wp:positionH relativeFrom="page">
                  <wp:posOffset>791845</wp:posOffset>
                </wp:positionH>
                <wp:positionV relativeFrom="paragraph">
                  <wp:posOffset>-748665</wp:posOffset>
                </wp:positionV>
                <wp:extent cx="5975985" cy="1270"/>
                <wp:effectExtent l="10795" t="7620" r="13970" b="10160"/>
                <wp:wrapNone/>
                <wp:docPr id="321" name="Group 2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179"/>
                          <a:chExt cx="9411" cy="2"/>
                        </a:xfrm>
                      </wpg:grpSpPr>
                      <wps:wsp>
                        <wps:cNvPr id="322" name="Freeform 2457"/>
                        <wps:cNvSpPr>
                          <a:spLocks/>
                        </wps:cNvSpPr>
                        <wps:spPr bwMode="auto">
                          <a:xfrm>
                            <a:off x="1247" y="-117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C62F5D5" id="Group 2456" o:spid="_x0000_s1026" style="position:absolute;margin-left:62.35pt;margin-top:-58.95pt;width:470.55pt;height:.1pt;z-index:-251307520;mso-position-horizontal-relative:page" coordorigin="1247,-117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WW7aAMAAO8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">
                <v:shape id="Freeform 2457" o:spid="_x0000_s1027" style="position:absolute;left:1247;top:-117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09984" behindDoc="1" locked="0" layoutInCell="1" allowOverlap="1" wp14:anchorId="66B659AC" wp14:editId="6BFFD058">
                <wp:simplePos x="0" y="0"/>
                <wp:positionH relativeFrom="page">
                  <wp:posOffset>791845</wp:posOffset>
                </wp:positionH>
                <wp:positionV relativeFrom="paragraph">
                  <wp:posOffset>-436880</wp:posOffset>
                </wp:positionV>
                <wp:extent cx="5975985" cy="1270"/>
                <wp:effectExtent l="10795" t="5080" r="13970" b="12700"/>
                <wp:wrapNone/>
                <wp:docPr id="319" name="Group 2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688"/>
                          <a:chExt cx="9411" cy="2"/>
                        </a:xfrm>
                      </wpg:grpSpPr>
                      <wps:wsp>
                        <wps:cNvPr id="320" name="Freeform 2459"/>
                        <wps:cNvSpPr>
                          <a:spLocks/>
                        </wps:cNvSpPr>
                        <wps:spPr bwMode="auto">
                          <a:xfrm>
                            <a:off x="1247" y="-68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AAC125F" id="Group 2458" o:spid="_x0000_s1026" style="position:absolute;margin-left:62.35pt;margin-top:-34.4pt;width:470.55pt;height:.1pt;z-index:-251306496;mso-position-horizontal-relative:page" coordorigin="1247,-68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">
                <v:shape id="Freeform 2459" o:spid="_x0000_s1027" style="position:absolute;left:1247;top:-68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11008" behindDoc="1" locked="0" layoutInCell="1" allowOverlap="1" wp14:anchorId="7C9B164A" wp14:editId="0E0CD8E6">
                <wp:simplePos x="0" y="0"/>
                <wp:positionH relativeFrom="page">
                  <wp:posOffset>791845</wp:posOffset>
                </wp:positionH>
                <wp:positionV relativeFrom="paragraph">
                  <wp:posOffset>-125730</wp:posOffset>
                </wp:positionV>
                <wp:extent cx="5975985" cy="1270"/>
                <wp:effectExtent l="10795" t="11430" r="13970" b="6350"/>
                <wp:wrapNone/>
                <wp:docPr id="317" name="Group 2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98"/>
                          <a:chExt cx="9411" cy="2"/>
                        </a:xfrm>
                      </wpg:grpSpPr>
                      <wps:wsp>
                        <wps:cNvPr id="318" name="Freeform 2461"/>
                        <wps:cNvSpPr>
                          <a:spLocks/>
                        </wps:cNvSpPr>
                        <wps:spPr bwMode="auto">
                          <a:xfrm>
                            <a:off x="1247" y="-19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088F809" id="Group 2460" o:spid="_x0000_s1026" style="position:absolute;margin-left:62.35pt;margin-top:-9.9pt;width:470.55pt;height:.1pt;z-index:-251305472;mso-position-horizontal-relative:page" coordorigin="1247,-19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u2KaAMAAO0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">
                <v:shape id="Freeform 2461" o:spid="_x0000_s1027" style="position:absolute;left:1247;top:-19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 w:rsidR="00EC44B8">
        <w:rPr>
          <w:rFonts w:ascii="Arial" w:eastAsia="Arial" w:hAnsi="Arial" w:cs="Arial"/>
          <w:b/>
          <w:bCs/>
          <w:color w:val="231F20"/>
        </w:rPr>
        <w:t xml:space="preserve">See next </w:t>
      </w:r>
      <w:r w:rsidR="00EC44B8">
        <w:rPr>
          <w:rFonts w:ascii="Arial" w:eastAsia="Arial" w:hAnsi="Arial" w:cs="Arial"/>
          <w:b/>
          <w:bCs/>
          <w:color w:val="231F20"/>
          <w:w w:val="99"/>
        </w:rPr>
        <w:t>page</w:t>
      </w:r>
    </w:p>
    <w:p w14:paraId="076108E4" w14:textId="77777777" w:rsidR="00EC44B8" w:rsidRDefault="00EC44B8" w:rsidP="00EC44B8">
      <w:pPr>
        <w:spacing w:after="0"/>
        <w:jc w:val="center"/>
        <w:sectPr w:rsidR="00EC44B8">
          <w:headerReference w:type="default" r:id="rId41"/>
          <w:pgSz w:w="11920" w:h="16840"/>
          <w:pgMar w:top="600" w:right="1140" w:bottom="280" w:left="1140" w:header="0" w:footer="2260" w:gutter="0"/>
          <w:cols w:space="720"/>
        </w:sectPr>
      </w:pPr>
    </w:p>
    <w:p w14:paraId="44090600" w14:textId="30BE45DC" w:rsidR="00EC44B8" w:rsidRDefault="00F82685" w:rsidP="00EC44B8">
      <w:pPr>
        <w:tabs>
          <w:tab w:val="left" w:pos="7500"/>
        </w:tabs>
        <w:spacing w:before="77" w:after="0" w:line="248" w:lineRule="exact"/>
        <w:ind w:left="4691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13056" behindDoc="1" locked="0" layoutInCell="1" allowOverlap="1" wp14:anchorId="31A5C5F9" wp14:editId="7E4178A5">
                <wp:simplePos x="0" y="0"/>
                <wp:positionH relativeFrom="page">
                  <wp:posOffset>428625</wp:posOffset>
                </wp:positionH>
                <wp:positionV relativeFrom="page">
                  <wp:posOffset>360045</wp:posOffset>
                </wp:positionV>
                <wp:extent cx="1270" cy="9972040"/>
                <wp:effectExtent l="9525" t="7620" r="8255" b="12065"/>
                <wp:wrapNone/>
                <wp:docPr id="315" name="Group 2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9972040"/>
                          <a:chOff x="675" y="567"/>
                          <a:chExt cx="2" cy="15704"/>
                        </a:xfrm>
                      </wpg:grpSpPr>
                      <wps:wsp>
                        <wps:cNvPr id="316" name="Freeform 2464"/>
                        <wps:cNvSpPr>
                          <a:spLocks/>
                        </wps:cNvSpPr>
                        <wps:spPr bwMode="auto">
                          <a:xfrm>
                            <a:off x="675" y="567"/>
                            <a:ext cx="2" cy="15704"/>
                          </a:xfrm>
                          <a:custGeom>
                            <a:avLst/>
                            <a:gdLst>
                              <a:gd name="T0" fmla="+- 0 567 567"/>
                              <a:gd name="T1" fmla="*/ 567 h 15704"/>
                              <a:gd name="T2" fmla="+- 0 16271 567"/>
                              <a:gd name="T3" fmla="*/ 16271 h 157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704">
                                <a:moveTo>
                                  <a:pt x="0" y="0"/>
                                </a:moveTo>
                                <a:lnTo>
                                  <a:pt x="0" y="157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BD21958" id="Group 2463" o:spid="_x0000_s1026" style="position:absolute;margin-left:33.75pt;margin-top:28.35pt;width:.1pt;height:785.2pt;z-index:-251303424;mso-position-horizontal-relative:page;mso-position-vertical-relative:page" coordorigin="675,567" coordsize="2,1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">
                <v:shape id="Freeform 2464" o:spid="_x0000_s1027" style="position:absolute;left:675;top:567;width:2;height:15704;visibility:visible;mso-wrap-style:square;v-text-anchor:top" coordsize="2,15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" path="m,l,15704e" filled="f" strokecolor="#231f20" strokeweight=".5pt">
                  <v:path arrowok="t" o:connecttype="custom" o:connectlocs="0,567;0,16271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18176" behindDoc="1" locked="0" layoutInCell="1" allowOverlap="1" wp14:anchorId="3FA8BBE5" wp14:editId="4BD8ED25">
                <wp:simplePos x="0" y="0"/>
                <wp:positionH relativeFrom="page">
                  <wp:posOffset>791845</wp:posOffset>
                </wp:positionH>
                <wp:positionV relativeFrom="page">
                  <wp:posOffset>2450465</wp:posOffset>
                </wp:positionV>
                <wp:extent cx="5975985" cy="1270"/>
                <wp:effectExtent l="10795" t="12065" r="13970" b="5715"/>
                <wp:wrapNone/>
                <wp:docPr id="313" name="Group 2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3859"/>
                          <a:chExt cx="9411" cy="2"/>
                        </a:xfrm>
                      </wpg:grpSpPr>
                      <wps:wsp>
                        <wps:cNvPr id="314" name="Freeform 2474"/>
                        <wps:cNvSpPr>
                          <a:spLocks/>
                        </wps:cNvSpPr>
                        <wps:spPr bwMode="auto">
                          <a:xfrm>
                            <a:off x="1247" y="385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9806102" id="Group 2473" o:spid="_x0000_s1026" style="position:absolute;margin-left:62.35pt;margin-top:192.95pt;width:470.55pt;height:.1pt;z-index:-251298304;mso-position-horizontal-relative:page;mso-position-vertical-relative:page" coordorigin="1247,385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">
                <v:shape id="Freeform 2474" o:spid="_x0000_s1027" style="position:absolute;left:1247;top:385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19200" behindDoc="1" locked="0" layoutInCell="1" allowOverlap="1" wp14:anchorId="473D233F" wp14:editId="4B7DBBE4">
                <wp:simplePos x="0" y="0"/>
                <wp:positionH relativeFrom="page">
                  <wp:posOffset>791845</wp:posOffset>
                </wp:positionH>
                <wp:positionV relativeFrom="page">
                  <wp:posOffset>2762250</wp:posOffset>
                </wp:positionV>
                <wp:extent cx="5975985" cy="1270"/>
                <wp:effectExtent l="10795" t="9525" r="13970" b="8255"/>
                <wp:wrapNone/>
                <wp:docPr id="311" name="Group 2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350"/>
                          <a:chExt cx="9411" cy="2"/>
                        </a:xfrm>
                      </wpg:grpSpPr>
                      <wps:wsp>
                        <wps:cNvPr id="312" name="Freeform 2476"/>
                        <wps:cNvSpPr>
                          <a:spLocks/>
                        </wps:cNvSpPr>
                        <wps:spPr bwMode="auto">
                          <a:xfrm>
                            <a:off x="1247" y="435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F78BC1A" id="Group 2475" o:spid="_x0000_s1026" style="position:absolute;margin-left:62.35pt;margin-top:217.5pt;width:470.55pt;height:.1pt;z-index:-251297280;mso-position-horizontal-relative:page;mso-position-vertical-relative:page" coordorigin="1247,435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">
                <v:shape id="Freeform 2476" o:spid="_x0000_s1027" style="position:absolute;left:1247;top:435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20224" behindDoc="1" locked="0" layoutInCell="1" allowOverlap="1" wp14:anchorId="0F7E06AD" wp14:editId="54A01693">
                <wp:simplePos x="0" y="0"/>
                <wp:positionH relativeFrom="page">
                  <wp:posOffset>791845</wp:posOffset>
                </wp:positionH>
                <wp:positionV relativeFrom="page">
                  <wp:posOffset>3074035</wp:posOffset>
                </wp:positionV>
                <wp:extent cx="5975985" cy="1270"/>
                <wp:effectExtent l="10795" t="6985" r="13970" b="10795"/>
                <wp:wrapNone/>
                <wp:docPr id="309" name="Group 2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841"/>
                          <a:chExt cx="9411" cy="2"/>
                        </a:xfrm>
                      </wpg:grpSpPr>
                      <wps:wsp>
                        <wps:cNvPr id="310" name="Freeform 2478"/>
                        <wps:cNvSpPr>
                          <a:spLocks/>
                        </wps:cNvSpPr>
                        <wps:spPr bwMode="auto">
                          <a:xfrm>
                            <a:off x="1247" y="484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2F786AE" id="Group 2477" o:spid="_x0000_s1026" style="position:absolute;margin-left:62.35pt;margin-top:242.05pt;width:470.55pt;height:.1pt;z-index:-251296256;mso-position-horizontal-relative:page;mso-position-vertical-relative:page" coordorigin="1247,484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">
                <v:shape id="Freeform 2478" o:spid="_x0000_s1027" style="position:absolute;left:1247;top:484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21248" behindDoc="1" locked="0" layoutInCell="1" allowOverlap="1" wp14:anchorId="70D2C5B4" wp14:editId="759CC5E1">
                <wp:simplePos x="0" y="0"/>
                <wp:positionH relativeFrom="page">
                  <wp:posOffset>791845</wp:posOffset>
                </wp:positionH>
                <wp:positionV relativeFrom="page">
                  <wp:posOffset>3385820</wp:posOffset>
                </wp:positionV>
                <wp:extent cx="5975985" cy="1270"/>
                <wp:effectExtent l="10795" t="13970" r="13970" b="3810"/>
                <wp:wrapNone/>
                <wp:docPr id="307" name="Group 2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332"/>
                          <a:chExt cx="9411" cy="2"/>
                        </a:xfrm>
                      </wpg:grpSpPr>
                      <wps:wsp>
                        <wps:cNvPr id="308" name="Freeform 2480"/>
                        <wps:cNvSpPr>
                          <a:spLocks/>
                        </wps:cNvSpPr>
                        <wps:spPr bwMode="auto">
                          <a:xfrm>
                            <a:off x="1247" y="533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4D19EE6" id="Group 2479" o:spid="_x0000_s1026" style="position:absolute;margin-left:62.35pt;margin-top:266.6pt;width:470.55pt;height:.1pt;z-index:-251295232;mso-position-horizontal-relative:page;mso-position-vertical-relative:page" coordorigin="1247,533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">
                <v:shape id="Freeform 2480" o:spid="_x0000_s1027" style="position:absolute;left:1247;top:533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22272" behindDoc="1" locked="0" layoutInCell="1" allowOverlap="1" wp14:anchorId="60F786B2" wp14:editId="7AA5B1C8">
                <wp:simplePos x="0" y="0"/>
                <wp:positionH relativeFrom="page">
                  <wp:posOffset>791845</wp:posOffset>
                </wp:positionH>
                <wp:positionV relativeFrom="page">
                  <wp:posOffset>3696970</wp:posOffset>
                </wp:positionV>
                <wp:extent cx="5975985" cy="1270"/>
                <wp:effectExtent l="10795" t="10795" r="13970" b="6985"/>
                <wp:wrapNone/>
                <wp:docPr id="305" name="Group 2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822"/>
                          <a:chExt cx="9411" cy="2"/>
                        </a:xfrm>
                      </wpg:grpSpPr>
                      <wps:wsp>
                        <wps:cNvPr id="306" name="Freeform 2482"/>
                        <wps:cNvSpPr>
                          <a:spLocks/>
                        </wps:cNvSpPr>
                        <wps:spPr bwMode="auto">
                          <a:xfrm>
                            <a:off x="1247" y="582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C3F47AB" id="Group 2481" o:spid="_x0000_s1026" style="position:absolute;margin-left:62.35pt;margin-top:291.1pt;width:470.55pt;height:.1pt;z-index:-251294208;mso-position-horizontal-relative:page;mso-position-vertical-relative:page" coordorigin="1247,582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">
                <v:shape id="Freeform 2482" o:spid="_x0000_s1027" style="position:absolute;left:1247;top:582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23296" behindDoc="1" locked="0" layoutInCell="1" allowOverlap="1" wp14:anchorId="12F741B2" wp14:editId="2D1E2CD3">
                <wp:simplePos x="0" y="0"/>
                <wp:positionH relativeFrom="page">
                  <wp:posOffset>791845</wp:posOffset>
                </wp:positionH>
                <wp:positionV relativeFrom="page">
                  <wp:posOffset>4008755</wp:posOffset>
                </wp:positionV>
                <wp:extent cx="5975985" cy="1270"/>
                <wp:effectExtent l="10795" t="8255" r="13970" b="9525"/>
                <wp:wrapNone/>
                <wp:docPr id="303" name="Group 2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313"/>
                          <a:chExt cx="9411" cy="2"/>
                        </a:xfrm>
                      </wpg:grpSpPr>
                      <wps:wsp>
                        <wps:cNvPr id="304" name="Freeform 2484"/>
                        <wps:cNvSpPr>
                          <a:spLocks/>
                        </wps:cNvSpPr>
                        <wps:spPr bwMode="auto">
                          <a:xfrm>
                            <a:off x="1247" y="631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8169424" id="Group 2483" o:spid="_x0000_s1026" style="position:absolute;margin-left:62.35pt;margin-top:315.65pt;width:470.55pt;height:.1pt;z-index:-251293184;mso-position-horizontal-relative:page;mso-position-vertical-relative:page" coordorigin="1247,631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">
                <v:shape id="Freeform 2484" o:spid="_x0000_s1027" style="position:absolute;left:1247;top:631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24320" behindDoc="1" locked="0" layoutInCell="1" allowOverlap="1" wp14:anchorId="329FF3C6" wp14:editId="52886D6A">
                <wp:simplePos x="0" y="0"/>
                <wp:positionH relativeFrom="page">
                  <wp:posOffset>791845</wp:posOffset>
                </wp:positionH>
                <wp:positionV relativeFrom="page">
                  <wp:posOffset>4320540</wp:posOffset>
                </wp:positionV>
                <wp:extent cx="5975985" cy="1270"/>
                <wp:effectExtent l="10795" t="5715" r="13970" b="12065"/>
                <wp:wrapNone/>
                <wp:docPr id="301" name="Group 2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804"/>
                          <a:chExt cx="9411" cy="2"/>
                        </a:xfrm>
                      </wpg:grpSpPr>
                      <wps:wsp>
                        <wps:cNvPr id="302" name="Freeform 2486"/>
                        <wps:cNvSpPr>
                          <a:spLocks/>
                        </wps:cNvSpPr>
                        <wps:spPr bwMode="auto">
                          <a:xfrm>
                            <a:off x="1247" y="680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C6B608D" id="Group 2485" o:spid="_x0000_s1026" style="position:absolute;margin-left:62.35pt;margin-top:340.2pt;width:470.55pt;height:.1pt;z-index:-251292160;mso-position-horizontal-relative:page;mso-position-vertical-relative:page" coordorigin="1247,680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qIhZwMAAO0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">
                <v:shape id="Freeform 2486" o:spid="_x0000_s1027" style="position:absolute;left:1247;top:680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25344" behindDoc="1" locked="0" layoutInCell="1" allowOverlap="1" wp14:anchorId="3D57CFEB" wp14:editId="0CD09D3D">
                <wp:simplePos x="0" y="0"/>
                <wp:positionH relativeFrom="page">
                  <wp:posOffset>791845</wp:posOffset>
                </wp:positionH>
                <wp:positionV relativeFrom="page">
                  <wp:posOffset>4632325</wp:posOffset>
                </wp:positionV>
                <wp:extent cx="5975985" cy="1270"/>
                <wp:effectExtent l="10795" t="12700" r="13970" b="5080"/>
                <wp:wrapNone/>
                <wp:docPr id="299" name="Group 2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95"/>
                          <a:chExt cx="9411" cy="2"/>
                        </a:xfrm>
                      </wpg:grpSpPr>
                      <wps:wsp>
                        <wps:cNvPr id="300" name="Freeform 2488"/>
                        <wps:cNvSpPr>
                          <a:spLocks/>
                        </wps:cNvSpPr>
                        <wps:spPr bwMode="auto">
                          <a:xfrm>
                            <a:off x="1247" y="729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5A3EA3F" id="Group 2487" o:spid="_x0000_s1026" style="position:absolute;margin-left:62.35pt;margin-top:364.75pt;width:470.55pt;height:.1pt;z-index:-251291136;mso-position-horizontal-relative:page;mso-position-vertical-relative:page" coordorigin="1247,729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">
                <v:shape id="Freeform 2488" o:spid="_x0000_s1027" style="position:absolute;left:1247;top:729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26368" behindDoc="1" locked="0" layoutInCell="1" allowOverlap="1" wp14:anchorId="6CD02DCE" wp14:editId="21ECDEA5">
                <wp:simplePos x="0" y="0"/>
                <wp:positionH relativeFrom="page">
                  <wp:posOffset>791845</wp:posOffset>
                </wp:positionH>
                <wp:positionV relativeFrom="page">
                  <wp:posOffset>4943475</wp:posOffset>
                </wp:positionV>
                <wp:extent cx="5975985" cy="1270"/>
                <wp:effectExtent l="10795" t="9525" r="13970" b="8255"/>
                <wp:wrapNone/>
                <wp:docPr id="297" name="Group 2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785"/>
                          <a:chExt cx="9411" cy="2"/>
                        </a:xfrm>
                      </wpg:grpSpPr>
                      <wps:wsp>
                        <wps:cNvPr id="298" name="Freeform 2490"/>
                        <wps:cNvSpPr>
                          <a:spLocks/>
                        </wps:cNvSpPr>
                        <wps:spPr bwMode="auto">
                          <a:xfrm>
                            <a:off x="1247" y="778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3206745" id="Group 2489" o:spid="_x0000_s1026" style="position:absolute;margin-left:62.35pt;margin-top:389.25pt;width:470.55pt;height:.1pt;z-index:-251290112;mso-position-horizontal-relative:page;mso-position-vertical-relative:page" coordorigin="1247,778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">
                <v:shape id="Freeform 2490" o:spid="_x0000_s1027" style="position:absolute;left:1247;top:778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27392" behindDoc="1" locked="0" layoutInCell="1" allowOverlap="1" wp14:anchorId="097A23F6" wp14:editId="0D4A6865">
                <wp:simplePos x="0" y="0"/>
                <wp:positionH relativeFrom="page">
                  <wp:posOffset>791845</wp:posOffset>
                </wp:positionH>
                <wp:positionV relativeFrom="page">
                  <wp:posOffset>5255260</wp:posOffset>
                </wp:positionV>
                <wp:extent cx="5975985" cy="1270"/>
                <wp:effectExtent l="10795" t="6985" r="13970" b="10795"/>
                <wp:wrapNone/>
                <wp:docPr id="295" name="Group 2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276"/>
                          <a:chExt cx="9411" cy="2"/>
                        </a:xfrm>
                      </wpg:grpSpPr>
                      <wps:wsp>
                        <wps:cNvPr id="296" name="Freeform 2492"/>
                        <wps:cNvSpPr>
                          <a:spLocks/>
                        </wps:cNvSpPr>
                        <wps:spPr bwMode="auto">
                          <a:xfrm>
                            <a:off x="1247" y="8276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DAD6452" id="Group 2491" o:spid="_x0000_s1026" style="position:absolute;margin-left:62.35pt;margin-top:413.8pt;width:470.55pt;height:.1pt;z-index:-251289088;mso-position-horizontal-relative:page;mso-position-vertical-relative:page" coordorigin="1247,8276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hMDZwMAAO0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">
                <v:shape id="Freeform 2492" o:spid="_x0000_s1027" style="position:absolute;left:1247;top:8276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28416" behindDoc="1" locked="0" layoutInCell="1" allowOverlap="1" wp14:anchorId="2DC24C0A" wp14:editId="3B846CB9">
                <wp:simplePos x="0" y="0"/>
                <wp:positionH relativeFrom="page">
                  <wp:posOffset>791845</wp:posOffset>
                </wp:positionH>
                <wp:positionV relativeFrom="page">
                  <wp:posOffset>5567045</wp:posOffset>
                </wp:positionV>
                <wp:extent cx="5975985" cy="1270"/>
                <wp:effectExtent l="10795" t="13970" r="13970" b="3810"/>
                <wp:wrapNone/>
                <wp:docPr id="293" name="Group 2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767"/>
                          <a:chExt cx="9411" cy="2"/>
                        </a:xfrm>
                      </wpg:grpSpPr>
                      <wps:wsp>
                        <wps:cNvPr id="294" name="Freeform 2494"/>
                        <wps:cNvSpPr>
                          <a:spLocks/>
                        </wps:cNvSpPr>
                        <wps:spPr bwMode="auto">
                          <a:xfrm>
                            <a:off x="1247" y="876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EAF7BFE" id="Group 2493" o:spid="_x0000_s1026" style="position:absolute;margin-left:62.35pt;margin-top:438.35pt;width:470.55pt;height:.1pt;z-index:-251288064;mso-position-horizontal-relative:page;mso-position-vertical-relative:page" coordorigin="1247,876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zW4ZwMAAO0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">
                <v:shape id="Freeform 2494" o:spid="_x0000_s1027" style="position:absolute;left:1247;top:876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29440" behindDoc="1" locked="0" layoutInCell="1" allowOverlap="1" wp14:anchorId="11EBF3E7" wp14:editId="2DC001DF">
                <wp:simplePos x="0" y="0"/>
                <wp:positionH relativeFrom="page">
                  <wp:posOffset>791845</wp:posOffset>
                </wp:positionH>
                <wp:positionV relativeFrom="page">
                  <wp:posOffset>5878830</wp:posOffset>
                </wp:positionV>
                <wp:extent cx="5975985" cy="1270"/>
                <wp:effectExtent l="10795" t="11430" r="13970" b="6350"/>
                <wp:wrapNone/>
                <wp:docPr id="291" name="Group 2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258"/>
                          <a:chExt cx="9411" cy="2"/>
                        </a:xfrm>
                      </wpg:grpSpPr>
                      <wps:wsp>
                        <wps:cNvPr id="292" name="Freeform 2496"/>
                        <wps:cNvSpPr>
                          <a:spLocks/>
                        </wps:cNvSpPr>
                        <wps:spPr bwMode="auto">
                          <a:xfrm>
                            <a:off x="1247" y="925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40DED08" id="Group 2495" o:spid="_x0000_s1026" style="position:absolute;margin-left:62.35pt;margin-top:462.9pt;width:470.55pt;height:.1pt;z-index:-251287040;mso-position-horizontal-relative:page;mso-position-vertical-relative:page" coordorigin="1247,925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">
                <v:shape id="Freeform 2496" o:spid="_x0000_s1027" style="position:absolute;left:1247;top:925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30464" behindDoc="1" locked="0" layoutInCell="1" allowOverlap="1" wp14:anchorId="23F89759" wp14:editId="58D0F65E">
                <wp:simplePos x="0" y="0"/>
                <wp:positionH relativeFrom="page">
                  <wp:posOffset>791845</wp:posOffset>
                </wp:positionH>
                <wp:positionV relativeFrom="page">
                  <wp:posOffset>6190615</wp:posOffset>
                </wp:positionV>
                <wp:extent cx="5975985" cy="1270"/>
                <wp:effectExtent l="10795" t="8890" r="13970" b="8890"/>
                <wp:wrapNone/>
                <wp:docPr id="289" name="Group 2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749"/>
                          <a:chExt cx="9411" cy="2"/>
                        </a:xfrm>
                      </wpg:grpSpPr>
                      <wps:wsp>
                        <wps:cNvPr id="290" name="Freeform 2498"/>
                        <wps:cNvSpPr>
                          <a:spLocks/>
                        </wps:cNvSpPr>
                        <wps:spPr bwMode="auto">
                          <a:xfrm>
                            <a:off x="1247" y="974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06D5684" id="Group 2497" o:spid="_x0000_s1026" style="position:absolute;margin-left:62.35pt;margin-top:487.45pt;width:470.55pt;height:.1pt;z-index:-251286016;mso-position-horizontal-relative:page;mso-position-vertical-relative:page" coordorigin="1247,974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">
                <v:shape id="Freeform 2498" o:spid="_x0000_s1027" style="position:absolute;left:1247;top:974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31488" behindDoc="1" locked="0" layoutInCell="1" allowOverlap="1" wp14:anchorId="12D2EE2D" wp14:editId="089A4F9E">
                <wp:simplePos x="0" y="0"/>
                <wp:positionH relativeFrom="page">
                  <wp:posOffset>791845</wp:posOffset>
                </wp:positionH>
                <wp:positionV relativeFrom="page">
                  <wp:posOffset>6501765</wp:posOffset>
                </wp:positionV>
                <wp:extent cx="5975985" cy="1270"/>
                <wp:effectExtent l="10795" t="5715" r="13970" b="12065"/>
                <wp:wrapNone/>
                <wp:docPr id="287" name="Group 2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239"/>
                          <a:chExt cx="9411" cy="2"/>
                        </a:xfrm>
                      </wpg:grpSpPr>
                      <wps:wsp>
                        <wps:cNvPr id="288" name="Freeform 2500"/>
                        <wps:cNvSpPr>
                          <a:spLocks/>
                        </wps:cNvSpPr>
                        <wps:spPr bwMode="auto">
                          <a:xfrm>
                            <a:off x="1247" y="1023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BA5968D" id="Group 2499" o:spid="_x0000_s1026" style="position:absolute;margin-left:62.35pt;margin-top:511.95pt;width:470.55pt;height:.1pt;z-index:-251284992;mso-position-horizontal-relative:page;mso-position-vertical-relative:page" coordorigin="1247,1023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">
                <v:shape id="Freeform 2500" o:spid="_x0000_s1027" style="position:absolute;left:1247;top:1023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32512" behindDoc="1" locked="0" layoutInCell="1" allowOverlap="1" wp14:anchorId="4107FAB5" wp14:editId="7BD2788A">
                <wp:simplePos x="0" y="0"/>
                <wp:positionH relativeFrom="page">
                  <wp:posOffset>791845</wp:posOffset>
                </wp:positionH>
                <wp:positionV relativeFrom="page">
                  <wp:posOffset>6813550</wp:posOffset>
                </wp:positionV>
                <wp:extent cx="5975985" cy="1270"/>
                <wp:effectExtent l="10795" t="12700" r="13970" b="5080"/>
                <wp:wrapNone/>
                <wp:docPr id="285" name="Group 2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730"/>
                          <a:chExt cx="9411" cy="2"/>
                        </a:xfrm>
                      </wpg:grpSpPr>
                      <wps:wsp>
                        <wps:cNvPr id="286" name="Freeform 2502"/>
                        <wps:cNvSpPr>
                          <a:spLocks/>
                        </wps:cNvSpPr>
                        <wps:spPr bwMode="auto">
                          <a:xfrm>
                            <a:off x="1247" y="1073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5668A14" id="Group 2501" o:spid="_x0000_s1026" style="position:absolute;margin-left:62.35pt;margin-top:536.5pt;width:470.55pt;height:.1pt;z-index:-251283968;mso-position-horizontal-relative:page;mso-position-vertical-relative:page" coordorigin="1247,1073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">
                <v:shape id="Freeform 2502" o:spid="_x0000_s1027" style="position:absolute;left:1247;top:1073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33536" behindDoc="1" locked="0" layoutInCell="1" allowOverlap="1" wp14:anchorId="6A29BABB" wp14:editId="2B6F1635">
                <wp:simplePos x="0" y="0"/>
                <wp:positionH relativeFrom="page">
                  <wp:posOffset>791845</wp:posOffset>
                </wp:positionH>
                <wp:positionV relativeFrom="page">
                  <wp:posOffset>7125335</wp:posOffset>
                </wp:positionV>
                <wp:extent cx="5975985" cy="1270"/>
                <wp:effectExtent l="10795" t="10160" r="13970" b="7620"/>
                <wp:wrapNone/>
                <wp:docPr id="283" name="Group 2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221"/>
                          <a:chExt cx="9411" cy="2"/>
                        </a:xfrm>
                      </wpg:grpSpPr>
                      <wps:wsp>
                        <wps:cNvPr id="284" name="Freeform 2504"/>
                        <wps:cNvSpPr>
                          <a:spLocks/>
                        </wps:cNvSpPr>
                        <wps:spPr bwMode="auto">
                          <a:xfrm>
                            <a:off x="1247" y="1122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08F239D" id="Group 2503" o:spid="_x0000_s1026" style="position:absolute;margin-left:62.35pt;margin-top:561.05pt;width:470.55pt;height:.1pt;z-index:-251282944;mso-position-horizontal-relative:page;mso-position-vertical-relative:page" coordorigin="1247,1122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">
                <v:shape id="Freeform 2504" o:spid="_x0000_s1027" style="position:absolute;left:1247;top:1122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34560" behindDoc="1" locked="0" layoutInCell="1" allowOverlap="1" wp14:anchorId="5DED94FD" wp14:editId="0E4E9880">
                <wp:simplePos x="0" y="0"/>
                <wp:positionH relativeFrom="page">
                  <wp:posOffset>791845</wp:posOffset>
                </wp:positionH>
                <wp:positionV relativeFrom="page">
                  <wp:posOffset>7437120</wp:posOffset>
                </wp:positionV>
                <wp:extent cx="5975985" cy="1270"/>
                <wp:effectExtent l="10795" t="7620" r="13970" b="10160"/>
                <wp:wrapNone/>
                <wp:docPr id="281" name="Group 2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712"/>
                          <a:chExt cx="9411" cy="2"/>
                        </a:xfrm>
                      </wpg:grpSpPr>
                      <wps:wsp>
                        <wps:cNvPr id="282" name="Freeform 2506"/>
                        <wps:cNvSpPr>
                          <a:spLocks/>
                        </wps:cNvSpPr>
                        <wps:spPr bwMode="auto">
                          <a:xfrm>
                            <a:off x="1247" y="1171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F30FFCE" id="Group 2505" o:spid="_x0000_s1026" style="position:absolute;margin-left:62.35pt;margin-top:585.6pt;width:470.55pt;height:.1pt;z-index:-251281920;mso-position-horizontal-relative:page;mso-position-vertical-relative:page" coordorigin="1247,1171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">
                <v:shape id="Freeform 2506" o:spid="_x0000_s1027" style="position:absolute;left:1247;top:1171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35584" behindDoc="1" locked="0" layoutInCell="1" allowOverlap="1" wp14:anchorId="7E798DD1" wp14:editId="436841B0">
                <wp:simplePos x="0" y="0"/>
                <wp:positionH relativeFrom="page">
                  <wp:posOffset>791845</wp:posOffset>
                </wp:positionH>
                <wp:positionV relativeFrom="page">
                  <wp:posOffset>7748270</wp:posOffset>
                </wp:positionV>
                <wp:extent cx="5975985" cy="1270"/>
                <wp:effectExtent l="10795" t="13970" r="13970" b="3810"/>
                <wp:wrapNone/>
                <wp:docPr id="279" name="Group 2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202"/>
                          <a:chExt cx="9411" cy="2"/>
                        </a:xfrm>
                      </wpg:grpSpPr>
                      <wps:wsp>
                        <wps:cNvPr id="280" name="Freeform 2508"/>
                        <wps:cNvSpPr>
                          <a:spLocks/>
                        </wps:cNvSpPr>
                        <wps:spPr bwMode="auto">
                          <a:xfrm>
                            <a:off x="1247" y="1220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635F2F9" id="Group 2507" o:spid="_x0000_s1026" style="position:absolute;margin-left:62.35pt;margin-top:610.1pt;width:470.55pt;height:.1pt;z-index:-251280896;mso-position-horizontal-relative:page;mso-position-vertical-relative:page" coordorigin="1247,1220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">
                <v:shape id="Freeform 2508" o:spid="_x0000_s1027" style="position:absolute;left:1247;top:1220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36608" behindDoc="1" locked="0" layoutInCell="1" allowOverlap="1" wp14:anchorId="184277F3" wp14:editId="0469AF42">
                <wp:simplePos x="0" y="0"/>
                <wp:positionH relativeFrom="page">
                  <wp:posOffset>791845</wp:posOffset>
                </wp:positionH>
                <wp:positionV relativeFrom="page">
                  <wp:posOffset>8060055</wp:posOffset>
                </wp:positionV>
                <wp:extent cx="5975985" cy="1270"/>
                <wp:effectExtent l="10795" t="11430" r="13970" b="6350"/>
                <wp:wrapNone/>
                <wp:docPr id="277" name="Group 2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693"/>
                          <a:chExt cx="9411" cy="2"/>
                        </a:xfrm>
                      </wpg:grpSpPr>
                      <wps:wsp>
                        <wps:cNvPr id="278" name="Freeform 2510"/>
                        <wps:cNvSpPr>
                          <a:spLocks/>
                        </wps:cNvSpPr>
                        <wps:spPr bwMode="auto">
                          <a:xfrm>
                            <a:off x="1247" y="1269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8918011" id="Group 2509" o:spid="_x0000_s1026" style="position:absolute;margin-left:62.35pt;margin-top:634.65pt;width:470.55pt;height:.1pt;z-index:-251279872;mso-position-horizontal-relative:page;mso-position-vertical-relative:page" coordorigin="1247,1269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gQRaAMAAO8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">
                <v:shape id="Freeform 2510" o:spid="_x0000_s1027" style="position:absolute;left:1247;top:1269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37632" behindDoc="1" locked="0" layoutInCell="1" allowOverlap="1" wp14:anchorId="490063D8" wp14:editId="29E40801">
                <wp:simplePos x="0" y="0"/>
                <wp:positionH relativeFrom="page">
                  <wp:posOffset>791845</wp:posOffset>
                </wp:positionH>
                <wp:positionV relativeFrom="page">
                  <wp:posOffset>8371840</wp:posOffset>
                </wp:positionV>
                <wp:extent cx="5975985" cy="1270"/>
                <wp:effectExtent l="10795" t="8890" r="13970" b="8890"/>
                <wp:wrapNone/>
                <wp:docPr id="275" name="Group 2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184"/>
                          <a:chExt cx="9411" cy="2"/>
                        </a:xfrm>
                      </wpg:grpSpPr>
                      <wps:wsp>
                        <wps:cNvPr id="276" name="Freeform 2512"/>
                        <wps:cNvSpPr>
                          <a:spLocks/>
                        </wps:cNvSpPr>
                        <wps:spPr bwMode="auto">
                          <a:xfrm>
                            <a:off x="1247" y="1318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59537A2" id="Group 2511" o:spid="_x0000_s1026" style="position:absolute;margin-left:62.35pt;margin-top:659.2pt;width:470.55pt;height:.1pt;z-index:-251278848;mso-position-horizontal-relative:page;mso-position-vertical-relative:page" coordorigin="1247,1318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z6hZwMAAO8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">
                <v:shape id="Freeform 2512" o:spid="_x0000_s1027" style="position:absolute;left:1247;top:1318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38656" behindDoc="1" locked="0" layoutInCell="1" allowOverlap="1" wp14:anchorId="2F0322A5" wp14:editId="31C1CBB0">
                <wp:simplePos x="0" y="0"/>
                <wp:positionH relativeFrom="page">
                  <wp:posOffset>791845</wp:posOffset>
                </wp:positionH>
                <wp:positionV relativeFrom="page">
                  <wp:posOffset>8683625</wp:posOffset>
                </wp:positionV>
                <wp:extent cx="5975985" cy="1270"/>
                <wp:effectExtent l="10795" t="6350" r="13970" b="11430"/>
                <wp:wrapNone/>
                <wp:docPr id="273" name="Group 2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675"/>
                          <a:chExt cx="9411" cy="2"/>
                        </a:xfrm>
                      </wpg:grpSpPr>
                      <wps:wsp>
                        <wps:cNvPr id="274" name="Freeform 2514"/>
                        <wps:cNvSpPr>
                          <a:spLocks/>
                        </wps:cNvSpPr>
                        <wps:spPr bwMode="auto">
                          <a:xfrm>
                            <a:off x="1247" y="1367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C5BBEF8" id="Group 2513" o:spid="_x0000_s1026" style="position:absolute;margin-left:62.35pt;margin-top:683.75pt;width:470.55pt;height:.1pt;z-index:-251277824;mso-position-horizontal-relative:page;mso-position-vertical-relative:page" coordorigin="1247,1367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">
                <v:shape id="Freeform 2514" o:spid="_x0000_s1027" style="position:absolute;left:1247;top:1367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2043776" behindDoc="1" locked="0" layoutInCell="1" allowOverlap="1" wp14:anchorId="2654F13B" wp14:editId="0B942A36">
                <wp:simplePos x="0" y="0"/>
                <wp:positionH relativeFrom="page">
                  <wp:posOffset>182880</wp:posOffset>
                </wp:positionH>
                <wp:positionV relativeFrom="page">
                  <wp:posOffset>3322955</wp:posOffset>
                </wp:positionV>
                <wp:extent cx="165100" cy="3596005"/>
                <wp:effectExtent l="1905" t="0" r="4445" b="0"/>
                <wp:wrapNone/>
                <wp:docPr id="272" name="Text Box 2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3596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E1ACF1" w14:textId="77777777" w:rsidR="00D35C18" w:rsidRDefault="00D35C18" w:rsidP="00EC44B8">
                            <w:pPr>
                              <w:spacing w:after="0" w:line="245" w:lineRule="exact"/>
                              <w:ind w:left="20" w:right="-53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DO NOT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WRITE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IN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THIS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AREA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WILL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BE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CUT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OFF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654F13B" id="Text Box 2523" o:spid="_x0000_s1061" type="#_x0000_t202" style="position:absolute;left:0;text-align:left;margin-left:14.4pt;margin-top:261.65pt;width:13pt;height:283.15pt;z-index:-25127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" filled="f" stroked="f">
                <v:textbox style="layout-flow:vertical" inset="0,0,0,0">
                  <w:txbxContent>
                    <w:p w14:paraId="59E1ACF1" w14:textId="77777777" w:rsidR="00D35C18" w:rsidRDefault="00D35C18" w:rsidP="00EC44B8">
                      <w:pPr>
                        <w:spacing w:after="0" w:line="245" w:lineRule="exact"/>
                        <w:ind w:left="20" w:right="-53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color w:val="6D6E71"/>
                        </w:rPr>
                        <w:t>DO NOT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WRITE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IN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THIS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AREA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WILL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BE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CUT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OFF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C44B8">
        <w:rPr>
          <w:rFonts w:ascii="Arial" w:eastAsia="Arial" w:hAnsi="Arial" w:cs="Arial"/>
          <w:b/>
          <w:bCs/>
          <w:color w:val="231F20"/>
          <w:position w:val="-1"/>
        </w:rPr>
        <w:t>37</w:t>
      </w:r>
      <w:r w:rsidR="00EC44B8">
        <w:rPr>
          <w:rFonts w:ascii="Arial" w:eastAsia="Arial" w:hAnsi="Arial" w:cs="Arial"/>
          <w:b/>
          <w:bCs/>
          <w:color w:val="231F20"/>
          <w:position w:val="-1"/>
        </w:rPr>
        <w:tab/>
        <w:t>MODERN HIS</w:t>
      </w:r>
      <w:r w:rsidR="00EC44B8">
        <w:rPr>
          <w:rFonts w:ascii="Arial" w:eastAsia="Arial" w:hAnsi="Arial" w:cs="Arial"/>
          <w:b/>
          <w:bCs/>
          <w:color w:val="231F20"/>
          <w:spacing w:val="-4"/>
          <w:position w:val="-1"/>
        </w:rPr>
        <w:t>T</w:t>
      </w:r>
      <w:r w:rsidR="00EC44B8">
        <w:rPr>
          <w:rFonts w:ascii="Arial" w:eastAsia="Arial" w:hAnsi="Arial" w:cs="Arial"/>
          <w:b/>
          <w:bCs/>
          <w:color w:val="231F20"/>
          <w:position w:val="-1"/>
        </w:rPr>
        <w:t>O</w:t>
      </w:r>
      <w:r w:rsidR="00EC44B8">
        <w:rPr>
          <w:rFonts w:ascii="Arial" w:eastAsia="Arial" w:hAnsi="Arial" w:cs="Arial"/>
          <w:b/>
          <w:bCs/>
          <w:color w:val="231F20"/>
          <w:spacing w:val="-8"/>
          <w:position w:val="-1"/>
        </w:rPr>
        <w:t>R</w:t>
      </w:r>
      <w:r w:rsidR="00EC44B8">
        <w:rPr>
          <w:rFonts w:ascii="Arial" w:eastAsia="Arial" w:hAnsi="Arial" w:cs="Arial"/>
          <w:b/>
          <w:bCs/>
          <w:color w:val="231F20"/>
          <w:position w:val="-1"/>
        </w:rPr>
        <w:t>Y</w:t>
      </w:r>
    </w:p>
    <w:p w14:paraId="2937F5B5" w14:textId="77777777" w:rsidR="00EC44B8" w:rsidRDefault="00EC44B8" w:rsidP="00EC44B8">
      <w:pPr>
        <w:spacing w:before="6" w:after="0" w:line="220" w:lineRule="exact"/>
      </w:pPr>
    </w:p>
    <w:p w14:paraId="62D9F413" w14:textId="6CFE6ECD" w:rsidR="00EC44B8" w:rsidRDefault="00F82685" w:rsidP="00EC44B8">
      <w:pPr>
        <w:tabs>
          <w:tab w:val="left" w:pos="3600"/>
        </w:tabs>
        <w:spacing w:before="32" w:after="0" w:line="248" w:lineRule="exact"/>
        <w:ind w:left="107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14080" behindDoc="1" locked="0" layoutInCell="1" allowOverlap="1" wp14:anchorId="23B71D62" wp14:editId="3CB453C5">
                <wp:simplePos x="0" y="0"/>
                <wp:positionH relativeFrom="page">
                  <wp:posOffset>791845</wp:posOffset>
                </wp:positionH>
                <wp:positionV relativeFrom="paragraph">
                  <wp:posOffset>461645</wp:posOffset>
                </wp:positionV>
                <wp:extent cx="5975985" cy="1270"/>
                <wp:effectExtent l="10795" t="11430" r="13970" b="6350"/>
                <wp:wrapNone/>
                <wp:docPr id="270" name="Group 2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7"/>
                          <a:chExt cx="9411" cy="2"/>
                        </a:xfrm>
                      </wpg:grpSpPr>
                      <wps:wsp>
                        <wps:cNvPr id="271" name="Freeform 2466"/>
                        <wps:cNvSpPr>
                          <a:spLocks/>
                        </wps:cNvSpPr>
                        <wps:spPr bwMode="auto">
                          <a:xfrm>
                            <a:off x="1247" y="72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E5FCBB2" id="Group 2465" o:spid="_x0000_s1026" style="position:absolute;margin-left:62.35pt;margin-top:36.35pt;width:470.55pt;height:.1pt;z-index:-251302400;mso-position-horizontal-relative:page" coordorigin="1247,72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">
                <v:shape id="Freeform 2466" o:spid="_x0000_s1027" style="position:absolute;left:1247;top:72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15104" behindDoc="1" locked="0" layoutInCell="1" allowOverlap="1" wp14:anchorId="42EEEDE0" wp14:editId="5C62DE1C">
                <wp:simplePos x="0" y="0"/>
                <wp:positionH relativeFrom="page">
                  <wp:posOffset>791845</wp:posOffset>
                </wp:positionH>
                <wp:positionV relativeFrom="paragraph">
                  <wp:posOffset>773430</wp:posOffset>
                </wp:positionV>
                <wp:extent cx="5975985" cy="1270"/>
                <wp:effectExtent l="10795" t="8890" r="13970" b="8890"/>
                <wp:wrapNone/>
                <wp:docPr id="268" name="Group 2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18"/>
                          <a:chExt cx="9411" cy="2"/>
                        </a:xfrm>
                      </wpg:grpSpPr>
                      <wps:wsp>
                        <wps:cNvPr id="269" name="Freeform 2468"/>
                        <wps:cNvSpPr>
                          <a:spLocks/>
                        </wps:cNvSpPr>
                        <wps:spPr bwMode="auto">
                          <a:xfrm>
                            <a:off x="1247" y="121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83DB318" id="Group 2467" o:spid="_x0000_s1026" style="position:absolute;margin-left:62.35pt;margin-top:60.9pt;width:470.55pt;height:.1pt;z-index:-251301376;mso-position-horizontal-relative:page" coordorigin="1247,121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pQrZgMAAO0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">
                <v:shape id="Freeform 2468" o:spid="_x0000_s1027" style="position:absolute;left:1247;top:121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16128" behindDoc="1" locked="0" layoutInCell="1" allowOverlap="1" wp14:anchorId="632889D5" wp14:editId="79A4B0D1">
                <wp:simplePos x="0" y="0"/>
                <wp:positionH relativeFrom="page">
                  <wp:posOffset>791845</wp:posOffset>
                </wp:positionH>
                <wp:positionV relativeFrom="paragraph">
                  <wp:posOffset>1085215</wp:posOffset>
                </wp:positionV>
                <wp:extent cx="5975985" cy="1270"/>
                <wp:effectExtent l="10795" t="6350" r="13970" b="11430"/>
                <wp:wrapNone/>
                <wp:docPr id="266" name="Group 2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709"/>
                          <a:chExt cx="9411" cy="2"/>
                        </a:xfrm>
                      </wpg:grpSpPr>
                      <wps:wsp>
                        <wps:cNvPr id="267" name="Freeform 2470"/>
                        <wps:cNvSpPr>
                          <a:spLocks/>
                        </wps:cNvSpPr>
                        <wps:spPr bwMode="auto">
                          <a:xfrm>
                            <a:off x="1247" y="170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316A9F1" id="Group 2469" o:spid="_x0000_s1026" style="position:absolute;margin-left:62.35pt;margin-top:85.45pt;width:470.55pt;height:.1pt;z-index:-251300352;mso-position-horizontal-relative:page" coordorigin="1247,170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">
                <v:shape id="Freeform 2470" o:spid="_x0000_s1027" style="position:absolute;left:1247;top:170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17152" behindDoc="1" locked="0" layoutInCell="1" allowOverlap="1" wp14:anchorId="253C99F4" wp14:editId="310B0C9D">
                <wp:simplePos x="0" y="0"/>
                <wp:positionH relativeFrom="page">
                  <wp:posOffset>791845</wp:posOffset>
                </wp:positionH>
                <wp:positionV relativeFrom="paragraph">
                  <wp:posOffset>1396365</wp:posOffset>
                </wp:positionV>
                <wp:extent cx="5975985" cy="1270"/>
                <wp:effectExtent l="10795" t="12700" r="13970" b="5080"/>
                <wp:wrapNone/>
                <wp:docPr id="264" name="Group 2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2199"/>
                          <a:chExt cx="9411" cy="2"/>
                        </a:xfrm>
                      </wpg:grpSpPr>
                      <wps:wsp>
                        <wps:cNvPr id="265" name="Freeform 2472"/>
                        <wps:cNvSpPr>
                          <a:spLocks/>
                        </wps:cNvSpPr>
                        <wps:spPr bwMode="auto">
                          <a:xfrm>
                            <a:off x="1247" y="219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080346F" id="Group 2471" o:spid="_x0000_s1026" style="position:absolute;margin-left:62.35pt;margin-top:109.95pt;width:470.55pt;height:.1pt;z-index:-251299328;mso-position-horizontal-relative:page" coordorigin="1247,219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lhaZwMAAO0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">
                <v:shape id="Freeform 2472" o:spid="_x0000_s1027" style="position:absolute;left:1247;top:219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 w:rsidR="00EC44B8">
        <w:rPr>
          <w:rFonts w:ascii="Arial" w:eastAsia="Arial" w:hAnsi="Arial" w:cs="Arial"/>
          <w:color w:val="231F20"/>
          <w:position w:val="-1"/>
        </w:rPr>
        <w:t xml:space="preserve">Question number: </w:t>
      </w:r>
      <w:r w:rsidR="00EC44B8">
        <w:rPr>
          <w:rFonts w:ascii="Arial" w:eastAsia="Arial" w:hAnsi="Arial" w:cs="Arial"/>
          <w:color w:val="231F20"/>
          <w:w w:val="210"/>
          <w:position w:val="-1"/>
          <w:u w:val="single" w:color="231F20"/>
        </w:rPr>
        <w:t xml:space="preserve"> </w:t>
      </w:r>
      <w:r w:rsidR="00EC44B8">
        <w:rPr>
          <w:rFonts w:ascii="Arial" w:eastAsia="Arial" w:hAnsi="Arial" w:cs="Arial"/>
          <w:color w:val="231F20"/>
          <w:position w:val="-1"/>
          <w:u w:val="single" w:color="231F20"/>
        </w:rPr>
        <w:tab/>
      </w:r>
    </w:p>
    <w:p w14:paraId="5E755624" w14:textId="77777777" w:rsidR="00EC44B8" w:rsidRDefault="00EC44B8" w:rsidP="00EC44B8">
      <w:pPr>
        <w:spacing w:before="6" w:after="0" w:line="180" w:lineRule="exact"/>
        <w:rPr>
          <w:sz w:val="18"/>
          <w:szCs w:val="18"/>
        </w:rPr>
      </w:pPr>
    </w:p>
    <w:p w14:paraId="567689B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C8E9EE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673DBB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5BFD6D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BA2B3A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BD2DF9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3D785A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E30536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EFC858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89BC0E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A44E3A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FDDF67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1456F5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FCE938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2FECAB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3B356B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212D04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6CDE35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39684B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06E1A1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AEC251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057044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54BB80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4DF28F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033C92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DB897D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DA5CF3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D0AA51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C6BCA0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E325F9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D8AC12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F21F5E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4E4546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685A11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F81F4B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79669B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061C19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14D3F6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B8577E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A55C8F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80A735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3F8CCF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ADC83A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8B3D98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6AC5EB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DBB64E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91BEA5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EFA947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E1EE9F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3031DF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9A1A07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896BCB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9D39CF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63A795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C4DD9D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1ABFCA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E07844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16B79A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327DDD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B76E5A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B54783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294598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03A71F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D3220B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71DD11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DEC2E1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8AFDE3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DEC21D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6DA403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DDE706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98ABA9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A2616C3" w14:textId="7E54424F" w:rsidR="00EC44B8" w:rsidRDefault="00F82685" w:rsidP="00EC44B8">
      <w:pPr>
        <w:spacing w:before="32" w:after="0" w:line="240" w:lineRule="auto"/>
        <w:ind w:left="4036" w:right="4017"/>
        <w:jc w:val="center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39680" behindDoc="1" locked="0" layoutInCell="1" allowOverlap="1" wp14:anchorId="20EAFCDC" wp14:editId="670D2513">
                <wp:simplePos x="0" y="0"/>
                <wp:positionH relativeFrom="page">
                  <wp:posOffset>791845</wp:posOffset>
                </wp:positionH>
                <wp:positionV relativeFrom="paragraph">
                  <wp:posOffset>-1060450</wp:posOffset>
                </wp:positionV>
                <wp:extent cx="5975985" cy="1270"/>
                <wp:effectExtent l="10795" t="10795" r="13970" b="6985"/>
                <wp:wrapNone/>
                <wp:docPr id="262" name="Group 2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670"/>
                          <a:chExt cx="9411" cy="2"/>
                        </a:xfrm>
                      </wpg:grpSpPr>
                      <wps:wsp>
                        <wps:cNvPr id="263" name="Freeform 2516"/>
                        <wps:cNvSpPr>
                          <a:spLocks/>
                        </wps:cNvSpPr>
                        <wps:spPr bwMode="auto">
                          <a:xfrm>
                            <a:off x="1247" y="-167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7AD2271" id="Group 2515" o:spid="_x0000_s1026" style="position:absolute;margin-left:62.35pt;margin-top:-83.5pt;width:470.55pt;height:.1pt;z-index:-251276800;mso-position-horizontal-relative:page" coordorigin="1247,-167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">
                <v:shape id="Freeform 2516" o:spid="_x0000_s1027" style="position:absolute;left:1247;top:-167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40704" behindDoc="1" locked="0" layoutInCell="1" allowOverlap="1" wp14:anchorId="71F347E1" wp14:editId="7FC830B6">
                <wp:simplePos x="0" y="0"/>
                <wp:positionH relativeFrom="page">
                  <wp:posOffset>791845</wp:posOffset>
                </wp:positionH>
                <wp:positionV relativeFrom="paragraph">
                  <wp:posOffset>-748665</wp:posOffset>
                </wp:positionV>
                <wp:extent cx="5975985" cy="1270"/>
                <wp:effectExtent l="10795" t="8255" r="13970" b="9525"/>
                <wp:wrapNone/>
                <wp:docPr id="260" name="Group 2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179"/>
                          <a:chExt cx="9411" cy="2"/>
                        </a:xfrm>
                      </wpg:grpSpPr>
                      <wps:wsp>
                        <wps:cNvPr id="261" name="Freeform 2518"/>
                        <wps:cNvSpPr>
                          <a:spLocks/>
                        </wps:cNvSpPr>
                        <wps:spPr bwMode="auto">
                          <a:xfrm>
                            <a:off x="1247" y="-117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6F5544B" id="Group 2517" o:spid="_x0000_s1026" style="position:absolute;margin-left:62.35pt;margin-top:-58.95pt;width:470.55pt;height:.1pt;z-index:-251275776;mso-position-horizontal-relative:page" coordorigin="1247,-117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">
                <v:shape id="Freeform 2518" o:spid="_x0000_s1027" style="position:absolute;left:1247;top:-117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41728" behindDoc="1" locked="0" layoutInCell="1" allowOverlap="1" wp14:anchorId="1D197947" wp14:editId="756F1DED">
                <wp:simplePos x="0" y="0"/>
                <wp:positionH relativeFrom="page">
                  <wp:posOffset>791845</wp:posOffset>
                </wp:positionH>
                <wp:positionV relativeFrom="paragraph">
                  <wp:posOffset>-436880</wp:posOffset>
                </wp:positionV>
                <wp:extent cx="5975985" cy="1270"/>
                <wp:effectExtent l="10795" t="5715" r="13970" b="12065"/>
                <wp:wrapNone/>
                <wp:docPr id="258" name="Group 2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688"/>
                          <a:chExt cx="9411" cy="2"/>
                        </a:xfrm>
                      </wpg:grpSpPr>
                      <wps:wsp>
                        <wps:cNvPr id="259" name="Freeform 2520"/>
                        <wps:cNvSpPr>
                          <a:spLocks/>
                        </wps:cNvSpPr>
                        <wps:spPr bwMode="auto">
                          <a:xfrm>
                            <a:off x="1247" y="-68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88C56EE" id="Group 2519" o:spid="_x0000_s1026" style="position:absolute;margin-left:62.35pt;margin-top:-34.4pt;width:470.55pt;height:.1pt;z-index:-251274752;mso-position-horizontal-relative:page" coordorigin="1247,-68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">
                <v:shape id="Freeform 2520" o:spid="_x0000_s1027" style="position:absolute;left:1247;top:-68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42752" behindDoc="1" locked="0" layoutInCell="1" allowOverlap="1" wp14:anchorId="754E5A0D" wp14:editId="3667DEF7">
                <wp:simplePos x="0" y="0"/>
                <wp:positionH relativeFrom="page">
                  <wp:posOffset>791845</wp:posOffset>
                </wp:positionH>
                <wp:positionV relativeFrom="paragraph">
                  <wp:posOffset>-125730</wp:posOffset>
                </wp:positionV>
                <wp:extent cx="5975985" cy="1270"/>
                <wp:effectExtent l="10795" t="12065" r="13970" b="5715"/>
                <wp:wrapNone/>
                <wp:docPr id="256" name="Group 2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98"/>
                          <a:chExt cx="9411" cy="2"/>
                        </a:xfrm>
                      </wpg:grpSpPr>
                      <wps:wsp>
                        <wps:cNvPr id="257" name="Freeform 2522"/>
                        <wps:cNvSpPr>
                          <a:spLocks/>
                        </wps:cNvSpPr>
                        <wps:spPr bwMode="auto">
                          <a:xfrm>
                            <a:off x="1247" y="-19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5B2A438" id="Group 2521" o:spid="_x0000_s1026" style="position:absolute;margin-left:62.35pt;margin-top:-9.9pt;width:470.55pt;height:.1pt;z-index:-251273728;mso-position-horizontal-relative:page" coordorigin="1247,-19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">
                <v:shape id="Freeform 2522" o:spid="_x0000_s1027" style="position:absolute;left:1247;top:-19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 w:rsidR="00EC44B8">
        <w:rPr>
          <w:rFonts w:ascii="Arial" w:eastAsia="Arial" w:hAnsi="Arial" w:cs="Arial"/>
          <w:b/>
          <w:bCs/>
          <w:color w:val="231F20"/>
        </w:rPr>
        <w:t xml:space="preserve">See next </w:t>
      </w:r>
      <w:r w:rsidR="00EC44B8">
        <w:rPr>
          <w:rFonts w:ascii="Arial" w:eastAsia="Arial" w:hAnsi="Arial" w:cs="Arial"/>
          <w:b/>
          <w:bCs/>
          <w:color w:val="231F20"/>
          <w:w w:val="99"/>
        </w:rPr>
        <w:t>page</w:t>
      </w:r>
    </w:p>
    <w:p w14:paraId="52442F19" w14:textId="77777777" w:rsidR="00EC44B8" w:rsidRDefault="00EC44B8" w:rsidP="00EC44B8">
      <w:pPr>
        <w:spacing w:after="0"/>
        <w:jc w:val="center"/>
        <w:sectPr w:rsidR="00EC44B8">
          <w:headerReference w:type="default" r:id="rId42"/>
          <w:pgSz w:w="11920" w:h="16840"/>
          <w:pgMar w:top="600" w:right="1140" w:bottom="280" w:left="1140" w:header="0" w:footer="2260" w:gutter="0"/>
          <w:cols w:space="720"/>
        </w:sectPr>
      </w:pPr>
    </w:p>
    <w:p w14:paraId="5897B31A" w14:textId="064DD027" w:rsidR="00EC44B8" w:rsidRDefault="00F82685" w:rsidP="00EC44B8">
      <w:pPr>
        <w:tabs>
          <w:tab w:val="left" w:pos="7500"/>
        </w:tabs>
        <w:spacing w:before="77" w:after="0" w:line="248" w:lineRule="exact"/>
        <w:ind w:left="4691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44800" behindDoc="1" locked="0" layoutInCell="1" allowOverlap="1" wp14:anchorId="19D212A8" wp14:editId="674CBF25">
                <wp:simplePos x="0" y="0"/>
                <wp:positionH relativeFrom="page">
                  <wp:posOffset>428625</wp:posOffset>
                </wp:positionH>
                <wp:positionV relativeFrom="page">
                  <wp:posOffset>360045</wp:posOffset>
                </wp:positionV>
                <wp:extent cx="1270" cy="9972040"/>
                <wp:effectExtent l="9525" t="7620" r="8255" b="12065"/>
                <wp:wrapNone/>
                <wp:docPr id="254" name="Group 2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9972040"/>
                          <a:chOff x="675" y="567"/>
                          <a:chExt cx="2" cy="15704"/>
                        </a:xfrm>
                      </wpg:grpSpPr>
                      <wps:wsp>
                        <wps:cNvPr id="255" name="Freeform 2525"/>
                        <wps:cNvSpPr>
                          <a:spLocks/>
                        </wps:cNvSpPr>
                        <wps:spPr bwMode="auto">
                          <a:xfrm>
                            <a:off x="675" y="567"/>
                            <a:ext cx="2" cy="15704"/>
                          </a:xfrm>
                          <a:custGeom>
                            <a:avLst/>
                            <a:gdLst>
                              <a:gd name="T0" fmla="+- 0 567 567"/>
                              <a:gd name="T1" fmla="*/ 567 h 15704"/>
                              <a:gd name="T2" fmla="+- 0 16271 567"/>
                              <a:gd name="T3" fmla="*/ 16271 h 157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704">
                                <a:moveTo>
                                  <a:pt x="0" y="0"/>
                                </a:moveTo>
                                <a:lnTo>
                                  <a:pt x="0" y="157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F05D913" id="Group 2524" o:spid="_x0000_s1026" style="position:absolute;margin-left:33.75pt;margin-top:28.35pt;width:.1pt;height:785.2pt;z-index:-251271680;mso-position-horizontal-relative:page;mso-position-vertical-relative:page" coordorigin="675,567" coordsize="2,1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">
                <v:shape id="Freeform 2525" o:spid="_x0000_s1027" style="position:absolute;left:675;top:567;width:2;height:15704;visibility:visible;mso-wrap-style:square;v-text-anchor:top" coordsize="2,15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" path="m,l,15704e" filled="f" strokecolor="#231f20" strokeweight=".5pt">
                  <v:path arrowok="t" o:connecttype="custom" o:connectlocs="0,567;0,16271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49920" behindDoc="1" locked="0" layoutInCell="1" allowOverlap="1" wp14:anchorId="2B2274B3" wp14:editId="73C8240F">
                <wp:simplePos x="0" y="0"/>
                <wp:positionH relativeFrom="page">
                  <wp:posOffset>791845</wp:posOffset>
                </wp:positionH>
                <wp:positionV relativeFrom="page">
                  <wp:posOffset>2450465</wp:posOffset>
                </wp:positionV>
                <wp:extent cx="5975985" cy="1270"/>
                <wp:effectExtent l="10795" t="12065" r="13970" b="5715"/>
                <wp:wrapNone/>
                <wp:docPr id="252" name="Group 2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3859"/>
                          <a:chExt cx="9411" cy="2"/>
                        </a:xfrm>
                      </wpg:grpSpPr>
                      <wps:wsp>
                        <wps:cNvPr id="253" name="Freeform 2535"/>
                        <wps:cNvSpPr>
                          <a:spLocks/>
                        </wps:cNvSpPr>
                        <wps:spPr bwMode="auto">
                          <a:xfrm>
                            <a:off x="1247" y="385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4B365ED" id="Group 2534" o:spid="_x0000_s1026" style="position:absolute;margin-left:62.35pt;margin-top:192.95pt;width:470.55pt;height:.1pt;z-index:-251266560;mso-position-horizontal-relative:page;mso-position-vertical-relative:page" coordorigin="1247,385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">
                <v:shape id="Freeform 2535" o:spid="_x0000_s1027" style="position:absolute;left:1247;top:385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50944" behindDoc="1" locked="0" layoutInCell="1" allowOverlap="1" wp14:anchorId="63E3BD4F" wp14:editId="70118485">
                <wp:simplePos x="0" y="0"/>
                <wp:positionH relativeFrom="page">
                  <wp:posOffset>791845</wp:posOffset>
                </wp:positionH>
                <wp:positionV relativeFrom="page">
                  <wp:posOffset>2762250</wp:posOffset>
                </wp:positionV>
                <wp:extent cx="5975985" cy="1270"/>
                <wp:effectExtent l="10795" t="9525" r="13970" b="8255"/>
                <wp:wrapNone/>
                <wp:docPr id="250" name="Group 2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350"/>
                          <a:chExt cx="9411" cy="2"/>
                        </a:xfrm>
                      </wpg:grpSpPr>
                      <wps:wsp>
                        <wps:cNvPr id="251" name="Freeform 2537"/>
                        <wps:cNvSpPr>
                          <a:spLocks/>
                        </wps:cNvSpPr>
                        <wps:spPr bwMode="auto">
                          <a:xfrm>
                            <a:off x="1247" y="435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3B60DD5" id="Group 2536" o:spid="_x0000_s1026" style="position:absolute;margin-left:62.35pt;margin-top:217.5pt;width:470.55pt;height:.1pt;z-index:-251265536;mso-position-horizontal-relative:page;mso-position-vertical-relative:page" coordorigin="1247,435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">
                <v:shape id="Freeform 2537" o:spid="_x0000_s1027" style="position:absolute;left:1247;top:435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51968" behindDoc="1" locked="0" layoutInCell="1" allowOverlap="1" wp14:anchorId="32E26813" wp14:editId="0B8FA051">
                <wp:simplePos x="0" y="0"/>
                <wp:positionH relativeFrom="page">
                  <wp:posOffset>791845</wp:posOffset>
                </wp:positionH>
                <wp:positionV relativeFrom="page">
                  <wp:posOffset>3074035</wp:posOffset>
                </wp:positionV>
                <wp:extent cx="5975985" cy="1270"/>
                <wp:effectExtent l="10795" t="6985" r="13970" b="10795"/>
                <wp:wrapNone/>
                <wp:docPr id="248" name="Group 2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841"/>
                          <a:chExt cx="9411" cy="2"/>
                        </a:xfrm>
                      </wpg:grpSpPr>
                      <wps:wsp>
                        <wps:cNvPr id="249" name="Freeform 2539"/>
                        <wps:cNvSpPr>
                          <a:spLocks/>
                        </wps:cNvSpPr>
                        <wps:spPr bwMode="auto">
                          <a:xfrm>
                            <a:off x="1247" y="484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1DA93E0" id="Group 2538" o:spid="_x0000_s1026" style="position:absolute;margin-left:62.35pt;margin-top:242.05pt;width:470.55pt;height:.1pt;z-index:-251264512;mso-position-horizontal-relative:page;mso-position-vertical-relative:page" coordorigin="1247,484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">
                <v:shape id="Freeform 2539" o:spid="_x0000_s1027" style="position:absolute;left:1247;top:484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52992" behindDoc="1" locked="0" layoutInCell="1" allowOverlap="1" wp14:anchorId="32BF7BB7" wp14:editId="2989E4C1">
                <wp:simplePos x="0" y="0"/>
                <wp:positionH relativeFrom="page">
                  <wp:posOffset>791845</wp:posOffset>
                </wp:positionH>
                <wp:positionV relativeFrom="page">
                  <wp:posOffset>3385820</wp:posOffset>
                </wp:positionV>
                <wp:extent cx="5975985" cy="1270"/>
                <wp:effectExtent l="10795" t="13970" r="13970" b="3810"/>
                <wp:wrapNone/>
                <wp:docPr id="246" name="Group 2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332"/>
                          <a:chExt cx="9411" cy="2"/>
                        </a:xfrm>
                      </wpg:grpSpPr>
                      <wps:wsp>
                        <wps:cNvPr id="247" name="Freeform 2541"/>
                        <wps:cNvSpPr>
                          <a:spLocks/>
                        </wps:cNvSpPr>
                        <wps:spPr bwMode="auto">
                          <a:xfrm>
                            <a:off x="1247" y="533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99F01A6" id="Group 2540" o:spid="_x0000_s1026" style="position:absolute;margin-left:62.35pt;margin-top:266.6pt;width:470.55pt;height:.1pt;z-index:-251263488;mso-position-horizontal-relative:page;mso-position-vertical-relative:page" coordorigin="1247,533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">
                <v:shape id="Freeform 2541" o:spid="_x0000_s1027" style="position:absolute;left:1247;top:533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54016" behindDoc="1" locked="0" layoutInCell="1" allowOverlap="1" wp14:anchorId="76F9FB03" wp14:editId="19336DE5">
                <wp:simplePos x="0" y="0"/>
                <wp:positionH relativeFrom="page">
                  <wp:posOffset>791845</wp:posOffset>
                </wp:positionH>
                <wp:positionV relativeFrom="page">
                  <wp:posOffset>3696970</wp:posOffset>
                </wp:positionV>
                <wp:extent cx="5975985" cy="1270"/>
                <wp:effectExtent l="10795" t="10795" r="13970" b="6985"/>
                <wp:wrapNone/>
                <wp:docPr id="244" name="Group 2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822"/>
                          <a:chExt cx="9411" cy="2"/>
                        </a:xfrm>
                      </wpg:grpSpPr>
                      <wps:wsp>
                        <wps:cNvPr id="245" name="Freeform 2543"/>
                        <wps:cNvSpPr>
                          <a:spLocks/>
                        </wps:cNvSpPr>
                        <wps:spPr bwMode="auto">
                          <a:xfrm>
                            <a:off x="1247" y="582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2A7F3B9" id="Group 2542" o:spid="_x0000_s1026" style="position:absolute;margin-left:62.35pt;margin-top:291.1pt;width:470.55pt;height:.1pt;z-index:-251262464;mso-position-horizontal-relative:page;mso-position-vertical-relative:page" coordorigin="1247,582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">
                <v:shape id="Freeform 2543" o:spid="_x0000_s1027" style="position:absolute;left:1247;top:582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55040" behindDoc="1" locked="0" layoutInCell="1" allowOverlap="1" wp14:anchorId="6F1F92A1" wp14:editId="2F5ED4FB">
                <wp:simplePos x="0" y="0"/>
                <wp:positionH relativeFrom="page">
                  <wp:posOffset>791845</wp:posOffset>
                </wp:positionH>
                <wp:positionV relativeFrom="page">
                  <wp:posOffset>4008755</wp:posOffset>
                </wp:positionV>
                <wp:extent cx="5975985" cy="1270"/>
                <wp:effectExtent l="10795" t="8255" r="13970" b="9525"/>
                <wp:wrapNone/>
                <wp:docPr id="242" name="Group 2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313"/>
                          <a:chExt cx="9411" cy="2"/>
                        </a:xfrm>
                      </wpg:grpSpPr>
                      <wps:wsp>
                        <wps:cNvPr id="243" name="Freeform 2545"/>
                        <wps:cNvSpPr>
                          <a:spLocks/>
                        </wps:cNvSpPr>
                        <wps:spPr bwMode="auto">
                          <a:xfrm>
                            <a:off x="1247" y="631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13EA3FC" id="Group 2544" o:spid="_x0000_s1026" style="position:absolute;margin-left:62.35pt;margin-top:315.65pt;width:470.55pt;height:.1pt;z-index:-251261440;mso-position-horizontal-relative:page;mso-position-vertical-relative:page" coordorigin="1247,631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">
                <v:shape id="Freeform 2545" o:spid="_x0000_s1027" style="position:absolute;left:1247;top:631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56064" behindDoc="1" locked="0" layoutInCell="1" allowOverlap="1" wp14:anchorId="29492419" wp14:editId="75DD6E78">
                <wp:simplePos x="0" y="0"/>
                <wp:positionH relativeFrom="page">
                  <wp:posOffset>791845</wp:posOffset>
                </wp:positionH>
                <wp:positionV relativeFrom="page">
                  <wp:posOffset>4320540</wp:posOffset>
                </wp:positionV>
                <wp:extent cx="5975985" cy="1270"/>
                <wp:effectExtent l="10795" t="5715" r="13970" b="12065"/>
                <wp:wrapNone/>
                <wp:docPr id="240" name="Group 2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804"/>
                          <a:chExt cx="9411" cy="2"/>
                        </a:xfrm>
                      </wpg:grpSpPr>
                      <wps:wsp>
                        <wps:cNvPr id="241" name="Freeform 2547"/>
                        <wps:cNvSpPr>
                          <a:spLocks/>
                        </wps:cNvSpPr>
                        <wps:spPr bwMode="auto">
                          <a:xfrm>
                            <a:off x="1247" y="680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AEB7CCA" id="Group 2546" o:spid="_x0000_s1026" style="position:absolute;margin-left:62.35pt;margin-top:340.2pt;width:470.55pt;height:.1pt;z-index:-251260416;mso-position-horizontal-relative:page;mso-position-vertical-relative:page" coordorigin="1247,680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">
                <v:shape id="Freeform 2547" o:spid="_x0000_s1027" style="position:absolute;left:1247;top:680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57088" behindDoc="1" locked="0" layoutInCell="1" allowOverlap="1" wp14:anchorId="75FAA56D" wp14:editId="52623434">
                <wp:simplePos x="0" y="0"/>
                <wp:positionH relativeFrom="page">
                  <wp:posOffset>791845</wp:posOffset>
                </wp:positionH>
                <wp:positionV relativeFrom="page">
                  <wp:posOffset>4632325</wp:posOffset>
                </wp:positionV>
                <wp:extent cx="5975985" cy="1270"/>
                <wp:effectExtent l="10795" t="12700" r="13970" b="5080"/>
                <wp:wrapNone/>
                <wp:docPr id="238" name="Group 2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95"/>
                          <a:chExt cx="9411" cy="2"/>
                        </a:xfrm>
                      </wpg:grpSpPr>
                      <wps:wsp>
                        <wps:cNvPr id="239" name="Freeform 2549"/>
                        <wps:cNvSpPr>
                          <a:spLocks/>
                        </wps:cNvSpPr>
                        <wps:spPr bwMode="auto">
                          <a:xfrm>
                            <a:off x="1247" y="729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6072D0F" id="Group 2548" o:spid="_x0000_s1026" style="position:absolute;margin-left:62.35pt;margin-top:364.75pt;width:470.55pt;height:.1pt;z-index:-251259392;mso-position-horizontal-relative:page;mso-position-vertical-relative:page" coordorigin="1247,729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">
                <v:shape id="Freeform 2549" o:spid="_x0000_s1027" style="position:absolute;left:1247;top:729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58112" behindDoc="1" locked="0" layoutInCell="1" allowOverlap="1" wp14:anchorId="2BA93857" wp14:editId="009304BA">
                <wp:simplePos x="0" y="0"/>
                <wp:positionH relativeFrom="page">
                  <wp:posOffset>791845</wp:posOffset>
                </wp:positionH>
                <wp:positionV relativeFrom="page">
                  <wp:posOffset>4943475</wp:posOffset>
                </wp:positionV>
                <wp:extent cx="5975985" cy="1270"/>
                <wp:effectExtent l="10795" t="9525" r="13970" b="8255"/>
                <wp:wrapNone/>
                <wp:docPr id="236" name="Group 2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785"/>
                          <a:chExt cx="9411" cy="2"/>
                        </a:xfrm>
                      </wpg:grpSpPr>
                      <wps:wsp>
                        <wps:cNvPr id="237" name="Freeform 2551"/>
                        <wps:cNvSpPr>
                          <a:spLocks/>
                        </wps:cNvSpPr>
                        <wps:spPr bwMode="auto">
                          <a:xfrm>
                            <a:off x="1247" y="778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CF67B66" id="Group 2550" o:spid="_x0000_s1026" style="position:absolute;margin-left:62.35pt;margin-top:389.25pt;width:470.55pt;height:.1pt;z-index:-251258368;mso-position-horizontal-relative:page;mso-position-vertical-relative:page" coordorigin="1247,778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">
                <v:shape id="Freeform 2551" o:spid="_x0000_s1027" style="position:absolute;left:1247;top:778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59136" behindDoc="1" locked="0" layoutInCell="1" allowOverlap="1" wp14:anchorId="15E33142" wp14:editId="457E06B0">
                <wp:simplePos x="0" y="0"/>
                <wp:positionH relativeFrom="page">
                  <wp:posOffset>791845</wp:posOffset>
                </wp:positionH>
                <wp:positionV relativeFrom="page">
                  <wp:posOffset>5255260</wp:posOffset>
                </wp:positionV>
                <wp:extent cx="5975985" cy="1270"/>
                <wp:effectExtent l="10795" t="6985" r="13970" b="10795"/>
                <wp:wrapNone/>
                <wp:docPr id="234" name="Group 2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276"/>
                          <a:chExt cx="9411" cy="2"/>
                        </a:xfrm>
                      </wpg:grpSpPr>
                      <wps:wsp>
                        <wps:cNvPr id="235" name="Freeform 2553"/>
                        <wps:cNvSpPr>
                          <a:spLocks/>
                        </wps:cNvSpPr>
                        <wps:spPr bwMode="auto">
                          <a:xfrm>
                            <a:off x="1247" y="8276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1F34910" id="Group 2552" o:spid="_x0000_s1026" style="position:absolute;margin-left:62.35pt;margin-top:413.8pt;width:470.55pt;height:.1pt;z-index:-251257344;mso-position-horizontal-relative:page;mso-position-vertical-relative:page" coordorigin="1247,8276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">
                <v:shape id="Freeform 2553" o:spid="_x0000_s1027" style="position:absolute;left:1247;top:8276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60160" behindDoc="1" locked="0" layoutInCell="1" allowOverlap="1" wp14:anchorId="47E567AD" wp14:editId="0556F5E7">
                <wp:simplePos x="0" y="0"/>
                <wp:positionH relativeFrom="page">
                  <wp:posOffset>791845</wp:posOffset>
                </wp:positionH>
                <wp:positionV relativeFrom="page">
                  <wp:posOffset>5567045</wp:posOffset>
                </wp:positionV>
                <wp:extent cx="5975985" cy="1270"/>
                <wp:effectExtent l="10795" t="13970" r="13970" b="3810"/>
                <wp:wrapNone/>
                <wp:docPr id="232" name="Group 2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767"/>
                          <a:chExt cx="9411" cy="2"/>
                        </a:xfrm>
                      </wpg:grpSpPr>
                      <wps:wsp>
                        <wps:cNvPr id="233" name="Freeform 2555"/>
                        <wps:cNvSpPr>
                          <a:spLocks/>
                        </wps:cNvSpPr>
                        <wps:spPr bwMode="auto">
                          <a:xfrm>
                            <a:off x="1247" y="876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A129E29" id="Group 2554" o:spid="_x0000_s1026" style="position:absolute;margin-left:62.35pt;margin-top:438.35pt;width:470.55pt;height:.1pt;z-index:-251256320;mso-position-horizontal-relative:page;mso-position-vertical-relative:page" coordorigin="1247,876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">
                <v:shape id="Freeform 2555" o:spid="_x0000_s1027" style="position:absolute;left:1247;top:876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61184" behindDoc="1" locked="0" layoutInCell="1" allowOverlap="1" wp14:anchorId="46C72240" wp14:editId="63299929">
                <wp:simplePos x="0" y="0"/>
                <wp:positionH relativeFrom="page">
                  <wp:posOffset>791845</wp:posOffset>
                </wp:positionH>
                <wp:positionV relativeFrom="page">
                  <wp:posOffset>5878830</wp:posOffset>
                </wp:positionV>
                <wp:extent cx="5975985" cy="1270"/>
                <wp:effectExtent l="10795" t="11430" r="13970" b="6350"/>
                <wp:wrapNone/>
                <wp:docPr id="230" name="Group 2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258"/>
                          <a:chExt cx="9411" cy="2"/>
                        </a:xfrm>
                      </wpg:grpSpPr>
                      <wps:wsp>
                        <wps:cNvPr id="231" name="Freeform 2557"/>
                        <wps:cNvSpPr>
                          <a:spLocks/>
                        </wps:cNvSpPr>
                        <wps:spPr bwMode="auto">
                          <a:xfrm>
                            <a:off x="1247" y="925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8D3FD94" id="Group 2556" o:spid="_x0000_s1026" style="position:absolute;margin-left:62.35pt;margin-top:462.9pt;width:470.55pt;height:.1pt;z-index:-251255296;mso-position-horizontal-relative:page;mso-position-vertical-relative:page" coordorigin="1247,925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">
                <v:shape id="Freeform 2557" o:spid="_x0000_s1027" style="position:absolute;left:1247;top:925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62208" behindDoc="1" locked="0" layoutInCell="1" allowOverlap="1" wp14:anchorId="6079D940" wp14:editId="37201CF4">
                <wp:simplePos x="0" y="0"/>
                <wp:positionH relativeFrom="page">
                  <wp:posOffset>791845</wp:posOffset>
                </wp:positionH>
                <wp:positionV relativeFrom="page">
                  <wp:posOffset>6190615</wp:posOffset>
                </wp:positionV>
                <wp:extent cx="5975985" cy="1270"/>
                <wp:effectExtent l="10795" t="8890" r="13970" b="8890"/>
                <wp:wrapNone/>
                <wp:docPr id="228" name="Group 2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749"/>
                          <a:chExt cx="9411" cy="2"/>
                        </a:xfrm>
                      </wpg:grpSpPr>
                      <wps:wsp>
                        <wps:cNvPr id="229" name="Freeform 2559"/>
                        <wps:cNvSpPr>
                          <a:spLocks/>
                        </wps:cNvSpPr>
                        <wps:spPr bwMode="auto">
                          <a:xfrm>
                            <a:off x="1247" y="974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283E25C" id="Group 2558" o:spid="_x0000_s1026" style="position:absolute;margin-left:62.35pt;margin-top:487.45pt;width:470.55pt;height:.1pt;z-index:-251254272;mso-position-horizontal-relative:page;mso-position-vertical-relative:page" coordorigin="1247,974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">
                <v:shape id="Freeform 2559" o:spid="_x0000_s1027" style="position:absolute;left:1247;top:974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63232" behindDoc="1" locked="0" layoutInCell="1" allowOverlap="1" wp14:anchorId="3D904A96" wp14:editId="582CC15D">
                <wp:simplePos x="0" y="0"/>
                <wp:positionH relativeFrom="page">
                  <wp:posOffset>791845</wp:posOffset>
                </wp:positionH>
                <wp:positionV relativeFrom="page">
                  <wp:posOffset>6501765</wp:posOffset>
                </wp:positionV>
                <wp:extent cx="5975985" cy="1270"/>
                <wp:effectExtent l="10795" t="5715" r="13970" b="12065"/>
                <wp:wrapNone/>
                <wp:docPr id="226" name="Group 2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239"/>
                          <a:chExt cx="9411" cy="2"/>
                        </a:xfrm>
                      </wpg:grpSpPr>
                      <wps:wsp>
                        <wps:cNvPr id="227" name="Freeform 2561"/>
                        <wps:cNvSpPr>
                          <a:spLocks/>
                        </wps:cNvSpPr>
                        <wps:spPr bwMode="auto">
                          <a:xfrm>
                            <a:off x="1247" y="1023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8125332" id="Group 2560" o:spid="_x0000_s1026" style="position:absolute;margin-left:62.35pt;margin-top:511.95pt;width:470.55pt;height:.1pt;z-index:-251253248;mso-position-horizontal-relative:page;mso-position-vertical-relative:page" coordorigin="1247,1023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ejnaQMAAO8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">
                <v:shape id="Freeform 2561" o:spid="_x0000_s1027" style="position:absolute;left:1247;top:1023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64256" behindDoc="1" locked="0" layoutInCell="1" allowOverlap="1" wp14:anchorId="638A2A44" wp14:editId="4861E5B8">
                <wp:simplePos x="0" y="0"/>
                <wp:positionH relativeFrom="page">
                  <wp:posOffset>791845</wp:posOffset>
                </wp:positionH>
                <wp:positionV relativeFrom="page">
                  <wp:posOffset>6813550</wp:posOffset>
                </wp:positionV>
                <wp:extent cx="5975985" cy="1270"/>
                <wp:effectExtent l="10795" t="12700" r="13970" b="5080"/>
                <wp:wrapNone/>
                <wp:docPr id="224" name="Group 2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730"/>
                          <a:chExt cx="9411" cy="2"/>
                        </a:xfrm>
                      </wpg:grpSpPr>
                      <wps:wsp>
                        <wps:cNvPr id="225" name="Freeform 2563"/>
                        <wps:cNvSpPr>
                          <a:spLocks/>
                        </wps:cNvSpPr>
                        <wps:spPr bwMode="auto">
                          <a:xfrm>
                            <a:off x="1247" y="1073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14C0E18" id="Group 2562" o:spid="_x0000_s1026" style="position:absolute;margin-left:62.35pt;margin-top:536.5pt;width:470.55pt;height:.1pt;z-index:-251252224;mso-position-horizontal-relative:page;mso-position-vertical-relative:page" coordorigin="1247,1073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">
                <v:shape id="Freeform 2563" o:spid="_x0000_s1027" style="position:absolute;left:1247;top:1073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65280" behindDoc="1" locked="0" layoutInCell="1" allowOverlap="1" wp14:anchorId="4684615F" wp14:editId="1F7CAFA1">
                <wp:simplePos x="0" y="0"/>
                <wp:positionH relativeFrom="page">
                  <wp:posOffset>791845</wp:posOffset>
                </wp:positionH>
                <wp:positionV relativeFrom="page">
                  <wp:posOffset>7125335</wp:posOffset>
                </wp:positionV>
                <wp:extent cx="5975985" cy="1270"/>
                <wp:effectExtent l="10795" t="10160" r="13970" b="7620"/>
                <wp:wrapNone/>
                <wp:docPr id="222" name="Group 2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221"/>
                          <a:chExt cx="9411" cy="2"/>
                        </a:xfrm>
                      </wpg:grpSpPr>
                      <wps:wsp>
                        <wps:cNvPr id="223" name="Freeform 2565"/>
                        <wps:cNvSpPr>
                          <a:spLocks/>
                        </wps:cNvSpPr>
                        <wps:spPr bwMode="auto">
                          <a:xfrm>
                            <a:off x="1247" y="1122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413EC91" id="Group 2564" o:spid="_x0000_s1026" style="position:absolute;margin-left:62.35pt;margin-top:561.05pt;width:470.55pt;height:.1pt;z-index:-251251200;mso-position-horizontal-relative:page;mso-position-vertical-relative:page" coordorigin="1247,1122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">
                <v:shape id="Freeform 2565" o:spid="_x0000_s1027" style="position:absolute;left:1247;top:1122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66304" behindDoc="1" locked="0" layoutInCell="1" allowOverlap="1" wp14:anchorId="5F985E37" wp14:editId="1A9007B6">
                <wp:simplePos x="0" y="0"/>
                <wp:positionH relativeFrom="page">
                  <wp:posOffset>791845</wp:posOffset>
                </wp:positionH>
                <wp:positionV relativeFrom="page">
                  <wp:posOffset>7437120</wp:posOffset>
                </wp:positionV>
                <wp:extent cx="5975985" cy="1270"/>
                <wp:effectExtent l="10795" t="7620" r="13970" b="10160"/>
                <wp:wrapNone/>
                <wp:docPr id="220" name="Group 2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712"/>
                          <a:chExt cx="9411" cy="2"/>
                        </a:xfrm>
                      </wpg:grpSpPr>
                      <wps:wsp>
                        <wps:cNvPr id="221" name="Freeform 2567"/>
                        <wps:cNvSpPr>
                          <a:spLocks/>
                        </wps:cNvSpPr>
                        <wps:spPr bwMode="auto">
                          <a:xfrm>
                            <a:off x="1247" y="1171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77407F0" id="Group 2566" o:spid="_x0000_s1026" style="position:absolute;margin-left:62.35pt;margin-top:585.6pt;width:470.55pt;height:.1pt;z-index:-251250176;mso-position-horizontal-relative:page;mso-position-vertical-relative:page" coordorigin="1247,1171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">
                <v:shape id="Freeform 2567" o:spid="_x0000_s1027" style="position:absolute;left:1247;top:1171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67328" behindDoc="1" locked="0" layoutInCell="1" allowOverlap="1" wp14:anchorId="7363429D" wp14:editId="53BC3EF8">
                <wp:simplePos x="0" y="0"/>
                <wp:positionH relativeFrom="page">
                  <wp:posOffset>791845</wp:posOffset>
                </wp:positionH>
                <wp:positionV relativeFrom="page">
                  <wp:posOffset>7748270</wp:posOffset>
                </wp:positionV>
                <wp:extent cx="5975985" cy="1270"/>
                <wp:effectExtent l="10795" t="13970" r="13970" b="3810"/>
                <wp:wrapNone/>
                <wp:docPr id="218" name="Group 2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202"/>
                          <a:chExt cx="9411" cy="2"/>
                        </a:xfrm>
                      </wpg:grpSpPr>
                      <wps:wsp>
                        <wps:cNvPr id="219" name="Freeform 2569"/>
                        <wps:cNvSpPr>
                          <a:spLocks/>
                        </wps:cNvSpPr>
                        <wps:spPr bwMode="auto">
                          <a:xfrm>
                            <a:off x="1247" y="1220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DF29A9A" id="Group 2568" o:spid="_x0000_s1026" style="position:absolute;margin-left:62.35pt;margin-top:610.1pt;width:470.55pt;height:.1pt;z-index:-251249152;mso-position-horizontal-relative:page;mso-position-vertical-relative:page" coordorigin="1247,1220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">
                <v:shape id="Freeform 2569" o:spid="_x0000_s1027" style="position:absolute;left:1247;top:1220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68352" behindDoc="1" locked="0" layoutInCell="1" allowOverlap="1" wp14:anchorId="41FF6AAF" wp14:editId="29C67126">
                <wp:simplePos x="0" y="0"/>
                <wp:positionH relativeFrom="page">
                  <wp:posOffset>791845</wp:posOffset>
                </wp:positionH>
                <wp:positionV relativeFrom="page">
                  <wp:posOffset>8060055</wp:posOffset>
                </wp:positionV>
                <wp:extent cx="5975985" cy="1270"/>
                <wp:effectExtent l="10795" t="11430" r="13970" b="6350"/>
                <wp:wrapNone/>
                <wp:docPr id="216" name="Group 2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693"/>
                          <a:chExt cx="9411" cy="2"/>
                        </a:xfrm>
                      </wpg:grpSpPr>
                      <wps:wsp>
                        <wps:cNvPr id="217" name="Freeform 2571"/>
                        <wps:cNvSpPr>
                          <a:spLocks/>
                        </wps:cNvSpPr>
                        <wps:spPr bwMode="auto">
                          <a:xfrm>
                            <a:off x="1247" y="1269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11DE9AB" id="Group 2570" o:spid="_x0000_s1026" style="position:absolute;margin-left:62.35pt;margin-top:634.65pt;width:470.55pt;height:.1pt;z-index:-251248128;mso-position-horizontal-relative:page;mso-position-vertical-relative:page" coordorigin="1247,1269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">
                <v:shape id="Freeform 2571" o:spid="_x0000_s1027" style="position:absolute;left:1247;top:1269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69376" behindDoc="1" locked="0" layoutInCell="1" allowOverlap="1" wp14:anchorId="7EAC99E8" wp14:editId="6B7EA00E">
                <wp:simplePos x="0" y="0"/>
                <wp:positionH relativeFrom="page">
                  <wp:posOffset>791845</wp:posOffset>
                </wp:positionH>
                <wp:positionV relativeFrom="page">
                  <wp:posOffset>8371840</wp:posOffset>
                </wp:positionV>
                <wp:extent cx="5975985" cy="1270"/>
                <wp:effectExtent l="10795" t="8890" r="13970" b="8890"/>
                <wp:wrapNone/>
                <wp:docPr id="214" name="Group 2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184"/>
                          <a:chExt cx="9411" cy="2"/>
                        </a:xfrm>
                      </wpg:grpSpPr>
                      <wps:wsp>
                        <wps:cNvPr id="215" name="Freeform 2573"/>
                        <wps:cNvSpPr>
                          <a:spLocks/>
                        </wps:cNvSpPr>
                        <wps:spPr bwMode="auto">
                          <a:xfrm>
                            <a:off x="1247" y="1318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7D0BA8F" id="Group 2572" o:spid="_x0000_s1026" style="position:absolute;margin-left:62.35pt;margin-top:659.2pt;width:470.55pt;height:.1pt;z-index:-251247104;mso-position-horizontal-relative:page;mso-position-vertical-relative:page" coordorigin="1247,1318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">
                <v:shape id="Freeform 2573" o:spid="_x0000_s1027" style="position:absolute;left:1247;top:1318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70400" behindDoc="1" locked="0" layoutInCell="1" allowOverlap="1" wp14:anchorId="3E994D6C" wp14:editId="271A3AE4">
                <wp:simplePos x="0" y="0"/>
                <wp:positionH relativeFrom="page">
                  <wp:posOffset>791845</wp:posOffset>
                </wp:positionH>
                <wp:positionV relativeFrom="page">
                  <wp:posOffset>8683625</wp:posOffset>
                </wp:positionV>
                <wp:extent cx="5975985" cy="1270"/>
                <wp:effectExtent l="10795" t="6350" r="13970" b="11430"/>
                <wp:wrapNone/>
                <wp:docPr id="212" name="Group 2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675"/>
                          <a:chExt cx="9411" cy="2"/>
                        </a:xfrm>
                      </wpg:grpSpPr>
                      <wps:wsp>
                        <wps:cNvPr id="213" name="Freeform 2575"/>
                        <wps:cNvSpPr>
                          <a:spLocks/>
                        </wps:cNvSpPr>
                        <wps:spPr bwMode="auto">
                          <a:xfrm>
                            <a:off x="1247" y="1367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C2727C5" id="Group 2574" o:spid="_x0000_s1026" style="position:absolute;margin-left:62.35pt;margin-top:683.75pt;width:470.55pt;height:.1pt;z-index:-251246080;mso-position-horizontal-relative:page;mso-position-vertical-relative:page" coordorigin="1247,1367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">
                <v:shape id="Freeform 2575" o:spid="_x0000_s1027" style="position:absolute;left:1247;top:1367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2075520" behindDoc="1" locked="0" layoutInCell="1" allowOverlap="1" wp14:anchorId="1A3BF0B1" wp14:editId="6094754F">
                <wp:simplePos x="0" y="0"/>
                <wp:positionH relativeFrom="page">
                  <wp:posOffset>182880</wp:posOffset>
                </wp:positionH>
                <wp:positionV relativeFrom="page">
                  <wp:posOffset>3322955</wp:posOffset>
                </wp:positionV>
                <wp:extent cx="165100" cy="3596005"/>
                <wp:effectExtent l="1905" t="0" r="4445" b="0"/>
                <wp:wrapNone/>
                <wp:docPr id="211" name="Text Box 2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3596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8651A8" w14:textId="77777777" w:rsidR="00D35C18" w:rsidRDefault="00D35C18" w:rsidP="00EC44B8">
                            <w:pPr>
                              <w:spacing w:after="0" w:line="245" w:lineRule="exact"/>
                              <w:ind w:left="20" w:right="-53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DO NOT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WRITE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IN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THIS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AREA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WILL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BE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CUT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OFF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A3BF0B1" id="Text Box 2584" o:spid="_x0000_s1062" type="#_x0000_t202" style="position:absolute;left:0;text-align:left;margin-left:14.4pt;margin-top:261.65pt;width:13pt;height:283.15pt;z-index:-25124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" filled="f" stroked="f">
                <v:textbox style="layout-flow:vertical" inset="0,0,0,0">
                  <w:txbxContent>
                    <w:p w14:paraId="7F8651A8" w14:textId="77777777" w:rsidR="00D35C18" w:rsidRDefault="00D35C18" w:rsidP="00EC44B8">
                      <w:pPr>
                        <w:spacing w:after="0" w:line="245" w:lineRule="exact"/>
                        <w:ind w:left="20" w:right="-53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color w:val="6D6E71"/>
                        </w:rPr>
                        <w:t>DO NOT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WRITE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IN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THIS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AREA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WILL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BE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CUT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OFF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C44B8">
        <w:rPr>
          <w:rFonts w:ascii="Arial" w:eastAsia="Arial" w:hAnsi="Arial" w:cs="Arial"/>
          <w:b/>
          <w:bCs/>
          <w:color w:val="231F20"/>
          <w:position w:val="-1"/>
        </w:rPr>
        <w:tab/>
      </w:r>
    </w:p>
    <w:p w14:paraId="4EBEE215" w14:textId="77777777" w:rsidR="00EC44B8" w:rsidRDefault="00EC44B8" w:rsidP="00EC44B8">
      <w:pPr>
        <w:spacing w:before="6" w:after="0" w:line="220" w:lineRule="exact"/>
      </w:pPr>
    </w:p>
    <w:p w14:paraId="0BF42037" w14:textId="210D2238" w:rsidR="00EC44B8" w:rsidRDefault="00F82685" w:rsidP="00EC44B8">
      <w:pPr>
        <w:tabs>
          <w:tab w:val="left" w:pos="3600"/>
        </w:tabs>
        <w:spacing w:before="32" w:after="0" w:line="248" w:lineRule="exact"/>
        <w:ind w:left="107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45824" behindDoc="1" locked="0" layoutInCell="1" allowOverlap="1" wp14:anchorId="088D8295" wp14:editId="1B798C6E">
                <wp:simplePos x="0" y="0"/>
                <wp:positionH relativeFrom="page">
                  <wp:posOffset>791845</wp:posOffset>
                </wp:positionH>
                <wp:positionV relativeFrom="paragraph">
                  <wp:posOffset>461645</wp:posOffset>
                </wp:positionV>
                <wp:extent cx="5975985" cy="1270"/>
                <wp:effectExtent l="10795" t="11430" r="13970" b="6350"/>
                <wp:wrapNone/>
                <wp:docPr id="209" name="Group 2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7"/>
                          <a:chExt cx="9411" cy="2"/>
                        </a:xfrm>
                      </wpg:grpSpPr>
                      <wps:wsp>
                        <wps:cNvPr id="210" name="Freeform 2527"/>
                        <wps:cNvSpPr>
                          <a:spLocks/>
                        </wps:cNvSpPr>
                        <wps:spPr bwMode="auto">
                          <a:xfrm>
                            <a:off x="1247" y="72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F84FF71" id="Group 2526" o:spid="_x0000_s1026" style="position:absolute;margin-left:62.35pt;margin-top:36.35pt;width:470.55pt;height:.1pt;z-index:-251270656;mso-position-horizontal-relative:page" coordorigin="1247,72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">
                <v:shape id="Freeform 2527" o:spid="_x0000_s1027" style="position:absolute;left:1247;top:72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46848" behindDoc="1" locked="0" layoutInCell="1" allowOverlap="1" wp14:anchorId="37D73E29" wp14:editId="50212679">
                <wp:simplePos x="0" y="0"/>
                <wp:positionH relativeFrom="page">
                  <wp:posOffset>791845</wp:posOffset>
                </wp:positionH>
                <wp:positionV relativeFrom="paragraph">
                  <wp:posOffset>773430</wp:posOffset>
                </wp:positionV>
                <wp:extent cx="5975985" cy="1270"/>
                <wp:effectExtent l="10795" t="8890" r="13970" b="8890"/>
                <wp:wrapNone/>
                <wp:docPr id="207" name="Group 2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18"/>
                          <a:chExt cx="9411" cy="2"/>
                        </a:xfrm>
                      </wpg:grpSpPr>
                      <wps:wsp>
                        <wps:cNvPr id="208" name="Freeform 2529"/>
                        <wps:cNvSpPr>
                          <a:spLocks/>
                        </wps:cNvSpPr>
                        <wps:spPr bwMode="auto">
                          <a:xfrm>
                            <a:off x="1247" y="121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826E4B6" id="Group 2528" o:spid="_x0000_s1026" style="position:absolute;margin-left:62.35pt;margin-top:60.9pt;width:470.55pt;height:.1pt;z-index:-251269632;mso-position-horizontal-relative:page" coordorigin="1247,121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">
                <v:shape id="Freeform 2529" o:spid="_x0000_s1027" style="position:absolute;left:1247;top:121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47872" behindDoc="1" locked="0" layoutInCell="1" allowOverlap="1" wp14:anchorId="57786EEE" wp14:editId="7DE8396A">
                <wp:simplePos x="0" y="0"/>
                <wp:positionH relativeFrom="page">
                  <wp:posOffset>791845</wp:posOffset>
                </wp:positionH>
                <wp:positionV relativeFrom="paragraph">
                  <wp:posOffset>1085215</wp:posOffset>
                </wp:positionV>
                <wp:extent cx="5975985" cy="1270"/>
                <wp:effectExtent l="10795" t="6350" r="13970" b="11430"/>
                <wp:wrapNone/>
                <wp:docPr id="205" name="Group 2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709"/>
                          <a:chExt cx="9411" cy="2"/>
                        </a:xfrm>
                      </wpg:grpSpPr>
                      <wps:wsp>
                        <wps:cNvPr id="206" name="Freeform 2531"/>
                        <wps:cNvSpPr>
                          <a:spLocks/>
                        </wps:cNvSpPr>
                        <wps:spPr bwMode="auto">
                          <a:xfrm>
                            <a:off x="1247" y="170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A49D0B3" id="Group 2530" o:spid="_x0000_s1026" style="position:absolute;margin-left:62.35pt;margin-top:85.45pt;width:470.55pt;height:.1pt;z-index:-251268608;mso-position-horizontal-relative:page" coordorigin="1247,170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Gh+ZwMAAO0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">
                <v:shape id="Freeform 2531" o:spid="_x0000_s1027" style="position:absolute;left:1247;top:170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48896" behindDoc="1" locked="0" layoutInCell="1" allowOverlap="1" wp14:anchorId="4244779A" wp14:editId="1BBD3BC6">
                <wp:simplePos x="0" y="0"/>
                <wp:positionH relativeFrom="page">
                  <wp:posOffset>791845</wp:posOffset>
                </wp:positionH>
                <wp:positionV relativeFrom="paragraph">
                  <wp:posOffset>1396365</wp:posOffset>
                </wp:positionV>
                <wp:extent cx="5975985" cy="1270"/>
                <wp:effectExtent l="10795" t="12700" r="13970" b="5080"/>
                <wp:wrapNone/>
                <wp:docPr id="203" name="Group 2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2199"/>
                          <a:chExt cx="9411" cy="2"/>
                        </a:xfrm>
                      </wpg:grpSpPr>
                      <wps:wsp>
                        <wps:cNvPr id="204" name="Freeform 2533"/>
                        <wps:cNvSpPr>
                          <a:spLocks/>
                        </wps:cNvSpPr>
                        <wps:spPr bwMode="auto">
                          <a:xfrm>
                            <a:off x="1247" y="219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4AB4A3F" id="Group 2532" o:spid="_x0000_s1026" style="position:absolute;margin-left:62.35pt;margin-top:109.95pt;width:470.55pt;height:.1pt;z-index:-251267584;mso-position-horizontal-relative:page" coordorigin="1247,219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">
                <v:shape id="Freeform 2533" o:spid="_x0000_s1027" style="position:absolute;left:1247;top:219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</w:p>
    <w:p w14:paraId="2F8496A1" w14:textId="77777777" w:rsidR="00EC44B8" w:rsidRDefault="00EC44B8" w:rsidP="00EC44B8">
      <w:pPr>
        <w:spacing w:before="6" w:after="0" w:line="180" w:lineRule="exact"/>
        <w:rPr>
          <w:sz w:val="18"/>
          <w:szCs w:val="18"/>
        </w:rPr>
      </w:pPr>
    </w:p>
    <w:p w14:paraId="0C935E4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C93AD3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86818E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C8F2EA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BFE92D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055176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B6FB29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72250F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A884E3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A2CBEC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1A0111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4BB902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A96970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E2D372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7AA52F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C3DF8F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084114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5971DC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15DCDA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6A77DA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28B239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EE038B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AED9B0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8622D3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96E967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28F1F2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7AA354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7CA4A5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692E75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CC0BDA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937B3F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8FFC27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6D4A18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646994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D72363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195DF0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D98DDB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C7F743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09AA35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77A463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8E533A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BFB6EE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7DB4B1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2DCBF1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99CD53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0AC675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106201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30A133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490A87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C9B76A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322EE6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E21DA0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3B6709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909810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CA8E52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66B042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28BD60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99E1C9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1BC7F9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77875F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351521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1C79F1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22F018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05B9A6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53E340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E5F0AF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F34B3C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3E25B9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DDFCE6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DFD06A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EF4FCF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799C13C" w14:textId="27F966AA" w:rsidR="00EC44B8" w:rsidRDefault="00F82685" w:rsidP="00EC44B8">
      <w:pPr>
        <w:spacing w:before="32" w:after="0" w:line="240" w:lineRule="auto"/>
        <w:ind w:left="4036" w:right="4017"/>
        <w:jc w:val="center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71424" behindDoc="1" locked="0" layoutInCell="1" allowOverlap="1" wp14:anchorId="57AD324D" wp14:editId="047C19E0">
                <wp:simplePos x="0" y="0"/>
                <wp:positionH relativeFrom="page">
                  <wp:posOffset>791845</wp:posOffset>
                </wp:positionH>
                <wp:positionV relativeFrom="paragraph">
                  <wp:posOffset>-1060450</wp:posOffset>
                </wp:positionV>
                <wp:extent cx="5975985" cy="1270"/>
                <wp:effectExtent l="10795" t="10795" r="13970" b="6985"/>
                <wp:wrapNone/>
                <wp:docPr id="201" name="Group 2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670"/>
                          <a:chExt cx="9411" cy="2"/>
                        </a:xfrm>
                      </wpg:grpSpPr>
                      <wps:wsp>
                        <wps:cNvPr id="202" name="Freeform 2577"/>
                        <wps:cNvSpPr>
                          <a:spLocks/>
                        </wps:cNvSpPr>
                        <wps:spPr bwMode="auto">
                          <a:xfrm>
                            <a:off x="1247" y="-167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DFF9690" id="Group 2576" o:spid="_x0000_s1026" style="position:absolute;margin-left:62.35pt;margin-top:-83.5pt;width:470.55pt;height:.1pt;z-index:-251245056;mso-position-horizontal-relative:page" coordorigin="1247,-167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">
                <v:shape id="Freeform 2577" o:spid="_x0000_s1027" style="position:absolute;left:1247;top:-167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72448" behindDoc="1" locked="0" layoutInCell="1" allowOverlap="1" wp14:anchorId="2A6F8845" wp14:editId="0A854191">
                <wp:simplePos x="0" y="0"/>
                <wp:positionH relativeFrom="page">
                  <wp:posOffset>791845</wp:posOffset>
                </wp:positionH>
                <wp:positionV relativeFrom="paragraph">
                  <wp:posOffset>-748665</wp:posOffset>
                </wp:positionV>
                <wp:extent cx="5975985" cy="1270"/>
                <wp:effectExtent l="10795" t="8255" r="13970" b="9525"/>
                <wp:wrapNone/>
                <wp:docPr id="199" name="Group 2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179"/>
                          <a:chExt cx="9411" cy="2"/>
                        </a:xfrm>
                      </wpg:grpSpPr>
                      <wps:wsp>
                        <wps:cNvPr id="200" name="Freeform 2579"/>
                        <wps:cNvSpPr>
                          <a:spLocks/>
                        </wps:cNvSpPr>
                        <wps:spPr bwMode="auto">
                          <a:xfrm>
                            <a:off x="1247" y="-117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03AAD7F" id="Group 2578" o:spid="_x0000_s1026" style="position:absolute;margin-left:62.35pt;margin-top:-58.95pt;width:470.55pt;height:.1pt;z-index:-251244032;mso-position-horizontal-relative:page" coordorigin="1247,-117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">
                <v:shape id="Freeform 2579" o:spid="_x0000_s1027" style="position:absolute;left:1247;top:-117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73472" behindDoc="1" locked="0" layoutInCell="1" allowOverlap="1" wp14:anchorId="13CB7FCF" wp14:editId="5CAF7FEC">
                <wp:simplePos x="0" y="0"/>
                <wp:positionH relativeFrom="page">
                  <wp:posOffset>791845</wp:posOffset>
                </wp:positionH>
                <wp:positionV relativeFrom="paragraph">
                  <wp:posOffset>-436880</wp:posOffset>
                </wp:positionV>
                <wp:extent cx="5975985" cy="1270"/>
                <wp:effectExtent l="10795" t="5715" r="13970" b="12065"/>
                <wp:wrapNone/>
                <wp:docPr id="197" name="Group 2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688"/>
                          <a:chExt cx="9411" cy="2"/>
                        </a:xfrm>
                      </wpg:grpSpPr>
                      <wps:wsp>
                        <wps:cNvPr id="198" name="Freeform 2581"/>
                        <wps:cNvSpPr>
                          <a:spLocks/>
                        </wps:cNvSpPr>
                        <wps:spPr bwMode="auto">
                          <a:xfrm>
                            <a:off x="1247" y="-68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54BC2E3" id="Group 2580" o:spid="_x0000_s1026" style="position:absolute;margin-left:62.35pt;margin-top:-34.4pt;width:470.55pt;height:.1pt;z-index:-251243008;mso-position-horizontal-relative:page" coordorigin="1247,-68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">
                <v:shape id="Freeform 2581" o:spid="_x0000_s1027" style="position:absolute;left:1247;top:-68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74496" behindDoc="1" locked="0" layoutInCell="1" allowOverlap="1" wp14:anchorId="00F2D948" wp14:editId="72FCB55E">
                <wp:simplePos x="0" y="0"/>
                <wp:positionH relativeFrom="page">
                  <wp:posOffset>791845</wp:posOffset>
                </wp:positionH>
                <wp:positionV relativeFrom="paragraph">
                  <wp:posOffset>-125730</wp:posOffset>
                </wp:positionV>
                <wp:extent cx="5975985" cy="1270"/>
                <wp:effectExtent l="10795" t="12065" r="13970" b="5715"/>
                <wp:wrapNone/>
                <wp:docPr id="195" name="Group 2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98"/>
                          <a:chExt cx="9411" cy="2"/>
                        </a:xfrm>
                      </wpg:grpSpPr>
                      <wps:wsp>
                        <wps:cNvPr id="196" name="Freeform 2583"/>
                        <wps:cNvSpPr>
                          <a:spLocks/>
                        </wps:cNvSpPr>
                        <wps:spPr bwMode="auto">
                          <a:xfrm>
                            <a:off x="1247" y="-19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9380F90" id="Group 2582" o:spid="_x0000_s1026" style="position:absolute;margin-left:62.35pt;margin-top:-9.9pt;width:470.55pt;height:.1pt;z-index:-251241984;mso-position-horizontal-relative:page" coordorigin="1247,-19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">
                <v:shape id="Freeform 2583" o:spid="_x0000_s1027" style="position:absolute;left:1247;top:-19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 w:rsidR="00EC44B8">
        <w:rPr>
          <w:rFonts w:ascii="Arial" w:eastAsia="Arial" w:hAnsi="Arial" w:cs="Arial"/>
          <w:b/>
          <w:bCs/>
          <w:color w:val="231F20"/>
        </w:rPr>
        <w:t xml:space="preserve">See next </w:t>
      </w:r>
      <w:r w:rsidR="00EC44B8">
        <w:rPr>
          <w:rFonts w:ascii="Arial" w:eastAsia="Arial" w:hAnsi="Arial" w:cs="Arial"/>
          <w:b/>
          <w:bCs/>
          <w:color w:val="231F20"/>
          <w:w w:val="99"/>
        </w:rPr>
        <w:t>page</w:t>
      </w:r>
    </w:p>
    <w:p w14:paraId="70970079" w14:textId="77777777" w:rsidR="00EC44B8" w:rsidRDefault="00EC44B8" w:rsidP="00EC44B8">
      <w:pPr>
        <w:spacing w:after="0"/>
        <w:jc w:val="center"/>
        <w:sectPr w:rsidR="00EC44B8">
          <w:headerReference w:type="default" r:id="rId43"/>
          <w:pgSz w:w="11920" w:h="16840"/>
          <w:pgMar w:top="600" w:right="1140" w:bottom="280" w:left="1140" w:header="0" w:footer="2260" w:gutter="0"/>
          <w:cols w:space="720"/>
        </w:sectPr>
      </w:pPr>
    </w:p>
    <w:p w14:paraId="521CB7B4" w14:textId="4F3193B6" w:rsidR="00EC44B8" w:rsidRDefault="00F82685" w:rsidP="00EC44B8">
      <w:pPr>
        <w:tabs>
          <w:tab w:val="left" w:pos="7500"/>
        </w:tabs>
        <w:spacing w:before="77" w:after="0" w:line="248" w:lineRule="exact"/>
        <w:ind w:left="4691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76544" behindDoc="1" locked="0" layoutInCell="1" allowOverlap="1" wp14:anchorId="64CF69D6" wp14:editId="0EA44682">
                <wp:simplePos x="0" y="0"/>
                <wp:positionH relativeFrom="page">
                  <wp:posOffset>428625</wp:posOffset>
                </wp:positionH>
                <wp:positionV relativeFrom="page">
                  <wp:posOffset>360045</wp:posOffset>
                </wp:positionV>
                <wp:extent cx="1270" cy="9972040"/>
                <wp:effectExtent l="9525" t="7620" r="8255" b="12065"/>
                <wp:wrapNone/>
                <wp:docPr id="193" name="Group 2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9972040"/>
                          <a:chOff x="675" y="567"/>
                          <a:chExt cx="2" cy="15704"/>
                        </a:xfrm>
                      </wpg:grpSpPr>
                      <wps:wsp>
                        <wps:cNvPr id="194" name="Freeform 2586"/>
                        <wps:cNvSpPr>
                          <a:spLocks/>
                        </wps:cNvSpPr>
                        <wps:spPr bwMode="auto">
                          <a:xfrm>
                            <a:off x="675" y="567"/>
                            <a:ext cx="2" cy="15704"/>
                          </a:xfrm>
                          <a:custGeom>
                            <a:avLst/>
                            <a:gdLst>
                              <a:gd name="T0" fmla="+- 0 567 567"/>
                              <a:gd name="T1" fmla="*/ 567 h 15704"/>
                              <a:gd name="T2" fmla="+- 0 16271 567"/>
                              <a:gd name="T3" fmla="*/ 16271 h 157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704">
                                <a:moveTo>
                                  <a:pt x="0" y="0"/>
                                </a:moveTo>
                                <a:lnTo>
                                  <a:pt x="0" y="157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B9684B5" id="Group 2585" o:spid="_x0000_s1026" style="position:absolute;margin-left:33.75pt;margin-top:28.35pt;width:.1pt;height:785.2pt;z-index:-251239936;mso-position-horizontal-relative:page;mso-position-vertical-relative:page" coordorigin="675,567" coordsize="2,1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">
                <v:shape id="Freeform 2586" o:spid="_x0000_s1027" style="position:absolute;left:675;top:567;width:2;height:15704;visibility:visible;mso-wrap-style:square;v-text-anchor:top" coordsize="2,15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" path="m,l,15704e" filled="f" strokecolor="#231f20" strokeweight=".5pt">
                  <v:path arrowok="t" o:connecttype="custom" o:connectlocs="0,567;0,16271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81664" behindDoc="1" locked="0" layoutInCell="1" allowOverlap="1" wp14:anchorId="041C1D66" wp14:editId="23C33F3E">
                <wp:simplePos x="0" y="0"/>
                <wp:positionH relativeFrom="page">
                  <wp:posOffset>791845</wp:posOffset>
                </wp:positionH>
                <wp:positionV relativeFrom="page">
                  <wp:posOffset>2450465</wp:posOffset>
                </wp:positionV>
                <wp:extent cx="5975985" cy="1270"/>
                <wp:effectExtent l="10795" t="12065" r="13970" b="5715"/>
                <wp:wrapNone/>
                <wp:docPr id="191" name="Group 2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3859"/>
                          <a:chExt cx="9411" cy="2"/>
                        </a:xfrm>
                      </wpg:grpSpPr>
                      <wps:wsp>
                        <wps:cNvPr id="192" name="Freeform 2596"/>
                        <wps:cNvSpPr>
                          <a:spLocks/>
                        </wps:cNvSpPr>
                        <wps:spPr bwMode="auto">
                          <a:xfrm>
                            <a:off x="1247" y="385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179E2B3" id="Group 2595" o:spid="_x0000_s1026" style="position:absolute;margin-left:62.35pt;margin-top:192.95pt;width:470.55pt;height:.1pt;z-index:-251234816;mso-position-horizontal-relative:page;mso-position-vertical-relative:page" coordorigin="1247,385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">
                <v:shape id="Freeform 2596" o:spid="_x0000_s1027" style="position:absolute;left:1247;top:385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82688" behindDoc="1" locked="0" layoutInCell="1" allowOverlap="1" wp14:anchorId="45A07FB0" wp14:editId="473EE91C">
                <wp:simplePos x="0" y="0"/>
                <wp:positionH relativeFrom="page">
                  <wp:posOffset>791845</wp:posOffset>
                </wp:positionH>
                <wp:positionV relativeFrom="page">
                  <wp:posOffset>2762250</wp:posOffset>
                </wp:positionV>
                <wp:extent cx="5975985" cy="1270"/>
                <wp:effectExtent l="10795" t="9525" r="13970" b="8255"/>
                <wp:wrapNone/>
                <wp:docPr id="189" name="Group 2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350"/>
                          <a:chExt cx="9411" cy="2"/>
                        </a:xfrm>
                      </wpg:grpSpPr>
                      <wps:wsp>
                        <wps:cNvPr id="190" name="Freeform 2598"/>
                        <wps:cNvSpPr>
                          <a:spLocks/>
                        </wps:cNvSpPr>
                        <wps:spPr bwMode="auto">
                          <a:xfrm>
                            <a:off x="1247" y="435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09C8A3E" id="Group 2597" o:spid="_x0000_s1026" style="position:absolute;margin-left:62.35pt;margin-top:217.5pt;width:470.55pt;height:.1pt;z-index:-251233792;mso-position-horizontal-relative:page;mso-position-vertical-relative:page" coordorigin="1247,435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">
                <v:shape id="Freeform 2598" o:spid="_x0000_s1027" style="position:absolute;left:1247;top:435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83712" behindDoc="1" locked="0" layoutInCell="1" allowOverlap="1" wp14:anchorId="394F4E2B" wp14:editId="7C2F8B78">
                <wp:simplePos x="0" y="0"/>
                <wp:positionH relativeFrom="page">
                  <wp:posOffset>791845</wp:posOffset>
                </wp:positionH>
                <wp:positionV relativeFrom="page">
                  <wp:posOffset>3074035</wp:posOffset>
                </wp:positionV>
                <wp:extent cx="5975985" cy="1270"/>
                <wp:effectExtent l="10795" t="6985" r="13970" b="10795"/>
                <wp:wrapNone/>
                <wp:docPr id="187" name="Group 2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841"/>
                          <a:chExt cx="9411" cy="2"/>
                        </a:xfrm>
                      </wpg:grpSpPr>
                      <wps:wsp>
                        <wps:cNvPr id="188" name="Freeform 2600"/>
                        <wps:cNvSpPr>
                          <a:spLocks/>
                        </wps:cNvSpPr>
                        <wps:spPr bwMode="auto">
                          <a:xfrm>
                            <a:off x="1247" y="484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91E807A" id="Group 2599" o:spid="_x0000_s1026" style="position:absolute;margin-left:62.35pt;margin-top:242.05pt;width:470.55pt;height:.1pt;z-index:-251232768;mso-position-horizontal-relative:page;mso-position-vertical-relative:page" coordorigin="1247,484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">
                <v:shape id="Freeform 2600" o:spid="_x0000_s1027" style="position:absolute;left:1247;top:484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84736" behindDoc="1" locked="0" layoutInCell="1" allowOverlap="1" wp14:anchorId="3276892F" wp14:editId="72EF9421">
                <wp:simplePos x="0" y="0"/>
                <wp:positionH relativeFrom="page">
                  <wp:posOffset>791845</wp:posOffset>
                </wp:positionH>
                <wp:positionV relativeFrom="page">
                  <wp:posOffset>3385820</wp:posOffset>
                </wp:positionV>
                <wp:extent cx="5975985" cy="1270"/>
                <wp:effectExtent l="10795" t="13970" r="13970" b="3810"/>
                <wp:wrapNone/>
                <wp:docPr id="185" name="Group 2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332"/>
                          <a:chExt cx="9411" cy="2"/>
                        </a:xfrm>
                      </wpg:grpSpPr>
                      <wps:wsp>
                        <wps:cNvPr id="186" name="Freeform 2602"/>
                        <wps:cNvSpPr>
                          <a:spLocks/>
                        </wps:cNvSpPr>
                        <wps:spPr bwMode="auto">
                          <a:xfrm>
                            <a:off x="1247" y="533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DD26396" id="Group 2601" o:spid="_x0000_s1026" style="position:absolute;margin-left:62.35pt;margin-top:266.6pt;width:470.55pt;height:.1pt;z-index:-251231744;mso-position-horizontal-relative:page;mso-position-vertical-relative:page" coordorigin="1247,533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">
                <v:shape id="Freeform 2602" o:spid="_x0000_s1027" style="position:absolute;left:1247;top:533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85760" behindDoc="1" locked="0" layoutInCell="1" allowOverlap="1" wp14:anchorId="0879A772" wp14:editId="5804B239">
                <wp:simplePos x="0" y="0"/>
                <wp:positionH relativeFrom="page">
                  <wp:posOffset>791845</wp:posOffset>
                </wp:positionH>
                <wp:positionV relativeFrom="page">
                  <wp:posOffset>3696970</wp:posOffset>
                </wp:positionV>
                <wp:extent cx="5975985" cy="1270"/>
                <wp:effectExtent l="10795" t="10795" r="13970" b="6985"/>
                <wp:wrapNone/>
                <wp:docPr id="183" name="Group 2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822"/>
                          <a:chExt cx="9411" cy="2"/>
                        </a:xfrm>
                      </wpg:grpSpPr>
                      <wps:wsp>
                        <wps:cNvPr id="184" name="Freeform 2604"/>
                        <wps:cNvSpPr>
                          <a:spLocks/>
                        </wps:cNvSpPr>
                        <wps:spPr bwMode="auto">
                          <a:xfrm>
                            <a:off x="1247" y="582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73770C0" id="Group 2603" o:spid="_x0000_s1026" style="position:absolute;margin-left:62.35pt;margin-top:291.1pt;width:470.55pt;height:.1pt;z-index:-251230720;mso-position-horizontal-relative:page;mso-position-vertical-relative:page" coordorigin="1247,582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">
                <v:shape id="Freeform 2604" o:spid="_x0000_s1027" style="position:absolute;left:1247;top:582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86784" behindDoc="1" locked="0" layoutInCell="1" allowOverlap="1" wp14:anchorId="3E196BF3" wp14:editId="0D1C3441">
                <wp:simplePos x="0" y="0"/>
                <wp:positionH relativeFrom="page">
                  <wp:posOffset>791845</wp:posOffset>
                </wp:positionH>
                <wp:positionV relativeFrom="page">
                  <wp:posOffset>4008755</wp:posOffset>
                </wp:positionV>
                <wp:extent cx="5975985" cy="1270"/>
                <wp:effectExtent l="10795" t="8255" r="13970" b="9525"/>
                <wp:wrapNone/>
                <wp:docPr id="181" name="Group 2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313"/>
                          <a:chExt cx="9411" cy="2"/>
                        </a:xfrm>
                      </wpg:grpSpPr>
                      <wps:wsp>
                        <wps:cNvPr id="182" name="Freeform 2606"/>
                        <wps:cNvSpPr>
                          <a:spLocks/>
                        </wps:cNvSpPr>
                        <wps:spPr bwMode="auto">
                          <a:xfrm>
                            <a:off x="1247" y="631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DC873BB" id="Group 2605" o:spid="_x0000_s1026" style="position:absolute;margin-left:62.35pt;margin-top:315.65pt;width:470.55pt;height:.1pt;z-index:-251229696;mso-position-horizontal-relative:page;mso-position-vertical-relative:page" coordorigin="1247,631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">
                <v:shape id="Freeform 2606" o:spid="_x0000_s1027" style="position:absolute;left:1247;top:631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87808" behindDoc="1" locked="0" layoutInCell="1" allowOverlap="1" wp14:anchorId="704F1135" wp14:editId="237D74BB">
                <wp:simplePos x="0" y="0"/>
                <wp:positionH relativeFrom="page">
                  <wp:posOffset>791845</wp:posOffset>
                </wp:positionH>
                <wp:positionV relativeFrom="page">
                  <wp:posOffset>4320540</wp:posOffset>
                </wp:positionV>
                <wp:extent cx="5975985" cy="1270"/>
                <wp:effectExtent l="10795" t="5715" r="13970" b="12065"/>
                <wp:wrapNone/>
                <wp:docPr id="179" name="Group 2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804"/>
                          <a:chExt cx="9411" cy="2"/>
                        </a:xfrm>
                      </wpg:grpSpPr>
                      <wps:wsp>
                        <wps:cNvPr id="180" name="Freeform 2608"/>
                        <wps:cNvSpPr>
                          <a:spLocks/>
                        </wps:cNvSpPr>
                        <wps:spPr bwMode="auto">
                          <a:xfrm>
                            <a:off x="1247" y="680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FC41956" id="Group 2607" o:spid="_x0000_s1026" style="position:absolute;margin-left:62.35pt;margin-top:340.2pt;width:470.55pt;height:.1pt;z-index:-251228672;mso-position-horizontal-relative:page;mso-position-vertical-relative:page" coordorigin="1247,680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">
                <v:shape id="Freeform 2608" o:spid="_x0000_s1027" style="position:absolute;left:1247;top:680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88832" behindDoc="1" locked="0" layoutInCell="1" allowOverlap="1" wp14:anchorId="2454067B" wp14:editId="4B704472">
                <wp:simplePos x="0" y="0"/>
                <wp:positionH relativeFrom="page">
                  <wp:posOffset>791845</wp:posOffset>
                </wp:positionH>
                <wp:positionV relativeFrom="page">
                  <wp:posOffset>4632325</wp:posOffset>
                </wp:positionV>
                <wp:extent cx="5975985" cy="1270"/>
                <wp:effectExtent l="10795" t="12700" r="13970" b="5080"/>
                <wp:wrapNone/>
                <wp:docPr id="177" name="Group 2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95"/>
                          <a:chExt cx="9411" cy="2"/>
                        </a:xfrm>
                      </wpg:grpSpPr>
                      <wps:wsp>
                        <wps:cNvPr id="178" name="Freeform 2610"/>
                        <wps:cNvSpPr>
                          <a:spLocks/>
                        </wps:cNvSpPr>
                        <wps:spPr bwMode="auto">
                          <a:xfrm>
                            <a:off x="1247" y="729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664372C" id="Group 2609" o:spid="_x0000_s1026" style="position:absolute;margin-left:62.35pt;margin-top:364.75pt;width:470.55pt;height:.1pt;z-index:-251227648;mso-position-horizontal-relative:page;mso-position-vertical-relative:page" coordorigin="1247,729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">
                <v:shape id="Freeform 2610" o:spid="_x0000_s1027" style="position:absolute;left:1247;top:729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89856" behindDoc="1" locked="0" layoutInCell="1" allowOverlap="1" wp14:anchorId="468969A3" wp14:editId="4086F077">
                <wp:simplePos x="0" y="0"/>
                <wp:positionH relativeFrom="page">
                  <wp:posOffset>791845</wp:posOffset>
                </wp:positionH>
                <wp:positionV relativeFrom="page">
                  <wp:posOffset>4943475</wp:posOffset>
                </wp:positionV>
                <wp:extent cx="5975985" cy="1270"/>
                <wp:effectExtent l="10795" t="9525" r="13970" b="8255"/>
                <wp:wrapNone/>
                <wp:docPr id="175" name="Group 2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785"/>
                          <a:chExt cx="9411" cy="2"/>
                        </a:xfrm>
                      </wpg:grpSpPr>
                      <wps:wsp>
                        <wps:cNvPr id="176" name="Freeform 2612"/>
                        <wps:cNvSpPr>
                          <a:spLocks/>
                        </wps:cNvSpPr>
                        <wps:spPr bwMode="auto">
                          <a:xfrm>
                            <a:off x="1247" y="778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8AC500A" id="Group 2611" o:spid="_x0000_s1026" style="position:absolute;margin-left:62.35pt;margin-top:389.25pt;width:470.55pt;height:.1pt;z-index:-251226624;mso-position-horizontal-relative:page;mso-position-vertical-relative:page" coordorigin="1247,778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">
                <v:shape id="Freeform 2612" o:spid="_x0000_s1027" style="position:absolute;left:1247;top:778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90880" behindDoc="1" locked="0" layoutInCell="1" allowOverlap="1" wp14:anchorId="20A65A99" wp14:editId="74141E4B">
                <wp:simplePos x="0" y="0"/>
                <wp:positionH relativeFrom="page">
                  <wp:posOffset>791845</wp:posOffset>
                </wp:positionH>
                <wp:positionV relativeFrom="page">
                  <wp:posOffset>5255260</wp:posOffset>
                </wp:positionV>
                <wp:extent cx="5975985" cy="1270"/>
                <wp:effectExtent l="10795" t="6985" r="13970" b="10795"/>
                <wp:wrapNone/>
                <wp:docPr id="173" name="Group 2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276"/>
                          <a:chExt cx="9411" cy="2"/>
                        </a:xfrm>
                      </wpg:grpSpPr>
                      <wps:wsp>
                        <wps:cNvPr id="174" name="Freeform 2614"/>
                        <wps:cNvSpPr>
                          <a:spLocks/>
                        </wps:cNvSpPr>
                        <wps:spPr bwMode="auto">
                          <a:xfrm>
                            <a:off x="1247" y="8276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7D7C433" id="Group 2613" o:spid="_x0000_s1026" style="position:absolute;margin-left:62.35pt;margin-top:413.8pt;width:470.55pt;height:.1pt;z-index:-251225600;mso-position-horizontal-relative:page;mso-position-vertical-relative:page" coordorigin="1247,8276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">
                <v:shape id="Freeform 2614" o:spid="_x0000_s1027" style="position:absolute;left:1247;top:8276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91904" behindDoc="1" locked="0" layoutInCell="1" allowOverlap="1" wp14:anchorId="28EE64E4" wp14:editId="6FEB2D7C">
                <wp:simplePos x="0" y="0"/>
                <wp:positionH relativeFrom="page">
                  <wp:posOffset>791845</wp:posOffset>
                </wp:positionH>
                <wp:positionV relativeFrom="page">
                  <wp:posOffset>5567045</wp:posOffset>
                </wp:positionV>
                <wp:extent cx="5975985" cy="1270"/>
                <wp:effectExtent l="10795" t="13970" r="13970" b="3810"/>
                <wp:wrapNone/>
                <wp:docPr id="171" name="Group 2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767"/>
                          <a:chExt cx="9411" cy="2"/>
                        </a:xfrm>
                      </wpg:grpSpPr>
                      <wps:wsp>
                        <wps:cNvPr id="172" name="Freeform 2616"/>
                        <wps:cNvSpPr>
                          <a:spLocks/>
                        </wps:cNvSpPr>
                        <wps:spPr bwMode="auto">
                          <a:xfrm>
                            <a:off x="1247" y="876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9FD73E7" id="Group 2615" o:spid="_x0000_s1026" style="position:absolute;margin-left:62.35pt;margin-top:438.35pt;width:470.55pt;height:.1pt;z-index:-251224576;mso-position-horizontal-relative:page;mso-position-vertical-relative:page" coordorigin="1247,876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">
                <v:shape id="Freeform 2616" o:spid="_x0000_s1027" style="position:absolute;left:1247;top:876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92928" behindDoc="1" locked="0" layoutInCell="1" allowOverlap="1" wp14:anchorId="5CA15957" wp14:editId="63B43AA6">
                <wp:simplePos x="0" y="0"/>
                <wp:positionH relativeFrom="page">
                  <wp:posOffset>791845</wp:posOffset>
                </wp:positionH>
                <wp:positionV relativeFrom="page">
                  <wp:posOffset>5878830</wp:posOffset>
                </wp:positionV>
                <wp:extent cx="5975985" cy="1270"/>
                <wp:effectExtent l="10795" t="11430" r="13970" b="6350"/>
                <wp:wrapNone/>
                <wp:docPr id="169" name="Group 2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258"/>
                          <a:chExt cx="9411" cy="2"/>
                        </a:xfrm>
                      </wpg:grpSpPr>
                      <wps:wsp>
                        <wps:cNvPr id="170" name="Freeform 2618"/>
                        <wps:cNvSpPr>
                          <a:spLocks/>
                        </wps:cNvSpPr>
                        <wps:spPr bwMode="auto">
                          <a:xfrm>
                            <a:off x="1247" y="925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1549795" id="Group 2617" o:spid="_x0000_s1026" style="position:absolute;margin-left:62.35pt;margin-top:462.9pt;width:470.55pt;height:.1pt;z-index:-251223552;mso-position-horizontal-relative:page;mso-position-vertical-relative:page" coordorigin="1247,925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">
                <v:shape id="Freeform 2618" o:spid="_x0000_s1027" style="position:absolute;left:1247;top:925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93952" behindDoc="1" locked="0" layoutInCell="1" allowOverlap="1" wp14:anchorId="34ED48A1" wp14:editId="06EFD20B">
                <wp:simplePos x="0" y="0"/>
                <wp:positionH relativeFrom="page">
                  <wp:posOffset>791845</wp:posOffset>
                </wp:positionH>
                <wp:positionV relativeFrom="page">
                  <wp:posOffset>6190615</wp:posOffset>
                </wp:positionV>
                <wp:extent cx="5975985" cy="1270"/>
                <wp:effectExtent l="10795" t="8890" r="13970" b="8890"/>
                <wp:wrapNone/>
                <wp:docPr id="167" name="Group 2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749"/>
                          <a:chExt cx="9411" cy="2"/>
                        </a:xfrm>
                      </wpg:grpSpPr>
                      <wps:wsp>
                        <wps:cNvPr id="168" name="Freeform 2620"/>
                        <wps:cNvSpPr>
                          <a:spLocks/>
                        </wps:cNvSpPr>
                        <wps:spPr bwMode="auto">
                          <a:xfrm>
                            <a:off x="1247" y="974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D7730B1" id="Group 2619" o:spid="_x0000_s1026" style="position:absolute;margin-left:62.35pt;margin-top:487.45pt;width:470.55pt;height:.1pt;z-index:-251222528;mso-position-horizontal-relative:page;mso-position-vertical-relative:page" coordorigin="1247,974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">
                <v:shape id="Freeform 2620" o:spid="_x0000_s1027" style="position:absolute;left:1247;top:974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94976" behindDoc="1" locked="0" layoutInCell="1" allowOverlap="1" wp14:anchorId="0E082328" wp14:editId="7AEA7FF9">
                <wp:simplePos x="0" y="0"/>
                <wp:positionH relativeFrom="page">
                  <wp:posOffset>791845</wp:posOffset>
                </wp:positionH>
                <wp:positionV relativeFrom="page">
                  <wp:posOffset>6501765</wp:posOffset>
                </wp:positionV>
                <wp:extent cx="5975985" cy="1270"/>
                <wp:effectExtent l="10795" t="5715" r="13970" b="12065"/>
                <wp:wrapNone/>
                <wp:docPr id="165" name="Group 2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239"/>
                          <a:chExt cx="9411" cy="2"/>
                        </a:xfrm>
                      </wpg:grpSpPr>
                      <wps:wsp>
                        <wps:cNvPr id="166" name="Freeform 2622"/>
                        <wps:cNvSpPr>
                          <a:spLocks/>
                        </wps:cNvSpPr>
                        <wps:spPr bwMode="auto">
                          <a:xfrm>
                            <a:off x="1247" y="1023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E95B14C" id="Group 2621" o:spid="_x0000_s1026" style="position:absolute;margin-left:62.35pt;margin-top:511.95pt;width:470.55pt;height:.1pt;z-index:-251221504;mso-position-horizontal-relative:page;mso-position-vertical-relative:page" coordorigin="1247,1023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">
                <v:shape id="Freeform 2622" o:spid="_x0000_s1027" style="position:absolute;left:1247;top:1023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96000" behindDoc="1" locked="0" layoutInCell="1" allowOverlap="1" wp14:anchorId="693960C3" wp14:editId="5E020899">
                <wp:simplePos x="0" y="0"/>
                <wp:positionH relativeFrom="page">
                  <wp:posOffset>791845</wp:posOffset>
                </wp:positionH>
                <wp:positionV relativeFrom="page">
                  <wp:posOffset>6813550</wp:posOffset>
                </wp:positionV>
                <wp:extent cx="5975985" cy="1270"/>
                <wp:effectExtent l="10795" t="12700" r="13970" b="5080"/>
                <wp:wrapNone/>
                <wp:docPr id="163" name="Group 2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730"/>
                          <a:chExt cx="9411" cy="2"/>
                        </a:xfrm>
                      </wpg:grpSpPr>
                      <wps:wsp>
                        <wps:cNvPr id="164" name="Freeform 2624"/>
                        <wps:cNvSpPr>
                          <a:spLocks/>
                        </wps:cNvSpPr>
                        <wps:spPr bwMode="auto">
                          <a:xfrm>
                            <a:off x="1247" y="1073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A296023" id="Group 2623" o:spid="_x0000_s1026" style="position:absolute;margin-left:62.35pt;margin-top:536.5pt;width:470.55pt;height:.1pt;z-index:-251220480;mso-position-horizontal-relative:page;mso-position-vertical-relative:page" coordorigin="1247,1073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">
                <v:shape id="Freeform 2624" o:spid="_x0000_s1027" style="position:absolute;left:1247;top:1073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97024" behindDoc="1" locked="0" layoutInCell="1" allowOverlap="1" wp14:anchorId="5942119F" wp14:editId="63E967FD">
                <wp:simplePos x="0" y="0"/>
                <wp:positionH relativeFrom="page">
                  <wp:posOffset>791845</wp:posOffset>
                </wp:positionH>
                <wp:positionV relativeFrom="page">
                  <wp:posOffset>7125335</wp:posOffset>
                </wp:positionV>
                <wp:extent cx="5975985" cy="1270"/>
                <wp:effectExtent l="10795" t="10160" r="13970" b="7620"/>
                <wp:wrapNone/>
                <wp:docPr id="161" name="Group 2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221"/>
                          <a:chExt cx="9411" cy="2"/>
                        </a:xfrm>
                      </wpg:grpSpPr>
                      <wps:wsp>
                        <wps:cNvPr id="162" name="Freeform 2626"/>
                        <wps:cNvSpPr>
                          <a:spLocks/>
                        </wps:cNvSpPr>
                        <wps:spPr bwMode="auto">
                          <a:xfrm>
                            <a:off x="1247" y="1122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FDCBC57" id="Group 2625" o:spid="_x0000_s1026" style="position:absolute;margin-left:62.35pt;margin-top:561.05pt;width:470.55pt;height:.1pt;z-index:-251219456;mso-position-horizontal-relative:page;mso-position-vertical-relative:page" coordorigin="1247,1122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">
                <v:shape id="Freeform 2626" o:spid="_x0000_s1027" style="position:absolute;left:1247;top:1122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98048" behindDoc="1" locked="0" layoutInCell="1" allowOverlap="1" wp14:anchorId="56AAF978" wp14:editId="7B7E591F">
                <wp:simplePos x="0" y="0"/>
                <wp:positionH relativeFrom="page">
                  <wp:posOffset>791845</wp:posOffset>
                </wp:positionH>
                <wp:positionV relativeFrom="page">
                  <wp:posOffset>7437120</wp:posOffset>
                </wp:positionV>
                <wp:extent cx="5975985" cy="1270"/>
                <wp:effectExtent l="10795" t="7620" r="13970" b="10160"/>
                <wp:wrapNone/>
                <wp:docPr id="159" name="Group 2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712"/>
                          <a:chExt cx="9411" cy="2"/>
                        </a:xfrm>
                      </wpg:grpSpPr>
                      <wps:wsp>
                        <wps:cNvPr id="160" name="Freeform 2628"/>
                        <wps:cNvSpPr>
                          <a:spLocks/>
                        </wps:cNvSpPr>
                        <wps:spPr bwMode="auto">
                          <a:xfrm>
                            <a:off x="1247" y="1171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76DF064" id="Group 2627" o:spid="_x0000_s1026" style="position:absolute;margin-left:62.35pt;margin-top:585.6pt;width:470.55pt;height:.1pt;z-index:-251218432;mso-position-horizontal-relative:page;mso-position-vertical-relative:page" coordorigin="1247,1171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">
                <v:shape id="Freeform 2628" o:spid="_x0000_s1027" style="position:absolute;left:1247;top:1171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99072" behindDoc="1" locked="0" layoutInCell="1" allowOverlap="1" wp14:anchorId="78316255" wp14:editId="2599D374">
                <wp:simplePos x="0" y="0"/>
                <wp:positionH relativeFrom="page">
                  <wp:posOffset>791845</wp:posOffset>
                </wp:positionH>
                <wp:positionV relativeFrom="page">
                  <wp:posOffset>7748270</wp:posOffset>
                </wp:positionV>
                <wp:extent cx="5975985" cy="1270"/>
                <wp:effectExtent l="10795" t="13970" r="13970" b="3810"/>
                <wp:wrapNone/>
                <wp:docPr id="157" name="Group 2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202"/>
                          <a:chExt cx="9411" cy="2"/>
                        </a:xfrm>
                      </wpg:grpSpPr>
                      <wps:wsp>
                        <wps:cNvPr id="158" name="Freeform 2630"/>
                        <wps:cNvSpPr>
                          <a:spLocks/>
                        </wps:cNvSpPr>
                        <wps:spPr bwMode="auto">
                          <a:xfrm>
                            <a:off x="1247" y="1220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810999E" id="Group 2629" o:spid="_x0000_s1026" style="position:absolute;margin-left:62.35pt;margin-top:610.1pt;width:470.55pt;height:.1pt;z-index:-251217408;mso-position-horizontal-relative:page;mso-position-vertical-relative:page" coordorigin="1247,1220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">
                <v:shape id="Freeform 2630" o:spid="_x0000_s1027" style="position:absolute;left:1247;top:1220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00096" behindDoc="1" locked="0" layoutInCell="1" allowOverlap="1" wp14:anchorId="19964CBE" wp14:editId="1201FABC">
                <wp:simplePos x="0" y="0"/>
                <wp:positionH relativeFrom="page">
                  <wp:posOffset>791845</wp:posOffset>
                </wp:positionH>
                <wp:positionV relativeFrom="page">
                  <wp:posOffset>8060055</wp:posOffset>
                </wp:positionV>
                <wp:extent cx="5975985" cy="1270"/>
                <wp:effectExtent l="10795" t="11430" r="13970" b="6350"/>
                <wp:wrapNone/>
                <wp:docPr id="155" name="Group 2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693"/>
                          <a:chExt cx="9411" cy="2"/>
                        </a:xfrm>
                      </wpg:grpSpPr>
                      <wps:wsp>
                        <wps:cNvPr id="156" name="Freeform 2632"/>
                        <wps:cNvSpPr>
                          <a:spLocks/>
                        </wps:cNvSpPr>
                        <wps:spPr bwMode="auto">
                          <a:xfrm>
                            <a:off x="1247" y="1269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E732349" id="Group 2631" o:spid="_x0000_s1026" style="position:absolute;margin-left:62.35pt;margin-top:634.65pt;width:470.55pt;height:.1pt;z-index:-251216384;mso-position-horizontal-relative:page;mso-position-vertical-relative:page" coordorigin="1247,1269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">
                <v:shape id="Freeform 2632" o:spid="_x0000_s1027" style="position:absolute;left:1247;top:1269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01120" behindDoc="1" locked="0" layoutInCell="1" allowOverlap="1" wp14:anchorId="360AE439" wp14:editId="5063EDAD">
                <wp:simplePos x="0" y="0"/>
                <wp:positionH relativeFrom="page">
                  <wp:posOffset>791845</wp:posOffset>
                </wp:positionH>
                <wp:positionV relativeFrom="page">
                  <wp:posOffset>8371840</wp:posOffset>
                </wp:positionV>
                <wp:extent cx="5975985" cy="1270"/>
                <wp:effectExtent l="10795" t="8890" r="13970" b="8890"/>
                <wp:wrapNone/>
                <wp:docPr id="153" name="Group 2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184"/>
                          <a:chExt cx="9411" cy="2"/>
                        </a:xfrm>
                      </wpg:grpSpPr>
                      <wps:wsp>
                        <wps:cNvPr id="154" name="Freeform 2634"/>
                        <wps:cNvSpPr>
                          <a:spLocks/>
                        </wps:cNvSpPr>
                        <wps:spPr bwMode="auto">
                          <a:xfrm>
                            <a:off x="1247" y="1318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2CA4DC1" id="Group 2633" o:spid="_x0000_s1026" style="position:absolute;margin-left:62.35pt;margin-top:659.2pt;width:470.55pt;height:.1pt;z-index:-251215360;mso-position-horizontal-relative:page;mso-position-vertical-relative:page" coordorigin="1247,1318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">
                <v:shape id="Freeform 2634" o:spid="_x0000_s1027" style="position:absolute;left:1247;top:1318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02144" behindDoc="1" locked="0" layoutInCell="1" allowOverlap="1" wp14:anchorId="5AE23852" wp14:editId="2E205633">
                <wp:simplePos x="0" y="0"/>
                <wp:positionH relativeFrom="page">
                  <wp:posOffset>791845</wp:posOffset>
                </wp:positionH>
                <wp:positionV relativeFrom="page">
                  <wp:posOffset>8683625</wp:posOffset>
                </wp:positionV>
                <wp:extent cx="5975985" cy="1270"/>
                <wp:effectExtent l="10795" t="6350" r="13970" b="11430"/>
                <wp:wrapNone/>
                <wp:docPr id="151" name="Group 2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675"/>
                          <a:chExt cx="9411" cy="2"/>
                        </a:xfrm>
                      </wpg:grpSpPr>
                      <wps:wsp>
                        <wps:cNvPr id="152" name="Freeform 2636"/>
                        <wps:cNvSpPr>
                          <a:spLocks/>
                        </wps:cNvSpPr>
                        <wps:spPr bwMode="auto">
                          <a:xfrm>
                            <a:off x="1247" y="1367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6ECBC6C" id="Group 2635" o:spid="_x0000_s1026" style="position:absolute;margin-left:62.35pt;margin-top:683.75pt;width:470.55pt;height:.1pt;z-index:-251214336;mso-position-horizontal-relative:page;mso-position-vertical-relative:page" coordorigin="1247,1367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">
                <v:shape id="Freeform 2636" o:spid="_x0000_s1027" style="position:absolute;left:1247;top:1367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2107264" behindDoc="1" locked="0" layoutInCell="1" allowOverlap="1" wp14:anchorId="339784EC" wp14:editId="7F1EB3B4">
                <wp:simplePos x="0" y="0"/>
                <wp:positionH relativeFrom="page">
                  <wp:posOffset>182880</wp:posOffset>
                </wp:positionH>
                <wp:positionV relativeFrom="page">
                  <wp:posOffset>3322955</wp:posOffset>
                </wp:positionV>
                <wp:extent cx="165100" cy="3596005"/>
                <wp:effectExtent l="1905" t="0" r="4445" b="0"/>
                <wp:wrapNone/>
                <wp:docPr id="150" name="Text Box 2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3596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F553E" w14:textId="77777777" w:rsidR="00D35C18" w:rsidRDefault="00D35C18" w:rsidP="00EC44B8">
                            <w:pPr>
                              <w:spacing w:after="0" w:line="245" w:lineRule="exact"/>
                              <w:ind w:left="20" w:right="-53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DO NOT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WRITE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IN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THIS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AREA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WILL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BE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CUT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OFF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39784EC" id="Text Box 2645" o:spid="_x0000_s1063" type="#_x0000_t202" style="position:absolute;left:0;text-align:left;margin-left:14.4pt;margin-top:261.65pt;width:13pt;height:283.15pt;z-index:-25120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" filled="f" stroked="f">
                <v:textbox style="layout-flow:vertical" inset="0,0,0,0">
                  <w:txbxContent>
                    <w:p w14:paraId="109F553E" w14:textId="77777777" w:rsidR="00D35C18" w:rsidRDefault="00D35C18" w:rsidP="00EC44B8">
                      <w:pPr>
                        <w:spacing w:after="0" w:line="245" w:lineRule="exact"/>
                        <w:ind w:left="20" w:right="-53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color w:val="6D6E71"/>
                        </w:rPr>
                        <w:t>DO NOT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WRITE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IN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THIS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AREA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WILL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BE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CUT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OFF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C44B8">
        <w:rPr>
          <w:rFonts w:ascii="Arial" w:eastAsia="Arial" w:hAnsi="Arial" w:cs="Arial"/>
          <w:b/>
          <w:bCs/>
          <w:color w:val="231F20"/>
          <w:position w:val="-1"/>
        </w:rPr>
        <w:t>39</w:t>
      </w:r>
      <w:r w:rsidR="00EC44B8">
        <w:rPr>
          <w:rFonts w:ascii="Arial" w:eastAsia="Arial" w:hAnsi="Arial" w:cs="Arial"/>
          <w:b/>
          <w:bCs/>
          <w:color w:val="231F20"/>
          <w:position w:val="-1"/>
        </w:rPr>
        <w:tab/>
        <w:t>MODERN HIS</w:t>
      </w:r>
      <w:r w:rsidR="00EC44B8">
        <w:rPr>
          <w:rFonts w:ascii="Arial" w:eastAsia="Arial" w:hAnsi="Arial" w:cs="Arial"/>
          <w:b/>
          <w:bCs/>
          <w:color w:val="231F20"/>
          <w:spacing w:val="-4"/>
          <w:position w:val="-1"/>
        </w:rPr>
        <w:t>T</w:t>
      </w:r>
      <w:r w:rsidR="00EC44B8">
        <w:rPr>
          <w:rFonts w:ascii="Arial" w:eastAsia="Arial" w:hAnsi="Arial" w:cs="Arial"/>
          <w:b/>
          <w:bCs/>
          <w:color w:val="231F20"/>
          <w:position w:val="-1"/>
        </w:rPr>
        <w:t>O</w:t>
      </w:r>
      <w:r w:rsidR="00EC44B8">
        <w:rPr>
          <w:rFonts w:ascii="Arial" w:eastAsia="Arial" w:hAnsi="Arial" w:cs="Arial"/>
          <w:b/>
          <w:bCs/>
          <w:color w:val="231F20"/>
          <w:spacing w:val="-8"/>
          <w:position w:val="-1"/>
        </w:rPr>
        <w:t>R</w:t>
      </w:r>
      <w:r w:rsidR="00EC44B8">
        <w:rPr>
          <w:rFonts w:ascii="Arial" w:eastAsia="Arial" w:hAnsi="Arial" w:cs="Arial"/>
          <w:b/>
          <w:bCs/>
          <w:color w:val="231F20"/>
          <w:position w:val="-1"/>
        </w:rPr>
        <w:t>Y</w:t>
      </w:r>
    </w:p>
    <w:p w14:paraId="32C04B62" w14:textId="77777777" w:rsidR="00EC44B8" w:rsidRDefault="00EC44B8" w:rsidP="00EC44B8">
      <w:pPr>
        <w:spacing w:before="6" w:after="0" w:line="220" w:lineRule="exact"/>
      </w:pPr>
    </w:p>
    <w:p w14:paraId="1618C406" w14:textId="51A345B8" w:rsidR="00EC44B8" w:rsidRDefault="00F82685" w:rsidP="00EC44B8">
      <w:pPr>
        <w:tabs>
          <w:tab w:val="left" w:pos="3600"/>
        </w:tabs>
        <w:spacing w:before="32" w:after="0" w:line="248" w:lineRule="exact"/>
        <w:ind w:left="107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77568" behindDoc="1" locked="0" layoutInCell="1" allowOverlap="1" wp14:anchorId="56D3111F" wp14:editId="5B07B478">
                <wp:simplePos x="0" y="0"/>
                <wp:positionH relativeFrom="page">
                  <wp:posOffset>791845</wp:posOffset>
                </wp:positionH>
                <wp:positionV relativeFrom="paragraph">
                  <wp:posOffset>461645</wp:posOffset>
                </wp:positionV>
                <wp:extent cx="5975985" cy="1270"/>
                <wp:effectExtent l="10795" t="11430" r="13970" b="6350"/>
                <wp:wrapNone/>
                <wp:docPr id="148" name="Group 2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7"/>
                          <a:chExt cx="9411" cy="2"/>
                        </a:xfrm>
                      </wpg:grpSpPr>
                      <wps:wsp>
                        <wps:cNvPr id="149" name="Freeform 2588"/>
                        <wps:cNvSpPr>
                          <a:spLocks/>
                        </wps:cNvSpPr>
                        <wps:spPr bwMode="auto">
                          <a:xfrm>
                            <a:off x="1247" y="72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0A2C134" id="Group 2587" o:spid="_x0000_s1026" style="position:absolute;margin-left:62.35pt;margin-top:36.35pt;width:470.55pt;height:.1pt;z-index:-251238912;mso-position-horizontal-relative:page" coordorigin="1247,72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">
                <v:shape id="Freeform 2588" o:spid="_x0000_s1027" style="position:absolute;left:1247;top:72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78592" behindDoc="1" locked="0" layoutInCell="1" allowOverlap="1" wp14:anchorId="7A44C5B9" wp14:editId="53A0F5FB">
                <wp:simplePos x="0" y="0"/>
                <wp:positionH relativeFrom="page">
                  <wp:posOffset>791845</wp:posOffset>
                </wp:positionH>
                <wp:positionV relativeFrom="paragraph">
                  <wp:posOffset>773430</wp:posOffset>
                </wp:positionV>
                <wp:extent cx="5975985" cy="1270"/>
                <wp:effectExtent l="10795" t="8890" r="13970" b="8890"/>
                <wp:wrapNone/>
                <wp:docPr id="146" name="Group 2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18"/>
                          <a:chExt cx="9411" cy="2"/>
                        </a:xfrm>
                      </wpg:grpSpPr>
                      <wps:wsp>
                        <wps:cNvPr id="147" name="Freeform 2590"/>
                        <wps:cNvSpPr>
                          <a:spLocks/>
                        </wps:cNvSpPr>
                        <wps:spPr bwMode="auto">
                          <a:xfrm>
                            <a:off x="1247" y="121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3C19F29" id="Group 2589" o:spid="_x0000_s1026" style="position:absolute;margin-left:62.35pt;margin-top:60.9pt;width:470.55pt;height:.1pt;z-index:-251237888;mso-position-horizontal-relative:page" coordorigin="1247,121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">
                <v:shape id="Freeform 2590" o:spid="_x0000_s1027" style="position:absolute;left:1247;top:121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79616" behindDoc="1" locked="0" layoutInCell="1" allowOverlap="1" wp14:anchorId="3B6246E3" wp14:editId="130F0A17">
                <wp:simplePos x="0" y="0"/>
                <wp:positionH relativeFrom="page">
                  <wp:posOffset>791845</wp:posOffset>
                </wp:positionH>
                <wp:positionV relativeFrom="paragraph">
                  <wp:posOffset>1085215</wp:posOffset>
                </wp:positionV>
                <wp:extent cx="5975985" cy="1270"/>
                <wp:effectExtent l="10795" t="6350" r="13970" b="11430"/>
                <wp:wrapNone/>
                <wp:docPr id="144" name="Group 2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709"/>
                          <a:chExt cx="9411" cy="2"/>
                        </a:xfrm>
                      </wpg:grpSpPr>
                      <wps:wsp>
                        <wps:cNvPr id="145" name="Freeform 2592"/>
                        <wps:cNvSpPr>
                          <a:spLocks/>
                        </wps:cNvSpPr>
                        <wps:spPr bwMode="auto">
                          <a:xfrm>
                            <a:off x="1247" y="170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D3D0D44" id="Group 2591" o:spid="_x0000_s1026" style="position:absolute;margin-left:62.35pt;margin-top:85.45pt;width:470.55pt;height:.1pt;z-index:-251236864;mso-position-horizontal-relative:page" coordorigin="1247,170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">
                <v:shape id="Freeform 2592" o:spid="_x0000_s1027" style="position:absolute;left:1247;top:170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080640" behindDoc="1" locked="0" layoutInCell="1" allowOverlap="1" wp14:anchorId="444655E5" wp14:editId="4F182CBA">
                <wp:simplePos x="0" y="0"/>
                <wp:positionH relativeFrom="page">
                  <wp:posOffset>791845</wp:posOffset>
                </wp:positionH>
                <wp:positionV relativeFrom="paragraph">
                  <wp:posOffset>1396365</wp:posOffset>
                </wp:positionV>
                <wp:extent cx="5975985" cy="1270"/>
                <wp:effectExtent l="10795" t="12700" r="13970" b="5080"/>
                <wp:wrapNone/>
                <wp:docPr id="142" name="Group 2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2199"/>
                          <a:chExt cx="9411" cy="2"/>
                        </a:xfrm>
                      </wpg:grpSpPr>
                      <wps:wsp>
                        <wps:cNvPr id="143" name="Freeform 2594"/>
                        <wps:cNvSpPr>
                          <a:spLocks/>
                        </wps:cNvSpPr>
                        <wps:spPr bwMode="auto">
                          <a:xfrm>
                            <a:off x="1247" y="219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12E9651" id="Group 2593" o:spid="_x0000_s1026" style="position:absolute;margin-left:62.35pt;margin-top:109.95pt;width:470.55pt;height:.1pt;z-index:-251235840;mso-position-horizontal-relative:page" coordorigin="1247,219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">
                <v:shape id="Freeform 2594" o:spid="_x0000_s1027" style="position:absolute;left:1247;top:219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 w:rsidR="00EC44B8">
        <w:rPr>
          <w:rFonts w:ascii="Arial" w:eastAsia="Arial" w:hAnsi="Arial" w:cs="Arial"/>
          <w:color w:val="231F20"/>
          <w:position w:val="-1"/>
        </w:rPr>
        <w:t xml:space="preserve">Question number: </w:t>
      </w:r>
      <w:r w:rsidR="00EC44B8">
        <w:rPr>
          <w:rFonts w:ascii="Arial" w:eastAsia="Arial" w:hAnsi="Arial" w:cs="Arial"/>
          <w:color w:val="231F20"/>
          <w:w w:val="210"/>
          <w:position w:val="-1"/>
          <w:u w:val="single" w:color="231F20"/>
        </w:rPr>
        <w:t xml:space="preserve"> </w:t>
      </w:r>
      <w:r w:rsidR="00EC44B8">
        <w:rPr>
          <w:rFonts w:ascii="Arial" w:eastAsia="Arial" w:hAnsi="Arial" w:cs="Arial"/>
          <w:color w:val="231F20"/>
          <w:position w:val="-1"/>
          <w:u w:val="single" w:color="231F20"/>
        </w:rPr>
        <w:tab/>
      </w:r>
    </w:p>
    <w:p w14:paraId="4F24D05A" w14:textId="77777777" w:rsidR="00EC44B8" w:rsidRDefault="00EC44B8" w:rsidP="00EC44B8">
      <w:pPr>
        <w:spacing w:before="6" w:after="0" w:line="180" w:lineRule="exact"/>
        <w:rPr>
          <w:sz w:val="18"/>
          <w:szCs w:val="18"/>
        </w:rPr>
      </w:pPr>
    </w:p>
    <w:p w14:paraId="5259F30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FCDF1D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AC3C72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3BD162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807223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4B9831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BE69F4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97A7C0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AF4183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150E3D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742B43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508390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781CC3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983422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B8E920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7854D5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FF5F0C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922F62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D49492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F8805A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04CCEA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D9FA17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003690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DE09D2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CFA1E8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27161A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2BC2A3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7AD7FE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611035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5BAA19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3D6B89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F732C7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07D243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BE28C1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D247CB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BD02B5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C1B029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3403DB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28C78E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2075DE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FAA704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8A1922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970DDE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9FCAFF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DF69B0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8A6134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63EDD1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4B59C9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6444A4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4E188D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B4A6E4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176588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42F746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B92990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206293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168043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E77692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60A0AE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A523FC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0657DA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0931B2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685A80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08C980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CB0D27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6878A4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8D0BE9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B2C061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2F351E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B9A4D8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99C435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AD0A65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18A3EDB" w14:textId="5E23BFB6" w:rsidR="00EC44B8" w:rsidRDefault="00F82685" w:rsidP="00EC44B8">
      <w:pPr>
        <w:spacing w:before="32" w:after="0" w:line="240" w:lineRule="auto"/>
        <w:ind w:left="4036" w:right="4017"/>
        <w:jc w:val="center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03168" behindDoc="1" locked="0" layoutInCell="1" allowOverlap="1" wp14:anchorId="595A0D74" wp14:editId="499116C7">
                <wp:simplePos x="0" y="0"/>
                <wp:positionH relativeFrom="page">
                  <wp:posOffset>791845</wp:posOffset>
                </wp:positionH>
                <wp:positionV relativeFrom="paragraph">
                  <wp:posOffset>-1060450</wp:posOffset>
                </wp:positionV>
                <wp:extent cx="5975985" cy="1270"/>
                <wp:effectExtent l="10795" t="10795" r="13970" b="6985"/>
                <wp:wrapNone/>
                <wp:docPr id="140" name="Group 2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670"/>
                          <a:chExt cx="9411" cy="2"/>
                        </a:xfrm>
                      </wpg:grpSpPr>
                      <wps:wsp>
                        <wps:cNvPr id="141" name="Freeform 2638"/>
                        <wps:cNvSpPr>
                          <a:spLocks/>
                        </wps:cNvSpPr>
                        <wps:spPr bwMode="auto">
                          <a:xfrm>
                            <a:off x="1247" y="-167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46F65B9" id="Group 2637" o:spid="_x0000_s1026" style="position:absolute;margin-left:62.35pt;margin-top:-83.5pt;width:470.55pt;height:.1pt;z-index:-251213312;mso-position-horizontal-relative:page" coordorigin="1247,-167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">
                <v:shape id="Freeform 2638" o:spid="_x0000_s1027" style="position:absolute;left:1247;top:-167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04192" behindDoc="1" locked="0" layoutInCell="1" allowOverlap="1" wp14:anchorId="6EC2FE1E" wp14:editId="216E3DA3">
                <wp:simplePos x="0" y="0"/>
                <wp:positionH relativeFrom="page">
                  <wp:posOffset>791845</wp:posOffset>
                </wp:positionH>
                <wp:positionV relativeFrom="paragraph">
                  <wp:posOffset>-748665</wp:posOffset>
                </wp:positionV>
                <wp:extent cx="5975985" cy="1270"/>
                <wp:effectExtent l="10795" t="8255" r="13970" b="9525"/>
                <wp:wrapNone/>
                <wp:docPr id="138" name="Group 2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179"/>
                          <a:chExt cx="9411" cy="2"/>
                        </a:xfrm>
                      </wpg:grpSpPr>
                      <wps:wsp>
                        <wps:cNvPr id="139" name="Freeform 2640"/>
                        <wps:cNvSpPr>
                          <a:spLocks/>
                        </wps:cNvSpPr>
                        <wps:spPr bwMode="auto">
                          <a:xfrm>
                            <a:off x="1247" y="-117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BEC99BE" id="Group 2639" o:spid="_x0000_s1026" style="position:absolute;margin-left:62.35pt;margin-top:-58.95pt;width:470.55pt;height:.1pt;z-index:-251212288;mso-position-horizontal-relative:page" coordorigin="1247,-117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">
                <v:shape id="Freeform 2640" o:spid="_x0000_s1027" style="position:absolute;left:1247;top:-117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05216" behindDoc="1" locked="0" layoutInCell="1" allowOverlap="1" wp14:anchorId="499BC314" wp14:editId="7D9473BD">
                <wp:simplePos x="0" y="0"/>
                <wp:positionH relativeFrom="page">
                  <wp:posOffset>791845</wp:posOffset>
                </wp:positionH>
                <wp:positionV relativeFrom="paragraph">
                  <wp:posOffset>-436880</wp:posOffset>
                </wp:positionV>
                <wp:extent cx="5975985" cy="1270"/>
                <wp:effectExtent l="10795" t="5715" r="13970" b="12065"/>
                <wp:wrapNone/>
                <wp:docPr id="136" name="Group 2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688"/>
                          <a:chExt cx="9411" cy="2"/>
                        </a:xfrm>
                      </wpg:grpSpPr>
                      <wps:wsp>
                        <wps:cNvPr id="137" name="Freeform 2642"/>
                        <wps:cNvSpPr>
                          <a:spLocks/>
                        </wps:cNvSpPr>
                        <wps:spPr bwMode="auto">
                          <a:xfrm>
                            <a:off x="1247" y="-68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F77A0D8" id="Group 2641" o:spid="_x0000_s1026" style="position:absolute;margin-left:62.35pt;margin-top:-34.4pt;width:470.55pt;height:.1pt;z-index:-251211264;mso-position-horizontal-relative:page" coordorigin="1247,-68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">
                <v:shape id="Freeform 2642" o:spid="_x0000_s1027" style="position:absolute;left:1247;top:-68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06240" behindDoc="1" locked="0" layoutInCell="1" allowOverlap="1" wp14:anchorId="7797AB9B" wp14:editId="33291AE3">
                <wp:simplePos x="0" y="0"/>
                <wp:positionH relativeFrom="page">
                  <wp:posOffset>791845</wp:posOffset>
                </wp:positionH>
                <wp:positionV relativeFrom="paragraph">
                  <wp:posOffset>-125730</wp:posOffset>
                </wp:positionV>
                <wp:extent cx="5975985" cy="1270"/>
                <wp:effectExtent l="10795" t="12065" r="13970" b="5715"/>
                <wp:wrapNone/>
                <wp:docPr id="134" name="Group 2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98"/>
                          <a:chExt cx="9411" cy="2"/>
                        </a:xfrm>
                      </wpg:grpSpPr>
                      <wps:wsp>
                        <wps:cNvPr id="135" name="Freeform 2644"/>
                        <wps:cNvSpPr>
                          <a:spLocks/>
                        </wps:cNvSpPr>
                        <wps:spPr bwMode="auto">
                          <a:xfrm>
                            <a:off x="1247" y="-19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96089F2" id="Group 2643" o:spid="_x0000_s1026" style="position:absolute;margin-left:62.35pt;margin-top:-9.9pt;width:470.55pt;height:.1pt;z-index:-251210240;mso-position-horizontal-relative:page" coordorigin="1247,-19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">
                <v:shape id="Freeform 2644" o:spid="_x0000_s1027" style="position:absolute;left:1247;top:-19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 w:rsidR="00EC44B8">
        <w:rPr>
          <w:rFonts w:ascii="Arial" w:eastAsia="Arial" w:hAnsi="Arial" w:cs="Arial"/>
          <w:b/>
          <w:bCs/>
          <w:color w:val="231F20"/>
        </w:rPr>
        <w:t xml:space="preserve">See next </w:t>
      </w:r>
      <w:r w:rsidR="00EC44B8">
        <w:rPr>
          <w:rFonts w:ascii="Arial" w:eastAsia="Arial" w:hAnsi="Arial" w:cs="Arial"/>
          <w:b/>
          <w:bCs/>
          <w:color w:val="231F20"/>
          <w:w w:val="99"/>
        </w:rPr>
        <w:t>page</w:t>
      </w:r>
    </w:p>
    <w:p w14:paraId="5F9A3CEF" w14:textId="77777777" w:rsidR="00EC44B8" w:rsidRDefault="00EC44B8" w:rsidP="00EC44B8">
      <w:pPr>
        <w:spacing w:after="0"/>
        <w:jc w:val="center"/>
        <w:sectPr w:rsidR="00EC44B8">
          <w:headerReference w:type="default" r:id="rId44"/>
          <w:pgSz w:w="11920" w:h="16840"/>
          <w:pgMar w:top="600" w:right="1140" w:bottom="280" w:left="1140" w:header="0" w:footer="2260" w:gutter="0"/>
          <w:cols w:space="720"/>
        </w:sectPr>
      </w:pPr>
    </w:p>
    <w:p w14:paraId="5559BD83" w14:textId="55870D60" w:rsidR="00EC44B8" w:rsidRDefault="00F82685" w:rsidP="00EC44B8">
      <w:pPr>
        <w:tabs>
          <w:tab w:val="left" w:pos="7500"/>
        </w:tabs>
        <w:spacing w:before="77" w:after="0" w:line="248" w:lineRule="exact"/>
        <w:ind w:left="4691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08288" behindDoc="1" locked="0" layoutInCell="1" allowOverlap="1" wp14:anchorId="75A3CB49" wp14:editId="38815AD9">
                <wp:simplePos x="0" y="0"/>
                <wp:positionH relativeFrom="page">
                  <wp:posOffset>428625</wp:posOffset>
                </wp:positionH>
                <wp:positionV relativeFrom="page">
                  <wp:posOffset>360045</wp:posOffset>
                </wp:positionV>
                <wp:extent cx="1270" cy="9972040"/>
                <wp:effectExtent l="9525" t="7620" r="8255" b="12065"/>
                <wp:wrapNone/>
                <wp:docPr id="132" name="Group 2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9972040"/>
                          <a:chOff x="675" y="567"/>
                          <a:chExt cx="2" cy="15704"/>
                        </a:xfrm>
                      </wpg:grpSpPr>
                      <wps:wsp>
                        <wps:cNvPr id="133" name="Freeform 2647"/>
                        <wps:cNvSpPr>
                          <a:spLocks/>
                        </wps:cNvSpPr>
                        <wps:spPr bwMode="auto">
                          <a:xfrm>
                            <a:off x="675" y="567"/>
                            <a:ext cx="2" cy="15704"/>
                          </a:xfrm>
                          <a:custGeom>
                            <a:avLst/>
                            <a:gdLst>
                              <a:gd name="T0" fmla="+- 0 567 567"/>
                              <a:gd name="T1" fmla="*/ 567 h 15704"/>
                              <a:gd name="T2" fmla="+- 0 16271 567"/>
                              <a:gd name="T3" fmla="*/ 16271 h 157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704">
                                <a:moveTo>
                                  <a:pt x="0" y="0"/>
                                </a:moveTo>
                                <a:lnTo>
                                  <a:pt x="0" y="157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D51496B" id="Group 2646" o:spid="_x0000_s1026" style="position:absolute;margin-left:33.75pt;margin-top:28.35pt;width:.1pt;height:785.2pt;z-index:-251208192;mso-position-horizontal-relative:page;mso-position-vertical-relative:page" coordorigin="675,567" coordsize="2,1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">
                <v:shape id="Freeform 2647" o:spid="_x0000_s1027" style="position:absolute;left:675;top:567;width:2;height:15704;visibility:visible;mso-wrap-style:square;v-text-anchor:top" coordsize="2,15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" path="m,l,15704e" filled="f" strokecolor="#231f20" strokeweight=".5pt">
                  <v:path arrowok="t" o:connecttype="custom" o:connectlocs="0,567;0,16271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13408" behindDoc="1" locked="0" layoutInCell="1" allowOverlap="1" wp14:anchorId="27BAA6BB" wp14:editId="4FAEBB17">
                <wp:simplePos x="0" y="0"/>
                <wp:positionH relativeFrom="page">
                  <wp:posOffset>791845</wp:posOffset>
                </wp:positionH>
                <wp:positionV relativeFrom="page">
                  <wp:posOffset>2450465</wp:posOffset>
                </wp:positionV>
                <wp:extent cx="5975985" cy="1270"/>
                <wp:effectExtent l="10795" t="12065" r="13970" b="5715"/>
                <wp:wrapNone/>
                <wp:docPr id="130" name="Group 2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3859"/>
                          <a:chExt cx="9411" cy="2"/>
                        </a:xfrm>
                      </wpg:grpSpPr>
                      <wps:wsp>
                        <wps:cNvPr id="131" name="Freeform 2657"/>
                        <wps:cNvSpPr>
                          <a:spLocks/>
                        </wps:cNvSpPr>
                        <wps:spPr bwMode="auto">
                          <a:xfrm>
                            <a:off x="1247" y="385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C22332F" id="Group 2656" o:spid="_x0000_s1026" style="position:absolute;margin-left:62.35pt;margin-top:192.95pt;width:470.55pt;height:.1pt;z-index:-251203072;mso-position-horizontal-relative:page;mso-position-vertical-relative:page" coordorigin="1247,385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">
                <v:shape id="Freeform 2657" o:spid="_x0000_s1027" style="position:absolute;left:1247;top:385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14432" behindDoc="1" locked="0" layoutInCell="1" allowOverlap="1" wp14:anchorId="3E9B2D79" wp14:editId="5663D4CE">
                <wp:simplePos x="0" y="0"/>
                <wp:positionH relativeFrom="page">
                  <wp:posOffset>791845</wp:posOffset>
                </wp:positionH>
                <wp:positionV relativeFrom="page">
                  <wp:posOffset>2762250</wp:posOffset>
                </wp:positionV>
                <wp:extent cx="5975985" cy="1270"/>
                <wp:effectExtent l="10795" t="9525" r="13970" b="8255"/>
                <wp:wrapNone/>
                <wp:docPr id="128" name="Group 2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350"/>
                          <a:chExt cx="9411" cy="2"/>
                        </a:xfrm>
                      </wpg:grpSpPr>
                      <wps:wsp>
                        <wps:cNvPr id="129" name="Freeform 2659"/>
                        <wps:cNvSpPr>
                          <a:spLocks/>
                        </wps:cNvSpPr>
                        <wps:spPr bwMode="auto">
                          <a:xfrm>
                            <a:off x="1247" y="435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B73E2D9" id="Group 2658" o:spid="_x0000_s1026" style="position:absolute;margin-left:62.35pt;margin-top:217.5pt;width:470.55pt;height:.1pt;z-index:-251202048;mso-position-horizontal-relative:page;mso-position-vertical-relative:page" coordorigin="1247,435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">
                <v:shape id="Freeform 2659" o:spid="_x0000_s1027" style="position:absolute;left:1247;top:435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15456" behindDoc="1" locked="0" layoutInCell="1" allowOverlap="1" wp14:anchorId="622C571E" wp14:editId="13F0C0AE">
                <wp:simplePos x="0" y="0"/>
                <wp:positionH relativeFrom="page">
                  <wp:posOffset>791845</wp:posOffset>
                </wp:positionH>
                <wp:positionV relativeFrom="page">
                  <wp:posOffset>3074035</wp:posOffset>
                </wp:positionV>
                <wp:extent cx="5975985" cy="1270"/>
                <wp:effectExtent l="10795" t="6985" r="13970" b="10795"/>
                <wp:wrapNone/>
                <wp:docPr id="126" name="Group 2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841"/>
                          <a:chExt cx="9411" cy="2"/>
                        </a:xfrm>
                      </wpg:grpSpPr>
                      <wps:wsp>
                        <wps:cNvPr id="127" name="Freeform 2661"/>
                        <wps:cNvSpPr>
                          <a:spLocks/>
                        </wps:cNvSpPr>
                        <wps:spPr bwMode="auto">
                          <a:xfrm>
                            <a:off x="1247" y="484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6E06F92" id="Group 2660" o:spid="_x0000_s1026" style="position:absolute;margin-left:62.35pt;margin-top:242.05pt;width:470.55pt;height:.1pt;z-index:-251201024;mso-position-horizontal-relative:page;mso-position-vertical-relative:page" coordorigin="1247,484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">
                <v:shape id="Freeform 2661" o:spid="_x0000_s1027" style="position:absolute;left:1247;top:484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16480" behindDoc="1" locked="0" layoutInCell="1" allowOverlap="1" wp14:anchorId="5A1703C5" wp14:editId="0E8D83D7">
                <wp:simplePos x="0" y="0"/>
                <wp:positionH relativeFrom="page">
                  <wp:posOffset>791845</wp:posOffset>
                </wp:positionH>
                <wp:positionV relativeFrom="page">
                  <wp:posOffset>3385820</wp:posOffset>
                </wp:positionV>
                <wp:extent cx="5975985" cy="1270"/>
                <wp:effectExtent l="10795" t="13970" r="13970" b="3810"/>
                <wp:wrapNone/>
                <wp:docPr id="124" name="Group 2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332"/>
                          <a:chExt cx="9411" cy="2"/>
                        </a:xfrm>
                      </wpg:grpSpPr>
                      <wps:wsp>
                        <wps:cNvPr id="125" name="Freeform 2663"/>
                        <wps:cNvSpPr>
                          <a:spLocks/>
                        </wps:cNvSpPr>
                        <wps:spPr bwMode="auto">
                          <a:xfrm>
                            <a:off x="1247" y="533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EDF95B0" id="Group 2662" o:spid="_x0000_s1026" style="position:absolute;margin-left:62.35pt;margin-top:266.6pt;width:470.55pt;height:.1pt;z-index:-251200000;mso-position-horizontal-relative:page;mso-position-vertical-relative:page" coordorigin="1247,533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">
                <v:shape id="Freeform 2663" o:spid="_x0000_s1027" style="position:absolute;left:1247;top:533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17504" behindDoc="1" locked="0" layoutInCell="1" allowOverlap="1" wp14:anchorId="3FF88FA8" wp14:editId="3118DD46">
                <wp:simplePos x="0" y="0"/>
                <wp:positionH relativeFrom="page">
                  <wp:posOffset>791845</wp:posOffset>
                </wp:positionH>
                <wp:positionV relativeFrom="page">
                  <wp:posOffset>3696970</wp:posOffset>
                </wp:positionV>
                <wp:extent cx="5975985" cy="1270"/>
                <wp:effectExtent l="10795" t="10795" r="13970" b="6985"/>
                <wp:wrapNone/>
                <wp:docPr id="122" name="Group 2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822"/>
                          <a:chExt cx="9411" cy="2"/>
                        </a:xfrm>
                      </wpg:grpSpPr>
                      <wps:wsp>
                        <wps:cNvPr id="123" name="Freeform 2665"/>
                        <wps:cNvSpPr>
                          <a:spLocks/>
                        </wps:cNvSpPr>
                        <wps:spPr bwMode="auto">
                          <a:xfrm>
                            <a:off x="1247" y="582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3B129B3" id="Group 2664" o:spid="_x0000_s1026" style="position:absolute;margin-left:62.35pt;margin-top:291.1pt;width:470.55pt;height:.1pt;z-index:-251198976;mso-position-horizontal-relative:page;mso-position-vertical-relative:page" coordorigin="1247,582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">
                <v:shape id="Freeform 2665" o:spid="_x0000_s1027" style="position:absolute;left:1247;top:582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18528" behindDoc="1" locked="0" layoutInCell="1" allowOverlap="1" wp14:anchorId="3DABF9DF" wp14:editId="7CD6FC31">
                <wp:simplePos x="0" y="0"/>
                <wp:positionH relativeFrom="page">
                  <wp:posOffset>791845</wp:posOffset>
                </wp:positionH>
                <wp:positionV relativeFrom="page">
                  <wp:posOffset>4008755</wp:posOffset>
                </wp:positionV>
                <wp:extent cx="5975985" cy="1270"/>
                <wp:effectExtent l="10795" t="8255" r="13970" b="9525"/>
                <wp:wrapNone/>
                <wp:docPr id="120" name="Group 2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313"/>
                          <a:chExt cx="9411" cy="2"/>
                        </a:xfrm>
                      </wpg:grpSpPr>
                      <wps:wsp>
                        <wps:cNvPr id="121" name="Freeform 2667"/>
                        <wps:cNvSpPr>
                          <a:spLocks/>
                        </wps:cNvSpPr>
                        <wps:spPr bwMode="auto">
                          <a:xfrm>
                            <a:off x="1247" y="631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F85F33D" id="Group 2666" o:spid="_x0000_s1026" style="position:absolute;margin-left:62.35pt;margin-top:315.65pt;width:470.55pt;height:.1pt;z-index:-251197952;mso-position-horizontal-relative:page;mso-position-vertical-relative:page" coordorigin="1247,631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">
                <v:shape id="Freeform 2667" o:spid="_x0000_s1027" style="position:absolute;left:1247;top:631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19552" behindDoc="1" locked="0" layoutInCell="1" allowOverlap="1" wp14:anchorId="099DB1B0" wp14:editId="6C15A9A8">
                <wp:simplePos x="0" y="0"/>
                <wp:positionH relativeFrom="page">
                  <wp:posOffset>791845</wp:posOffset>
                </wp:positionH>
                <wp:positionV relativeFrom="page">
                  <wp:posOffset>4320540</wp:posOffset>
                </wp:positionV>
                <wp:extent cx="5975985" cy="1270"/>
                <wp:effectExtent l="10795" t="5715" r="13970" b="12065"/>
                <wp:wrapNone/>
                <wp:docPr id="118" name="Group 2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804"/>
                          <a:chExt cx="9411" cy="2"/>
                        </a:xfrm>
                      </wpg:grpSpPr>
                      <wps:wsp>
                        <wps:cNvPr id="119" name="Freeform 2669"/>
                        <wps:cNvSpPr>
                          <a:spLocks/>
                        </wps:cNvSpPr>
                        <wps:spPr bwMode="auto">
                          <a:xfrm>
                            <a:off x="1247" y="680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8B82251" id="Group 2668" o:spid="_x0000_s1026" style="position:absolute;margin-left:62.35pt;margin-top:340.2pt;width:470.55pt;height:.1pt;z-index:-251196928;mso-position-horizontal-relative:page;mso-position-vertical-relative:page" coordorigin="1247,680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">
                <v:shape id="Freeform 2669" o:spid="_x0000_s1027" style="position:absolute;left:1247;top:680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20576" behindDoc="1" locked="0" layoutInCell="1" allowOverlap="1" wp14:anchorId="01B65FF8" wp14:editId="35C87B4E">
                <wp:simplePos x="0" y="0"/>
                <wp:positionH relativeFrom="page">
                  <wp:posOffset>791845</wp:posOffset>
                </wp:positionH>
                <wp:positionV relativeFrom="page">
                  <wp:posOffset>4632325</wp:posOffset>
                </wp:positionV>
                <wp:extent cx="5975985" cy="1270"/>
                <wp:effectExtent l="10795" t="12700" r="13970" b="5080"/>
                <wp:wrapNone/>
                <wp:docPr id="116" name="Group 2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95"/>
                          <a:chExt cx="9411" cy="2"/>
                        </a:xfrm>
                      </wpg:grpSpPr>
                      <wps:wsp>
                        <wps:cNvPr id="117" name="Freeform 2671"/>
                        <wps:cNvSpPr>
                          <a:spLocks/>
                        </wps:cNvSpPr>
                        <wps:spPr bwMode="auto">
                          <a:xfrm>
                            <a:off x="1247" y="729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D95E1BD" id="Group 2670" o:spid="_x0000_s1026" style="position:absolute;margin-left:62.35pt;margin-top:364.75pt;width:470.55pt;height:.1pt;z-index:-251195904;mso-position-horizontal-relative:page;mso-position-vertical-relative:page" coordorigin="1247,729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">
                <v:shape id="Freeform 2671" o:spid="_x0000_s1027" style="position:absolute;left:1247;top:729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21600" behindDoc="1" locked="0" layoutInCell="1" allowOverlap="1" wp14:anchorId="4C8C54F5" wp14:editId="04C490A0">
                <wp:simplePos x="0" y="0"/>
                <wp:positionH relativeFrom="page">
                  <wp:posOffset>791845</wp:posOffset>
                </wp:positionH>
                <wp:positionV relativeFrom="page">
                  <wp:posOffset>4943475</wp:posOffset>
                </wp:positionV>
                <wp:extent cx="5975985" cy="1270"/>
                <wp:effectExtent l="10795" t="9525" r="13970" b="8255"/>
                <wp:wrapNone/>
                <wp:docPr id="114" name="Group 2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785"/>
                          <a:chExt cx="9411" cy="2"/>
                        </a:xfrm>
                      </wpg:grpSpPr>
                      <wps:wsp>
                        <wps:cNvPr id="115" name="Freeform 2673"/>
                        <wps:cNvSpPr>
                          <a:spLocks/>
                        </wps:cNvSpPr>
                        <wps:spPr bwMode="auto">
                          <a:xfrm>
                            <a:off x="1247" y="778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2817923" id="Group 2672" o:spid="_x0000_s1026" style="position:absolute;margin-left:62.35pt;margin-top:389.25pt;width:470.55pt;height:.1pt;z-index:-251194880;mso-position-horizontal-relative:page;mso-position-vertical-relative:page" coordorigin="1247,778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">
                <v:shape id="Freeform 2673" o:spid="_x0000_s1027" style="position:absolute;left:1247;top:778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22624" behindDoc="1" locked="0" layoutInCell="1" allowOverlap="1" wp14:anchorId="3EA406C2" wp14:editId="3880E64E">
                <wp:simplePos x="0" y="0"/>
                <wp:positionH relativeFrom="page">
                  <wp:posOffset>791845</wp:posOffset>
                </wp:positionH>
                <wp:positionV relativeFrom="page">
                  <wp:posOffset>5255260</wp:posOffset>
                </wp:positionV>
                <wp:extent cx="5975985" cy="1270"/>
                <wp:effectExtent l="10795" t="6985" r="13970" b="10795"/>
                <wp:wrapNone/>
                <wp:docPr id="112" name="Group 2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276"/>
                          <a:chExt cx="9411" cy="2"/>
                        </a:xfrm>
                      </wpg:grpSpPr>
                      <wps:wsp>
                        <wps:cNvPr id="113" name="Freeform 2675"/>
                        <wps:cNvSpPr>
                          <a:spLocks/>
                        </wps:cNvSpPr>
                        <wps:spPr bwMode="auto">
                          <a:xfrm>
                            <a:off x="1247" y="8276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A093BD9" id="Group 2674" o:spid="_x0000_s1026" style="position:absolute;margin-left:62.35pt;margin-top:413.8pt;width:470.55pt;height:.1pt;z-index:-251193856;mso-position-horizontal-relative:page;mso-position-vertical-relative:page" coordorigin="1247,8276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">
                <v:shape id="Freeform 2675" o:spid="_x0000_s1027" style="position:absolute;left:1247;top:8276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23648" behindDoc="1" locked="0" layoutInCell="1" allowOverlap="1" wp14:anchorId="35A42375" wp14:editId="3FBCA522">
                <wp:simplePos x="0" y="0"/>
                <wp:positionH relativeFrom="page">
                  <wp:posOffset>791845</wp:posOffset>
                </wp:positionH>
                <wp:positionV relativeFrom="page">
                  <wp:posOffset>5567045</wp:posOffset>
                </wp:positionV>
                <wp:extent cx="5975985" cy="1270"/>
                <wp:effectExtent l="10795" t="13970" r="13970" b="3810"/>
                <wp:wrapNone/>
                <wp:docPr id="110" name="Group 2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767"/>
                          <a:chExt cx="9411" cy="2"/>
                        </a:xfrm>
                      </wpg:grpSpPr>
                      <wps:wsp>
                        <wps:cNvPr id="111" name="Freeform 2677"/>
                        <wps:cNvSpPr>
                          <a:spLocks/>
                        </wps:cNvSpPr>
                        <wps:spPr bwMode="auto">
                          <a:xfrm>
                            <a:off x="1247" y="876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43A360B" id="Group 2676" o:spid="_x0000_s1026" style="position:absolute;margin-left:62.35pt;margin-top:438.35pt;width:470.55pt;height:.1pt;z-index:-251192832;mso-position-horizontal-relative:page;mso-position-vertical-relative:page" coordorigin="1247,876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">
                <v:shape id="Freeform 2677" o:spid="_x0000_s1027" style="position:absolute;left:1247;top:876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24672" behindDoc="1" locked="0" layoutInCell="1" allowOverlap="1" wp14:anchorId="74F11751" wp14:editId="4E810B87">
                <wp:simplePos x="0" y="0"/>
                <wp:positionH relativeFrom="page">
                  <wp:posOffset>791845</wp:posOffset>
                </wp:positionH>
                <wp:positionV relativeFrom="page">
                  <wp:posOffset>5878830</wp:posOffset>
                </wp:positionV>
                <wp:extent cx="5975985" cy="1270"/>
                <wp:effectExtent l="10795" t="11430" r="13970" b="6350"/>
                <wp:wrapNone/>
                <wp:docPr id="108" name="Group 2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258"/>
                          <a:chExt cx="9411" cy="2"/>
                        </a:xfrm>
                      </wpg:grpSpPr>
                      <wps:wsp>
                        <wps:cNvPr id="109" name="Freeform 2679"/>
                        <wps:cNvSpPr>
                          <a:spLocks/>
                        </wps:cNvSpPr>
                        <wps:spPr bwMode="auto">
                          <a:xfrm>
                            <a:off x="1247" y="925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4E40471" id="Group 2678" o:spid="_x0000_s1026" style="position:absolute;margin-left:62.35pt;margin-top:462.9pt;width:470.55pt;height:.1pt;z-index:-251191808;mso-position-horizontal-relative:page;mso-position-vertical-relative:page" coordorigin="1247,925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">
                <v:shape id="Freeform 2679" o:spid="_x0000_s1027" style="position:absolute;left:1247;top:925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25696" behindDoc="1" locked="0" layoutInCell="1" allowOverlap="1" wp14:anchorId="60187A21" wp14:editId="044C060C">
                <wp:simplePos x="0" y="0"/>
                <wp:positionH relativeFrom="page">
                  <wp:posOffset>791845</wp:posOffset>
                </wp:positionH>
                <wp:positionV relativeFrom="page">
                  <wp:posOffset>6190615</wp:posOffset>
                </wp:positionV>
                <wp:extent cx="5975985" cy="1270"/>
                <wp:effectExtent l="10795" t="8890" r="13970" b="8890"/>
                <wp:wrapNone/>
                <wp:docPr id="106" name="Group 2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749"/>
                          <a:chExt cx="9411" cy="2"/>
                        </a:xfrm>
                      </wpg:grpSpPr>
                      <wps:wsp>
                        <wps:cNvPr id="107" name="Freeform 2681"/>
                        <wps:cNvSpPr>
                          <a:spLocks/>
                        </wps:cNvSpPr>
                        <wps:spPr bwMode="auto">
                          <a:xfrm>
                            <a:off x="1247" y="974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09CC51B" id="Group 2680" o:spid="_x0000_s1026" style="position:absolute;margin-left:62.35pt;margin-top:487.45pt;width:470.55pt;height:.1pt;z-index:-251190784;mso-position-horizontal-relative:page;mso-position-vertical-relative:page" coordorigin="1247,974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">
                <v:shape id="Freeform 2681" o:spid="_x0000_s1027" style="position:absolute;left:1247;top:974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26720" behindDoc="1" locked="0" layoutInCell="1" allowOverlap="1" wp14:anchorId="26123FFF" wp14:editId="330801AE">
                <wp:simplePos x="0" y="0"/>
                <wp:positionH relativeFrom="page">
                  <wp:posOffset>791845</wp:posOffset>
                </wp:positionH>
                <wp:positionV relativeFrom="page">
                  <wp:posOffset>6501765</wp:posOffset>
                </wp:positionV>
                <wp:extent cx="5975985" cy="1270"/>
                <wp:effectExtent l="10795" t="5715" r="13970" b="12065"/>
                <wp:wrapNone/>
                <wp:docPr id="104" name="Group 2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239"/>
                          <a:chExt cx="9411" cy="2"/>
                        </a:xfrm>
                      </wpg:grpSpPr>
                      <wps:wsp>
                        <wps:cNvPr id="105" name="Freeform 2683"/>
                        <wps:cNvSpPr>
                          <a:spLocks/>
                        </wps:cNvSpPr>
                        <wps:spPr bwMode="auto">
                          <a:xfrm>
                            <a:off x="1247" y="1023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9F5D9EE" id="Group 2682" o:spid="_x0000_s1026" style="position:absolute;margin-left:62.35pt;margin-top:511.95pt;width:470.55pt;height:.1pt;z-index:-251189760;mso-position-horizontal-relative:page;mso-position-vertical-relative:page" coordorigin="1247,1023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">
                <v:shape id="Freeform 2683" o:spid="_x0000_s1027" style="position:absolute;left:1247;top:1023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27744" behindDoc="1" locked="0" layoutInCell="1" allowOverlap="1" wp14:anchorId="252DE4B8" wp14:editId="6F8C7884">
                <wp:simplePos x="0" y="0"/>
                <wp:positionH relativeFrom="page">
                  <wp:posOffset>791845</wp:posOffset>
                </wp:positionH>
                <wp:positionV relativeFrom="page">
                  <wp:posOffset>6813550</wp:posOffset>
                </wp:positionV>
                <wp:extent cx="5975985" cy="1270"/>
                <wp:effectExtent l="10795" t="12700" r="13970" b="5080"/>
                <wp:wrapNone/>
                <wp:docPr id="102" name="Group 2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730"/>
                          <a:chExt cx="9411" cy="2"/>
                        </a:xfrm>
                      </wpg:grpSpPr>
                      <wps:wsp>
                        <wps:cNvPr id="103" name="Freeform 2685"/>
                        <wps:cNvSpPr>
                          <a:spLocks/>
                        </wps:cNvSpPr>
                        <wps:spPr bwMode="auto">
                          <a:xfrm>
                            <a:off x="1247" y="1073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0D480FA" id="Group 2684" o:spid="_x0000_s1026" style="position:absolute;margin-left:62.35pt;margin-top:536.5pt;width:470.55pt;height:.1pt;z-index:-251188736;mso-position-horizontal-relative:page;mso-position-vertical-relative:page" coordorigin="1247,1073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">
                <v:shape id="Freeform 2685" o:spid="_x0000_s1027" style="position:absolute;left:1247;top:1073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28768" behindDoc="1" locked="0" layoutInCell="1" allowOverlap="1" wp14:anchorId="6CAC1A78" wp14:editId="1658942E">
                <wp:simplePos x="0" y="0"/>
                <wp:positionH relativeFrom="page">
                  <wp:posOffset>791845</wp:posOffset>
                </wp:positionH>
                <wp:positionV relativeFrom="page">
                  <wp:posOffset>7125335</wp:posOffset>
                </wp:positionV>
                <wp:extent cx="5975985" cy="1270"/>
                <wp:effectExtent l="10795" t="10160" r="13970" b="7620"/>
                <wp:wrapNone/>
                <wp:docPr id="100" name="Group 2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221"/>
                          <a:chExt cx="9411" cy="2"/>
                        </a:xfrm>
                      </wpg:grpSpPr>
                      <wps:wsp>
                        <wps:cNvPr id="101" name="Freeform 2687"/>
                        <wps:cNvSpPr>
                          <a:spLocks/>
                        </wps:cNvSpPr>
                        <wps:spPr bwMode="auto">
                          <a:xfrm>
                            <a:off x="1247" y="1122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D62A87A" id="Group 2686" o:spid="_x0000_s1026" style="position:absolute;margin-left:62.35pt;margin-top:561.05pt;width:470.55pt;height:.1pt;z-index:-251187712;mso-position-horizontal-relative:page;mso-position-vertical-relative:page" coordorigin="1247,1122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">
                <v:shape id="Freeform 2687" o:spid="_x0000_s1027" style="position:absolute;left:1247;top:1122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29792" behindDoc="1" locked="0" layoutInCell="1" allowOverlap="1" wp14:anchorId="21804D34" wp14:editId="68F51220">
                <wp:simplePos x="0" y="0"/>
                <wp:positionH relativeFrom="page">
                  <wp:posOffset>791845</wp:posOffset>
                </wp:positionH>
                <wp:positionV relativeFrom="page">
                  <wp:posOffset>7437120</wp:posOffset>
                </wp:positionV>
                <wp:extent cx="5975985" cy="1270"/>
                <wp:effectExtent l="10795" t="7620" r="13970" b="10160"/>
                <wp:wrapNone/>
                <wp:docPr id="98" name="Group 2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712"/>
                          <a:chExt cx="9411" cy="2"/>
                        </a:xfrm>
                      </wpg:grpSpPr>
                      <wps:wsp>
                        <wps:cNvPr id="99" name="Freeform 2689"/>
                        <wps:cNvSpPr>
                          <a:spLocks/>
                        </wps:cNvSpPr>
                        <wps:spPr bwMode="auto">
                          <a:xfrm>
                            <a:off x="1247" y="1171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069B0F3" id="Group 2688" o:spid="_x0000_s1026" style="position:absolute;margin-left:62.35pt;margin-top:585.6pt;width:470.55pt;height:.1pt;z-index:-251186688;mso-position-horizontal-relative:page;mso-position-vertical-relative:page" coordorigin="1247,1171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">
                <v:shape id="Freeform 2689" o:spid="_x0000_s1027" style="position:absolute;left:1247;top:1171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30816" behindDoc="1" locked="0" layoutInCell="1" allowOverlap="1" wp14:anchorId="521E950A" wp14:editId="79A98F7F">
                <wp:simplePos x="0" y="0"/>
                <wp:positionH relativeFrom="page">
                  <wp:posOffset>791845</wp:posOffset>
                </wp:positionH>
                <wp:positionV relativeFrom="page">
                  <wp:posOffset>7748270</wp:posOffset>
                </wp:positionV>
                <wp:extent cx="5975985" cy="1270"/>
                <wp:effectExtent l="10795" t="13970" r="13970" b="3810"/>
                <wp:wrapNone/>
                <wp:docPr id="96" name="Group 2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202"/>
                          <a:chExt cx="9411" cy="2"/>
                        </a:xfrm>
                      </wpg:grpSpPr>
                      <wps:wsp>
                        <wps:cNvPr id="97" name="Freeform 2691"/>
                        <wps:cNvSpPr>
                          <a:spLocks/>
                        </wps:cNvSpPr>
                        <wps:spPr bwMode="auto">
                          <a:xfrm>
                            <a:off x="1247" y="1220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52966C0" id="Group 2690" o:spid="_x0000_s1026" style="position:absolute;margin-left:62.35pt;margin-top:610.1pt;width:470.55pt;height:.1pt;z-index:-251185664;mso-position-horizontal-relative:page;mso-position-vertical-relative:page" coordorigin="1247,1220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">
                <v:shape id="Freeform 2691" o:spid="_x0000_s1027" style="position:absolute;left:1247;top:1220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31840" behindDoc="1" locked="0" layoutInCell="1" allowOverlap="1" wp14:anchorId="7A486F9B" wp14:editId="507917F2">
                <wp:simplePos x="0" y="0"/>
                <wp:positionH relativeFrom="page">
                  <wp:posOffset>791845</wp:posOffset>
                </wp:positionH>
                <wp:positionV relativeFrom="page">
                  <wp:posOffset>8060055</wp:posOffset>
                </wp:positionV>
                <wp:extent cx="5975985" cy="1270"/>
                <wp:effectExtent l="10795" t="11430" r="13970" b="6350"/>
                <wp:wrapNone/>
                <wp:docPr id="94" name="Group 2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693"/>
                          <a:chExt cx="9411" cy="2"/>
                        </a:xfrm>
                      </wpg:grpSpPr>
                      <wps:wsp>
                        <wps:cNvPr id="95" name="Freeform 2693"/>
                        <wps:cNvSpPr>
                          <a:spLocks/>
                        </wps:cNvSpPr>
                        <wps:spPr bwMode="auto">
                          <a:xfrm>
                            <a:off x="1247" y="1269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3C79B97" id="Group 2692" o:spid="_x0000_s1026" style="position:absolute;margin-left:62.35pt;margin-top:634.65pt;width:470.55pt;height:.1pt;z-index:-251184640;mso-position-horizontal-relative:page;mso-position-vertical-relative:page" coordorigin="1247,1269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">
                <v:shape id="Freeform 2693" o:spid="_x0000_s1027" style="position:absolute;left:1247;top:1269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32864" behindDoc="1" locked="0" layoutInCell="1" allowOverlap="1" wp14:anchorId="47EE7862" wp14:editId="78EF038F">
                <wp:simplePos x="0" y="0"/>
                <wp:positionH relativeFrom="page">
                  <wp:posOffset>791845</wp:posOffset>
                </wp:positionH>
                <wp:positionV relativeFrom="page">
                  <wp:posOffset>8371840</wp:posOffset>
                </wp:positionV>
                <wp:extent cx="5975985" cy="1270"/>
                <wp:effectExtent l="10795" t="8890" r="13970" b="8890"/>
                <wp:wrapNone/>
                <wp:docPr id="92" name="Group 2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184"/>
                          <a:chExt cx="9411" cy="2"/>
                        </a:xfrm>
                      </wpg:grpSpPr>
                      <wps:wsp>
                        <wps:cNvPr id="93" name="Freeform 2695"/>
                        <wps:cNvSpPr>
                          <a:spLocks/>
                        </wps:cNvSpPr>
                        <wps:spPr bwMode="auto">
                          <a:xfrm>
                            <a:off x="1247" y="1318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33D02AD" id="Group 2694" o:spid="_x0000_s1026" style="position:absolute;margin-left:62.35pt;margin-top:659.2pt;width:470.55pt;height:.1pt;z-index:-251183616;mso-position-horizontal-relative:page;mso-position-vertical-relative:page" coordorigin="1247,1318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">
                <v:shape id="Freeform 2695" o:spid="_x0000_s1027" style="position:absolute;left:1247;top:1318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33888" behindDoc="1" locked="0" layoutInCell="1" allowOverlap="1" wp14:anchorId="228D10CF" wp14:editId="3EEFEF41">
                <wp:simplePos x="0" y="0"/>
                <wp:positionH relativeFrom="page">
                  <wp:posOffset>791845</wp:posOffset>
                </wp:positionH>
                <wp:positionV relativeFrom="page">
                  <wp:posOffset>8683625</wp:posOffset>
                </wp:positionV>
                <wp:extent cx="5975985" cy="1270"/>
                <wp:effectExtent l="10795" t="6350" r="13970" b="11430"/>
                <wp:wrapNone/>
                <wp:docPr id="90" name="Group 2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675"/>
                          <a:chExt cx="9411" cy="2"/>
                        </a:xfrm>
                      </wpg:grpSpPr>
                      <wps:wsp>
                        <wps:cNvPr id="91" name="Freeform 2697"/>
                        <wps:cNvSpPr>
                          <a:spLocks/>
                        </wps:cNvSpPr>
                        <wps:spPr bwMode="auto">
                          <a:xfrm>
                            <a:off x="1247" y="1367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31490DF" id="Group 2696" o:spid="_x0000_s1026" style="position:absolute;margin-left:62.35pt;margin-top:683.75pt;width:470.55pt;height:.1pt;z-index:-251182592;mso-position-horizontal-relative:page;mso-position-vertical-relative:page" coordorigin="1247,1367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">
                <v:shape id="Freeform 2697" o:spid="_x0000_s1027" style="position:absolute;left:1247;top:1367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2139008" behindDoc="1" locked="0" layoutInCell="1" allowOverlap="1" wp14:anchorId="18CA9A70" wp14:editId="6D7DB600">
                <wp:simplePos x="0" y="0"/>
                <wp:positionH relativeFrom="page">
                  <wp:posOffset>182880</wp:posOffset>
                </wp:positionH>
                <wp:positionV relativeFrom="page">
                  <wp:posOffset>3322955</wp:posOffset>
                </wp:positionV>
                <wp:extent cx="165100" cy="3596005"/>
                <wp:effectExtent l="1905" t="0" r="4445" b="0"/>
                <wp:wrapNone/>
                <wp:docPr id="89" name="Text Box 2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3596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D7F5C5" w14:textId="77777777" w:rsidR="00D35C18" w:rsidRDefault="00D35C18" w:rsidP="00EC44B8">
                            <w:pPr>
                              <w:spacing w:after="0" w:line="245" w:lineRule="exact"/>
                              <w:ind w:left="20" w:right="-53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DO NOT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WRITE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IN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THIS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AREA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WILL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BE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CUT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OFF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8CA9A70" id="Text Box 2706" o:spid="_x0000_s1064" type="#_x0000_t202" style="position:absolute;left:0;text-align:left;margin-left:14.4pt;margin-top:261.65pt;width:13pt;height:283.15pt;z-index:-25117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" filled="f" stroked="f">
                <v:textbox style="layout-flow:vertical" inset="0,0,0,0">
                  <w:txbxContent>
                    <w:p w14:paraId="22D7F5C5" w14:textId="77777777" w:rsidR="00D35C18" w:rsidRDefault="00D35C18" w:rsidP="00EC44B8">
                      <w:pPr>
                        <w:spacing w:after="0" w:line="245" w:lineRule="exact"/>
                        <w:ind w:left="20" w:right="-53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color w:val="6D6E71"/>
                        </w:rPr>
                        <w:t>DO NOT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WRITE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IN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THIS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AREA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WILL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BE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CUT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OFF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C44B8">
        <w:rPr>
          <w:rFonts w:ascii="Arial" w:eastAsia="Arial" w:hAnsi="Arial" w:cs="Arial"/>
          <w:b/>
          <w:bCs/>
          <w:color w:val="231F20"/>
          <w:position w:val="-1"/>
        </w:rPr>
        <w:tab/>
      </w:r>
    </w:p>
    <w:p w14:paraId="6EC8203B" w14:textId="77777777" w:rsidR="00EC44B8" w:rsidRDefault="00EC44B8" w:rsidP="00EC44B8">
      <w:pPr>
        <w:spacing w:before="6" w:after="0" w:line="220" w:lineRule="exact"/>
      </w:pPr>
    </w:p>
    <w:p w14:paraId="0E8968E1" w14:textId="2CDBB17F" w:rsidR="00EC44B8" w:rsidRDefault="00F82685" w:rsidP="00EC44B8">
      <w:pPr>
        <w:tabs>
          <w:tab w:val="left" w:pos="3600"/>
        </w:tabs>
        <w:spacing w:before="32" w:after="0" w:line="248" w:lineRule="exact"/>
        <w:ind w:left="107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09312" behindDoc="1" locked="0" layoutInCell="1" allowOverlap="1" wp14:anchorId="2F9367DF" wp14:editId="5B8588BD">
                <wp:simplePos x="0" y="0"/>
                <wp:positionH relativeFrom="page">
                  <wp:posOffset>791845</wp:posOffset>
                </wp:positionH>
                <wp:positionV relativeFrom="paragraph">
                  <wp:posOffset>461645</wp:posOffset>
                </wp:positionV>
                <wp:extent cx="5975985" cy="1270"/>
                <wp:effectExtent l="10795" t="11430" r="13970" b="6350"/>
                <wp:wrapNone/>
                <wp:docPr id="87" name="Group 2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7"/>
                          <a:chExt cx="9411" cy="2"/>
                        </a:xfrm>
                      </wpg:grpSpPr>
                      <wps:wsp>
                        <wps:cNvPr id="88" name="Freeform 2649"/>
                        <wps:cNvSpPr>
                          <a:spLocks/>
                        </wps:cNvSpPr>
                        <wps:spPr bwMode="auto">
                          <a:xfrm>
                            <a:off x="1247" y="72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6A3B9A5" id="Group 2648" o:spid="_x0000_s1026" style="position:absolute;margin-left:62.35pt;margin-top:36.35pt;width:470.55pt;height:.1pt;z-index:-251207168;mso-position-horizontal-relative:page" coordorigin="1247,72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">
                <v:shape id="Freeform 2649" o:spid="_x0000_s1027" style="position:absolute;left:1247;top:72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10336" behindDoc="1" locked="0" layoutInCell="1" allowOverlap="1" wp14:anchorId="45049DCB" wp14:editId="165C3EB9">
                <wp:simplePos x="0" y="0"/>
                <wp:positionH relativeFrom="page">
                  <wp:posOffset>791845</wp:posOffset>
                </wp:positionH>
                <wp:positionV relativeFrom="paragraph">
                  <wp:posOffset>773430</wp:posOffset>
                </wp:positionV>
                <wp:extent cx="5975985" cy="1270"/>
                <wp:effectExtent l="10795" t="8890" r="13970" b="8890"/>
                <wp:wrapNone/>
                <wp:docPr id="85" name="Group 2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18"/>
                          <a:chExt cx="9411" cy="2"/>
                        </a:xfrm>
                      </wpg:grpSpPr>
                      <wps:wsp>
                        <wps:cNvPr id="86" name="Freeform 2651"/>
                        <wps:cNvSpPr>
                          <a:spLocks/>
                        </wps:cNvSpPr>
                        <wps:spPr bwMode="auto">
                          <a:xfrm>
                            <a:off x="1247" y="121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989C6F5" id="Group 2650" o:spid="_x0000_s1026" style="position:absolute;margin-left:62.35pt;margin-top:60.9pt;width:470.55pt;height:.1pt;z-index:-251206144;mso-position-horizontal-relative:page" coordorigin="1247,121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D9lZAMAAOs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">
                <v:shape id="Freeform 2651" o:spid="_x0000_s1027" style="position:absolute;left:1247;top:121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11360" behindDoc="1" locked="0" layoutInCell="1" allowOverlap="1" wp14:anchorId="5D264F09" wp14:editId="02172720">
                <wp:simplePos x="0" y="0"/>
                <wp:positionH relativeFrom="page">
                  <wp:posOffset>791845</wp:posOffset>
                </wp:positionH>
                <wp:positionV relativeFrom="paragraph">
                  <wp:posOffset>1085215</wp:posOffset>
                </wp:positionV>
                <wp:extent cx="5975985" cy="1270"/>
                <wp:effectExtent l="10795" t="6350" r="13970" b="11430"/>
                <wp:wrapNone/>
                <wp:docPr id="83" name="Group 2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709"/>
                          <a:chExt cx="9411" cy="2"/>
                        </a:xfrm>
                      </wpg:grpSpPr>
                      <wps:wsp>
                        <wps:cNvPr id="84" name="Freeform 2653"/>
                        <wps:cNvSpPr>
                          <a:spLocks/>
                        </wps:cNvSpPr>
                        <wps:spPr bwMode="auto">
                          <a:xfrm>
                            <a:off x="1247" y="170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3992625" id="Group 2652" o:spid="_x0000_s1026" style="position:absolute;margin-left:62.35pt;margin-top:85.45pt;width:470.55pt;height:.1pt;z-index:-251205120;mso-position-horizontal-relative:page" coordorigin="1247,170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">
                <v:shape id="Freeform 2653" o:spid="_x0000_s1027" style="position:absolute;left:1247;top:170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12384" behindDoc="1" locked="0" layoutInCell="1" allowOverlap="1" wp14:anchorId="21B2E164" wp14:editId="74725FB8">
                <wp:simplePos x="0" y="0"/>
                <wp:positionH relativeFrom="page">
                  <wp:posOffset>791845</wp:posOffset>
                </wp:positionH>
                <wp:positionV relativeFrom="paragraph">
                  <wp:posOffset>1396365</wp:posOffset>
                </wp:positionV>
                <wp:extent cx="5975985" cy="1270"/>
                <wp:effectExtent l="10795" t="12700" r="13970" b="5080"/>
                <wp:wrapNone/>
                <wp:docPr id="81" name="Group 2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2199"/>
                          <a:chExt cx="9411" cy="2"/>
                        </a:xfrm>
                      </wpg:grpSpPr>
                      <wps:wsp>
                        <wps:cNvPr id="82" name="Freeform 2655"/>
                        <wps:cNvSpPr>
                          <a:spLocks/>
                        </wps:cNvSpPr>
                        <wps:spPr bwMode="auto">
                          <a:xfrm>
                            <a:off x="1247" y="219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6BD84BC" id="Group 2654" o:spid="_x0000_s1026" style="position:absolute;margin-left:62.35pt;margin-top:109.95pt;width:470.55pt;height:.1pt;z-index:-251204096;mso-position-horizontal-relative:page" coordorigin="1247,219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">
                <v:shape id="Freeform 2655" o:spid="_x0000_s1027" style="position:absolute;left:1247;top:219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</w:p>
    <w:p w14:paraId="48893383" w14:textId="77777777" w:rsidR="00EC44B8" w:rsidRDefault="00EC44B8" w:rsidP="00EC44B8">
      <w:pPr>
        <w:spacing w:before="6" w:after="0" w:line="180" w:lineRule="exact"/>
        <w:rPr>
          <w:sz w:val="18"/>
          <w:szCs w:val="18"/>
        </w:rPr>
      </w:pPr>
    </w:p>
    <w:p w14:paraId="528A162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680059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864747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0D59D1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DF7CE8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6BBB93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ABE0D9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81CF93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A91306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EFBE56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09D24A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793A18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5A9E00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1059C0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F40A1A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D85371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AA0320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EABC58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EC5B27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15C8B2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65202D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34314F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F88507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B841EC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69CA21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202126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48819E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455DC9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CFCD03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9CBD64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BE6FED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7CB2A5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8231F7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67C1C3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2530BA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6F1C1F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3AA9CC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34CBDA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213ACB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7D4EF0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EE2992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61AADE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88D97D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B06B35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B1A550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C3D2AF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1A6006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86A2B8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C140E2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86F54D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216AD5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B040E3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5A2FFC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93AF8A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662724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9C672B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D2CCD4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ACBBFA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583957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409305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F8FA80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52D35F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27CD5B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A1EDCA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D03447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16553C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74AEF7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0D2D9E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3FECCB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101234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3B2887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32965B6" w14:textId="55F4F741" w:rsidR="00EC44B8" w:rsidRDefault="00F82685" w:rsidP="00EC44B8">
      <w:pPr>
        <w:spacing w:before="32" w:after="0" w:line="240" w:lineRule="auto"/>
        <w:ind w:left="4036" w:right="4017"/>
        <w:jc w:val="center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34912" behindDoc="1" locked="0" layoutInCell="1" allowOverlap="1" wp14:anchorId="667D79FD" wp14:editId="128D68AA">
                <wp:simplePos x="0" y="0"/>
                <wp:positionH relativeFrom="page">
                  <wp:posOffset>791845</wp:posOffset>
                </wp:positionH>
                <wp:positionV relativeFrom="paragraph">
                  <wp:posOffset>-1060450</wp:posOffset>
                </wp:positionV>
                <wp:extent cx="5975985" cy="1270"/>
                <wp:effectExtent l="10795" t="10795" r="13970" b="6985"/>
                <wp:wrapNone/>
                <wp:docPr id="79" name="Group 2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670"/>
                          <a:chExt cx="9411" cy="2"/>
                        </a:xfrm>
                      </wpg:grpSpPr>
                      <wps:wsp>
                        <wps:cNvPr id="80" name="Freeform 2699"/>
                        <wps:cNvSpPr>
                          <a:spLocks/>
                        </wps:cNvSpPr>
                        <wps:spPr bwMode="auto">
                          <a:xfrm>
                            <a:off x="1247" y="-167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7FC6DCC" id="Group 2698" o:spid="_x0000_s1026" style="position:absolute;margin-left:62.35pt;margin-top:-83.5pt;width:470.55pt;height:.1pt;z-index:-251181568;mso-position-horizontal-relative:page" coordorigin="1247,-167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">
                <v:shape id="Freeform 2699" o:spid="_x0000_s1027" style="position:absolute;left:1247;top:-167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35936" behindDoc="1" locked="0" layoutInCell="1" allowOverlap="1" wp14:anchorId="76BDD5BE" wp14:editId="2FDB55AA">
                <wp:simplePos x="0" y="0"/>
                <wp:positionH relativeFrom="page">
                  <wp:posOffset>791845</wp:posOffset>
                </wp:positionH>
                <wp:positionV relativeFrom="paragraph">
                  <wp:posOffset>-748665</wp:posOffset>
                </wp:positionV>
                <wp:extent cx="5975985" cy="1270"/>
                <wp:effectExtent l="10795" t="8255" r="13970" b="9525"/>
                <wp:wrapNone/>
                <wp:docPr id="77" name="Group 2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179"/>
                          <a:chExt cx="9411" cy="2"/>
                        </a:xfrm>
                      </wpg:grpSpPr>
                      <wps:wsp>
                        <wps:cNvPr id="78" name="Freeform 2701"/>
                        <wps:cNvSpPr>
                          <a:spLocks/>
                        </wps:cNvSpPr>
                        <wps:spPr bwMode="auto">
                          <a:xfrm>
                            <a:off x="1247" y="-117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C3CC644" id="Group 2700" o:spid="_x0000_s1026" style="position:absolute;margin-left:62.35pt;margin-top:-58.95pt;width:470.55pt;height:.1pt;z-index:-251180544;mso-position-horizontal-relative:page" coordorigin="1247,-117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">
                <v:shape id="Freeform 2701" o:spid="_x0000_s1027" style="position:absolute;left:1247;top:-117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36960" behindDoc="1" locked="0" layoutInCell="1" allowOverlap="1" wp14:anchorId="6BBDDD5F" wp14:editId="6F800F51">
                <wp:simplePos x="0" y="0"/>
                <wp:positionH relativeFrom="page">
                  <wp:posOffset>791845</wp:posOffset>
                </wp:positionH>
                <wp:positionV relativeFrom="paragraph">
                  <wp:posOffset>-436880</wp:posOffset>
                </wp:positionV>
                <wp:extent cx="5975985" cy="1270"/>
                <wp:effectExtent l="10795" t="5715" r="13970" b="12065"/>
                <wp:wrapNone/>
                <wp:docPr id="75" name="Group 2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688"/>
                          <a:chExt cx="9411" cy="2"/>
                        </a:xfrm>
                      </wpg:grpSpPr>
                      <wps:wsp>
                        <wps:cNvPr id="76" name="Freeform 2703"/>
                        <wps:cNvSpPr>
                          <a:spLocks/>
                        </wps:cNvSpPr>
                        <wps:spPr bwMode="auto">
                          <a:xfrm>
                            <a:off x="1247" y="-68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E818823" id="Group 2702" o:spid="_x0000_s1026" style="position:absolute;margin-left:62.35pt;margin-top:-34.4pt;width:470.55pt;height:.1pt;z-index:-251179520;mso-position-horizontal-relative:page" coordorigin="1247,-68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">
                <v:shape id="Freeform 2703" o:spid="_x0000_s1027" style="position:absolute;left:1247;top:-68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37984" behindDoc="1" locked="0" layoutInCell="1" allowOverlap="1" wp14:anchorId="6DE26F62" wp14:editId="5D7C249F">
                <wp:simplePos x="0" y="0"/>
                <wp:positionH relativeFrom="page">
                  <wp:posOffset>791845</wp:posOffset>
                </wp:positionH>
                <wp:positionV relativeFrom="paragraph">
                  <wp:posOffset>-125730</wp:posOffset>
                </wp:positionV>
                <wp:extent cx="5975985" cy="1270"/>
                <wp:effectExtent l="10795" t="12065" r="13970" b="5715"/>
                <wp:wrapNone/>
                <wp:docPr id="73" name="Group 2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98"/>
                          <a:chExt cx="9411" cy="2"/>
                        </a:xfrm>
                      </wpg:grpSpPr>
                      <wps:wsp>
                        <wps:cNvPr id="74" name="Freeform 2705"/>
                        <wps:cNvSpPr>
                          <a:spLocks/>
                        </wps:cNvSpPr>
                        <wps:spPr bwMode="auto">
                          <a:xfrm>
                            <a:off x="1247" y="-19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8F836F0" id="Group 2704" o:spid="_x0000_s1026" style="position:absolute;margin-left:62.35pt;margin-top:-9.9pt;width:470.55pt;height:.1pt;z-index:-251178496;mso-position-horizontal-relative:page" coordorigin="1247,-19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">
                <v:shape id="Freeform 2705" o:spid="_x0000_s1027" style="position:absolute;left:1247;top:-19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 w:rsidR="00EC44B8">
        <w:rPr>
          <w:rFonts w:ascii="Arial" w:eastAsia="Arial" w:hAnsi="Arial" w:cs="Arial"/>
          <w:b/>
          <w:bCs/>
          <w:color w:val="231F20"/>
        </w:rPr>
        <w:t xml:space="preserve">See next </w:t>
      </w:r>
      <w:r w:rsidR="00EC44B8">
        <w:rPr>
          <w:rFonts w:ascii="Arial" w:eastAsia="Arial" w:hAnsi="Arial" w:cs="Arial"/>
          <w:b/>
          <w:bCs/>
          <w:color w:val="231F20"/>
          <w:w w:val="99"/>
        </w:rPr>
        <w:t>page</w:t>
      </w:r>
    </w:p>
    <w:p w14:paraId="162FF154" w14:textId="77777777" w:rsidR="00EC44B8" w:rsidRDefault="00EC44B8" w:rsidP="00EC44B8">
      <w:pPr>
        <w:spacing w:after="0"/>
        <w:jc w:val="center"/>
        <w:sectPr w:rsidR="00EC44B8">
          <w:headerReference w:type="default" r:id="rId45"/>
          <w:pgSz w:w="11920" w:h="16840"/>
          <w:pgMar w:top="600" w:right="1140" w:bottom="280" w:left="1140" w:header="0" w:footer="2260" w:gutter="0"/>
          <w:cols w:space="720"/>
        </w:sectPr>
      </w:pPr>
    </w:p>
    <w:p w14:paraId="78CD8D68" w14:textId="67D00729" w:rsidR="00EC44B8" w:rsidRDefault="00F82685" w:rsidP="00EC44B8">
      <w:pPr>
        <w:tabs>
          <w:tab w:val="left" w:pos="7500"/>
        </w:tabs>
        <w:spacing w:before="77" w:after="0" w:line="248" w:lineRule="exact"/>
        <w:ind w:left="4691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40032" behindDoc="1" locked="0" layoutInCell="1" allowOverlap="1" wp14:anchorId="00091E31" wp14:editId="2E720900">
                <wp:simplePos x="0" y="0"/>
                <wp:positionH relativeFrom="page">
                  <wp:posOffset>428625</wp:posOffset>
                </wp:positionH>
                <wp:positionV relativeFrom="page">
                  <wp:posOffset>360045</wp:posOffset>
                </wp:positionV>
                <wp:extent cx="1270" cy="9972040"/>
                <wp:effectExtent l="9525" t="7620" r="8255" b="12065"/>
                <wp:wrapNone/>
                <wp:docPr id="71" name="Group 2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9972040"/>
                          <a:chOff x="675" y="567"/>
                          <a:chExt cx="2" cy="15704"/>
                        </a:xfrm>
                      </wpg:grpSpPr>
                      <wps:wsp>
                        <wps:cNvPr id="72" name="Freeform 2708"/>
                        <wps:cNvSpPr>
                          <a:spLocks/>
                        </wps:cNvSpPr>
                        <wps:spPr bwMode="auto">
                          <a:xfrm>
                            <a:off x="675" y="567"/>
                            <a:ext cx="2" cy="15704"/>
                          </a:xfrm>
                          <a:custGeom>
                            <a:avLst/>
                            <a:gdLst>
                              <a:gd name="T0" fmla="+- 0 567 567"/>
                              <a:gd name="T1" fmla="*/ 567 h 15704"/>
                              <a:gd name="T2" fmla="+- 0 16271 567"/>
                              <a:gd name="T3" fmla="*/ 16271 h 157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704">
                                <a:moveTo>
                                  <a:pt x="0" y="0"/>
                                </a:moveTo>
                                <a:lnTo>
                                  <a:pt x="0" y="157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F4583BF" id="Group 2707" o:spid="_x0000_s1026" style="position:absolute;margin-left:33.75pt;margin-top:28.35pt;width:.1pt;height:785.2pt;z-index:-251176448;mso-position-horizontal-relative:page;mso-position-vertical-relative:page" coordorigin="675,567" coordsize="2,1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">
                <v:shape id="Freeform 2708" o:spid="_x0000_s1027" style="position:absolute;left:675;top:567;width:2;height:15704;visibility:visible;mso-wrap-style:square;v-text-anchor:top" coordsize="2,15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" path="m,l,15704e" filled="f" strokecolor="#231f20" strokeweight=".5pt">
                  <v:path arrowok="t" o:connecttype="custom" o:connectlocs="0,567;0,16271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45152" behindDoc="1" locked="0" layoutInCell="1" allowOverlap="1" wp14:anchorId="78D7EBF4" wp14:editId="4B22D163">
                <wp:simplePos x="0" y="0"/>
                <wp:positionH relativeFrom="page">
                  <wp:posOffset>791845</wp:posOffset>
                </wp:positionH>
                <wp:positionV relativeFrom="page">
                  <wp:posOffset>2450465</wp:posOffset>
                </wp:positionV>
                <wp:extent cx="5975985" cy="1270"/>
                <wp:effectExtent l="10795" t="12065" r="13970" b="5715"/>
                <wp:wrapNone/>
                <wp:docPr id="69" name="Group 2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3859"/>
                          <a:chExt cx="9411" cy="2"/>
                        </a:xfrm>
                      </wpg:grpSpPr>
                      <wps:wsp>
                        <wps:cNvPr id="70" name="Freeform 2718"/>
                        <wps:cNvSpPr>
                          <a:spLocks/>
                        </wps:cNvSpPr>
                        <wps:spPr bwMode="auto">
                          <a:xfrm>
                            <a:off x="1247" y="385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2B73FC7" id="Group 2717" o:spid="_x0000_s1026" style="position:absolute;margin-left:62.35pt;margin-top:192.95pt;width:470.55pt;height:.1pt;z-index:-251171328;mso-position-horizontal-relative:page;mso-position-vertical-relative:page" coordorigin="1247,385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">
                <v:shape id="Freeform 2718" o:spid="_x0000_s1027" style="position:absolute;left:1247;top:385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46176" behindDoc="1" locked="0" layoutInCell="1" allowOverlap="1" wp14:anchorId="0E83EBA7" wp14:editId="5CB72070">
                <wp:simplePos x="0" y="0"/>
                <wp:positionH relativeFrom="page">
                  <wp:posOffset>791845</wp:posOffset>
                </wp:positionH>
                <wp:positionV relativeFrom="page">
                  <wp:posOffset>2762250</wp:posOffset>
                </wp:positionV>
                <wp:extent cx="5975985" cy="1270"/>
                <wp:effectExtent l="10795" t="9525" r="13970" b="8255"/>
                <wp:wrapNone/>
                <wp:docPr id="67" name="Group 2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350"/>
                          <a:chExt cx="9411" cy="2"/>
                        </a:xfrm>
                      </wpg:grpSpPr>
                      <wps:wsp>
                        <wps:cNvPr id="68" name="Freeform 2720"/>
                        <wps:cNvSpPr>
                          <a:spLocks/>
                        </wps:cNvSpPr>
                        <wps:spPr bwMode="auto">
                          <a:xfrm>
                            <a:off x="1247" y="435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495BE0B" id="Group 2719" o:spid="_x0000_s1026" style="position:absolute;margin-left:62.35pt;margin-top:217.5pt;width:470.55pt;height:.1pt;z-index:-251170304;mso-position-horizontal-relative:page;mso-position-vertical-relative:page" coordorigin="1247,435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">
                <v:shape id="Freeform 2720" o:spid="_x0000_s1027" style="position:absolute;left:1247;top:435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47200" behindDoc="1" locked="0" layoutInCell="1" allowOverlap="1" wp14:anchorId="75F41817" wp14:editId="50ECFFCC">
                <wp:simplePos x="0" y="0"/>
                <wp:positionH relativeFrom="page">
                  <wp:posOffset>791845</wp:posOffset>
                </wp:positionH>
                <wp:positionV relativeFrom="page">
                  <wp:posOffset>3074035</wp:posOffset>
                </wp:positionV>
                <wp:extent cx="5975985" cy="1270"/>
                <wp:effectExtent l="10795" t="6985" r="13970" b="10795"/>
                <wp:wrapNone/>
                <wp:docPr id="65" name="Group 2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4841"/>
                          <a:chExt cx="9411" cy="2"/>
                        </a:xfrm>
                      </wpg:grpSpPr>
                      <wps:wsp>
                        <wps:cNvPr id="66" name="Freeform 2722"/>
                        <wps:cNvSpPr>
                          <a:spLocks/>
                        </wps:cNvSpPr>
                        <wps:spPr bwMode="auto">
                          <a:xfrm>
                            <a:off x="1247" y="484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9441E0B" id="Group 2721" o:spid="_x0000_s1026" style="position:absolute;margin-left:62.35pt;margin-top:242.05pt;width:470.55pt;height:.1pt;z-index:-251169280;mso-position-horizontal-relative:page;mso-position-vertical-relative:page" coordorigin="1247,484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">
                <v:shape id="Freeform 2722" o:spid="_x0000_s1027" style="position:absolute;left:1247;top:484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48224" behindDoc="1" locked="0" layoutInCell="1" allowOverlap="1" wp14:anchorId="304D33ED" wp14:editId="0FF60D5F">
                <wp:simplePos x="0" y="0"/>
                <wp:positionH relativeFrom="page">
                  <wp:posOffset>791845</wp:posOffset>
                </wp:positionH>
                <wp:positionV relativeFrom="page">
                  <wp:posOffset>3385820</wp:posOffset>
                </wp:positionV>
                <wp:extent cx="5975985" cy="1270"/>
                <wp:effectExtent l="10795" t="13970" r="13970" b="3810"/>
                <wp:wrapNone/>
                <wp:docPr id="63" name="Group 2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332"/>
                          <a:chExt cx="9411" cy="2"/>
                        </a:xfrm>
                      </wpg:grpSpPr>
                      <wps:wsp>
                        <wps:cNvPr id="64" name="Freeform 2724"/>
                        <wps:cNvSpPr>
                          <a:spLocks/>
                        </wps:cNvSpPr>
                        <wps:spPr bwMode="auto">
                          <a:xfrm>
                            <a:off x="1247" y="533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8BD22E7" id="Group 2723" o:spid="_x0000_s1026" style="position:absolute;margin-left:62.35pt;margin-top:266.6pt;width:470.55pt;height:.1pt;z-index:-251168256;mso-position-horizontal-relative:page;mso-position-vertical-relative:page" coordorigin="1247,533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">
                <v:shape id="Freeform 2724" o:spid="_x0000_s1027" style="position:absolute;left:1247;top:533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49248" behindDoc="1" locked="0" layoutInCell="1" allowOverlap="1" wp14:anchorId="1CCDD175" wp14:editId="5312C20E">
                <wp:simplePos x="0" y="0"/>
                <wp:positionH relativeFrom="page">
                  <wp:posOffset>791845</wp:posOffset>
                </wp:positionH>
                <wp:positionV relativeFrom="page">
                  <wp:posOffset>3696970</wp:posOffset>
                </wp:positionV>
                <wp:extent cx="5975985" cy="1270"/>
                <wp:effectExtent l="10795" t="10795" r="13970" b="6985"/>
                <wp:wrapNone/>
                <wp:docPr id="61" name="Group 2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5822"/>
                          <a:chExt cx="9411" cy="2"/>
                        </a:xfrm>
                      </wpg:grpSpPr>
                      <wps:wsp>
                        <wps:cNvPr id="62" name="Freeform 2726"/>
                        <wps:cNvSpPr>
                          <a:spLocks/>
                        </wps:cNvSpPr>
                        <wps:spPr bwMode="auto">
                          <a:xfrm>
                            <a:off x="1247" y="582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F21EF0E" id="Group 2725" o:spid="_x0000_s1026" style="position:absolute;margin-left:62.35pt;margin-top:291.1pt;width:470.55pt;height:.1pt;z-index:-251167232;mso-position-horizontal-relative:page;mso-position-vertical-relative:page" coordorigin="1247,582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">
                <v:shape id="Freeform 2726" o:spid="_x0000_s1027" style="position:absolute;left:1247;top:582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50272" behindDoc="1" locked="0" layoutInCell="1" allowOverlap="1" wp14:anchorId="1EE93E7D" wp14:editId="3EFFECA4">
                <wp:simplePos x="0" y="0"/>
                <wp:positionH relativeFrom="page">
                  <wp:posOffset>791845</wp:posOffset>
                </wp:positionH>
                <wp:positionV relativeFrom="page">
                  <wp:posOffset>4008755</wp:posOffset>
                </wp:positionV>
                <wp:extent cx="5975985" cy="1270"/>
                <wp:effectExtent l="10795" t="8255" r="13970" b="9525"/>
                <wp:wrapNone/>
                <wp:docPr id="59" name="Group 2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313"/>
                          <a:chExt cx="9411" cy="2"/>
                        </a:xfrm>
                      </wpg:grpSpPr>
                      <wps:wsp>
                        <wps:cNvPr id="60" name="Freeform 2728"/>
                        <wps:cNvSpPr>
                          <a:spLocks/>
                        </wps:cNvSpPr>
                        <wps:spPr bwMode="auto">
                          <a:xfrm>
                            <a:off x="1247" y="631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460B442" id="Group 2727" o:spid="_x0000_s1026" style="position:absolute;margin-left:62.35pt;margin-top:315.65pt;width:470.55pt;height:.1pt;z-index:-251166208;mso-position-horizontal-relative:page;mso-position-vertical-relative:page" coordorigin="1247,631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">
                <v:shape id="Freeform 2728" o:spid="_x0000_s1027" style="position:absolute;left:1247;top:631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51296" behindDoc="1" locked="0" layoutInCell="1" allowOverlap="1" wp14:anchorId="750EF1BC" wp14:editId="43D4C71B">
                <wp:simplePos x="0" y="0"/>
                <wp:positionH relativeFrom="page">
                  <wp:posOffset>791845</wp:posOffset>
                </wp:positionH>
                <wp:positionV relativeFrom="page">
                  <wp:posOffset>4320540</wp:posOffset>
                </wp:positionV>
                <wp:extent cx="5975985" cy="1270"/>
                <wp:effectExtent l="10795" t="5715" r="13970" b="12065"/>
                <wp:wrapNone/>
                <wp:docPr id="57" name="Group 2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6804"/>
                          <a:chExt cx="9411" cy="2"/>
                        </a:xfrm>
                      </wpg:grpSpPr>
                      <wps:wsp>
                        <wps:cNvPr id="58" name="Freeform 2730"/>
                        <wps:cNvSpPr>
                          <a:spLocks/>
                        </wps:cNvSpPr>
                        <wps:spPr bwMode="auto">
                          <a:xfrm>
                            <a:off x="1247" y="680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D089D40" id="Group 2729" o:spid="_x0000_s1026" style="position:absolute;margin-left:62.35pt;margin-top:340.2pt;width:470.55pt;height:.1pt;z-index:-251165184;mso-position-horizontal-relative:page;mso-position-vertical-relative:page" coordorigin="1247,680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">
                <v:shape id="Freeform 2730" o:spid="_x0000_s1027" style="position:absolute;left:1247;top:680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52320" behindDoc="1" locked="0" layoutInCell="1" allowOverlap="1" wp14:anchorId="595CBF91" wp14:editId="103E7A5D">
                <wp:simplePos x="0" y="0"/>
                <wp:positionH relativeFrom="page">
                  <wp:posOffset>791845</wp:posOffset>
                </wp:positionH>
                <wp:positionV relativeFrom="page">
                  <wp:posOffset>4632325</wp:posOffset>
                </wp:positionV>
                <wp:extent cx="5975985" cy="1270"/>
                <wp:effectExtent l="10795" t="12700" r="13970" b="5080"/>
                <wp:wrapNone/>
                <wp:docPr id="55" name="Group 2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95"/>
                          <a:chExt cx="9411" cy="2"/>
                        </a:xfrm>
                      </wpg:grpSpPr>
                      <wps:wsp>
                        <wps:cNvPr id="56" name="Freeform 2732"/>
                        <wps:cNvSpPr>
                          <a:spLocks/>
                        </wps:cNvSpPr>
                        <wps:spPr bwMode="auto">
                          <a:xfrm>
                            <a:off x="1247" y="729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FCE3631" id="Group 2731" o:spid="_x0000_s1026" style="position:absolute;margin-left:62.35pt;margin-top:364.75pt;width:470.55pt;height:.1pt;z-index:-251164160;mso-position-horizontal-relative:page;mso-position-vertical-relative:page" coordorigin="1247,729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">
                <v:shape id="Freeform 2732" o:spid="_x0000_s1027" style="position:absolute;left:1247;top:729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53344" behindDoc="1" locked="0" layoutInCell="1" allowOverlap="1" wp14:anchorId="562E0AB2" wp14:editId="7F99193E">
                <wp:simplePos x="0" y="0"/>
                <wp:positionH relativeFrom="page">
                  <wp:posOffset>791845</wp:posOffset>
                </wp:positionH>
                <wp:positionV relativeFrom="page">
                  <wp:posOffset>4943475</wp:posOffset>
                </wp:positionV>
                <wp:extent cx="5975985" cy="1270"/>
                <wp:effectExtent l="10795" t="9525" r="13970" b="8255"/>
                <wp:wrapNone/>
                <wp:docPr id="53" name="Group 2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785"/>
                          <a:chExt cx="9411" cy="2"/>
                        </a:xfrm>
                      </wpg:grpSpPr>
                      <wps:wsp>
                        <wps:cNvPr id="54" name="Freeform 2734"/>
                        <wps:cNvSpPr>
                          <a:spLocks/>
                        </wps:cNvSpPr>
                        <wps:spPr bwMode="auto">
                          <a:xfrm>
                            <a:off x="1247" y="778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65BEFC9" id="Group 2733" o:spid="_x0000_s1026" style="position:absolute;margin-left:62.35pt;margin-top:389.25pt;width:470.55pt;height:.1pt;z-index:-251163136;mso-position-horizontal-relative:page;mso-position-vertical-relative:page" coordorigin="1247,778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">
                <v:shape id="Freeform 2734" o:spid="_x0000_s1027" style="position:absolute;left:1247;top:778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54368" behindDoc="1" locked="0" layoutInCell="1" allowOverlap="1" wp14:anchorId="3F5D3385" wp14:editId="56A42A04">
                <wp:simplePos x="0" y="0"/>
                <wp:positionH relativeFrom="page">
                  <wp:posOffset>791845</wp:posOffset>
                </wp:positionH>
                <wp:positionV relativeFrom="page">
                  <wp:posOffset>5255260</wp:posOffset>
                </wp:positionV>
                <wp:extent cx="5975985" cy="1270"/>
                <wp:effectExtent l="10795" t="6985" r="13970" b="10795"/>
                <wp:wrapNone/>
                <wp:docPr id="51" name="Group 2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276"/>
                          <a:chExt cx="9411" cy="2"/>
                        </a:xfrm>
                      </wpg:grpSpPr>
                      <wps:wsp>
                        <wps:cNvPr id="52" name="Freeform 2736"/>
                        <wps:cNvSpPr>
                          <a:spLocks/>
                        </wps:cNvSpPr>
                        <wps:spPr bwMode="auto">
                          <a:xfrm>
                            <a:off x="1247" y="8276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988E041" id="Group 2735" o:spid="_x0000_s1026" style="position:absolute;margin-left:62.35pt;margin-top:413.8pt;width:470.55pt;height:.1pt;z-index:-251162112;mso-position-horizontal-relative:page;mso-position-vertical-relative:page" coordorigin="1247,8276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">
                <v:shape id="Freeform 2736" o:spid="_x0000_s1027" style="position:absolute;left:1247;top:8276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55392" behindDoc="1" locked="0" layoutInCell="1" allowOverlap="1" wp14:anchorId="758E3B85" wp14:editId="292D0FC1">
                <wp:simplePos x="0" y="0"/>
                <wp:positionH relativeFrom="page">
                  <wp:posOffset>791845</wp:posOffset>
                </wp:positionH>
                <wp:positionV relativeFrom="page">
                  <wp:posOffset>5567045</wp:posOffset>
                </wp:positionV>
                <wp:extent cx="5975985" cy="1270"/>
                <wp:effectExtent l="10795" t="13970" r="13970" b="3810"/>
                <wp:wrapNone/>
                <wp:docPr id="49" name="Group 2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8767"/>
                          <a:chExt cx="9411" cy="2"/>
                        </a:xfrm>
                      </wpg:grpSpPr>
                      <wps:wsp>
                        <wps:cNvPr id="50" name="Freeform 2738"/>
                        <wps:cNvSpPr>
                          <a:spLocks/>
                        </wps:cNvSpPr>
                        <wps:spPr bwMode="auto">
                          <a:xfrm>
                            <a:off x="1247" y="876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8FF320A" id="Group 2737" o:spid="_x0000_s1026" style="position:absolute;margin-left:62.35pt;margin-top:438.35pt;width:470.55pt;height:.1pt;z-index:-251161088;mso-position-horizontal-relative:page;mso-position-vertical-relative:page" coordorigin="1247,876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">
                <v:shape id="Freeform 2738" o:spid="_x0000_s1027" style="position:absolute;left:1247;top:876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56416" behindDoc="1" locked="0" layoutInCell="1" allowOverlap="1" wp14:anchorId="6C8E6516" wp14:editId="6003EDCC">
                <wp:simplePos x="0" y="0"/>
                <wp:positionH relativeFrom="page">
                  <wp:posOffset>791845</wp:posOffset>
                </wp:positionH>
                <wp:positionV relativeFrom="page">
                  <wp:posOffset>5878830</wp:posOffset>
                </wp:positionV>
                <wp:extent cx="5975985" cy="1270"/>
                <wp:effectExtent l="10795" t="11430" r="13970" b="6350"/>
                <wp:wrapNone/>
                <wp:docPr id="47" name="Group 2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258"/>
                          <a:chExt cx="9411" cy="2"/>
                        </a:xfrm>
                      </wpg:grpSpPr>
                      <wps:wsp>
                        <wps:cNvPr id="48" name="Freeform 2740"/>
                        <wps:cNvSpPr>
                          <a:spLocks/>
                        </wps:cNvSpPr>
                        <wps:spPr bwMode="auto">
                          <a:xfrm>
                            <a:off x="1247" y="925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D81EE7D" id="Group 2739" o:spid="_x0000_s1026" style="position:absolute;margin-left:62.35pt;margin-top:462.9pt;width:470.55pt;height:.1pt;z-index:-251160064;mso-position-horizontal-relative:page;mso-position-vertical-relative:page" coordorigin="1247,925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">
                <v:shape id="Freeform 2740" o:spid="_x0000_s1027" style="position:absolute;left:1247;top:925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57440" behindDoc="1" locked="0" layoutInCell="1" allowOverlap="1" wp14:anchorId="2DC8DBEE" wp14:editId="25D04C61">
                <wp:simplePos x="0" y="0"/>
                <wp:positionH relativeFrom="page">
                  <wp:posOffset>791845</wp:posOffset>
                </wp:positionH>
                <wp:positionV relativeFrom="page">
                  <wp:posOffset>6190615</wp:posOffset>
                </wp:positionV>
                <wp:extent cx="5975985" cy="1270"/>
                <wp:effectExtent l="10795" t="8890" r="13970" b="8890"/>
                <wp:wrapNone/>
                <wp:docPr id="45" name="Group 2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9749"/>
                          <a:chExt cx="9411" cy="2"/>
                        </a:xfrm>
                      </wpg:grpSpPr>
                      <wps:wsp>
                        <wps:cNvPr id="46" name="Freeform 2742"/>
                        <wps:cNvSpPr>
                          <a:spLocks/>
                        </wps:cNvSpPr>
                        <wps:spPr bwMode="auto">
                          <a:xfrm>
                            <a:off x="1247" y="974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FF7531A" id="Group 2741" o:spid="_x0000_s1026" style="position:absolute;margin-left:62.35pt;margin-top:487.45pt;width:470.55pt;height:.1pt;z-index:-251159040;mso-position-horizontal-relative:page;mso-position-vertical-relative:page" coordorigin="1247,974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">
                <v:shape id="Freeform 2742" o:spid="_x0000_s1027" style="position:absolute;left:1247;top:974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58464" behindDoc="1" locked="0" layoutInCell="1" allowOverlap="1" wp14:anchorId="0DA9F256" wp14:editId="31699C48">
                <wp:simplePos x="0" y="0"/>
                <wp:positionH relativeFrom="page">
                  <wp:posOffset>791845</wp:posOffset>
                </wp:positionH>
                <wp:positionV relativeFrom="page">
                  <wp:posOffset>6501765</wp:posOffset>
                </wp:positionV>
                <wp:extent cx="5975985" cy="1270"/>
                <wp:effectExtent l="10795" t="5715" r="13970" b="12065"/>
                <wp:wrapNone/>
                <wp:docPr id="43" name="Group 2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239"/>
                          <a:chExt cx="9411" cy="2"/>
                        </a:xfrm>
                      </wpg:grpSpPr>
                      <wps:wsp>
                        <wps:cNvPr id="44" name="Freeform 2744"/>
                        <wps:cNvSpPr>
                          <a:spLocks/>
                        </wps:cNvSpPr>
                        <wps:spPr bwMode="auto">
                          <a:xfrm>
                            <a:off x="1247" y="1023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208FE6F" id="Group 2743" o:spid="_x0000_s1026" style="position:absolute;margin-left:62.35pt;margin-top:511.95pt;width:470.55pt;height:.1pt;z-index:-251158016;mso-position-horizontal-relative:page;mso-position-vertical-relative:page" coordorigin="1247,1023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">
                <v:shape id="Freeform 2744" o:spid="_x0000_s1027" style="position:absolute;left:1247;top:1023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59488" behindDoc="1" locked="0" layoutInCell="1" allowOverlap="1" wp14:anchorId="4BC27B8C" wp14:editId="510FE3D1">
                <wp:simplePos x="0" y="0"/>
                <wp:positionH relativeFrom="page">
                  <wp:posOffset>791845</wp:posOffset>
                </wp:positionH>
                <wp:positionV relativeFrom="page">
                  <wp:posOffset>6813550</wp:posOffset>
                </wp:positionV>
                <wp:extent cx="5975985" cy="1270"/>
                <wp:effectExtent l="10795" t="12700" r="13970" b="5080"/>
                <wp:wrapNone/>
                <wp:docPr id="41" name="Group 2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0730"/>
                          <a:chExt cx="9411" cy="2"/>
                        </a:xfrm>
                      </wpg:grpSpPr>
                      <wps:wsp>
                        <wps:cNvPr id="42" name="Freeform 2746"/>
                        <wps:cNvSpPr>
                          <a:spLocks/>
                        </wps:cNvSpPr>
                        <wps:spPr bwMode="auto">
                          <a:xfrm>
                            <a:off x="1247" y="1073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CFBF27C" id="Group 2745" o:spid="_x0000_s1026" style="position:absolute;margin-left:62.35pt;margin-top:536.5pt;width:470.55pt;height:.1pt;z-index:-251156992;mso-position-horizontal-relative:page;mso-position-vertical-relative:page" coordorigin="1247,1073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">
                <v:shape id="Freeform 2746" o:spid="_x0000_s1027" style="position:absolute;left:1247;top:1073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60512" behindDoc="1" locked="0" layoutInCell="1" allowOverlap="1" wp14:anchorId="7F0A8D70" wp14:editId="6967F6FF">
                <wp:simplePos x="0" y="0"/>
                <wp:positionH relativeFrom="page">
                  <wp:posOffset>791845</wp:posOffset>
                </wp:positionH>
                <wp:positionV relativeFrom="page">
                  <wp:posOffset>7125335</wp:posOffset>
                </wp:positionV>
                <wp:extent cx="5975985" cy="1270"/>
                <wp:effectExtent l="10795" t="10160" r="13970" b="7620"/>
                <wp:wrapNone/>
                <wp:docPr id="39" name="Group 2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221"/>
                          <a:chExt cx="9411" cy="2"/>
                        </a:xfrm>
                      </wpg:grpSpPr>
                      <wps:wsp>
                        <wps:cNvPr id="40" name="Freeform 2748"/>
                        <wps:cNvSpPr>
                          <a:spLocks/>
                        </wps:cNvSpPr>
                        <wps:spPr bwMode="auto">
                          <a:xfrm>
                            <a:off x="1247" y="11221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DB5D1DA" id="Group 2747" o:spid="_x0000_s1026" style="position:absolute;margin-left:62.35pt;margin-top:561.05pt;width:470.55pt;height:.1pt;z-index:-251155968;mso-position-horizontal-relative:page;mso-position-vertical-relative:page" coordorigin="1247,11221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">
                <v:shape id="Freeform 2748" o:spid="_x0000_s1027" style="position:absolute;left:1247;top:11221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61536" behindDoc="1" locked="0" layoutInCell="1" allowOverlap="1" wp14:anchorId="52E0EAE3" wp14:editId="7085752F">
                <wp:simplePos x="0" y="0"/>
                <wp:positionH relativeFrom="page">
                  <wp:posOffset>791845</wp:posOffset>
                </wp:positionH>
                <wp:positionV relativeFrom="page">
                  <wp:posOffset>7437120</wp:posOffset>
                </wp:positionV>
                <wp:extent cx="5975985" cy="1270"/>
                <wp:effectExtent l="10795" t="7620" r="13970" b="10160"/>
                <wp:wrapNone/>
                <wp:docPr id="37" name="Group 2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1712"/>
                          <a:chExt cx="9411" cy="2"/>
                        </a:xfrm>
                      </wpg:grpSpPr>
                      <wps:wsp>
                        <wps:cNvPr id="38" name="Freeform 2750"/>
                        <wps:cNvSpPr>
                          <a:spLocks/>
                        </wps:cNvSpPr>
                        <wps:spPr bwMode="auto">
                          <a:xfrm>
                            <a:off x="1247" y="1171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F7FE5CD" id="Group 2749" o:spid="_x0000_s1026" style="position:absolute;margin-left:62.35pt;margin-top:585.6pt;width:470.55pt;height:.1pt;z-index:-251154944;mso-position-horizontal-relative:page;mso-position-vertical-relative:page" coordorigin="1247,1171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">
                <v:shape id="Freeform 2750" o:spid="_x0000_s1027" style="position:absolute;left:1247;top:1171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62560" behindDoc="1" locked="0" layoutInCell="1" allowOverlap="1" wp14:anchorId="199FE135" wp14:editId="61119C07">
                <wp:simplePos x="0" y="0"/>
                <wp:positionH relativeFrom="page">
                  <wp:posOffset>791845</wp:posOffset>
                </wp:positionH>
                <wp:positionV relativeFrom="page">
                  <wp:posOffset>7748270</wp:posOffset>
                </wp:positionV>
                <wp:extent cx="5975985" cy="1270"/>
                <wp:effectExtent l="10795" t="13970" r="13970" b="3810"/>
                <wp:wrapNone/>
                <wp:docPr id="35" name="Group 2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202"/>
                          <a:chExt cx="9411" cy="2"/>
                        </a:xfrm>
                      </wpg:grpSpPr>
                      <wps:wsp>
                        <wps:cNvPr id="36" name="Freeform 2752"/>
                        <wps:cNvSpPr>
                          <a:spLocks/>
                        </wps:cNvSpPr>
                        <wps:spPr bwMode="auto">
                          <a:xfrm>
                            <a:off x="1247" y="12202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5B60444" id="Group 2751" o:spid="_x0000_s1026" style="position:absolute;margin-left:62.35pt;margin-top:610.1pt;width:470.55pt;height:.1pt;z-index:-251153920;mso-position-horizontal-relative:page;mso-position-vertical-relative:page" coordorigin="1247,12202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">
                <v:shape id="Freeform 2752" o:spid="_x0000_s1027" style="position:absolute;left:1247;top:12202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63584" behindDoc="1" locked="0" layoutInCell="1" allowOverlap="1" wp14:anchorId="258F6075" wp14:editId="3A58F46B">
                <wp:simplePos x="0" y="0"/>
                <wp:positionH relativeFrom="page">
                  <wp:posOffset>791845</wp:posOffset>
                </wp:positionH>
                <wp:positionV relativeFrom="page">
                  <wp:posOffset>8060055</wp:posOffset>
                </wp:positionV>
                <wp:extent cx="5975985" cy="1270"/>
                <wp:effectExtent l="10795" t="11430" r="13970" b="6350"/>
                <wp:wrapNone/>
                <wp:docPr id="33" name="Group 2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693"/>
                          <a:chExt cx="9411" cy="2"/>
                        </a:xfrm>
                      </wpg:grpSpPr>
                      <wps:wsp>
                        <wps:cNvPr id="34" name="Freeform 2754"/>
                        <wps:cNvSpPr>
                          <a:spLocks/>
                        </wps:cNvSpPr>
                        <wps:spPr bwMode="auto">
                          <a:xfrm>
                            <a:off x="1247" y="12693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D19DF4F" id="Group 2753" o:spid="_x0000_s1026" style="position:absolute;margin-left:62.35pt;margin-top:634.65pt;width:470.55pt;height:.1pt;z-index:-251152896;mso-position-horizontal-relative:page;mso-position-vertical-relative:page" coordorigin="1247,12693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">
                <v:shape id="Freeform 2754" o:spid="_x0000_s1027" style="position:absolute;left:1247;top:12693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64608" behindDoc="1" locked="0" layoutInCell="1" allowOverlap="1" wp14:anchorId="087436CF" wp14:editId="47042F78">
                <wp:simplePos x="0" y="0"/>
                <wp:positionH relativeFrom="page">
                  <wp:posOffset>791845</wp:posOffset>
                </wp:positionH>
                <wp:positionV relativeFrom="page">
                  <wp:posOffset>8371840</wp:posOffset>
                </wp:positionV>
                <wp:extent cx="5975985" cy="1270"/>
                <wp:effectExtent l="10795" t="8890" r="13970" b="8890"/>
                <wp:wrapNone/>
                <wp:docPr id="31" name="Group 2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184"/>
                          <a:chExt cx="9411" cy="2"/>
                        </a:xfrm>
                      </wpg:grpSpPr>
                      <wps:wsp>
                        <wps:cNvPr id="32" name="Freeform 2756"/>
                        <wps:cNvSpPr>
                          <a:spLocks/>
                        </wps:cNvSpPr>
                        <wps:spPr bwMode="auto">
                          <a:xfrm>
                            <a:off x="1247" y="13184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CC9F0D0" id="Group 2755" o:spid="_x0000_s1026" style="position:absolute;margin-left:62.35pt;margin-top:659.2pt;width:470.55pt;height:.1pt;z-index:-251151872;mso-position-horizontal-relative:page;mso-position-vertical-relative:page" coordorigin="1247,13184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">
                <v:shape id="Freeform 2756" o:spid="_x0000_s1027" style="position:absolute;left:1247;top:13184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65632" behindDoc="1" locked="0" layoutInCell="1" allowOverlap="1" wp14:anchorId="6D674F8E" wp14:editId="08AEE3A9">
                <wp:simplePos x="0" y="0"/>
                <wp:positionH relativeFrom="page">
                  <wp:posOffset>791845</wp:posOffset>
                </wp:positionH>
                <wp:positionV relativeFrom="page">
                  <wp:posOffset>8683625</wp:posOffset>
                </wp:positionV>
                <wp:extent cx="5975985" cy="1270"/>
                <wp:effectExtent l="10795" t="6350" r="13970" b="11430"/>
                <wp:wrapNone/>
                <wp:docPr id="29" name="Group 2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3675"/>
                          <a:chExt cx="9411" cy="2"/>
                        </a:xfrm>
                      </wpg:grpSpPr>
                      <wps:wsp>
                        <wps:cNvPr id="30" name="Freeform 2758"/>
                        <wps:cNvSpPr>
                          <a:spLocks/>
                        </wps:cNvSpPr>
                        <wps:spPr bwMode="auto">
                          <a:xfrm>
                            <a:off x="1247" y="13675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F4C3635" id="Group 2757" o:spid="_x0000_s1026" style="position:absolute;margin-left:62.35pt;margin-top:683.75pt;width:470.55pt;height:.1pt;z-index:-251150848;mso-position-horizontal-relative:page;mso-position-vertical-relative:page" coordorigin="1247,13675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">
                <v:shape id="Freeform 2758" o:spid="_x0000_s1027" style="position:absolute;left:1247;top:13675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2170752" behindDoc="1" locked="0" layoutInCell="1" allowOverlap="1" wp14:anchorId="2F63E8CF" wp14:editId="278BDA55">
                <wp:simplePos x="0" y="0"/>
                <wp:positionH relativeFrom="page">
                  <wp:posOffset>182880</wp:posOffset>
                </wp:positionH>
                <wp:positionV relativeFrom="page">
                  <wp:posOffset>3322955</wp:posOffset>
                </wp:positionV>
                <wp:extent cx="165100" cy="3596005"/>
                <wp:effectExtent l="1905" t="0" r="4445" b="0"/>
                <wp:wrapNone/>
                <wp:docPr id="28" name="Text Box 2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3596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52ED03" w14:textId="77777777" w:rsidR="00D35C18" w:rsidRDefault="00D35C18" w:rsidP="00EC44B8">
                            <w:pPr>
                              <w:spacing w:after="0" w:line="245" w:lineRule="exact"/>
                              <w:ind w:left="20" w:right="-53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DO NOT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WRITE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IN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THIS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AREA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AS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IT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WILL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BE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CUT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6D6E71"/>
                              </w:rPr>
                              <w:t>OFF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F63E8CF" id="Text Box 2767" o:spid="_x0000_s1065" type="#_x0000_t202" style="position:absolute;left:0;text-align:left;margin-left:14.4pt;margin-top:261.65pt;width:13pt;height:283.15pt;z-index:-25114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" filled="f" stroked="f">
                <v:textbox style="layout-flow:vertical" inset="0,0,0,0">
                  <w:txbxContent>
                    <w:p w14:paraId="0152ED03" w14:textId="77777777" w:rsidR="00D35C18" w:rsidRDefault="00D35C18" w:rsidP="00EC44B8">
                      <w:pPr>
                        <w:spacing w:after="0" w:line="245" w:lineRule="exact"/>
                        <w:ind w:left="20" w:right="-53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color w:val="6D6E71"/>
                        </w:rPr>
                        <w:t>DO NOT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WRITE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IN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THIS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AREA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AS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IT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WILL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BE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CUT</w:t>
                      </w:r>
                      <w:r>
                        <w:rPr>
                          <w:rFonts w:ascii="Arial" w:eastAsia="Arial" w:hAnsi="Arial" w:cs="Arial"/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6D6E71"/>
                        </w:rPr>
                        <w:t>OFF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C44B8">
        <w:rPr>
          <w:rFonts w:ascii="Arial" w:eastAsia="Arial" w:hAnsi="Arial" w:cs="Arial"/>
          <w:b/>
          <w:bCs/>
          <w:color w:val="231F20"/>
          <w:position w:val="-1"/>
        </w:rPr>
        <w:t>41</w:t>
      </w:r>
      <w:r w:rsidR="00EC44B8">
        <w:rPr>
          <w:rFonts w:ascii="Arial" w:eastAsia="Arial" w:hAnsi="Arial" w:cs="Arial"/>
          <w:b/>
          <w:bCs/>
          <w:color w:val="231F20"/>
          <w:position w:val="-1"/>
        </w:rPr>
        <w:tab/>
        <w:t>MODERN HIS</w:t>
      </w:r>
      <w:r w:rsidR="00EC44B8">
        <w:rPr>
          <w:rFonts w:ascii="Arial" w:eastAsia="Arial" w:hAnsi="Arial" w:cs="Arial"/>
          <w:b/>
          <w:bCs/>
          <w:color w:val="231F20"/>
          <w:spacing w:val="-4"/>
          <w:position w:val="-1"/>
        </w:rPr>
        <w:t>T</w:t>
      </w:r>
      <w:r w:rsidR="00EC44B8">
        <w:rPr>
          <w:rFonts w:ascii="Arial" w:eastAsia="Arial" w:hAnsi="Arial" w:cs="Arial"/>
          <w:b/>
          <w:bCs/>
          <w:color w:val="231F20"/>
          <w:position w:val="-1"/>
        </w:rPr>
        <w:t>O</w:t>
      </w:r>
      <w:r w:rsidR="00EC44B8">
        <w:rPr>
          <w:rFonts w:ascii="Arial" w:eastAsia="Arial" w:hAnsi="Arial" w:cs="Arial"/>
          <w:b/>
          <w:bCs/>
          <w:color w:val="231F20"/>
          <w:spacing w:val="-8"/>
          <w:position w:val="-1"/>
        </w:rPr>
        <w:t>R</w:t>
      </w:r>
      <w:r w:rsidR="00EC44B8">
        <w:rPr>
          <w:rFonts w:ascii="Arial" w:eastAsia="Arial" w:hAnsi="Arial" w:cs="Arial"/>
          <w:b/>
          <w:bCs/>
          <w:color w:val="231F20"/>
          <w:position w:val="-1"/>
        </w:rPr>
        <w:t>Y</w:t>
      </w:r>
    </w:p>
    <w:p w14:paraId="00B6C28D" w14:textId="77777777" w:rsidR="00EC44B8" w:rsidRDefault="00EC44B8" w:rsidP="00EC44B8">
      <w:pPr>
        <w:spacing w:before="6" w:after="0" w:line="220" w:lineRule="exact"/>
      </w:pPr>
    </w:p>
    <w:p w14:paraId="7E5240C2" w14:textId="6BEA3F91" w:rsidR="00EC44B8" w:rsidRDefault="00F82685" w:rsidP="00EC44B8">
      <w:pPr>
        <w:tabs>
          <w:tab w:val="left" w:pos="3600"/>
        </w:tabs>
        <w:spacing w:before="32" w:after="0" w:line="248" w:lineRule="exact"/>
        <w:ind w:left="107" w:right="-20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41056" behindDoc="1" locked="0" layoutInCell="1" allowOverlap="1" wp14:anchorId="26E7082B" wp14:editId="6BFD3514">
                <wp:simplePos x="0" y="0"/>
                <wp:positionH relativeFrom="page">
                  <wp:posOffset>791845</wp:posOffset>
                </wp:positionH>
                <wp:positionV relativeFrom="paragraph">
                  <wp:posOffset>461645</wp:posOffset>
                </wp:positionV>
                <wp:extent cx="5975985" cy="1270"/>
                <wp:effectExtent l="10795" t="11430" r="13970" b="6350"/>
                <wp:wrapNone/>
                <wp:docPr id="26" name="Group 2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727"/>
                          <a:chExt cx="9411" cy="2"/>
                        </a:xfrm>
                      </wpg:grpSpPr>
                      <wps:wsp>
                        <wps:cNvPr id="27" name="Freeform 2710"/>
                        <wps:cNvSpPr>
                          <a:spLocks/>
                        </wps:cNvSpPr>
                        <wps:spPr bwMode="auto">
                          <a:xfrm>
                            <a:off x="1247" y="727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A51837A" id="Group 2709" o:spid="_x0000_s1026" style="position:absolute;margin-left:62.35pt;margin-top:36.35pt;width:470.55pt;height:.1pt;z-index:-251175424;mso-position-horizontal-relative:page" coordorigin="1247,727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">
                <v:shape id="Freeform 2710" o:spid="_x0000_s1027" style="position:absolute;left:1247;top:727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42080" behindDoc="1" locked="0" layoutInCell="1" allowOverlap="1" wp14:anchorId="08313197" wp14:editId="43ACB8B4">
                <wp:simplePos x="0" y="0"/>
                <wp:positionH relativeFrom="page">
                  <wp:posOffset>791845</wp:posOffset>
                </wp:positionH>
                <wp:positionV relativeFrom="paragraph">
                  <wp:posOffset>773430</wp:posOffset>
                </wp:positionV>
                <wp:extent cx="5975985" cy="1270"/>
                <wp:effectExtent l="10795" t="8890" r="13970" b="8890"/>
                <wp:wrapNone/>
                <wp:docPr id="24" name="Group 2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218"/>
                          <a:chExt cx="9411" cy="2"/>
                        </a:xfrm>
                      </wpg:grpSpPr>
                      <wps:wsp>
                        <wps:cNvPr id="25" name="Freeform 2712"/>
                        <wps:cNvSpPr>
                          <a:spLocks/>
                        </wps:cNvSpPr>
                        <wps:spPr bwMode="auto">
                          <a:xfrm>
                            <a:off x="1247" y="121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709692A" id="Group 2711" o:spid="_x0000_s1026" style="position:absolute;margin-left:62.35pt;margin-top:60.9pt;width:470.55pt;height:.1pt;z-index:-251174400;mso-position-horizontal-relative:page" coordorigin="1247,121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">
                <v:shape id="Freeform 2712" o:spid="_x0000_s1027" style="position:absolute;left:1247;top:121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43104" behindDoc="1" locked="0" layoutInCell="1" allowOverlap="1" wp14:anchorId="62482AC5" wp14:editId="0D9BFD23">
                <wp:simplePos x="0" y="0"/>
                <wp:positionH relativeFrom="page">
                  <wp:posOffset>791845</wp:posOffset>
                </wp:positionH>
                <wp:positionV relativeFrom="paragraph">
                  <wp:posOffset>1085215</wp:posOffset>
                </wp:positionV>
                <wp:extent cx="5975985" cy="1270"/>
                <wp:effectExtent l="10795" t="6350" r="13970" b="11430"/>
                <wp:wrapNone/>
                <wp:docPr id="22" name="Group 2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1709"/>
                          <a:chExt cx="9411" cy="2"/>
                        </a:xfrm>
                      </wpg:grpSpPr>
                      <wps:wsp>
                        <wps:cNvPr id="23" name="Freeform 2714"/>
                        <wps:cNvSpPr>
                          <a:spLocks/>
                        </wps:cNvSpPr>
                        <wps:spPr bwMode="auto">
                          <a:xfrm>
                            <a:off x="1247" y="170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34A1192" id="Group 2713" o:spid="_x0000_s1026" style="position:absolute;margin-left:62.35pt;margin-top:85.45pt;width:470.55pt;height:.1pt;z-index:-251173376;mso-position-horizontal-relative:page" coordorigin="1247,170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">
                <v:shape id="Freeform 2714" o:spid="_x0000_s1027" style="position:absolute;left:1247;top:170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44128" behindDoc="1" locked="0" layoutInCell="1" allowOverlap="1" wp14:anchorId="059DBB42" wp14:editId="0792AD48">
                <wp:simplePos x="0" y="0"/>
                <wp:positionH relativeFrom="page">
                  <wp:posOffset>791845</wp:posOffset>
                </wp:positionH>
                <wp:positionV relativeFrom="paragraph">
                  <wp:posOffset>1396365</wp:posOffset>
                </wp:positionV>
                <wp:extent cx="5975985" cy="1270"/>
                <wp:effectExtent l="10795" t="12700" r="13970" b="5080"/>
                <wp:wrapNone/>
                <wp:docPr id="20" name="Group 2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2199"/>
                          <a:chExt cx="9411" cy="2"/>
                        </a:xfrm>
                      </wpg:grpSpPr>
                      <wps:wsp>
                        <wps:cNvPr id="21" name="Freeform 2716"/>
                        <wps:cNvSpPr>
                          <a:spLocks/>
                        </wps:cNvSpPr>
                        <wps:spPr bwMode="auto">
                          <a:xfrm>
                            <a:off x="1247" y="219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FBD50AF" id="Group 2715" o:spid="_x0000_s1026" style="position:absolute;margin-left:62.35pt;margin-top:109.95pt;width:470.55pt;height:.1pt;z-index:-251172352;mso-position-horizontal-relative:page" coordorigin="1247,219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">
                <v:shape id="Freeform 2716" o:spid="_x0000_s1027" style="position:absolute;left:1247;top:219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 w:rsidR="00EC44B8">
        <w:rPr>
          <w:rFonts w:ascii="Arial" w:eastAsia="Arial" w:hAnsi="Arial" w:cs="Arial"/>
          <w:color w:val="231F20"/>
          <w:position w:val="-1"/>
        </w:rPr>
        <w:t xml:space="preserve">Question number: </w:t>
      </w:r>
      <w:r w:rsidR="00EC44B8">
        <w:rPr>
          <w:rFonts w:ascii="Arial" w:eastAsia="Arial" w:hAnsi="Arial" w:cs="Arial"/>
          <w:color w:val="231F20"/>
          <w:w w:val="210"/>
          <w:position w:val="-1"/>
          <w:u w:val="single" w:color="231F20"/>
        </w:rPr>
        <w:t xml:space="preserve"> </w:t>
      </w:r>
      <w:r w:rsidR="00EC44B8">
        <w:rPr>
          <w:rFonts w:ascii="Arial" w:eastAsia="Arial" w:hAnsi="Arial" w:cs="Arial"/>
          <w:color w:val="231F20"/>
          <w:position w:val="-1"/>
          <w:u w:val="single" w:color="231F20"/>
        </w:rPr>
        <w:tab/>
      </w:r>
    </w:p>
    <w:p w14:paraId="348B52C2" w14:textId="77777777" w:rsidR="00EC44B8" w:rsidRDefault="00EC44B8" w:rsidP="00EC44B8">
      <w:pPr>
        <w:spacing w:before="6" w:after="0" w:line="180" w:lineRule="exact"/>
        <w:rPr>
          <w:sz w:val="18"/>
          <w:szCs w:val="18"/>
        </w:rPr>
      </w:pPr>
    </w:p>
    <w:p w14:paraId="5FF29A4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916037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C8FCC5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39FE76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87DF9B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3E0E4E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5B93CA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E59370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FA1B9C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A60C8C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E03710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514FC1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1185F5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F0F5E9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BAD48C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1CD1C4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4C1EB7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E7305D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DB3687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6BA630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7761BA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90F7EC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28073F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4ED770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4FB956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29FEFD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CC1710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41B37B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336786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BB69F8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811CA4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D8A5C1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FFBA4B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3EAC97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13F8A8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DB36FD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7D71194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0CA3F9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9F77CF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682179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7CF484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615B360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98F37F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6624976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3A8E1C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00EB363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A8B8D0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6AF515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ECF5FB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497369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6816DDC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0462248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D9E16F3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4E3263F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93EFAA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023BD1A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61A6AC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E7E65ED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218F995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32BA3B7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C34947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1830BC8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20BC4C7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2CE8CDB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8FE91A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5926F402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66BD50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31D95C3E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AB48E69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7BC854D1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F6ACDBC" w14:textId="77777777" w:rsidR="00EC44B8" w:rsidRDefault="00EC44B8" w:rsidP="00EC44B8">
      <w:pPr>
        <w:spacing w:after="0" w:line="200" w:lineRule="exact"/>
        <w:rPr>
          <w:sz w:val="20"/>
          <w:szCs w:val="20"/>
        </w:rPr>
      </w:pPr>
    </w:p>
    <w:p w14:paraId="4F639038" w14:textId="37FE166C" w:rsidR="00EC44B8" w:rsidRDefault="00F82685" w:rsidP="00EC44B8">
      <w:pPr>
        <w:spacing w:before="32" w:after="0" w:line="240" w:lineRule="auto"/>
        <w:ind w:left="4036" w:right="4017"/>
        <w:jc w:val="center"/>
        <w:rPr>
          <w:rFonts w:ascii="Arial" w:eastAsia="Arial" w:hAnsi="Arial" w:cs="Arial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66656" behindDoc="1" locked="0" layoutInCell="1" allowOverlap="1" wp14:anchorId="0F2597D7" wp14:editId="1701B80A">
                <wp:simplePos x="0" y="0"/>
                <wp:positionH relativeFrom="page">
                  <wp:posOffset>791845</wp:posOffset>
                </wp:positionH>
                <wp:positionV relativeFrom="paragraph">
                  <wp:posOffset>-1060450</wp:posOffset>
                </wp:positionV>
                <wp:extent cx="5975985" cy="1270"/>
                <wp:effectExtent l="10795" t="10795" r="13970" b="6985"/>
                <wp:wrapNone/>
                <wp:docPr id="18" name="Group 2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670"/>
                          <a:chExt cx="9411" cy="2"/>
                        </a:xfrm>
                      </wpg:grpSpPr>
                      <wps:wsp>
                        <wps:cNvPr id="19" name="Freeform 2760"/>
                        <wps:cNvSpPr>
                          <a:spLocks/>
                        </wps:cNvSpPr>
                        <wps:spPr bwMode="auto">
                          <a:xfrm>
                            <a:off x="1247" y="-1670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FFD1C37" id="Group 2759" o:spid="_x0000_s1026" style="position:absolute;margin-left:62.35pt;margin-top:-83.5pt;width:470.55pt;height:.1pt;z-index:-251149824;mso-position-horizontal-relative:page" coordorigin="1247,-1670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">
                <v:shape id="Freeform 2760" o:spid="_x0000_s1027" style="position:absolute;left:1247;top:-1670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67680" behindDoc="1" locked="0" layoutInCell="1" allowOverlap="1" wp14:anchorId="303EC3CF" wp14:editId="514F5F4B">
                <wp:simplePos x="0" y="0"/>
                <wp:positionH relativeFrom="page">
                  <wp:posOffset>791845</wp:posOffset>
                </wp:positionH>
                <wp:positionV relativeFrom="paragraph">
                  <wp:posOffset>-748665</wp:posOffset>
                </wp:positionV>
                <wp:extent cx="5975985" cy="1270"/>
                <wp:effectExtent l="10795" t="8255" r="13970" b="9525"/>
                <wp:wrapNone/>
                <wp:docPr id="16" name="Group 2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179"/>
                          <a:chExt cx="9411" cy="2"/>
                        </a:xfrm>
                      </wpg:grpSpPr>
                      <wps:wsp>
                        <wps:cNvPr id="17" name="Freeform 2762"/>
                        <wps:cNvSpPr>
                          <a:spLocks/>
                        </wps:cNvSpPr>
                        <wps:spPr bwMode="auto">
                          <a:xfrm>
                            <a:off x="1247" y="-1179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A185AD9" id="Group 2761" o:spid="_x0000_s1026" style="position:absolute;margin-left:62.35pt;margin-top:-58.95pt;width:470.55pt;height:.1pt;z-index:-251148800;mso-position-horizontal-relative:page" coordorigin="1247,-1179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">
                <v:shape id="Freeform 2762" o:spid="_x0000_s1027" style="position:absolute;left:1247;top:-1179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68704" behindDoc="1" locked="0" layoutInCell="1" allowOverlap="1" wp14:anchorId="72EAB895" wp14:editId="6D53D7FA">
                <wp:simplePos x="0" y="0"/>
                <wp:positionH relativeFrom="page">
                  <wp:posOffset>791845</wp:posOffset>
                </wp:positionH>
                <wp:positionV relativeFrom="paragraph">
                  <wp:posOffset>-436880</wp:posOffset>
                </wp:positionV>
                <wp:extent cx="5975985" cy="1270"/>
                <wp:effectExtent l="10795" t="5715" r="13970" b="12065"/>
                <wp:wrapNone/>
                <wp:docPr id="14" name="Group 2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688"/>
                          <a:chExt cx="9411" cy="2"/>
                        </a:xfrm>
                      </wpg:grpSpPr>
                      <wps:wsp>
                        <wps:cNvPr id="15" name="Freeform 2764"/>
                        <wps:cNvSpPr>
                          <a:spLocks/>
                        </wps:cNvSpPr>
                        <wps:spPr bwMode="auto">
                          <a:xfrm>
                            <a:off x="1247" y="-68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3F35C8B" id="Group 2763" o:spid="_x0000_s1026" style="position:absolute;margin-left:62.35pt;margin-top:-34.4pt;width:470.55pt;height:.1pt;z-index:-251147776;mso-position-horizontal-relative:page" coordorigin="1247,-68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">
                <v:shape id="Freeform 2764" o:spid="_x0000_s1027" style="position:absolute;left:1247;top:-68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2169728" behindDoc="1" locked="0" layoutInCell="1" allowOverlap="1" wp14:anchorId="31B82AE9" wp14:editId="04FA46FC">
                <wp:simplePos x="0" y="0"/>
                <wp:positionH relativeFrom="page">
                  <wp:posOffset>791845</wp:posOffset>
                </wp:positionH>
                <wp:positionV relativeFrom="paragraph">
                  <wp:posOffset>-125730</wp:posOffset>
                </wp:positionV>
                <wp:extent cx="5975985" cy="1270"/>
                <wp:effectExtent l="10795" t="12065" r="13970" b="5715"/>
                <wp:wrapNone/>
                <wp:docPr id="12" name="Group 2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1270"/>
                          <a:chOff x="1247" y="-198"/>
                          <a:chExt cx="9411" cy="2"/>
                        </a:xfrm>
                      </wpg:grpSpPr>
                      <wps:wsp>
                        <wps:cNvPr id="13" name="Freeform 2766"/>
                        <wps:cNvSpPr>
                          <a:spLocks/>
                        </wps:cNvSpPr>
                        <wps:spPr bwMode="auto">
                          <a:xfrm>
                            <a:off x="1247" y="-198"/>
                            <a:ext cx="9411" cy="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11"/>
                              <a:gd name="T2" fmla="+- 0 10658 1247"/>
                              <a:gd name="T3" fmla="*/ T2 w 94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1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A551422" id="Group 2765" o:spid="_x0000_s1026" style="position:absolute;margin-left:62.35pt;margin-top:-9.9pt;width:470.55pt;height:.1pt;z-index:-251146752;mso-position-horizontal-relative:page" coordorigin="1247,-198" coordsize="94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">
                <v:shape id="Freeform 2766" o:spid="_x0000_s1027" style="position:absolute;left:1247;top:-198;width:9411;height:2;visibility:visible;mso-wrap-style:square;v-text-anchor:top" coordsize="94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" path="m,l9411,e" filled="f" strokecolor="#231f20" strokeweight=".2pt">
                  <v:path arrowok="t" o:connecttype="custom" o:connectlocs="0,0;9411,0" o:connectangles="0,0"/>
                </v:shape>
                <w10:wrap anchorx="page"/>
              </v:group>
            </w:pict>
          </mc:Fallback>
        </mc:AlternateContent>
      </w:r>
      <w:r w:rsidR="00EC44B8">
        <w:rPr>
          <w:rFonts w:ascii="Arial" w:eastAsia="Arial" w:hAnsi="Arial" w:cs="Arial"/>
          <w:b/>
          <w:bCs/>
          <w:color w:val="231F20"/>
        </w:rPr>
        <w:t xml:space="preserve">See next </w:t>
      </w:r>
      <w:r w:rsidR="00EC44B8">
        <w:rPr>
          <w:rFonts w:ascii="Arial" w:eastAsia="Arial" w:hAnsi="Arial" w:cs="Arial"/>
          <w:b/>
          <w:bCs/>
          <w:color w:val="231F20"/>
          <w:w w:val="99"/>
        </w:rPr>
        <w:t>page</w:t>
      </w:r>
    </w:p>
    <w:p w14:paraId="39A095E7" w14:textId="77777777" w:rsidR="00EC44B8" w:rsidRDefault="00EC44B8" w:rsidP="00EC44B8">
      <w:pPr>
        <w:spacing w:after="0"/>
        <w:jc w:val="center"/>
        <w:sectPr w:rsidR="00EC44B8">
          <w:headerReference w:type="default" r:id="rId46"/>
          <w:pgSz w:w="11920" w:h="16840"/>
          <w:pgMar w:top="600" w:right="1140" w:bottom="280" w:left="1140" w:header="0" w:footer="2260" w:gutter="0"/>
          <w:cols w:space="720"/>
        </w:sectPr>
      </w:pPr>
    </w:p>
    <w:p w14:paraId="677ED541" w14:textId="11AC2020" w:rsidR="002B3F60" w:rsidRDefault="002B3F60" w:rsidP="00EC44B8">
      <w:pPr>
        <w:spacing w:after="0" w:line="200" w:lineRule="exact"/>
        <w:rPr>
          <w:rFonts w:ascii="Arial" w:eastAsia="Arial" w:hAnsi="Arial" w:cs="Arial"/>
          <w:sz w:val="18"/>
          <w:szCs w:val="18"/>
        </w:rPr>
      </w:pPr>
    </w:p>
    <w:p w14:paraId="135928B2" w14:textId="5E7AE990" w:rsidR="00412FBF" w:rsidRDefault="00412FBF" w:rsidP="00EC44B8">
      <w:pPr>
        <w:spacing w:after="0" w:line="200" w:lineRule="exact"/>
        <w:rPr>
          <w:rFonts w:ascii="Arial" w:eastAsia="Arial" w:hAnsi="Arial" w:cs="Arial"/>
          <w:sz w:val="18"/>
          <w:szCs w:val="18"/>
        </w:rPr>
      </w:pPr>
    </w:p>
    <w:p w14:paraId="2C5F1C4B" w14:textId="57CD4110" w:rsidR="00412FBF" w:rsidRDefault="00412FBF" w:rsidP="00EC44B8">
      <w:pPr>
        <w:spacing w:after="0" w:line="200" w:lineRule="exact"/>
        <w:rPr>
          <w:rFonts w:ascii="Arial" w:eastAsia="Arial" w:hAnsi="Arial" w:cs="Arial"/>
          <w:sz w:val="18"/>
          <w:szCs w:val="18"/>
        </w:rPr>
      </w:pPr>
    </w:p>
    <w:p w14:paraId="7845D827" w14:textId="2A824C1A" w:rsidR="00412FBF" w:rsidRDefault="00412FBF" w:rsidP="00EC44B8">
      <w:pPr>
        <w:spacing w:after="0" w:line="200" w:lineRule="exact"/>
        <w:rPr>
          <w:rFonts w:ascii="Arial" w:eastAsia="Arial" w:hAnsi="Arial" w:cs="Arial"/>
          <w:sz w:val="18"/>
          <w:szCs w:val="18"/>
        </w:rPr>
      </w:pPr>
    </w:p>
    <w:p w14:paraId="63AE45B4" w14:textId="2FB4F670" w:rsidR="00412FBF" w:rsidRDefault="00412FBF" w:rsidP="00EC44B8">
      <w:pPr>
        <w:spacing w:after="0" w:line="200" w:lineRule="exact"/>
        <w:rPr>
          <w:rFonts w:ascii="Arial" w:eastAsia="Arial" w:hAnsi="Arial" w:cs="Arial"/>
          <w:sz w:val="18"/>
          <w:szCs w:val="18"/>
        </w:rPr>
      </w:pPr>
    </w:p>
    <w:p w14:paraId="4C5EFDAE" w14:textId="7336D1A0" w:rsidR="00412FBF" w:rsidRDefault="00412FBF" w:rsidP="00EC44B8">
      <w:pPr>
        <w:spacing w:after="0" w:line="200" w:lineRule="exact"/>
        <w:rPr>
          <w:rFonts w:ascii="Arial" w:eastAsia="Arial" w:hAnsi="Arial" w:cs="Arial"/>
          <w:sz w:val="18"/>
          <w:szCs w:val="18"/>
        </w:rPr>
      </w:pPr>
    </w:p>
    <w:p w14:paraId="1914EA07" w14:textId="5262CE9B" w:rsidR="00412FBF" w:rsidRDefault="00412FBF" w:rsidP="00EC44B8">
      <w:pPr>
        <w:spacing w:after="0" w:line="200" w:lineRule="exact"/>
        <w:rPr>
          <w:rFonts w:ascii="Arial" w:eastAsia="Arial" w:hAnsi="Arial" w:cs="Arial"/>
          <w:sz w:val="18"/>
          <w:szCs w:val="18"/>
        </w:rPr>
      </w:pPr>
    </w:p>
    <w:p w14:paraId="339CF5C3" w14:textId="278D116F" w:rsidR="00412FBF" w:rsidRDefault="00412FBF" w:rsidP="00EC44B8">
      <w:pPr>
        <w:spacing w:after="0" w:line="200" w:lineRule="exact"/>
        <w:rPr>
          <w:rFonts w:ascii="Arial" w:eastAsia="Arial" w:hAnsi="Arial" w:cs="Arial"/>
          <w:sz w:val="18"/>
          <w:szCs w:val="18"/>
        </w:rPr>
      </w:pPr>
    </w:p>
    <w:p w14:paraId="69E28FC3" w14:textId="33B20DC6" w:rsidR="00412FBF" w:rsidRDefault="00412FBF" w:rsidP="00EC44B8">
      <w:pPr>
        <w:spacing w:after="0" w:line="200" w:lineRule="exact"/>
        <w:rPr>
          <w:rFonts w:ascii="Arial" w:eastAsia="Arial" w:hAnsi="Arial" w:cs="Arial"/>
          <w:sz w:val="18"/>
          <w:szCs w:val="18"/>
        </w:rPr>
      </w:pPr>
    </w:p>
    <w:p w14:paraId="50C727EA" w14:textId="035324B0" w:rsidR="00412FBF" w:rsidRDefault="00412FBF" w:rsidP="00EC44B8">
      <w:pPr>
        <w:spacing w:after="0" w:line="200" w:lineRule="exact"/>
        <w:rPr>
          <w:rFonts w:ascii="Arial" w:eastAsia="Arial" w:hAnsi="Arial" w:cs="Arial"/>
          <w:sz w:val="18"/>
          <w:szCs w:val="18"/>
        </w:rPr>
      </w:pPr>
    </w:p>
    <w:p w14:paraId="27B31DE6" w14:textId="1D8ECF9C" w:rsidR="00412FBF" w:rsidRDefault="00412FBF" w:rsidP="00EC44B8">
      <w:pPr>
        <w:spacing w:after="0" w:line="200" w:lineRule="exact"/>
        <w:rPr>
          <w:rFonts w:ascii="Arial" w:eastAsia="Arial" w:hAnsi="Arial" w:cs="Arial"/>
          <w:sz w:val="18"/>
          <w:szCs w:val="18"/>
        </w:rPr>
      </w:pPr>
    </w:p>
    <w:p w14:paraId="0ABF4FFE" w14:textId="686C7F37" w:rsidR="00412FBF" w:rsidRDefault="00412FBF" w:rsidP="00EC44B8">
      <w:pPr>
        <w:spacing w:after="0" w:line="200" w:lineRule="exact"/>
        <w:rPr>
          <w:rFonts w:ascii="Arial" w:eastAsia="Arial" w:hAnsi="Arial" w:cs="Arial"/>
          <w:sz w:val="18"/>
          <w:szCs w:val="18"/>
        </w:rPr>
      </w:pPr>
    </w:p>
    <w:p w14:paraId="255946CF" w14:textId="6CFE4744" w:rsidR="00412FBF" w:rsidRDefault="00412FBF" w:rsidP="00EC44B8">
      <w:pPr>
        <w:spacing w:after="0" w:line="200" w:lineRule="exact"/>
        <w:rPr>
          <w:rFonts w:ascii="Arial" w:eastAsia="Arial" w:hAnsi="Arial" w:cs="Arial"/>
          <w:sz w:val="18"/>
          <w:szCs w:val="18"/>
        </w:rPr>
      </w:pPr>
    </w:p>
    <w:p w14:paraId="7200F443" w14:textId="29A79239" w:rsidR="00412FBF" w:rsidRDefault="00412FBF" w:rsidP="00EC44B8">
      <w:pPr>
        <w:spacing w:after="0" w:line="200" w:lineRule="exact"/>
        <w:rPr>
          <w:rFonts w:ascii="Arial" w:eastAsia="Arial" w:hAnsi="Arial" w:cs="Arial"/>
          <w:sz w:val="18"/>
          <w:szCs w:val="18"/>
        </w:rPr>
      </w:pPr>
    </w:p>
    <w:p w14:paraId="1CA14D21" w14:textId="7318BC35" w:rsidR="00412FBF" w:rsidRDefault="00412FBF" w:rsidP="00EC44B8">
      <w:pPr>
        <w:spacing w:after="0" w:line="200" w:lineRule="exact"/>
        <w:rPr>
          <w:rFonts w:ascii="Arial" w:eastAsia="Arial" w:hAnsi="Arial" w:cs="Arial"/>
          <w:sz w:val="18"/>
          <w:szCs w:val="18"/>
        </w:rPr>
      </w:pPr>
    </w:p>
    <w:p w14:paraId="16F93990" w14:textId="722209F9" w:rsidR="00412FBF" w:rsidRDefault="00412FBF" w:rsidP="00EC44B8">
      <w:pPr>
        <w:spacing w:after="0" w:line="200" w:lineRule="exact"/>
        <w:rPr>
          <w:rFonts w:ascii="Arial" w:eastAsia="Arial" w:hAnsi="Arial" w:cs="Arial"/>
          <w:sz w:val="18"/>
          <w:szCs w:val="18"/>
        </w:rPr>
      </w:pPr>
    </w:p>
    <w:p w14:paraId="1EE58C4C" w14:textId="6743F661" w:rsidR="00412FBF" w:rsidRDefault="00412FBF" w:rsidP="00EC44B8">
      <w:pPr>
        <w:spacing w:after="0" w:line="200" w:lineRule="exact"/>
        <w:rPr>
          <w:rFonts w:ascii="Arial" w:eastAsia="Arial" w:hAnsi="Arial" w:cs="Arial"/>
          <w:sz w:val="18"/>
          <w:szCs w:val="18"/>
        </w:rPr>
      </w:pPr>
    </w:p>
    <w:p w14:paraId="354FDEFA" w14:textId="5429DA56" w:rsidR="00412FBF" w:rsidRDefault="00412FBF" w:rsidP="00EC44B8">
      <w:pPr>
        <w:spacing w:after="0" w:line="200" w:lineRule="exact"/>
        <w:rPr>
          <w:rFonts w:ascii="Arial" w:eastAsia="Arial" w:hAnsi="Arial" w:cs="Arial"/>
          <w:sz w:val="18"/>
          <w:szCs w:val="18"/>
        </w:rPr>
      </w:pPr>
    </w:p>
    <w:p w14:paraId="64A9F3F3" w14:textId="6700A1E4" w:rsidR="00412FBF" w:rsidRDefault="00412FBF" w:rsidP="00EC44B8">
      <w:pPr>
        <w:spacing w:after="0" w:line="200" w:lineRule="exact"/>
        <w:rPr>
          <w:rFonts w:ascii="Arial" w:eastAsia="Arial" w:hAnsi="Arial" w:cs="Arial"/>
          <w:sz w:val="18"/>
          <w:szCs w:val="18"/>
        </w:rPr>
      </w:pPr>
    </w:p>
    <w:p w14:paraId="1E4FA842" w14:textId="70F6AC30" w:rsidR="00412FBF" w:rsidRDefault="00412FBF" w:rsidP="00EC44B8">
      <w:pPr>
        <w:spacing w:after="0" w:line="200" w:lineRule="exact"/>
        <w:rPr>
          <w:rFonts w:ascii="Arial" w:eastAsia="Arial" w:hAnsi="Arial" w:cs="Arial"/>
          <w:sz w:val="18"/>
          <w:szCs w:val="18"/>
        </w:rPr>
      </w:pPr>
    </w:p>
    <w:p w14:paraId="4238A0D4" w14:textId="117EB45E" w:rsidR="00412FBF" w:rsidRDefault="00412FBF" w:rsidP="00EC44B8">
      <w:pPr>
        <w:spacing w:after="0" w:line="200" w:lineRule="exact"/>
        <w:rPr>
          <w:rFonts w:ascii="Arial" w:eastAsia="Arial" w:hAnsi="Arial" w:cs="Arial"/>
          <w:sz w:val="18"/>
          <w:szCs w:val="18"/>
        </w:rPr>
      </w:pPr>
    </w:p>
    <w:p w14:paraId="44DA3B56" w14:textId="03232D22" w:rsidR="00412FBF" w:rsidRDefault="00412FBF" w:rsidP="00EC44B8">
      <w:pPr>
        <w:spacing w:after="0" w:line="200" w:lineRule="exact"/>
        <w:rPr>
          <w:rFonts w:ascii="Arial" w:eastAsia="Arial" w:hAnsi="Arial" w:cs="Arial"/>
          <w:sz w:val="18"/>
          <w:szCs w:val="18"/>
        </w:rPr>
      </w:pPr>
    </w:p>
    <w:p w14:paraId="7787317D" w14:textId="188274D6" w:rsidR="00412FBF" w:rsidRDefault="00412FBF" w:rsidP="00EC44B8">
      <w:pPr>
        <w:spacing w:after="0" w:line="200" w:lineRule="exact"/>
        <w:rPr>
          <w:rFonts w:ascii="Arial" w:eastAsia="Arial" w:hAnsi="Arial" w:cs="Arial"/>
          <w:sz w:val="18"/>
          <w:szCs w:val="18"/>
        </w:rPr>
      </w:pPr>
    </w:p>
    <w:p w14:paraId="5FC8F9DA" w14:textId="3C25FE4E" w:rsidR="00412FBF" w:rsidRDefault="00412FBF" w:rsidP="00EC44B8">
      <w:pPr>
        <w:spacing w:after="0" w:line="200" w:lineRule="exact"/>
        <w:rPr>
          <w:rFonts w:ascii="Arial" w:eastAsia="Arial" w:hAnsi="Arial" w:cs="Arial"/>
          <w:sz w:val="18"/>
          <w:szCs w:val="18"/>
        </w:rPr>
      </w:pPr>
    </w:p>
    <w:p w14:paraId="1899D593" w14:textId="60A316B5" w:rsidR="00412FBF" w:rsidRDefault="00412FBF" w:rsidP="00EC44B8">
      <w:pPr>
        <w:spacing w:after="0" w:line="200" w:lineRule="exact"/>
        <w:rPr>
          <w:rFonts w:ascii="Arial" w:eastAsia="Arial" w:hAnsi="Arial" w:cs="Arial"/>
          <w:sz w:val="18"/>
          <w:szCs w:val="18"/>
        </w:rPr>
      </w:pPr>
    </w:p>
    <w:p w14:paraId="6BAB0155" w14:textId="1A5F0315" w:rsidR="00412FBF" w:rsidRDefault="00412FBF" w:rsidP="00EC44B8">
      <w:pPr>
        <w:spacing w:after="0" w:line="200" w:lineRule="exact"/>
        <w:rPr>
          <w:rFonts w:ascii="Arial" w:eastAsia="Arial" w:hAnsi="Arial" w:cs="Arial"/>
          <w:sz w:val="18"/>
          <w:szCs w:val="18"/>
        </w:rPr>
      </w:pPr>
    </w:p>
    <w:p w14:paraId="4A05F101" w14:textId="6637E5DC" w:rsidR="00412FBF" w:rsidRPr="005D7C10" w:rsidRDefault="00412FBF" w:rsidP="005D7C10">
      <w:pPr>
        <w:spacing w:after="0" w:line="200" w:lineRule="exact"/>
        <w:jc w:val="center"/>
        <w:rPr>
          <w:rFonts w:ascii="Tahoma" w:eastAsia="Arial" w:hAnsi="Tahoma" w:cs="Tahoma"/>
          <w:b/>
        </w:rPr>
      </w:pPr>
      <w:r w:rsidRPr="005D7C10">
        <w:rPr>
          <w:rFonts w:ascii="Tahoma" w:eastAsia="Arial" w:hAnsi="Tahoma" w:cs="Tahoma"/>
          <w:b/>
        </w:rPr>
        <w:t>END OF DOCUMENT BOOKLET</w:t>
      </w:r>
    </w:p>
    <w:sectPr w:rsidR="00412FBF" w:rsidRPr="005D7C10" w:rsidSect="00EC44B8">
      <w:headerReference w:type="even" r:id="rId47"/>
      <w:pgSz w:w="11920" w:h="16840"/>
      <w:pgMar w:top="1420" w:right="1680" w:bottom="280" w:left="1140" w:header="71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631F67" w14:textId="77777777" w:rsidR="00D35C18" w:rsidRDefault="00D35C18">
      <w:pPr>
        <w:spacing w:after="0" w:line="240" w:lineRule="auto"/>
      </w:pPr>
      <w:r>
        <w:separator/>
      </w:r>
    </w:p>
  </w:endnote>
  <w:endnote w:type="continuationSeparator" w:id="0">
    <w:p w14:paraId="02934106" w14:textId="77777777" w:rsidR="00D35C18" w:rsidRDefault="00D35C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767B26" w14:textId="77777777" w:rsidR="00D35C18" w:rsidRDefault="00D35C18">
      <w:pPr>
        <w:spacing w:after="0" w:line="240" w:lineRule="auto"/>
      </w:pPr>
      <w:r>
        <w:separator/>
      </w:r>
    </w:p>
  </w:footnote>
  <w:footnote w:type="continuationSeparator" w:id="0">
    <w:p w14:paraId="2065F6A6" w14:textId="77777777" w:rsidR="00D35C18" w:rsidRDefault="00D35C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E55ED5" w14:textId="1CF1D7F2" w:rsidR="00D35C18" w:rsidRDefault="00F82685">
    <w:pPr>
      <w:spacing w:after="0" w:line="200" w:lineRule="exact"/>
      <w:rPr>
        <w:sz w:val="20"/>
        <w:szCs w:val="20"/>
      </w:rPr>
    </w:pPr>
    <w:r>
      <w:rPr>
        <w:noProof/>
        <w:lang w:val="en-AU" w:eastAsia="en-AU"/>
      </w:rPr>
      <mc:AlternateContent>
        <mc:Choice Requires="wps">
          <w:drawing>
            <wp:anchor distT="0" distB="0" distL="114300" distR="114300" simplePos="0" relativeHeight="503313200" behindDoc="1" locked="0" layoutInCell="1" allowOverlap="1" wp14:anchorId="3278F5E5" wp14:editId="059E1755">
              <wp:simplePos x="0" y="0"/>
              <wp:positionH relativeFrom="page">
                <wp:posOffset>779145</wp:posOffset>
              </wp:positionH>
              <wp:positionV relativeFrom="page">
                <wp:posOffset>446405</wp:posOffset>
              </wp:positionV>
              <wp:extent cx="1298575" cy="165100"/>
              <wp:effectExtent l="0" t="0" r="0" b="0"/>
              <wp:wrapNone/>
              <wp:docPr id="11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985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DA5D4B" w14:textId="77777777" w:rsidR="00D35C18" w:rsidRDefault="00D35C18">
                          <w:pPr>
                            <w:spacing w:after="0" w:line="245" w:lineRule="exact"/>
                            <w:ind w:left="20" w:right="-53"/>
                            <w:rPr>
                              <w:rFonts w:ascii="Arial" w:eastAsia="Arial" w:hAnsi="Arial" w:cs="Arial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color w:val="231F20"/>
                            </w:rPr>
                            <w:t>MODERN HIS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color w:val="231F20"/>
                              <w:spacing w:val="-4"/>
                            </w:rPr>
                            <w:t>T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color w:val="231F20"/>
                            </w:rPr>
                            <w:t>O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color w:val="231F20"/>
                              <w:spacing w:val="-8"/>
                            </w:rPr>
                            <w:t>R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color w:val="231F20"/>
                            </w:rPr>
                            <w:t>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3278F5E5"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66" type="#_x0000_t202" style="position:absolute;margin-left:61.35pt;margin-top:35.15pt;width:102.25pt;height:13pt;z-index:-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" filled="f" stroked="f">
              <v:textbox inset="0,0,0,0">
                <w:txbxContent>
                  <w:p w14:paraId="5DDA5D4B" w14:textId="77777777" w:rsidR="00D35C18" w:rsidRDefault="00D35C18">
                    <w:pPr>
                      <w:spacing w:after="0" w:line="245" w:lineRule="exact"/>
                      <w:ind w:left="20" w:right="-53"/>
                      <w:rPr>
                        <w:rFonts w:ascii="Arial" w:eastAsia="Arial" w:hAnsi="Arial" w:cs="Arial"/>
                      </w:rPr>
                    </w:pPr>
                    <w:r>
                      <w:rPr>
                        <w:rFonts w:ascii="Arial" w:eastAsia="Arial" w:hAnsi="Arial" w:cs="Arial"/>
                        <w:b/>
                        <w:bCs/>
                        <w:color w:val="231F20"/>
                      </w:rPr>
                      <w:t>MODERN HIS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color w:val="231F20"/>
                        <w:spacing w:val="-4"/>
                      </w:rPr>
                      <w:t>T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color w:val="231F20"/>
                      </w:rPr>
                      <w:t>O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color w:val="231F20"/>
                        <w:spacing w:val="-8"/>
                      </w:rPr>
                      <w:t>R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color w:val="231F20"/>
                      </w:rPr>
                      <w:t>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AU" w:eastAsia="en-AU"/>
      </w:rPr>
      <mc:AlternateContent>
        <mc:Choice Requires="wps">
          <w:drawing>
            <wp:anchor distT="0" distB="0" distL="114300" distR="114300" simplePos="0" relativeHeight="503313201" behindDoc="1" locked="0" layoutInCell="1" allowOverlap="1" wp14:anchorId="657E0E0F" wp14:editId="7CA7FD5F">
              <wp:simplePos x="0" y="0"/>
              <wp:positionH relativeFrom="page">
                <wp:posOffset>3716020</wp:posOffset>
              </wp:positionH>
              <wp:positionV relativeFrom="page">
                <wp:posOffset>446405</wp:posOffset>
              </wp:positionV>
              <wp:extent cx="128270" cy="165100"/>
              <wp:effectExtent l="1270" t="0" r="3810" b="0"/>
              <wp:wrapNone/>
              <wp:docPr id="10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827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89B8CE" w14:textId="3D746AE4" w:rsidR="00D35C18" w:rsidRDefault="00D35C18">
                          <w:pPr>
                            <w:spacing w:after="0" w:line="245" w:lineRule="exact"/>
                            <w:ind w:left="40" w:right="-20"/>
                            <w:rPr>
                              <w:rFonts w:ascii="Arial" w:eastAsia="Arial" w:hAnsi="Arial" w:cs="Arial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color w:val="231F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0668F">
                            <w:rPr>
                              <w:rFonts w:ascii="Arial" w:eastAsia="Arial" w:hAnsi="Arial" w:cs="Arial"/>
                              <w:b/>
                              <w:bCs/>
                              <w:noProof/>
                              <w:color w:val="231F20"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7E0E0F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67" type="#_x0000_t202" style="position:absolute;margin-left:292.6pt;margin-top:35.15pt;width:10.1pt;height:13pt;z-index:-327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" filled="f" stroked="f">
              <v:textbox inset="0,0,0,0">
                <w:txbxContent>
                  <w:p w14:paraId="5389B8CE" w14:textId="3D746AE4" w:rsidR="00D35C18" w:rsidRDefault="00D35C18">
                    <w:pPr>
                      <w:spacing w:after="0" w:line="245" w:lineRule="exact"/>
                      <w:ind w:left="40" w:right="-20"/>
                      <w:rPr>
                        <w:rFonts w:ascii="Arial" w:eastAsia="Arial" w:hAnsi="Arial" w:cs="Arial"/>
                      </w:rPr>
                    </w:pPr>
                    <w:r>
                      <w:fldChar w:fldCharType="begin"/>
                    </w:r>
                    <w:r>
                      <w:rPr>
                        <w:rFonts w:ascii="Arial" w:eastAsia="Arial" w:hAnsi="Arial" w:cs="Arial"/>
                        <w:b/>
                        <w:bCs/>
                        <w:color w:val="231F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0668F">
                      <w:rPr>
                        <w:rFonts w:ascii="Arial" w:eastAsia="Arial" w:hAnsi="Arial" w:cs="Arial"/>
                        <w:b/>
                        <w:bCs/>
                        <w:noProof/>
                        <w:color w:val="231F20"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22075D" w14:textId="77777777" w:rsidR="00D35C18" w:rsidRDefault="00D35C18">
    <w:pPr>
      <w:spacing w:after="0" w:line="0" w:lineRule="atLeast"/>
      <w:rPr>
        <w:sz w:val="0"/>
        <w:szCs w:val="0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08C1C6" w14:textId="77777777" w:rsidR="00D35C18" w:rsidRDefault="00D35C18">
    <w:pPr>
      <w:spacing w:after="0" w:line="0" w:lineRule="atLeast"/>
      <w:rPr>
        <w:sz w:val="0"/>
        <w:szCs w:val="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443669" w14:textId="77777777" w:rsidR="00D35C18" w:rsidRDefault="00D35C18">
    <w:pPr>
      <w:spacing w:after="0" w:line="0" w:lineRule="atLeast"/>
      <w:rPr>
        <w:sz w:val="0"/>
        <w:szCs w:val="0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C2C956" w14:textId="77777777" w:rsidR="00D35C18" w:rsidRDefault="00D35C18">
    <w:pPr>
      <w:spacing w:after="0" w:line="0" w:lineRule="atLeast"/>
      <w:rPr>
        <w:sz w:val="0"/>
        <w:szCs w:val="0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8CDD21" w14:textId="77777777" w:rsidR="00D35C18" w:rsidRDefault="00D35C18">
    <w:pPr>
      <w:spacing w:after="0" w:line="0" w:lineRule="atLeast"/>
      <w:rPr>
        <w:sz w:val="0"/>
        <w:szCs w:val="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1B4DA4" w14:textId="77777777" w:rsidR="00D35C18" w:rsidRDefault="00D35C18">
    <w:pPr>
      <w:spacing w:after="0" w:line="0" w:lineRule="atLeast"/>
      <w:rPr>
        <w:sz w:val="0"/>
        <w:szCs w:val="0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F7D3DA" w14:textId="77777777" w:rsidR="00D35C18" w:rsidRDefault="00D35C18">
    <w:pPr>
      <w:spacing w:after="0" w:line="0" w:lineRule="atLeast"/>
      <w:rPr>
        <w:sz w:val="0"/>
        <w:szCs w:val="0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91B3E0" w14:textId="77777777" w:rsidR="00D35C18" w:rsidRDefault="00D35C18">
    <w:pPr>
      <w:spacing w:after="0" w:line="0" w:lineRule="atLeast"/>
      <w:rPr>
        <w:sz w:val="0"/>
        <w:szCs w:val="0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D3CB80" w14:textId="77777777" w:rsidR="00D35C18" w:rsidRDefault="00D35C18">
    <w:pPr>
      <w:spacing w:after="0" w:line="0" w:lineRule="atLeast"/>
      <w:rPr>
        <w:sz w:val="0"/>
        <w:szCs w:val="0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0232B0" w14:textId="77777777" w:rsidR="00D35C18" w:rsidRDefault="00D35C18">
    <w:pPr>
      <w:spacing w:after="0" w:line="0" w:lineRule="atLeast"/>
      <w:rPr>
        <w:sz w:val="0"/>
        <w:szCs w:val="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88ED2E" w14:textId="77777777" w:rsidR="00D35C18" w:rsidRDefault="00D35C18">
    <w:pPr>
      <w:spacing w:after="0" w:line="0" w:lineRule="atLeast"/>
      <w:rPr>
        <w:sz w:val="0"/>
        <w:szCs w:val="0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FE04E9" w14:textId="77777777" w:rsidR="00D35C18" w:rsidRDefault="00D35C18">
    <w:pPr>
      <w:spacing w:after="0" w:line="0" w:lineRule="atLeast"/>
      <w:rPr>
        <w:sz w:val="0"/>
        <w:szCs w:val="0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D1B76B" w14:textId="77777777" w:rsidR="00D35C18" w:rsidRDefault="00D35C18">
    <w:pPr>
      <w:spacing w:after="0" w:line="0" w:lineRule="atLeast"/>
      <w:rPr>
        <w:sz w:val="0"/>
        <w:szCs w:val="0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DE5F72" w14:textId="53B22642" w:rsidR="00D35C18" w:rsidRDefault="00F82685">
    <w:pPr>
      <w:spacing w:after="0" w:line="200" w:lineRule="exact"/>
      <w:rPr>
        <w:sz w:val="20"/>
        <w:szCs w:val="20"/>
      </w:rPr>
    </w:pPr>
    <w:r>
      <w:rPr>
        <w:noProof/>
        <w:lang w:val="en-AU" w:eastAsia="en-AU"/>
      </w:rPr>
      <mc:AlternateContent>
        <mc:Choice Requires="wps">
          <w:drawing>
            <wp:anchor distT="0" distB="0" distL="114300" distR="114300" simplePos="0" relativeHeight="503313204" behindDoc="1" locked="0" layoutInCell="1" allowOverlap="1" wp14:anchorId="676506A6" wp14:editId="20C57F52">
              <wp:simplePos x="0" y="0"/>
              <wp:positionH relativeFrom="page">
                <wp:posOffset>3677285</wp:posOffset>
              </wp:positionH>
              <wp:positionV relativeFrom="page">
                <wp:posOffset>441325</wp:posOffset>
              </wp:positionV>
              <wp:extent cx="207010" cy="171450"/>
              <wp:effectExtent l="635" t="3175" r="1905" b="0"/>
              <wp:wrapNone/>
              <wp:docPr id="7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010" cy="17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49DC72" w14:textId="77777777" w:rsidR="00D35C18" w:rsidRDefault="00D35C18">
                          <w:pPr>
                            <w:spacing w:after="0" w:line="240" w:lineRule="auto"/>
                            <w:ind w:left="40" w:right="-20"/>
                            <w:rPr>
                              <w:rFonts w:ascii="Arial" w:eastAsia="Arial" w:hAnsi="Arial" w:cs="Arial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color w:val="231F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676506A6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70" type="#_x0000_t202" style="position:absolute;margin-left:289.55pt;margin-top:34.75pt;width:16.3pt;height:13.5pt;z-index:-32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" filled="f" stroked="f">
              <v:textbox inset="0,0,0,0">
                <w:txbxContent>
                  <w:p w14:paraId="3D49DC72" w14:textId="77777777" w:rsidR="00D35C18" w:rsidRDefault="00D35C18">
                    <w:pPr>
                      <w:spacing w:after="0" w:line="240" w:lineRule="auto"/>
                      <w:ind w:left="40" w:right="-20"/>
                      <w:rPr>
                        <w:rFonts w:ascii="Arial" w:eastAsia="Arial" w:hAnsi="Arial" w:cs="Arial"/>
                      </w:rPr>
                    </w:pPr>
                    <w:r>
                      <w:fldChar w:fldCharType="begin"/>
                    </w:r>
                    <w:r>
                      <w:rPr>
                        <w:rFonts w:ascii="Arial" w:eastAsia="Arial" w:hAnsi="Arial" w:cs="Arial"/>
                        <w:b/>
                        <w:bCs/>
                        <w:color w:val="231F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AU" w:eastAsia="en-AU"/>
      </w:rPr>
      <mc:AlternateContent>
        <mc:Choice Requires="wps">
          <w:drawing>
            <wp:anchor distT="0" distB="0" distL="114300" distR="114300" simplePos="0" relativeHeight="503313205" behindDoc="1" locked="0" layoutInCell="1" allowOverlap="1" wp14:anchorId="29BCF5A2" wp14:editId="247C45A8">
              <wp:simplePos x="0" y="0"/>
              <wp:positionH relativeFrom="page">
                <wp:posOffset>5485130</wp:posOffset>
              </wp:positionH>
              <wp:positionV relativeFrom="page">
                <wp:posOffset>446405</wp:posOffset>
              </wp:positionV>
              <wp:extent cx="1298575" cy="165100"/>
              <wp:effectExtent l="0" t="0" r="0" b="0"/>
              <wp:wrapNone/>
              <wp:docPr id="6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985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1F46B1" w14:textId="77777777" w:rsidR="00D35C18" w:rsidRDefault="00D35C18">
                          <w:pPr>
                            <w:spacing w:after="0" w:line="245" w:lineRule="exact"/>
                            <w:ind w:left="20" w:right="-53"/>
                            <w:rPr>
                              <w:rFonts w:ascii="Arial" w:eastAsia="Arial" w:hAnsi="Arial" w:cs="Arial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color w:val="231F20"/>
                            </w:rPr>
                            <w:t>MODERN HIS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color w:val="231F20"/>
                              <w:spacing w:val="-4"/>
                            </w:rPr>
                            <w:t>T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color w:val="231F20"/>
                            </w:rPr>
                            <w:t>O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color w:val="231F20"/>
                              <w:spacing w:val="-8"/>
                            </w:rPr>
                            <w:t>R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color w:val="231F20"/>
                            </w:rPr>
                            <w:t>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9BCF5A2" id="Text Box 20" o:spid="_x0000_s1071" type="#_x0000_t202" style="position:absolute;margin-left:431.9pt;margin-top:35.15pt;width:102.25pt;height:13pt;z-index:-327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" filled="f" stroked="f">
              <v:textbox inset="0,0,0,0">
                <w:txbxContent>
                  <w:p w14:paraId="301F46B1" w14:textId="77777777" w:rsidR="00D35C18" w:rsidRDefault="00D35C18">
                    <w:pPr>
                      <w:spacing w:after="0" w:line="245" w:lineRule="exact"/>
                      <w:ind w:left="20" w:right="-53"/>
                      <w:rPr>
                        <w:rFonts w:ascii="Arial" w:eastAsia="Arial" w:hAnsi="Arial" w:cs="Arial"/>
                      </w:rPr>
                    </w:pPr>
                    <w:r>
                      <w:rPr>
                        <w:rFonts w:ascii="Arial" w:eastAsia="Arial" w:hAnsi="Arial" w:cs="Arial"/>
                        <w:b/>
                        <w:bCs/>
                        <w:color w:val="231F20"/>
                      </w:rPr>
                      <w:t>MODERN HIS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color w:val="231F20"/>
                        <w:spacing w:val="-4"/>
                      </w:rPr>
                      <w:t>T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color w:val="231F20"/>
                      </w:rPr>
                      <w:t>O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color w:val="231F20"/>
                        <w:spacing w:val="-8"/>
                      </w:rPr>
                      <w:t>R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color w:val="231F20"/>
                      </w:rPr>
                      <w:t>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773875" w14:textId="77777777" w:rsidR="00D35C18" w:rsidRDefault="00D35C18">
    <w:pPr>
      <w:spacing w:after="0" w:line="0" w:lineRule="atLeast"/>
      <w:rPr>
        <w:sz w:val="0"/>
        <w:szCs w:val="0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2DBE01" w14:textId="52A395B0" w:rsidR="00D35C18" w:rsidRDefault="00F82685">
    <w:pPr>
      <w:spacing w:after="0" w:line="200" w:lineRule="exact"/>
      <w:rPr>
        <w:sz w:val="20"/>
        <w:szCs w:val="20"/>
      </w:rPr>
    </w:pPr>
    <w:r>
      <w:rPr>
        <w:noProof/>
        <w:lang w:val="en-AU" w:eastAsia="en-AU"/>
      </w:rPr>
      <mc:AlternateContent>
        <mc:Choice Requires="wps">
          <w:drawing>
            <wp:anchor distT="0" distB="0" distL="114300" distR="114300" simplePos="0" relativeHeight="503313208" behindDoc="1" locked="0" layoutInCell="1" allowOverlap="1" wp14:anchorId="51280DD5" wp14:editId="7ED5296F">
              <wp:simplePos x="0" y="0"/>
              <wp:positionH relativeFrom="page">
                <wp:posOffset>3681730</wp:posOffset>
              </wp:positionH>
              <wp:positionV relativeFrom="page">
                <wp:posOffset>446405</wp:posOffset>
              </wp:positionV>
              <wp:extent cx="222885" cy="178435"/>
              <wp:effectExtent l="0" t="0" r="635" b="3810"/>
              <wp:wrapNone/>
              <wp:docPr id="5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288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D250BD" w14:textId="77777777" w:rsidR="00D35C18" w:rsidRDefault="00D35C18">
                          <w:pPr>
                            <w:spacing w:after="0" w:line="269" w:lineRule="exact"/>
                            <w:ind w:left="40" w:right="-20"/>
                            <w:rPr>
                              <w:rFonts w:ascii="Courier New" w:eastAsia="Courier New" w:hAnsi="Courier New" w:cs="Courier New"/>
                              <w:sz w:val="24"/>
                              <w:szCs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ourier New" w:eastAsia="Courier New" w:hAnsi="Courier New" w:cs="Courier New"/>
                              <w:position w:val="2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51280DD5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72" type="#_x0000_t202" style="position:absolute;margin-left:289.9pt;margin-top:35.15pt;width:17.55pt;height:14.05pt;z-index:-3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j8zsAIAALA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" filled="f" stroked="f">
              <v:textbox inset="0,0,0,0">
                <w:txbxContent>
                  <w:p w14:paraId="23D250BD" w14:textId="77777777" w:rsidR="00D35C18" w:rsidRDefault="00D35C18">
                    <w:pPr>
                      <w:spacing w:after="0" w:line="269" w:lineRule="exact"/>
                      <w:ind w:left="40" w:right="-20"/>
                      <w:rPr>
                        <w:rFonts w:ascii="Courier New" w:eastAsia="Courier New" w:hAnsi="Courier New" w:cs="Courier New"/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Courier New" w:eastAsia="Courier New" w:hAnsi="Courier New" w:cs="Courier New"/>
                        <w:position w:val="2"/>
                        <w:sz w:val="24"/>
                        <w:szCs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AU" w:eastAsia="en-AU"/>
      </w:rPr>
      <mc:AlternateContent>
        <mc:Choice Requires="wps">
          <w:drawing>
            <wp:anchor distT="0" distB="0" distL="114300" distR="114300" simplePos="0" relativeHeight="503313209" behindDoc="1" locked="0" layoutInCell="1" allowOverlap="1" wp14:anchorId="08A7973F" wp14:editId="218CACF6">
              <wp:simplePos x="0" y="0"/>
              <wp:positionH relativeFrom="page">
                <wp:posOffset>787400</wp:posOffset>
              </wp:positionH>
              <wp:positionV relativeFrom="page">
                <wp:posOffset>450850</wp:posOffset>
              </wp:positionV>
              <wp:extent cx="1299210" cy="158750"/>
              <wp:effectExtent l="0" t="3175" r="0" b="0"/>
              <wp:wrapNone/>
              <wp:docPr id="4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9921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A61084" w14:textId="77777777" w:rsidR="00D35C18" w:rsidRDefault="00D35C18">
                          <w:pPr>
                            <w:spacing w:after="0" w:line="235" w:lineRule="exact"/>
                            <w:ind w:left="20" w:right="-51"/>
                            <w:rPr>
                              <w:rFonts w:ascii="Arial" w:eastAsia="Arial" w:hAnsi="Arial" w:cs="Arial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sz w:val="21"/>
                              <w:szCs w:val="21"/>
                            </w:rPr>
                            <w:t>MODERN</w:t>
                          </w:r>
                          <w:r>
                            <w:rPr>
                              <w:rFonts w:ascii="Arial" w:eastAsia="Arial" w:hAnsi="Arial" w:cs="Arial"/>
                              <w:spacing w:val="46"/>
                              <w:sz w:val="21"/>
                              <w:szCs w:val="21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2"/>
                              <w:sz w:val="21"/>
                              <w:szCs w:val="21"/>
                            </w:rPr>
                            <w:t>HISTORY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08A7973F" id="Text Box 16" o:spid="_x0000_s1073" type="#_x0000_t202" style="position:absolute;margin-left:62pt;margin-top:35.5pt;width:102.3pt;height:12.5pt;z-index:-327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" filled="f" stroked="f">
              <v:textbox inset="0,0,0,0">
                <w:txbxContent>
                  <w:p w14:paraId="27A61084" w14:textId="77777777" w:rsidR="00D35C18" w:rsidRDefault="00D35C18">
                    <w:pPr>
                      <w:spacing w:after="0" w:line="235" w:lineRule="exact"/>
                      <w:ind w:left="20" w:right="-51"/>
                      <w:rPr>
                        <w:rFonts w:ascii="Arial" w:eastAsia="Arial" w:hAnsi="Arial" w:cs="Arial"/>
                        <w:sz w:val="21"/>
                        <w:szCs w:val="21"/>
                      </w:rPr>
                    </w:pPr>
                    <w:r>
                      <w:rPr>
                        <w:rFonts w:ascii="Arial" w:eastAsia="Arial" w:hAnsi="Arial" w:cs="Arial"/>
                        <w:sz w:val="21"/>
                        <w:szCs w:val="21"/>
                      </w:rPr>
                      <w:t>MODERN</w:t>
                    </w:r>
                    <w:r>
                      <w:rPr>
                        <w:rFonts w:ascii="Arial" w:eastAsia="Arial" w:hAnsi="Arial" w:cs="Arial"/>
                        <w:spacing w:val="4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102"/>
                        <w:sz w:val="21"/>
                        <w:szCs w:val="21"/>
                      </w:rPr>
                      <w:t>HISTORY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AU" w:eastAsia="en-AU"/>
      </w:rPr>
      <mc:AlternateContent>
        <mc:Choice Requires="wps">
          <w:drawing>
            <wp:anchor distT="0" distB="0" distL="114300" distR="114300" simplePos="0" relativeHeight="503313210" behindDoc="1" locked="0" layoutInCell="1" allowOverlap="1" wp14:anchorId="206210D3" wp14:editId="41A44395">
              <wp:simplePos x="0" y="0"/>
              <wp:positionH relativeFrom="page">
                <wp:posOffset>782320</wp:posOffset>
              </wp:positionH>
              <wp:positionV relativeFrom="page">
                <wp:posOffset>765810</wp:posOffset>
              </wp:positionV>
              <wp:extent cx="2249170" cy="158750"/>
              <wp:effectExtent l="1270" t="3810" r="0" b="0"/>
              <wp:wrapNone/>
              <wp:docPr id="3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917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5E611F" w14:textId="77777777" w:rsidR="00D35C18" w:rsidRDefault="00D35C18">
                          <w:pPr>
                            <w:tabs>
                              <w:tab w:val="left" w:pos="3240"/>
                            </w:tabs>
                            <w:spacing w:after="0" w:line="235" w:lineRule="exact"/>
                            <w:ind w:left="20" w:right="-51"/>
                            <w:rPr>
                              <w:rFonts w:ascii="Arial" w:eastAsia="Arial" w:hAnsi="Arial" w:cs="Arial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sz w:val="21"/>
                              <w:szCs w:val="21"/>
                            </w:rPr>
                            <w:t>Question</w:t>
                          </w:r>
                          <w:r>
                            <w:rPr>
                              <w:rFonts w:ascii="Arial" w:eastAsia="Arial" w:hAnsi="Arial" w:cs="Arial"/>
                              <w:spacing w:val="41"/>
                              <w:sz w:val="21"/>
                              <w:szCs w:val="21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sz w:val="21"/>
                              <w:szCs w:val="21"/>
                            </w:rPr>
                            <w:t>number:</w:t>
                          </w:r>
                          <w:r>
                            <w:rPr>
                              <w:rFonts w:ascii="Arial" w:eastAsia="Arial" w:hAnsi="Arial" w:cs="Arial"/>
                              <w:spacing w:val="19"/>
                              <w:sz w:val="21"/>
                              <w:szCs w:val="21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spacing w:val="18"/>
                              <w:sz w:val="21"/>
                              <w:szCs w:val="21"/>
                              <w:u w:val="single" w:color="000000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sz w:val="21"/>
                              <w:szCs w:val="21"/>
                              <w:u w:val="single" w:color="000000"/>
                            </w:rPr>
                            <w:tab/>
                          </w:r>
                          <w:r>
                            <w:rPr>
                              <w:rFonts w:ascii="Arial" w:eastAsia="Arial" w:hAnsi="Arial" w:cs="Arial"/>
                              <w:w w:val="218"/>
                              <w:sz w:val="21"/>
                              <w:szCs w:val="21"/>
                            </w:rPr>
                            <w:t>_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06210D3" id="Text Box 15" o:spid="_x0000_s1074" type="#_x0000_t202" style="position:absolute;margin-left:61.6pt;margin-top:60.3pt;width:177.1pt;height:12.5pt;z-index:-327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" filled="f" stroked="f">
              <v:textbox inset="0,0,0,0">
                <w:txbxContent>
                  <w:p w14:paraId="745E611F" w14:textId="77777777" w:rsidR="00D35C18" w:rsidRDefault="00D35C18">
                    <w:pPr>
                      <w:tabs>
                        <w:tab w:val="left" w:pos="3240"/>
                      </w:tabs>
                      <w:spacing w:after="0" w:line="235" w:lineRule="exact"/>
                      <w:ind w:left="20" w:right="-51"/>
                      <w:rPr>
                        <w:rFonts w:ascii="Arial" w:eastAsia="Arial" w:hAnsi="Arial" w:cs="Arial"/>
                        <w:sz w:val="21"/>
                        <w:szCs w:val="21"/>
                      </w:rPr>
                    </w:pPr>
                    <w:r>
                      <w:rPr>
                        <w:rFonts w:ascii="Arial" w:eastAsia="Arial" w:hAnsi="Arial" w:cs="Arial"/>
                        <w:sz w:val="21"/>
                        <w:szCs w:val="21"/>
                      </w:rPr>
                      <w:t>Question</w:t>
                    </w:r>
                    <w:r>
                      <w:rPr>
                        <w:rFonts w:ascii="Arial" w:eastAsia="Arial" w:hAnsi="Arial" w:cs="Arial"/>
                        <w:spacing w:val="4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sz w:val="21"/>
                        <w:szCs w:val="21"/>
                      </w:rPr>
                      <w:t>number:</w:t>
                    </w:r>
                    <w:r>
                      <w:rPr>
                        <w:rFonts w:ascii="Arial" w:eastAsia="Arial" w:hAnsi="Arial" w:cs="Arial"/>
                        <w:spacing w:val="1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spacing w:val="18"/>
                        <w:sz w:val="21"/>
                        <w:szCs w:val="21"/>
                        <w:u w:val="single" w:color="000000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sz w:val="21"/>
                        <w:szCs w:val="21"/>
                        <w:u w:val="single" w:color="000000"/>
                      </w:rPr>
                      <w:tab/>
                    </w:r>
                    <w:r>
                      <w:rPr>
                        <w:rFonts w:ascii="Arial" w:eastAsia="Arial" w:hAnsi="Arial" w:cs="Arial"/>
                        <w:w w:val="218"/>
                        <w:sz w:val="21"/>
                        <w:szCs w:val="21"/>
                      </w:rPr>
                      <w:t>_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995A9A" w14:textId="163FC55B" w:rsidR="00D35C18" w:rsidRDefault="00F82685">
    <w:pPr>
      <w:spacing w:after="0" w:line="200" w:lineRule="exact"/>
      <w:rPr>
        <w:sz w:val="20"/>
        <w:szCs w:val="20"/>
      </w:rPr>
    </w:pPr>
    <w:r>
      <w:rPr>
        <w:noProof/>
        <w:lang w:val="en-AU" w:eastAsia="en-AU"/>
      </w:rPr>
      <mc:AlternateContent>
        <mc:Choice Requires="wps">
          <w:drawing>
            <wp:anchor distT="0" distB="0" distL="114300" distR="114300" simplePos="0" relativeHeight="503313206" behindDoc="1" locked="0" layoutInCell="1" allowOverlap="1" wp14:anchorId="6D2C2652" wp14:editId="1A825D3E">
              <wp:simplePos x="0" y="0"/>
              <wp:positionH relativeFrom="page">
                <wp:posOffset>3677285</wp:posOffset>
              </wp:positionH>
              <wp:positionV relativeFrom="page">
                <wp:posOffset>446405</wp:posOffset>
              </wp:positionV>
              <wp:extent cx="206375" cy="165100"/>
              <wp:effectExtent l="635" t="0" r="2540" b="0"/>
              <wp:wrapNone/>
              <wp:docPr id="2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63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B0EEB0" w14:textId="77777777" w:rsidR="00D35C18" w:rsidRDefault="00D35C18">
                          <w:pPr>
                            <w:spacing w:after="0" w:line="245" w:lineRule="exact"/>
                            <w:ind w:left="40" w:right="-20"/>
                            <w:rPr>
                              <w:rFonts w:ascii="Arial" w:eastAsia="Arial" w:hAnsi="Arial" w:cs="Arial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color w:val="231F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6D2C2652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75" type="#_x0000_t202" style="position:absolute;margin-left:289.55pt;margin-top:35.15pt;width:16.25pt;height:13pt;z-index:-327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" filled="f" stroked="f">
              <v:textbox inset="0,0,0,0">
                <w:txbxContent>
                  <w:p w14:paraId="69B0EEB0" w14:textId="77777777" w:rsidR="00D35C18" w:rsidRDefault="00D35C18">
                    <w:pPr>
                      <w:spacing w:after="0" w:line="245" w:lineRule="exact"/>
                      <w:ind w:left="40" w:right="-20"/>
                      <w:rPr>
                        <w:rFonts w:ascii="Arial" w:eastAsia="Arial" w:hAnsi="Arial" w:cs="Arial"/>
                      </w:rPr>
                    </w:pPr>
                    <w:r>
                      <w:fldChar w:fldCharType="begin"/>
                    </w:r>
                    <w:r>
                      <w:rPr>
                        <w:rFonts w:ascii="Arial" w:eastAsia="Arial" w:hAnsi="Arial" w:cs="Arial"/>
                        <w:b/>
                        <w:bCs/>
                        <w:color w:val="231F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AU" w:eastAsia="en-AU"/>
      </w:rPr>
      <mc:AlternateContent>
        <mc:Choice Requires="wps">
          <w:drawing>
            <wp:anchor distT="0" distB="0" distL="114300" distR="114300" simplePos="0" relativeHeight="503313207" behindDoc="1" locked="0" layoutInCell="1" allowOverlap="1" wp14:anchorId="51C7166B" wp14:editId="60CA33ED">
              <wp:simplePos x="0" y="0"/>
              <wp:positionH relativeFrom="page">
                <wp:posOffset>5485130</wp:posOffset>
              </wp:positionH>
              <wp:positionV relativeFrom="page">
                <wp:posOffset>446405</wp:posOffset>
              </wp:positionV>
              <wp:extent cx="1298575" cy="165100"/>
              <wp:effectExtent l="0" t="0" r="0" b="0"/>
              <wp:wrapNone/>
              <wp:docPr id="1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985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F3AF42" w14:textId="77777777" w:rsidR="00D35C18" w:rsidRDefault="00D35C18">
                          <w:pPr>
                            <w:spacing w:after="0" w:line="245" w:lineRule="exact"/>
                            <w:ind w:left="20" w:right="-53"/>
                            <w:rPr>
                              <w:rFonts w:ascii="Arial" w:eastAsia="Arial" w:hAnsi="Arial" w:cs="Arial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color w:val="231F20"/>
                            </w:rPr>
                            <w:t>MODERN HIS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color w:val="231F20"/>
                              <w:spacing w:val="-4"/>
                            </w:rPr>
                            <w:t>T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color w:val="231F20"/>
                            </w:rPr>
                            <w:t>O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color w:val="231F20"/>
                              <w:spacing w:val="-8"/>
                            </w:rPr>
                            <w:t>R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color w:val="231F20"/>
                            </w:rPr>
                            <w:t>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51C7166B" id="Text Box 18" o:spid="_x0000_s1076" type="#_x0000_t202" style="position:absolute;margin-left:431.9pt;margin-top:35.15pt;width:102.25pt;height:13pt;z-index:-327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" filled="f" stroked="f">
              <v:textbox inset="0,0,0,0">
                <w:txbxContent>
                  <w:p w14:paraId="7BF3AF42" w14:textId="77777777" w:rsidR="00D35C18" w:rsidRDefault="00D35C18">
                    <w:pPr>
                      <w:spacing w:after="0" w:line="245" w:lineRule="exact"/>
                      <w:ind w:left="20" w:right="-53"/>
                      <w:rPr>
                        <w:rFonts w:ascii="Arial" w:eastAsia="Arial" w:hAnsi="Arial" w:cs="Arial"/>
                      </w:rPr>
                    </w:pPr>
                    <w:r>
                      <w:rPr>
                        <w:rFonts w:ascii="Arial" w:eastAsia="Arial" w:hAnsi="Arial" w:cs="Arial"/>
                        <w:b/>
                        <w:bCs/>
                        <w:color w:val="231F20"/>
                      </w:rPr>
                      <w:t>MODERN HIS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color w:val="231F20"/>
                        <w:spacing w:val="-4"/>
                      </w:rPr>
                      <w:t>T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color w:val="231F20"/>
                      </w:rPr>
                      <w:t>O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color w:val="231F20"/>
                        <w:spacing w:val="-8"/>
                      </w:rPr>
                      <w:t>R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color w:val="231F20"/>
                      </w:rPr>
                      <w:t>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759940" w14:textId="77777777" w:rsidR="00D35C18" w:rsidRDefault="00D35C18">
    <w:pPr>
      <w:spacing w:after="0" w:line="0" w:lineRule="atLeast"/>
      <w:rPr>
        <w:sz w:val="0"/>
        <w:szCs w:val="0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C4B79C" w14:textId="77777777" w:rsidR="00D35C18" w:rsidRDefault="00D35C18">
    <w:pPr>
      <w:spacing w:after="0" w:line="0" w:lineRule="atLeast"/>
      <w:rPr>
        <w:sz w:val="0"/>
        <w:szCs w:val="0"/>
      </w:rPr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18CB43" w14:textId="77777777" w:rsidR="00D35C18" w:rsidRDefault="00D35C18">
    <w:pPr>
      <w:spacing w:after="0" w:line="0" w:lineRule="atLeast"/>
      <w:rPr>
        <w:sz w:val="0"/>
        <w:szCs w:val="0"/>
      </w:rPr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F70FDF" w14:textId="77777777" w:rsidR="00D35C18" w:rsidRDefault="00D35C18">
    <w:pPr>
      <w:spacing w:after="0" w:line="0" w:lineRule="atLeast"/>
      <w:rPr>
        <w:sz w:val="0"/>
        <w:szCs w:val="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32D1E3" w14:textId="468FFD18" w:rsidR="00D35C18" w:rsidRDefault="00F82685">
    <w:pPr>
      <w:spacing w:after="0" w:line="200" w:lineRule="exact"/>
      <w:rPr>
        <w:sz w:val="20"/>
        <w:szCs w:val="20"/>
      </w:rPr>
    </w:pPr>
    <w:r>
      <w:rPr>
        <w:noProof/>
        <w:lang w:val="en-AU" w:eastAsia="en-AU"/>
      </w:rPr>
      <mc:AlternateContent>
        <mc:Choice Requires="wps">
          <w:drawing>
            <wp:anchor distT="0" distB="0" distL="114300" distR="114300" simplePos="0" relativeHeight="503313202" behindDoc="1" locked="0" layoutInCell="1" allowOverlap="1" wp14:anchorId="2FEE344F" wp14:editId="07FB1637">
              <wp:simplePos x="0" y="0"/>
              <wp:positionH relativeFrom="page">
                <wp:posOffset>779145</wp:posOffset>
              </wp:positionH>
              <wp:positionV relativeFrom="page">
                <wp:posOffset>446405</wp:posOffset>
              </wp:positionV>
              <wp:extent cx="1298575" cy="165100"/>
              <wp:effectExtent l="0" t="0" r="0" b="0"/>
              <wp:wrapNone/>
              <wp:docPr id="9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985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7715D2" w14:textId="77777777" w:rsidR="00D35C18" w:rsidRDefault="00D35C18">
                          <w:pPr>
                            <w:spacing w:after="0" w:line="245" w:lineRule="exact"/>
                            <w:ind w:left="20" w:right="-53"/>
                            <w:rPr>
                              <w:rFonts w:ascii="Arial" w:eastAsia="Arial" w:hAnsi="Arial" w:cs="Arial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color w:val="231F20"/>
                            </w:rPr>
                            <w:t>MODERN HIS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color w:val="231F20"/>
                              <w:spacing w:val="-4"/>
                            </w:rPr>
                            <w:t>T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color w:val="231F20"/>
                            </w:rPr>
                            <w:t>O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color w:val="231F20"/>
                              <w:spacing w:val="-8"/>
                            </w:rPr>
                            <w:t>R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color w:val="231F20"/>
                            </w:rPr>
                            <w:t>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2FEE344F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68" type="#_x0000_t202" style="position:absolute;margin-left:61.35pt;margin-top:35.15pt;width:102.25pt;height:13pt;z-index:-327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" filled="f" stroked="f">
              <v:textbox inset="0,0,0,0">
                <w:txbxContent>
                  <w:p w14:paraId="057715D2" w14:textId="77777777" w:rsidR="00D35C18" w:rsidRDefault="00D35C18">
                    <w:pPr>
                      <w:spacing w:after="0" w:line="245" w:lineRule="exact"/>
                      <w:ind w:left="20" w:right="-53"/>
                      <w:rPr>
                        <w:rFonts w:ascii="Arial" w:eastAsia="Arial" w:hAnsi="Arial" w:cs="Arial"/>
                      </w:rPr>
                    </w:pPr>
                    <w:r>
                      <w:rPr>
                        <w:rFonts w:ascii="Arial" w:eastAsia="Arial" w:hAnsi="Arial" w:cs="Arial"/>
                        <w:b/>
                        <w:bCs/>
                        <w:color w:val="231F20"/>
                      </w:rPr>
                      <w:t>MODERN HIS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color w:val="231F20"/>
                        <w:spacing w:val="-4"/>
                      </w:rPr>
                      <w:t>T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color w:val="231F20"/>
                      </w:rPr>
                      <w:t>O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color w:val="231F20"/>
                        <w:spacing w:val="-8"/>
                      </w:rPr>
                      <w:t>R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color w:val="231F20"/>
                      </w:rPr>
                      <w:t>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AU" w:eastAsia="en-AU"/>
      </w:rPr>
      <mc:AlternateContent>
        <mc:Choice Requires="wps">
          <w:drawing>
            <wp:anchor distT="0" distB="0" distL="114300" distR="114300" simplePos="0" relativeHeight="503313203" behindDoc="1" locked="0" layoutInCell="1" allowOverlap="1" wp14:anchorId="605992E3" wp14:editId="3C822FAE">
              <wp:simplePos x="0" y="0"/>
              <wp:positionH relativeFrom="page">
                <wp:posOffset>3716020</wp:posOffset>
              </wp:positionH>
              <wp:positionV relativeFrom="page">
                <wp:posOffset>446405</wp:posOffset>
              </wp:positionV>
              <wp:extent cx="128270" cy="165100"/>
              <wp:effectExtent l="1270" t="0" r="3810" b="0"/>
              <wp:wrapNone/>
              <wp:docPr id="8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827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4D0DB5" w14:textId="3B968129" w:rsidR="00D35C18" w:rsidRDefault="00D35C18">
                          <w:pPr>
                            <w:spacing w:after="0" w:line="245" w:lineRule="exact"/>
                            <w:ind w:left="40" w:right="-20"/>
                            <w:rPr>
                              <w:rFonts w:ascii="Arial" w:eastAsia="Arial" w:hAnsi="Arial" w:cs="Arial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color w:val="231F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0668F">
                            <w:rPr>
                              <w:rFonts w:ascii="Arial" w:eastAsia="Arial" w:hAnsi="Arial" w:cs="Arial"/>
                              <w:b/>
                              <w:bCs/>
                              <w:noProof/>
                              <w:color w:val="231F20"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5992E3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69" type="#_x0000_t202" style="position:absolute;margin-left:292.6pt;margin-top:35.15pt;width:10.1pt;height:13pt;z-index:-327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" filled="f" stroked="f">
              <v:textbox inset="0,0,0,0">
                <w:txbxContent>
                  <w:p w14:paraId="6B4D0DB5" w14:textId="3B968129" w:rsidR="00D35C18" w:rsidRDefault="00D35C18">
                    <w:pPr>
                      <w:spacing w:after="0" w:line="245" w:lineRule="exact"/>
                      <w:ind w:left="40" w:right="-20"/>
                      <w:rPr>
                        <w:rFonts w:ascii="Arial" w:eastAsia="Arial" w:hAnsi="Arial" w:cs="Arial"/>
                      </w:rPr>
                    </w:pPr>
                    <w:r>
                      <w:fldChar w:fldCharType="begin"/>
                    </w:r>
                    <w:r>
                      <w:rPr>
                        <w:rFonts w:ascii="Arial" w:eastAsia="Arial" w:hAnsi="Arial" w:cs="Arial"/>
                        <w:b/>
                        <w:bCs/>
                        <w:color w:val="231F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0668F">
                      <w:rPr>
                        <w:rFonts w:ascii="Arial" w:eastAsia="Arial" w:hAnsi="Arial" w:cs="Arial"/>
                        <w:b/>
                        <w:bCs/>
                        <w:noProof/>
                        <w:color w:val="231F20"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203C60" w14:textId="77777777" w:rsidR="00D35C18" w:rsidRDefault="00D35C18">
    <w:pPr>
      <w:spacing w:after="0" w:line="0" w:lineRule="atLeast"/>
      <w:rPr>
        <w:sz w:val="0"/>
        <w:szCs w:val="0"/>
      </w:rPr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947C16" w14:textId="77777777" w:rsidR="00D35C18" w:rsidRDefault="00D35C18">
    <w:pPr>
      <w:spacing w:after="0" w:line="0" w:lineRule="atLeast"/>
      <w:rPr>
        <w:sz w:val="0"/>
        <w:szCs w:val="0"/>
      </w:rPr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C33E33" w14:textId="77777777" w:rsidR="00D35C18" w:rsidRDefault="00D35C18">
    <w:pPr>
      <w:spacing w:after="0" w:line="0" w:lineRule="atLeast"/>
      <w:rPr>
        <w:sz w:val="0"/>
        <w:szCs w:val="0"/>
      </w:rPr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DB81C1" w14:textId="77777777" w:rsidR="00D35C18" w:rsidRDefault="00D35C18">
    <w:pPr>
      <w:spacing w:after="0" w:line="0" w:lineRule="atLeast"/>
      <w:rPr>
        <w:sz w:val="0"/>
        <w:szCs w:val="0"/>
      </w:rPr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786A57" w14:textId="77777777" w:rsidR="00D35C18" w:rsidRDefault="00D35C18">
    <w:pPr>
      <w:spacing w:after="0" w:line="0" w:lineRule="atLeast"/>
      <w:rPr>
        <w:sz w:val="0"/>
        <w:szCs w:val="0"/>
      </w:rPr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8661BD" w14:textId="77777777" w:rsidR="00D35C18" w:rsidRDefault="00D35C18">
    <w:pPr>
      <w:spacing w:after="0" w:line="0" w:lineRule="atLeast"/>
      <w:rPr>
        <w:sz w:val="0"/>
        <w:szCs w:val="0"/>
      </w:rPr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9EDA3C" w14:textId="77777777" w:rsidR="00D35C18" w:rsidRDefault="00D35C18">
    <w:pPr>
      <w:spacing w:after="0" w:line="0" w:lineRule="atLeast"/>
      <w:rPr>
        <w:sz w:val="0"/>
        <w:szCs w:val="0"/>
      </w:rPr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CFC061" w14:textId="77777777" w:rsidR="00D35C18" w:rsidRDefault="00D35C18">
    <w:pPr>
      <w:spacing w:after="0" w:line="0" w:lineRule="atLeast"/>
      <w:rPr>
        <w:sz w:val="0"/>
        <w:szCs w:val="0"/>
      </w:rPr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FA0E73" w14:textId="77777777" w:rsidR="00D35C18" w:rsidRDefault="00D35C18">
    <w:pPr>
      <w:spacing w:after="0" w:line="0" w:lineRule="atLeast"/>
      <w:rPr>
        <w:sz w:val="0"/>
        <w:szCs w:val="0"/>
      </w:rPr>
    </w:pP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2093E3" w14:textId="77777777" w:rsidR="00D35C18" w:rsidRDefault="00D35C18">
    <w:pPr>
      <w:spacing w:after="0" w:line="0" w:lineRule="atLeast"/>
      <w:rPr>
        <w:sz w:val="0"/>
        <w:szCs w:val="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1AF770" w14:textId="77777777" w:rsidR="00D35C18" w:rsidRDefault="00D35C18">
    <w:pPr>
      <w:spacing w:after="0" w:line="0" w:lineRule="atLeast"/>
      <w:rPr>
        <w:sz w:val="0"/>
        <w:szCs w:val="0"/>
      </w:rPr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49E0E2" w14:textId="77777777" w:rsidR="00D35C18" w:rsidRDefault="00D35C18">
    <w:pPr>
      <w:spacing w:after="0" w:line="0" w:lineRule="atLeast"/>
      <w:rPr>
        <w:sz w:val="0"/>
        <w:szCs w:val="0"/>
      </w:rPr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A3856C" w14:textId="77777777" w:rsidR="00D35C18" w:rsidRDefault="00D35C18">
    <w:pPr>
      <w:spacing w:after="0" w:line="0" w:lineRule="atLeast"/>
      <w:rPr>
        <w:sz w:val="0"/>
        <w:szCs w:val="0"/>
      </w:rPr>
    </w:pP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1D5E92" w14:textId="77777777" w:rsidR="00D35C18" w:rsidRDefault="00D35C18">
    <w:pPr>
      <w:spacing w:after="0" w:line="0" w:lineRule="atLeast"/>
      <w:rPr>
        <w:sz w:val="0"/>
        <w:szCs w:val="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B15320" w14:textId="77777777" w:rsidR="00D35C18" w:rsidRDefault="00D35C18">
    <w:pPr>
      <w:spacing w:after="0" w:line="0" w:lineRule="atLeast"/>
      <w:rPr>
        <w:sz w:val="0"/>
        <w:szCs w:val="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5ACB4A" w14:textId="77777777" w:rsidR="00D35C18" w:rsidRDefault="00D35C18">
    <w:pPr>
      <w:spacing w:after="0" w:line="0" w:lineRule="atLeast"/>
      <w:rPr>
        <w:sz w:val="0"/>
        <w:szCs w:val="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37E930" w14:textId="77777777" w:rsidR="00D35C18" w:rsidRDefault="00D35C18">
    <w:pPr>
      <w:spacing w:after="0" w:line="0" w:lineRule="atLeast"/>
      <w:rPr>
        <w:sz w:val="0"/>
        <w:szCs w:val="0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E36ED4" w14:textId="77777777" w:rsidR="00D35C18" w:rsidRDefault="00D35C18">
    <w:pPr>
      <w:spacing w:after="0" w:line="0" w:lineRule="atLeast"/>
      <w:rPr>
        <w:sz w:val="0"/>
        <w:szCs w:val="0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74F878" w14:textId="77777777" w:rsidR="00D35C18" w:rsidRDefault="00D35C18">
    <w:pPr>
      <w:spacing w:after="0" w:line="0" w:lineRule="atLeast"/>
      <w:rPr>
        <w:sz w:val="0"/>
        <w:szCs w:val="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3F60"/>
    <w:rsid w:val="00012203"/>
    <w:rsid w:val="00016735"/>
    <w:rsid w:val="00025922"/>
    <w:rsid w:val="00035363"/>
    <w:rsid w:val="00042D81"/>
    <w:rsid w:val="000708FE"/>
    <w:rsid w:val="00073CE0"/>
    <w:rsid w:val="00091A89"/>
    <w:rsid w:val="00093FA0"/>
    <w:rsid w:val="000C46FF"/>
    <w:rsid w:val="00102E2E"/>
    <w:rsid w:val="0010668F"/>
    <w:rsid w:val="00120B6B"/>
    <w:rsid w:val="001246CF"/>
    <w:rsid w:val="001458DA"/>
    <w:rsid w:val="00154C62"/>
    <w:rsid w:val="00172A56"/>
    <w:rsid w:val="001829F4"/>
    <w:rsid w:val="00191A5E"/>
    <w:rsid w:val="001C4A04"/>
    <w:rsid w:val="001F5351"/>
    <w:rsid w:val="001F54F9"/>
    <w:rsid w:val="002047A5"/>
    <w:rsid w:val="00213D99"/>
    <w:rsid w:val="00285256"/>
    <w:rsid w:val="002B3F60"/>
    <w:rsid w:val="002C153A"/>
    <w:rsid w:val="002D6F6E"/>
    <w:rsid w:val="003228FD"/>
    <w:rsid w:val="00337EF7"/>
    <w:rsid w:val="00340ED4"/>
    <w:rsid w:val="003417DC"/>
    <w:rsid w:val="00357ADA"/>
    <w:rsid w:val="0037498A"/>
    <w:rsid w:val="00387CA9"/>
    <w:rsid w:val="00390A9F"/>
    <w:rsid w:val="003A419B"/>
    <w:rsid w:val="003E0047"/>
    <w:rsid w:val="0040680B"/>
    <w:rsid w:val="00412FBF"/>
    <w:rsid w:val="00420C60"/>
    <w:rsid w:val="00495F5C"/>
    <w:rsid w:val="004B2523"/>
    <w:rsid w:val="004C60E9"/>
    <w:rsid w:val="004C6504"/>
    <w:rsid w:val="0050000D"/>
    <w:rsid w:val="0050202F"/>
    <w:rsid w:val="00502992"/>
    <w:rsid w:val="00557521"/>
    <w:rsid w:val="00585C61"/>
    <w:rsid w:val="005B1CEB"/>
    <w:rsid w:val="005D7C10"/>
    <w:rsid w:val="005F44F0"/>
    <w:rsid w:val="006079CF"/>
    <w:rsid w:val="00641FAB"/>
    <w:rsid w:val="00667B61"/>
    <w:rsid w:val="00676CB3"/>
    <w:rsid w:val="006A0D8A"/>
    <w:rsid w:val="006A45A9"/>
    <w:rsid w:val="006D29FF"/>
    <w:rsid w:val="006E3DEA"/>
    <w:rsid w:val="006F6A15"/>
    <w:rsid w:val="007039BC"/>
    <w:rsid w:val="0075553F"/>
    <w:rsid w:val="00763EA2"/>
    <w:rsid w:val="00795DED"/>
    <w:rsid w:val="007B7809"/>
    <w:rsid w:val="007C11C6"/>
    <w:rsid w:val="007E738D"/>
    <w:rsid w:val="008033F6"/>
    <w:rsid w:val="0081479C"/>
    <w:rsid w:val="008316B0"/>
    <w:rsid w:val="00842F76"/>
    <w:rsid w:val="0085585C"/>
    <w:rsid w:val="008700A4"/>
    <w:rsid w:val="008B0D01"/>
    <w:rsid w:val="008E4A4F"/>
    <w:rsid w:val="009540F4"/>
    <w:rsid w:val="00976397"/>
    <w:rsid w:val="009E1AA8"/>
    <w:rsid w:val="009F49CB"/>
    <w:rsid w:val="00A01470"/>
    <w:rsid w:val="00A45E01"/>
    <w:rsid w:val="00A60003"/>
    <w:rsid w:val="00A86962"/>
    <w:rsid w:val="00A976D9"/>
    <w:rsid w:val="00AA1442"/>
    <w:rsid w:val="00AB7E6E"/>
    <w:rsid w:val="00AD6668"/>
    <w:rsid w:val="00AE4A7F"/>
    <w:rsid w:val="00AE5979"/>
    <w:rsid w:val="00B11202"/>
    <w:rsid w:val="00B45492"/>
    <w:rsid w:val="00B723E1"/>
    <w:rsid w:val="00B73A10"/>
    <w:rsid w:val="00BB2E10"/>
    <w:rsid w:val="00BB433B"/>
    <w:rsid w:val="00BB4C03"/>
    <w:rsid w:val="00BC2381"/>
    <w:rsid w:val="00BE2D90"/>
    <w:rsid w:val="00BE550C"/>
    <w:rsid w:val="00BF35FB"/>
    <w:rsid w:val="00C20983"/>
    <w:rsid w:val="00C2609C"/>
    <w:rsid w:val="00C40516"/>
    <w:rsid w:val="00C6123F"/>
    <w:rsid w:val="00C67809"/>
    <w:rsid w:val="00CB24CE"/>
    <w:rsid w:val="00CD6740"/>
    <w:rsid w:val="00D35C18"/>
    <w:rsid w:val="00D47AD1"/>
    <w:rsid w:val="00D53C00"/>
    <w:rsid w:val="00D6055A"/>
    <w:rsid w:val="00D64A27"/>
    <w:rsid w:val="00D652D8"/>
    <w:rsid w:val="00D84731"/>
    <w:rsid w:val="00DF5CD2"/>
    <w:rsid w:val="00E23E68"/>
    <w:rsid w:val="00E47B2B"/>
    <w:rsid w:val="00E55BDA"/>
    <w:rsid w:val="00E831A3"/>
    <w:rsid w:val="00EB10D5"/>
    <w:rsid w:val="00EC16D8"/>
    <w:rsid w:val="00EC44B8"/>
    <w:rsid w:val="00ED44C2"/>
    <w:rsid w:val="00F055EA"/>
    <w:rsid w:val="00F078C0"/>
    <w:rsid w:val="00F2097C"/>
    <w:rsid w:val="00F36B77"/>
    <w:rsid w:val="00F44441"/>
    <w:rsid w:val="00F82685"/>
    <w:rsid w:val="00FE51C2"/>
    <w:rsid w:val="00FF0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4BA9B69"/>
  <w15:docId w15:val="{5F51A6FC-8E51-42ED-A21D-207B1B78D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39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39BC"/>
  </w:style>
  <w:style w:type="paragraph" w:styleId="Footer">
    <w:name w:val="footer"/>
    <w:basedOn w:val="Normal"/>
    <w:link w:val="FooterChar"/>
    <w:uiPriority w:val="99"/>
    <w:unhideWhenUsed/>
    <w:rsid w:val="007039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39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8.xml"/><Relationship Id="rId18" Type="http://schemas.openxmlformats.org/officeDocument/2006/relationships/header" Target="header13.xml"/><Relationship Id="rId26" Type="http://schemas.openxmlformats.org/officeDocument/2006/relationships/header" Target="header21.xml"/><Relationship Id="rId39" Type="http://schemas.openxmlformats.org/officeDocument/2006/relationships/header" Target="header34.xml"/><Relationship Id="rId3" Type="http://schemas.openxmlformats.org/officeDocument/2006/relationships/webSettings" Target="webSettings.xml"/><Relationship Id="rId21" Type="http://schemas.openxmlformats.org/officeDocument/2006/relationships/header" Target="header16.xml"/><Relationship Id="rId34" Type="http://schemas.openxmlformats.org/officeDocument/2006/relationships/header" Target="header29.xml"/><Relationship Id="rId42" Type="http://schemas.openxmlformats.org/officeDocument/2006/relationships/header" Target="header37.xml"/><Relationship Id="rId47" Type="http://schemas.openxmlformats.org/officeDocument/2006/relationships/header" Target="header42.xml"/><Relationship Id="rId7" Type="http://schemas.openxmlformats.org/officeDocument/2006/relationships/header" Target="header2.xml"/><Relationship Id="rId12" Type="http://schemas.openxmlformats.org/officeDocument/2006/relationships/header" Target="header7.xml"/><Relationship Id="rId17" Type="http://schemas.openxmlformats.org/officeDocument/2006/relationships/header" Target="header12.xml"/><Relationship Id="rId25" Type="http://schemas.openxmlformats.org/officeDocument/2006/relationships/header" Target="header20.xml"/><Relationship Id="rId33" Type="http://schemas.openxmlformats.org/officeDocument/2006/relationships/header" Target="header28.xml"/><Relationship Id="rId38" Type="http://schemas.openxmlformats.org/officeDocument/2006/relationships/header" Target="header33.xml"/><Relationship Id="rId46" Type="http://schemas.openxmlformats.org/officeDocument/2006/relationships/header" Target="header41.xml"/><Relationship Id="rId2" Type="http://schemas.openxmlformats.org/officeDocument/2006/relationships/settings" Target="settings.xml"/><Relationship Id="rId16" Type="http://schemas.openxmlformats.org/officeDocument/2006/relationships/header" Target="header11.xml"/><Relationship Id="rId20" Type="http://schemas.openxmlformats.org/officeDocument/2006/relationships/header" Target="header15.xml"/><Relationship Id="rId29" Type="http://schemas.openxmlformats.org/officeDocument/2006/relationships/header" Target="header24.xml"/><Relationship Id="rId41" Type="http://schemas.openxmlformats.org/officeDocument/2006/relationships/header" Target="header36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header" Target="header6.xml"/><Relationship Id="rId24" Type="http://schemas.openxmlformats.org/officeDocument/2006/relationships/header" Target="header19.xml"/><Relationship Id="rId32" Type="http://schemas.openxmlformats.org/officeDocument/2006/relationships/header" Target="header27.xml"/><Relationship Id="rId37" Type="http://schemas.openxmlformats.org/officeDocument/2006/relationships/header" Target="header32.xml"/><Relationship Id="rId40" Type="http://schemas.openxmlformats.org/officeDocument/2006/relationships/header" Target="header35.xml"/><Relationship Id="rId45" Type="http://schemas.openxmlformats.org/officeDocument/2006/relationships/header" Target="header40.xml"/><Relationship Id="rId5" Type="http://schemas.openxmlformats.org/officeDocument/2006/relationships/endnotes" Target="endnotes.xml"/><Relationship Id="rId15" Type="http://schemas.openxmlformats.org/officeDocument/2006/relationships/header" Target="header10.xml"/><Relationship Id="rId23" Type="http://schemas.openxmlformats.org/officeDocument/2006/relationships/header" Target="header18.xml"/><Relationship Id="rId28" Type="http://schemas.openxmlformats.org/officeDocument/2006/relationships/header" Target="header23.xml"/><Relationship Id="rId36" Type="http://schemas.openxmlformats.org/officeDocument/2006/relationships/header" Target="header31.xml"/><Relationship Id="rId49" Type="http://schemas.openxmlformats.org/officeDocument/2006/relationships/theme" Target="theme/theme1.xml"/><Relationship Id="rId10" Type="http://schemas.openxmlformats.org/officeDocument/2006/relationships/header" Target="header5.xml"/><Relationship Id="rId19" Type="http://schemas.openxmlformats.org/officeDocument/2006/relationships/header" Target="header14.xml"/><Relationship Id="rId31" Type="http://schemas.openxmlformats.org/officeDocument/2006/relationships/header" Target="header26.xml"/><Relationship Id="rId44" Type="http://schemas.openxmlformats.org/officeDocument/2006/relationships/header" Target="header39.xml"/><Relationship Id="rId4" Type="http://schemas.openxmlformats.org/officeDocument/2006/relationships/footnotes" Target="footnotes.xml"/><Relationship Id="rId9" Type="http://schemas.openxmlformats.org/officeDocument/2006/relationships/header" Target="header4.xml"/><Relationship Id="rId14" Type="http://schemas.openxmlformats.org/officeDocument/2006/relationships/header" Target="header9.xml"/><Relationship Id="rId22" Type="http://schemas.openxmlformats.org/officeDocument/2006/relationships/header" Target="header17.xml"/><Relationship Id="rId27" Type="http://schemas.openxmlformats.org/officeDocument/2006/relationships/header" Target="header22.xml"/><Relationship Id="rId30" Type="http://schemas.openxmlformats.org/officeDocument/2006/relationships/header" Target="header25.xml"/><Relationship Id="rId35" Type="http://schemas.openxmlformats.org/officeDocument/2006/relationships/header" Target="header30.xml"/><Relationship Id="rId43" Type="http://schemas.openxmlformats.org/officeDocument/2006/relationships/header" Target="header38.xml"/><Relationship Id="rId48" Type="http://schemas.openxmlformats.org/officeDocument/2006/relationships/fontTable" Target="fontTable.xml"/><Relationship Id="rId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61E9AB04</Template>
  <TotalTime>1</TotalTime>
  <Pages>6</Pages>
  <Words>2109</Words>
  <Characters>12023</Characters>
  <Application>Microsoft Office Word</Application>
  <DocSecurity>4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Alison O'Connor</dc:creator>
  <cp:lastModifiedBy>RINTOUL Brooke [Narrogin Senior High School]</cp:lastModifiedBy>
  <cp:revision>2</cp:revision>
  <dcterms:created xsi:type="dcterms:W3CDTF">2019-09-11T01:57:00Z</dcterms:created>
  <dcterms:modified xsi:type="dcterms:W3CDTF">2019-09-11T01:57:00Z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2017-07-20T00:00:00Z</vt:filetime>
  </property>
  <property fmtid="{D5CDD505-2E9C-101B-9397-08002B2CF9AE}" pid="3" name="LastSaved">
    <vt:filetime>2018-07-05T00:00:00Z</vt:filetime>
  </property>
</Properties>
</file>