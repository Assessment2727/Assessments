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6690" w:rsidRDefault="005A6690" w:rsidP="00286248">
      <w:pPr>
        <w:rPr>
          <w:rFonts w:ascii="Arial" w:hAnsi="Arial" w:cs="Arial"/>
          <w:b/>
          <w:u w:val="single"/>
        </w:rPr>
      </w:pPr>
    </w:p>
    <w:p w:rsidR="003A7577" w:rsidRDefault="003A7577" w:rsidP="003A7577">
      <w:pPr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  <w:lang w:eastAsia="en-AU"/>
        </w:rPr>
        <w:drawing>
          <wp:inline distT="0" distB="0" distL="0" distR="0">
            <wp:extent cx="6646545" cy="3767455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577" w:rsidRDefault="003A7577" w:rsidP="003A7577">
      <w:pPr>
        <w:jc w:val="center"/>
        <w:rPr>
          <w:rFonts w:ascii="Arial" w:hAnsi="Arial" w:cs="Arial"/>
          <w:b/>
          <w:u w:val="single"/>
        </w:rPr>
      </w:pPr>
    </w:p>
    <w:p w:rsidR="003A7577" w:rsidRDefault="00286248" w:rsidP="003A7577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drawing>
          <wp:inline distT="0" distB="0" distL="0" distR="0">
            <wp:extent cx="5735574" cy="3962400"/>
            <wp:effectExtent l="0" t="0" r="0" b="0"/>
            <wp:docPr id="2" name="Picture 2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574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248" w:rsidRDefault="00286248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286248" w:rsidRDefault="00286248" w:rsidP="003A7577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5557698" cy="6172200"/>
            <wp:effectExtent l="0" t="0" r="5080" b="0"/>
            <wp:docPr id="3" name="Picture 3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973" cy="617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248" w:rsidRDefault="00286248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  <w:r>
        <w:rPr>
          <w:noProof/>
          <w:lang w:eastAsia="en-AU"/>
        </w:rPr>
        <w:lastRenderedPageBreak/>
        <w:drawing>
          <wp:inline distT="0" distB="0" distL="0" distR="0">
            <wp:extent cx="6645910" cy="4011028"/>
            <wp:effectExtent l="0" t="0" r="2540" b="8890"/>
            <wp:docPr id="5" name="Picture 5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1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248" w:rsidRDefault="00286248" w:rsidP="003A7577">
      <w:pPr>
        <w:jc w:val="center"/>
        <w:rPr>
          <w:rFonts w:ascii="Arial" w:hAnsi="Arial" w:cs="Arial"/>
          <w:b/>
          <w:u w:val="single"/>
        </w:rPr>
      </w:pPr>
    </w:p>
    <w:p w:rsidR="00286248" w:rsidRDefault="00286248" w:rsidP="003A7577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drawing>
          <wp:inline distT="0" distB="0" distL="0" distR="0">
            <wp:extent cx="6645910" cy="4274586"/>
            <wp:effectExtent l="0" t="0" r="2540" b="0"/>
            <wp:docPr id="4" name="Picture 4" descr="http://www.robotpark.com/academy/LR/51005_Basics-Of-Robotic-Mechanisms-PulleySystems_ROBOTPA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robotpark.com/academy/LR/51005_Basics-Of-Robotic-Mechanisms-PulleySystems_ROBOTPAR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7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A14" w:rsidRDefault="00D81A14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286248" w:rsidRDefault="00D81A14" w:rsidP="00AC1065">
      <w:pPr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6645910" cy="4469900"/>
            <wp:effectExtent l="0" t="0" r="2540" b="6985"/>
            <wp:docPr id="6" name="Picture 6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A14" w:rsidRDefault="00D81A14" w:rsidP="00D81A14">
      <w:pPr>
        <w:jc w:val="center"/>
        <w:rPr>
          <w:rFonts w:ascii="Arial" w:hAnsi="Arial" w:cs="Arial"/>
          <w:b/>
          <w:u w:val="single"/>
        </w:rPr>
      </w:pPr>
      <w:bookmarkStart w:id="0" w:name="_GoBack"/>
      <w:r>
        <w:rPr>
          <w:noProof/>
          <w:lang w:eastAsia="en-AU"/>
        </w:rPr>
        <w:lastRenderedPageBreak/>
        <w:drawing>
          <wp:inline distT="0" distB="0" distL="0" distR="0">
            <wp:extent cx="4572000" cy="6096000"/>
            <wp:effectExtent l="0" t="0" r="0" b="0"/>
            <wp:docPr id="7" name="Picture 7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81A14" w:rsidRDefault="00D81A14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D81A14" w:rsidRPr="003A7577" w:rsidRDefault="00D81A14" w:rsidP="00AC1065">
      <w:pPr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6645910" cy="4878732"/>
            <wp:effectExtent l="0" t="0" r="2540" b="0"/>
            <wp:docPr id="8" name="Picture 8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7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1A14" w:rsidRPr="003A7577" w:rsidSect="003A75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3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7577"/>
    <w:rsid w:val="00286248"/>
    <w:rsid w:val="003A7577"/>
    <w:rsid w:val="005A6690"/>
    <w:rsid w:val="00AC1065"/>
    <w:rsid w:val="00C850EA"/>
    <w:rsid w:val="00D81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3A75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A75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3A75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A75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8B971706</Template>
  <TotalTime>6</TotalTime>
  <Pages>6</Pages>
  <Words>0</Words>
  <Characters>25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JOHNSON John</dc:creator>
  <cp:lastModifiedBy>JOHNSON John</cp:lastModifiedBy>
  <cp:revision>4</cp:revision>
  <dcterms:created xsi:type="dcterms:W3CDTF">2016-09-01T06:06:00Z</dcterms:created>
  <dcterms:modified xsi:type="dcterms:W3CDTF">2016-09-01T06:12:00Z</dcterms:modified>
</cp:coreProperties>
</file>