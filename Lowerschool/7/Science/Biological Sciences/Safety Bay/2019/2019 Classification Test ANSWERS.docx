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B5F" w:rsidRPr="001D1F09" w:rsidRDefault="00225B5F" w:rsidP="00225B5F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01D776D" wp14:editId="457B736E">
            <wp:extent cx="1200150" cy="1600200"/>
            <wp:effectExtent l="0" t="0" r="0" b="0"/>
            <wp:docPr id="289" name="Picture 1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5F" w:rsidRPr="001D1F09" w:rsidRDefault="00225B5F" w:rsidP="00225B5F">
      <w:pPr>
        <w:jc w:val="center"/>
        <w:rPr>
          <w:rFonts w:ascii="Calibri" w:hAnsi="Calibri"/>
          <w:b/>
          <w:sz w:val="32"/>
          <w:szCs w:val="32"/>
        </w:rPr>
      </w:pPr>
    </w:p>
    <w:p w:rsidR="00225B5F" w:rsidRPr="001D1F09" w:rsidRDefault="00225B5F" w:rsidP="00225B5F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SEMESTER TWO 201</w:t>
      </w:r>
      <w:r w:rsidR="00A930F0">
        <w:rPr>
          <w:rFonts w:ascii="Calibri" w:hAnsi="Calibri"/>
          <w:b/>
          <w:sz w:val="32"/>
          <w:szCs w:val="32"/>
        </w:rPr>
        <w:t>9</w:t>
      </w:r>
    </w:p>
    <w:p w:rsidR="00225B5F" w:rsidRPr="001D1F09" w:rsidRDefault="00225B5F" w:rsidP="00225B5F">
      <w:pPr>
        <w:jc w:val="center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Classification Science Test</w:t>
      </w:r>
      <w:r w:rsidRPr="001D1F09">
        <w:rPr>
          <w:rFonts w:ascii="Calibri" w:hAnsi="Calibri"/>
          <w:b/>
          <w:sz w:val="32"/>
          <w:szCs w:val="32"/>
        </w:rPr>
        <w:t>:</w:t>
      </w:r>
    </w:p>
    <w:p w:rsidR="00225B5F" w:rsidRPr="001D1F09" w:rsidRDefault="00225B5F" w:rsidP="00225B5F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ANSWER BOOKLET</w:t>
      </w:r>
    </w:p>
    <w:p w:rsidR="00225B5F" w:rsidRPr="001D1F09" w:rsidRDefault="00225B5F" w:rsidP="00225B5F">
      <w:pPr>
        <w:spacing w:line="360" w:lineRule="auto"/>
        <w:rPr>
          <w:rFonts w:ascii="Calibri" w:hAnsi="Calibri"/>
        </w:rPr>
      </w:pPr>
      <w:r w:rsidRPr="001D1F09">
        <w:rPr>
          <w:rFonts w:ascii="Calibri" w:hAnsi="Calibri"/>
        </w:rPr>
        <w:t xml:space="preserve">      </w:t>
      </w:r>
    </w:p>
    <w:p w:rsidR="00225B5F" w:rsidRPr="001D1F09" w:rsidRDefault="00225B5F" w:rsidP="00225B5F">
      <w:pPr>
        <w:spacing w:line="360" w:lineRule="auto"/>
        <w:rPr>
          <w:rFonts w:ascii="Calibri" w:hAnsi="Calibri"/>
          <w:b/>
          <w:u w:val="single"/>
        </w:rPr>
      </w:pPr>
      <w:r w:rsidRPr="001D1F09">
        <w:rPr>
          <w:rFonts w:ascii="Calibri" w:hAnsi="Calibri"/>
        </w:rPr>
        <w:t xml:space="preserve">   </w:t>
      </w:r>
      <w:r w:rsidRPr="001D1F09">
        <w:rPr>
          <w:rFonts w:ascii="Calibri" w:hAnsi="Calibri"/>
          <w:b/>
        </w:rPr>
        <w:t xml:space="preserve">NAME:  </w:t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="00D34585">
        <w:rPr>
          <w:rFonts w:ascii="Calibri" w:hAnsi="Calibri"/>
          <w:b/>
          <w:u w:val="single"/>
        </w:rPr>
        <w:t>ANSWERS</w:t>
      </w:r>
      <w:r w:rsidRPr="001D1F09">
        <w:rPr>
          <w:rFonts w:ascii="Calibri" w:hAnsi="Calibri"/>
          <w:b/>
          <w:u w:val="single"/>
        </w:rPr>
        <w:tab/>
      </w:r>
    </w:p>
    <w:p w:rsidR="00225B5F" w:rsidRPr="001D1F09" w:rsidRDefault="00225B5F" w:rsidP="00225B5F">
      <w:pPr>
        <w:spacing w:line="360" w:lineRule="auto"/>
        <w:rPr>
          <w:rFonts w:ascii="Calibri" w:hAnsi="Calibri"/>
          <w:u w:val="single"/>
        </w:rPr>
      </w:pPr>
      <w:r w:rsidRPr="001D1F09">
        <w:rPr>
          <w:rFonts w:ascii="Calibri" w:hAnsi="Calibri"/>
        </w:rPr>
        <w:t xml:space="preserve">   </w:t>
      </w:r>
      <w:r w:rsidRPr="001D1F09">
        <w:rPr>
          <w:rFonts w:ascii="Calibri" w:hAnsi="Calibri"/>
          <w:b/>
        </w:rPr>
        <w:t>FORM:</w:t>
      </w:r>
      <w:r w:rsidRPr="001D1F09">
        <w:rPr>
          <w:rFonts w:ascii="Calibri" w:hAnsi="Calibri"/>
        </w:rPr>
        <w:t xml:space="preserve">  </w:t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</w:rPr>
        <w:t xml:space="preserve">          </w:t>
      </w:r>
      <w:r w:rsidRPr="001D1F09">
        <w:rPr>
          <w:rFonts w:ascii="Calibri" w:hAnsi="Calibri"/>
        </w:rPr>
        <w:tab/>
      </w:r>
      <w:r w:rsidRPr="001D1F09">
        <w:rPr>
          <w:rFonts w:ascii="Calibri" w:hAnsi="Calibri"/>
          <w:b/>
        </w:rPr>
        <w:t>DATE:</w:t>
      </w:r>
      <w:r w:rsidRPr="001D1F09">
        <w:rPr>
          <w:rFonts w:ascii="Calibri" w:hAnsi="Calibri"/>
        </w:rPr>
        <w:t xml:space="preserve">  </w:t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</w:p>
    <w:p w:rsidR="00225B5F" w:rsidRPr="001D1F09" w:rsidRDefault="00225B5F" w:rsidP="00225B5F">
      <w:pPr>
        <w:spacing w:line="360" w:lineRule="auto"/>
        <w:rPr>
          <w:rFonts w:ascii="Calibri" w:hAnsi="Calibri"/>
        </w:rPr>
      </w:pPr>
    </w:p>
    <w:p w:rsidR="00225B5F" w:rsidRPr="001D1F09" w:rsidRDefault="00225B5F" w:rsidP="00225B5F">
      <w:pPr>
        <w:rPr>
          <w:rFonts w:ascii="Calibri" w:hAnsi="Calibri" w:cs="Arial"/>
          <w:sz w:val="28"/>
          <w:szCs w:val="28"/>
        </w:rPr>
      </w:pPr>
      <w:r w:rsidRPr="001D1F09">
        <w:rPr>
          <w:rFonts w:ascii="Calibri" w:hAnsi="Calibri"/>
          <w:sz w:val="28"/>
          <w:szCs w:val="28"/>
        </w:rPr>
        <w:tab/>
        <w:t xml:space="preserve">  </w:t>
      </w:r>
      <w:r w:rsidRPr="001D1F09">
        <w:rPr>
          <w:rFonts w:ascii="Calibri" w:hAnsi="Calibri"/>
          <w:sz w:val="28"/>
          <w:szCs w:val="28"/>
        </w:rPr>
        <w:tab/>
        <w:t xml:space="preserve">    Multiple Choice</w:t>
      </w:r>
      <w:r w:rsidRPr="001D1F09">
        <w:rPr>
          <w:rFonts w:ascii="Calibri" w:hAnsi="Calibri"/>
          <w:sz w:val="28"/>
          <w:szCs w:val="28"/>
        </w:rPr>
        <w:tab/>
        <w:t xml:space="preserve">         Short Answer</w:t>
      </w:r>
      <w:r w:rsidRPr="001D1F09">
        <w:rPr>
          <w:rFonts w:ascii="Calibri" w:hAnsi="Calibri"/>
          <w:sz w:val="28"/>
          <w:szCs w:val="28"/>
        </w:rPr>
        <w:tab/>
        <w:t xml:space="preserve"> </w:t>
      </w:r>
      <w:r w:rsidRPr="001D1F09">
        <w:rPr>
          <w:rFonts w:ascii="Calibri" w:hAnsi="Calibri"/>
          <w:sz w:val="28"/>
          <w:szCs w:val="28"/>
        </w:rPr>
        <w:tab/>
        <w:t xml:space="preserve">     Total</w:t>
      </w:r>
    </w:p>
    <w:p w:rsidR="00225B5F" w:rsidRPr="001D1F09" w:rsidRDefault="00225B5F" w:rsidP="00225B5F">
      <w:pPr>
        <w:jc w:val="center"/>
        <w:rPr>
          <w:rFonts w:ascii="Calibri" w:hAnsi="Calibri" w:cs="Arial"/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1E9E68" wp14:editId="08AFCC7C">
                <wp:simplePos x="0" y="0"/>
                <wp:positionH relativeFrom="column">
                  <wp:posOffset>2654300</wp:posOffset>
                </wp:positionH>
                <wp:positionV relativeFrom="paragraph">
                  <wp:posOffset>118110</wp:posOffset>
                </wp:positionV>
                <wp:extent cx="914400" cy="914400"/>
                <wp:effectExtent l="0" t="0" r="19050" b="19050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:rsidR="00225B5F" w:rsidRPr="00026DDD" w:rsidRDefault="00225B5F" w:rsidP="00225B5F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3F4995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="005A301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left:0;text-align:left;margin-left:209pt;margin-top:9.3pt;width:1in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">
                <v:textbox>
                  <w:txbxContent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:rsidR="00225B5F" w:rsidRPr="00026DDD" w:rsidRDefault="00225B5F" w:rsidP="00225B5F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  <w:r w:rsidR="003F4995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3</w:t>
                      </w:r>
                      <w:r w:rsidR="005A301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445636" wp14:editId="67AC330D">
                <wp:simplePos x="0" y="0"/>
                <wp:positionH relativeFrom="column">
                  <wp:posOffset>1155700</wp:posOffset>
                </wp:positionH>
                <wp:positionV relativeFrom="paragraph">
                  <wp:posOffset>109220</wp:posOffset>
                </wp:positionV>
                <wp:extent cx="914400" cy="914400"/>
                <wp:effectExtent l="0" t="0" r="19050" b="1905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:rsidR="00225B5F" w:rsidRPr="00026DDD" w:rsidRDefault="00225B5F" w:rsidP="00225B5F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1" type="#_x0000_t202" style="position:absolute;left:0;text-align:left;margin-left:91pt;margin-top:8.6pt;width:1in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">
                <v:textbox>
                  <w:txbxContent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:rsidR="00225B5F" w:rsidRPr="00026DDD" w:rsidRDefault="00225B5F" w:rsidP="00225B5F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2F66F8" wp14:editId="398E0B7D">
                <wp:simplePos x="0" y="0"/>
                <wp:positionH relativeFrom="column">
                  <wp:posOffset>4051300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5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</w:p>
                          <w:p w:rsidR="00225B5F" w:rsidRPr="00026DDD" w:rsidRDefault="00225B5F" w:rsidP="00225B5F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:rsidR="00225B5F" w:rsidRPr="00026DDD" w:rsidRDefault="00225B5F" w:rsidP="00225B5F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D32971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  <w:r w:rsidR="005A301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2" type="#_x0000_t202" style="position:absolute;left:0;text-align:left;margin-left:319pt;margin-top:8.85pt;width:1in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">
                <v:textbox>
                  <w:txbxContent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</w:p>
                    <w:p w:rsidR="00225B5F" w:rsidRPr="00026DDD" w:rsidRDefault="00225B5F" w:rsidP="00225B5F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:rsidR="00225B5F" w:rsidRPr="00026DDD" w:rsidRDefault="00225B5F" w:rsidP="00225B5F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  <w:r w:rsidR="00D32971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4</w:t>
                      </w:r>
                      <w:r w:rsidR="005A301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25B5F" w:rsidRPr="001D1F09" w:rsidRDefault="00225B5F" w:rsidP="00225B5F">
      <w:pPr>
        <w:jc w:val="center"/>
        <w:rPr>
          <w:rFonts w:ascii="Calibri" w:hAnsi="Calibri"/>
        </w:rPr>
      </w:pPr>
    </w:p>
    <w:p w:rsidR="00225B5F" w:rsidRPr="001D1F09" w:rsidRDefault="00225B5F" w:rsidP="00225B5F">
      <w:pPr>
        <w:rPr>
          <w:rFonts w:ascii="Calibri" w:hAnsi="Calibri"/>
        </w:rPr>
      </w:pPr>
    </w:p>
    <w:p w:rsidR="00225B5F" w:rsidRPr="001D1F09" w:rsidRDefault="00225B5F" w:rsidP="00225B5F">
      <w:pPr>
        <w:rPr>
          <w:rFonts w:ascii="Calibri" w:hAnsi="Calibri"/>
        </w:rPr>
      </w:pP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</w:rPr>
      </w:pP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  <w:b/>
        </w:rPr>
      </w:pP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  <w:b/>
        </w:rPr>
      </w:pP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</w:rPr>
      </w:pPr>
      <w:r w:rsidRPr="001D1F09">
        <w:rPr>
          <w:rFonts w:ascii="Calibri" w:hAnsi="Calibri"/>
          <w:b/>
        </w:rPr>
        <w:t xml:space="preserve">SECTION ONE: </w:t>
      </w:r>
      <w:r w:rsidRPr="001D1F09">
        <w:rPr>
          <w:rFonts w:ascii="Calibri" w:hAnsi="Calibri"/>
        </w:rPr>
        <w:t>Multiple choice answers</w:t>
      </w: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</w:rPr>
      </w:pPr>
      <w:r w:rsidRPr="001D1F09">
        <w:rPr>
          <w:rFonts w:ascii="Calibri" w:hAnsi="Calibri"/>
        </w:rPr>
        <w:t>Cross (X) through the correct answer.</w:t>
      </w:r>
    </w:p>
    <w:p w:rsidR="00225B5F" w:rsidRPr="001D1F09" w:rsidRDefault="00225B5F" w:rsidP="00225B5F">
      <w:pPr>
        <w:tabs>
          <w:tab w:val="left" w:pos="7305"/>
        </w:tabs>
        <w:rPr>
          <w:rFonts w:ascii="Calibri" w:hAnsi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D34585" w:rsidP="00D3458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7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8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9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</w:tr>
      <w:tr w:rsidR="00225B5F" w:rsidRPr="001D1F09" w:rsidTr="00917AC6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10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:rsidR="00225B5F" w:rsidRPr="001D1F09" w:rsidRDefault="00D34585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XXX</w:t>
            </w:r>
          </w:p>
        </w:tc>
        <w:tc>
          <w:tcPr>
            <w:tcW w:w="768" w:type="dxa"/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25B5F" w:rsidRPr="001D1F09" w:rsidRDefault="00225B5F" w:rsidP="00917AC6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:rsidR="00225B5F" w:rsidRDefault="00225B5F" w:rsidP="00225B5F">
      <w:pPr>
        <w:rPr>
          <w:rFonts w:ascii="Calibri" w:hAnsi="Calibri" w:cs="Calibri"/>
          <w:b/>
        </w:rPr>
      </w:pPr>
    </w:p>
    <w:p w:rsidR="00225B5F" w:rsidRDefault="00225B5F"/>
    <w:p w:rsidR="00225B5F" w:rsidRDefault="00225B5F"/>
    <w:p w:rsidR="008D75F8" w:rsidRDefault="008D75F8"/>
    <w:p w:rsidR="008D75F8" w:rsidRDefault="008D75F8"/>
    <w:p w:rsidR="008D75F8" w:rsidRDefault="008D75F8"/>
    <w:p w:rsidR="008D75F8" w:rsidRDefault="008D75F8"/>
    <w:p w:rsidR="00225B5F" w:rsidRDefault="00225B5F"/>
    <w:p w:rsidR="00D34585" w:rsidRDefault="00D34585" w:rsidP="00D34585"/>
    <w:p w:rsidR="00D34585" w:rsidRDefault="00D34585" w:rsidP="00D34585"/>
    <w:p w:rsidR="008D0CAA" w:rsidRPr="00D34585" w:rsidRDefault="008D0CAA" w:rsidP="00D34585">
      <w:r>
        <w:rPr>
          <w:b/>
          <w:sz w:val="28"/>
          <w:szCs w:val="28"/>
        </w:rPr>
        <w:lastRenderedPageBreak/>
        <w:t>Part B: Short Answer</w:t>
      </w:r>
      <w:r w:rsidRPr="005F6231">
        <w:rPr>
          <w:b/>
          <w:sz w:val="28"/>
          <w:szCs w:val="28"/>
        </w:rPr>
        <w:t xml:space="preserve"> Questions </w:t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 w:rsidR="00300042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</w:t>
      </w:r>
      <w:r w:rsidR="00DA4B8C">
        <w:rPr>
          <w:b/>
          <w:sz w:val="28"/>
          <w:szCs w:val="28"/>
        </w:rPr>
        <w:t>(</w:t>
      </w:r>
      <w:r w:rsidR="00D32971">
        <w:rPr>
          <w:b/>
          <w:sz w:val="28"/>
          <w:szCs w:val="28"/>
        </w:rPr>
        <w:t>3</w:t>
      </w:r>
      <w:r w:rsidR="005A3016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 marks)</w:t>
      </w:r>
    </w:p>
    <w:p w:rsidR="008D0CAA" w:rsidRPr="00C95E51" w:rsidRDefault="008D0CAA" w:rsidP="008D0CAA">
      <w:pPr>
        <w:pStyle w:val="Ptablebodyfullout"/>
        <w:numPr>
          <w:ilvl w:val="0"/>
          <w:numId w:val="0"/>
        </w:numPr>
        <w:rPr>
          <w:b/>
          <w:szCs w:val="24"/>
        </w:rPr>
      </w:pPr>
      <w:r>
        <w:rPr>
          <w:b/>
          <w:szCs w:val="24"/>
        </w:rPr>
        <w:t>Answer in the spaces provided.</w:t>
      </w:r>
    </w:p>
    <w:p w:rsidR="00545B19" w:rsidRPr="00D87AB5" w:rsidRDefault="00545B19" w:rsidP="00225B5F">
      <w:pPr>
        <w:rPr>
          <w:rFonts w:asciiTheme="majorHAnsi" w:hAnsiTheme="majorHAnsi" w:cstheme="majorHAnsi"/>
        </w:rPr>
      </w:pPr>
    </w:p>
    <w:p w:rsidR="00300042" w:rsidRPr="00E36349" w:rsidRDefault="00463552" w:rsidP="00E36349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E36349">
        <w:rPr>
          <w:rFonts w:asciiTheme="majorHAnsi" w:hAnsiTheme="majorHAnsi" w:cstheme="majorHAnsi"/>
        </w:rPr>
        <w:t xml:space="preserve">Biologists use factors or criteria to determine whether something is living or non-living. </w:t>
      </w:r>
    </w:p>
    <w:p w:rsidR="00463552" w:rsidRPr="00D34585" w:rsidRDefault="00300042" w:rsidP="00300042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br/>
      </w:r>
      <w:r w:rsidR="00463552" w:rsidRPr="00300042">
        <w:rPr>
          <w:rFonts w:asciiTheme="majorHAnsi" w:hAnsiTheme="majorHAnsi" w:cstheme="majorHAnsi"/>
        </w:rPr>
        <w:t>a) Using MR N GREWW, write down the 8 criteria that an object must satisfy to be considered living.</w:t>
      </w:r>
      <w:r>
        <w:rPr>
          <w:rFonts w:asciiTheme="majorHAnsi" w:hAnsiTheme="majorHAnsi" w:cstheme="majorHAnsi"/>
        </w:rPr>
        <w:tab/>
        <w:t>(4 marks)</w:t>
      </w:r>
      <w:r w:rsidR="00D34585">
        <w:rPr>
          <w:rFonts w:asciiTheme="majorHAnsi" w:hAnsiTheme="majorHAnsi" w:cstheme="majorHAnsi"/>
        </w:rPr>
        <w:t xml:space="preserve"> </w:t>
      </w:r>
      <w:r w:rsidR="00D34585">
        <w:rPr>
          <w:rFonts w:asciiTheme="majorHAnsi" w:hAnsiTheme="majorHAnsi" w:cstheme="majorHAnsi"/>
          <w:b/>
        </w:rPr>
        <w:t>0.5 mark each</w:t>
      </w:r>
    </w:p>
    <w:p w:rsidR="00545B19" w:rsidRPr="00D34585" w:rsidRDefault="00463552" w:rsidP="00300042">
      <w:pPr>
        <w:pStyle w:val="ListParagraph"/>
        <w:ind w:left="0" w:firstLine="426"/>
        <w:rPr>
          <w:rFonts w:asciiTheme="majorHAnsi" w:hAnsiTheme="majorHAnsi" w:cstheme="majorHAnsi"/>
          <w:b/>
        </w:rPr>
      </w:pPr>
      <w:r w:rsidRPr="00463552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0" locked="0" layoutInCell="1" allowOverlap="1" wp14:anchorId="1E95FC10" wp14:editId="7AF3A369">
            <wp:simplePos x="0" y="0"/>
            <wp:positionH relativeFrom="column">
              <wp:posOffset>414655</wp:posOffset>
            </wp:positionH>
            <wp:positionV relativeFrom="paragraph">
              <wp:posOffset>3401695</wp:posOffset>
            </wp:positionV>
            <wp:extent cx="1153160" cy="1153160"/>
            <wp:effectExtent l="0" t="0" r="8890" b="8890"/>
            <wp:wrapSquare wrapText="bothSides"/>
            <wp:docPr id="292" name="Picture 292" descr="Image result for R2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2D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585">
        <w:rPr>
          <w:rFonts w:asciiTheme="majorHAnsi" w:hAnsiTheme="majorHAnsi" w:cstheme="majorHAnsi"/>
        </w:rPr>
        <w:br/>
        <w:t>M</w:t>
      </w:r>
      <w:r w:rsidR="00D34585">
        <w:rPr>
          <w:rFonts w:asciiTheme="majorHAnsi" w:hAnsiTheme="majorHAnsi" w:cstheme="majorHAnsi"/>
          <w:b/>
        </w:rPr>
        <w:t>ovement</w:t>
      </w:r>
      <w:r>
        <w:rPr>
          <w:rFonts w:asciiTheme="majorHAnsi" w:hAnsiTheme="majorHAnsi" w:cstheme="majorHAnsi"/>
        </w:rPr>
        <w:t>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R</w:t>
      </w:r>
      <w:r w:rsidR="00D34585">
        <w:rPr>
          <w:rFonts w:asciiTheme="majorHAnsi" w:hAnsiTheme="majorHAnsi" w:cstheme="majorHAnsi"/>
          <w:b/>
        </w:rPr>
        <w:t>espond to change</w:t>
      </w:r>
      <w:r>
        <w:rPr>
          <w:rFonts w:asciiTheme="majorHAnsi" w:hAnsiTheme="majorHAnsi" w:cstheme="majorHAnsi"/>
        </w:rPr>
        <w:t>_____________________________________________</w:t>
      </w:r>
      <w:r w:rsidR="00D34585">
        <w:rPr>
          <w:rFonts w:asciiTheme="majorHAnsi" w:hAnsiTheme="majorHAnsi" w:cstheme="majorHAnsi"/>
        </w:rPr>
        <w:t>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N</w:t>
      </w:r>
      <w:r w:rsidR="00D34585">
        <w:rPr>
          <w:rFonts w:asciiTheme="majorHAnsi" w:hAnsiTheme="majorHAnsi" w:cstheme="majorHAnsi"/>
          <w:b/>
        </w:rPr>
        <w:t>utrients</w:t>
      </w:r>
      <w:r>
        <w:rPr>
          <w:rFonts w:asciiTheme="majorHAnsi" w:hAnsiTheme="majorHAnsi" w:cstheme="majorHAnsi"/>
        </w:rPr>
        <w:t>______________________________________</w:t>
      </w:r>
      <w:r w:rsidR="00D34585">
        <w:rPr>
          <w:rFonts w:asciiTheme="majorHAnsi" w:hAnsiTheme="majorHAnsi" w:cstheme="majorHAnsi"/>
        </w:rPr>
        <w:t>___________________</w:t>
      </w:r>
      <w:r w:rsidR="00D34585">
        <w:rPr>
          <w:rFonts w:asciiTheme="majorHAnsi" w:hAnsiTheme="majorHAnsi" w:cstheme="majorHAnsi"/>
        </w:rPr>
        <w:br/>
      </w:r>
      <w:r w:rsidR="00D34585">
        <w:rPr>
          <w:rFonts w:asciiTheme="majorHAnsi" w:hAnsiTheme="majorHAnsi" w:cstheme="majorHAnsi"/>
        </w:rPr>
        <w:br/>
        <w:t>G</w:t>
      </w:r>
      <w:r w:rsidR="00D34585">
        <w:rPr>
          <w:rFonts w:asciiTheme="majorHAnsi" w:hAnsiTheme="majorHAnsi" w:cstheme="majorHAnsi"/>
          <w:b/>
        </w:rPr>
        <w:t>row</w:t>
      </w:r>
      <w:r>
        <w:rPr>
          <w:rFonts w:asciiTheme="majorHAnsi" w:hAnsiTheme="majorHAnsi" w:cstheme="majorHAnsi"/>
        </w:rPr>
        <w:t>___________________________________________</w:t>
      </w:r>
      <w:r w:rsidR="00D34585">
        <w:rPr>
          <w:rFonts w:asciiTheme="majorHAnsi" w:hAnsiTheme="majorHAnsi" w:cstheme="majorHAnsi"/>
        </w:rPr>
        <w:t>________________________</w:t>
      </w:r>
      <w:r w:rsidR="00D34585">
        <w:rPr>
          <w:rFonts w:asciiTheme="majorHAnsi" w:hAnsiTheme="majorHAnsi" w:cstheme="majorHAnsi"/>
        </w:rPr>
        <w:br/>
      </w:r>
      <w:r w:rsidR="00D34585">
        <w:rPr>
          <w:rFonts w:asciiTheme="majorHAnsi" w:hAnsiTheme="majorHAnsi" w:cstheme="majorHAnsi"/>
        </w:rPr>
        <w:br/>
        <w:t>R</w:t>
      </w:r>
      <w:r w:rsidR="00D34585">
        <w:rPr>
          <w:rFonts w:asciiTheme="majorHAnsi" w:hAnsiTheme="majorHAnsi" w:cstheme="majorHAnsi"/>
          <w:b/>
        </w:rPr>
        <w:t>eproduce</w:t>
      </w:r>
      <w:r>
        <w:rPr>
          <w:rFonts w:asciiTheme="majorHAnsi" w:hAnsiTheme="majorHAnsi" w:cstheme="majorHAnsi"/>
        </w:rPr>
        <w:t>_______________________________________________________</w:t>
      </w:r>
      <w:r w:rsidR="00D34585">
        <w:rPr>
          <w:rFonts w:asciiTheme="majorHAnsi" w:hAnsiTheme="majorHAnsi" w:cstheme="majorHAnsi"/>
        </w:rPr>
        <w:t>_________________</w:t>
      </w:r>
      <w:r w:rsidR="00D34585">
        <w:rPr>
          <w:rFonts w:asciiTheme="majorHAnsi" w:hAnsiTheme="majorHAnsi" w:cstheme="majorHAnsi"/>
        </w:rPr>
        <w:br/>
      </w:r>
      <w:r w:rsidR="00D34585">
        <w:rPr>
          <w:rFonts w:asciiTheme="majorHAnsi" w:hAnsiTheme="majorHAnsi" w:cstheme="majorHAnsi"/>
        </w:rPr>
        <w:br/>
        <w:t>E</w:t>
      </w:r>
      <w:r w:rsidR="00D34585">
        <w:rPr>
          <w:rFonts w:asciiTheme="majorHAnsi" w:hAnsiTheme="majorHAnsi" w:cstheme="majorHAnsi"/>
          <w:b/>
        </w:rPr>
        <w:t>xchange gases</w:t>
      </w:r>
      <w:r>
        <w:rPr>
          <w:rFonts w:asciiTheme="majorHAnsi" w:hAnsiTheme="majorHAnsi" w:cstheme="majorHAnsi"/>
        </w:rPr>
        <w:t>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W</w:t>
      </w:r>
      <w:r w:rsidR="00D34585">
        <w:rPr>
          <w:rFonts w:asciiTheme="majorHAnsi" w:hAnsiTheme="majorHAnsi" w:cstheme="majorHAnsi"/>
          <w:b/>
        </w:rPr>
        <w:t>ater</w:t>
      </w:r>
      <w:r>
        <w:rPr>
          <w:rFonts w:asciiTheme="majorHAnsi" w:hAnsiTheme="majorHAnsi" w:cstheme="majorHAnsi"/>
        </w:rPr>
        <w:t>____________________________________________________________________________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>W</w:t>
      </w:r>
      <w:r w:rsidR="00D34585">
        <w:rPr>
          <w:rFonts w:asciiTheme="majorHAnsi" w:hAnsiTheme="majorHAnsi" w:cstheme="majorHAnsi"/>
          <w:b/>
        </w:rPr>
        <w:t>aste</w:t>
      </w:r>
      <w:r>
        <w:rPr>
          <w:rFonts w:asciiTheme="majorHAnsi" w:hAnsiTheme="majorHAnsi" w:cstheme="majorHAnsi"/>
        </w:rPr>
        <w:t>____________________________________________________________________________</w:t>
      </w:r>
      <w:r w:rsidR="00225B5F" w:rsidRPr="00463552">
        <w:rPr>
          <w:rFonts w:asciiTheme="majorHAnsi" w:hAnsiTheme="majorHAnsi" w:cstheme="majorHAnsi"/>
        </w:rPr>
        <w:tab/>
      </w:r>
      <w:r w:rsidR="00C635D6">
        <w:rPr>
          <w:rFonts w:asciiTheme="majorHAnsi" w:hAnsiTheme="majorHAnsi" w:cstheme="majorHAnsi"/>
        </w:rPr>
        <w:br/>
      </w:r>
      <w:r w:rsidR="00C635D6"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 xml:space="preserve">b)  This is a picture of a robot. </w:t>
      </w:r>
      <w:r w:rsidR="00300042">
        <w:rPr>
          <w:rFonts w:asciiTheme="majorHAnsi" w:hAnsiTheme="majorHAnsi" w:cstheme="majorHAnsi"/>
        </w:rPr>
        <w:br/>
        <w:t xml:space="preserve">         Sammy thinks robots are a living thing.</w:t>
      </w:r>
      <w:r w:rsidR="00300042">
        <w:rPr>
          <w:rFonts w:asciiTheme="majorHAnsi" w:hAnsiTheme="majorHAnsi" w:cstheme="majorHAnsi"/>
        </w:rPr>
        <w:br/>
        <w:t>Bobby thinks the robots are a non-living thing.</w:t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proofErr w:type="spellStart"/>
      <w:r w:rsidR="00300042">
        <w:rPr>
          <w:rFonts w:asciiTheme="majorHAnsi" w:hAnsiTheme="majorHAnsi" w:cstheme="majorHAnsi"/>
        </w:rPr>
        <w:t>i</w:t>
      </w:r>
      <w:proofErr w:type="spellEnd"/>
      <w:r w:rsidR="00300042">
        <w:rPr>
          <w:rFonts w:asciiTheme="majorHAnsi" w:hAnsiTheme="majorHAnsi" w:cstheme="majorHAnsi"/>
        </w:rPr>
        <w:t xml:space="preserve">) Who is correct? </w:t>
      </w:r>
      <w:proofErr w:type="gramStart"/>
      <w:r w:rsidR="00300042">
        <w:rPr>
          <w:rFonts w:asciiTheme="majorHAnsi" w:hAnsiTheme="majorHAnsi" w:cstheme="majorHAnsi"/>
        </w:rPr>
        <w:t>Bobby or Sammy?</w:t>
      </w:r>
      <w:proofErr w:type="gramEnd"/>
      <w:r w:rsidR="00300042">
        <w:rPr>
          <w:rFonts w:asciiTheme="majorHAnsi" w:hAnsiTheme="majorHAnsi" w:cstheme="majorHAnsi"/>
        </w:rPr>
        <w:t xml:space="preserve"> (1 mark)</w:t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D34585">
        <w:rPr>
          <w:rFonts w:asciiTheme="majorHAnsi" w:hAnsiTheme="majorHAnsi" w:cstheme="majorHAnsi"/>
          <w:b/>
        </w:rPr>
        <w:t>Bobby</w:t>
      </w:r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  <w:t>ii) Using MR N GREW, explain your answer (2 marks</w:t>
      </w:r>
      <w:proofErr w:type="gramStart"/>
      <w:r w:rsidR="00300042">
        <w:rPr>
          <w:rFonts w:asciiTheme="majorHAnsi" w:hAnsiTheme="majorHAnsi" w:cstheme="majorHAnsi"/>
        </w:rPr>
        <w:t>)</w:t>
      </w:r>
      <w:proofErr w:type="gramEnd"/>
      <w:r w:rsidR="00300042">
        <w:rPr>
          <w:rFonts w:asciiTheme="majorHAnsi" w:hAnsiTheme="majorHAnsi" w:cstheme="majorHAnsi"/>
        </w:rPr>
        <w:br/>
      </w:r>
      <w:r w:rsidR="00300042">
        <w:rPr>
          <w:rFonts w:asciiTheme="majorHAnsi" w:hAnsiTheme="majorHAnsi" w:cstheme="majorHAnsi"/>
        </w:rPr>
        <w:br/>
      </w:r>
      <w:r w:rsidR="00D34585">
        <w:rPr>
          <w:rFonts w:asciiTheme="majorHAnsi" w:hAnsiTheme="majorHAnsi" w:cstheme="majorHAnsi"/>
          <w:b/>
        </w:rPr>
        <w:t>Using one or more characteristics of MR N GREWW (1 mark)</w:t>
      </w:r>
      <w:r w:rsidR="00D34585">
        <w:rPr>
          <w:rFonts w:asciiTheme="majorHAnsi" w:hAnsiTheme="majorHAnsi" w:cstheme="majorHAnsi"/>
          <w:b/>
        </w:rPr>
        <w:br/>
        <w:t>State how the robot does not fit it (1 mark)</w:t>
      </w: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463552" w:rsidRDefault="00463552" w:rsidP="00463552">
      <w:pPr>
        <w:ind w:left="720" w:hanging="720"/>
        <w:rPr>
          <w:rFonts w:asciiTheme="majorHAnsi" w:hAnsiTheme="majorHAnsi" w:cstheme="majorHAnsi"/>
        </w:rPr>
      </w:pPr>
    </w:p>
    <w:p w:rsidR="0019589E" w:rsidRDefault="0019589E" w:rsidP="00545B19">
      <w:pPr>
        <w:pStyle w:val="Header"/>
        <w:tabs>
          <w:tab w:val="clear" w:pos="4153"/>
          <w:tab w:val="clear" w:pos="8306"/>
          <w:tab w:val="left" w:pos="0"/>
        </w:tabs>
        <w:rPr>
          <w:rFonts w:asciiTheme="majorHAnsi" w:hAnsiTheme="majorHAnsi" w:cstheme="majorHAnsi"/>
          <w:sz w:val="24"/>
          <w:szCs w:val="24"/>
        </w:rPr>
      </w:pPr>
    </w:p>
    <w:p w:rsidR="00545B19" w:rsidRPr="00980345" w:rsidRDefault="00E36349" w:rsidP="0019589E">
      <w:pPr>
        <w:pStyle w:val="Header"/>
        <w:tabs>
          <w:tab w:val="clear" w:pos="4153"/>
          <w:tab w:val="clear" w:pos="8306"/>
          <w:tab w:val="left" w:pos="0"/>
        </w:tabs>
      </w:pPr>
      <w:r>
        <w:rPr>
          <w:rFonts w:ascii="Cambria" w:hAnsi="Cambria" w:cs="Times New Roman"/>
          <w:sz w:val="24"/>
          <w:szCs w:val="24"/>
        </w:rPr>
        <w:lastRenderedPageBreak/>
        <w:t>1</w:t>
      </w:r>
      <w:r w:rsidR="007E5A6A">
        <w:rPr>
          <w:rFonts w:ascii="Cambria" w:hAnsi="Cambria" w:cs="Times New Roman"/>
          <w:sz w:val="24"/>
          <w:szCs w:val="24"/>
        </w:rPr>
        <w:t xml:space="preserve">2. </w:t>
      </w:r>
      <w:r w:rsidR="0019589E">
        <w:rPr>
          <w:rFonts w:ascii="Cambria" w:hAnsi="Cambria" w:cs="Times New Roman"/>
          <w:sz w:val="24"/>
          <w:szCs w:val="24"/>
        </w:rPr>
        <w:t xml:space="preserve">To classify things, objects need to be compared to each other by looking at their similarities and differences. Below are two pictures. </w:t>
      </w:r>
      <w:r w:rsidR="00260FAC">
        <w:rPr>
          <w:rFonts w:ascii="Cambria" w:hAnsi="Cambria" w:cs="Times New Roman"/>
          <w:sz w:val="24"/>
          <w:szCs w:val="24"/>
        </w:rPr>
        <w:t>(2 marks)</w:t>
      </w: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260FAC" w:rsidP="00225B5F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420E49" wp14:editId="5A2ABF2A">
            <wp:simplePos x="0" y="0"/>
            <wp:positionH relativeFrom="column">
              <wp:posOffset>2331720</wp:posOffset>
            </wp:positionH>
            <wp:positionV relativeFrom="paragraph">
              <wp:posOffset>181610</wp:posOffset>
            </wp:positionV>
            <wp:extent cx="2335530" cy="1755775"/>
            <wp:effectExtent l="0" t="0" r="7620" b="0"/>
            <wp:wrapSquare wrapText="bothSides"/>
            <wp:docPr id="297" name="Picture 297" descr="Image result for Che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Cheet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0FAC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1792" behindDoc="0" locked="0" layoutInCell="1" allowOverlap="1" wp14:anchorId="768FE0AD" wp14:editId="08AB4350">
            <wp:simplePos x="0" y="0"/>
            <wp:positionH relativeFrom="column">
              <wp:posOffset>4445</wp:posOffset>
            </wp:positionH>
            <wp:positionV relativeFrom="paragraph">
              <wp:posOffset>181610</wp:posOffset>
            </wp:positionV>
            <wp:extent cx="2209165" cy="1755775"/>
            <wp:effectExtent l="0" t="0" r="635" b="0"/>
            <wp:wrapSquare wrapText="bothSides"/>
            <wp:docPr id="296" name="Picture 296" descr="Image result for Ho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Hors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A930F0" w:rsidRDefault="00A930F0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545B19" w:rsidRDefault="00545B19" w:rsidP="00225B5F">
      <w:pPr>
        <w:rPr>
          <w:rFonts w:asciiTheme="majorHAnsi" w:hAnsiTheme="majorHAnsi" w:cstheme="majorHAnsi"/>
        </w:rPr>
      </w:pPr>
    </w:p>
    <w:p w:rsidR="00260FAC" w:rsidRDefault="00260FAC" w:rsidP="00225B5F">
      <w:pPr>
        <w:rPr>
          <w:rFonts w:asciiTheme="majorHAnsi" w:hAnsiTheme="majorHAnsi" w:cstheme="majorHAnsi"/>
        </w:rPr>
      </w:pPr>
    </w:p>
    <w:p w:rsidR="00260FAC" w:rsidRDefault="00260FAC" w:rsidP="00260F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Write down 2 similarities between the animals above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 w:rsidR="00D34585" w:rsidRPr="00D34585">
        <w:rPr>
          <w:rFonts w:asciiTheme="majorHAnsi" w:hAnsiTheme="majorHAnsi" w:cstheme="majorHAnsi"/>
          <w:b/>
        </w:rPr>
        <w:t>0.5 mark for each suitable similarities</w:t>
      </w:r>
      <w:r>
        <w:rPr>
          <w:rFonts w:asciiTheme="majorHAnsi" w:hAnsiTheme="majorHAnsi" w:cstheme="majorHAnsi"/>
        </w:rPr>
        <w:br/>
      </w:r>
    </w:p>
    <w:p w:rsidR="00260FAC" w:rsidRPr="00260FAC" w:rsidRDefault="00260FAC" w:rsidP="00260FA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Write down 2 differences between the animals above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 w:rsidR="00D34585" w:rsidRPr="00D34585">
        <w:rPr>
          <w:rFonts w:asciiTheme="majorHAnsi" w:hAnsiTheme="majorHAnsi" w:cstheme="majorHAnsi"/>
          <w:b/>
        </w:rPr>
        <w:t xml:space="preserve">0.5 mark for each suitable </w:t>
      </w:r>
      <w:r w:rsidR="00D34585">
        <w:rPr>
          <w:rFonts w:asciiTheme="majorHAnsi" w:hAnsiTheme="majorHAnsi" w:cstheme="majorHAnsi"/>
          <w:b/>
        </w:rPr>
        <w:t>differences</w:t>
      </w:r>
    </w:p>
    <w:p w:rsidR="008D75F8" w:rsidRDefault="008D75F8" w:rsidP="00225B5F">
      <w:pPr>
        <w:rPr>
          <w:rFonts w:asciiTheme="majorHAnsi" w:hAnsiTheme="majorHAnsi" w:cstheme="majorHAnsi"/>
        </w:rPr>
      </w:pPr>
    </w:p>
    <w:p w:rsidR="00545B19" w:rsidRDefault="00E36349" w:rsidP="007E5A6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1</w:t>
      </w:r>
      <w:r w:rsidR="007E5A6A">
        <w:rPr>
          <w:rFonts w:asciiTheme="majorHAnsi" w:hAnsiTheme="majorHAnsi" w:cstheme="majorHAnsi"/>
        </w:rPr>
        <w:t>3</w:t>
      </w:r>
      <w:r w:rsidR="007E5A6A" w:rsidRPr="007E5A6A">
        <w:rPr>
          <w:rFonts w:asciiTheme="majorHAnsi" w:hAnsiTheme="majorHAnsi" w:cstheme="majorHAnsi"/>
        </w:rPr>
        <w:t>.</w:t>
      </w:r>
      <w:r w:rsidR="007E5A6A">
        <w:rPr>
          <w:rFonts w:asciiTheme="majorHAnsi" w:hAnsiTheme="majorHAnsi" w:cstheme="majorHAnsi"/>
        </w:rPr>
        <w:t xml:space="preserve">  We classify ma</w:t>
      </w:r>
      <w:r w:rsidR="008D55B4">
        <w:rPr>
          <w:rFonts w:asciiTheme="majorHAnsi" w:hAnsiTheme="majorHAnsi" w:cstheme="majorHAnsi"/>
        </w:rPr>
        <w:t>ny</w:t>
      </w:r>
      <w:r w:rsidR="007E5A6A">
        <w:rPr>
          <w:rFonts w:asciiTheme="majorHAnsi" w:hAnsiTheme="majorHAnsi" w:cstheme="majorHAnsi"/>
        </w:rPr>
        <w:t xml:space="preserve"> things in everyday life, not just living things. (2 marks</w:t>
      </w:r>
      <w:proofErr w:type="gramStart"/>
      <w:r w:rsidR="007E5A6A">
        <w:rPr>
          <w:rFonts w:asciiTheme="majorHAnsi" w:hAnsiTheme="majorHAnsi" w:cstheme="majorHAnsi"/>
        </w:rPr>
        <w:t>)</w:t>
      </w:r>
      <w:proofErr w:type="gramEnd"/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a) State two reasons of using classifications</w:t>
      </w:r>
      <w:r w:rsidR="007E5A6A">
        <w:rPr>
          <w:rFonts w:asciiTheme="majorHAnsi" w:hAnsiTheme="majorHAnsi" w:cstheme="majorHAnsi"/>
        </w:rPr>
        <w:br/>
      </w:r>
      <w:r w:rsidR="007E5A6A" w:rsidRPr="00D34585">
        <w:rPr>
          <w:rFonts w:asciiTheme="majorHAnsi" w:hAnsiTheme="majorHAnsi" w:cstheme="majorHAnsi"/>
          <w:b/>
        </w:rPr>
        <w:br/>
      </w:r>
      <w:r w:rsidR="00D34585" w:rsidRPr="00D34585">
        <w:rPr>
          <w:rFonts w:asciiTheme="majorHAnsi" w:hAnsiTheme="majorHAnsi" w:cstheme="majorHAnsi"/>
          <w:b/>
        </w:rPr>
        <w:t>0.5 mark for each suitable reason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  <w:t>b) Can you name two places in everyday life that classification is used</w:t>
      </w:r>
      <w:r w:rsidR="007E5A6A">
        <w:rPr>
          <w:rFonts w:asciiTheme="majorHAnsi" w:hAnsiTheme="majorHAnsi" w:cstheme="majorHAnsi"/>
        </w:rPr>
        <w:br/>
      </w:r>
      <w:r w:rsidR="007E5A6A">
        <w:rPr>
          <w:rFonts w:asciiTheme="majorHAnsi" w:hAnsiTheme="majorHAnsi" w:cstheme="majorHAnsi"/>
        </w:rPr>
        <w:br/>
      </w:r>
      <w:r w:rsidR="00D34585" w:rsidRPr="00D34585">
        <w:rPr>
          <w:rFonts w:asciiTheme="majorHAnsi" w:hAnsiTheme="majorHAnsi" w:cstheme="majorHAnsi"/>
          <w:b/>
        </w:rPr>
        <w:br/>
        <w:t xml:space="preserve">0.5 mark for each suitable </w:t>
      </w:r>
      <w:r w:rsidR="00D34585">
        <w:rPr>
          <w:rFonts w:asciiTheme="majorHAnsi" w:hAnsiTheme="majorHAnsi" w:cstheme="majorHAnsi"/>
          <w:b/>
        </w:rPr>
        <w:t>uses</w:t>
      </w: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D34585" w:rsidRDefault="00D34585" w:rsidP="007E5A6A">
      <w:pPr>
        <w:rPr>
          <w:rFonts w:asciiTheme="majorHAnsi" w:hAnsiTheme="majorHAnsi" w:cstheme="majorHAnsi"/>
        </w:rPr>
      </w:pPr>
    </w:p>
    <w:p w:rsidR="007E5A6A" w:rsidRDefault="007E5A6A" w:rsidP="007E5A6A">
      <w:pPr>
        <w:rPr>
          <w:rFonts w:asciiTheme="majorHAnsi" w:hAnsiTheme="majorHAnsi" w:cstheme="majorHAnsi"/>
        </w:rPr>
      </w:pPr>
    </w:p>
    <w:p w:rsidR="007E5A6A" w:rsidRPr="007E5A6A" w:rsidRDefault="007E5A6A" w:rsidP="007E5A6A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545B19" w:rsidRPr="00D87AB5" w:rsidRDefault="00E36349" w:rsidP="00545B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1</w:t>
      </w:r>
      <w:r w:rsidR="007E5A6A">
        <w:rPr>
          <w:rFonts w:asciiTheme="majorHAnsi" w:hAnsiTheme="majorHAnsi" w:cstheme="majorHAnsi"/>
        </w:rPr>
        <w:t xml:space="preserve">4. </w:t>
      </w:r>
      <w:r w:rsidR="00545B19">
        <w:rPr>
          <w:rFonts w:asciiTheme="majorHAnsi" w:hAnsiTheme="majorHAnsi" w:cstheme="majorHAnsi"/>
        </w:rPr>
        <w:t xml:space="preserve"> </w:t>
      </w:r>
      <w:r w:rsidR="00545B19" w:rsidRPr="00D87AB5">
        <w:rPr>
          <w:rFonts w:asciiTheme="majorHAnsi" w:hAnsiTheme="majorHAnsi" w:cstheme="majorHAnsi"/>
        </w:rPr>
        <w:t>Use the key below to cla</w:t>
      </w:r>
      <w:r w:rsidR="00C64D80">
        <w:rPr>
          <w:rFonts w:asciiTheme="majorHAnsi" w:hAnsiTheme="majorHAnsi" w:cstheme="majorHAnsi"/>
        </w:rPr>
        <w:t>ssify the animals pictured here.</w:t>
      </w:r>
      <w:r w:rsidR="00545B19">
        <w:rPr>
          <w:rFonts w:asciiTheme="majorHAnsi" w:hAnsiTheme="majorHAnsi" w:cstheme="majorHAnsi"/>
        </w:rPr>
        <w:t xml:space="preserve">                            </w:t>
      </w:r>
      <w:r w:rsidR="00C64D80">
        <w:rPr>
          <w:rFonts w:asciiTheme="majorHAnsi" w:hAnsiTheme="majorHAnsi" w:cstheme="majorHAnsi"/>
        </w:rPr>
        <w:t xml:space="preserve">     </w:t>
      </w:r>
      <w:r w:rsidR="00545B19">
        <w:rPr>
          <w:rFonts w:asciiTheme="majorHAnsi" w:hAnsiTheme="majorHAnsi" w:cstheme="majorHAnsi"/>
        </w:rPr>
        <w:t xml:space="preserve"> </w:t>
      </w:r>
      <w:r w:rsidR="00545B19" w:rsidRPr="00D87AB5">
        <w:rPr>
          <w:rFonts w:asciiTheme="majorHAnsi" w:hAnsiTheme="majorHAnsi" w:cstheme="majorHAnsi"/>
        </w:rPr>
        <w:t>(4 marks)</w:t>
      </w: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A930F0" w:rsidRDefault="00545B19" w:rsidP="00545B19">
      <w:pPr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="00A930F0">
        <w:rPr>
          <w:rFonts w:asciiTheme="majorHAnsi" w:hAnsiTheme="majorHAnsi" w:cstheme="majorHAnsi"/>
          <w:b/>
        </w:rPr>
        <w:tab/>
      </w:r>
      <w:r w:rsidR="00A930F0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>KEY</w:t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  <w:r w:rsidRPr="00D87AB5">
        <w:rPr>
          <w:rFonts w:asciiTheme="majorHAnsi" w:hAnsiTheme="majorHAnsi" w:cstheme="majorHAnsi"/>
          <w:b/>
        </w:rPr>
        <w:tab/>
      </w:r>
    </w:p>
    <w:p w:rsidR="00A930F0" w:rsidRDefault="00A930F0" w:rsidP="00545B19">
      <w:pPr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0528" behindDoc="0" locked="0" layoutInCell="1" allowOverlap="1" wp14:anchorId="4447CFD2" wp14:editId="11FC8A3A">
            <wp:simplePos x="0" y="0"/>
            <wp:positionH relativeFrom="column">
              <wp:posOffset>403225</wp:posOffset>
            </wp:positionH>
            <wp:positionV relativeFrom="paragraph">
              <wp:posOffset>31750</wp:posOffset>
            </wp:positionV>
            <wp:extent cx="4553585" cy="3209925"/>
            <wp:effectExtent l="0" t="0" r="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rtebrate Ke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A930F0" w:rsidRDefault="00A930F0" w:rsidP="00545B19">
      <w:pPr>
        <w:rPr>
          <w:rFonts w:asciiTheme="majorHAnsi" w:hAnsiTheme="majorHAnsi" w:cstheme="majorHAnsi"/>
          <w:b/>
        </w:rPr>
      </w:pPr>
    </w:p>
    <w:p w:rsidR="00545B19" w:rsidRPr="00D87AB5" w:rsidRDefault="00A930F0" w:rsidP="00A930F0">
      <w:pPr>
        <w:ind w:left="2880" w:firstLine="720"/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  <w:b/>
          <w:noProof/>
        </w:rPr>
        <w:drawing>
          <wp:anchor distT="0" distB="0" distL="114300" distR="114300" simplePos="0" relativeHeight="251674624" behindDoc="0" locked="0" layoutInCell="1" allowOverlap="1" wp14:anchorId="1677585A" wp14:editId="7B852219">
            <wp:simplePos x="0" y="0"/>
            <wp:positionH relativeFrom="column">
              <wp:posOffset>4591685</wp:posOffset>
            </wp:positionH>
            <wp:positionV relativeFrom="paragraph">
              <wp:posOffset>93980</wp:posOffset>
            </wp:positionV>
            <wp:extent cx="1308100" cy="1080135"/>
            <wp:effectExtent l="0" t="0" r="6350" b="571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emon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B19" w:rsidRPr="00D87AB5">
        <w:rPr>
          <w:rFonts w:asciiTheme="majorHAnsi" w:hAnsiTheme="majorHAnsi" w:cstheme="majorHAnsi"/>
          <w:b/>
        </w:rPr>
        <w:t>ANIMAL</w:t>
      </w:r>
      <w:r>
        <w:rPr>
          <w:rFonts w:asciiTheme="majorHAnsi" w:hAnsiTheme="majorHAnsi" w:cstheme="majorHAnsi"/>
          <w:b/>
        </w:rPr>
        <w:t>S</w:t>
      </w:r>
    </w:p>
    <w:p w:rsidR="00545B19" w:rsidRPr="00D87AB5" w:rsidRDefault="00A930F0" w:rsidP="00545B19">
      <w:pPr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2576" behindDoc="0" locked="0" layoutInCell="1" allowOverlap="1" wp14:anchorId="2CEA156D" wp14:editId="2B44CFEA">
            <wp:simplePos x="0" y="0"/>
            <wp:positionH relativeFrom="column">
              <wp:posOffset>3208655</wp:posOffset>
            </wp:positionH>
            <wp:positionV relativeFrom="paragraph">
              <wp:posOffset>78105</wp:posOffset>
            </wp:positionV>
            <wp:extent cx="1041400" cy="822960"/>
            <wp:effectExtent l="0" t="0" r="635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c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7A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3600" behindDoc="0" locked="0" layoutInCell="1" allowOverlap="1" wp14:anchorId="09E90B45" wp14:editId="4C61FF94">
            <wp:simplePos x="0" y="0"/>
            <wp:positionH relativeFrom="column">
              <wp:posOffset>1641475</wp:posOffset>
            </wp:positionH>
            <wp:positionV relativeFrom="paragraph">
              <wp:posOffset>78105</wp:posOffset>
            </wp:positionV>
            <wp:extent cx="1202055" cy="7493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m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7AB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1552" behindDoc="0" locked="0" layoutInCell="1" allowOverlap="1" wp14:anchorId="66969C5E" wp14:editId="3AF9A68E">
            <wp:simplePos x="0" y="0"/>
            <wp:positionH relativeFrom="column">
              <wp:posOffset>-96520</wp:posOffset>
            </wp:positionH>
            <wp:positionV relativeFrom="paragraph">
              <wp:posOffset>75565</wp:posOffset>
            </wp:positionV>
            <wp:extent cx="1257300" cy="74803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a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0F0" w:rsidRDefault="00A930F0" w:rsidP="00545B19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A930F0" w:rsidRDefault="00A930F0" w:rsidP="00545B19">
      <w:pPr>
        <w:rPr>
          <w:rFonts w:asciiTheme="majorHAnsi" w:hAnsiTheme="majorHAnsi" w:cstheme="majorHAnsi"/>
        </w:rPr>
      </w:pPr>
    </w:p>
    <w:p w:rsidR="00545B19" w:rsidRPr="00D87AB5" w:rsidRDefault="00A930F0" w:rsidP="00545B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1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2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3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   4</w:t>
      </w:r>
    </w:p>
    <w:p w:rsidR="00545B19" w:rsidRPr="00D87AB5" w:rsidRDefault="00545B19" w:rsidP="00545B19">
      <w:pPr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</w:r>
    </w:p>
    <w:p w:rsidR="00545B19" w:rsidRPr="00D87AB5" w:rsidRDefault="00545B19" w:rsidP="00545B19">
      <w:pPr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</w:r>
    </w:p>
    <w:p w:rsidR="00545B19" w:rsidRPr="00D87AB5" w:rsidRDefault="00A930F0" w:rsidP="00545B19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              </w:t>
      </w:r>
    </w:p>
    <w:tbl>
      <w:tblPr>
        <w:tblStyle w:val="TableGrid"/>
        <w:tblpPr w:leftFromText="180" w:rightFromText="180" w:vertAnchor="page" w:horzAnchor="margin" w:tblpXSpec="center" w:tblpY="11341"/>
        <w:tblW w:w="0" w:type="auto"/>
        <w:tblLook w:val="01E0" w:firstRow="1" w:lastRow="1" w:firstColumn="1" w:lastColumn="1" w:noHBand="0" w:noVBand="0"/>
      </w:tblPr>
      <w:tblGrid>
        <w:gridCol w:w="1265"/>
        <w:gridCol w:w="3787"/>
      </w:tblGrid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D87AB5">
              <w:rPr>
                <w:rFonts w:asciiTheme="majorHAnsi" w:hAnsiTheme="majorHAnsi" w:cstheme="majorHAnsi"/>
                <w:b/>
              </w:rPr>
              <w:t>ANIMAL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D87AB5">
              <w:rPr>
                <w:rFonts w:asciiTheme="majorHAnsi" w:hAnsiTheme="majorHAnsi" w:cstheme="majorHAnsi"/>
                <w:b/>
              </w:rPr>
              <w:t>GROUP (A,B,C,D or E)</w:t>
            </w:r>
          </w:p>
        </w:tc>
      </w:tr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D34585" w:rsidP="00A930F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</w:t>
            </w:r>
          </w:p>
        </w:tc>
      </w:tr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D34585" w:rsidP="00A930F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</w:t>
            </w:r>
          </w:p>
        </w:tc>
      </w:tr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3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D34585" w:rsidP="00A930F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</w:p>
        </w:tc>
      </w:tr>
      <w:tr w:rsidR="00A930F0" w:rsidRPr="00D87AB5" w:rsidTr="00A930F0">
        <w:tc>
          <w:tcPr>
            <w:tcW w:w="1265" w:type="dxa"/>
          </w:tcPr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  <w:p w:rsidR="00A930F0" w:rsidRPr="00D87AB5" w:rsidRDefault="00A930F0" w:rsidP="00A930F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        4</w:t>
            </w:r>
          </w:p>
          <w:p w:rsidR="00A930F0" w:rsidRPr="00D87AB5" w:rsidRDefault="00A930F0" w:rsidP="00A930F0">
            <w:pPr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3787" w:type="dxa"/>
          </w:tcPr>
          <w:p w:rsidR="00A930F0" w:rsidRPr="00D87AB5" w:rsidRDefault="00D34585" w:rsidP="00A930F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</w:t>
            </w:r>
          </w:p>
        </w:tc>
      </w:tr>
    </w:tbl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A930F0" w:rsidP="00545B19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                </w:t>
      </w:r>
    </w:p>
    <w:p w:rsidR="00545B19" w:rsidRPr="00D87AB5" w:rsidRDefault="00545B19" w:rsidP="00545B19">
      <w:pPr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</w:rPr>
      </w:pPr>
    </w:p>
    <w:p w:rsidR="00545B19" w:rsidRPr="00D87AB5" w:rsidRDefault="00545B19" w:rsidP="00545B19">
      <w:pPr>
        <w:ind w:left="720" w:hanging="720"/>
        <w:rPr>
          <w:rFonts w:asciiTheme="majorHAnsi" w:hAnsiTheme="majorHAnsi" w:cstheme="majorHAnsi"/>
          <w:b/>
        </w:rPr>
      </w:pP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  <w:b/>
        </w:rPr>
        <w:t xml:space="preserve">     </w:t>
      </w:r>
      <w:r w:rsidR="008D75F8">
        <w:rPr>
          <w:rFonts w:asciiTheme="majorHAnsi" w:hAnsiTheme="majorHAnsi" w:cstheme="majorHAnsi"/>
          <w:b/>
        </w:rPr>
        <w:tab/>
      </w:r>
      <w:r w:rsidR="008D75F8">
        <w:rPr>
          <w:rFonts w:asciiTheme="majorHAnsi" w:hAnsiTheme="majorHAnsi" w:cstheme="majorHAnsi"/>
          <w:b/>
        </w:rPr>
        <w:tab/>
      </w:r>
      <w:r w:rsidR="008D75F8">
        <w:rPr>
          <w:rFonts w:asciiTheme="majorHAnsi" w:hAnsiTheme="majorHAnsi" w:cstheme="majorHAnsi"/>
          <w:b/>
        </w:rPr>
        <w:tab/>
      </w:r>
      <w:r w:rsidR="008D75F8">
        <w:rPr>
          <w:rFonts w:asciiTheme="majorHAnsi" w:hAnsiTheme="majorHAnsi" w:cstheme="majorHAnsi"/>
          <w:b/>
        </w:rPr>
        <w:tab/>
      </w:r>
      <w:r w:rsidR="008D75F8">
        <w:rPr>
          <w:rFonts w:asciiTheme="majorHAnsi" w:hAnsiTheme="majorHAnsi" w:cstheme="majorHAnsi"/>
          <w:b/>
        </w:rPr>
        <w:tab/>
        <w:t xml:space="preserve">    </w:t>
      </w:r>
      <w:r w:rsidR="00A930F0">
        <w:rPr>
          <w:rFonts w:asciiTheme="majorHAnsi" w:hAnsiTheme="majorHAnsi" w:cstheme="majorHAnsi"/>
          <w:b/>
        </w:rPr>
        <w:t xml:space="preserve">     </w:t>
      </w:r>
    </w:p>
    <w:p w:rsidR="00A930F0" w:rsidRDefault="00545B19" w:rsidP="00A930F0">
      <w:pPr>
        <w:rPr>
          <w:rFonts w:asciiTheme="majorHAnsi" w:hAnsiTheme="majorHAnsi" w:cstheme="majorHAnsi"/>
        </w:rPr>
      </w:pP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Pr="00D87AB5">
        <w:rPr>
          <w:rFonts w:asciiTheme="majorHAnsi" w:hAnsiTheme="majorHAnsi" w:cstheme="majorHAnsi"/>
        </w:rPr>
        <w:tab/>
      </w:r>
      <w:r w:rsidR="008D75F8">
        <w:rPr>
          <w:rFonts w:asciiTheme="majorHAnsi" w:hAnsiTheme="majorHAnsi" w:cstheme="majorHAnsi"/>
        </w:rPr>
        <w:t xml:space="preserve">       </w:t>
      </w:r>
    </w:p>
    <w:p w:rsidR="008D75F8" w:rsidRPr="00A930F0" w:rsidRDefault="00E36349" w:rsidP="00A930F0">
      <w:pPr>
        <w:rPr>
          <w:rFonts w:asciiTheme="majorHAnsi" w:hAnsiTheme="majorHAnsi" w:cstheme="majorHAnsi"/>
        </w:rPr>
      </w:pPr>
      <w:r>
        <w:rPr>
          <w:rFonts w:ascii="Cambria" w:hAnsi="Cambria" w:cstheme="majorHAnsi"/>
        </w:rPr>
        <w:lastRenderedPageBreak/>
        <w:t>1</w:t>
      </w:r>
      <w:r w:rsidR="007E5A6A">
        <w:rPr>
          <w:rFonts w:ascii="Cambria" w:hAnsi="Cambria" w:cstheme="majorHAnsi"/>
        </w:rPr>
        <w:t xml:space="preserve">5. </w:t>
      </w:r>
      <w:r w:rsidR="008D75F8" w:rsidRPr="00C64D80">
        <w:rPr>
          <w:rFonts w:ascii="Cambria" w:hAnsi="Cambria" w:cstheme="majorHAnsi"/>
        </w:rPr>
        <w:t xml:space="preserve"> </w:t>
      </w:r>
      <w:proofErr w:type="gramStart"/>
      <w:r w:rsidR="008D75F8" w:rsidRPr="00C64D80">
        <w:rPr>
          <w:rFonts w:ascii="Cambria" w:hAnsi="Cambria"/>
          <w:color w:val="0E1413"/>
          <w:lang w:val="en-GB" w:bidi="he-IL"/>
        </w:rPr>
        <w:t>Using</w:t>
      </w:r>
      <w:proofErr w:type="gramEnd"/>
      <w:r w:rsidR="008D75F8" w:rsidRPr="00C64D80">
        <w:rPr>
          <w:rFonts w:ascii="Cambria" w:hAnsi="Cambria"/>
          <w:color w:val="0E1413"/>
          <w:lang w:val="en-GB" w:bidi="he-IL"/>
        </w:rPr>
        <w:t xml:space="preserve"> the 3 creatures below, design a Dichotomous key (minimum o</w:t>
      </w:r>
      <w:r w:rsidR="008D75F8" w:rsidRPr="00C64D80">
        <w:rPr>
          <w:rFonts w:ascii="Cambria" w:hAnsi="Cambria"/>
          <w:color w:val="222A2B"/>
          <w:lang w:val="en-GB" w:bidi="he-IL"/>
        </w:rPr>
        <w:t xml:space="preserve">f </w:t>
      </w:r>
      <w:r w:rsidR="00C64D80" w:rsidRPr="00C64D80">
        <w:rPr>
          <w:rFonts w:ascii="Cambria" w:hAnsi="Cambria"/>
          <w:color w:val="0E1413"/>
          <w:lang w:val="en-GB" w:bidi="he-IL"/>
        </w:rPr>
        <w:t>3 steps)</w:t>
      </w:r>
    </w:p>
    <w:p w:rsidR="008D75F8" w:rsidRDefault="00AD7F9F" w:rsidP="00C64D80">
      <w:pPr>
        <w:pStyle w:val="Style"/>
        <w:rPr>
          <w:rFonts w:ascii="Cambria" w:hAnsi="Cambria"/>
          <w:color w:val="0E1413"/>
          <w:lang w:val="en-GB" w:bidi="he-IL"/>
        </w:rPr>
      </w:pPr>
      <w:r>
        <w:rPr>
          <w:rFonts w:ascii="Cambria" w:hAnsi="Cambria"/>
          <w:color w:val="0E1413"/>
          <w:lang w:val="en-GB" w:bidi="he-IL"/>
        </w:rPr>
        <w:t xml:space="preserve">     </w:t>
      </w:r>
      <w:r w:rsidR="008D75F8" w:rsidRPr="00C64D80">
        <w:rPr>
          <w:rFonts w:ascii="Cambria" w:hAnsi="Cambria"/>
          <w:color w:val="0E1413"/>
          <w:lang w:val="en-GB" w:bidi="he-IL"/>
        </w:rPr>
        <w:t>to help identify them based on 2 or more specific character</w:t>
      </w:r>
      <w:r w:rsidR="008D75F8" w:rsidRPr="00C64D80">
        <w:rPr>
          <w:rFonts w:ascii="Cambria" w:hAnsi="Cambria"/>
          <w:color w:val="222A2B"/>
          <w:lang w:val="en-GB" w:bidi="he-IL"/>
        </w:rPr>
        <w:t>i</w:t>
      </w:r>
      <w:r w:rsidR="008D75F8" w:rsidRPr="00C64D80">
        <w:rPr>
          <w:rFonts w:ascii="Cambria" w:hAnsi="Cambria"/>
          <w:color w:val="0E1413"/>
          <w:lang w:val="en-GB" w:bidi="he-IL"/>
        </w:rPr>
        <w:t xml:space="preserve">stics. </w:t>
      </w:r>
      <w:r w:rsidR="00C64D80">
        <w:rPr>
          <w:rFonts w:ascii="Cambria" w:hAnsi="Cambria"/>
          <w:color w:val="0E1413"/>
          <w:lang w:val="en-GB" w:bidi="he-IL"/>
        </w:rPr>
        <w:t xml:space="preserve">                        </w:t>
      </w:r>
      <w:r w:rsidR="00C64D80" w:rsidRPr="00C64D80">
        <w:rPr>
          <w:rFonts w:ascii="Cambria" w:hAnsi="Cambria"/>
          <w:color w:val="0E1413"/>
          <w:lang w:val="en-GB" w:bidi="he-IL"/>
        </w:rPr>
        <w:t>(3marks)</w:t>
      </w: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  <w:r>
        <w:rPr>
          <w:noProof/>
          <w:sz w:val="2"/>
          <w:szCs w:val="2"/>
        </w:rPr>
        <w:drawing>
          <wp:anchor distT="0" distB="0" distL="114300" distR="114300" simplePos="0" relativeHeight="251676672" behindDoc="0" locked="0" layoutInCell="1" allowOverlap="1" wp14:anchorId="0F51165A" wp14:editId="34D327E1">
            <wp:simplePos x="0" y="0"/>
            <wp:positionH relativeFrom="column">
              <wp:posOffset>2790190</wp:posOffset>
            </wp:positionH>
            <wp:positionV relativeFrom="paragraph">
              <wp:posOffset>161290</wp:posOffset>
            </wp:positionV>
            <wp:extent cx="2486025" cy="1295400"/>
            <wp:effectExtent l="0" t="0" r="9525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1053465</wp:posOffset>
            </wp:positionH>
            <wp:positionV relativeFrom="paragraph">
              <wp:posOffset>3175</wp:posOffset>
            </wp:positionV>
            <wp:extent cx="1000125" cy="1095375"/>
            <wp:effectExtent l="0" t="0" r="9525" b="952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</w:p>
    <w:p w:rsidR="00D34585" w:rsidRDefault="00D34585" w:rsidP="00C64D80">
      <w:pPr>
        <w:pStyle w:val="Style"/>
        <w:rPr>
          <w:rFonts w:ascii="Cambria" w:hAnsi="Cambria"/>
          <w:color w:val="0E1413"/>
          <w:lang w:val="en-GB" w:bidi="he-IL"/>
        </w:rPr>
      </w:pPr>
    </w:p>
    <w:p w:rsidR="008D75F8" w:rsidRPr="00C64D80" w:rsidRDefault="00D34585" w:rsidP="00D34585">
      <w:pPr>
        <w:pStyle w:val="Style"/>
        <w:rPr>
          <w:rFonts w:ascii="Cambria" w:hAnsi="Cambria"/>
          <w:color w:val="0E1413"/>
          <w:lang w:val="en-GB" w:bidi="he-IL"/>
        </w:rPr>
        <w:sectPr w:rsidR="008D75F8" w:rsidRPr="00C64D80" w:rsidSect="00300042">
          <w:pgSz w:w="11907" w:h="16840"/>
          <w:pgMar w:top="1488" w:right="1134" w:bottom="360" w:left="1449" w:header="720" w:footer="720" w:gutter="0"/>
          <w:cols w:space="720"/>
          <w:noEndnote/>
        </w:sectPr>
      </w:pPr>
      <w:r w:rsidRPr="00C54C5C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F3A70" wp14:editId="77E1D44B">
                <wp:simplePos x="0" y="0"/>
                <wp:positionH relativeFrom="column">
                  <wp:posOffset>4522470</wp:posOffset>
                </wp:positionH>
                <wp:positionV relativeFrom="paragraph">
                  <wp:posOffset>146050</wp:posOffset>
                </wp:positionV>
                <wp:extent cx="672465" cy="1403985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5F8" w:rsidRDefault="008D75F8" w:rsidP="008D75F8">
                            <w:r>
                              <w:t>GLIP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356.1pt;margin-top:11.5pt;width:52.95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" stroked="f">
                <v:textbox style="mso-fit-shape-to-text:t">
                  <w:txbxContent>
                    <w:p w:rsidR="008D75F8" w:rsidRDefault="008D75F8" w:rsidP="008D75F8">
                      <w:r>
                        <w:t>GLIP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color w:val="0E1413"/>
          <w:lang w:val="en-GB" w:bidi="he-IL"/>
        </w:rPr>
        <w:tab/>
      </w:r>
      <w:r w:rsidRPr="00C54C5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A5BB7B" wp14:editId="301628FD">
                <wp:simplePos x="0" y="0"/>
                <wp:positionH relativeFrom="column">
                  <wp:posOffset>3165475</wp:posOffset>
                </wp:positionH>
                <wp:positionV relativeFrom="paragraph">
                  <wp:posOffset>145415</wp:posOffset>
                </wp:positionV>
                <wp:extent cx="563245" cy="1403985"/>
                <wp:effectExtent l="0" t="0" r="8255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5F8" w:rsidRDefault="008D75F8" w:rsidP="008D75F8">
                            <w:r>
                              <w:t>BIP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49.25pt;margin-top:11.45pt;width:44.3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" stroked="f">
                <v:textbox style="mso-fit-shape-to-text:t">
                  <w:txbxContent>
                    <w:p w:rsidR="008D75F8" w:rsidRDefault="008D75F8" w:rsidP="008D75F8">
                      <w:r>
                        <w:t>BIP</w:t>
                      </w:r>
                    </w:p>
                  </w:txbxContent>
                </v:textbox>
              </v:shape>
            </w:pict>
          </mc:Fallback>
        </mc:AlternateContent>
      </w:r>
    </w:p>
    <w:p w:rsidR="008D75F8" w:rsidRDefault="008D75F8" w:rsidP="008D75F8">
      <w:pPr>
        <w:pStyle w:val="Style"/>
        <w:rPr>
          <w:lang w:val="en-GB" w:bidi="he-IL"/>
        </w:rPr>
        <w:sectPr w:rsidR="008D75F8">
          <w:type w:val="continuous"/>
          <w:pgSz w:w="11907" w:h="16840"/>
          <w:pgMar w:top="1488" w:right="887" w:bottom="360" w:left="1449" w:header="720" w:footer="720" w:gutter="0"/>
          <w:cols w:space="720"/>
          <w:noEndnote/>
        </w:sectPr>
      </w:pPr>
    </w:p>
    <w:p w:rsidR="00D34585" w:rsidRDefault="008D75F8" w:rsidP="00D34585">
      <w:pPr>
        <w:pStyle w:val="Style"/>
        <w:ind w:left="1440" w:firstLine="720"/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</w:pP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lastRenderedPageBreak/>
        <w:t xml:space="preserve">GLOP     </w:t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ab/>
      </w:r>
    </w:p>
    <w:p w:rsidR="00D34585" w:rsidRDefault="00D34585" w:rsidP="00D34585">
      <w:pPr>
        <w:pStyle w:val="Style"/>
        <w:ind w:left="1440" w:firstLine="720"/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</w:pPr>
    </w:p>
    <w:p w:rsidR="00D34585" w:rsidRDefault="00D34585" w:rsidP="00D34585">
      <w:pPr>
        <w:pStyle w:val="Style"/>
        <w:ind w:left="1440" w:firstLine="720"/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</w:pPr>
    </w:p>
    <w:p w:rsidR="00D34585" w:rsidRDefault="00D34585" w:rsidP="00D34585">
      <w:pPr>
        <w:pStyle w:val="Style"/>
        <w:ind w:left="1440" w:firstLine="720"/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</w:pPr>
    </w:p>
    <w:p w:rsidR="00D34585" w:rsidRDefault="00D34585" w:rsidP="00D34585">
      <w:pPr>
        <w:pStyle w:val="Style"/>
        <w:ind w:left="1440" w:firstLine="720"/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</w:pPr>
    </w:p>
    <w:p w:rsidR="00D34585" w:rsidRDefault="00D34585" w:rsidP="00D34585">
      <w:r>
        <w:t>1 mark for appropriate characteristics,</w:t>
      </w:r>
    </w:p>
    <w:p w:rsidR="00D34585" w:rsidRDefault="00D34585" w:rsidP="00D34585">
      <w:r>
        <w:t>1 mark for correctly drawn</w:t>
      </w:r>
    </w:p>
    <w:p w:rsidR="00D34585" w:rsidRDefault="00D34585" w:rsidP="00D34585">
      <w:r>
        <w:t>1 m</w:t>
      </w:r>
      <w:r w:rsidR="00C5647C">
        <w:t xml:space="preserve">ark for individuals isolated at </w:t>
      </w:r>
      <w:r>
        <w:t>bottom of key</w:t>
      </w:r>
    </w:p>
    <w:p w:rsidR="008D75F8" w:rsidRPr="00D34585" w:rsidRDefault="008D75F8" w:rsidP="00D34585">
      <w:pPr>
        <w:pStyle w:val="Style"/>
        <w:ind w:left="1440" w:firstLine="720"/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</w:pPr>
      <w:r>
        <w:rPr>
          <w:rFonts w:ascii="Times New Roman" w:hAnsi="Times New Roman" w:cs="Times New Roman"/>
          <w:color w:val="222A2B"/>
          <w:w w:val="108"/>
          <w:sz w:val="21"/>
          <w:szCs w:val="21"/>
          <w:lang w:val="en-GB" w:bidi="he-IL"/>
        </w:rPr>
        <w:t xml:space="preserve">                                                                                            </w:t>
      </w:r>
    </w:p>
    <w:p w:rsidR="008D75F8" w:rsidRDefault="008D75F8" w:rsidP="008D75F8">
      <w:pPr>
        <w:pStyle w:val="Style"/>
        <w:spacing w:line="1" w:lineRule="exact"/>
        <w:rPr>
          <w:sz w:val="2"/>
          <w:szCs w:val="2"/>
          <w:lang w:val="en-GB" w:bidi="he-IL"/>
        </w:rPr>
      </w:pPr>
      <w:r>
        <w:rPr>
          <w:lang w:val="en-GB" w:bidi="he-IL"/>
        </w:rPr>
        <w:br w:type="column"/>
      </w:r>
    </w:p>
    <w:p w:rsidR="008D75F8" w:rsidRDefault="008D75F8" w:rsidP="008D75F8">
      <w:pPr>
        <w:pStyle w:val="Style"/>
        <w:rPr>
          <w:sz w:val="2"/>
          <w:szCs w:val="2"/>
          <w:lang w:val="en-GB" w:bidi="he-IL"/>
        </w:rPr>
      </w:pPr>
    </w:p>
    <w:p w:rsidR="008D75F8" w:rsidRDefault="008D75F8" w:rsidP="008D75F8">
      <w:pPr>
        <w:pStyle w:val="Style"/>
        <w:rPr>
          <w:sz w:val="2"/>
          <w:szCs w:val="2"/>
          <w:lang w:val="en-GB" w:bidi="he-IL"/>
        </w:rPr>
        <w:sectPr w:rsidR="008D75F8">
          <w:type w:val="continuous"/>
          <w:pgSz w:w="11907" w:h="16840"/>
          <w:pgMar w:top="1488" w:right="887" w:bottom="360" w:left="1449" w:header="720" w:footer="720" w:gutter="0"/>
          <w:cols w:num="2" w:space="720" w:equalWidth="0">
            <w:col w:w="3753" w:space="364"/>
            <w:col w:w="3916"/>
          </w:cols>
          <w:noEndnote/>
        </w:sectPr>
      </w:pPr>
    </w:p>
    <w:p w:rsidR="008D75F8" w:rsidRPr="00F734A1" w:rsidRDefault="00E36349" w:rsidP="008D75F8">
      <w:pPr>
        <w:pStyle w:val="Style"/>
        <w:spacing w:line="321" w:lineRule="exact"/>
        <w:ind w:right="140"/>
        <w:rPr>
          <w:rFonts w:ascii="Cambria" w:hAnsi="Cambria"/>
          <w:color w:val="111716"/>
          <w:lang w:val="en-GB" w:bidi="he-IL"/>
        </w:rPr>
      </w:pPr>
      <w:r>
        <w:rPr>
          <w:rFonts w:ascii="Cambria" w:hAnsi="Cambria"/>
          <w:color w:val="111716"/>
          <w:lang w:val="en-GB" w:bidi="he-IL"/>
        </w:rPr>
        <w:lastRenderedPageBreak/>
        <w:t>1</w:t>
      </w:r>
      <w:r w:rsidR="007E5A6A">
        <w:rPr>
          <w:rFonts w:ascii="Cambria" w:hAnsi="Cambria"/>
          <w:color w:val="111716"/>
          <w:lang w:val="en-GB" w:bidi="he-IL"/>
        </w:rPr>
        <w:t>6.</w:t>
      </w:r>
      <w:r w:rsidR="008D75F8" w:rsidRPr="00AD7F9F">
        <w:rPr>
          <w:rFonts w:ascii="Cambria" w:hAnsi="Cambria"/>
          <w:color w:val="111716"/>
          <w:lang w:val="en-GB" w:bidi="he-IL"/>
        </w:rPr>
        <w:t xml:space="preserve"> Use the key to identify the </w:t>
      </w:r>
      <w:r w:rsidR="00661908">
        <w:rPr>
          <w:rFonts w:ascii="Cambria" w:hAnsi="Cambria"/>
          <w:color w:val="111716"/>
          <w:lang w:val="en-GB" w:bidi="he-IL"/>
        </w:rPr>
        <w:t>name of each alien below.</w:t>
      </w:r>
      <w:r w:rsidR="00D32971">
        <w:rPr>
          <w:rFonts w:ascii="Cambria" w:hAnsi="Cambria"/>
          <w:color w:val="111716"/>
          <w:lang w:val="en-GB" w:bidi="he-IL"/>
        </w:rPr>
        <w:tab/>
      </w:r>
      <w:r w:rsidR="00D32971">
        <w:rPr>
          <w:rFonts w:ascii="Cambria" w:hAnsi="Cambria"/>
          <w:color w:val="111716"/>
          <w:lang w:val="en-GB" w:bidi="he-IL"/>
        </w:rPr>
        <w:tab/>
      </w:r>
      <w:r w:rsidR="00DA4B8C">
        <w:rPr>
          <w:rFonts w:ascii="Cambria" w:hAnsi="Cambria"/>
          <w:color w:val="111716"/>
          <w:lang w:val="en-GB" w:bidi="he-IL"/>
        </w:rPr>
        <w:t>(</w:t>
      </w:r>
      <w:r w:rsidR="00661908">
        <w:rPr>
          <w:rFonts w:ascii="Cambria" w:hAnsi="Cambria"/>
          <w:color w:val="111716"/>
          <w:lang w:val="en-GB" w:bidi="he-IL"/>
        </w:rPr>
        <w:t>5</w:t>
      </w:r>
      <w:r w:rsidR="00E8213F">
        <w:rPr>
          <w:rFonts w:ascii="Cambria" w:hAnsi="Cambria"/>
          <w:color w:val="111716"/>
          <w:lang w:val="en-GB" w:bidi="he-IL"/>
        </w:rPr>
        <w:t xml:space="preserve"> marks)</w:t>
      </w:r>
      <w:r w:rsidR="008D75F8" w:rsidRPr="00AD7F9F">
        <w:rPr>
          <w:rFonts w:ascii="Cambria" w:hAnsi="Cambria"/>
          <w:color w:val="111716"/>
          <w:lang w:val="en-GB" w:bidi="he-IL"/>
        </w:rPr>
        <w:br/>
      </w:r>
    </w:p>
    <w:p w:rsidR="008D75F8" w:rsidRPr="00F734A1" w:rsidRDefault="008D75F8" w:rsidP="008D75F8">
      <w:pPr>
        <w:pStyle w:val="Style"/>
        <w:rPr>
          <w:rFonts w:ascii="Cambria" w:hAnsi="Cambria"/>
          <w:lang w:val="en-GB" w:bidi="he-IL"/>
        </w:rPr>
        <w:sectPr w:rsidR="008D75F8" w:rsidRPr="00F734A1">
          <w:pgSz w:w="11907" w:h="16840"/>
          <w:pgMar w:top="907" w:right="819" w:bottom="360" w:left="1147" w:header="720" w:footer="720" w:gutter="0"/>
          <w:cols w:space="720"/>
          <w:noEndnote/>
        </w:sectPr>
      </w:pPr>
    </w:p>
    <w:p w:rsidR="008D75F8" w:rsidRPr="00661908" w:rsidRDefault="008D75F8" w:rsidP="008D75F8">
      <w:pPr>
        <w:pStyle w:val="Style"/>
        <w:spacing w:line="254" w:lineRule="exact"/>
        <w:rPr>
          <w:sz w:val="28"/>
          <w:szCs w:val="28"/>
          <w:lang w:val="en-GB" w:bidi="he-IL"/>
        </w:rPr>
      </w:pP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  <w:r w:rsidRPr="00661908">
        <w:rPr>
          <w:rFonts w:ascii="Arial" w:hAnsi="Arial" w:cs="Arial"/>
          <w:b/>
          <w:bCs/>
          <w:color w:val="000000"/>
          <w:sz w:val="28"/>
          <w:szCs w:val="28"/>
        </w:rPr>
        <w:t>Alien Dichotomous Key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1. A. Does the alien have feet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?…………………………..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Go to statement 2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feet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.Go to statement 7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2. A. Does the alien have socks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?………………………..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Go to statement 3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socks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.Go to statement 5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3. A. Does the alien have antennae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.Go to statement 4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antennae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It is alien K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4. A. Does the alien have two eyes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.It is alien R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less than two eyes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?……………..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It is alien M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5. A. Does the alien have toes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.Go to statement 6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toes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It is alien T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6. A. Does the alien have long hair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.It is alien Z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long hair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.It is alien N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7. A. Does the alien have eyes on stalks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.Go to statement 8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eyes not on stalks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Go to statement 9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8. A. Does the alien have a nose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.It is alien X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nose</w:t>
      </w:r>
      <w:proofErr w:type="gramStart"/>
      <w:r w:rsidR="00661908" w:rsidRPr="00661908">
        <w:rPr>
          <w:rFonts w:ascii="Arial" w:hAnsi="Arial" w:cs="Arial"/>
          <w:color w:val="000000"/>
          <w:sz w:val="28"/>
          <w:szCs w:val="28"/>
        </w:rPr>
        <w:t>?………………………</w:t>
      </w:r>
      <w:proofErr w:type="gramEnd"/>
      <w:r w:rsidR="00661908" w:rsidRPr="00661908">
        <w:rPr>
          <w:rFonts w:ascii="Arial" w:hAnsi="Arial" w:cs="Arial"/>
          <w:color w:val="000000"/>
          <w:sz w:val="28"/>
          <w:szCs w:val="28"/>
        </w:rPr>
        <w:t>It is alien Y</w:t>
      </w:r>
    </w:p>
    <w:p w:rsidR="00661908" w:rsidRPr="00661908" w:rsidRDefault="00661908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661908">
        <w:rPr>
          <w:rFonts w:ascii="Arial" w:hAnsi="Arial" w:cs="Arial"/>
          <w:color w:val="000000"/>
          <w:sz w:val="28"/>
          <w:szCs w:val="28"/>
        </w:rPr>
        <w:t>9. A. Does the alien have arms</w:t>
      </w:r>
      <w:proofErr w:type="gramStart"/>
      <w:r w:rsidRPr="00661908">
        <w:rPr>
          <w:rFonts w:ascii="Arial" w:hAnsi="Arial" w:cs="Arial"/>
          <w:color w:val="000000"/>
          <w:sz w:val="28"/>
          <w:szCs w:val="28"/>
        </w:rPr>
        <w:t>?…………………………</w:t>
      </w:r>
      <w:proofErr w:type="gramEnd"/>
      <w:r w:rsidRPr="00661908">
        <w:rPr>
          <w:rFonts w:ascii="Arial" w:hAnsi="Arial" w:cs="Arial"/>
          <w:color w:val="000000"/>
          <w:sz w:val="28"/>
          <w:szCs w:val="28"/>
        </w:rPr>
        <w:t>It is alien V</w:t>
      </w:r>
    </w:p>
    <w:p w:rsidR="00661908" w:rsidRPr="00661908" w:rsidRDefault="00553984" w:rsidP="0066190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</w:t>
      </w:r>
      <w:r w:rsidR="00661908" w:rsidRPr="00661908">
        <w:rPr>
          <w:rFonts w:ascii="Arial" w:hAnsi="Arial" w:cs="Arial"/>
          <w:color w:val="000000"/>
          <w:sz w:val="28"/>
          <w:szCs w:val="28"/>
        </w:rPr>
        <w:t>B. Does the alien have no arms……………………….It is alien W</w:t>
      </w:r>
    </w:p>
    <w:p w:rsidR="008D75F8" w:rsidRPr="00F734A1" w:rsidRDefault="008D75F8" w:rsidP="008D75F8">
      <w:pPr>
        <w:pStyle w:val="Style"/>
        <w:rPr>
          <w:lang w:val="en-GB" w:bidi="he-IL"/>
        </w:rPr>
        <w:sectPr w:rsidR="008D75F8" w:rsidRPr="00F734A1">
          <w:type w:val="continuous"/>
          <w:pgSz w:w="11907" w:h="16840"/>
          <w:pgMar w:top="907" w:right="819" w:bottom="360" w:left="1147" w:header="720" w:footer="720" w:gutter="0"/>
          <w:cols w:space="720"/>
          <w:noEndnote/>
        </w:sectPr>
      </w:pPr>
    </w:p>
    <w:p w:rsidR="008D75F8" w:rsidRDefault="008D75F8" w:rsidP="008D75F8">
      <w:pPr>
        <w:pStyle w:val="Style"/>
        <w:rPr>
          <w:lang w:val="en-GB" w:bidi="he-IL"/>
        </w:rPr>
        <w:sectPr w:rsidR="008D75F8">
          <w:type w:val="continuous"/>
          <w:pgSz w:w="11907" w:h="16840"/>
          <w:pgMar w:top="907" w:right="819" w:bottom="360" w:left="1147" w:header="720" w:footer="720" w:gutter="0"/>
          <w:cols w:space="720"/>
          <w:noEndnote/>
        </w:sectPr>
      </w:pPr>
    </w:p>
    <w:p w:rsidR="009C6E43" w:rsidRPr="00C54C5C" w:rsidRDefault="00776156" w:rsidP="008D75F8">
      <w:pPr>
        <w:pStyle w:val="Style"/>
        <w:spacing w:line="249" w:lineRule="exact"/>
        <w:rPr>
          <w:color w:val="111716"/>
          <w:sz w:val="22"/>
          <w:szCs w:val="22"/>
          <w:lang w:val="en-GB" w:bidi="he-IL"/>
        </w:rPr>
        <w:sectPr w:rsidR="009C6E43" w:rsidRPr="00C54C5C">
          <w:type w:val="continuous"/>
          <w:pgSz w:w="11907" w:h="16840"/>
          <w:pgMar w:top="907" w:right="819" w:bottom="360" w:left="1147" w:header="720" w:footer="720" w:gutter="0"/>
          <w:cols w:space="720"/>
          <w:noEndnote/>
        </w:sectPr>
      </w:pPr>
      <w:r w:rsidRPr="00776156">
        <w:rPr>
          <w:noProof/>
          <w:color w:val="111716"/>
          <w:sz w:val="22"/>
          <w:szCs w:val="22"/>
          <w:lang w:bidi="he-IL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BD0BD9" wp14:editId="5F7C54AE">
                <wp:simplePos x="0" y="0"/>
                <wp:positionH relativeFrom="column">
                  <wp:posOffset>1734300</wp:posOffset>
                </wp:positionH>
                <wp:positionV relativeFrom="paragraph">
                  <wp:posOffset>4573385</wp:posOffset>
                </wp:positionV>
                <wp:extent cx="2784764" cy="508635"/>
                <wp:effectExtent l="0" t="0" r="15875" b="2476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4764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Pr="00776156" w:rsidRDefault="00776156" w:rsidP="00776156">
                            <w:pPr>
                              <w:rPr>
                                <w:b/>
                              </w:rPr>
                            </w:pPr>
                            <w:r w:rsidRPr="00776156">
                              <w:rPr>
                                <w:b/>
                              </w:rPr>
                              <w:t>0.5 marks each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36.55pt;margin-top:360.1pt;width:219.25pt;height:40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">
                <v:textbox>
                  <w:txbxContent>
                    <w:p w:rsidR="00776156" w:rsidRPr="00776156" w:rsidRDefault="00776156" w:rsidP="00776156">
                      <w:pPr>
                        <w:rPr>
                          <w:b/>
                        </w:rPr>
                      </w:pPr>
                      <w:r w:rsidRPr="00776156">
                        <w:rPr>
                          <w:b/>
                        </w:rPr>
                        <w:t>0.5 marks each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BD0BD9" wp14:editId="5F7C54AE">
                <wp:simplePos x="0" y="0"/>
                <wp:positionH relativeFrom="column">
                  <wp:posOffset>5419263</wp:posOffset>
                </wp:positionH>
                <wp:positionV relativeFrom="paragraph">
                  <wp:posOffset>3998076</wp:posOffset>
                </wp:positionV>
                <wp:extent cx="1018309" cy="508635"/>
                <wp:effectExtent l="0" t="0" r="10795" b="2476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26.7pt;margin-top:314.8pt;width:80.2pt;height:40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gTpJwIAAE0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">
                <v:textbox>
                  <w:txbxContent>
                    <w:p w:rsidR="00776156" w:rsidRDefault="00776156" w:rsidP="00776156">
                      <w: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46822A" wp14:editId="77FC604B">
                <wp:simplePos x="0" y="0"/>
                <wp:positionH relativeFrom="column">
                  <wp:posOffset>3964536</wp:posOffset>
                </wp:positionH>
                <wp:positionV relativeFrom="paragraph">
                  <wp:posOffset>3966903</wp:posOffset>
                </wp:positionV>
                <wp:extent cx="1018309" cy="508635"/>
                <wp:effectExtent l="0" t="0" r="10795" b="2476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12.15pt;margin-top:312.35pt;width:80.2pt;height:40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">
                <v:textbox>
                  <w:txbxContent>
                    <w:p w:rsidR="00776156" w:rsidRDefault="00776156" w:rsidP="00776156"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C8FC1E" wp14:editId="247CEE2E">
                <wp:simplePos x="0" y="0"/>
                <wp:positionH relativeFrom="column">
                  <wp:posOffset>2374726</wp:posOffset>
                </wp:positionH>
                <wp:positionV relativeFrom="paragraph">
                  <wp:posOffset>3873385</wp:posOffset>
                </wp:positionV>
                <wp:extent cx="1018309" cy="508635"/>
                <wp:effectExtent l="0" t="0" r="10795" b="2476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87pt;margin-top:305pt;width:80.2pt;height:40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">
                <v:textbox>
                  <w:txbxContent>
                    <w:p w:rsidR="00776156" w:rsidRDefault="00776156" w:rsidP="00776156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B369FA" wp14:editId="04F56F38">
                <wp:simplePos x="0" y="0"/>
                <wp:positionH relativeFrom="column">
                  <wp:posOffset>1055081</wp:posOffset>
                </wp:positionH>
                <wp:positionV relativeFrom="paragraph">
                  <wp:posOffset>3873384</wp:posOffset>
                </wp:positionV>
                <wp:extent cx="1018309" cy="508635"/>
                <wp:effectExtent l="0" t="0" r="10795" b="2476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83.1pt;margin-top:305pt;width:80.2pt;height:4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">
                <v:textbox>
                  <w:txbxContent>
                    <w:p w:rsidR="00776156" w:rsidRDefault="00776156" w:rsidP="00776156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ABEE4D" wp14:editId="10E1F730">
                <wp:simplePos x="0" y="0"/>
                <wp:positionH relativeFrom="column">
                  <wp:posOffset>-358025</wp:posOffset>
                </wp:positionH>
                <wp:positionV relativeFrom="paragraph">
                  <wp:posOffset>3883775</wp:posOffset>
                </wp:positionV>
                <wp:extent cx="1018309" cy="508635"/>
                <wp:effectExtent l="0" t="0" r="10795" b="2476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28.2pt;margin-top:305.8pt;width:80.2pt;height:40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">
                <v:textbox>
                  <w:txbxContent>
                    <w:p w:rsidR="00776156" w:rsidRDefault="00776156" w:rsidP="00776156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C99059" wp14:editId="6BB38976">
                <wp:simplePos x="0" y="0"/>
                <wp:positionH relativeFrom="column">
                  <wp:posOffset>5419263</wp:posOffset>
                </wp:positionH>
                <wp:positionV relativeFrom="paragraph">
                  <wp:posOffset>1701684</wp:posOffset>
                </wp:positionV>
                <wp:extent cx="1018309" cy="508635"/>
                <wp:effectExtent l="0" t="0" r="10795" b="2476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26.7pt;margin-top:134pt;width:80.2pt;height:4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">
                <v:textbox>
                  <w:txbxContent>
                    <w:p w:rsidR="00776156" w:rsidRDefault="00776156" w:rsidP="00776156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39DC65" wp14:editId="03C8FC64">
                <wp:simplePos x="0" y="0"/>
                <wp:positionH relativeFrom="column">
                  <wp:posOffset>3964536</wp:posOffset>
                </wp:positionH>
                <wp:positionV relativeFrom="paragraph">
                  <wp:posOffset>1722466</wp:posOffset>
                </wp:positionV>
                <wp:extent cx="1018309" cy="508635"/>
                <wp:effectExtent l="0" t="0" r="10795" b="2476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12.15pt;margin-top:135.65pt;width:80.2pt;height:40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">
                <v:textbox>
                  <w:txbxContent>
                    <w:p w:rsidR="00776156" w:rsidRDefault="00776156" w:rsidP="00776156"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A7DE1B" wp14:editId="4F009D2E">
                <wp:simplePos x="0" y="0"/>
                <wp:positionH relativeFrom="column">
                  <wp:posOffset>2499418</wp:posOffset>
                </wp:positionH>
                <wp:positionV relativeFrom="paragraph">
                  <wp:posOffset>1722466</wp:posOffset>
                </wp:positionV>
                <wp:extent cx="1018309" cy="508635"/>
                <wp:effectExtent l="0" t="0" r="10795" b="2476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96.8pt;margin-top:135.65pt;width:80.2pt;height:40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">
                <v:textbox>
                  <w:txbxContent>
                    <w:p w:rsidR="00776156" w:rsidRDefault="00776156" w:rsidP="00776156">
                      <w: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B2E1D1" wp14:editId="638DF5BA">
                <wp:simplePos x="0" y="0"/>
                <wp:positionH relativeFrom="column">
                  <wp:posOffset>1058891</wp:posOffset>
                </wp:positionH>
                <wp:positionV relativeFrom="paragraph">
                  <wp:posOffset>1726276</wp:posOffset>
                </wp:positionV>
                <wp:extent cx="1018309" cy="508635"/>
                <wp:effectExtent l="0" t="0" r="10795" b="2476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83.4pt;margin-top:135.95pt;width:80.2pt;height:40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">
                <v:textbox>
                  <w:txbxContent>
                    <w:p w:rsidR="00776156" w:rsidRDefault="00776156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776156">
        <w:rPr>
          <w:noProof/>
          <w:color w:val="111716"/>
          <w:sz w:val="22"/>
          <w:szCs w:val="22"/>
          <w:lang w:bidi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editId="36B11C9B">
                <wp:simplePos x="0" y="0"/>
                <wp:positionH relativeFrom="column">
                  <wp:posOffset>-322753</wp:posOffset>
                </wp:positionH>
                <wp:positionV relativeFrom="paragraph">
                  <wp:posOffset>1725699</wp:posOffset>
                </wp:positionV>
                <wp:extent cx="987137" cy="509155"/>
                <wp:effectExtent l="0" t="0" r="22860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137" cy="509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156" w:rsidRDefault="00776156" w:rsidP="00776156">
                            <w:r>
                              <w:t>K</w:t>
                            </w:r>
                          </w:p>
                          <w:p w:rsidR="00776156" w:rsidRDefault="007761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25.4pt;margin-top:135.9pt;width:77.75pt;height:40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">
                <v:textbox>
                  <w:txbxContent>
                    <w:p w:rsidR="00776156" w:rsidRDefault="00776156" w:rsidP="00776156">
                      <w:r>
                        <w:t>K</w:t>
                      </w:r>
                    </w:p>
                    <w:p w:rsidR="00776156" w:rsidRDefault="00776156"/>
                  </w:txbxContent>
                </v:textbox>
              </v:shape>
            </w:pict>
          </mc:Fallback>
        </mc:AlternateContent>
      </w:r>
      <w:r w:rsidR="00661908">
        <w:rPr>
          <w:noProof/>
        </w:rPr>
        <w:drawing>
          <wp:anchor distT="0" distB="0" distL="114300" distR="114300" simplePos="0" relativeHeight="251693056" behindDoc="0" locked="0" layoutInCell="1" allowOverlap="1" wp14:anchorId="530B55A8" wp14:editId="74E1F9A0">
            <wp:simplePos x="0" y="0"/>
            <wp:positionH relativeFrom="column">
              <wp:posOffset>-437515</wp:posOffset>
            </wp:positionH>
            <wp:positionV relativeFrom="paragraph">
              <wp:posOffset>319405</wp:posOffset>
            </wp:positionV>
            <wp:extent cx="7034530" cy="424561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53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B5F" w:rsidRDefault="00E36349" w:rsidP="00225B5F">
      <w:r>
        <w:lastRenderedPageBreak/>
        <w:t>1</w:t>
      </w:r>
      <w:r w:rsidR="007E5A6A">
        <w:t xml:space="preserve">7. </w:t>
      </w:r>
      <w:r w:rsidR="00092DA0">
        <w:t xml:space="preserve">Classify </w:t>
      </w:r>
      <w:r w:rsidR="007E5A6A">
        <w:t>the following living things</w:t>
      </w:r>
      <w:r w:rsidR="00D32971">
        <w:t xml:space="preserve"> </w:t>
      </w:r>
      <w:r w:rsidR="00146E6D" w:rsidRPr="00146E6D">
        <w:rPr>
          <w:b/>
        </w:rPr>
        <w:t>0.5 marks each correct thing</w:t>
      </w:r>
      <w:r w:rsidR="007E5A6A">
        <w:br/>
      </w:r>
      <w:r w:rsidR="007E5A6A">
        <w:br/>
        <w:t>a) Dog</w:t>
      </w:r>
      <w:r w:rsidR="005A3016">
        <w:t xml:space="preserve"> (1.5 marks)</w:t>
      </w:r>
    </w:p>
    <w:p w:rsidR="00092DA0" w:rsidRDefault="007E5A6A" w:rsidP="00225B5F">
      <w:r>
        <w:rPr>
          <w:noProof/>
        </w:rPr>
        <w:drawing>
          <wp:anchor distT="0" distB="0" distL="114300" distR="114300" simplePos="0" relativeHeight="251679744" behindDoc="0" locked="0" layoutInCell="1" allowOverlap="1" wp14:anchorId="663165A1" wp14:editId="1014CBED">
            <wp:simplePos x="0" y="0"/>
            <wp:positionH relativeFrom="column">
              <wp:posOffset>-62230</wp:posOffset>
            </wp:positionH>
            <wp:positionV relativeFrom="paragraph">
              <wp:posOffset>156845</wp:posOffset>
            </wp:positionV>
            <wp:extent cx="3721100" cy="2015490"/>
            <wp:effectExtent l="0" t="0" r="0" b="3810"/>
            <wp:wrapSquare wrapText="bothSides"/>
            <wp:docPr id="291" name="Picture 291" descr="Image result for border collie pup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order collie pupp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DA0" w:rsidRDefault="007E5A6A" w:rsidP="00225B5F">
      <w:r>
        <w:t>Kingdom</w:t>
      </w:r>
      <w:r w:rsidR="00146E6D">
        <w:t xml:space="preserve"> </w:t>
      </w:r>
      <w:r w:rsidR="00146E6D" w:rsidRPr="00146E6D">
        <w:rPr>
          <w:b/>
        </w:rPr>
        <w:t>- Animalia</w:t>
      </w:r>
      <w:r>
        <w:br/>
      </w:r>
      <w:r>
        <w:br/>
        <w:t>_____________________________</w:t>
      </w:r>
      <w:r>
        <w:br/>
      </w:r>
      <w:r>
        <w:br/>
        <w:t>Phylum</w:t>
      </w:r>
      <w:r w:rsidR="00146E6D">
        <w:t xml:space="preserve"> </w:t>
      </w:r>
      <w:r w:rsidR="00146E6D" w:rsidRPr="00146E6D">
        <w:rPr>
          <w:b/>
        </w:rPr>
        <w:t>- Chordata</w:t>
      </w:r>
      <w:r>
        <w:br/>
      </w:r>
      <w:r>
        <w:br/>
        <w:t>_____________________________</w:t>
      </w:r>
      <w:r>
        <w:br/>
      </w:r>
      <w:r>
        <w:br/>
        <w:t>Class</w:t>
      </w:r>
      <w:r w:rsidR="00146E6D">
        <w:t xml:space="preserve">- </w:t>
      </w:r>
      <w:r w:rsidR="00146E6D" w:rsidRPr="00146E6D">
        <w:rPr>
          <w:b/>
        </w:rPr>
        <w:t>Mammal</w:t>
      </w:r>
      <w:r>
        <w:br/>
      </w:r>
      <w:r>
        <w:br/>
        <w:t>_____________________________</w:t>
      </w:r>
    </w:p>
    <w:p w:rsidR="00300042" w:rsidRDefault="00300042" w:rsidP="00225B5F"/>
    <w:p w:rsidR="00300042" w:rsidRDefault="00300042" w:rsidP="00225B5F"/>
    <w:p w:rsidR="00092DA0" w:rsidRDefault="00E62FE8" w:rsidP="007E5A6A">
      <w:r w:rsidRPr="00E62FE8">
        <w:rPr>
          <w:noProof/>
        </w:rPr>
        <w:drawing>
          <wp:anchor distT="0" distB="0" distL="114300" distR="114300" simplePos="0" relativeHeight="251683840" behindDoc="0" locked="0" layoutInCell="1" allowOverlap="1" wp14:anchorId="55590088" wp14:editId="52764B47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2961005" cy="2092960"/>
            <wp:effectExtent l="0" t="0" r="0" b="2540"/>
            <wp:wrapSquare wrapText="bothSides"/>
            <wp:docPr id="298" name="Picture 298" descr="Image result for fr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fro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A6A">
        <w:t>b) Frog</w:t>
      </w:r>
      <w:r w:rsidR="005A3016">
        <w:t xml:space="preserve"> (1.5 marks)</w:t>
      </w:r>
    </w:p>
    <w:p w:rsidR="00E62FE8" w:rsidRDefault="00E62FE8" w:rsidP="00E62FE8">
      <w:r>
        <w:t>Kingdom</w:t>
      </w:r>
      <w:r w:rsidR="00146E6D" w:rsidRPr="00146E6D">
        <w:rPr>
          <w:b/>
        </w:rPr>
        <w:t>- Animalia</w:t>
      </w:r>
      <w:r>
        <w:br/>
      </w:r>
      <w:r>
        <w:br/>
        <w:t>_____________________________</w:t>
      </w:r>
      <w:r>
        <w:br/>
      </w:r>
      <w:r>
        <w:br/>
        <w:t>Phylum</w:t>
      </w:r>
      <w:r w:rsidR="00146E6D" w:rsidRPr="00146E6D">
        <w:rPr>
          <w:b/>
        </w:rPr>
        <w:t>- Chordata</w:t>
      </w:r>
      <w:r>
        <w:br/>
      </w:r>
      <w:r>
        <w:br/>
        <w:t>_____________________________</w:t>
      </w:r>
      <w:r>
        <w:br/>
      </w:r>
      <w:r>
        <w:br/>
        <w:t>Class</w:t>
      </w:r>
      <w:r w:rsidR="00146E6D">
        <w:t xml:space="preserve"> - </w:t>
      </w:r>
      <w:r w:rsidR="00146E6D" w:rsidRPr="00146E6D">
        <w:rPr>
          <w:b/>
        </w:rPr>
        <w:t>Amphibian</w:t>
      </w:r>
      <w:r>
        <w:br/>
      </w:r>
      <w:r>
        <w:br/>
        <w:t>_____________________________</w:t>
      </w:r>
    </w:p>
    <w:p w:rsidR="009B405C" w:rsidRDefault="009B405C" w:rsidP="00E62FE8"/>
    <w:p w:rsidR="009B405C" w:rsidRDefault="009B405C" w:rsidP="00E62FE8">
      <w:r>
        <w:br/>
      </w:r>
    </w:p>
    <w:p w:rsidR="009B405C" w:rsidRDefault="009B405C" w:rsidP="009B405C">
      <w:r>
        <w:t>c) Turtle</w:t>
      </w:r>
      <w:r w:rsidR="005A3016">
        <w:t xml:space="preserve"> (1.5 marks)</w:t>
      </w:r>
    </w:p>
    <w:p w:rsidR="009B405C" w:rsidRDefault="009B405C" w:rsidP="009B405C">
      <w:r w:rsidRPr="009B405C">
        <w:rPr>
          <w:noProof/>
        </w:rPr>
        <w:drawing>
          <wp:anchor distT="0" distB="0" distL="114300" distR="114300" simplePos="0" relativeHeight="251684864" behindDoc="0" locked="0" layoutInCell="1" allowOverlap="1" wp14:anchorId="65381D18" wp14:editId="34C10899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3714115" cy="2088515"/>
            <wp:effectExtent l="0" t="0" r="635" b="6985"/>
            <wp:wrapSquare wrapText="bothSides"/>
            <wp:docPr id="1" name="Picture 1" descr="Image result for Tur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urt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405C" w:rsidRDefault="009B405C" w:rsidP="009B405C">
      <w:r>
        <w:t>Kingdom</w:t>
      </w:r>
      <w:r w:rsidR="00146E6D" w:rsidRPr="00146E6D">
        <w:rPr>
          <w:b/>
        </w:rPr>
        <w:t>- Animalia</w:t>
      </w:r>
      <w:r>
        <w:br/>
      </w:r>
      <w:r>
        <w:br/>
        <w:t>___________________________</w:t>
      </w:r>
      <w:r>
        <w:br/>
      </w:r>
      <w:r>
        <w:br/>
        <w:t>Phylum</w:t>
      </w:r>
      <w:r w:rsidR="00146E6D" w:rsidRPr="00146E6D">
        <w:rPr>
          <w:b/>
        </w:rPr>
        <w:t>- Chordata</w:t>
      </w:r>
      <w:r>
        <w:br/>
      </w:r>
      <w:r>
        <w:br/>
        <w:t>___________________________</w:t>
      </w:r>
      <w:r>
        <w:br/>
      </w:r>
      <w:r>
        <w:br/>
        <w:t>Class</w:t>
      </w:r>
      <w:r w:rsidR="00146E6D">
        <w:t xml:space="preserve"> - </w:t>
      </w:r>
      <w:r w:rsidR="00146E6D" w:rsidRPr="00146E6D">
        <w:rPr>
          <w:b/>
        </w:rPr>
        <w:t>Reptile</w:t>
      </w:r>
      <w:r>
        <w:br/>
      </w:r>
      <w:r>
        <w:br/>
        <w:t>___________________________</w:t>
      </w:r>
    </w:p>
    <w:p w:rsidR="009B405C" w:rsidRDefault="009B405C" w:rsidP="009B405C"/>
    <w:p w:rsidR="009B405C" w:rsidRDefault="009B405C" w:rsidP="009B405C"/>
    <w:p w:rsidR="009B405C" w:rsidRDefault="009B405C" w:rsidP="009B405C"/>
    <w:p w:rsidR="009B405C" w:rsidRDefault="009B405C" w:rsidP="009B405C"/>
    <w:p w:rsidR="009B405C" w:rsidRDefault="009B405C" w:rsidP="009B405C"/>
    <w:p w:rsidR="009B405C" w:rsidRDefault="009B405C" w:rsidP="009B405C">
      <w:r>
        <w:lastRenderedPageBreak/>
        <w:t>d)  Snail</w:t>
      </w:r>
      <w:r w:rsidR="005A3016">
        <w:t xml:space="preserve"> (1 mark)</w:t>
      </w:r>
    </w:p>
    <w:p w:rsidR="009B405C" w:rsidRDefault="009B405C" w:rsidP="009B405C">
      <w:r w:rsidRPr="009B405C">
        <w:rPr>
          <w:noProof/>
        </w:rPr>
        <w:drawing>
          <wp:anchor distT="0" distB="0" distL="114300" distR="114300" simplePos="0" relativeHeight="251685888" behindDoc="0" locked="0" layoutInCell="1" allowOverlap="1" wp14:anchorId="14694379" wp14:editId="254E36A0">
            <wp:simplePos x="0" y="0"/>
            <wp:positionH relativeFrom="column">
              <wp:posOffset>10160</wp:posOffset>
            </wp:positionH>
            <wp:positionV relativeFrom="paragraph">
              <wp:posOffset>177800</wp:posOffset>
            </wp:positionV>
            <wp:extent cx="2711450" cy="1442085"/>
            <wp:effectExtent l="0" t="0" r="0" b="5715"/>
            <wp:wrapSquare wrapText="bothSides"/>
            <wp:docPr id="3" name="Picture 3" descr="Image result for S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nai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  <w:r>
        <w:br/>
        <w:t>Kingdom</w:t>
      </w:r>
      <w:r w:rsidR="00146E6D" w:rsidRPr="00146E6D">
        <w:rPr>
          <w:b/>
        </w:rPr>
        <w:t>- Animalia</w:t>
      </w:r>
      <w:r>
        <w:br/>
      </w:r>
      <w:r>
        <w:br/>
        <w:t>___________________________</w:t>
      </w:r>
      <w:r>
        <w:br/>
      </w:r>
      <w:r>
        <w:br/>
        <w:t>Phylum</w:t>
      </w:r>
      <w:r w:rsidR="00146E6D">
        <w:t xml:space="preserve">- </w:t>
      </w:r>
      <w:r w:rsidR="00146E6D" w:rsidRPr="00146E6D">
        <w:rPr>
          <w:b/>
        </w:rPr>
        <w:t>Mollusc</w:t>
      </w:r>
      <w:r>
        <w:br/>
      </w:r>
      <w:r>
        <w:br/>
        <w:t>___________________________</w:t>
      </w:r>
      <w:r>
        <w:br/>
      </w:r>
      <w:r>
        <w:br/>
      </w:r>
    </w:p>
    <w:p w:rsidR="00661908" w:rsidRDefault="009B405C" w:rsidP="009B405C">
      <w:r>
        <w:br/>
        <w:t xml:space="preserve">e) </w:t>
      </w:r>
      <w:r w:rsidR="00661908">
        <w:t>Toadstool (</w:t>
      </w:r>
      <w:proofErr w:type="gramStart"/>
      <w:r w:rsidR="00661908">
        <w:t xml:space="preserve">0.5 </w:t>
      </w:r>
      <w:r w:rsidR="005A3016">
        <w:t xml:space="preserve"> mark</w:t>
      </w:r>
      <w:proofErr w:type="gramEnd"/>
      <w:r w:rsidR="005A3016">
        <w:t>)</w:t>
      </w:r>
      <w:r>
        <w:br/>
      </w:r>
      <w:r>
        <w:br/>
      </w:r>
      <w:r w:rsidR="00661908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523875</wp:posOffset>
            </wp:positionV>
            <wp:extent cx="2369820" cy="1579245"/>
            <wp:effectExtent l="0" t="0" r="0" b="1905"/>
            <wp:wrapSquare wrapText="bothSides"/>
            <wp:docPr id="14" name="Picture 14" descr="Image result for toads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oadstoo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Kingdom</w:t>
      </w:r>
      <w:r w:rsidR="00146E6D">
        <w:t xml:space="preserve"> - </w:t>
      </w:r>
      <w:r w:rsidR="00146E6D" w:rsidRPr="00146E6D">
        <w:rPr>
          <w:b/>
        </w:rPr>
        <w:t>Fungi</w:t>
      </w:r>
      <w:r>
        <w:br/>
      </w:r>
      <w:r>
        <w:br/>
        <w:t>___________________________</w:t>
      </w:r>
      <w:r>
        <w:br/>
      </w:r>
      <w:r>
        <w:br/>
      </w:r>
    </w:p>
    <w:p w:rsidR="00661908" w:rsidRDefault="00661908" w:rsidP="009B405C"/>
    <w:p w:rsidR="009B405C" w:rsidRDefault="009B405C" w:rsidP="009B405C">
      <w:r>
        <w:br/>
      </w:r>
    </w:p>
    <w:p w:rsidR="00E62FE8" w:rsidRDefault="00E62FE8" w:rsidP="00E62FE8"/>
    <w:p w:rsidR="009B405C" w:rsidRDefault="009B405C" w:rsidP="00E62FE8"/>
    <w:p w:rsidR="00D32971" w:rsidRDefault="009B405C" w:rsidP="00D32971">
      <w:r>
        <w:t xml:space="preserve">f)  </w:t>
      </w:r>
      <w:r w:rsidR="00D32971">
        <w:t>Bacteria</w:t>
      </w:r>
      <w:r w:rsidR="005A3016">
        <w:t xml:space="preserve"> (0.5 marks)</w:t>
      </w:r>
    </w:p>
    <w:p w:rsidR="00D32971" w:rsidRDefault="00D32971" w:rsidP="00D32971">
      <w:r w:rsidRPr="00D32971">
        <w:rPr>
          <w:noProof/>
        </w:rPr>
        <w:drawing>
          <wp:anchor distT="0" distB="0" distL="114300" distR="114300" simplePos="0" relativeHeight="251691008" behindDoc="0" locked="0" layoutInCell="1" allowOverlap="1" wp14:anchorId="51554BB2" wp14:editId="5045CCC5">
            <wp:simplePos x="0" y="0"/>
            <wp:positionH relativeFrom="column">
              <wp:posOffset>-83185</wp:posOffset>
            </wp:positionH>
            <wp:positionV relativeFrom="paragraph">
              <wp:posOffset>159385</wp:posOffset>
            </wp:positionV>
            <wp:extent cx="2424430" cy="1412875"/>
            <wp:effectExtent l="0" t="0" r="0" b="0"/>
            <wp:wrapSquare wrapText="bothSides"/>
            <wp:docPr id="15" name="Picture 15" descr="Image result for bact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acteri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971" w:rsidRDefault="00D32971" w:rsidP="00D32971"/>
    <w:p w:rsidR="00D32971" w:rsidRDefault="00D32971" w:rsidP="00D32971"/>
    <w:p w:rsidR="00D32971" w:rsidRDefault="00D32971" w:rsidP="00D32971">
      <w:r>
        <w:t>Kingdom</w:t>
      </w:r>
      <w:r w:rsidR="00146E6D">
        <w:t xml:space="preserve"> - </w:t>
      </w:r>
      <w:proofErr w:type="spellStart"/>
      <w:r w:rsidR="00146E6D" w:rsidRPr="00146E6D">
        <w:rPr>
          <w:b/>
        </w:rPr>
        <w:t>Monera</w:t>
      </w:r>
      <w:proofErr w:type="spellEnd"/>
      <w:r w:rsidRPr="00146E6D">
        <w:rPr>
          <w:b/>
        </w:rPr>
        <w:br/>
      </w:r>
      <w:r>
        <w:br/>
        <w:t>___________________________</w:t>
      </w:r>
    </w:p>
    <w:p w:rsidR="00E62FE8" w:rsidRDefault="00E62FE8" w:rsidP="00D32971"/>
    <w:p w:rsidR="00E62FE8" w:rsidRDefault="00E62FE8" w:rsidP="00E62FE8"/>
    <w:p w:rsidR="00E62FE8" w:rsidRDefault="00E62FE8" w:rsidP="007E5A6A"/>
    <w:p w:rsidR="003F4995" w:rsidRDefault="003F4995" w:rsidP="007E5A6A"/>
    <w:p w:rsidR="005A3016" w:rsidRDefault="00016C64" w:rsidP="005A3016">
      <w:r>
        <w:t xml:space="preserve">18. </w:t>
      </w:r>
      <w:r w:rsidR="003F4995">
        <w:t xml:space="preserve"> </w:t>
      </w:r>
      <w:r w:rsidR="005A3016">
        <w:t>A crocodile is a living thing.  (1.5 marks)</w:t>
      </w:r>
      <w:r w:rsidR="005A3016">
        <w:br/>
      </w:r>
    </w:p>
    <w:p w:rsidR="005A3016" w:rsidRDefault="005A3016" w:rsidP="005A3016">
      <w:r>
        <w:rPr>
          <w:noProof/>
        </w:rPr>
        <w:drawing>
          <wp:anchor distT="0" distB="0" distL="114300" distR="114300" simplePos="0" relativeHeight="251692032" behindDoc="0" locked="0" layoutInCell="1" allowOverlap="1" wp14:anchorId="2FD7E1DE" wp14:editId="0800D47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54785" cy="1090930"/>
            <wp:effectExtent l="0" t="0" r="0" b="0"/>
            <wp:wrapSquare wrapText="bothSides"/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Can you describe the features of a crocodile why they are classified as below?</w:t>
      </w:r>
    </w:p>
    <w:p w:rsidR="005A3016" w:rsidRDefault="005A3016" w:rsidP="005A3016"/>
    <w:p w:rsidR="005A3016" w:rsidRDefault="005A3016" w:rsidP="005A3016">
      <w:r>
        <w:t>Kingdom: Animalia</w:t>
      </w:r>
      <w:r>
        <w:br/>
        <w:t>Phylum: Chordata</w:t>
      </w:r>
    </w:p>
    <w:p w:rsidR="00092DA0" w:rsidRPr="00146E6D" w:rsidRDefault="005A3016" w:rsidP="00225B5F">
      <w:pPr>
        <w:rPr>
          <w:b/>
        </w:rPr>
      </w:pPr>
      <w:r>
        <w:t>Class: Reptile</w:t>
      </w:r>
      <w:r>
        <w:br/>
      </w:r>
      <w:r>
        <w:br/>
      </w:r>
      <w:r w:rsidR="00146E6D" w:rsidRPr="00146E6D">
        <w:rPr>
          <w:b/>
        </w:rPr>
        <w:t>0.5 mark for each part</w:t>
      </w:r>
      <w:bookmarkStart w:id="0" w:name="_GoBack"/>
      <w:bookmarkEnd w:id="0"/>
      <w:r w:rsidR="00146E6D" w:rsidRPr="00146E6D">
        <w:rPr>
          <w:b/>
        </w:rPr>
        <w:br/>
      </w:r>
    </w:p>
    <w:p w:rsidR="00146E6D" w:rsidRPr="00146E6D" w:rsidRDefault="00146E6D" w:rsidP="00225B5F">
      <w:pPr>
        <w:rPr>
          <w:b/>
        </w:rPr>
      </w:pPr>
      <w:proofErr w:type="spellStart"/>
      <w:proofErr w:type="gramStart"/>
      <w:r w:rsidRPr="00146E6D">
        <w:rPr>
          <w:b/>
        </w:rPr>
        <w:t>Eg</w:t>
      </w:r>
      <w:proofErr w:type="spellEnd"/>
      <w:r w:rsidRPr="00146E6D">
        <w:rPr>
          <w:b/>
        </w:rPr>
        <w:t>.</w:t>
      </w:r>
      <w:proofErr w:type="gramEnd"/>
      <w:r w:rsidRPr="00146E6D">
        <w:rPr>
          <w:b/>
        </w:rPr>
        <w:t xml:space="preserve"> Reptile – coldblooded</w:t>
      </w:r>
      <w:r w:rsidRPr="00146E6D">
        <w:rPr>
          <w:b/>
        </w:rPr>
        <w:br/>
        <w:t>Chordata – Has backbone</w:t>
      </w:r>
      <w:r w:rsidRPr="00146E6D">
        <w:rPr>
          <w:b/>
        </w:rPr>
        <w:br/>
        <w:t>Animalia – Multi-</w:t>
      </w:r>
      <w:proofErr w:type="spellStart"/>
      <w:r w:rsidRPr="00146E6D">
        <w:rPr>
          <w:b/>
        </w:rPr>
        <w:t>celluar</w:t>
      </w:r>
      <w:proofErr w:type="spellEnd"/>
      <w:r w:rsidRPr="00146E6D">
        <w:rPr>
          <w:b/>
        </w:rPr>
        <w:t xml:space="preserve"> that consumes food</w:t>
      </w:r>
    </w:p>
    <w:sectPr w:rsidR="00146E6D" w:rsidRPr="00146E6D" w:rsidSect="00225B5F">
      <w:pgSz w:w="11906" w:h="16838"/>
      <w:pgMar w:top="1440" w:right="1133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2D034F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>
    <w:nsid w:val="1BC635D9"/>
    <w:multiLevelType w:val="hybridMultilevel"/>
    <w:tmpl w:val="4824F7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83E6E"/>
    <w:multiLevelType w:val="hybridMultilevel"/>
    <w:tmpl w:val="D3141C74"/>
    <w:lvl w:ilvl="0" w:tplc="006A3A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300090"/>
    <w:multiLevelType w:val="hybridMultilevel"/>
    <w:tmpl w:val="5FEAFD2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">
    <w:nsid w:val="3E1E5295"/>
    <w:multiLevelType w:val="hybridMultilevel"/>
    <w:tmpl w:val="D3CA733A"/>
    <w:lvl w:ilvl="0" w:tplc="4A10B1A0">
      <w:start w:val="5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40" w:hanging="360"/>
      </w:pPr>
    </w:lvl>
    <w:lvl w:ilvl="2" w:tplc="0C09001B" w:tentative="1">
      <w:start w:val="1"/>
      <w:numFmt w:val="lowerRoman"/>
      <w:lvlText w:val="%3."/>
      <w:lvlJc w:val="right"/>
      <w:pPr>
        <w:ind w:left="1860" w:hanging="180"/>
      </w:pPr>
    </w:lvl>
    <w:lvl w:ilvl="3" w:tplc="0C09000F" w:tentative="1">
      <w:start w:val="1"/>
      <w:numFmt w:val="decimal"/>
      <w:lvlText w:val="%4."/>
      <w:lvlJc w:val="left"/>
      <w:pPr>
        <w:ind w:left="2580" w:hanging="360"/>
      </w:pPr>
    </w:lvl>
    <w:lvl w:ilvl="4" w:tplc="0C090019" w:tentative="1">
      <w:start w:val="1"/>
      <w:numFmt w:val="lowerLetter"/>
      <w:lvlText w:val="%5."/>
      <w:lvlJc w:val="left"/>
      <w:pPr>
        <w:ind w:left="3300" w:hanging="360"/>
      </w:pPr>
    </w:lvl>
    <w:lvl w:ilvl="5" w:tplc="0C09001B" w:tentative="1">
      <w:start w:val="1"/>
      <w:numFmt w:val="lowerRoman"/>
      <w:lvlText w:val="%6."/>
      <w:lvlJc w:val="right"/>
      <w:pPr>
        <w:ind w:left="4020" w:hanging="180"/>
      </w:pPr>
    </w:lvl>
    <w:lvl w:ilvl="6" w:tplc="0C09000F" w:tentative="1">
      <w:start w:val="1"/>
      <w:numFmt w:val="decimal"/>
      <w:lvlText w:val="%7."/>
      <w:lvlJc w:val="left"/>
      <w:pPr>
        <w:ind w:left="4740" w:hanging="360"/>
      </w:pPr>
    </w:lvl>
    <w:lvl w:ilvl="7" w:tplc="0C090019" w:tentative="1">
      <w:start w:val="1"/>
      <w:numFmt w:val="lowerLetter"/>
      <w:lvlText w:val="%8."/>
      <w:lvlJc w:val="left"/>
      <w:pPr>
        <w:ind w:left="5460" w:hanging="360"/>
      </w:pPr>
    </w:lvl>
    <w:lvl w:ilvl="8" w:tplc="0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4DF20D22"/>
    <w:multiLevelType w:val="hybridMultilevel"/>
    <w:tmpl w:val="2CA4DFBE"/>
    <w:lvl w:ilvl="0" w:tplc="0C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B4C4BE5"/>
    <w:multiLevelType w:val="hybridMultilevel"/>
    <w:tmpl w:val="A022C692"/>
    <w:lvl w:ilvl="0" w:tplc="460A776A">
      <w:start w:val="1"/>
      <w:numFmt w:val="lowerLetter"/>
      <w:lvlText w:val="(%1)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E6C00D7"/>
    <w:multiLevelType w:val="hybridMultilevel"/>
    <w:tmpl w:val="FBC20B66"/>
    <w:lvl w:ilvl="0" w:tplc="C97C3C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076375E"/>
    <w:multiLevelType w:val="hybridMultilevel"/>
    <w:tmpl w:val="194A6BB6"/>
    <w:lvl w:ilvl="0" w:tplc="DDC4389C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7A433BFF"/>
    <w:multiLevelType w:val="hybridMultilevel"/>
    <w:tmpl w:val="0F78BE4E"/>
    <w:lvl w:ilvl="0" w:tplc="CFFEC9D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0"/>
    <w:lvlOverride w:ilvl="0">
      <w:startOverride w:val="1"/>
    </w:lvlOverride>
  </w:num>
  <w:num w:numId="3">
    <w:abstractNumId w:val="7"/>
  </w:num>
  <w:num w:numId="4">
    <w:abstractNumId w:val="5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DAD"/>
    <w:rsid w:val="00016C64"/>
    <w:rsid w:val="00092DA0"/>
    <w:rsid w:val="00146E6D"/>
    <w:rsid w:val="0018242E"/>
    <w:rsid w:val="0019589E"/>
    <w:rsid w:val="001F21EE"/>
    <w:rsid w:val="00225B5F"/>
    <w:rsid w:val="00240DC0"/>
    <w:rsid w:val="00260FAC"/>
    <w:rsid w:val="002D5234"/>
    <w:rsid w:val="00300042"/>
    <w:rsid w:val="003E3F7E"/>
    <w:rsid w:val="003F4995"/>
    <w:rsid w:val="003F6DAD"/>
    <w:rsid w:val="00463552"/>
    <w:rsid w:val="004B6772"/>
    <w:rsid w:val="005059FE"/>
    <w:rsid w:val="00545B19"/>
    <w:rsid w:val="00547171"/>
    <w:rsid w:val="00553984"/>
    <w:rsid w:val="005A3016"/>
    <w:rsid w:val="005C313F"/>
    <w:rsid w:val="005F6231"/>
    <w:rsid w:val="00661908"/>
    <w:rsid w:val="00751D67"/>
    <w:rsid w:val="00776156"/>
    <w:rsid w:val="007E5A6A"/>
    <w:rsid w:val="008D0CAA"/>
    <w:rsid w:val="008D55B4"/>
    <w:rsid w:val="008D75F8"/>
    <w:rsid w:val="009B405C"/>
    <w:rsid w:val="009C6E43"/>
    <w:rsid w:val="009D6EDC"/>
    <w:rsid w:val="00A930F0"/>
    <w:rsid w:val="00AD7F9F"/>
    <w:rsid w:val="00B47A92"/>
    <w:rsid w:val="00B73743"/>
    <w:rsid w:val="00BF1C98"/>
    <w:rsid w:val="00C55C40"/>
    <w:rsid w:val="00C5647C"/>
    <w:rsid w:val="00C635D6"/>
    <w:rsid w:val="00C64D80"/>
    <w:rsid w:val="00C70E0B"/>
    <w:rsid w:val="00C95E51"/>
    <w:rsid w:val="00CB5A4C"/>
    <w:rsid w:val="00D32971"/>
    <w:rsid w:val="00D34585"/>
    <w:rsid w:val="00D56691"/>
    <w:rsid w:val="00DA18C7"/>
    <w:rsid w:val="00DA4B8C"/>
    <w:rsid w:val="00E321FA"/>
    <w:rsid w:val="00E36349"/>
    <w:rsid w:val="00E62FE8"/>
    <w:rsid w:val="00E8213F"/>
    <w:rsid w:val="00F3518D"/>
    <w:rsid w:val="00F7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DA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F6D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F6DAD"/>
    <w:rPr>
      <w:rFonts w:ascii="Tahoma" w:hAnsi="Tahoma" w:cs="Tahoma"/>
      <w:sz w:val="16"/>
      <w:szCs w:val="16"/>
    </w:rPr>
  </w:style>
  <w:style w:type="paragraph" w:customStyle="1" w:styleId="Ptablebodyfullout">
    <w:name w:val="P: table body fullout"/>
    <w:basedOn w:val="Normal"/>
    <w:rsid w:val="003F6DAD"/>
    <w:pPr>
      <w:numPr>
        <w:numId w:val="1"/>
      </w:numPr>
      <w:spacing w:before="40" w:after="80"/>
    </w:pPr>
    <w:rPr>
      <w:szCs w:val="20"/>
      <w:lang w:eastAsia="en-US"/>
    </w:rPr>
  </w:style>
  <w:style w:type="paragraph" w:customStyle="1" w:styleId="PMultiChoice1col">
    <w:name w:val="P: MultiChoice 1 col"/>
    <w:basedOn w:val="Normal"/>
    <w:rsid w:val="003F6DAD"/>
    <w:pPr>
      <w:tabs>
        <w:tab w:val="left" w:pos="340"/>
      </w:tabs>
      <w:spacing w:after="40"/>
      <w:ind w:left="340" w:hanging="340"/>
    </w:pPr>
    <w:rPr>
      <w:szCs w:val="20"/>
      <w:lang w:eastAsia="en-US"/>
    </w:rPr>
  </w:style>
  <w:style w:type="paragraph" w:styleId="ListNumber">
    <w:name w:val="List Number"/>
    <w:basedOn w:val="Normal"/>
    <w:rsid w:val="003F6DAD"/>
    <w:pPr>
      <w:numPr>
        <w:numId w:val="2"/>
      </w:numPr>
    </w:pPr>
    <w:rPr>
      <w:rFonts w:ascii="Arial" w:hAnsi="Arial" w:cs="Arial"/>
      <w:sz w:val="22"/>
      <w:szCs w:val="32"/>
    </w:rPr>
  </w:style>
  <w:style w:type="paragraph" w:styleId="ListParagraph">
    <w:name w:val="List Paragraph"/>
    <w:basedOn w:val="Normal"/>
    <w:uiPriority w:val="34"/>
    <w:qFormat/>
    <w:rsid w:val="00225B5F"/>
    <w:pPr>
      <w:ind w:left="720"/>
      <w:contextualSpacing/>
    </w:pPr>
  </w:style>
  <w:style w:type="paragraph" w:customStyle="1" w:styleId="Style31">
    <w:name w:val="Style 31"/>
    <w:basedOn w:val="Normal"/>
    <w:rsid w:val="00225B5F"/>
    <w:pPr>
      <w:widowControl w:val="0"/>
      <w:autoSpaceDE w:val="0"/>
      <w:autoSpaceDN w:val="0"/>
      <w:spacing w:before="36" w:line="192" w:lineRule="auto"/>
    </w:pPr>
    <w:rPr>
      <w:sz w:val="22"/>
      <w:szCs w:val="22"/>
      <w:lang w:val="en-US"/>
    </w:rPr>
  </w:style>
  <w:style w:type="character" w:customStyle="1" w:styleId="CharacterStyle3">
    <w:name w:val="Character Style 3"/>
    <w:rsid w:val="00225B5F"/>
    <w:rPr>
      <w:rFonts w:ascii="Bookman Old Style" w:hAnsi="Bookman Old Style" w:cs="Bookman Old Style"/>
      <w:sz w:val="23"/>
      <w:szCs w:val="23"/>
    </w:rPr>
  </w:style>
  <w:style w:type="paragraph" w:styleId="Header">
    <w:name w:val="header"/>
    <w:basedOn w:val="Normal"/>
    <w:link w:val="HeaderChar"/>
    <w:rsid w:val="00545B19"/>
    <w:pPr>
      <w:tabs>
        <w:tab w:val="center" w:pos="4153"/>
        <w:tab w:val="right" w:pos="8306"/>
      </w:tabs>
    </w:pPr>
    <w:rPr>
      <w:rFonts w:ascii="Arial" w:hAnsi="Arial" w:cs="Arial"/>
      <w:sz w:val="16"/>
      <w:szCs w:val="32"/>
    </w:rPr>
  </w:style>
  <w:style w:type="character" w:customStyle="1" w:styleId="HeaderChar">
    <w:name w:val="Header Char"/>
    <w:basedOn w:val="DefaultParagraphFont"/>
    <w:link w:val="Header"/>
    <w:rsid w:val="00545B19"/>
    <w:rPr>
      <w:rFonts w:ascii="Arial" w:hAnsi="Arial" w:cs="Arial"/>
      <w:sz w:val="16"/>
      <w:szCs w:val="32"/>
    </w:rPr>
  </w:style>
  <w:style w:type="table" w:styleId="TableGrid">
    <w:name w:val="Table Grid"/>
    <w:basedOn w:val="TableNormal"/>
    <w:rsid w:val="00545B19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">
    <w:name w:val="Style"/>
    <w:rsid w:val="008D75F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DA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F6D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F6DAD"/>
    <w:rPr>
      <w:rFonts w:ascii="Tahoma" w:hAnsi="Tahoma" w:cs="Tahoma"/>
      <w:sz w:val="16"/>
      <w:szCs w:val="16"/>
    </w:rPr>
  </w:style>
  <w:style w:type="paragraph" w:customStyle="1" w:styleId="Ptablebodyfullout">
    <w:name w:val="P: table body fullout"/>
    <w:basedOn w:val="Normal"/>
    <w:rsid w:val="003F6DAD"/>
    <w:pPr>
      <w:numPr>
        <w:numId w:val="1"/>
      </w:numPr>
      <w:spacing w:before="40" w:after="80"/>
    </w:pPr>
    <w:rPr>
      <w:szCs w:val="20"/>
      <w:lang w:eastAsia="en-US"/>
    </w:rPr>
  </w:style>
  <w:style w:type="paragraph" w:customStyle="1" w:styleId="PMultiChoice1col">
    <w:name w:val="P: MultiChoice 1 col"/>
    <w:basedOn w:val="Normal"/>
    <w:rsid w:val="003F6DAD"/>
    <w:pPr>
      <w:tabs>
        <w:tab w:val="left" w:pos="340"/>
      </w:tabs>
      <w:spacing w:after="40"/>
      <w:ind w:left="340" w:hanging="340"/>
    </w:pPr>
    <w:rPr>
      <w:szCs w:val="20"/>
      <w:lang w:eastAsia="en-US"/>
    </w:rPr>
  </w:style>
  <w:style w:type="paragraph" w:styleId="ListNumber">
    <w:name w:val="List Number"/>
    <w:basedOn w:val="Normal"/>
    <w:rsid w:val="003F6DAD"/>
    <w:pPr>
      <w:numPr>
        <w:numId w:val="2"/>
      </w:numPr>
    </w:pPr>
    <w:rPr>
      <w:rFonts w:ascii="Arial" w:hAnsi="Arial" w:cs="Arial"/>
      <w:sz w:val="22"/>
      <w:szCs w:val="32"/>
    </w:rPr>
  </w:style>
  <w:style w:type="paragraph" w:styleId="ListParagraph">
    <w:name w:val="List Paragraph"/>
    <w:basedOn w:val="Normal"/>
    <w:uiPriority w:val="34"/>
    <w:qFormat/>
    <w:rsid w:val="00225B5F"/>
    <w:pPr>
      <w:ind w:left="720"/>
      <w:contextualSpacing/>
    </w:pPr>
  </w:style>
  <w:style w:type="paragraph" w:customStyle="1" w:styleId="Style31">
    <w:name w:val="Style 31"/>
    <w:basedOn w:val="Normal"/>
    <w:rsid w:val="00225B5F"/>
    <w:pPr>
      <w:widowControl w:val="0"/>
      <w:autoSpaceDE w:val="0"/>
      <w:autoSpaceDN w:val="0"/>
      <w:spacing w:before="36" w:line="192" w:lineRule="auto"/>
    </w:pPr>
    <w:rPr>
      <w:sz w:val="22"/>
      <w:szCs w:val="22"/>
      <w:lang w:val="en-US"/>
    </w:rPr>
  </w:style>
  <w:style w:type="character" w:customStyle="1" w:styleId="CharacterStyle3">
    <w:name w:val="Character Style 3"/>
    <w:rsid w:val="00225B5F"/>
    <w:rPr>
      <w:rFonts w:ascii="Bookman Old Style" w:hAnsi="Bookman Old Style" w:cs="Bookman Old Style"/>
      <w:sz w:val="23"/>
      <w:szCs w:val="23"/>
    </w:rPr>
  </w:style>
  <w:style w:type="paragraph" w:styleId="Header">
    <w:name w:val="header"/>
    <w:basedOn w:val="Normal"/>
    <w:link w:val="HeaderChar"/>
    <w:rsid w:val="00545B19"/>
    <w:pPr>
      <w:tabs>
        <w:tab w:val="center" w:pos="4153"/>
        <w:tab w:val="right" w:pos="8306"/>
      </w:tabs>
    </w:pPr>
    <w:rPr>
      <w:rFonts w:ascii="Arial" w:hAnsi="Arial" w:cs="Arial"/>
      <w:sz w:val="16"/>
      <w:szCs w:val="32"/>
    </w:rPr>
  </w:style>
  <w:style w:type="character" w:customStyle="1" w:styleId="HeaderChar">
    <w:name w:val="Header Char"/>
    <w:basedOn w:val="DefaultParagraphFont"/>
    <w:link w:val="Header"/>
    <w:rsid w:val="00545B19"/>
    <w:rPr>
      <w:rFonts w:ascii="Arial" w:hAnsi="Arial" w:cs="Arial"/>
      <w:sz w:val="16"/>
      <w:szCs w:val="32"/>
    </w:rPr>
  </w:style>
  <w:style w:type="table" w:styleId="TableGrid">
    <w:name w:val="Table Grid"/>
    <w:basedOn w:val="TableNormal"/>
    <w:rsid w:val="00545B19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">
    <w:name w:val="Style"/>
    <w:rsid w:val="008D75F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CB5D2621</Template>
  <TotalTime>22</TotalTime>
  <Pages>8</Pages>
  <Words>714</Words>
  <Characters>4745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WHITE Elaine</dc:creator>
  <cp:lastModifiedBy>FARM Malcolm</cp:lastModifiedBy>
  <cp:revision>4</cp:revision>
  <cp:lastPrinted>2018-06-15T03:43:00Z</cp:lastPrinted>
  <dcterms:created xsi:type="dcterms:W3CDTF">2019-07-02T02:07:00Z</dcterms:created>
  <dcterms:modified xsi:type="dcterms:W3CDTF">2019-07-02T02:31:00Z</dcterms:modified>
</cp:coreProperties>
</file>