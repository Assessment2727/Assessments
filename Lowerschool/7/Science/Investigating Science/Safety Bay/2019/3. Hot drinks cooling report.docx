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D614B4" w14:textId="77777777" w:rsidR="005D0D79" w:rsidRDefault="005D0D79" w:rsidP="005D0D79">
      <w:pPr>
        <w:jc w:val="center"/>
        <w:rPr>
          <w:lang w:val="en-AU"/>
        </w:rPr>
      </w:pPr>
    </w:p>
    <w:p w14:paraId="5DE4EBB2" w14:textId="5FEA760F" w:rsidR="005D0D79" w:rsidRDefault="00DA6194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Hot Drinks</w:t>
      </w:r>
      <w:r w:rsidR="005D0D79">
        <w:rPr>
          <w:b/>
          <w:sz w:val="60"/>
          <w:szCs w:val="60"/>
          <w:lang w:val="en-AU"/>
        </w:rPr>
        <w:t xml:space="preserve"> Cooling</w:t>
      </w:r>
    </w:p>
    <w:p w14:paraId="3232EF3F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Assignment</w:t>
      </w:r>
    </w:p>
    <w:p w14:paraId="671106B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33BC1F3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68C397A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Scientific Report</w:t>
      </w:r>
    </w:p>
    <w:p w14:paraId="7C85F1FB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39A1235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5D5B5DE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2AEE9C1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B4A5E5E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5F12FA0A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60F2CD1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3F37504D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Name: ______________________</w:t>
      </w:r>
    </w:p>
    <w:p w14:paraId="481075E9" w14:textId="09BC466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Class</w:t>
      </w:r>
      <w:r w:rsidR="00575616">
        <w:rPr>
          <w:b/>
          <w:sz w:val="60"/>
          <w:szCs w:val="60"/>
          <w:lang w:val="en-AU"/>
        </w:rPr>
        <w:t>: _</w:t>
      </w:r>
      <w:r>
        <w:rPr>
          <w:b/>
          <w:sz w:val="60"/>
          <w:szCs w:val="60"/>
          <w:lang w:val="en-AU"/>
        </w:rPr>
        <w:t>_______</w:t>
      </w:r>
    </w:p>
    <w:p w14:paraId="3A88409D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823A021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9C2C457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FF319D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C333DF3" w14:textId="4735F951" w:rsidR="005D0D79" w:rsidRPr="00E9154B" w:rsidRDefault="005D0D79" w:rsidP="005D0D79">
      <w:pPr>
        <w:rPr>
          <w:b/>
          <w:sz w:val="44"/>
          <w:szCs w:val="44"/>
          <w:lang w:val="en-AU"/>
        </w:rPr>
      </w:pPr>
      <w:r w:rsidRPr="00E9154B">
        <w:rPr>
          <w:b/>
          <w:sz w:val="44"/>
          <w:szCs w:val="44"/>
          <w:lang w:val="en-AU"/>
        </w:rPr>
        <w:lastRenderedPageBreak/>
        <w:t xml:space="preserve">Log Book – </w:t>
      </w:r>
      <w:r w:rsidR="00023305">
        <w:rPr>
          <w:b/>
          <w:sz w:val="44"/>
          <w:szCs w:val="44"/>
          <w:lang w:val="en-AU"/>
        </w:rPr>
        <w:t xml:space="preserve">Hot Drinks </w:t>
      </w:r>
      <w:r w:rsidRPr="00E9154B">
        <w:rPr>
          <w:b/>
          <w:sz w:val="44"/>
          <w:szCs w:val="44"/>
          <w:lang w:val="en-AU"/>
        </w:rPr>
        <w:t>Cooling</w:t>
      </w:r>
    </w:p>
    <w:p w14:paraId="44BDC751" w14:textId="77777777" w:rsidR="005D0D79" w:rsidRDefault="005D0D79" w:rsidP="005D0D79">
      <w:pPr>
        <w:rPr>
          <w:b/>
          <w:bCs/>
          <w:u w:val="single"/>
          <w:lang w:val="en-US"/>
        </w:rPr>
      </w:pPr>
    </w:p>
    <w:p w14:paraId="3F943C94" w14:textId="77777777" w:rsidR="005D0D79" w:rsidRDefault="005D0D79" w:rsidP="005D0D79">
      <w:pPr>
        <w:rPr>
          <w:b/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Aim</w:t>
      </w:r>
      <w:r>
        <w:rPr>
          <w:b/>
          <w:bCs/>
          <w:sz w:val="28"/>
          <w:szCs w:val="28"/>
          <w:u w:val="single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34E4BE8D" w14:textId="131CBC40" w:rsidR="005D0D79" w:rsidRPr="00A12361" w:rsidRDefault="005D0D79" w:rsidP="005D0D79">
      <w:pPr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What you want to achieve in the experiment</w:t>
      </w:r>
      <w:r w:rsidR="00575616">
        <w:rPr>
          <w:bCs/>
          <w:i/>
          <w:sz w:val="28"/>
          <w:szCs w:val="28"/>
          <w:lang w:val="en-US"/>
        </w:rPr>
        <w:t>?</w:t>
      </w:r>
    </w:p>
    <w:p w14:paraId="466EF752" w14:textId="77777777" w:rsidR="005D0D79" w:rsidRPr="00575616" w:rsidRDefault="005D0D79" w:rsidP="005D0D79">
      <w:pPr>
        <w:rPr>
          <w:bCs/>
          <w:sz w:val="28"/>
          <w:szCs w:val="28"/>
          <w:lang w:val="en-US"/>
        </w:rPr>
      </w:pPr>
      <w:r w:rsidRPr="00575616">
        <w:rPr>
          <w:bCs/>
          <w:sz w:val="28"/>
          <w:szCs w:val="28"/>
          <w:lang w:val="en-US"/>
        </w:rPr>
        <w:t>________________________________________________________________________________________________________________________________________________________________________________________________</w:t>
      </w:r>
    </w:p>
    <w:p w14:paraId="31F36CA7" w14:textId="77777777" w:rsidR="005D0D79" w:rsidRDefault="005D0D79" w:rsidP="005D0D79">
      <w:pPr>
        <w:rPr>
          <w:sz w:val="28"/>
          <w:szCs w:val="28"/>
          <w:lang w:val="en-US"/>
        </w:rPr>
      </w:pPr>
    </w:p>
    <w:p w14:paraId="629C068D" w14:textId="77777777" w:rsidR="005D0D79" w:rsidRDefault="005D0D79" w:rsidP="005D0D79">
      <w:pPr>
        <w:rPr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Independent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(change)</w:t>
      </w:r>
      <w:r>
        <w:rPr>
          <w:bCs/>
          <w:sz w:val="28"/>
          <w:szCs w:val="28"/>
          <w:lang w:val="en-US"/>
        </w:rPr>
        <w:t xml:space="preserve"> __________________________</w:t>
      </w:r>
    </w:p>
    <w:p w14:paraId="1BD9B6FB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A4D8EBB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(measure)</w:t>
      </w:r>
      <w:r>
        <w:rPr>
          <w:bCs/>
          <w:sz w:val="28"/>
          <w:szCs w:val="28"/>
          <w:lang w:val="en-US"/>
        </w:rPr>
        <w:t xml:space="preserve"> ___________________________</w:t>
      </w:r>
    </w:p>
    <w:p w14:paraId="52233DC5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D0583B0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Controlled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(same)</w:t>
      </w:r>
      <w:r>
        <w:rPr>
          <w:bCs/>
          <w:sz w:val="28"/>
          <w:szCs w:val="28"/>
          <w:lang w:val="en-US"/>
        </w:rPr>
        <w:t xml:space="preserve"> ________________________________________________________________________________________________________________________________________________________________________________________________</w:t>
      </w:r>
    </w:p>
    <w:p w14:paraId="6F255F6A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7CA68DC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Hypothesis:</w:t>
      </w:r>
      <w:r>
        <w:rPr>
          <w:bCs/>
          <w:sz w:val="28"/>
          <w:szCs w:val="28"/>
          <w:lang w:val="en-US"/>
        </w:rPr>
        <w:t xml:space="preserve"> </w:t>
      </w:r>
    </w:p>
    <w:p w14:paraId="7B25836E" w14:textId="429EFA97" w:rsidR="005D0D79" w:rsidRDefault="005D0D79" w:rsidP="005D0D79">
      <w:pPr>
        <w:rPr>
          <w:sz w:val="28"/>
          <w:szCs w:val="28"/>
          <w:lang w:val="en-US"/>
        </w:rPr>
      </w:pPr>
      <w:r w:rsidRPr="00A00111">
        <w:rPr>
          <w:sz w:val="28"/>
          <w:szCs w:val="28"/>
          <w:lang w:val="en-US"/>
        </w:rPr>
        <w:t xml:space="preserve">If </w:t>
      </w:r>
      <w:r w:rsidR="00345B8A">
        <w:rPr>
          <w:sz w:val="28"/>
          <w:szCs w:val="28"/>
          <w:lang w:val="en-US"/>
        </w:rPr>
        <w:t>______________________________________________________________</w:t>
      </w:r>
      <w:r>
        <w:rPr>
          <w:sz w:val="28"/>
          <w:szCs w:val="28"/>
          <w:lang w:val="en-US"/>
        </w:rPr>
        <w:t xml:space="preserve"> then</w:t>
      </w:r>
      <w:r w:rsidR="00345B8A">
        <w:rPr>
          <w:sz w:val="28"/>
          <w:szCs w:val="28"/>
          <w:lang w:val="en-US"/>
        </w:rPr>
        <w:t>____________________________________________________________</w:t>
      </w:r>
    </w:p>
    <w:p w14:paraId="7264FA8F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6ED37FC" w14:textId="49D15760" w:rsidR="005D0D79" w:rsidRDefault="005D0D79" w:rsidP="005D0D79">
      <w:pPr>
        <w:rPr>
          <w:i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Materials and method</w:t>
      </w:r>
      <w:r>
        <w:rPr>
          <w:sz w:val="28"/>
          <w:szCs w:val="28"/>
          <w:lang w:val="en-US"/>
        </w:rPr>
        <w:t xml:space="preserve">: </w:t>
      </w:r>
    </w:p>
    <w:p w14:paraId="51580C77" w14:textId="77777777" w:rsidR="005D0D79" w:rsidRDefault="005D0D79" w:rsidP="005D0D79">
      <w:pPr>
        <w:rPr>
          <w:sz w:val="28"/>
          <w:szCs w:val="28"/>
          <w:lang w:val="en-US"/>
        </w:rPr>
      </w:pPr>
    </w:p>
    <w:tbl>
      <w:tblPr>
        <w:tblStyle w:val="TableGrid"/>
        <w:tblW w:w="9472" w:type="dxa"/>
        <w:tblLook w:val="04A0" w:firstRow="1" w:lastRow="0" w:firstColumn="1" w:lastColumn="0" w:noHBand="0" w:noVBand="1"/>
      </w:tblPr>
      <w:tblGrid>
        <w:gridCol w:w="4736"/>
        <w:gridCol w:w="4736"/>
      </w:tblGrid>
      <w:tr w:rsidR="00345B8A" w14:paraId="5DD15199" w14:textId="77777777" w:rsidTr="003012EA">
        <w:trPr>
          <w:trHeight w:val="487"/>
        </w:trPr>
        <w:tc>
          <w:tcPr>
            <w:tcW w:w="4736" w:type="dxa"/>
          </w:tcPr>
          <w:p w14:paraId="386307C5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4736" w:type="dxa"/>
          </w:tcPr>
          <w:p w14:paraId="4A2DE5AF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345B8A" w14:paraId="488B855B" w14:textId="77777777" w:rsidTr="00345B8A">
        <w:trPr>
          <w:trHeight w:val="4625"/>
        </w:trPr>
        <w:tc>
          <w:tcPr>
            <w:tcW w:w="4736" w:type="dxa"/>
          </w:tcPr>
          <w:p w14:paraId="5774EAD2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B614EBC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F1650F9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62D2FA8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E8A19A4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306B213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2EA425F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000E437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6D400A8A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CE14AF1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A04CE4C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56B3624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D08D8B9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76EFC48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234516B" w14:textId="77777777" w:rsidR="003012EA" w:rsidRDefault="003012E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4736" w:type="dxa"/>
          </w:tcPr>
          <w:p w14:paraId="6C2452DB" w14:textId="77777777" w:rsidR="00345B8A" w:rsidRDefault="00345B8A" w:rsidP="005D0D79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</w:tbl>
    <w:p w14:paraId="39E302D4" w14:textId="4732AD11" w:rsidR="005D0D79" w:rsidRDefault="00575616" w:rsidP="005D0D7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Diagram</w:t>
      </w:r>
      <w:r w:rsidR="005D0D79">
        <w:rPr>
          <w:b/>
          <w:bCs/>
          <w:sz w:val="28"/>
          <w:szCs w:val="28"/>
          <w:u w:val="single"/>
          <w:lang w:val="en-US"/>
        </w:rPr>
        <w:t>:</w:t>
      </w:r>
    </w:p>
    <w:p w14:paraId="1EBB6282" w14:textId="6F824F36" w:rsidR="00564C63" w:rsidRPr="005D0D79" w:rsidRDefault="005D0D79" w:rsidP="00345B8A">
      <w:pPr>
        <w:rPr>
          <w:color w:val="C00000"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 xml:space="preserve">Draw a scientific diagram of your set up. </w:t>
      </w:r>
    </w:p>
    <w:p w14:paraId="15BEEACC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58425838" w14:textId="77777777" w:rsidR="005D0D79" w:rsidRDefault="005D0D79" w:rsidP="005D0D79">
      <w:pPr>
        <w:rPr>
          <w:sz w:val="28"/>
          <w:szCs w:val="28"/>
        </w:rPr>
      </w:pPr>
    </w:p>
    <w:p w14:paraId="1E9CC901" w14:textId="77777777" w:rsidR="00784CEE" w:rsidRDefault="00784CEE" w:rsidP="005D0D79">
      <w:pPr>
        <w:rPr>
          <w:sz w:val="28"/>
          <w:szCs w:val="28"/>
        </w:rPr>
      </w:pPr>
    </w:p>
    <w:p w14:paraId="7FD7E98D" w14:textId="77777777" w:rsidR="00784CEE" w:rsidRDefault="00784CEE" w:rsidP="005D0D79">
      <w:pPr>
        <w:rPr>
          <w:sz w:val="28"/>
          <w:szCs w:val="28"/>
        </w:rPr>
      </w:pPr>
    </w:p>
    <w:p w14:paraId="7525C13A" w14:textId="77777777" w:rsidR="00345B8A" w:rsidRDefault="00345B8A" w:rsidP="005D0D79">
      <w:pPr>
        <w:rPr>
          <w:sz w:val="28"/>
          <w:szCs w:val="28"/>
        </w:rPr>
      </w:pPr>
    </w:p>
    <w:p w14:paraId="4472BC97" w14:textId="77777777" w:rsidR="00345B8A" w:rsidRDefault="00345B8A" w:rsidP="005D0D79">
      <w:pPr>
        <w:rPr>
          <w:sz w:val="28"/>
          <w:szCs w:val="28"/>
        </w:rPr>
      </w:pPr>
    </w:p>
    <w:p w14:paraId="00B9C3B4" w14:textId="77777777" w:rsidR="00345B8A" w:rsidRDefault="00345B8A" w:rsidP="005D0D79">
      <w:pPr>
        <w:rPr>
          <w:sz w:val="28"/>
          <w:szCs w:val="28"/>
        </w:rPr>
      </w:pPr>
    </w:p>
    <w:p w14:paraId="71957182" w14:textId="77777777" w:rsidR="00345B8A" w:rsidRDefault="00345B8A" w:rsidP="005D0D79">
      <w:pPr>
        <w:rPr>
          <w:sz w:val="28"/>
          <w:szCs w:val="28"/>
        </w:rPr>
      </w:pPr>
    </w:p>
    <w:p w14:paraId="732C6E83" w14:textId="77777777" w:rsidR="00345B8A" w:rsidRDefault="00345B8A" w:rsidP="005D0D79">
      <w:pPr>
        <w:rPr>
          <w:sz w:val="28"/>
          <w:szCs w:val="28"/>
        </w:rPr>
      </w:pPr>
    </w:p>
    <w:p w14:paraId="7E742517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8BFE1A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441DA02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D5533A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8AA641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3BCF37B3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502473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371C81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43F3A75" w14:textId="3F36EC5A" w:rsidR="005D0D79" w:rsidRDefault="00345B8A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Table</w:t>
      </w:r>
      <w:r w:rsidR="005D0D79">
        <w:rPr>
          <w:b/>
          <w:sz w:val="28"/>
          <w:szCs w:val="28"/>
          <w:u w:val="single"/>
        </w:rPr>
        <w:t>:</w:t>
      </w:r>
    </w:p>
    <w:p w14:paraId="08B25361" w14:textId="39161A8D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In the space below please construct a table of your results. </w:t>
      </w:r>
    </w:p>
    <w:p w14:paraId="0A988AA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190D0F0D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5073765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0E4F715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AE7AEDC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52BD34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D56700B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81510A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B2D2C38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5F060761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0556066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50417CE8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B61AD0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D3853E3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4F72407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382DDE0F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52ACC428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8EE2326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2005759B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FA89407" w14:textId="5E0FCE05" w:rsidR="00345B8A" w:rsidRDefault="00345B8A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Graph</w:t>
      </w:r>
    </w:p>
    <w:p w14:paraId="1143B0D4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CE37826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6D85406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B606D71" w14:textId="477EEB8A" w:rsidR="00345B8A" w:rsidRDefault="00345B8A" w:rsidP="005D0D79">
      <w:pPr>
        <w:rPr>
          <w:b/>
          <w:sz w:val="28"/>
          <w:szCs w:val="28"/>
          <w:u w:val="single"/>
        </w:rPr>
      </w:pPr>
      <w:r>
        <w:rPr>
          <w:noProof/>
          <w:lang w:val="en-AU" w:eastAsia="en-AU"/>
        </w:rPr>
        <w:drawing>
          <wp:inline distT="0" distB="0" distL="0" distR="0" wp14:anchorId="6B1EE6D2" wp14:editId="1346061D">
            <wp:extent cx="5790730" cy="728330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532" t="14418" r="62617" b="7442"/>
                    <a:stretch/>
                  </pic:blipFill>
                  <pic:spPr bwMode="auto">
                    <a:xfrm>
                      <a:off x="0" y="0"/>
                      <a:ext cx="5803933" cy="729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9331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A42A47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9ACC8D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5EC681A" w14:textId="77777777" w:rsidR="005D0D79" w:rsidRDefault="005D0D79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Discussion</w:t>
      </w:r>
    </w:p>
    <w:p w14:paraId="0065308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E628C4E" w14:textId="6A31257D" w:rsidR="004C2047" w:rsidRDefault="004C2047" w:rsidP="004C2047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fastest?</w:t>
      </w:r>
      <w:r w:rsidR="00B71F9A">
        <w:rPr>
          <w:i/>
          <w:sz w:val="28"/>
          <w:szCs w:val="28"/>
        </w:rPr>
        <w:t xml:space="preserve"> How do you know?</w:t>
      </w:r>
    </w:p>
    <w:p w14:paraId="25AD8100" w14:textId="77777777" w:rsidR="004C2047" w:rsidRPr="0038053A" w:rsidRDefault="004C2047" w:rsidP="004C20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C3AAFCD" w14:textId="77777777" w:rsidR="004C2047" w:rsidRDefault="004C2047" w:rsidP="004C2047">
      <w:pPr>
        <w:rPr>
          <w:i/>
          <w:sz w:val="28"/>
          <w:szCs w:val="28"/>
        </w:rPr>
      </w:pPr>
    </w:p>
    <w:p w14:paraId="4276F3EF" w14:textId="7A781036" w:rsidR="004C2047" w:rsidRDefault="004C2047" w:rsidP="004C2047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slowest?</w:t>
      </w:r>
      <w:r w:rsidR="00B71F9A">
        <w:rPr>
          <w:i/>
          <w:sz w:val="28"/>
          <w:szCs w:val="28"/>
        </w:rPr>
        <w:t xml:space="preserve"> How do you know?</w:t>
      </w:r>
    </w:p>
    <w:p w14:paraId="6878F4F5" w14:textId="77777777" w:rsidR="004C2047" w:rsidRPr="0038053A" w:rsidRDefault="004C2047" w:rsidP="004C20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35A52BE" w14:textId="77777777" w:rsidR="004C2047" w:rsidRDefault="004C2047" w:rsidP="004C2047">
      <w:pPr>
        <w:rPr>
          <w:i/>
          <w:sz w:val="28"/>
          <w:szCs w:val="28"/>
        </w:rPr>
      </w:pPr>
    </w:p>
    <w:p w14:paraId="72848B48" w14:textId="120B2F85" w:rsidR="004C2047" w:rsidRDefault="004C2047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Was your hypothesis supported?</w:t>
      </w:r>
    </w:p>
    <w:p w14:paraId="50DFC8A4" w14:textId="7813AF71" w:rsidR="004C2047" w:rsidRPr="004C2047" w:rsidRDefault="004C2047" w:rsidP="005D0D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________________________________________________________________________________________________________________________________</w:t>
      </w:r>
    </w:p>
    <w:p w14:paraId="71716283" w14:textId="77777777" w:rsidR="004C2047" w:rsidRDefault="004C2047" w:rsidP="005D0D79">
      <w:pPr>
        <w:rPr>
          <w:i/>
          <w:sz w:val="28"/>
          <w:szCs w:val="28"/>
        </w:rPr>
      </w:pPr>
    </w:p>
    <w:p w14:paraId="25DD34D3" w14:textId="741F5726" w:rsidR="004C2047" w:rsidRDefault="004C2047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What data from your graph/table helped you decide if your hypothesis was supported or not?</w:t>
      </w:r>
    </w:p>
    <w:p w14:paraId="2C05B10D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1660A33" w14:textId="77777777" w:rsidR="00575616" w:rsidRPr="0038053A" w:rsidRDefault="00345B8A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________________________________________________________________________________________________________________________________</w:t>
      </w:r>
      <w:r w:rsidR="00575616">
        <w:rPr>
          <w:sz w:val="28"/>
          <w:szCs w:val="28"/>
          <w:lang w:val="en-US"/>
        </w:rPr>
        <w:t>_______________________________</w:t>
      </w:r>
      <w:bookmarkStart w:id="0" w:name="_GoBack"/>
      <w:bookmarkEnd w:id="0"/>
      <w:r w:rsidR="00575616">
        <w:rPr>
          <w:sz w:val="28"/>
          <w:szCs w:val="28"/>
          <w:lang w:val="en-US"/>
        </w:rPr>
        <w:t>_________________________________</w:t>
      </w:r>
    </w:p>
    <w:p w14:paraId="085C25C8" w14:textId="77777777" w:rsidR="004C2047" w:rsidRDefault="004C2047" w:rsidP="004C2047">
      <w:pPr>
        <w:rPr>
          <w:i/>
          <w:sz w:val="28"/>
          <w:szCs w:val="28"/>
        </w:rPr>
      </w:pPr>
    </w:p>
    <w:p w14:paraId="5DAD9001" w14:textId="77777777" w:rsidR="004C2047" w:rsidRDefault="004C2047" w:rsidP="00784CEE">
      <w:pPr>
        <w:rPr>
          <w:sz w:val="28"/>
          <w:szCs w:val="28"/>
          <w:u w:val="single"/>
          <w:lang w:val="en-US"/>
        </w:rPr>
      </w:pPr>
    </w:p>
    <w:p w14:paraId="30441A43" w14:textId="77777777" w:rsidR="00784CEE" w:rsidRPr="00345B8A" w:rsidRDefault="00784CEE" w:rsidP="00784CEE">
      <w:pPr>
        <w:rPr>
          <w:b/>
          <w:sz w:val="28"/>
          <w:szCs w:val="28"/>
          <w:u w:val="single"/>
          <w:lang w:val="en-US"/>
        </w:rPr>
      </w:pPr>
      <w:r w:rsidRPr="00345B8A">
        <w:rPr>
          <w:b/>
          <w:sz w:val="28"/>
          <w:szCs w:val="28"/>
          <w:u w:val="single"/>
          <w:lang w:val="en-US"/>
        </w:rPr>
        <w:t>Evaluation</w:t>
      </w:r>
    </w:p>
    <w:p w14:paraId="3FB0555B" w14:textId="6D0B7BBC" w:rsidR="00784CEE" w:rsidRDefault="004C2047" w:rsidP="00784CEE">
      <w:pPr>
        <w:rPr>
          <w:i/>
          <w:sz w:val="28"/>
          <w:szCs w:val="28"/>
        </w:rPr>
      </w:pPr>
      <w:r>
        <w:rPr>
          <w:i/>
          <w:sz w:val="28"/>
          <w:szCs w:val="28"/>
        </w:rPr>
        <w:t>List two</w:t>
      </w:r>
      <w:r w:rsidR="00784CEE">
        <w:rPr>
          <w:i/>
          <w:sz w:val="28"/>
          <w:szCs w:val="28"/>
        </w:rPr>
        <w:t xml:space="preserve"> problems </w:t>
      </w:r>
      <w:r>
        <w:rPr>
          <w:i/>
          <w:sz w:val="28"/>
          <w:szCs w:val="28"/>
        </w:rPr>
        <w:t xml:space="preserve">you encountered </w:t>
      </w:r>
      <w:r w:rsidR="00784CEE">
        <w:rPr>
          <w:i/>
          <w:sz w:val="28"/>
          <w:szCs w:val="28"/>
        </w:rPr>
        <w:t xml:space="preserve">when </w:t>
      </w:r>
      <w:r>
        <w:rPr>
          <w:i/>
          <w:sz w:val="28"/>
          <w:szCs w:val="28"/>
        </w:rPr>
        <w:t>conducting your experiment.</w:t>
      </w:r>
    </w:p>
    <w:p w14:paraId="6AC755CE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C33A031" w14:textId="10DE6AF4" w:rsidR="00784CEE" w:rsidRPr="0038053A" w:rsidRDefault="00345B8A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  <w:r w:rsidR="00784CEE">
        <w:rPr>
          <w:sz w:val="28"/>
          <w:szCs w:val="28"/>
          <w:lang w:val="en-US"/>
        </w:rPr>
        <w:t>________________________________________________________________</w:t>
      </w:r>
    </w:p>
    <w:p w14:paraId="2A2A1DA0" w14:textId="77777777" w:rsidR="004C2047" w:rsidRDefault="004C2047" w:rsidP="00784CEE">
      <w:pPr>
        <w:rPr>
          <w:i/>
          <w:sz w:val="28"/>
          <w:szCs w:val="28"/>
        </w:rPr>
      </w:pPr>
    </w:p>
    <w:p w14:paraId="54545945" w14:textId="5EC3C3AA" w:rsidR="00784CEE" w:rsidRPr="00A12361" w:rsidRDefault="004C2047" w:rsidP="00784CEE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Give two </w:t>
      </w:r>
      <w:r w:rsidR="00784CEE">
        <w:rPr>
          <w:i/>
          <w:sz w:val="28"/>
          <w:szCs w:val="28"/>
        </w:rPr>
        <w:t xml:space="preserve">improvements </w:t>
      </w:r>
      <w:r>
        <w:rPr>
          <w:i/>
          <w:sz w:val="28"/>
          <w:szCs w:val="28"/>
        </w:rPr>
        <w:t>you could make to the experiment.</w:t>
      </w:r>
    </w:p>
    <w:p w14:paraId="42F19B7C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49E6C1B5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5A554360" w14:textId="57AF9F03" w:rsidR="00784CEE" w:rsidRPr="0038053A" w:rsidRDefault="00345B8A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19781ED9" w14:textId="77777777" w:rsidR="00784CEE" w:rsidRPr="00B93FDD" w:rsidRDefault="00784CEE" w:rsidP="00B93FDD">
      <w:pPr>
        <w:rPr>
          <w:color w:val="C00000"/>
          <w:sz w:val="28"/>
          <w:szCs w:val="28"/>
          <w:lang w:val="en-US"/>
        </w:rPr>
      </w:pPr>
    </w:p>
    <w:p w14:paraId="451B99AE" w14:textId="77777777" w:rsidR="00E9154B" w:rsidRDefault="00E9154B"/>
    <w:p w14:paraId="4EE382A6" w14:textId="30560686" w:rsidR="00E9154B" w:rsidRDefault="00E9154B">
      <w:pPr>
        <w:rPr>
          <w:b/>
          <w:sz w:val="28"/>
          <w:szCs w:val="28"/>
        </w:rPr>
      </w:pPr>
      <w:r w:rsidRPr="00E9154B">
        <w:rPr>
          <w:b/>
          <w:sz w:val="28"/>
          <w:szCs w:val="28"/>
        </w:rPr>
        <w:t xml:space="preserve">Total: </w:t>
      </w:r>
      <w:r>
        <w:rPr>
          <w:b/>
          <w:sz w:val="28"/>
          <w:szCs w:val="28"/>
        </w:rPr>
        <w:t xml:space="preserve">     </w:t>
      </w:r>
      <w:r w:rsidR="004E4403">
        <w:rPr>
          <w:b/>
          <w:sz w:val="28"/>
          <w:szCs w:val="28"/>
        </w:rPr>
        <w:t>/</w:t>
      </w:r>
      <w:r w:rsidR="004C2047">
        <w:rPr>
          <w:b/>
          <w:sz w:val="28"/>
          <w:szCs w:val="28"/>
        </w:rPr>
        <w:t>2</w:t>
      </w:r>
      <w:r w:rsidR="00B71F9A">
        <w:rPr>
          <w:b/>
          <w:sz w:val="28"/>
          <w:szCs w:val="28"/>
        </w:rPr>
        <w:t>5</w:t>
      </w:r>
    </w:p>
    <w:p w14:paraId="5A4E5B2E" w14:textId="73CECB4B" w:rsidR="00E9154B" w:rsidRPr="00E9154B" w:rsidRDefault="00E9154B" w:rsidP="00E9154B">
      <w:pPr>
        <w:rPr>
          <w:sz w:val="28"/>
          <w:szCs w:val="28"/>
        </w:rPr>
      </w:pPr>
    </w:p>
    <w:sectPr w:rsidR="00E9154B" w:rsidRPr="00E9154B" w:rsidSect="00787C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F7EEE"/>
    <w:multiLevelType w:val="hybridMultilevel"/>
    <w:tmpl w:val="7EB0B0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79"/>
    <w:rsid w:val="00003B2F"/>
    <w:rsid w:val="00023305"/>
    <w:rsid w:val="003012EA"/>
    <w:rsid w:val="00345B8A"/>
    <w:rsid w:val="003A1FFB"/>
    <w:rsid w:val="004C2047"/>
    <w:rsid w:val="004E4403"/>
    <w:rsid w:val="00564C63"/>
    <w:rsid w:val="00575616"/>
    <w:rsid w:val="005D0D79"/>
    <w:rsid w:val="00721266"/>
    <w:rsid w:val="00784CEE"/>
    <w:rsid w:val="00787C77"/>
    <w:rsid w:val="00B71F9A"/>
    <w:rsid w:val="00B93FDD"/>
    <w:rsid w:val="00BB70C2"/>
    <w:rsid w:val="00DA6194"/>
    <w:rsid w:val="00DB4F7B"/>
    <w:rsid w:val="00E9154B"/>
    <w:rsid w:val="00EB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3457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4CEE"/>
    <w:pPr>
      <w:ind w:left="720"/>
      <w:contextualSpacing/>
    </w:pPr>
    <w:rPr>
      <w:rFonts w:ascii="Times New Roman" w:eastAsia="Times New Roman" w:hAnsi="Times New Roman" w:cs="Times New Roman"/>
      <w:lang w:val="en-AU"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B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B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4CEE"/>
    <w:pPr>
      <w:ind w:left="720"/>
      <w:contextualSpacing/>
    </w:pPr>
    <w:rPr>
      <w:rFonts w:ascii="Times New Roman" w:eastAsia="Times New Roman" w:hAnsi="Times New Roman" w:cs="Times New Roman"/>
      <w:lang w:val="en-AU"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B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B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CBEC8F7B</Template>
  <TotalTime>7</TotalTime>
  <Pages>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BIELSKI-NAPRAWSKI Sabina [Safety Bay Senior High School]</dc:creator>
  <cp:lastModifiedBy>BRUNS Emma</cp:lastModifiedBy>
  <cp:revision>7</cp:revision>
  <cp:lastPrinted>2017-03-20T02:14:00Z</cp:lastPrinted>
  <dcterms:created xsi:type="dcterms:W3CDTF">2018-03-06T07:25:00Z</dcterms:created>
  <dcterms:modified xsi:type="dcterms:W3CDTF">2018-03-15T05:08:00Z</dcterms:modified>
</cp:coreProperties>
</file>