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6D614B4" w14:textId="77777777" w:rsidR="005D0D79" w:rsidRDefault="005D0D79" w:rsidP="005D0D79">
      <w:pPr>
        <w:jc w:val="center"/>
        <w:rPr>
          <w:lang w:val="en-AU"/>
        </w:rPr>
      </w:pPr>
    </w:p>
    <w:p w14:paraId="5DE4EBB2" w14:textId="5FEA760F" w:rsidR="005D0D79" w:rsidRDefault="00DA6194" w:rsidP="005D0D79">
      <w:pPr>
        <w:jc w:val="center"/>
        <w:rPr>
          <w:b/>
          <w:sz w:val="60"/>
          <w:szCs w:val="60"/>
          <w:lang w:val="en-AU"/>
        </w:rPr>
      </w:pPr>
      <w:r>
        <w:rPr>
          <w:b/>
          <w:sz w:val="60"/>
          <w:szCs w:val="60"/>
          <w:lang w:val="en-AU"/>
        </w:rPr>
        <w:t>Hot Drinks</w:t>
      </w:r>
      <w:r w:rsidR="005D0D79">
        <w:rPr>
          <w:b/>
          <w:sz w:val="60"/>
          <w:szCs w:val="60"/>
          <w:lang w:val="en-AU"/>
        </w:rPr>
        <w:t xml:space="preserve"> Cooling</w:t>
      </w:r>
    </w:p>
    <w:p w14:paraId="3232EF3F" w14:textId="77777777" w:rsidR="005D0D79" w:rsidRDefault="005D0D79" w:rsidP="005D0D79">
      <w:pPr>
        <w:jc w:val="center"/>
        <w:rPr>
          <w:b/>
          <w:sz w:val="60"/>
          <w:szCs w:val="60"/>
          <w:lang w:val="en-AU"/>
        </w:rPr>
      </w:pPr>
      <w:r>
        <w:rPr>
          <w:b/>
          <w:sz w:val="60"/>
          <w:szCs w:val="60"/>
          <w:lang w:val="en-AU"/>
        </w:rPr>
        <w:t>Assignment</w:t>
      </w:r>
    </w:p>
    <w:p w14:paraId="671106B8" w14:textId="77777777" w:rsidR="005D0D79" w:rsidRDefault="005D0D79" w:rsidP="005D0D79">
      <w:pPr>
        <w:jc w:val="center"/>
        <w:rPr>
          <w:b/>
          <w:sz w:val="60"/>
          <w:szCs w:val="60"/>
          <w:lang w:val="en-AU"/>
        </w:rPr>
      </w:pPr>
    </w:p>
    <w:p w14:paraId="133BC1F3" w14:textId="77777777" w:rsidR="005D0D79" w:rsidRDefault="005D0D79" w:rsidP="005D0D79">
      <w:pPr>
        <w:jc w:val="center"/>
        <w:rPr>
          <w:b/>
          <w:sz w:val="60"/>
          <w:szCs w:val="60"/>
          <w:lang w:val="en-AU"/>
        </w:rPr>
      </w:pPr>
    </w:p>
    <w:p w14:paraId="768C397A" w14:textId="77777777" w:rsidR="005D0D79" w:rsidRDefault="005D0D79" w:rsidP="005D0D79">
      <w:pPr>
        <w:jc w:val="center"/>
        <w:rPr>
          <w:b/>
          <w:sz w:val="60"/>
          <w:szCs w:val="60"/>
          <w:lang w:val="en-AU"/>
        </w:rPr>
      </w:pPr>
      <w:r>
        <w:rPr>
          <w:b/>
          <w:sz w:val="60"/>
          <w:szCs w:val="60"/>
          <w:lang w:val="en-AU"/>
        </w:rPr>
        <w:t>Scientific Report</w:t>
      </w:r>
    </w:p>
    <w:p w14:paraId="7C85F1FB" w14:textId="77777777" w:rsidR="005D0D79" w:rsidRDefault="005D0D79" w:rsidP="005D0D79">
      <w:pPr>
        <w:jc w:val="center"/>
        <w:rPr>
          <w:b/>
          <w:sz w:val="60"/>
          <w:szCs w:val="60"/>
          <w:lang w:val="en-AU"/>
        </w:rPr>
      </w:pPr>
    </w:p>
    <w:p w14:paraId="39A12358" w14:textId="77777777" w:rsidR="005D0D79" w:rsidRDefault="005D0D79" w:rsidP="005D0D79">
      <w:pPr>
        <w:jc w:val="center"/>
        <w:rPr>
          <w:b/>
          <w:sz w:val="60"/>
          <w:szCs w:val="60"/>
          <w:lang w:val="en-AU"/>
        </w:rPr>
      </w:pPr>
    </w:p>
    <w:p w14:paraId="75D5B5DE" w14:textId="77777777" w:rsidR="005D0D79" w:rsidRDefault="005D0D79" w:rsidP="005D0D79">
      <w:pPr>
        <w:jc w:val="center"/>
        <w:rPr>
          <w:b/>
          <w:sz w:val="60"/>
          <w:szCs w:val="60"/>
          <w:lang w:val="en-AU"/>
        </w:rPr>
      </w:pPr>
    </w:p>
    <w:p w14:paraId="22AEE9C1" w14:textId="77777777" w:rsidR="005D0D79" w:rsidRDefault="005D0D79" w:rsidP="005D0D79">
      <w:pPr>
        <w:jc w:val="center"/>
        <w:rPr>
          <w:b/>
          <w:sz w:val="60"/>
          <w:szCs w:val="60"/>
          <w:lang w:val="en-AU"/>
        </w:rPr>
      </w:pPr>
    </w:p>
    <w:p w14:paraId="2B4A5E5E" w14:textId="77777777" w:rsidR="005D0D79" w:rsidRDefault="005D0D79" w:rsidP="005D0D79">
      <w:pPr>
        <w:jc w:val="center"/>
        <w:rPr>
          <w:b/>
          <w:sz w:val="60"/>
          <w:szCs w:val="60"/>
          <w:lang w:val="en-AU"/>
        </w:rPr>
      </w:pPr>
    </w:p>
    <w:p w14:paraId="5F12FA0A" w14:textId="77777777" w:rsidR="005D0D79" w:rsidRDefault="005D0D79" w:rsidP="005D0D79">
      <w:pPr>
        <w:jc w:val="center"/>
        <w:rPr>
          <w:b/>
          <w:sz w:val="60"/>
          <w:szCs w:val="60"/>
          <w:lang w:val="en-AU"/>
        </w:rPr>
      </w:pPr>
    </w:p>
    <w:p w14:paraId="760F2CD1" w14:textId="77777777" w:rsidR="005D0D79" w:rsidRDefault="005D0D79" w:rsidP="005D0D79">
      <w:pPr>
        <w:jc w:val="center"/>
        <w:rPr>
          <w:b/>
          <w:sz w:val="60"/>
          <w:szCs w:val="60"/>
          <w:lang w:val="en-AU"/>
        </w:rPr>
      </w:pPr>
    </w:p>
    <w:p w14:paraId="3F37504D" w14:textId="77777777" w:rsidR="005D0D79" w:rsidRDefault="005D0D79" w:rsidP="005D0D79">
      <w:pPr>
        <w:jc w:val="center"/>
        <w:rPr>
          <w:b/>
          <w:sz w:val="60"/>
          <w:szCs w:val="60"/>
          <w:lang w:val="en-AU"/>
        </w:rPr>
      </w:pPr>
      <w:r>
        <w:rPr>
          <w:b/>
          <w:sz w:val="60"/>
          <w:szCs w:val="60"/>
          <w:lang w:val="en-AU"/>
        </w:rPr>
        <w:t>Name: ______________________</w:t>
      </w:r>
    </w:p>
    <w:p w14:paraId="481075E9" w14:textId="09BC4667" w:rsidR="005D0D79" w:rsidRDefault="005D0D79" w:rsidP="005D0D79">
      <w:pPr>
        <w:jc w:val="center"/>
        <w:rPr>
          <w:b/>
          <w:sz w:val="60"/>
          <w:szCs w:val="60"/>
          <w:lang w:val="en-AU"/>
        </w:rPr>
      </w:pPr>
      <w:r>
        <w:rPr>
          <w:b/>
          <w:sz w:val="60"/>
          <w:szCs w:val="60"/>
          <w:lang w:val="en-AU"/>
        </w:rPr>
        <w:t>Class</w:t>
      </w:r>
      <w:r w:rsidR="00575616">
        <w:rPr>
          <w:b/>
          <w:sz w:val="60"/>
          <w:szCs w:val="60"/>
          <w:lang w:val="en-AU"/>
        </w:rPr>
        <w:t>: _</w:t>
      </w:r>
      <w:r>
        <w:rPr>
          <w:b/>
          <w:sz w:val="60"/>
          <w:szCs w:val="60"/>
          <w:lang w:val="en-AU"/>
        </w:rPr>
        <w:t>_______</w:t>
      </w:r>
    </w:p>
    <w:p w14:paraId="3A88409D" w14:textId="77777777" w:rsidR="005D0D79" w:rsidRDefault="005D0D79" w:rsidP="005D0D79">
      <w:pPr>
        <w:jc w:val="center"/>
        <w:rPr>
          <w:b/>
          <w:sz w:val="60"/>
          <w:szCs w:val="60"/>
          <w:lang w:val="en-AU"/>
        </w:rPr>
      </w:pPr>
    </w:p>
    <w:p w14:paraId="1823A021" w14:textId="77777777" w:rsidR="005D0D79" w:rsidRDefault="005D0D79" w:rsidP="005D0D79">
      <w:pPr>
        <w:jc w:val="center"/>
        <w:rPr>
          <w:b/>
          <w:sz w:val="60"/>
          <w:szCs w:val="60"/>
          <w:lang w:val="en-AU"/>
        </w:rPr>
      </w:pPr>
    </w:p>
    <w:p w14:paraId="29C2C457" w14:textId="77777777" w:rsidR="005D0D79" w:rsidRDefault="005D0D79" w:rsidP="005D0D79">
      <w:pPr>
        <w:jc w:val="center"/>
        <w:rPr>
          <w:b/>
          <w:sz w:val="60"/>
          <w:szCs w:val="60"/>
          <w:lang w:val="en-AU"/>
        </w:rPr>
      </w:pPr>
    </w:p>
    <w:p w14:paraId="2FF319D8" w14:textId="77777777" w:rsidR="005D0D79" w:rsidRDefault="005D0D79" w:rsidP="005D0D79">
      <w:pPr>
        <w:jc w:val="center"/>
        <w:rPr>
          <w:b/>
          <w:sz w:val="60"/>
          <w:szCs w:val="60"/>
          <w:lang w:val="en-AU"/>
        </w:rPr>
      </w:pPr>
    </w:p>
    <w:p w14:paraId="1C333DF3" w14:textId="4735F951" w:rsidR="005D0D79" w:rsidRPr="00E9154B" w:rsidRDefault="005D0D79" w:rsidP="005D0D79">
      <w:pPr>
        <w:rPr>
          <w:b/>
          <w:sz w:val="44"/>
          <w:szCs w:val="44"/>
          <w:lang w:val="en-AU"/>
        </w:rPr>
      </w:pPr>
      <w:r w:rsidRPr="00E9154B">
        <w:rPr>
          <w:b/>
          <w:sz w:val="44"/>
          <w:szCs w:val="44"/>
          <w:lang w:val="en-AU"/>
        </w:rPr>
        <w:lastRenderedPageBreak/>
        <w:t xml:space="preserve">Log Book – </w:t>
      </w:r>
      <w:r w:rsidR="00023305">
        <w:rPr>
          <w:b/>
          <w:sz w:val="44"/>
          <w:szCs w:val="44"/>
          <w:lang w:val="en-AU"/>
        </w:rPr>
        <w:t xml:space="preserve">Hot Drinks </w:t>
      </w:r>
      <w:bookmarkStart w:id="0" w:name="_GoBack"/>
      <w:bookmarkEnd w:id="0"/>
      <w:r w:rsidRPr="00E9154B">
        <w:rPr>
          <w:b/>
          <w:sz w:val="44"/>
          <w:szCs w:val="44"/>
          <w:lang w:val="en-AU"/>
        </w:rPr>
        <w:t>Cooling</w:t>
      </w:r>
    </w:p>
    <w:p w14:paraId="44BDC751" w14:textId="77777777" w:rsidR="005D0D79" w:rsidRDefault="005D0D79" w:rsidP="005D0D79">
      <w:pPr>
        <w:rPr>
          <w:b/>
          <w:bCs/>
          <w:u w:val="single"/>
          <w:lang w:val="en-US"/>
        </w:rPr>
      </w:pPr>
    </w:p>
    <w:p w14:paraId="3F943C94" w14:textId="77777777" w:rsidR="005D0D79" w:rsidRDefault="005D0D79" w:rsidP="005D0D79">
      <w:pPr>
        <w:rPr>
          <w:b/>
          <w:bCs/>
          <w:sz w:val="28"/>
          <w:szCs w:val="28"/>
          <w:lang w:val="en-US"/>
        </w:rPr>
      </w:pPr>
      <w:r w:rsidRPr="00A00111">
        <w:rPr>
          <w:b/>
          <w:bCs/>
          <w:sz w:val="28"/>
          <w:szCs w:val="28"/>
          <w:u w:val="single"/>
          <w:lang w:val="en-US"/>
        </w:rPr>
        <w:t>Aim</w:t>
      </w:r>
      <w:r>
        <w:rPr>
          <w:b/>
          <w:bCs/>
          <w:sz w:val="28"/>
          <w:szCs w:val="28"/>
          <w:u w:val="single"/>
          <w:lang w:val="en-US"/>
        </w:rPr>
        <w:t>:</w:t>
      </w:r>
      <w:r>
        <w:rPr>
          <w:b/>
          <w:bCs/>
          <w:sz w:val="28"/>
          <w:szCs w:val="28"/>
          <w:lang w:val="en-US"/>
        </w:rPr>
        <w:t xml:space="preserve"> </w:t>
      </w:r>
    </w:p>
    <w:p w14:paraId="34E4BE8D" w14:textId="131CBC40" w:rsidR="005D0D79" w:rsidRPr="00A12361" w:rsidRDefault="005D0D79" w:rsidP="005D0D79">
      <w:pPr>
        <w:rPr>
          <w:bCs/>
          <w:i/>
          <w:sz w:val="28"/>
          <w:szCs w:val="28"/>
          <w:lang w:val="en-US"/>
        </w:rPr>
      </w:pPr>
      <w:r>
        <w:rPr>
          <w:bCs/>
          <w:i/>
          <w:sz w:val="28"/>
          <w:szCs w:val="28"/>
          <w:lang w:val="en-US"/>
        </w:rPr>
        <w:t>What you want to achieve in the experiment</w:t>
      </w:r>
      <w:r w:rsidR="00575616">
        <w:rPr>
          <w:bCs/>
          <w:i/>
          <w:sz w:val="28"/>
          <w:szCs w:val="28"/>
          <w:lang w:val="en-US"/>
        </w:rPr>
        <w:t>?</w:t>
      </w:r>
    </w:p>
    <w:p w14:paraId="466EF752" w14:textId="77777777" w:rsidR="005D0D79" w:rsidRPr="00575616" w:rsidRDefault="005D0D79" w:rsidP="005D0D79">
      <w:pPr>
        <w:rPr>
          <w:bCs/>
          <w:sz w:val="28"/>
          <w:szCs w:val="28"/>
          <w:lang w:val="en-US"/>
        </w:rPr>
      </w:pPr>
      <w:r w:rsidRPr="00575616">
        <w:rPr>
          <w:bCs/>
          <w:sz w:val="28"/>
          <w:szCs w:val="28"/>
          <w:lang w:val="en-US"/>
        </w:rPr>
        <w:t>________________________________________________________________________________________________________________________________________________________________________________________________</w:t>
      </w:r>
    </w:p>
    <w:p w14:paraId="31F36CA7" w14:textId="77777777" w:rsidR="005D0D79" w:rsidRDefault="005D0D79" w:rsidP="005D0D79">
      <w:pPr>
        <w:rPr>
          <w:sz w:val="28"/>
          <w:szCs w:val="28"/>
          <w:lang w:val="en-US"/>
        </w:rPr>
      </w:pPr>
    </w:p>
    <w:p w14:paraId="629C068D" w14:textId="77777777" w:rsidR="005D0D79" w:rsidRDefault="005D0D79" w:rsidP="005D0D79">
      <w:pPr>
        <w:rPr>
          <w:bCs/>
          <w:sz w:val="28"/>
          <w:szCs w:val="28"/>
          <w:lang w:val="en-US"/>
        </w:rPr>
      </w:pPr>
      <w:r w:rsidRPr="00A00111">
        <w:rPr>
          <w:b/>
          <w:bCs/>
          <w:sz w:val="28"/>
          <w:szCs w:val="28"/>
          <w:u w:val="single"/>
          <w:lang w:val="en-US"/>
        </w:rPr>
        <w:t>Independent variable:</w:t>
      </w:r>
      <w:r>
        <w:rPr>
          <w:bCs/>
          <w:sz w:val="28"/>
          <w:szCs w:val="28"/>
          <w:lang w:val="en-US"/>
        </w:rPr>
        <w:t xml:space="preserve"> </w:t>
      </w:r>
      <w:r w:rsidRPr="00BB4B16">
        <w:rPr>
          <w:bCs/>
          <w:i/>
          <w:sz w:val="28"/>
          <w:szCs w:val="28"/>
          <w:lang w:val="en-US"/>
        </w:rPr>
        <w:t>(change)</w:t>
      </w:r>
      <w:r>
        <w:rPr>
          <w:bCs/>
          <w:sz w:val="28"/>
          <w:szCs w:val="28"/>
          <w:lang w:val="en-US"/>
        </w:rPr>
        <w:t xml:space="preserve"> __________________________</w:t>
      </w:r>
    </w:p>
    <w:p w14:paraId="1BD9B6FB" w14:textId="77777777" w:rsidR="005D0D79" w:rsidRDefault="005D0D79" w:rsidP="005D0D79">
      <w:pPr>
        <w:rPr>
          <w:b/>
          <w:bCs/>
          <w:sz w:val="28"/>
          <w:szCs w:val="28"/>
          <w:u w:val="single"/>
          <w:lang w:val="en-US"/>
        </w:rPr>
      </w:pPr>
    </w:p>
    <w:p w14:paraId="0A4D8EBB" w14:textId="77777777" w:rsidR="005D0D79" w:rsidRPr="00BB4B16" w:rsidRDefault="005D0D79" w:rsidP="005D0D79">
      <w:pPr>
        <w:rPr>
          <w:sz w:val="28"/>
          <w:szCs w:val="28"/>
        </w:rPr>
      </w:pPr>
      <w:r w:rsidRPr="00A00111">
        <w:rPr>
          <w:b/>
          <w:bCs/>
          <w:sz w:val="28"/>
          <w:szCs w:val="28"/>
          <w:u w:val="single"/>
          <w:lang w:val="en-US"/>
        </w:rPr>
        <w:t>Dependent variable:</w:t>
      </w:r>
      <w:r>
        <w:rPr>
          <w:bCs/>
          <w:sz w:val="28"/>
          <w:szCs w:val="28"/>
          <w:lang w:val="en-US"/>
        </w:rPr>
        <w:t xml:space="preserve"> </w:t>
      </w:r>
      <w:r w:rsidRPr="00BB4B16">
        <w:rPr>
          <w:bCs/>
          <w:i/>
          <w:sz w:val="28"/>
          <w:szCs w:val="28"/>
          <w:lang w:val="en-US"/>
        </w:rPr>
        <w:t>(measure)</w:t>
      </w:r>
      <w:r>
        <w:rPr>
          <w:bCs/>
          <w:sz w:val="28"/>
          <w:szCs w:val="28"/>
          <w:lang w:val="en-US"/>
        </w:rPr>
        <w:t xml:space="preserve"> ___________________________</w:t>
      </w:r>
    </w:p>
    <w:p w14:paraId="52233DC5" w14:textId="77777777" w:rsidR="005D0D79" w:rsidRDefault="005D0D79" w:rsidP="005D0D79">
      <w:pPr>
        <w:rPr>
          <w:b/>
          <w:bCs/>
          <w:sz w:val="28"/>
          <w:szCs w:val="28"/>
          <w:u w:val="single"/>
          <w:lang w:val="en-US"/>
        </w:rPr>
      </w:pPr>
    </w:p>
    <w:p w14:paraId="2D0583B0" w14:textId="77777777" w:rsidR="005D0D79" w:rsidRPr="00BB4B16" w:rsidRDefault="005D0D79" w:rsidP="005D0D79">
      <w:pPr>
        <w:rPr>
          <w:sz w:val="28"/>
          <w:szCs w:val="28"/>
        </w:rPr>
      </w:pPr>
      <w:r w:rsidRPr="00A00111">
        <w:rPr>
          <w:b/>
          <w:bCs/>
          <w:sz w:val="28"/>
          <w:szCs w:val="28"/>
          <w:u w:val="single"/>
          <w:lang w:val="en-US"/>
        </w:rPr>
        <w:t>Controlled variable:</w:t>
      </w:r>
      <w:r>
        <w:rPr>
          <w:bCs/>
          <w:sz w:val="28"/>
          <w:szCs w:val="28"/>
          <w:lang w:val="en-US"/>
        </w:rPr>
        <w:t xml:space="preserve"> </w:t>
      </w:r>
      <w:r w:rsidRPr="00BB4B16">
        <w:rPr>
          <w:bCs/>
          <w:i/>
          <w:sz w:val="28"/>
          <w:szCs w:val="28"/>
          <w:lang w:val="en-US"/>
        </w:rPr>
        <w:t>(same)</w:t>
      </w:r>
      <w:r>
        <w:rPr>
          <w:bCs/>
          <w:sz w:val="28"/>
          <w:szCs w:val="28"/>
          <w:lang w:val="en-US"/>
        </w:rPr>
        <w:t xml:space="preserve"> ________________________________________________________________________________________________________________________________________________________________________________________________</w:t>
      </w:r>
    </w:p>
    <w:p w14:paraId="6F255F6A" w14:textId="77777777" w:rsidR="005D0D79" w:rsidRDefault="005D0D79" w:rsidP="005D0D79">
      <w:pPr>
        <w:rPr>
          <w:b/>
          <w:bCs/>
          <w:sz w:val="28"/>
          <w:szCs w:val="28"/>
          <w:u w:val="single"/>
          <w:lang w:val="en-US"/>
        </w:rPr>
      </w:pPr>
    </w:p>
    <w:p w14:paraId="07CA68DC" w14:textId="77777777" w:rsidR="005D0D79" w:rsidRDefault="005D0D79" w:rsidP="005D0D79">
      <w:pPr>
        <w:rPr>
          <w:b/>
          <w:bCs/>
          <w:sz w:val="28"/>
          <w:szCs w:val="28"/>
          <w:u w:val="single"/>
          <w:lang w:val="en-US"/>
        </w:rPr>
      </w:pPr>
      <w:r w:rsidRPr="00A00111">
        <w:rPr>
          <w:b/>
          <w:bCs/>
          <w:sz w:val="28"/>
          <w:szCs w:val="28"/>
          <w:u w:val="single"/>
          <w:lang w:val="en-US"/>
        </w:rPr>
        <w:t>Hypothesis:</w:t>
      </w:r>
      <w:r>
        <w:rPr>
          <w:bCs/>
          <w:sz w:val="28"/>
          <w:szCs w:val="28"/>
          <w:lang w:val="en-US"/>
        </w:rPr>
        <w:t xml:space="preserve"> </w:t>
      </w:r>
    </w:p>
    <w:p w14:paraId="7B25836E" w14:textId="429EFA97" w:rsidR="005D0D79" w:rsidRDefault="005D0D79" w:rsidP="005D0D79">
      <w:pPr>
        <w:rPr>
          <w:sz w:val="28"/>
          <w:szCs w:val="28"/>
          <w:lang w:val="en-US"/>
        </w:rPr>
      </w:pPr>
      <w:r w:rsidRPr="00A00111">
        <w:rPr>
          <w:sz w:val="28"/>
          <w:szCs w:val="28"/>
          <w:lang w:val="en-US"/>
        </w:rPr>
        <w:t xml:space="preserve">If </w:t>
      </w:r>
      <w:r w:rsidR="00345B8A">
        <w:rPr>
          <w:sz w:val="28"/>
          <w:szCs w:val="28"/>
          <w:lang w:val="en-US"/>
        </w:rPr>
        <w:t>______________________________________________________________</w:t>
      </w:r>
      <w:r>
        <w:rPr>
          <w:sz w:val="28"/>
          <w:szCs w:val="28"/>
          <w:lang w:val="en-US"/>
        </w:rPr>
        <w:t xml:space="preserve"> then</w:t>
      </w:r>
      <w:r w:rsidR="00345B8A">
        <w:rPr>
          <w:sz w:val="28"/>
          <w:szCs w:val="28"/>
          <w:lang w:val="en-US"/>
        </w:rPr>
        <w:t>____________________________________________________________</w:t>
      </w:r>
    </w:p>
    <w:p w14:paraId="7264FA8F" w14:textId="77777777" w:rsidR="005D0D79" w:rsidRDefault="005D0D79" w:rsidP="005D0D79">
      <w:pPr>
        <w:rPr>
          <w:b/>
          <w:bCs/>
          <w:sz w:val="28"/>
          <w:szCs w:val="28"/>
          <w:u w:val="single"/>
          <w:lang w:val="en-US"/>
        </w:rPr>
      </w:pPr>
    </w:p>
    <w:p w14:paraId="26ED37FC" w14:textId="49D15760" w:rsidR="005D0D79" w:rsidRDefault="005D0D79" w:rsidP="005D0D79">
      <w:pPr>
        <w:rPr>
          <w:i/>
          <w:sz w:val="28"/>
          <w:szCs w:val="28"/>
          <w:lang w:val="en-US"/>
        </w:rPr>
      </w:pPr>
      <w:r w:rsidRPr="00A00111">
        <w:rPr>
          <w:b/>
          <w:bCs/>
          <w:sz w:val="28"/>
          <w:szCs w:val="28"/>
          <w:u w:val="single"/>
          <w:lang w:val="en-US"/>
        </w:rPr>
        <w:t>Materials and method</w:t>
      </w:r>
      <w:r>
        <w:rPr>
          <w:sz w:val="28"/>
          <w:szCs w:val="28"/>
          <w:lang w:val="en-US"/>
        </w:rPr>
        <w:t xml:space="preserve">: </w:t>
      </w:r>
    </w:p>
    <w:p w14:paraId="51580C77" w14:textId="77777777" w:rsidR="005D0D79" w:rsidRDefault="005D0D79" w:rsidP="005D0D79">
      <w:pPr>
        <w:rPr>
          <w:sz w:val="28"/>
          <w:szCs w:val="28"/>
          <w:lang w:val="en-US"/>
        </w:rPr>
      </w:pPr>
    </w:p>
    <w:tbl>
      <w:tblPr>
        <w:tblStyle w:val="TableGrid"/>
        <w:tblW w:w="9472" w:type="dxa"/>
        <w:tblLook w:val="04A0" w:firstRow="1" w:lastRow="0" w:firstColumn="1" w:lastColumn="0" w:noHBand="0" w:noVBand="1"/>
      </w:tblPr>
      <w:tblGrid>
        <w:gridCol w:w="4736"/>
        <w:gridCol w:w="4736"/>
      </w:tblGrid>
      <w:tr w:rsidR="00345B8A" w14:paraId="5DD15199" w14:textId="77777777" w:rsidTr="003012EA">
        <w:trPr>
          <w:trHeight w:val="487"/>
        </w:trPr>
        <w:tc>
          <w:tcPr>
            <w:tcW w:w="4736" w:type="dxa"/>
          </w:tcPr>
          <w:p w14:paraId="386307C5" w14:textId="77777777" w:rsidR="00345B8A" w:rsidRDefault="00345B8A" w:rsidP="005D0D79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</w:tc>
        <w:tc>
          <w:tcPr>
            <w:tcW w:w="4736" w:type="dxa"/>
          </w:tcPr>
          <w:p w14:paraId="4A2DE5AF" w14:textId="77777777" w:rsidR="00345B8A" w:rsidRDefault="00345B8A" w:rsidP="005D0D79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</w:tc>
      </w:tr>
      <w:tr w:rsidR="00345B8A" w14:paraId="488B855B" w14:textId="77777777" w:rsidTr="00345B8A">
        <w:trPr>
          <w:trHeight w:val="4625"/>
        </w:trPr>
        <w:tc>
          <w:tcPr>
            <w:tcW w:w="4736" w:type="dxa"/>
          </w:tcPr>
          <w:p w14:paraId="5774EAD2" w14:textId="77777777" w:rsidR="00345B8A" w:rsidRDefault="00345B8A" w:rsidP="005D0D79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3B614EBC" w14:textId="77777777" w:rsidR="003012EA" w:rsidRDefault="003012EA" w:rsidP="005D0D79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1F1650F9" w14:textId="77777777" w:rsidR="003012EA" w:rsidRDefault="003012EA" w:rsidP="005D0D79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362D2FA8" w14:textId="77777777" w:rsidR="003012EA" w:rsidRDefault="003012EA" w:rsidP="005D0D79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7E8A19A4" w14:textId="77777777" w:rsidR="003012EA" w:rsidRDefault="003012EA" w:rsidP="005D0D79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1306B213" w14:textId="77777777" w:rsidR="003012EA" w:rsidRDefault="003012EA" w:rsidP="005D0D79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02EA425F" w14:textId="77777777" w:rsidR="003012EA" w:rsidRDefault="003012EA" w:rsidP="005D0D79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7000E437" w14:textId="77777777" w:rsidR="003012EA" w:rsidRDefault="003012EA" w:rsidP="005D0D79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6D400A8A" w14:textId="77777777" w:rsidR="003012EA" w:rsidRDefault="003012EA" w:rsidP="005D0D79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4CE14AF1" w14:textId="77777777" w:rsidR="003012EA" w:rsidRDefault="003012EA" w:rsidP="005D0D79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7A04CE4C" w14:textId="77777777" w:rsidR="003012EA" w:rsidRDefault="003012EA" w:rsidP="005D0D79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256B3624" w14:textId="77777777" w:rsidR="003012EA" w:rsidRDefault="003012EA" w:rsidP="005D0D79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1D08D8B9" w14:textId="77777777" w:rsidR="003012EA" w:rsidRDefault="003012EA" w:rsidP="005D0D79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776EFC48" w14:textId="77777777" w:rsidR="003012EA" w:rsidRDefault="003012EA" w:rsidP="005D0D79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4234516B" w14:textId="77777777" w:rsidR="003012EA" w:rsidRDefault="003012EA" w:rsidP="005D0D79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</w:tc>
        <w:tc>
          <w:tcPr>
            <w:tcW w:w="4736" w:type="dxa"/>
          </w:tcPr>
          <w:p w14:paraId="6C2452DB" w14:textId="77777777" w:rsidR="00345B8A" w:rsidRDefault="00345B8A" w:rsidP="005D0D79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</w:tc>
      </w:tr>
    </w:tbl>
    <w:p w14:paraId="39E302D4" w14:textId="4732AD11" w:rsidR="005D0D79" w:rsidRDefault="00575616" w:rsidP="005D0D79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lastRenderedPageBreak/>
        <w:t>Diagram</w:t>
      </w:r>
      <w:r w:rsidR="005D0D79">
        <w:rPr>
          <w:b/>
          <w:bCs/>
          <w:sz w:val="28"/>
          <w:szCs w:val="28"/>
          <w:u w:val="single"/>
          <w:lang w:val="en-US"/>
        </w:rPr>
        <w:t>:</w:t>
      </w:r>
    </w:p>
    <w:p w14:paraId="1EBB6282" w14:textId="6F824F36" w:rsidR="00564C63" w:rsidRPr="005D0D79" w:rsidRDefault="005D0D79" w:rsidP="00345B8A">
      <w:pPr>
        <w:rPr>
          <w:color w:val="C00000"/>
          <w:sz w:val="28"/>
          <w:szCs w:val="28"/>
          <w:lang w:val="en-US"/>
        </w:rPr>
      </w:pPr>
      <w:r>
        <w:rPr>
          <w:bCs/>
          <w:i/>
          <w:sz w:val="28"/>
          <w:szCs w:val="28"/>
          <w:lang w:val="en-US"/>
        </w:rPr>
        <w:t xml:space="preserve">Draw a scientific diagram of your set up. </w:t>
      </w:r>
    </w:p>
    <w:p w14:paraId="15BEEACC" w14:textId="77777777" w:rsidR="005D0D79" w:rsidRDefault="005D0D79" w:rsidP="005D0D79">
      <w:pPr>
        <w:rPr>
          <w:b/>
          <w:bCs/>
          <w:sz w:val="28"/>
          <w:szCs w:val="28"/>
          <w:u w:val="single"/>
          <w:lang w:val="en-US"/>
        </w:rPr>
      </w:pPr>
    </w:p>
    <w:p w14:paraId="58425838" w14:textId="77777777" w:rsidR="005D0D79" w:rsidRDefault="005D0D79" w:rsidP="005D0D79">
      <w:pPr>
        <w:rPr>
          <w:sz w:val="28"/>
          <w:szCs w:val="28"/>
        </w:rPr>
      </w:pPr>
    </w:p>
    <w:p w14:paraId="1E9CC901" w14:textId="77777777" w:rsidR="00784CEE" w:rsidRDefault="00784CEE" w:rsidP="005D0D79">
      <w:pPr>
        <w:rPr>
          <w:sz w:val="28"/>
          <w:szCs w:val="28"/>
        </w:rPr>
      </w:pPr>
    </w:p>
    <w:p w14:paraId="7FD7E98D" w14:textId="77777777" w:rsidR="00784CEE" w:rsidRDefault="00784CEE" w:rsidP="005D0D79">
      <w:pPr>
        <w:rPr>
          <w:sz w:val="28"/>
          <w:szCs w:val="28"/>
        </w:rPr>
      </w:pPr>
    </w:p>
    <w:p w14:paraId="7525C13A" w14:textId="77777777" w:rsidR="00345B8A" w:rsidRDefault="00345B8A" w:rsidP="005D0D79">
      <w:pPr>
        <w:rPr>
          <w:sz w:val="28"/>
          <w:szCs w:val="28"/>
        </w:rPr>
      </w:pPr>
    </w:p>
    <w:p w14:paraId="4472BC97" w14:textId="77777777" w:rsidR="00345B8A" w:rsidRDefault="00345B8A" w:rsidP="005D0D79">
      <w:pPr>
        <w:rPr>
          <w:sz w:val="28"/>
          <w:szCs w:val="28"/>
        </w:rPr>
      </w:pPr>
    </w:p>
    <w:p w14:paraId="00B9C3B4" w14:textId="77777777" w:rsidR="00345B8A" w:rsidRDefault="00345B8A" w:rsidP="005D0D79">
      <w:pPr>
        <w:rPr>
          <w:sz w:val="28"/>
          <w:szCs w:val="28"/>
        </w:rPr>
      </w:pPr>
    </w:p>
    <w:p w14:paraId="71957182" w14:textId="77777777" w:rsidR="00345B8A" w:rsidRDefault="00345B8A" w:rsidP="005D0D79">
      <w:pPr>
        <w:rPr>
          <w:sz w:val="28"/>
          <w:szCs w:val="28"/>
        </w:rPr>
      </w:pPr>
    </w:p>
    <w:p w14:paraId="732C6E83" w14:textId="77777777" w:rsidR="00345B8A" w:rsidRDefault="00345B8A" w:rsidP="005D0D79">
      <w:pPr>
        <w:rPr>
          <w:sz w:val="28"/>
          <w:szCs w:val="28"/>
        </w:rPr>
      </w:pPr>
    </w:p>
    <w:p w14:paraId="7E742517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48BFE1AF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0441DA02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6D5533A0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78AA641A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3BCF37B3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45024730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0371C81F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043F3A75" w14:textId="3F36EC5A" w:rsidR="005D0D79" w:rsidRDefault="00345B8A" w:rsidP="005D0D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Table</w:t>
      </w:r>
      <w:r w:rsidR="005D0D79">
        <w:rPr>
          <w:b/>
          <w:sz w:val="28"/>
          <w:szCs w:val="28"/>
          <w:u w:val="single"/>
        </w:rPr>
        <w:t>:</w:t>
      </w:r>
    </w:p>
    <w:p w14:paraId="08B25361" w14:textId="39161A8D" w:rsidR="005D0D79" w:rsidRDefault="005D0D79" w:rsidP="005D0D79">
      <w:pPr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In the space below please construct a table of your results. </w:t>
      </w:r>
    </w:p>
    <w:p w14:paraId="0A988AAF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190D0F0D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25073765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20E4F715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0AE7AEDC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752BD34F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2D56700B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681510AA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0B2D2C38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5F060761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0556066F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50417CE8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7B61AD0A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6D3853E3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24F72407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382DDE0F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52ACC428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48EE2326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2005759B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4FA89407" w14:textId="5E0FCE05" w:rsidR="00345B8A" w:rsidRDefault="00345B8A" w:rsidP="005D0D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Graph</w:t>
      </w:r>
    </w:p>
    <w:p w14:paraId="1143B0D4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6CE37826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6D85406A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7B606D71" w14:textId="477EEB8A" w:rsidR="00345B8A" w:rsidRDefault="00345B8A" w:rsidP="005D0D79">
      <w:pPr>
        <w:rPr>
          <w:b/>
          <w:sz w:val="28"/>
          <w:szCs w:val="28"/>
          <w:u w:val="single"/>
        </w:rPr>
      </w:pPr>
      <w:r>
        <w:rPr>
          <w:noProof/>
          <w:lang w:val="en-AU" w:eastAsia="en-AU"/>
        </w:rPr>
        <w:drawing>
          <wp:inline distT="0" distB="0" distL="0" distR="0" wp14:anchorId="6B1EE6D2" wp14:editId="1346061D">
            <wp:extent cx="5790730" cy="7283302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2532" t="14418" r="62617" b="7442"/>
                    <a:stretch/>
                  </pic:blipFill>
                  <pic:spPr bwMode="auto">
                    <a:xfrm>
                      <a:off x="0" y="0"/>
                      <a:ext cx="5803933" cy="7299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39331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4A42A47A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79ACC8D0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45EC681A" w14:textId="77777777" w:rsidR="005D0D79" w:rsidRDefault="005D0D79" w:rsidP="005D0D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Discussion</w:t>
      </w:r>
    </w:p>
    <w:p w14:paraId="00653080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19628830" w14:textId="77777777" w:rsidR="005D0D79" w:rsidRDefault="005D0D79" w:rsidP="005D0D79">
      <w:pPr>
        <w:rPr>
          <w:i/>
          <w:sz w:val="28"/>
          <w:szCs w:val="28"/>
        </w:rPr>
      </w:pPr>
      <w:r>
        <w:rPr>
          <w:i/>
          <w:sz w:val="28"/>
          <w:szCs w:val="28"/>
        </w:rPr>
        <w:t>Which drink cooled the fastest?</w:t>
      </w:r>
    </w:p>
    <w:p w14:paraId="4B668BC2" w14:textId="77777777" w:rsidR="00575616" w:rsidRPr="0038053A" w:rsidRDefault="00575616" w:rsidP="005756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________________________________________________________________</w:t>
      </w:r>
    </w:p>
    <w:p w14:paraId="09D5A0E2" w14:textId="77777777" w:rsidR="005D0D79" w:rsidRDefault="005D0D79" w:rsidP="005D0D79">
      <w:pPr>
        <w:rPr>
          <w:i/>
          <w:sz w:val="28"/>
          <w:szCs w:val="28"/>
        </w:rPr>
      </w:pPr>
    </w:p>
    <w:p w14:paraId="6389AA88" w14:textId="77777777" w:rsidR="005D0D79" w:rsidRDefault="005D0D79" w:rsidP="005D0D79">
      <w:pPr>
        <w:rPr>
          <w:i/>
          <w:sz w:val="28"/>
          <w:szCs w:val="28"/>
        </w:rPr>
      </w:pPr>
      <w:r>
        <w:rPr>
          <w:i/>
          <w:sz w:val="28"/>
          <w:szCs w:val="28"/>
        </w:rPr>
        <w:t>Which drink cooled the slowest?</w:t>
      </w:r>
    </w:p>
    <w:p w14:paraId="4DBD6846" w14:textId="77777777" w:rsidR="00575616" w:rsidRPr="0038053A" w:rsidRDefault="00575616" w:rsidP="005756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________________________________________________________________</w:t>
      </w:r>
    </w:p>
    <w:p w14:paraId="089C5C5C" w14:textId="77777777" w:rsidR="005D0D79" w:rsidRDefault="005D0D79" w:rsidP="005D0D79">
      <w:pPr>
        <w:rPr>
          <w:i/>
          <w:sz w:val="28"/>
          <w:szCs w:val="28"/>
        </w:rPr>
      </w:pPr>
    </w:p>
    <w:p w14:paraId="718FE06E" w14:textId="77777777" w:rsidR="005D0D79" w:rsidRDefault="005D0D79" w:rsidP="005D0D79">
      <w:pPr>
        <w:rPr>
          <w:i/>
          <w:sz w:val="28"/>
          <w:szCs w:val="28"/>
        </w:rPr>
      </w:pPr>
      <w:r>
        <w:rPr>
          <w:i/>
          <w:sz w:val="28"/>
          <w:szCs w:val="28"/>
        </w:rPr>
        <w:t>Describe the trend or pattern that each graph showed. Was it increasing, decreasing or unpredictable?</w:t>
      </w:r>
      <w:r w:rsidR="00B93FDD">
        <w:rPr>
          <w:i/>
          <w:sz w:val="28"/>
          <w:szCs w:val="28"/>
        </w:rPr>
        <w:t xml:space="preserve"> </w:t>
      </w:r>
    </w:p>
    <w:p w14:paraId="5F84BC8D" w14:textId="7FF26375" w:rsidR="00575616" w:rsidRPr="0038053A" w:rsidRDefault="00345B8A" w:rsidP="005756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________________________________________________________________</w:t>
      </w:r>
      <w:r w:rsidR="00575616">
        <w:rPr>
          <w:sz w:val="28"/>
          <w:szCs w:val="28"/>
          <w:lang w:val="en-US"/>
        </w:rPr>
        <w:t>________________________________________________________________</w:t>
      </w:r>
    </w:p>
    <w:p w14:paraId="534979E4" w14:textId="77777777" w:rsidR="00B93FDD" w:rsidRDefault="00B93FDD" w:rsidP="005D0D79">
      <w:pPr>
        <w:rPr>
          <w:i/>
          <w:sz w:val="28"/>
          <w:szCs w:val="28"/>
        </w:rPr>
      </w:pPr>
    </w:p>
    <w:p w14:paraId="44D5F10D" w14:textId="02424544" w:rsidR="00B93FDD" w:rsidRDefault="00B93FDD" w:rsidP="005D0D79">
      <w:pPr>
        <w:rPr>
          <w:i/>
          <w:sz w:val="28"/>
          <w:szCs w:val="28"/>
        </w:rPr>
      </w:pPr>
      <w:r>
        <w:rPr>
          <w:i/>
          <w:sz w:val="28"/>
          <w:szCs w:val="28"/>
        </w:rPr>
        <w:t>Explain why the drinks cooled at different rates</w:t>
      </w:r>
      <w:r w:rsidR="00575616">
        <w:rPr>
          <w:i/>
          <w:sz w:val="28"/>
          <w:szCs w:val="28"/>
        </w:rPr>
        <w:t>.</w:t>
      </w:r>
    </w:p>
    <w:p w14:paraId="2C05B10D" w14:textId="77777777" w:rsidR="00575616" w:rsidRPr="0038053A" w:rsidRDefault="00575616" w:rsidP="005756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________________________________________________________________</w:t>
      </w:r>
    </w:p>
    <w:p w14:paraId="71660A33" w14:textId="77777777" w:rsidR="00575616" w:rsidRPr="0038053A" w:rsidRDefault="00345B8A" w:rsidP="005756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________________________________________________________________________________________________________________________________</w:t>
      </w:r>
      <w:r w:rsidR="00575616">
        <w:rPr>
          <w:sz w:val="28"/>
          <w:szCs w:val="28"/>
          <w:lang w:val="en-US"/>
        </w:rPr>
        <w:t>________________________________________________________________</w:t>
      </w:r>
    </w:p>
    <w:p w14:paraId="5D5E7213" w14:textId="77777777" w:rsidR="005D0D79" w:rsidRDefault="005D0D79" w:rsidP="005D0D79">
      <w:pPr>
        <w:rPr>
          <w:b/>
          <w:sz w:val="28"/>
          <w:szCs w:val="28"/>
          <w:u w:val="single"/>
        </w:rPr>
      </w:pPr>
    </w:p>
    <w:p w14:paraId="5D1025E2" w14:textId="77777777" w:rsidR="005D0D79" w:rsidRDefault="005D0D79" w:rsidP="005D0D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Conclusion</w:t>
      </w:r>
    </w:p>
    <w:p w14:paraId="78F9567D" w14:textId="77777777" w:rsidR="00575616" w:rsidRDefault="005D0D79" w:rsidP="005D0D79">
      <w:pPr>
        <w:rPr>
          <w:i/>
          <w:sz w:val="28"/>
          <w:szCs w:val="28"/>
        </w:rPr>
      </w:pPr>
      <w:r>
        <w:rPr>
          <w:i/>
          <w:sz w:val="28"/>
          <w:szCs w:val="28"/>
        </w:rPr>
        <w:t>Summarise what you discovered at the end of the experiment</w:t>
      </w:r>
      <w:r w:rsidR="00575616">
        <w:rPr>
          <w:i/>
          <w:sz w:val="28"/>
          <w:szCs w:val="28"/>
        </w:rPr>
        <w:t>.</w:t>
      </w:r>
    </w:p>
    <w:p w14:paraId="1A776945" w14:textId="77777777" w:rsidR="00575616" w:rsidRPr="0038053A" w:rsidRDefault="00575616" w:rsidP="005756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________________________________________________________________</w:t>
      </w:r>
    </w:p>
    <w:p w14:paraId="720E3DC7" w14:textId="77777777" w:rsidR="00575616" w:rsidRPr="0038053A" w:rsidRDefault="00575616" w:rsidP="005756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________________________________________________________________</w:t>
      </w:r>
    </w:p>
    <w:p w14:paraId="140691D8" w14:textId="77777777" w:rsidR="00784CEE" w:rsidRDefault="00784CEE" w:rsidP="00784CEE">
      <w:pPr>
        <w:rPr>
          <w:sz w:val="28"/>
          <w:szCs w:val="28"/>
          <w:u w:val="single"/>
          <w:lang w:val="en-US"/>
        </w:rPr>
      </w:pPr>
    </w:p>
    <w:p w14:paraId="30441A43" w14:textId="77777777" w:rsidR="00784CEE" w:rsidRPr="00345B8A" w:rsidRDefault="00784CEE" w:rsidP="00784CEE">
      <w:pPr>
        <w:rPr>
          <w:b/>
          <w:sz w:val="28"/>
          <w:szCs w:val="28"/>
          <w:u w:val="single"/>
          <w:lang w:val="en-US"/>
        </w:rPr>
      </w:pPr>
      <w:r w:rsidRPr="00345B8A">
        <w:rPr>
          <w:b/>
          <w:sz w:val="28"/>
          <w:szCs w:val="28"/>
          <w:u w:val="single"/>
          <w:lang w:val="en-US"/>
        </w:rPr>
        <w:t>Evaluation</w:t>
      </w:r>
    </w:p>
    <w:p w14:paraId="3FB0555B" w14:textId="77777777" w:rsidR="00784CEE" w:rsidRDefault="00784CEE" w:rsidP="00784CEE">
      <w:pPr>
        <w:rPr>
          <w:i/>
          <w:sz w:val="28"/>
          <w:szCs w:val="28"/>
        </w:rPr>
      </w:pPr>
      <w:r>
        <w:rPr>
          <w:i/>
          <w:sz w:val="28"/>
          <w:szCs w:val="28"/>
        </w:rPr>
        <w:t>Were there any problems when you were conducting your experiment?</w:t>
      </w:r>
    </w:p>
    <w:p w14:paraId="6AC755CE" w14:textId="77777777" w:rsidR="00784CEE" w:rsidRPr="0038053A" w:rsidRDefault="00784CEE" w:rsidP="00784C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________________________________________________________________</w:t>
      </w:r>
    </w:p>
    <w:p w14:paraId="7C33A031" w14:textId="10DE6AF4" w:rsidR="00784CEE" w:rsidRPr="0038053A" w:rsidRDefault="00345B8A" w:rsidP="00784C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________________________________________________________________</w:t>
      </w:r>
      <w:r w:rsidR="00784CEE">
        <w:rPr>
          <w:sz w:val="28"/>
          <w:szCs w:val="28"/>
          <w:lang w:val="en-US"/>
        </w:rPr>
        <w:t>________________________________________________________________</w:t>
      </w:r>
    </w:p>
    <w:p w14:paraId="75D3AB02" w14:textId="77777777" w:rsidR="00784CEE" w:rsidRDefault="00784CEE" w:rsidP="00784CEE">
      <w:pPr>
        <w:rPr>
          <w:i/>
          <w:sz w:val="28"/>
          <w:szCs w:val="28"/>
        </w:rPr>
      </w:pPr>
    </w:p>
    <w:p w14:paraId="54545945" w14:textId="77777777" w:rsidR="00784CEE" w:rsidRPr="00A12361" w:rsidRDefault="00784CEE" w:rsidP="00784CEE">
      <w:pPr>
        <w:rPr>
          <w:i/>
          <w:sz w:val="28"/>
          <w:szCs w:val="28"/>
        </w:rPr>
      </w:pPr>
      <w:r>
        <w:rPr>
          <w:i/>
          <w:sz w:val="28"/>
          <w:szCs w:val="28"/>
        </w:rPr>
        <w:t>What improvements could be made to the experiment?</w:t>
      </w:r>
    </w:p>
    <w:p w14:paraId="42F19B7C" w14:textId="77777777" w:rsidR="00784CEE" w:rsidRPr="0038053A" w:rsidRDefault="00784CEE" w:rsidP="00784C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________________________________________________________________</w:t>
      </w:r>
    </w:p>
    <w:p w14:paraId="49E6C1B5" w14:textId="77777777" w:rsidR="00784CEE" w:rsidRPr="0038053A" w:rsidRDefault="00784CEE" w:rsidP="00784C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________________________________________________________________</w:t>
      </w:r>
    </w:p>
    <w:p w14:paraId="5A554360" w14:textId="57AF9F03" w:rsidR="00784CEE" w:rsidRPr="0038053A" w:rsidRDefault="00345B8A" w:rsidP="00784C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________________________________________________________________</w:t>
      </w:r>
    </w:p>
    <w:p w14:paraId="19781ED9" w14:textId="77777777" w:rsidR="00784CEE" w:rsidRPr="00B93FDD" w:rsidRDefault="00784CEE" w:rsidP="00B93FDD">
      <w:pPr>
        <w:rPr>
          <w:color w:val="C00000"/>
          <w:sz w:val="28"/>
          <w:szCs w:val="28"/>
          <w:lang w:val="en-US"/>
        </w:rPr>
      </w:pPr>
    </w:p>
    <w:p w14:paraId="451B99AE" w14:textId="77777777" w:rsidR="00E9154B" w:rsidRDefault="00E9154B"/>
    <w:p w14:paraId="4EE382A6" w14:textId="0AEE66A8" w:rsidR="00E9154B" w:rsidRDefault="00E9154B">
      <w:pPr>
        <w:rPr>
          <w:b/>
          <w:sz w:val="28"/>
          <w:szCs w:val="28"/>
        </w:rPr>
      </w:pPr>
      <w:r w:rsidRPr="00E9154B">
        <w:rPr>
          <w:b/>
          <w:sz w:val="28"/>
          <w:szCs w:val="28"/>
        </w:rPr>
        <w:t xml:space="preserve">Total: </w:t>
      </w:r>
      <w:r>
        <w:rPr>
          <w:b/>
          <w:sz w:val="28"/>
          <w:szCs w:val="28"/>
        </w:rPr>
        <w:t xml:space="preserve">     </w:t>
      </w:r>
      <w:r w:rsidR="004E4403">
        <w:rPr>
          <w:b/>
          <w:sz w:val="28"/>
          <w:szCs w:val="28"/>
        </w:rPr>
        <w:t>/30</w:t>
      </w:r>
    </w:p>
    <w:p w14:paraId="5A4E5B2E" w14:textId="73CECB4B" w:rsidR="00E9154B" w:rsidRPr="00E9154B" w:rsidRDefault="00E9154B" w:rsidP="00E9154B">
      <w:pPr>
        <w:rPr>
          <w:sz w:val="28"/>
          <w:szCs w:val="28"/>
        </w:rPr>
      </w:pPr>
    </w:p>
    <w:sectPr w:rsidR="00E9154B" w:rsidRPr="00E9154B" w:rsidSect="00787C7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F7EEE"/>
    <w:multiLevelType w:val="hybridMultilevel"/>
    <w:tmpl w:val="7EB0B0A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0D79"/>
    <w:rsid w:val="00003B2F"/>
    <w:rsid w:val="00023305"/>
    <w:rsid w:val="003012EA"/>
    <w:rsid w:val="00345B8A"/>
    <w:rsid w:val="003A1FFB"/>
    <w:rsid w:val="004E4403"/>
    <w:rsid w:val="00564C63"/>
    <w:rsid w:val="00575616"/>
    <w:rsid w:val="005D0D79"/>
    <w:rsid w:val="00721266"/>
    <w:rsid w:val="00784CEE"/>
    <w:rsid w:val="00787C77"/>
    <w:rsid w:val="00B93FDD"/>
    <w:rsid w:val="00DA6194"/>
    <w:rsid w:val="00DB4F7B"/>
    <w:rsid w:val="00E9154B"/>
    <w:rsid w:val="00EB3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33457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0D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84C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84CEE"/>
    <w:pPr>
      <w:ind w:left="720"/>
      <w:contextualSpacing/>
    </w:pPr>
    <w:rPr>
      <w:rFonts w:ascii="Times New Roman" w:eastAsia="Times New Roman" w:hAnsi="Times New Roman" w:cs="Times New Roman"/>
      <w:lang w:val="en-AU" w:eastAsia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5B8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5B8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0D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84C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84CEE"/>
    <w:pPr>
      <w:ind w:left="720"/>
      <w:contextualSpacing/>
    </w:pPr>
    <w:rPr>
      <w:rFonts w:ascii="Times New Roman" w:eastAsia="Times New Roman" w:hAnsi="Times New Roman" w:cs="Times New Roman"/>
      <w:lang w:val="en-AU" w:eastAsia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5B8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5B8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AB98C04B</Template>
  <TotalTime>0</TotalTime>
  <Pages>5</Pages>
  <Words>383</Words>
  <Characters>2188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2566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BIELSKI-NAPRAWSKI Sabina [Safety Bay Senior High School]</dc:creator>
  <cp:lastModifiedBy>BRUNS Emma</cp:lastModifiedBy>
  <cp:revision>4</cp:revision>
  <cp:lastPrinted>2017-03-20T02:14:00Z</cp:lastPrinted>
  <dcterms:created xsi:type="dcterms:W3CDTF">2018-03-06T07:25:00Z</dcterms:created>
  <dcterms:modified xsi:type="dcterms:W3CDTF">2018-03-08T05:24:00Z</dcterms:modified>
</cp:coreProperties>
</file>