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-213"/>
        <w:tblW w:w="15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70"/>
        <w:gridCol w:w="1328"/>
        <w:gridCol w:w="6758"/>
        <w:gridCol w:w="3603"/>
      </w:tblGrid>
      <w:tr w:rsidR="00725678" w:rsidRPr="00FB6B0B" w14:paraId="1EA3B593" w14:textId="77777777" w:rsidTr="00E14D01">
        <w:trPr>
          <w:trHeight w:val="808"/>
        </w:trPr>
        <w:tc>
          <w:tcPr>
            <w:tcW w:w="15459" w:type="dxa"/>
            <w:gridSpan w:val="4"/>
            <w:tcBorders>
              <w:bottom w:val="single" w:sz="4" w:space="0" w:color="auto"/>
            </w:tcBorders>
            <w:shd w:val="clear" w:color="auto" w:fill="E7E6E6"/>
          </w:tcPr>
          <w:p w14:paraId="1D7EA59A" w14:textId="77777777" w:rsidR="00725678" w:rsidRPr="0029028A" w:rsidRDefault="00725678" w:rsidP="00725678">
            <w:pPr>
              <w:rPr>
                <w:rFonts w:ascii="Arial" w:hAnsi="Arial" w:cs="Arial"/>
                <w:b/>
                <w:i/>
              </w:rPr>
            </w:pPr>
            <w:r w:rsidRPr="0029028A">
              <w:rPr>
                <w:rFonts w:ascii="Arial" w:hAnsi="Arial" w:cs="Arial"/>
                <w:b/>
                <w:i/>
              </w:rPr>
              <w:t xml:space="preserve">Deconstruct </w:t>
            </w:r>
            <w:r>
              <w:rPr>
                <w:rFonts w:ascii="Arial" w:hAnsi="Arial" w:cs="Arial"/>
                <w:b/>
                <w:i/>
              </w:rPr>
              <w:t>the</w:t>
            </w:r>
            <w:r w:rsidRPr="0029028A">
              <w:rPr>
                <w:rFonts w:ascii="Arial" w:hAnsi="Arial" w:cs="Arial"/>
                <w:b/>
                <w:i/>
              </w:rPr>
              <w:t xml:space="preserve"> still image by filling in the boxes surrounding it. Make sure to write detailed annotations that describe each of your </w:t>
            </w:r>
            <w:r>
              <w:rPr>
                <w:rFonts w:ascii="Arial" w:hAnsi="Arial" w:cs="Arial"/>
                <w:b/>
                <w:i/>
              </w:rPr>
              <w:t>image’s</w:t>
            </w:r>
            <w:r w:rsidRPr="0029028A">
              <w:rPr>
                <w:rFonts w:ascii="Arial" w:hAnsi="Arial" w:cs="Arial"/>
                <w:b/>
                <w:i/>
              </w:rPr>
              <w:t xml:space="preserve"> symbolic, written and technical codes.</w:t>
            </w:r>
          </w:p>
        </w:tc>
      </w:tr>
      <w:tr w:rsidR="00E14D01" w:rsidRPr="00FB6B0B" w14:paraId="19A85DD4" w14:textId="77777777" w:rsidTr="00E14D01">
        <w:trPr>
          <w:trHeight w:val="309"/>
        </w:trPr>
        <w:tc>
          <w:tcPr>
            <w:tcW w:w="15459" w:type="dxa"/>
            <w:gridSpan w:val="4"/>
            <w:tcBorders>
              <w:bottom w:val="nil"/>
            </w:tcBorders>
            <w:shd w:val="clear" w:color="auto" w:fill="auto"/>
          </w:tcPr>
          <w:p w14:paraId="09799DD3" w14:textId="5A3198C3" w:rsidR="00E14D01" w:rsidRPr="00FB6B0B" w:rsidRDefault="00E14D01" w:rsidP="00725678">
            <w:pPr>
              <w:rPr>
                <w:rFonts w:ascii="Arial" w:hAnsi="Arial" w:cs="Arial"/>
                <w:i/>
              </w:rPr>
            </w:pPr>
            <w:r w:rsidRPr="0029028A">
              <w:rPr>
                <w:rFonts w:ascii="Arial" w:hAnsi="Arial" w:cs="Arial"/>
                <w:b/>
                <w:i/>
              </w:rPr>
              <w:t>Symbolic Codes</w:t>
            </w:r>
            <w:r w:rsidRPr="0029028A">
              <w:rPr>
                <w:rFonts w:ascii="Arial" w:hAnsi="Arial" w:cs="Arial"/>
                <w:i/>
              </w:rPr>
              <w:t xml:space="preserve"> (setting, objects, colour, body language</w:t>
            </w:r>
            <w:r>
              <w:rPr>
                <w:rFonts w:ascii="Arial" w:hAnsi="Arial" w:cs="Arial"/>
                <w:i/>
              </w:rPr>
              <w:t xml:space="preserve"> and facial expressions, shapes</w:t>
            </w:r>
            <w:r w:rsidRPr="0029028A">
              <w:rPr>
                <w:rFonts w:ascii="Arial" w:hAnsi="Arial" w:cs="Arial"/>
                <w:i/>
              </w:rPr>
              <w:t>)</w:t>
            </w:r>
          </w:p>
        </w:tc>
      </w:tr>
      <w:tr w:rsidR="00E14D01" w:rsidRPr="00FB6B0B" w14:paraId="2EBC553D" w14:textId="77777777" w:rsidTr="00E14D01">
        <w:trPr>
          <w:trHeight w:val="4033"/>
        </w:trPr>
        <w:tc>
          <w:tcPr>
            <w:tcW w:w="5098" w:type="dxa"/>
            <w:gridSpan w:val="2"/>
            <w:tcBorders>
              <w:top w:val="nil"/>
            </w:tcBorders>
            <w:shd w:val="clear" w:color="auto" w:fill="auto"/>
          </w:tcPr>
          <w:p w14:paraId="06681374" w14:textId="0052D2FF" w:rsidR="00E14D01" w:rsidRDefault="00E14D01" w:rsidP="00725678">
            <w:pPr>
              <w:rPr>
                <w:rFonts w:ascii="Arial" w:hAnsi="Arial" w:cs="Arial"/>
                <w:b/>
                <w:i/>
              </w:rPr>
            </w:pPr>
            <w:r>
              <w:rPr>
                <w:rFonts w:ascii="Arial" w:hAnsi="Arial" w:cs="Arial"/>
                <w:b/>
                <w:i/>
              </w:rPr>
              <w:t>Identification of symbolic code</w:t>
            </w:r>
          </w:p>
          <w:p w14:paraId="042D1770" w14:textId="2BFB7735" w:rsidR="00E14D01" w:rsidRPr="00E14D01" w:rsidRDefault="00E14D01" w:rsidP="00725678">
            <w:pPr>
              <w:rPr>
                <w:rFonts w:ascii="Arial" w:hAnsi="Arial" w:cs="Arial"/>
                <w:bCs/>
                <w:i/>
              </w:rPr>
            </w:pPr>
            <w:r w:rsidRPr="00E14D01">
              <w:rPr>
                <w:rFonts w:ascii="Arial" w:hAnsi="Arial" w:cs="Arial"/>
                <w:bCs/>
                <w:i/>
              </w:rPr>
              <w:t>Colour:</w:t>
            </w:r>
          </w:p>
          <w:p w14:paraId="6918F096" w14:textId="77777777" w:rsidR="00E14D01" w:rsidRPr="00E14D01" w:rsidRDefault="00E14D01" w:rsidP="00725678">
            <w:pPr>
              <w:rPr>
                <w:rFonts w:ascii="Arial" w:hAnsi="Arial" w:cs="Arial"/>
                <w:bCs/>
                <w:i/>
              </w:rPr>
            </w:pPr>
          </w:p>
          <w:p w14:paraId="1CCBAC08" w14:textId="64B82D35" w:rsidR="00E14D01" w:rsidRPr="00E14D01" w:rsidRDefault="00E14D01" w:rsidP="00725678">
            <w:pPr>
              <w:rPr>
                <w:rFonts w:ascii="Arial" w:hAnsi="Arial" w:cs="Arial"/>
                <w:bCs/>
                <w:i/>
              </w:rPr>
            </w:pPr>
            <w:r w:rsidRPr="00E14D01">
              <w:rPr>
                <w:rFonts w:ascii="Arial" w:hAnsi="Arial" w:cs="Arial"/>
                <w:bCs/>
                <w:i/>
              </w:rPr>
              <w:t>Objects:</w:t>
            </w:r>
          </w:p>
          <w:p w14:paraId="08AB3ACD" w14:textId="77777777" w:rsidR="00E14D01" w:rsidRPr="00E14D01" w:rsidRDefault="00E14D01" w:rsidP="00725678">
            <w:pPr>
              <w:rPr>
                <w:rFonts w:ascii="Arial" w:hAnsi="Arial" w:cs="Arial"/>
                <w:bCs/>
                <w:i/>
              </w:rPr>
            </w:pPr>
          </w:p>
          <w:p w14:paraId="433838EC" w14:textId="5F2239B5" w:rsidR="00E14D01" w:rsidRPr="00E14D01" w:rsidRDefault="00E14D01" w:rsidP="00725678">
            <w:pPr>
              <w:rPr>
                <w:rFonts w:ascii="Arial" w:hAnsi="Arial" w:cs="Arial"/>
                <w:bCs/>
                <w:i/>
              </w:rPr>
            </w:pPr>
            <w:r w:rsidRPr="00E14D01">
              <w:rPr>
                <w:rFonts w:ascii="Arial" w:hAnsi="Arial" w:cs="Arial"/>
                <w:bCs/>
                <w:i/>
              </w:rPr>
              <w:t>Setting:</w:t>
            </w:r>
          </w:p>
          <w:p w14:paraId="3F0CAF91" w14:textId="77777777" w:rsidR="00E14D01" w:rsidRPr="00E14D01" w:rsidRDefault="00E14D01" w:rsidP="00725678">
            <w:pPr>
              <w:rPr>
                <w:rFonts w:ascii="Arial" w:hAnsi="Arial" w:cs="Arial"/>
                <w:bCs/>
                <w:i/>
              </w:rPr>
            </w:pPr>
          </w:p>
          <w:p w14:paraId="75C0D251" w14:textId="2301E245" w:rsidR="00E14D01" w:rsidRPr="00E14D01" w:rsidRDefault="00E14D01" w:rsidP="00725678">
            <w:pPr>
              <w:rPr>
                <w:rFonts w:ascii="Arial" w:hAnsi="Arial" w:cs="Arial"/>
                <w:bCs/>
                <w:i/>
              </w:rPr>
            </w:pPr>
            <w:r w:rsidRPr="00E14D01">
              <w:rPr>
                <w:rFonts w:ascii="Arial" w:hAnsi="Arial" w:cs="Arial"/>
                <w:bCs/>
                <w:i/>
              </w:rPr>
              <w:t>Clothing:</w:t>
            </w:r>
          </w:p>
          <w:p w14:paraId="1A52375A" w14:textId="77777777" w:rsidR="00E14D01" w:rsidRPr="00E14D01" w:rsidRDefault="00E14D01" w:rsidP="00725678">
            <w:pPr>
              <w:rPr>
                <w:rFonts w:ascii="Arial" w:hAnsi="Arial" w:cs="Arial"/>
                <w:bCs/>
                <w:i/>
              </w:rPr>
            </w:pPr>
          </w:p>
          <w:p w14:paraId="36F15719" w14:textId="77777777" w:rsidR="00E14D01" w:rsidRPr="00E14D01" w:rsidRDefault="00E14D01" w:rsidP="00725678">
            <w:pPr>
              <w:rPr>
                <w:rFonts w:ascii="Arial" w:hAnsi="Arial" w:cs="Arial"/>
                <w:bCs/>
                <w:i/>
              </w:rPr>
            </w:pPr>
            <w:r w:rsidRPr="00E14D01">
              <w:rPr>
                <w:rFonts w:ascii="Arial" w:hAnsi="Arial" w:cs="Arial"/>
                <w:bCs/>
                <w:i/>
              </w:rPr>
              <w:t>Body Language:</w:t>
            </w:r>
          </w:p>
          <w:p w14:paraId="22522056" w14:textId="7CD29D81" w:rsidR="00E14D01" w:rsidRPr="0029028A" w:rsidRDefault="00E14D01" w:rsidP="00725678">
            <w:pPr>
              <w:rPr>
                <w:rFonts w:ascii="Arial" w:hAnsi="Arial" w:cs="Arial"/>
                <w:b/>
                <w:i/>
              </w:rPr>
            </w:pPr>
          </w:p>
        </w:tc>
        <w:tc>
          <w:tcPr>
            <w:tcW w:w="10361" w:type="dxa"/>
            <w:gridSpan w:val="2"/>
            <w:tcBorders>
              <w:top w:val="nil"/>
            </w:tcBorders>
            <w:shd w:val="clear" w:color="auto" w:fill="auto"/>
          </w:tcPr>
          <w:p w14:paraId="059B37E7" w14:textId="634934D8" w:rsidR="00E14D01" w:rsidRPr="0029028A" w:rsidRDefault="00E14D01" w:rsidP="00725678">
            <w:pPr>
              <w:rPr>
                <w:rFonts w:ascii="Arial" w:hAnsi="Arial" w:cs="Arial"/>
                <w:b/>
                <w:i/>
              </w:rPr>
            </w:pPr>
            <w:r>
              <w:rPr>
                <w:rFonts w:ascii="Arial" w:hAnsi="Arial" w:cs="Arial"/>
                <w:b/>
                <w:i/>
              </w:rPr>
              <w:t>Effect of symbolic code</w:t>
            </w:r>
          </w:p>
        </w:tc>
      </w:tr>
      <w:tr w:rsidR="00725678" w:rsidRPr="00FB6B0B" w14:paraId="1C9E0756" w14:textId="77777777" w:rsidTr="00E14D01">
        <w:trPr>
          <w:trHeight w:val="11111"/>
        </w:trPr>
        <w:tc>
          <w:tcPr>
            <w:tcW w:w="3770" w:type="dxa"/>
            <w:shd w:val="clear" w:color="auto" w:fill="auto"/>
          </w:tcPr>
          <w:p w14:paraId="1793316E" w14:textId="77777777" w:rsidR="00725678" w:rsidRDefault="00725678" w:rsidP="00725678">
            <w:pPr>
              <w:rPr>
                <w:rFonts w:ascii="Arial" w:hAnsi="Arial" w:cs="Arial"/>
                <w:i/>
              </w:rPr>
            </w:pPr>
            <w:r w:rsidRPr="0029028A">
              <w:rPr>
                <w:rFonts w:ascii="Arial" w:hAnsi="Arial" w:cs="Arial"/>
                <w:b/>
                <w:i/>
              </w:rPr>
              <w:t>Written Codes</w:t>
            </w:r>
            <w:r w:rsidRPr="0029028A">
              <w:rPr>
                <w:rFonts w:ascii="Arial" w:hAnsi="Arial" w:cs="Arial"/>
                <w:i/>
              </w:rPr>
              <w:t xml:space="preserve"> (headlines, captions</w:t>
            </w:r>
            <w:r>
              <w:rPr>
                <w:rFonts w:ascii="Arial" w:hAnsi="Arial" w:cs="Arial"/>
                <w:i/>
              </w:rPr>
              <w:t>, size and font</w:t>
            </w:r>
            <w:r w:rsidRPr="0029028A">
              <w:rPr>
                <w:rFonts w:ascii="Arial" w:hAnsi="Arial" w:cs="Arial"/>
                <w:i/>
              </w:rPr>
              <w:t>)</w:t>
            </w:r>
          </w:p>
          <w:p w14:paraId="0A445A43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68DC1BC9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Are certain words highlighted/bigger or smaller?</w:t>
            </w:r>
          </w:p>
          <w:p w14:paraId="58FD562F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78E16312" w14:textId="4852809F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201D292F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6EB8C264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2DED28F3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496C90D6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2F0B9ED6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Do the words used reflect the context?</w:t>
            </w:r>
          </w:p>
          <w:p w14:paraId="0A667AF4" w14:textId="19C1A640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3513A53D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23325E9C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47DDC10B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39FB8E61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35CAFD67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6B244E01" w14:textId="409C5415" w:rsidR="00E14D01" w:rsidRPr="00FB6B0B" w:rsidRDefault="00E14D01" w:rsidP="00725678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Why are the words included in this image?</w:t>
            </w:r>
          </w:p>
        </w:tc>
        <w:tc>
          <w:tcPr>
            <w:tcW w:w="8086" w:type="dxa"/>
            <w:gridSpan w:val="2"/>
            <w:shd w:val="clear" w:color="auto" w:fill="auto"/>
          </w:tcPr>
          <w:p w14:paraId="6AD15AD8" w14:textId="77777777" w:rsidR="00725678" w:rsidRPr="00FB6B0B" w:rsidRDefault="00725678" w:rsidP="00725678">
            <w:pPr>
              <w:rPr>
                <w:rFonts w:ascii="Arial" w:hAnsi="Arial" w:cs="Arial"/>
                <w:i/>
              </w:rPr>
            </w:pPr>
          </w:p>
          <w:p w14:paraId="7C97129E" w14:textId="05F867F7" w:rsidR="00725678" w:rsidRDefault="00725678" w:rsidP="00725678">
            <w:pPr>
              <w:jc w:val="center"/>
              <w:rPr>
                <w:rFonts w:ascii="Arial" w:hAnsi="Arial" w:cs="Arial"/>
                <w:i/>
              </w:rPr>
            </w:pPr>
          </w:p>
          <w:p w14:paraId="25B918FE" w14:textId="77777777" w:rsidR="001234F4" w:rsidRPr="00FB6B0B" w:rsidRDefault="001234F4" w:rsidP="00725678">
            <w:pPr>
              <w:jc w:val="center"/>
              <w:rPr>
                <w:rFonts w:ascii="Arial" w:hAnsi="Arial" w:cs="Arial"/>
                <w:i/>
              </w:rPr>
            </w:pPr>
            <w:bookmarkStart w:id="0" w:name="_GoBack"/>
            <w:bookmarkEnd w:id="0"/>
          </w:p>
          <w:p w14:paraId="4AB224DE" w14:textId="52205A53" w:rsidR="00725678" w:rsidRPr="00FB6B0B" w:rsidRDefault="00AC40BA" w:rsidP="00725678">
            <w:pPr>
              <w:jc w:val="center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  <w:noProof/>
                <w:lang w:eastAsia="en-AU"/>
              </w:rPr>
              <w:drawing>
                <wp:inline distT="0" distB="0" distL="0" distR="0" wp14:anchorId="3E361252" wp14:editId="3713999A">
                  <wp:extent cx="5473736" cy="44005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(4)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38" cy="4403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3D4106" w14:textId="77777777" w:rsidR="00725678" w:rsidRPr="00FB6B0B" w:rsidRDefault="00725678" w:rsidP="00725678">
            <w:pPr>
              <w:jc w:val="center"/>
              <w:rPr>
                <w:rFonts w:ascii="Arial" w:hAnsi="Arial" w:cs="Arial"/>
                <w:i/>
              </w:rPr>
            </w:pPr>
          </w:p>
          <w:p w14:paraId="5BF45DFE" w14:textId="77777777" w:rsidR="00725678" w:rsidRPr="00FB6B0B" w:rsidRDefault="00725678" w:rsidP="00725678">
            <w:pPr>
              <w:rPr>
                <w:rFonts w:ascii="Arial" w:hAnsi="Arial" w:cs="Arial"/>
                <w:i/>
              </w:rPr>
            </w:pPr>
          </w:p>
        </w:tc>
        <w:tc>
          <w:tcPr>
            <w:tcW w:w="3603" w:type="dxa"/>
            <w:shd w:val="clear" w:color="auto" w:fill="auto"/>
          </w:tcPr>
          <w:p w14:paraId="48C6B8CF" w14:textId="77777777" w:rsidR="00725678" w:rsidRPr="0029028A" w:rsidRDefault="00725678" w:rsidP="00725678">
            <w:pPr>
              <w:rPr>
                <w:rFonts w:ascii="Arial" w:hAnsi="Arial" w:cs="Arial"/>
                <w:b/>
                <w:i/>
              </w:rPr>
            </w:pPr>
            <w:r w:rsidRPr="0029028A">
              <w:rPr>
                <w:rFonts w:ascii="Arial" w:hAnsi="Arial" w:cs="Arial"/>
                <w:b/>
                <w:i/>
              </w:rPr>
              <w:t>Technical Codes</w:t>
            </w:r>
          </w:p>
          <w:p w14:paraId="21273E7B" w14:textId="77777777" w:rsidR="00725678" w:rsidRDefault="00725678" w:rsidP="00725678">
            <w:pPr>
              <w:rPr>
                <w:rFonts w:ascii="Arial" w:hAnsi="Arial" w:cs="Arial"/>
                <w:i/>
              </w:rPr>
            </w:pPr>
            <w:r w:rsidRPr="0029028A">
              <w:rPr>
                <w:rFonts w:ascii="Arial" w:hAnsi="Arial" w:cs="Arial"/>
                <w:i/>
              </w:rPr>
              <w:t>(camera angles, shot type, framing</w:t>
            </w:r>
            <w:r>
              <w:rPr>
                <w:rFonts w:ascii="Arial" w:hAnsi="Arial" w:cs="Arial"/>
                <w:i/>
              </w:rPr>
              <w:t xml:space="preserve"> and composition</w:t>
            </w:r>
            <w:r w:rsidRPr="0029028A">
              <w:rPr>
                <w:rFonts w:ascii="Arial" w:hAnsi="Arial" w:cs="Arial"/>
                <w:i/>
              </w:rPr>
              <w:t>)</w:t>
            </w:r>
          </w:p>
          <w:p w14:paraId="5914E6C5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3C416CC6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What is included/excluded?</w:t>
            </w:r>
          </w:p>
          <w:p w14:paraId="77D3A6FD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39867F0C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53141EF3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439BCB96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45AC6923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45427B9F" w14:textId="01F4507D" w:rsidR="00E14D01" w:rsidRDefault="00E14D01" w:rsidP="00725678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Focal Point:</w:t>
            </w:r>
          </w:p>
          <w:p w14:paraId="224C06F5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5E06A926" w14:textId="14C08542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38C4F126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0AFEA804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6501D7BA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75F32790" w14:textId="17773516" w:rsidR="00E14D01" w:rsidRDefault="00E14D01" w:rsidP="00725678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Focus/Blurring:</w:t>
            </w:r>
          </w:p>
          <w:p w14:paraId="50828687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6E7FB3A8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36DC2CB0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3DDC093C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68B769CB" w14:textId="22E9F5FA" w:rsidR="00E14D01" w:rsidRDefault="00E14D01" w:rsidP="00725678">
            <w:p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Camera distance:</w:t>
            </w:r>
          </w:p>
          <w:p w14:paraId="616E4252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560EB544" w14:textId="77777777" w:rsidR="00E14D01" w:rsidRDefault="00E14D01" w:rsidP="00725678">
            <w:pPr>
              <w:rPr>
                <w:rFonts w:ascii="Arial" w:hAnsi="Arial" w:cs="Arial"/>
                <w:i/>
              </w:rPr>
            </w:pPr>
          </w:p>
          <w:p w14:paraId="0AACA762" w14:textId="5DF33395" w:rsidR="00E14D01" w:rsidRPr="00FB6B0B" w:rsidRDefault="00E14D01" w:rsidP="00725678">
            <w:pPr>
              <w:rPr>
                <w:rFonts w:ascii="Arial" w:hAnsi="Arial" w:cs="Arial"/>
                <w:i/>
              </w:rPr>
            </w:pPr>
          </w:p>
        </w:tc>
      </w:tr>
      <w:tr w:rsidR="00725678" w:rsidRPr="00FB6B0B" w14:paraId="1E7D246B" w14:textId="77777777" w:rsidTr="00725678">
        <w:trPr>
          <w:trHeight w:val="4695"/>
        </w:trPr>
        <w:tc>
          <w:tcPr>
            <w:tcW w:w="15459" w:type="dxa"/>
            <w:gridSpan w:val="4"/>
            <w:shd w:val="clear" w:color="auto" w:fill="auto"/>
          </w:tcPr>
          <w:p w14:paraId="758C3293" w14:textId="77777777" w:rsidR="00725678" w:rsidRDefault="00725678" w:rsidP="00725678">
            <w:pPr>
              <w:rPr>
                <w:rFonts w:ascii="Arial" w:hAnsi="Arial" w:cs="Arial"/>
                <w:i/>
              </w:rPr>
            </w:pPr>
            <w:r w:rsidRPr="0029028A">
              <w:rPr>
                <w:rFonts w:ascii="Arial" w:hAnsi="Arial" w:cs="Arial"/>
                <w:i/>
              </w:rPr>
              <w:t xml:space="preserve">What do you think the </w:t>
            </w:r>
            <w:r w:rsidRPr="0029028A">
              <w:rPr>
                <w:rFonts w:ascii="Arial" w:hAnsi="Arial" w:cs="Arial"/>
                <w:b/>
                <w:i/>
                <w:u w:val="single"/>
              </w:rPr>
              <w:t>message</w:t>
            </w:r>
            <w:r w:rsidRPr="0029028A">
              <w:rPr>
                <w:rFonts w:ascii="Arial" w:hAnsi="Arial" w:cs="Arial"/>
                <w:i/>
              </w:rPr>
              <w:t xml:space="preserve"> of this image is?</w:t>
            </w:r>
            <w:r>
              <w:rPr>
                <w:rFonts w:ascii="Arial" w:hAnsi="Arial" w:cs="Arial"/>
                <w:i/>
              </w:rPr>
              <w:t xml:space="preserve"> Why? Discuss the visual elements in the image to support your answer.</w:t>
            </w:r>
          </w:p>
        </w:tc>
      </w:tr>
    </w:tbl>
    <w:p w14:paraId="6FC49194" w14:textId="77777777" w:rsidR="00AB2C10" w:rsidRPr="00F60D4A" w:rsidRDefault="00AB2C10" w:rsidP="00AC40BA">
      <w:pPr>
        <w:spacing w:before="120" w:after="120"/>
        <w:rPr>
          <w:rFonts w:ascii="Arial" w:hAnsi="Arial" w:cs="Arial"/>
          <w:b/>
          <w:sz w:val="4"/>
          <w:szCs w:val="4"/>
        </w:rPr>
      </w:pPr>
    </w:p>
    <w:sectPr w:rsidR="00AB2C10" w:rsidRPr="00F60D4A" w:rsidSect="00AC40BA">
      <w:pgSz w:w="16838" w:h="23811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26160"/>
    <w:multiLevelType w:val="hybridMultilevel"/>
    <w:tmpl w:val="B360EF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640159"/>
    <w:multiLevelType w:val="hybridMultilevel"/>
    <w:tmpl w:val="D4FA2EC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8E17D9"/>
    <w:multiLevelType w:val="hybridMultilevel"/>
    <w:tmpl w:val="B194F6E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AC7C31"/>
    <w:multiLevelType w:val="hybridMultilevel"/>
    <w:tmpl w:val="DCC29EF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C17AF4"/>
    <w:multiLevelType w:val="hybridMultilevel"/>
    <w:tmpl w:val="717872CC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C12"/>
    <w:rsid w:val="00014A03"/>
    <w:rsid w:val="0002181C"/>
    <w:rsid w:val="00054ECA"/>
    <w:rsid w:val="00084616"/>
    <w:rsid w:val="0009123A"/>
    <w:rsid w:val="000C3C78"/>
    <w:rsid w:val="000D6B03"/>
    <w:rsid w:val="001234F4"/>
    <w:rsid w:val="00182E91"/>
    <w:rsid w:val="001B4AC7"/>
    <w:rsid w:val="001E1B5A"/>
    <w:rsid w:val="001F6DE3"/>
    <w:rsid w:val="00207939"/>
    <w:rsid w:val="002338A7"/>
    <w:rsid w:val="00237B9F"/>
    <w:rsid w:val="00237F0D"/>
    <w:rsid w:val="00273104"/>
    <w:rsid w:val="002B5E85"/>
    <w:rsid w:val="002E3462"/>
    <w:rsid w:val="003131B2"/>
    <w:rsid w:val="00320713"/>
    <w:rsid w:val="0035775F"/>
    <w:rsid w:val="003619F9"/>
    <w:rsid w:val="003A05EE"/>
    <w:rsid w:val="003A5A1E"/>
    <w:rsid w:val="003E12F4"/>
    <w:rsid w:val="003E2122"/>
    <w:rsid w:val="003E7697"/>
    <w:rsid w:val="004039A2"/>
    <w:rsid w:val="00413642"/>
    <w:rsid w:val="00417C15"/>
    <w:rsid w:val="00426F22"/>
    <w:rsid w:val="00462F2E"/>
    <w:rsid w:val="004A61BD"/>
    <w:rsid w:val="004C64F7"/>
    <w:rsid w:val="004E3BED"/>
    <w:rsid w:val="00507BDF"/>
    <w:rsid w:val="00534D0B"/>
    <w:rsid w:val="0056202F"/>
    <w:rsid w:val="0058079C"/>
    <w:rsid w:val="005A416B"/>
    <w:rsid w:val="005B1F85"/>
    <w:rsid w:val="005B6EFE"/>
    <w:rsid w:val="005C7751"/>
    <w:rsid w:val="005E0BD3"/>
    <w:rsid w:val="005E6BF7"/>
    <w:rsid w:val="005F3D0F"/>
    <w:rsid w:val="00622004"/>
    <w:rsid w:val="00662FE4"/>
    <w:rsid w:val="00673AFD"/>
    <w:rsid w:val="00680473"/>
    <w:rsid w:val="006933AA"/>
    <w:rsid w:val="006C0575"/>
    <w:rsid w:val="006C0AC5"/>
    <w:rsid w:val="00725678"/>
    <w:rsid w:val="00736498"/>
    <w:rsid w:val="0074584F"/>
    <w:rsid w:val="00747C48"/>
    <w:rsid w:val="00752B52"/>
    <w:rsid w:val="007611D8"/>
    <w:rsid w:val="00765495"/>
    <w:rsid w:val="007B6C4A"/>
    <w:rsid w:val="007E01AE"/>
    <w:rsid w:val="007F6189"/>
    <w:rsid w:val="008166CC"/>
    <w:rsid w:val="00817711"/>
    <w:rsid w:val="0084177B"/>
    <w:rsid w:val="0086678D"/>
    <w:rsid w:val="008832BD"/>
    <w:rsid w:val="009059D0"/>
    <w:rsid w:val="00911C12"/>
    <w:rsid w:val="00916D2D"/>
    <w:rsid w:val="009216F6"/>
    <w:rsid w:val="00923EE0"/>
    <w:rsid w:val="0096233D"/>
    <w:rsid w:val="0096465A"/>
    <w:rsid w:val="009825DC"/>
    <w:rsid w:val="00991DE0"/>
    <w:rsid w:val="009D58ED"/>
    <w:rsid w:val="00A72BBB"/>
    <w:rsid w:val="00AB2C10"/>
    <w:rsid w:val="00AB6E94"/>
    <w:rsid w:val="00AC40BA"/>
    <w:rsid w:val="00AD3952"/>
    <w:rsid w:val="00B04E45"/>
    <w:rsid w:val="00B1173D"/>
    <w:rsid w:val="00B139B6"/>
    <w:rsid w:val="00B45BAA"/>
    <w:rsid w:val="00B85B00"/>
    <w:rsid w:val="00BA47C4"/>
    <w:rsid w:val="00BB6A13"/>
    <w:rsid w:val="00BC5F2C"/>
    <w:rsid w:val="00BF2F5C"/>
    <w:rsid w:val="00C324DB"/>
    <w:rsid w:val="00C418C5"/>
    <w:rsid w:val="00CB579A"/>
    <w:rsid w:val="00CC6102"/>
    <w:rsid w:val="00CE53D9"/>
    <w:rsid w:val="00CF3EE0"/>
    <w:rsid w:val="00CF40EB"/>
    <w:rsid w:val="00CF47C7"/>
    <w:rsid w:val="00D10978"/>
    <w:rsid w:val="00D1433E"/>
    <w:rsid w:val="00D23F60"/>
    <w:rsid w:val="00D25883"/>
    <w:rsid w:val="00D73BEC"/>
    <w:rsid w:val="00D94977"/>
    <w:rsid w:val="00DE3D9D"/>
    <w:rsid w:val="00DF5E01"/>
    <w:rsid w:val="00E11AED"/>
    <w:rsid w:val="00E14D01"/>
    <w:rsid w:val="00E23D05"/>
    <w:rsid w:val="00E31903"/>
    <w:rsid w:val="00E40D30"/>
    <w:rsid w:val="00E76289"/>
    <w:rsid w:val="00E77191"/>
    <w:rsid w:val="00EA4D8D"/>
    <w:rsid w:val="00EB4C39"/>
    <w:rsid w:val="00F07B03"/>
    <w:rsid w:val="00F60D4A"/>
    <w:rsid w:val="00F80C7F"/>
    <w:rsid w:val="00F85B55"/>
    <w:rsid w:val="00FA08EB"/>
    <w:rsid w:val="00FB1C84"/>
    <w:rsid w:val="00FD6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DAA83"/>
  <w15:chartTrackingRefBased/>
  <w15:docId w15:val="{DA20C40C-8FDE-46F2-B896-BB9953BFA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1C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11C12"/>
    <w:rPr>
      <w:color w:val="0000FF"/>
      <w:u w:val="single"/>
    </w:rPr>
  </w:style>
  <w:style w:type="table" w:styleId="TableGrid">
    <w:name w:val="Table Grid"/>
    <w:basedOn w:val="TableNormal"/>
    <w:uiPriority w:val="39"/>
    <w:rsid w:val="004E3B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32B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31903"/>
    <w:rPr>
      <w:b/>
      <w:bCs/>
    </w:rPr>
  </w:style>
  <w:style w:type="character" w:customStyle="1" w:styleId="apple-converted-space">
    <w:name w:val="apple-converted-space"/>
    <w:basedOn w:val="DefaultParagraphFont"/>
    <w:rsid w:val="00D23F60"/>
  </w:style>
  <w:style w:type="paragraph" w:styleId="NormalWeb">
    <w:name w:val="Normal (Web)"/>
    <w:basedOn w:val="Normal"/>
    <w:link w:val="NormalWebChar"/>
    <w:uiPriority w:val="99"/>
    <w:unhideWhenUsed/>
    <w:rsid w:val="00CE53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NormalWebChar">
    <w:name w:val="Normal (Web) Char"/>
    <w:basedOn w:val="DefaultParagraphFont"/>
    <w:link w:val="NormalWeb"/>
    <w:uiPriority w:val="99"/>
    <w:rsid w:val="00CE53D9"/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7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71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83E6311F</Template>
  <TotalTime>8</TotalTime>
  <Pages>1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 Denise [Narrogin Senior High School]</dc:creator>
  <cp:keywords/>
  <dc:description/>
  <cp:lastModifiedBy>MCWILLIAMS Hayden [Narrogin Senior High School]</cp:lastModifiedBy>
  <cp:revision>3</cp:revision>
  <cp:lastPrinted>2020-06-23T08:48:00Z</cp:lastPrinted>
  <dcterms:created xsi:type="dcterms:W3CDTF">2020-06-24T00:30:00Z</dcterms:created>
  <dcterms:modified xsi:type="dcterms:W3CDTF">2020-06-24T01:02:00Z</dcterms:modified>
</cp:coreProperties>
</file>