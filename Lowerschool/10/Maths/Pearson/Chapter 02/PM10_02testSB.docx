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C0C939" w14:textId="77777777" w:rsidR="005A6D02" w:rsidRDefault="005A6D02" w:rsidP="005A6D02">
      <w:pPr>
        <w:pStyle w:val="Psectionheading"/>
      </w:pPr>
      <w:r>
        <w:t>Multiple-choice section – choose the correct answer</w:t>
      </w:r>
    </w:p>
    <w:p w14:paraId="25F46068" w14:textId="3235E2EE" w:rsidR="005A6D02" w:rsidRPr="00314F01" w:rsidRDefault="005A6D02" w:rsidP="005A6D02">
      <w:pPr>
        <w:pStyle w:val="Pquestionheadingmc1stafterhead"/>
      </w:pPr>
      <w:r w:rsidRPr="00753335">
        <w:t xml:space="preserve">Question </w:t>
      </w:r>
      <w:r>
        <w:t>1</w:t>
      </w:r>
      <w:r>
        <w:tab/>
        <w:t>[2.6]</w:t>
      </w:r>
      <w:r w:rsidR="00C030D6">
        <w:t xml:space="preserve"> </w:t>
      </w:r>
      <w:r w:rsidR="00C030D6">
        <w:rPr>
          <w:highlight w:val="lightGray"/>
        </w:rPr>
        <w:t>[10A]</w:t>
      </w:r>
    </w:p>
    <w:p w14:paraId="2B234150" w14:textId="5A795A7C" w:rsidR="005A6D02" w:rsidRDefault="005A6D02" w:rsidP="005A6D02">
      <w:pPr>
        <w:pStyle w:val="Pquestiontextmainstem"/>
      </w:pPr>
      <w:r>
        <w:t xml:space="preserve">A sample of test scores from </w:t>
      </w:r>
      <w:r w:rsidR="00C030D6">
        <w:t xml:space="preserve">classes </w:t>
      </w:r>
      <w:r>
        <w:t>10A and 10B are shown below. The differences between the means and the interquartile ranges, respectively, from the data sets are:</w:t>
      </w:r>
    </w:p>
    <w:p w14:paraId="028D5124" w14:textId="77777777" w:rsidR="005A6D02" w:rsidRDefault="005A6D02" w:rsidP="005A6D02">
      <w:pPr>
        <w:pStyle w:val="Pquestiontextmainstem"/>
      </w:pPr>
      <w:r>
        <w:t>10A:</w:t>
      </w:r>
      <w:r>
        <w:tab/>
        <w:t>60, 75, 90, 72, 86, 65, 88, 83, 67, 50</w:t>
      </w:r>
      <w:bookmarkStart w:id="0" w:name="_GoBack"/>
      <w:bookmarkEnd w:id="0"/>
    </w:p>
    <w:p w14:paraId="026E729A" w14:textId="77777777" w:rsidR="005A6D02" w:rsidRDefault="005A6D02" w:rsidP="005A6D02">
      <w:pPr>
        <w:pStyle w:val="Pquestiontextmainstem"/>
      </w:pPr>
      <w:r>
        <w:t>10B:</w:t>
      </w:r>
      <w:r>
        <w:tab/>
        <w:t>66, 58, 72, 80, 60, 97, 58, 80, 50, 52</w:t>
      </w:r>
    </w:p>
    <w:p w14:paraId="622F2AFA" w14:textId="77777777" w:rsidR="005A6D02" w:rsidRPr="00222DB5" w:rsidRDefault="005A6D02" w:rsidP="005A6D02">
      <w:pPr>
        <w:rPr>
          <w:sz w:val="16"/>
          <w:szCs w:val="16"/>
        </w:rPr>
      </w:pPr>
    </w:p>
    <w:p w14:paraId="4690B007" w14:textId="77777777" w:rsidR="005A6D02" w:rsidRDefault="005A6D02" w:rsidP="005A6D02">
      <w:pPr>
        <w:pStyle w:val="Pquestiontextmcqoptions"/>
      </w:pPr>
      <w:r w:rsidRPr="000A6A45">
        <w:rPr>
          <w:rStyle w:val="Cquestionpartlabelbold"/>
        </w:rPr>
        <w:t>A</w:t>
      </w:r>
      <w:r>
        <w:tab/>
        <w:t>6.3, 0</w:t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B</w:t>
      </w:r>
      <w:r>
        <w:tab/>
        <w:t>6.3, 1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C</w:t>
      </w:r>
      <w:r>
        <w:tab/>
        <w:t>3.6, 0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D</w:t>
      </w:r>
      <w:r>
        <w:tab/>
        <w:t>3.6, 1</w:t>
      </w:r>
    </w:p>
    <w:p w14:paraId="37BDCE5E" w14:textId="77777777" w:rsidR="005A6D02" w:rsidRPr="00753335" w:rsidRDefault="005A6D02" w:rsidP="005A6D02">
      <w:pPr>
        <w:pStyle w:val="Pquestionheadingmc"/>
      </w:pPr>
      <w:r>
        <w:t>Question 2</w:t>
      </w:r>
      <w:r>
        <w:tab/>
        <w:t>[2.3]</w:t>
      </w:r>
    </w:p>
    <w:p w14:paraId="07A2AD1D" w14:textId="77777777" w:rsidR="005A6D02" w:rsidRDefault="005A6D02" w:rsidP="005A6D02">
      <w:pPr>
        <w:pStyle w:val="Pquestiontextmainstem"/>
      </w:pPr>
      <w:r>
        <w:t>The following graph shows the temperature as recorded every hour for a number of hours from noon.</w:t>
      </w:r>
    </w:p>
    <w:p w14:paraId="06D7F786" w14:textId="77777777" w:rsidR="005A6D02" w:rsidRDefault="005A6D02" w:rsidP="005A6D02"/>
    <w:p w14:paraId="263F75D2" w14:textId="77777777" w:rsidR="005A6D02" w:rsidRDefault="005A6D02" w:rsidP="005A6D02">
      <w:r>
        <w:rPr>
          <w:noProof/>
        </w:rPr>
        <w:drawing>
          <wp:inline distT="0" distB="0" distL="0" distR="0" wp14:anchorId="0DAEF0BA" wp14:editId="0B55D5EE">
            <wp:extent cx="2133600" cy="1524000"/>
            <wp:effectExtent l="0" t="0" r="0" b="0"/>
            <wp:docPr id="8" name="Picture 1" descr="PM10_PR_TSa_7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M10_PR_TSa_7_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7BE39" w14:textId="77777777" w:rsidR="005A6D02" w:rsidRDefault="005A6D02" w:rsidP="005A6D02">
      <w:pPr>
        <w:pStyle w:val="Pquestiontextmainstem"/>
      </w:pPr>
      <w:r>
        <w:t xml:space="preserve">Which of the following statements is </w:t>
      </w:r>
      <w:r w:rsidRPr="002A33B3">
        <w:rPr>
          <w:i/>
        </w:rPr>
        <w:t>incorrect</w:t>
      </w:r>
      <w:r>
        <w:t xml:space="preserve">? </w:t>
      </w:r>
    </w:p>
    <w:p w14:paraId="37696EBE" w14:textId="584F96E2" w:rsidR="005A6D02" w:rsidRDefault="005A6D02" w:rsidP="005A6D02">
      <w:pPr>
        <w:pStyle w:val="Pquestiontextpartsa"/>
      </w:pPr>
      <w:r w:rsidRPr="000A6A45">
        <w:rPr>
          <w:rStyle w:val="Cquestionpartlabelbold"/>
        </w:rPr>
        <w:t>A</w:t>
      </w:r>
      <w:r>
        <w:tab/>
        <w:t>The minimum temperature recorded was 15</w:t>
      </w:r>
      <w:r w:rsidR="00C030D6">
        <w:t xml:space="preserve"> </w:t>
      </w:r>
      <w:r>
        <w:sym w:font="Symbol" w:char="F0B0"/>
      </w:r>
      <w:r>
        <w:t>C.</w:t>
      </w:r>
    </w:p>
    <w:p w14:paraId="62CA475D" w14:textId="005C2E74" w:rsidR="005A6D02" w:rsidRDefault="005A6D02" w:rsidP="005A6D02">
      <w:pPr>
        <w:pStyle w:val="Pquestiontextpartsa"/>
      </w:pPr>
      <w:r w:rsidRPr="000A6A45">
        <w:rPr>
          <w:rStyle w:val="Cquestionpartlabelbold"/>
        </w:rPr>
        <w:t>B</w:t>
      </w:r>
      <w:r>
        <w:tab/>
        <w:t>The minimum temperature reached on the day was 15</w:t>
      </w:r>
      <w:r w:rsidR="00C030D6">
        <w:t xml:space="preserve"> </w:t>
      </w:r>
      <w:r>
        <w:sym w:font="Symbol" w:char="F0B0"/>
      </w:r>
      <w:r>
        <w:t>C.</w:t>
      </w:r>
    </w:p>
    <w:p w14:paraId="05209A8C" w14:textId="6B6EBD27" w:rsidR="005A6D02" w:rsidRDefault="005A6D02" w:rsidP="005A6D02">
      <w:pPr>
        <w:pStyle w:val="Pquestiontextpartsa"/>
      </w:pPr>
      <w:r w:rsidRPr="000A6A45">
        <w:rPr>
          <w:rStyle w:val="Cquestionpartlabelbold"/>
        </w:rPr>
        <w:t>C</w:t>
      </w:r>
      <w:r>
        <w:tab/>
        <w:t>The maximum temperature recorded on the day was 30</w:t>
      </w:r>
      <w:r w:rsidR="00C030D6">
        <w:t xml:space="preserve"> </w:t>
      </w:r>
      <w:r>
        <w:sym w:font="Symbol" w:char="F0B0"/>
      </w:r>
      <w:r>
        <w:t>C.</w:t>
      </w:r>
    </w:p>
    <w:p w14:paraId="4ED5A594" w14:textId="77777777" w:rsidR="005A6D02" w:rsidRDefault="005A6D02" w:rsidP="005A6D02">
      <w:pPr>
        <w:pStyle w:val="Pquestiontextpartsa"/>
      </w:pPr>
      <w:r w:rsidRPr="000A6A45">
        <w:rPr>
          <w:rStyle w:val="Cquestionpartlabelbold"/>
        </w:rPr>
        <w:t>D</w:t>
      </w:r>
      <w:r>
        <w:tab/>
        <w:t>The temperature rose quicker in the early afternoon than it fell in the late afternoon/evening.</w:t>
      </w:r>
    </w:p>
    <w:p w14:paraId="753E0BDC" w14:textId="77777777" w:rsidR="005A6D02" w:rsidRPr="00753335" w:rsidRDefault="005A6D02" w:rsidP="005A6D02">
      <w:pPr>
        <w:pStyle w:val="Pquestionheadingmc"/>
      </w:pPr>
      <w:r>
        <w:t>Question 3</w:t>
      </w:r>
      <w:r>
        <w:tab/>
        <w:t>[2.5]</w:t>
      </w:r>
    </w:p>
    <w:p w14:paraId="6859E2BE" w14:textId="77777777" w:rsidR="005A6D02" w:rsidRDefault="005A6D02" w:rsidP="005A6D02">
      <w:pPr>
        <w:pStyle w:val="Pquestiontextmainstem"/>
      </w:pPr>
      <w:r>
        <w:t>Which box plot represents the following data set?</w:t>
      </w:r>
    </w:p>
    <w:p w14:paraId="5B5C7B8C" w14:textId="77777777" w:rsidR="005A6D02" w:rsidRDefault="005A6D02" w:rsidP="005A6D02">
      <w:pPr>
        <w:pStyle w:val="Pquestiontextmainstem"/>
      </w:pPr>
      <w:r>
        <w:tab/>
        <w:t>1, 2, 2, 2, 3, 4, 5, 6, 6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0"/>
        <w:gridCol w:w="5040"/>
      </w:tblGrid>
      <w:tr w:rsidR="005A6D02" w14:paraId="5B604357" w14:textId="77777777" w:rsidTr="004471E4">
        <w:tc>
          <w:tcPr>
            <w:tcW w:w="5040" w:type="dxa"/>
          </w:tcPr>
          <w:p w14:paraId="05FC929D" w14:textId="77777777" w:rsidR="005A6D02" w:rsidRDefault="005A6D02" w:rsidP="004471E4">
            <w:pPr>
              <w:pStyle w:val="Pquestiontextpartsa"/>
            </w:pPr>
            <w:r>
              <w:t>A</w:t>
            </w:r>
          </w:p>
          <w:p w14:paraId="459141F7" w14:textId="77777777" w:rsidR="005A6D02" w:rsidRDefault="005A6D02" w:rsidP="004471E4">
            <w:pPr>
              <w:pStyle w:val="Pquestiontextpartsa"/>
            </w:pPr>
            <w:r>
              <w:rPr>
                <w:noProof/>
              </w:rPr>
              <w:drawing>
                <wp:inline distT="0" distB="0" distL="0" distR="0" wp14:anchorId="76FCD470" wp14:editId="5C6EC9BE">
                  <wp:extent cx="2133600" cy="546100"/>
                  <wp:effectExtent l="0" t="0" r="0" b="12700"/>
                  <wp:docPr id="7" name="Picture 2" descr="PM10_PR_TSa_7_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M10_PR_TSa_7_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709C6BA8" w14:textId="77777777" w:rsidR="005A6D02" w:rsidRDefault="005A6D02" w:rsidP="004471E4">
            <w:pPr>
              <w:pStyle w:val="Pquestiontextpartsa"/>
            </w:pPr>
            <w:r>
              <w:t>B</w:t>
            </w:r>
          </w:p>
          <w:p w14:paraId="3BDAFE73" w14:textId="77777777" w:rsidR="005A6D02" w:rsidRDefault="005A6D02" w:rsidP="004471E4">
            <w:pPr>
              <w:pStyle w:val="Pquestiontextpartsa"/>
            </w:pPr>
            <w:r>
              <w:rPr>
                <w:noProof/>
              </w:rPr>
              <w:drawing>
                <wp:inline distT="0" distB="0" distL="0" distR="0" wp14:anchorId="213E5E02" wp14:editId="70A9405A">
                  <wp:extent cx="2057400" cy="546100"/>
                  <wp:effectExtent l="0" t="0" r="0" b="12700"/>
                  <wp:docPr id="3" name="Picture 3" descr="PM10_PR_TSa_7_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M10_PR_TSa_7_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D02" w14:paraId="7AD02097" w14:textId="77777777" w:rsidTr="004471E4">
        <w:tc>
          <w:tcPr>
            <w:tcW w:w="5040" w:type="dxa"/>
          </w:tcPr>
          <w:p w14:paraId="170437FA" w14:textId="77777777" w:rsidR="005A6D02" w:rsidRDefault="005A6D02" w:rsidP="004471E4">
            <w:pPr>
              <w:pStyle w:val="Pquestiontextpartsa"/>
            </w:pPr>
            <w:r>
              <w:t>C</w:t>
            </w:r>
          </w:p>
          <w:p w14:paraId="17E41D5B" w14:textId="77777777" w:rsidR="005A6D02" w:rsidRPr="001A169C" w:rsidRDefault="005A6D02" w:rsidP="004471E4">
            <w:pPr>
              <w:pStyle w:val="Pquestiontextpartsa"/>
            </w:pPr>
            <w:r>
              <w:rPr>
                <w:noProof/>
              </w:rPr>
              <w:drawing>
                <wp:inline distT="0" distB="0" distL="0" distR="0" wp14:anchorId="28169D6E" wp14:editId="06A24B9F">
                  <wp:extent cx="2044700" cy="546100"/>
                  <wp:effectExtent l="0" t="0" r="12700" b="12700"/>
                  <wp:docPr id="4" name="Picture 4" descr="PM10_PR_TSa_7_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PM10_PR_TSa_7_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2546F3FE" w14:textId="77777777" w:rsidR="005A6D02" w:rsidRDefault="005A6D02" w:rsidP="004471E4">
            <w:pPr>
              <w:pStyle w:val="Pquestiontextpartsa"/>
            </w:pPr>
            <w:r>
              <w:t xml:space="preserve">D </w:t>
            </w:r>
          </w:p>
          <w:p w14:paraId="2E0B1923" w14:textId="77777777" w:rsidR="005A6D02" w:rsidRDefault="005A6D02" w:rsidP="004471E4">
            <w:pPr>
              <w:pStyle w:val="Pquestiontextpartsa"/>
            </w:pPr>
            <w:r>
              <w:rPr>
                <w:noProof/>
              </w:rPr>
              <w:drawing>
                <wp:inline distT="0" distB="0" distL="0" distR="0" wp14:anchorId="1B3BD141" wp14:editId="60D770D2">
                  <wp:extent cx="1968500" cy="546100"/>
                  <wp:effectExtent l="0" t="0" r="12700" b="12700"/>
                  <wp:docPr id="5" name="Picture 5" descr="PM10_PR_TSa_7_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M10_PR_TSa_7_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50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46985B" w14:textId="77777777" w:rsidR="005A6D02" w:rsidRPr="00753335" w:rsidRDefault="005A6D02" w:rsidP="00C43AF8">
      <w:pPr>
        <w:pStyle w:val="Pquestionheadingmc"/>
      </w:pPr>
      <w:r>
        <w:lastRenderedPageBreak/>
        <w:t>Question 4</w:t>
      </w:r>
      <w:r>
        <w:tab/>
        <w:t>[2.4]</w:t>
      </w:r>
    </w:p>
    <w:p w14:paraId="594FBC2A" w14:textId="77777777" w:rsidR="005A6D02" w:rsidRDefault="005A6D02" w:rsidP="00C43AF8">
      <w:pPr>
        <w:pStyle w:val="Pquestiontextmainstem"/>
        <w:keepNext/>
      </w:pPr>
      <w:r>
        <w:t>The relationship between</w:t>
      </w:r>
      <w:r w:rsidRPr="002B1806">
        <w:rPr>
          <w:position w:val="-6"/>
        </w:rPr>
        <w:object w:dxaOrig="200" w:dyaOrig="220" w14:anchorId="7D1152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5pt;height:10.5pt" o:ole="">
            <v:imagedata r:id="rId13" o:title=""/>
          </v:shape>
          <o:OLEObject Type="Embed" ProgID="Equation.DSMT4" ShapeID="_x0000_i1025" DrawAspect="Content" ObjectID="_1538846717" r:id="rId14"/>
        </w:object>
      </w:r>
      <w:r>
        <w:t>and</w:t>
      </w:r>
      <w:r w:rsidRPr="002B1806">
        <w:rPr>
          <w:position w:val="-10"/>
        </w:rPr>
        <w:object w:dxaOrig="220" w:dyaOrig="260" w14:anchorId="1C8501AF">
          <v:shape id="_x0000_i1026" type="#_x0000_t75" style="width:10.5pt;height:13.5pt" o:ole="">
            <v:imagedata r:id="rId15" o:title=""/>
          </v:shape>
          <o:OLEObject Type="Embed" ProgID="Equation.DSMT4" ShapeID="_x0000_i1026" DrawAspect="Content" ObjectID="_1538846718" r:id="rId16"/>
        </w:object>
      </w:r>
      <w:r>
        <w:t xml:space="preserve">for the scatter graph shown below can be best described as: </w:t>
      </w:r>
    </w:p>
    <w:p w14:paraId="62F280AE" w14:textId="77777777" w:rsidR="005A6D02" w:rsidRDefault="005A6D02" w:rsidP="00C43AF8">
      <w:pPr>
        <w:keepNext/>
      </w:pPr>
      <w:r>
        <w:rPr>
          <w:noProof/>
        </w:rPr>
        <w:drawing>
          <wp:inline distT="0" distB="0" distL="0" distR="0" wp14:anchorId="441009B2" wp14:editId="3650D099">
            <wp:extent cx="2469515" cy="1512570"/>
            <wp:effectExtent l="0" t="0" r="0" b="11430"/>
            <wp:docPr id="1" name="Picture 8" descr="PM10_PR_TSb_7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M10_PR_TSb_7_0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F82DC" w14:textId="77777777" w:rsidR="005A6D02" w:rsidRPr="00580290" w:rsidRDefault="005A6D02" w:rsidP="005A6D02">
      <w:pPr>
        <w:rPr>
          <w:b/>
          <w:sz w:val="16"/>
          <w:szCs w:val="16"/>
        </w:rPr>
      </w:pPr>
    </w:p>
    <w:p w14:paraId="7B8BD7C2" w14:textId="77777777" w:rsidR="005A6D02" w:rsidRDefault="005A6D02" w:rsidP="005A6D02">
      <w:pPr>
        <w:pStyle w:val="Pquestiontextmcqoptions"/>
      </w:pPr>
      <w:r>
        <w:rPr>
          <w:b/>
        </w:rPr>
        <w:t>A</w:t>
      </w:r>
      <w:r>
        <w:tab/>
        <w:t>perfect negative linear relationship</w:t>
      </w:r>
    </w:p>
    <w:p w14:paraId="3EE12344" w14:textId="77777777" w:rsidR="005A6D02" w:rsidRDefault="005A6D02" w:rsidP="005A6D02">
      <w:pPr>
        <w:pStyle w:val="Pquestiontextmcqoptions"/>
      </w:pPr>
      <w:r>
        <w:rPr>
          <w:b/>
        </w:rPr>
        <w:t>B</w:t>
      </w:r>
      <w:r>
        <w:tab/>
        <w:t>strong negative linear relationship</w:t>
      </w:r>
    </w:p>
    <w:p w14:paraId="5E12AFDC" w14:textId="77777777" w:rsidR="005A6D02" w:rsidRDefault="005A6D02" w:rsidP="005A6D02">
      <w:pPr>
        <w:pStyle w:val="Pquestiontextmcqoptions"/>
      </w:pPr>
      <w:r>
        <w:rPr>
          <w:b/>
        </w:rPr>
        <w:t>C</w:t>
      </w:r>
      <w:r>
        <w:tab/>
        <w:t>no linear relationship</w:t>
      </w:r>
    </w:p>
    <w:p w14:paraId="0DF161B1" w14:textId="77777777" w:rsidR="005A6D02" w:rsidRDefault="005A6D02" w:rsidP="005A6D02">
      <w:pPr>
        <w:pStyle w:val="Pquestiontextmcqoptions"/>
      </w:pPr>
      <w:r>
        <w:rPr>
          <w:b/>
        </w:rPr>
        <w:t>D</w:t>
      </w:r>
      <w:r>
        <w:tab/>
        <w:t>weak positive linear relationship</w:t>
      </w:r>
    </w:p>
    <w:p w14:paraId="003D83D1" w14:textId="77777777" w:rsidR="005A6D02" w:rsidRDefault="005A6D02" w:rsidP="005A6D02">
      <w:pPr>
        <w:pStyle w:val="Pquestionheadingmc"/>
      </w:pPr>
      <w:r>
        <w:t>Question 5</w:t>
      </w:r>
      <w:r>
        <w:tab/>
        <w:t>[2.2]</w:t>
      </w:r>
    </w:p>
    <w:p w14:paraId="52F6AB76" w14:textId="77777777" w:rsidR="005A6D02" w:rsidRDefault="005A6D02" w:rsidP="005A6D02">
      <w:pPr>
        <w:pStyle w:val="Pquestiontextmainstem"/>
      </w:pPr>
      <w:r w:rsidRPr="007A26A1">
        <w:t>If a</w:t>
      </w:r>
      <w:r>
        <w:t xml:space="preserve"> data set has a lower quartile value of 16 and upper quartile of 24, then:</w:t>
      </w:r>
    </w:p>
    <w:p w14:paraId="5C1CB318" w14:textId="77777777" w:rsidR="005A6D02" w:rsidRDefault="005A6D02" w:rsidP="00C43AF8">
      <w:pPr>
        <w:pStyle w:val="Pquestiontextmcqoptions"/>
      </w:pPr>
      <w:r w:rsidRPr="00274CEB">
        <w:rPr>
          <w:rStyle w:val="Cquestionpartlabelbold"/>
        </w:rPr>
        <w:t>A</w:t>
      </w:r>
      <w:r>
        <w:tab/>
        <w:t>a value of 6 would be considered an outlier</w:t>
      </w:r>
    </w:p>
    <w:p w14:paraId="540F9727" w14:textId="77777777" w:rsidR="005A6D02" w:rsidRDefault="005A6D02" w:rsidP="00C43AF8">
      <w:pPr>
        <w:pStyle w:val="Pquestiontextmcqoptions"/>
      </w:pPr>
      <w:r w:rsidRPr="00274CEB">
        <w:rPr>
          <w:rStyle w:val="Cquestionpartlabelbold"/>
        </w:rPr>
        <w:t>B</w:t>
      </w:r>
      <w:r>
        <w:tab/>
        <w:t>values of 6 and 36 are both outliers</w:t>
      </w:r>
    </w:p>
    <w:p w14:paraId="7526A189" w14:textId="77777777" w:rsidR="005A6D02" w:rsidRDefault="005A6D02" w:rsidP="00C43AF8">
      <w:pPr>
        <w:pStyle w:val="Pquestiontextmcqoptions"/>
      </w:pPr>
      <w:r w:rsidRPr="00274CEB">
        <w:rPr>
          <w:rStyle w:val="Cquestionpartlabelbold"/>
        </w:rPr>
        <w:t>C</w:t>
      </w:r>
      <w:r>
        <w:tab/>
        <w:t>neither 6 nor 36 would be outliers</w:t>
      </w:r>
    </w:p>
    <w:p w14:paraId="660FF3F6" w14:textId="77777777" w:rsidR="005A6D02" w:rsidRDefault="005A6D02" w:rsidP="00C43AF8">
      <w:pPr>
        <w:pStyle w:val="Pquestiontextmcqoptions"/>
      </w:pPr>
      <w:r w:rsidRPr="00274CEB">
        <w:rPr>
          <w:rStyle w:val="Cquestionpartlabelbold"/>
        </w:rPr>
        <w:t>D</w:t>
      </w:r>
      <w:r>
        <w:tab/>
        <w:t>a value of 36 would be an outlier</w:t>
      </w:r>
    </w:p>
    <w:p w14:paraId="0D0F137D" w14:textId="77777777" w:rsidR="005A6D02" w:rsidRPr="00753335" w:rsidRDefault="005A6D02" w:rsidP="005A6D02">
      <w:pPr>
        <w:pStyle w:val="Pquestionheadingmc"/>
      </w:pPr>
      <w:r>
        <w:t>Question 6</w:t>
      </w:r>
      <w:r>
        <w:tab/>
        <w:t>[2.2]</w:t>
      </w:r>
    </w:p>
    <w:p w14:paraId="166B6433" w14:textId="77777777" w:rsidR="005A6D02" w:rsidRDefault="005A6D02" w:rsidP="005A6D02">
      <w:pPr>
        <w:pStyle w:val="Pquestiontextmainstem"/>
      </w:pPr>
      <w:r>
        <w:t>For the data set represented in the cumulative frequency graph, 60% of the data lies below what approximate value?</w:t>
      </w:r>
    </w:p>
    <w:p w14:paraId="30EFBE70" w14:textId="77777777" w:rsidR="005A6D02" w:rsidRDefault="005A6D02" w:rsidP="005A6D02">
      <w:pPr>
        <w:pStyle w:val="Pquestiontextmainstem"/>
      </w:pPr>
    </w:p>
    <w:p w14:paraId="78699438" w14:textId="55C93C49" w:rsidR="005A6D02" w:rsidRDefault="005A6D02" w:rsidP="005A6D02">
      <w:r>
        <w:rPr>
          <w:noProof/>
        </w:rPr>
        <w:drawing>
          <wp:inline distT="0" distB="0" distL="0" distR="0" wp14:anchorId="359E44F5" wp14:editId="411ECDC8">
            <wp:extent cx="1997710" cy="2461895"/>
            <wp:effectExtent l="0" t="0" r="8890" b="1905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817C4" w14:textId="77777777" w:rsidR="005A6D02" w:rsidRDefault="005A6D02" w:rsidP="005A6D02"/>
    <w:p w14:paraId="05647194" w14:textId="77777777" w:rsidR="005A6D02" w:rsidRDefault="005A6D02" w:rsidP="005A6D02">
      <w:pPr>
        <w:pStyle w:val="Pquestiontextmcqoptions"/>
      </w:pPr>
      <w:r w:rsidRPr="000A6A45">
        <w:rPr>
          <w:rStyle w:val="Cquestionpartlabelbold"/>
        </w:rPr>
        <w:t>A</w:t>
      </w:r>
      <w:r>
        <w:tab/>
        <w:t>60</w:t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B</w:t>
      </w:r>
      <w:r>
        <w:tab/>
        <w:t>54</w:t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C</w:t>
      </w:r>
      <w:r>
        <w:tab/>
        <w:t>40</w:t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D</w:t>
      </w:r>
      <w:r>
        <w:tab/>
        <w:t>36</w:t>
      </w:r>
    </w:p>
    <w:p w14:paraId="7965F728" w14:textId="77777777" w:rsidR="005A6D02" w:rsidRPr="00E72616" w:rsidRDefault="005A6D02" w:rsidP="00C43AF8">
      <w:pPr>
        <w:pStyle w:val="Pquestionheadingmc"/>
      </w:pPr>
      <w:r w:rsidRPr="00E72616">
        <w:lastRenderedPageBreak/>
        <w:t>Question 7</w:t>
      </w:r>
      <w:r w:rsidRPr="00E72616">
        <w:tab/>
        <w:t>[2.2]</w:t>
      </w:r>
    </w:p>
    <w:p w14:paraId="57C7A2CE" w14:textId="77777777" w:rsidR="005A6D02" w:rsidRDefault="005A6D02" w:rsidP="00C43AF8">
      <w:pPr>
        <w:pStyle w:val="Pquestiontextmainstem"/>
        <w:keepNext/>
      </w:pPr>
      <w:r>
        <w:t>The interquartile range of the data set is:</w:t>
      </w:r>
    </w:p>
    <w:p w14:paraId="20BD9A9F" w14:textId="77777777" w:rsidR="005A6D02" w:rsidRPr="00E72616" w:rsidRDefault="005A6D02" w:rsidP="00C43AF8">
      <w:pPr>
        <w:keepNext/>
      </w:pPr>
      <w:r>
        <w:rPr>
          <w:noProof/>
        </w:rPr>
        <w:drawing>
          <wp:inline distT="0" distB="0" distL="0" distR="0" wp14:anchorId="555F5CBD" wp14:editId="4675B2B9">
            <wp:extent cx="1555115" cy="20681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11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17AD0" w14:textId="77777777" w:rsidR="005A6D02" w:rsidRDefault="005A6D02" w:rsidP="005A6D02">
      <w:pPr>
        <w:pStyle w:val="Pquestiontextmcqoptions"/>
      </w:pPr>
      <w:r w:rsidRPr="000A6A45">
        <w:rPr>
          <w:rStyle w:val="Cquestionpartlabelbold"/>
        </w:rPr>
        <w:t>A</w:t>
      </w:r>
      <w:r>
        <w:tab/>
        <w:t>10</w:t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B</w:t>
      </w:r>
      <w:r>
        <w:tab/>
        <w:t>22</w:t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C</w:t>
      </w:r>
      <w:r>
        <w:tab/>
        <w:t>27</w:t>
      </w:r>
      <w:r>
        <w:tab/>
      </w:r>
      <w:r>
        <w:tab/>
      </w:r>
      <w:r>
        <w:tab/>
      </w:r>
      <w:r>
        <w:tab/>
      </w:r>
      <w:r>
        <w:tab/>
      </w:r>
      <w:r w:rsidRPr="000A6A45">
        <w:rPr>
          <w:rStyle w:val="Cquestionpartlabelbold"/>
        </w:rPr>
        <w:t>D</w:t>
      </w:r>
      <w:r>
        <w:tab/>
        <w:t>32</w:t>
      </w:r>
    </w:p>
    <w:p w14:paraId="7931481D" w14:textId="77777777" w:rsidR="005A6D02" w:rsidRDefault="005A6D02" w:rsidP="005A6D02">
      <w:pPr>
        <w:pStyle w:val="Pquestionheadingmc"/>
      </w:pPr>
      <w:r>
        <w:t>Question 8</w:t>
      </w:r>
      <w:r>
        <w:tab/>
        <w:t>[2.2]</w:t>
      </w:r>
    </w:p>
    <w:p w14:paraId="72A87678" w14:textId="77777777" w:rsidR="005A6D02" w:rsidRPr="001616A2" w:rsidRDefault="005A6D02" w:rsidP="005A6D02">
      <w:pPr>
        <w:pStyle w:val="Pquestiontextmainstem"/>
      </w:pPr>
      <w:r>
        <w:t>The five-number summary (minimum value, lower quartile, median, upper quartile, maximum value) of a particular data set is shown below.</w:t>
      </w:r>
      <w:r>
        <w:br/>
      </w:r>
      <w:r>
        <w:tab/>
        <w:t>19, 23, 42, 51, 68</w:t>
      </w:r>
      <w:r>
        <w:br/>
        <w:t xml:space="preserve">Which of the following statements about the data is </w:t>
      </w:r>
      <w:r w:rsidRPr="000E65A5">
        <w:rPr>
          <w:i/>
        </w:rPr>
        <w:t>untrue</w:t>
      </w:r>
      <w:r>
        <w:t>?</w:t>
      </w:r>
    </w:p>
    <w:p w14:paraId="43D5D633" w14:textId="77777777" w:rsidR="005A6D02" w:rsidRDefault="005A6D02" w:rsidP="005A6D02">
      <w:pPr>
        <w:pStyle w:val="Pquestiontextmcqoptions"/>
      </w:pPr>
      <w:r>
        <w:rPr>
          <w:b/>
        </w:rPr>
        <w:t>A</w:t>
      </w:r>
      <w:r>
        <w:tab/>
        <w:t>the data set contains no outliers</w:t>
      </w:r>
    </w:p>
    <w:p w14:paraId="7D873F0F" w14:textId="77777777" w:rsidR="005A6D02" w:rsidRDefault="005A6D02" w:rsidP="005A6D02">
      <w:pPr>
        <w:pStyle w:val="Pquestiontextmcqoptions"/>
      </w:pPr>
      <w:r>
        <w:rPr>
          <w:b/>
        </w:rPr>
        <w:t>B</w:t>
      </w:r>
      <w:r>
        <w:tab/>
        <w:t>about 25% of the values lie below 51</w:t>
      </w:r>
    </w:p>
    <w:p w14:paraId="488B2F2A" w14:textId="77777777" w:rsidR="005A6D02" w:rsidRDefault="005A6D02" w:rsidP="005A6D02">
      <w:pPr>
        <w:pStyle w:val="Pquestiontextmcqoptions"/>
      </w:pPr>
      <w:r>
        <w:rPr>
          <w:b/>
        </w:rPr>
        <w:t>C</w:t>
      </w:r>
      <w:r>
        <w:tab/>
        <w:t>the interquartile range is 28</w:t>
      </w:r>
    </w:p>
    <w:p w14:paraId="1E9D3CE5" w14:textId="77777777" w:rsidR="005A6D02" w:rsidRDefault="005A6D02" w:rsidP="005A6D02">
      <w:pPr>
        <w:pStyle w:val="Pquestiontextmcqoptions"/>
      </w:pPr>
      <w:r>
        <w:rPr>
          <w:b/>
        </w:rPr>
        <w:t>D</w:t>
      </w:r>
      <w:r>
        <w:tab/>
        <w:t>about 50% of the values lie below 42</w:t>
      </w:r>
    </w:p>
    <w:p w14:paraId="1135E07B" w14:textId="65573056" w:rsidR="005A6D02" w:rsidRPr="00753335" w:rsidRDefault="005A6D02" w:rsidP="005A6D02">
      <w:pPr>
        <w:pStyle w:val="Pquestionheadingmc"/>
      </w:pPr>
      <w:r>
        <w:t>Question 9</w:t>
      </w:r>
      <w:r>
        <w:tab/>
        <w:t>[2.8]</w:t>
      </w:r>
      <w:r w:rsidR="00C030D6">
        <w:t xml:space="preserve"> </w:t>
      </w:r>
      <w:r w:rsidR="00C030D6">
        <w:rPr>
          <w:highlight w:val="lightGray"/>
        </w:rPr>
        <w:t>[10A]</w:t>
      </w:r>
    </w:p>
    <w:p w14:paraId="5AF18681" w14:textId="77777777" w:rsidR="005A6D02" w:rsidRDefault="005A6D02" w:rsidP="005A6D02">
      <w:pPr>
        <w:pStyle w:val="Pquestiontextmainstem"/>
      </w:pPr>
      <w:r w:rsidRPr="0075133C">
        <w:t>The</w:t>
      </w:r>
      <w:r>
        <w:t xml:space="preserve"> mean and standard deviation, respectively, for the following data, appropriately rounded is:</w:t>
      </w:r>
    </w:p>
    <w:p w14:paraId="7EC1E910" w14:textId="77777777" w:rsidR="005A6D02" w:rsidRDefault="005A6D02" w:rsidP="005A6D02">
      <w:pPr>
        <w:pStyle w:val="Pquestiontextmainstem"/>
      </w:pPr>
      <w:r>
        <w:tab/>
        <w:t>4.2, 9.5, 6.3, 2.4, 0.7</w:t>
      </w:r>
    </w:p>
    <w:p w14:paraId="701701B9" w14:textId="77777777" w:rsidR="005A6D02" w:rsidRDefault="005A6D02" w:rsidP="005A6D02">
      <w:pPr>
        <w:pStyle w:val="Pquestiontextmcqoptions"/>
      </w:pPr>
      <w:r>
        <w:rPr>
          <w:b/>
        </w:rPr>
        <w:t>A</w:t>
      </w:r>
      <w:r>
        <w:tab/>
        <w:t>4.6, 3.43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B</w:t>
      </w:r>
      <w:r>
        <w:tab/>
        <w:t>4.7, 3.07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C</w:t>
      </w:r>
      <w:r>
        <w:tab/>
        <w:t>4.7, 3.40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D</w:t>
      </w:r>
      <w:r>
        <w:tab/>
        <w:t>4.6, 3.07</w:t>
      </w:r>
    </w:p>
    <w:p w14:paraId="3DA9FA3D" w14:textId="77777777" w:rsidR="005A6D02" w:rsidRDefault="005A6D02" w:rsidP="005A6D02">
      <w:pPr>
        <w:pStyle w:val="Pquestiontextmcqoptions"/>
      </w:pPr>
    </w:p>
    <w:p w14:paraId="3CF1BC85" w14:textId="77777777" w:rsidR="005A6D02" w:rsidRDefault="005A6D02" w:rsidP="005A6D02">
      <w:pPr>
        <w:pStyle w:val="Psectionresults"/>
      </w:pPr>
      <w:r>
        <w:t>Multiple-choice results: ___ / 9</w:t>
      </w:r>
    </w:p>
    <w:p w14:paraId="18B01BC3" w14:textId="77777777" w:rsidR="00C030D6" w:rsidRDefault="00C030D6" w:rsidP="00D84D75">
      <w:pPr>
        <w:pStyle w:val="Psectionheading"/>
        <w:pageBreakBefore w:val="0"/>
      </w:pPr>
    </w:p>
    <w:p w14:paraId="20DA034C" w14:textId="77777777" w:rsidR="005A6D02" w:rsidRDefault="005A6D02" w:rsidP="00D84D75">
      <w:pPr>
        <w:pStyle w:val="Psectionheading"/>
        <w:pageBreakBefore w:val="0"/>
      </w:pPr>
      <w:r>
        <w:t>Short answer section</w:t>
      </w:r>
    </w:p>
    <w:p w14:paraId="66BD514D" w14:textId="77777777" w:rsidR="005A6D02" w:rsidRDefault="005A6D02" w:rsidP="005A6D02">
      <w:pPr>
        <w:pStyle w:val="Pquestionheadingsx1stafterhead"/>
      </w:pPr>
      <w:r>
        <w:t>Question 10</w:t>
      </w:r>
      <w:r>
        <w:tab/>
      </w:r>
      <w:r>
        <w:rPr>
          <w:rStyle w:val="Cmarkslabel"/>
        </w:rPr>
        <w:t xml:space="preserve">3 </w:t>
      </w:r>
      <w:r w:rsidRPr="001B433F">
        <w:rPr>
          <w:rStyle w:val="Cmarkslabel"/>
        </w:rPr>
        <w:t>marks</w:t>
      </w:r>
      <w:r>
        <w:tab/>
        <w:t>[2.1–2.7]</w:t>
      </w:r>
    </w:p>
    <w:p w14:paraId="07E4D6E2" w14:textId="77777777" w:rsidR="005A6D02" w:rsidRPr="001F680F" w:rsidRDefault="005A6D02" w:rsidP="005A6D02">
      <w:pPr>
        <w:pStyle w:val="Pquestiontextmainstem"/>
      </w:pPr>
      <w:r w:rsidRPr="001F680F">
        <w:t>Choose from the following words and expressions to complete the sentences below.</w:t>
      </w:r>
    </w:p>
    <w:p w14:paraId="711462C2" w14:textId="77777777" w:rsidR="005A6D02" w:rsidRPr="006A4EE5" w:rsidRDefault="005A6D02" w:rsidP="005A6D02">
      <w:pPr>
        <w:pStyle w:val="Pquestiontextmainstem"/>
        <w:rPr>
          <w:i/>
        </w:rPr>
      </w:pPr>
      <w:r w:rsidRPr="006A4EE5">
        <w:rPr>
          <w:i/>
        </w:rPr>
        <w:t>bivariate</w:t>
      </w:r>
      <w:r w:rsidRPr="006A4EE5">
        <w:rPr>
          <w:i/>
        </w:rPr>
        <w:tab/>
        <w:t>dependent</w:t>
      </w:r>
      <w:r w:rsidRPr="006A4EE5">
        <w:rPr>
          <w:i/>
        </w:rPr>
        <w:tab/>
        <w:t>independent</w:t>
      </w:r>
      <w:r w:rsidRPr="006A4EE5">
        <w:rPr>
          <w:i/>
        </w:rPr>
        <w:tab/>
      </w:r>
      <w:r>
        <w:rPr>
          <w:i/>
        </w:rPr>
        <w:t>mean</w:t>
      </w:r>
      <w:r>
        <w:rPr>
          <w:i/>
        </w:rPr>
        <w:tab/>
      </w:r>
      <w:r w:rsidRPr="006A4EE5">
        <w:rPr>
          <w:i/>
        </w:rPr>
        <w:t>primary</w:t>
      </w:r>
      <w:r w:rsidRPr="006A4EE5">
        <w:rPr>
          <w:i/>
        </w:rPr>
        <w:tab/>
        <w:t>secondary</w:t>
      </w:r>
      <w:r w:rsidRPr="006A4EE5">
        <w:rPr>
          <w:i/>
        </w:rPr>
        <w:tab/>
        <w:t>univariate</w:t>
      </w:r>
    </w:p>
    <w:p w14:paraId="361D9155" w14:textId="77777777" w:rsidR="005A6D02" w:rsidRDefault="005A6D02" w:rsidP="005A6D02">
      <w:pPr>
        <w:pStyle w:val="Pquestiontextpartsa"/>
      </w:pPr>
      <w:r w:rsidRPr="00B313FA">
        <w:rPr>
          <w:b/>
        </w:rPr>
        <w:t>(a)</w:t>
      </w:r>
      <w:r>
        <w:tab/>
      </w:r>
      <w:r w:rsidRPr="00B313FA">
        <w:t xml:space="preserve">_______________ data is described using two variables. </w:t>
      </w:r>
    </w:p>
    <w:p w14:paraId="275D303D" w14:textId="77777777" w:rsidR="005A6D02" w:rsidRPr="00B313FA" w:rsidRDefault="005A6D02" w:rsidP="005A6D02">
      <w:pPr>
        <w:pStyle w:val="Pquestiontextpartsa"/>
      </w:pPr>
    </w:p>
    <w:p w14:paraId="3D105D24" w14:textId="77777777" w:rsidR="005A6D02" w:rsidRDefault="005A6D02" w:rsidP="005A6D02">
      <w:pPr>
        <w:pStyle w:val="Pquestiontextpartsa"/>
      </w:pPr>
      <w:r w:rsidRPr="00B313FA">
        <w:rPr>
          <w:b/>
        </w:rPr>
        <w:t>(b)</w:t>
      </w:r>
      <w:r>
        <w:rPr>
          <w:b/>
        </w:rPr>
        <w:tab/>
      </w:r>
      <w:r w:rsidRPr="00B313FA">
        <w:t>_____________ data is data collected by yourself and ______________ data is data collected by someone else.</w:t>
      </w:r>
    </w:p>
    <w:p w14:paraId="37D204C5" w14:textId="77777777" w:rsidR="005A6D02" w:rsidRDefault="005A6D02" w:rsidP="005A6D02">
      <w:pPr>
        <w:pStyle w:val="Pquestiontextpartsa"/>
      </w:pPr>
    </w:p>
    <w:p w14:paraId="0F0DD97A" w14:textId="77777777" w:rsidR="005A6D02" w:rsidRDefault="005A6D02" w:rsidP="005A6D02">
      <w:pPr>
        <w:pStyle w:val="Pquestionheadingsx"/>
      </w:pPr>
      <w:r>
        <w:lastRenderedPageBreak/>
        <w:t>Question 11</w:t>
      </w:r>
      <w:r>
        <w:tab/>
      </w:r>
      <w:r w:rsidRPr="000A6A45">
        <w:rPr>
          <w:rStyle w:val="Cmarkslabel"/>
        </w:rPr>
        <w:t>5 marks</w:t>
      </w:r>
      <w:r>
        <w:tab/>
        <w:t>[2.1]</w:t>
      </w:r>
    </w:p>
    <w:p w14:paraId="215CE3FB" w14:textId="77777777" w:rsidR="005A6D02" w:rsidRPr="001F680F" w:rsidRDefault="005A6D02" w:rsidP="005A6D02">
      <w:pPr>
        <w:pStyle w:val="Pquestiontextpartsa"/>
      </w:pPr>
      <w:r w:rsidRPr="00274CEB">
        <w:rPr>
          <w:rStyle w:val="Cquestionpartlabelbold"/>
        </w:rPr>
        <w:t>(a)</w:t>
      </w:r>
      <w:r>
        <w:tab/>
        <w:t>Writ</w:t>
      </w:r>
      <w:r w:rsidRPr="001F680F">
        <w:t xml:space="preserve">e a set of </w:t>
      </w:r>
      <w:r>
        <w:t xml:space="preserve">whole number </w:t>
      </w:r>
      <w:r w:rsidRPr="001F680F">
        <w:t xml:space="preserve">data with at least 10 values that has a lowest value of </w:t>
      </w:r>
      <w:r>
        <w:t>4</w:t>
      </w:r>
      <w:r w:rsidRPr="001F680F">
        <w:t>, a highest value of 2</w:t>
      </w:r>
      <w:r>
        <w:t>6</w:t>
      </w:r>
      <w:r w:rsidRPr="001F680F">
        <w:t xml:space="preserve">, lower quartile of </w:t>
      </w:r>
      <w:r>
        <w:t>10</w:t>
      </w:r>
      <w:r w:rsidRPr="001F680F">
        <w:t>, upper quartile of 1</w:t>
      </w:r>
      <w:r>
        <w:t>8</w:t>
      </w:r>
      <w:r w:rsidRPr="001F680F">
        <w:t xml:space="preserve"> and median of 1</w:t>
      </w:r>
      <w:r>
        <w:t>4.</w:t>
      </w:r>
    </w:p>
    <w:p w14:paraId="03A2D2AE" w14:textId="77777777" w:rsidR="005A6D02" w:rsidRDefault="005A6D02" w:rsidP="005A6D02">
      <w:pPr>
        <w:pStyle w:val="Pquestiontextpartsa"/>
      </w:pPr>
    </w:p>
    <w:p w14:paraId="3725B579" w14:textId="77777777" w:rsidR="00C030D6" w:rsidRDefault="00C030D6" w:rsidP="005A6D02">
      <w:pPr>
        <w:pStyle w:val="Pquestiontextpartsa"/>
      </w:pPr>
    </w:p>
    <w:p w14:paraId="1878FD0F" w14:textId="77777777" w:rsidR="005A6D02" w:rsidRPr="001F680F" w:rsidRDefault="005A6D02" w:rsidP="005A6D02">
      <w:pPr>
        <w:pStyle w:val="Pquestiontextpartsa"/>
      </w:pPr>
    </w:p>
    <w:p w14:paraId="5C8233DF" w14:textId="0A0CE8A0" w:rsidR="00D84D75" w:rsidRDefault="005A6D02" w:rsidP="005A6D02">
      <w:pPr>
        <w:pStyle w:val="Pquestiontextpartsa"/>
      </w:pPr>
      <w:r w:rsidRPr="00274CEB">
        <w:rPr>
          <w:rStyle w:val="Cquestionpartlabelbold"/>
        </w:rPr>
        <w:t>(b)</w:t>
      </w:r>
      <w:r>
        <w:tab/>
      </w:r>
      <w:r w:rsidRPr="001F680F">
        <w:t>Calculate the mean of your set of data</w:t>
      </w:r>
      <w:r>
        <w:t xml:space="preserve"> correct to 1 decimal place</w:t>
      </w:r>
      <w:r w:rsidRPr="001F680F">
        <w:t>.</w:t>
      </w:r>
    </w:p>
    <w:p w14:paraId="4E04C9DC" w14:textId="77777777" w:rsidR="00D84D75" w:rsidRDefault="00D84D75" w:rsidP="005A6D02">
      <w:pPr>
        <w:pStyle w:val="Pquestiontextpartsa"/>
      </w:pPr>
    </w:p>
    <w:p w14:paraId="764833A7" w14:textId="77777777" w:rsidR="005A6D02" w:rsidRPr="001F680F" w:rsidRDefault="005A6D02" w:rsidP="005A6D02">
      <w:pPr>
        <w:pStyle w:val="Pquestiontextpartsa"/>
      </w:pPr>
    </w:p>
    <w:p w14:paraId="4AF27837" w14:textId="77777777" w:rsidR="005A6D02" w:rsidRDefault="005A6D02" w:rsidP="005A6D02">
      <w:pPr>
        <w:pStyle w:val="Pquestionheadingsx"/>
      </w:pPr>
      <w:r>
        <w:t>Question 12</w:t>
      </w:r>
      <w:r>
        <w:tab/>
      </w:r>
      <w:r>
        <w:rPr>
          <w:rStyle w:val="Cmarkslabel"/>
        </w:rPr>
        <w:t xml:space="preserve">7 </w:t>
      </w:r>
      <w:r w:rsidRPr="001B433F">
        <w:rPr>
          <w:rStyle w:val="Cmarkslabel"/>
        </w:rPr>
        <w:t>marks</w:t>
      </w:r>
      <w:r>
        <w:tab/>
        <w:t>[2.1]</w:t>
      </w:r>
    </w:p>
    <w:p w14:paraId="52FABB35" w14:textId="77777777" w:rsidR="005A6D02" w:rsidRDefault="005A6D02" w:rsidP="005A6D02">
      <w:pPr>
        <w:tabs>
          <w:tab w:val="left" w:pos="993"/>
          <w:tab w:val="left" w:pos="1985"/>
          <w:tab w:val="left" w:pos="2977"/>
          <w:tab w:val="left" w:pos="4253"/>
        </w:tabs>
        <w:rPr>
          <w:b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624"/>
        <w:gridCol w:w="709"/>
      </w:tblGrid>
      <w:tr w:rsidR="005A6D02" w14:paraId="05D4599A" w14:textId="77777777" w:rsidTr="0063534E">
        <w:tc>
          <w:tcPr>
            <w:tcW w:w="624" w:type="dxa"/>
            <w:shd w:val="clear" w:color="auto" w:fill="auto"/>
          </w:tcPr>
          <w:p w14:paraId="77ECC94D" w14:textId="77777777" w:rsidR="005A6D02" w:rsidRPr="003D1336" w:rsidRDefault="005A6D02" w:rsidP="004471E4">
            <w:pPr>
              <w:pStyle w:val="Ptabletext"/>
              <w:rPr>
                <w:i/>
              </w:rPr>
            </w:pPr>
            <w:r w:rsidRPr="003D1336">
              <w:rPr>
                <w:i/>
              </w:rPr>
              <w:t>x</w:t>
            </w:r>
          </w:p>
        </w:tc>
        <w:tc>
          <w:tcPr>
            <w:tcW w:w="709" w:type="dxa"/>
            <w:shd w:val="clear" w:color="auto" w:fill="auto"/>
          </w:tcPr>
          <w:p w14:paraId="51F38223" w14:textId="77777777" w:rsidR="005A6D02" w:rsidRPr="003D1336" w:rsidRDefault="005A6D02" w:rsidP="004471E4">
            <w:pPr>
              <w:pStyle w:val="Ptabletext"/>
              <w:rPr>
                <w:i/>
              </w:rPr>
            </w:pPr>
            <w:r w:rsidRPr="003D1336">
              <w:rPr>
                <w:i/>
              </w:rPr>
              <w:t>f</w:t>
            </w:r>
          </w:p>
        </w:tc>
      </w:tr>
      <w:tr w:rsidR="005A6D02" w14:paraId="3CE13B6F" w14:textId="77777777" w:rsidTr="0063534E">
        <w:trPr>
          <w:trHeight w:val="202"/>
        </w:trPr>
        <w:tc>
          <w:tcPr>
            <w:tcW w:w="624" w:type="dxa"/>
            <w:tcBorders>
              <w:bottom w:val="single" w:sz="4" w:space="0" w:color="auto"/>
            </w:tcBorders>
            <w:shd w:val="clear" w:color="auto" w:fill="auto"/>
          </w:tcPr>
          <w:p w14:paraId="3E7E171A" w14:textId="77777777" w:rsidR="005A6D02" w:rsidRDefault="005A6D02" w:rsidP="004471E4">
            <w:pPr>
              <w:pStyle w:val="Ptabletext"/>
            </w:pPr>
            <w:r>
              <w:t>56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</w:tcPr>
          <w:p w14:paraId="06491618" w14:textId="77777777" w:rsidR="005A6D02" w:rsidRDefault="005A6D02" w:rsidP="004471E4">
            <w:pPr>
              <w:pStyle w:val="Ptabletext"/>
            </w:pPr>
            <w:r>
              <w:t>3</w:t>
            </w:r>
          </w:p>
        </w:tc>
      </w:tr>
      <w:tr w:rsidR="005A6D02" w14:paraId="7E0706A1" w14:textId="77777777" w:rsidTr="0063534E">
        <w:trPr>
          <w:trHeight w:val="351"/>
        </w:trPr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7B1EB51" w14:textId="77777777" w:rsidR="005A6D02" w:rsidRDefault="005A6D02" w:rsidP="004471E4">
            <w:pPr>
              <w:pStyle w:val="Ptabletext"/>
            </w:pPr>
            <w:r>
              <w:t>57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F9D3BAB" w14:textId="77777777" w:rsidR="005A6D02" w:rsidRDefault="005A6D02" w:rsidP="004471E4">
            <w:pPr>
              <w:pStyle w:val="Ptabletext"/>
            </w:pPr>
            <w:r>
              <w:t>2</w:t>
            </w:r>
          </w:p>
        </w:tc>
      </w:tr>
      <w:tr w:rsidR="005A6D02" w14:paraId="45675289" w14:textId="77777777" w:rsidTr="0063534E">
        <w:trPr>
          <w:trHeight w:val="351"/>
        </w:trPr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E9643E6" w14:textId="77777777" w:rsidR="005A6D02" w:rsidRDefault="005A6D02" w:rsidP="004471E4">
            <w:pPr>
              <w:pStyle w:val="Ptabletext"/>
            </w:pPr>
            <w:r>
              <w:t>58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5B7C0AC" w14:textId="77777777" w:rsidR="005A6D02" w:rsidRDefault="005A6D02" w:rsidP="004471E4">
            <w:pPr>
              <w:pStyle w:val="Ptabletext"/>
            </w:pPr>
            <w:r>
              <w:t>12</w:t>
            </w:r>
          </w:p>
        </w:tc>
      </w:tr>
      <w:tr w:rsidR="005A6D02" w14:paraId="5E024FE9" w14:textId="77777777" w:rsidTr="0063534E">
        <w:trPr>
          <w:trHeight w:val="243"/>
        </w:trPr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7D6399F" w14:textId="77777777" w:rsidR="005A6D02" w:rsidRDefault="005A6D02" w:rsidP="004471E4">
            <w:pPr>
              <w:pStyle w:val="Ptabletext"/>
            </w:pPr>
            <w:r>
              <w:t>59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06D5928" w14:textId="77777777" w:rsidR="005A6D02" w:rsidRDefault="005A6D02" w:rsidP="004471E4">
            <w:pPr>
              <w:pStyle w:val="Ptabletext"/>
            </w:pPr>
            <w:r>
              <w:t>20</w:t>
            </w:r>
          </w:p>
        </w:tc>
      </w:tr>
      <w:tr w:rsidR="005A6D02" w14:paraId="2963C3EF" w14:textId="77777777" w:rsidTr="0063534E">
        <w:trPr>
          <w:trHeight w:val="377"/>
        </w:trPr>
        <w:tc>
          <w:tcPr>
            <w:tcW w:w="624" w:type="dxa"/>
            <w:tcBorders>
              <w:top w:val="single" w:sz="4" w:space="0" w:color="auto"/>
            </w:tcBorders>
            <w:shd w:val="clear" w:color="auto" w:fill="auto"/>
          </w:tcPr>
          <w:p w14:paraId="19C08B91" w14:textId="77777777" w:rsidR="005A6D02" w:rsidRDefault="005A6D02" w:rsidP="004471E4">
            <w:pPr>
              <w:pStyle w:val="Ptabletext"/>
            </w:pPr>
            <w:r>
              <w:t>60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0AB6FF10" w14:textId="77777777" w:rsidR="005A6D02" w:rsidRDefault="005A6D02" w:rsidP="004471E4">
            <w:pPr>
              <w:pStyle w:val="Ptabletext"/>
            </w:pPr>
            <w:r>
              <w:t>15</w:t>
            </w:r>
          </w:p>
        </w:tc>
      </w:tr>
    </w:tbl>
    <w:p w14:paraId="7360675C" w14:textId="77777777" w:rsidR="005A6D02" w:rsidRDefault="005A6D02" w:rsidP="005A6D02">
      <w:pPr>
        <w:tabs>
          <w:tab w:val="left" w:pos="993"/>
          <w:tab w:val="left" w:pos="1985"/>
          <w:tab w:val="left" w:pos="2977"/>
          <w:tab w:val="left" w:pos="4253"/>
        </w:tabs>
      </w:pPr>
    </w:p>
    <w:p w14:paraId="546A35D2" w14:textId="77777777" w:rsidR="005A6D02" w:rsidRDefault="005A6D02" w:rsidP="005A6D02">
      <w:pPr>
        <w:pStyle w:val="Pquestiontextpartsa"/>
      </w:pPr>
      <w:r w:rsidRPr="00274CEB">
        <w:rPr>
          <w:rStyle w:val="Cquestionpartlabelbold"/>
        </w:rPr>
        <w:t>(a)</w:t>
      </w:r>
      <w:r>
        <w:tab/>
        <w:t>Calculate the mean of the data correct to 1 decimal place.</w:t>
      </w:r>
    </w:p>
    <w:p w14:paraId="099FADCE" w14:textId="77777777" w:rsidR="005A6D02" w:rsidRDefault="005A6D02" w:rsidP="005A6D02">
      <w:pPr>
        <w:pStyle w:val="Pquestiontextpartsa"/>
      </w:pPr>
    </w:p>
    <w:p w14:paraId="4DDB7C9F" w14:textId="77777777" w:rsidR="005A6D02" w:rsidRDefault="005A6D02" w:rsidP="005A6D02">
      <w:pPr>
        <w:pStyle w:val="Pquestiontextpartsa"/>
      </w:pPr>
    </w:p>
    <w:p w14:paraId="7848AFDB" w14:textId="77777777" w:rsidR="005A6D02" w:rsidRDefault="005A6D02" w:rsidP="005A6D02">
      <w:pPr>
        <w:pStyle w:val="Pquestiontextpartsa"/>
      </w:pPr>
      <w:r w:rsidRPr="00274CEB">
        <w:rPr>
          <w:rStyle w:val="Cquestionpartlabelbold"/>
        </w:rPr>
        <w:t>(b)</w:t>
      </w:r>
      <w:r>
        <w:tab/>
        <w:t>Calculate the median and quartiles of the data. Write the five-number summary.</w:t>
      </w:r>
    </w:p>
    <w:p w14:paraId="178F6B6F" w14:textId="77777777" w:rsidR="005A6D02" w:rsidRDefault="005A6D02" w:rsidP="005A6D02">
      <w:pPr>
        <w:pStyle w:val="Pquestiontextpartsa"/>
      </w:pPr>
    </w:p>
    <w:p w14:paraId="05C67141" w14:textId="77777777" w:rsidR="005A6D02" w:rsidRDefault="005A6D02" w:rsidP="005A6D02">
      <w:pPr>
        <w:pStyle w:val="Pquestiontextpartsa"/>
      </w:pPr>
    </w:p>
    <w:p w14:paraId="28F36D9B" w14:textId="77777777" w:rsidR="005A6D02" w:rsidRDefault="005A6D02" w:rsidP="005A6D02">
      <w:pPr>
        <w:pStyle w:val="Pquestionheadingsx"/>
      </w:pPr>
      <w:r>
        <w:t>Question 13</w:t>
      </w:r>
      <w:r>
        <w:tab/>
      </w:r>
      <w:r>
        <w:rPr>
          <w:rStyle w:val="Cmarkslabel"/>
        </w:rPr>
        <w:t xml:space="preserve">3 </w:t>
      </w:r>
      <w:r w:rsidRPr="001B433F">
        <w:rPr>
          <w:rStyle w:val="Cmarkslabel"/>
        </w:rPr>
        <w:t>marks</w:t>
      </w:r>
      <w:r>
        <w:tab/>
        <w:t>[2.2]</w:t>
      </w:r>
    </w:p>
    <w:p w14:paraId="1DC0A67B" w14:textId="77777777" w:rsidR="005A6D02" w:rsidRDefault="005A6D02" w:rsidP="00A82F47">
      <w:pPr>
        <w:pStyle w:val="Pquestiontextmainstem"/>
      </w:pPr>
      <w:r>
        <w:t>Construct a box plot from the cumulative frequency curve of 24 data. Use the horizontal axis as the axis for the box plot.</w:t>
      </w:r>
    </w:p>
    <w:p w14:paraId="02BF87FE" w14:textId="77777777" w:rsidR="005A6D02" w:rsidRDefault="005A6D02" w:rsidP="005A6D02">
      <w:pPr>
        <w:tabs>
          <w:tab w:val="left" w:pos="993"/>
          <w:tab w:val="left" w:pos="1985"/>
          <w:tab w:val="left" w:pos="2977"/>
          <w:tab w:val="left" w:pos="4253"/>
        </w:tabs>
      </w:pPr>
      <w:r>
        <w:rPr>
          <w:noProof/>
        </w:rPr>
        <w:drawing>
          <wp:inline distT="0" distB="0" distL="0" distR="0" wp14:anchorId="2C564AE9" wp14:editId="05848F1C">
            <wp:extent cx="2032000" cy="2222500"/>
            <wp:effectExtent l="0" t="0" r="0" b="12700"/>
            <wp:docPr id="18" name="Picture 18" descr="PM10_PR_TA_7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M10_PR_TA_7_0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0E8E5" w14:textId="77777777" w:rsidR="00D84D75" w:rsidRDefault="00D84D75" w:rsidP="005A6D02">
      <w:pPr>
        <w:tabs>
          <w:tab w:val="left" w:pos="993"/>
          <w:tab w:val="left" w:pos="1985"/>
          <w:tab w:val="left" w:pos="2977"/>
          <w:tab w:val="left" w:pos="4253"/>
        </w:tabs>
      </w:pPr>
    </w:p>
    <w:p w14:paraId="08D0BD72" w14:textId="77777777" w:rsidR="005A6D02" w:rsidRDefault="005A6D02" w:rsidP="005A6D02">
      <w:pPr>
        <w:pStyle w:val="Pquestionheadingsx"/>
      </w:pPr>
      <w:r>
        <w:lastRenderedPageBreak/>
        <w:t>Question 14</w:t>
      </w:r>
      <w:r>
        <w:tab/>
      </w:r>
      <w:r>
        <w:rPr>
          <w:rStyle w:val="Cmarkslabel"/>
        </w:rPr>
        <w:t xml:space="preserve">5 </w:t>
      </w:r>
      <w:r w:rsidRPr="001B433F">
        <w:rPr>
          <w:rStyle w:val="Cmarkslabel"/>
        </w:rPr>
        <w:t>marks</w:t>
      </w:r>
      <w:r>
        <w:tab/>
        <w:t>[2.3]</w:t>
      </w:r>
    </w:p>
    <w:p w14:paraId="4B006B4C" w14:textId="2C450A35" w:rsidR="005A6D02" w:rsidRPr="00D210A0" w:rsidRDefault="005A6D02" w:rsidP="005A6D02">
      <w:pPr>
        <w:pStyle w:val="Pquestiontextpartsa"/>
      </w:pPr>
      <w:r w:rsidRPr="00274CEB">
        <w:rPr>
          <w:rStyle w:val="Cquestionpartlabelbold"/>
        </w:rPr>
        <w:t>(a)</w:t>
      </w:r>
      <w:r>
        <w:tab/>
      </w:r>
      <w:r w:rsidRPr="00D210A0">
        <w:t xml:space="preserve">For each data set find </w:t>
      </w:r>
      <w:r>
        <w:t xml:space="preserve">the </w:t>
      </w:r>
      <w:r w:rsidRPr="00274CEB">
        <w:rPr>
          <w:rStyle w:val="Cquestionpartlabelbold"/>
        </w:rPr>
        <w:t>(i)</w:t>
      </w:r>
      <w:r w:rsidRPr="00D210A0">
        <w:t xml:space="preserve"> median  </w:t>
      </w:r>
      <w:r w:rsidRPr="00274CEB">
        <w:rPr>
          <w:rStyle w:val="Cquestionpartlabelbold"/>
        </w:rPr>
        <w:t>(ii)</w:t>
      </w:r>
      <w:r w:rsidRPr="00D210A0">
        <w:t xml:space="preserve"> range and </w:t>
      </w:r>
      <w:r w:rsidRPr="00274CEB">
        <w:rPr>
          <w:rStyle w:val="Cquestionpartlabelbold"/>
        </w:rPr>
        <w:t>(iii)</w:t>
      </w:r>
      <w:r w:rsidRPr="00D210A0">
        <w:t xml:space="preserve"> interquartile range</w:t>
      </w:r>
      <w:r>
        <w:t>.</w:t>
      </w:r>
    </w:p>
    <w:p w14:paraId="6A212BDF" w14:textId="77777777" w:rsidR="005A6D02" w:rsidRPr="00D210A0" w:rsidRDefault="005A6D02" w:rsidP="005A6D02"/>
    <w:p w14:paraId="159D02CD" w14:textId="77777777" w:rsidR="005A6D02" w:rsidRPr="00D210A0" w:rsidRDefault="005A6D02" w:rsidP="005A6D02">
      <w:r>
        <w:rPr>
          <w:noProof/>
        </w:rPr>
        <w:drawing>
          <wp:inline distT="0" distB="0" distL="0" distR="0" wp14:anchorId="4972DD11" wp14:editId="5697C258">
            <wp:extent cx="3084830" cy="1016635"/>
            <wp:effectExtent l="0" t="0" r="0" b="0"/>
            <wp:docPr id="2" name="Picture 15" descr="PM10_PR_TSb_7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M10_PR_TSb_7_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1E75" w14:textId="77777777" w:rsidR="005A6D02" w:rsidRDefault="005A6D02" w:rsidP="005A6D02"/>
    <w:p w14:paraId="4B7A39E2" w14:textId="77777777" w:rsidR="005A6D02" w:rsidRDefault="005A6D02" w:rsidP="005A6D02"/>
    <w:p w14:paraId="108495EA" w14:textId="77777777" w:rsidR="00D84D75" w:rsidRDefault="00D84D75" w:rsidP="005A6D02"/>
    <w:p w14:paraId="029FEA74" w14:textId="77777777" w:rsidR="00D84D75" w:rsidRDefault="00D84D75" w:rsidP="005A6D02"/>
    <w:p w14:paraId="6ED27D11" w14:textId="77777777" w:rsidR="005A6D02" w:rsidRPr="00D210A0" w:rsidRDefault="005A6D02" w:rsidP="005A6D02"/>
    <w:p w14:paraId="1C14EE30" w14:textId="77777777" w:rsidR="005A6D02" w:rsidRDefault="005A6D02" w:rsidP="005A6D02">
      <w:pPr>
        <w:pStyle w:val="Pquestiontextpartsa"/>
      </w:pPr>
      <w:r w:rsidRPr="00274CEB">
        <w:rPr>
          <w:rStyle w:val="Cquestionpartlabelbold"/>
        </w:rPr>
        <w:t>(b)</w:t>
      </w:r>
      <w:r>
        <w:tab/>
      </w:r>
      <w:r w:rsidRPr="00D210A0">
        <w:t>Compare the statistics for the two data sets.</w:t>
      </w:r>
    </w:p>
    <w:p w14:paraId="6A026866" w14:textId="77777777" w:rsidR="005A6D02" w:rsidRDefault="005A6D02" w:rsidP="005A6D02">
      <w:pPr>
        <w:pStyle w:val="Pquestiontextpartsa"/>
      </w:pPr>
    </w:p>
    <w:p w14:paraId="206446E1" w14:textId="77777777" w:rsidR="00D84D75" w:rsidRDefault="00D84D75" w:rsidP="005A6D02">
      <w:pPr>
        <w:pStyle w:val="Pquestiontextpartsa"/>
      </w:pPr>
    </w:p>
    <w:p w14:paraId="41FFE1C2" w14:textId="77777777" w:rsidR="00D84D75" w:rsidRDefault="00D84D75" w:rsidP="005A6D02">
      <w:pPr>
        <w:pStyle w:val="Pquestiontextpartsa"/>
      </w:pPr>
    </w:p>
    <w:p w14:paraId="77C636BE" w14:textId="77777777" w:rsidR="005A6D02" w:rsidRDefault="005A6D02" w:rsidP="005A6D02">
      <w:pPr>
        <w:pStyle w:val="Pquestiontextmainstem"/>
      </w:pPr>
    </w:p>
    <w:p w14:paraId="0A2EFC08" w14:textId="77777777" w:rsidR="005A6D02" w:rsidRDefault="005A6D02" w:rsidP="005A6D02">
      <w:pPr>
        <w:pStyle w:val="Pquestionheadingsx"/>
      </w:pPr>
      <w:r>
        <w:t>Question 15</w:t>
      </w:r>
      <w:r>
        <w:tab/>
      </w:r>
      <w:r>
        <w:rPr>
          <w:rStyle w:val="Cmarkslabel"/>
        </w:rPr>
        <w:t xml:space="preserve">3 </w:t>
      </w:r>
      <w:r w:rsidRPr="001B433F">
        <w:rPr>
          <w:rStyle w:val="Cmarkslabel"/>
        </w:rPr>
        <w:t>marks</w:t>
      </w:r>
      <w:r>
        <w:tab/>
        <w:t>[2.5]</w:t>
      </w:r>
    </w:p>
    <w:p w14:paraId="47876CB0" w14:textId="77777777" w:rsidR="005A6D02" w:rsidRPr="004F461D" w:rsidRDefault="005A6D02" w:rsidP="005A6D02">
      <w:pPr>
        <w:pStyle w:val="Pquestiontextmainstem"/>
      </w:pPr>
      <w:r w:rsidRPr="004F461D">
        <w:t xml:space="preserve">The share price for a volatile stock was recorded each hour for a </w:t>
      </w:r>
      <w:r>
        <w:t xml:space="preserve">5 </w:t>
      </w:r>
      <w:r w:rsidRPr="004F461D">
        <w:t>hour period.</w:t>
      </w:r>
    </w:p>
    <w:p w14:paraId="3161751A" w14:textId="77777777" w:rsidR="005A6D02" w:rsidRPr="00BC2F87" w:rsidRDefault="005A6D02" w:rsidP="005A6D02">
      <w:pPr>
        <w:rPr>
          <w:sz w:val="22"/>
          <w:szCs w:val="22"/>
        </w:rPr>
      </w:pPr>
    </w:p>
    <w:tbl>
      <w:tblPr>
        <w:tblW w:w="7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134"/>
        <w:gridCol w:w="1134"/>
        <w:gridCol w:w="1134"/>
        <w:gridCol w:w="1134"/>
        <w:gridCol w:w="1134"/>
        <w:gridCol w:w="1134"/>
        <w:gridCol w:w="1134"/>
      </w:tblGrid>
      <w:tr w:rsidR="005A6D02" w:rsidRPr="00BC2F87" w14:paraId="5A82F0AD" w14:textId="77777777" w:rsidTr="004471E4">
        <w:tc>
          <w:tcPr>
            <w:tcW w:w="1134" w:type="dxa"/>
          </w:tcPr>
          <w:p w14:paraId="02D64622" w14:textId="77777777" w:rsidR="005A6D02" w:rsidRPr="008D3D76" w:rsidRDefault="005A6D02" w:rsidP="004471E4">
            <w:pPr>
              <w:pStyle w:val="Pquestiontextmainstem"/>
              <w:rPr>
                <w:rStyle w:val="Cquestionpartlabelbold"/>
              </w:rPr>
            </w:pPr>
            <w:r w:rsidRPr="008D3D76">
              <w:rPr>
                <w:rStyle w:val="Cquestionpartlabelbold"/>
              </w:rPr>
              <w:t>Time</w:t>
            </w:r>
          </w:p>
        </w:tc>
        <w:tc>
          <w:tcPr>
            <w:tcW w:w="1134" w:type="dxa"/>
            <w:vAlign w:val="center"/>
          </w:tcPr>
          <w:p w14:paraId="714D381A" w14:textId="36D5D4B9" w:rsidR="005A6D02" w:rsidRPr="00BC2F87" w:rsidRDefault="005A6D02" w:rsidP="004471E4">
            <w:pPr>
              <w:pStyle w:val="Ptabletext"/>
            </w:pPr>
            <w:r w:rsidRPr="00BC2F87">
              <w:t>1</w:t>
            </w:r>
            <w:r>
              <w:t xml:space="preserve"> </w:t>
            </w:r>
            <w:r w:rsidRPr="00BC2F87">
              <w:t>pm</w:t>
            </w:r>
          </w:p>
        </w:tc>
        <w:tc>
          <w:tcPr>
            <w:tcW w:w="1134" w:type="dxa"/>
            <w:vAlign w:val="center"/>
          </w:tcPr>
          <w:p w14:paraId="3A6E2EAA" w14:textId="127921E7" w:rsidR="005A6D02" w:rsidRPr="00BC2F87" w:rsidRDefault="005A6D02" w:rsidP="004471E4">
            <w:pPr>
              <w:pStyle w:val="Ptabletext"/>
            </w:pPr>
            <w:r w:rsidRPr="00BC2F87">
              <w:t>2</w:t>
            </w:r>
            <w:r>
              <w:t xml:space="preserve"> </w:t>
            </w:r>
            <w:r w:rsidRPr="00BC2F87">
              <w:t>pm</w:t>
            </w:r>
          </w:p>
        </w:tc>
        <w:tc>
          <w:tcPr>
            <w:tcW w:w="1134" w:type="dxa"/>
            <w:vAlign w:val="center"/>
          </w:tcPr>
          <w:p w14:paraId="30010BD9" w14:textId="0E688EC4" w:rsidR="005A6D02" w:rsidRPr="00BC2F87" w:rsidRDefault="005A6D02" w:rsidP="004471E4">
            <w:pPr>
              <w:pStyle w:val="Ptabletext"/>
            </w:pPr>
            <w:r w:rsidRPr="00BC2F87">
              <w:t>3</w:t>
            </w:r>
            <w:r>
              <w:t xml:space="preserve"> </w:t>
            </w:r>
            <w:r w:rsidRPr="00BC2F87">
              <w:t>pm</w:t>
            </w:r>
          </w:p>
        </w:tc>
        <w:tc>
          <w:tcPr>
            <w:tcW w:w="1134" w:type="dxa"/>
            <w:vAlign w:val="center"/>
          </w:tcPr>
          <w:p w14:paraId="33304060" w14:textId="28F804AE" w:rsidR="005A6D02" w:rsidRPr="00BC2F87" w:rsidRDefault="005A6D02" w:rsidP="004471E4">
            <w:pPr>
              <w:pStyle w:val="Ptabletext"/>
            </w:pPr>
            <w:r w:rsidRPr="00BC2F87">
              <w:t>4</w:t>
            </w:r>
            <w:r>
              <w:t xml:space="preserve"> </w:t>
            </w:r>
            <w:r w:rsidRPr="00BC2F87">
              <w:t>pm</w:t>
            </w:r>
          </w:p>
        </w:tc>
        <w:tc>
          <w:tcPr>
            <w:tcW w:w="1134" w:type="dxa"/>
            <w:vAlign w:val="center"/>
          </w:tcPr>
          <w:p w14:paraId="5D2273B9" w14:textId="7FA5D1B0" w:rsidR="005A6D02" w:rsidRPr="00BC2F87" w:rsidRDefault="005A6D02" w:rsidP="004471E4">
            <w:pPr>
              <w:pStyle w:val="Ptabletext"/>
            </w:pPr>
            <w:r w:rsidRPr="00BC2F87">
              <w:t>5</w:t>
            </w:r>
            <w:r>
              <w:t xml:space="preserve"> </w:t>
            </w:r>
            <w:r w:rsidRPr="00BC2F87">
              <w:t>pm</w:t>
            </w:r>
          </w:p>
        </w:tc>
        <w:tc>
          <w:tcPr>
            <w:tcW w:w="1134" w:type="dxa"/>
            <w:vAlign w:val="center"/>
          </w:tcPr>
          <w:p w14:paraId="0DBE59AD" w14:textId="6160CF61" w:rsidR="005A6D02" w:rsidRPr="00BC2F87" w:rsidRDefault="005A6D02" w:rsidP="004471E4">
            <w:pPr>
              <w:pStyle w:val="Ptabletext"/>
            </w:pPr>
            <w:r w:rsidRPr="00BC2F87">
              <w:t>6</w:t>
            </w:r>
            <w:r>
              <w:t xml:space="preserve"> </w:t>
            </w:r>
            <w:r w:rsidRPr="00BC2F87">
              <w:t>pm</w:t>
            </w:r>
          </w:p>
        </w:tc>
      </w:tr>
      <w:tr w:rsidR="005A6D02" w:rsidRPr="00BC2F87" w14:paraId="1226B111" w14:textId="77777777" w:rsidTr="004471E4">
        <w:tc>
          <w:tcPr>
            <w:tcW w:w="1134" w:type="dxa"/>
          </w:tcPr>
          <w:p w14:paraId="6C580AD7" w14:textId="77777777" w:rsidR="005A6D02" w:rsidRPr="008D3D76" w:rsidRDefault="005A6D02" w:rsidP="004471E4">
            <w:pPr>
              <w:pStyle w:val="Pquestiontextmainstem"/>
              <w:rPr>
                <w:rStyle w:val="Cquestionpartlabelbold"/>
              </w:rPr>
            </w:pPr>
            <w:r w:rsidRPr="008D3D76">
              <w:rPr>
                <w:rStyle w:val="Cquestionpartlabelbold"/>
              </w:rPr>
              <w:t>Price</w:t>
            </w:r>
          </w:p>
        </w:tc>
        <w:tc>
          <w:tcPr>
            <w:tcW w:w="1134" w:type="dxa"/>
          </w:tcPr>
          <w:p w14:paraId="08A4CCD3" w14:textId="77777777" w:rsidR="005A6D02" w:rsidRPr="00BC2F87" w:rsidRDefault="005A6D02" w:rsidP="004471E4">
            <w:pPr>
              <w:pStyle w:val="Ptabletext"/>
            </w:pPr>
            <w:r w:rsidRPr="00B313FA">
              <w:t>$1.20</w:t>
            </w:r>
          </w:p>
        </w:tc>
        <w:tc>
          <w:tcPr>
            <w:tcW w:w="1134" w:type="dxa"/>
          </w:tcPr>
          <w:p w14:paraId="355271BA" w14:textId="77777777" w:rsidR="005A6D02" w:rsidRPr="00BC2F87" w:rsidRDefault="005A6D02" w:rsidP="004471E4">
            <w:pPr>
              <w:pStyle w:val="Ptabletext"/>
            </w:pPr>
            <w:r w:rsidRPr="00B313FA">
              <w:t>$2.40</w:t>
            </w:r>
          </w:p>
        </w:tc>
        <w:tc>
          <w:tcPr>
            <w:tcW w:w="1134" w:type="dxa"/>
          </w:tcPr>
          <w:p w14:paraId="36E1B374" w14:textId="77777777" w:rsidR="005A6D02" w:rsidRPr="00BC2F87" w:rsidRDefault="005A6D02" w:rsidP="004471E4">
            <w:pPr>
              <w:pStyle w:val="Ptabletext"/>
            </w:pPr>
            <w:r w:rsidRPr="00B313FA">
              <w:t>$2.50</w:t>
            </w:r>
          </w:p>
        </w:tc>
        <w:tc>
          <w:tcPr>
            <w:tcW w:w="1134" w:type="dxa"/>
          </w:tcPr>
          <w:p w14:paraId="0BAE3C8A" w14:textId="77777777" w:rsidR="005A6D02" w:rsidRPr="00BC2F87" w:rsidRDefault="005A6D02" w:rsidP="004471E4">
            <w:pPr>
              <w:pStyle w:val="Ptabletext"/>
            </w:pPr>
            <w:r w:rsidRPr="00B313FA">
              <w:t>$1.10</w:t>
            </w:r>
          </w:p>
        </w:tc>
        <w:tc>
          <w:tcPr>
            <w:tcW w:w="1134" w:type="dxa"/>
          </w:tcPr>
          <w:p w14:paraId="365533FA" w14:textId="77777777" w:rsidR="005A6D02" w:rsidRPr="00BC2F87" w:rsidRDefault="005A6D02" w:rsidP="004471E4">
            <w:pPr>
              <w:pStyle w:val="Ptabletext"/>
            </w:pPr>
            <w:r w:rsidRPr="00B313FA">
              <w:t>$1</w:t>
            </w:r>
          </w:p>
        </w:tc>
        <w:tc>
          <w:tcPr>
            <w:tcW w:w="1134" w:type="dxa"/>
          </w:tcPr>
          <w:p w14:paraId="7DB7E059" w14:textId="77777777" w:rsidR="005A6D02" w:rsidRPr="00BC2F87" w:rsidRDefault="005A6D02" w:rsidP="004471E4">
            <w:pPr>
              <w:pStyle w:val="Ptabletext"/>
            </w:pPr>
            <w:r w:rsidRPr="00B313FA">
              <w:t>$1.30</w:t>
            </w:r>
          </w:p>
        </w:tc>
      </w:tr>
    </w:tbl>
    <w:p w14:paraId="7163A108" w14:textId="77777777" w:rsidR="005A6D02" w:rsidRPr="00BC2F87" w:rsidRDefault="005A6D02" w:rsidP="005A6D02">
      <w:pPr>
        <w:rPr>
          <w:sz w:val="22"/>
          <w:szCs w:val="22"/>
        </w:rPr>
      </w:pPr>
    </w:p>
    <w:p w14:paraId="1625912B" w14:textId="77777777" w:rsidR="005A6D02" w:rsidRPr="004F461D" w:rsidRDefault="005A6D02" w:rsidP="005A6D02">
      <w:pPr>
        <w:pStyle w:val="Pquestiontextpartsa"/>
      </w:pPr>
      <w:r w:rsidRPr="00274CEB">
        <w:rPr>
          <w:rStyle w:val="Cquestionpartlabelbold"/>
        </w:rPr>
        <w:t>(a)</w:t>
      </w:r>
      <w:r>
        <w:tab/>
      </w:r>
      <w:r w:rsidRPr="004F461D">
        <w:t>Draw a scatter plot of the price of the stock on the graph below.</w:t>
      </w:r>
    </w:p>
    <w:p w14:paraId="3A3EC968" w14:textId="77777777" w:rsidR="005A6D02" w:rsidRPr="00BC2F87" w:rsidRDefault="005A6D02" w:rsidP="005A6D02">
      <w:r w:rsidRPr="000A6A45">
        <w:rPr>
          <w:noProof/>
        </w:rPr>
        <w:drawing>
          <wp:inline distT="0" distB="0" distL="0" distR="0" wp14:anchorId="17079CC3" wp14:editId="1A15A2CF">
            <wp:extent cx="2984500" cy="2540000"/>
            <wp:effectExtent l="0" t="0" r="12700" b="0"/>
            <wp:docPr id="24" name="Picture 24" descr="PM10_PR_TSa_7_12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M10_PR_TSa_7_12_R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169C2" w14:textId="77777777" w:rsidR="005A6D02" w:rsidRPr="00BC2F87" w:rsidRDefault="005A6D02" w:rsidP="005A6D02">
      <w:pPr>
        <w:rPr>
          <w:sz w:val="22"/>
          <w:szCs w:val="22"/>
        </w:rPr>
      </w:pPr>
    </w:p>
    <w:p w14:paraId="3802FC30" w14:textId="77777777" w:rsidR="005A6D02" w:rsidRPr="004F461D" w:rsidRDefault="005A6D02" w:rsidP="005A6D02">
      <w:pPr>
        <w:pStyle w:val="Pquestiontextpartsa"/>
      </w:pPr>
      <w:r w:rsidRPr="00274CEB">
        <w:rPr>
          <w:rStyle w:val="Cquestionpartlabelbold"/>
        </w:rPr>
        <w:t>(b)</w:t>
      </w:r>
      <w:r>
        <w:tab/>
      </w:r>
      <w:r w:rsidRPr="004F461D">
        <w:t xml:space="preserve">Describe the price movement of the stock over the </w:t>
      </w:r>
      <w:r>
        <w:t xml:space="preserve">5 </w:t>
      </w:r>
      <w:r w:rsidRPr="004F461D">
        <w:t>hour time period.</w:t>
      </w:r>
    </w:p>
    <w:p w14:paraId="65918691" w14:textId="77777777" w:rsidR="005A6D02" w:rsidRDefault="005A6D02" w:rsidP="005A6D02">
      <w:pPr>
        <w:rPr>
          <w:sz w:val="22"/>
          <w:szCs w:val="22"/>
        </w:rPr>
      </w:pPr>
    </w:p>
    <w:p w14:paraId="1AE44D4F" w14:textId="77777777" w:rsidR="005A6D02" w:rsidRDefault="005A6D02" w:rsidP="005A6D02">
      <w:pPr>
        <w:rPr>
          <w:sz w:val="22"/>
          <w:szCs w:val="22"/>
        </w:rPr>
      </w:pPr>
    </w:p>
    <w:p w14:paraId="43768101" w14:textId="77777777" w:rsidR="005A6D02" w:rsidRPr="00BC2F87" w:rsidRDefault="005A6D02" w:rsidP="005A6D02">
      <w:pPr>
        <w:rPr>
          <w:sz w:val="22"/>
          <w:szCs w:val="22"/>
        </w:rPr>
      </w:pPr>
    </w:p>
    <w:p w14:paraId="343FCAC5" w14:textId="77777777" w:rsidR="005A6D02" w:rsidRDefault="005A6D02" w:rsidP="005A6D02">
      <w:pPr>
        <w:pStyle w:val="Pquestionheadingsx"/>
      </w:pPr>
      <w:r>
        <w:lastRenderedPageBreak/>
        <w:t>Question 16</w:t>
      </w:r>
      <w:r>
        <w:tab/>
      </w:r>
      <w:r>
        <w:rPr>
          <w:rStyle w:val="Cmarkslabel"/>
        </w:rPr>
        <w:t xml:space="preserve">10 </w:t>
      </w:r>
      <w:r w:rsidRPr="001B433F">
        <w:rPr>
          <w:rStyle w:val="Cmarkslabel"/>
        </w:rPr>
        <w:t>marks</w:t>
      </w:r>
      <w:r>
        <w:tab/>
        <w:t>[2.2]</w:t>
      </w:r>
    </w:p>
    <w:p w14:paraId="0E52C561" w14:textId="77777777" w:rsidR="005A6D02" w:rsidRPr="00A93891" w:rsidRDefault="005A6D02" w:rsidP="005A6D02">
      <w:pPr>
        <w:pStyle w:val="Pquestiontextmainstem"/>
      </w:pPr>
      <w:r w:rsidRPr="00A93891">
        <w:t xml:space="preserve">The following data are the years of death of </w:t>
      </w:r>
      <w:r>
        <w:t>26</w:t>
      </w:r>
      <w:r w:rsidRPr="00A93891">
        <w:t xml:space="preserve"> people buried in a </w:t>
      </w:r>
      <w:r>
        <w:t>section of a</w:t>
      </w:r>
      <w:r w:rsidRPr="00A93891">
        <w:t xml:space="preserve"> cemetery.</w:t>
      </w:r>
    </w:p>
    <w:p w14:paraId="186ADD9A" w14:textId="77777777" w:rsidR="005A6D02" w:rsidRPr="008B16CE" w:rsidRDefault="005A6D02" w:rsidP="005A6D02">
      <w:pPr>
        <w:pStyle w:val="Pquestiontextmainstem"/>
      </w:pPr>
      <w:r w:rsidRPr="008B16CE">
        <w:t>1955, 1944, 1934, 1908, 1955, 1866, 1934, 1945, 1945</w:t>
      </w:r>
      <w:r>
        <w:t>, 1961, 1944, 1947, 1956,</w:t>
      </w:r>
      <w:r>
        <w:br/>
        <w:t xml:space="preserve">1866, </w:t>
      </w:r>
      <w:r w:rsidRPr="008B16CE">
        <w:t>1866, 1954, 1954, 1974, 1942, 1938, 193</w:t>
      </w:r>
      <w:r>
        <w:t>1, 1950, 1963, 1968, 1953, 1963</w:t>
      </w:r>
    </w:p>
    <w:p w14:paraId="56C41BBC" w14:textId="77777777" w:rsidR="005A6D02" w:rsidRPr="00A93891" w:rsidRDefault="005A6D02" w:rsidP="005A6D02">
      <w:pPr>
        <w:pStyle w:val="Pquestiontextpartsa"/>
      </w:pPr>
      <w:r w:rsidRPr="00274CEB">
        <w:rPr>
          <w:rStyle w:val="Cquestionpartlabelbold"/>
        </w:rPr>
        <w:t>(a)</w:t>
      </w:r>
      <w:r>
        <w:tab/>
        <w:t>Find</w:t>
      </w:r>
      <w:r w:rsidRPr="00A93891">
        <w:t xml:space="preserve"> the </w:t>
      </w:r>
      <w:r>
        <w:t xml:space="preserve">mean and </w:t>
      </w:r>
      <w:r w:rsidRPr="00A93891">
        <w:t>median</w:t>
      </w:r>
      <w:r>
        <w:t xml:space="preserve"> of the data. Write the mean in whole years.</w:t>
      </w:r>
    </w:p>
    <w:p w14:paraId="3C68DD61" w14:textId="77777777" w:rsidR="005A6D02" w:rsidRDefault="005A6D02" w:rsidP="005A6D02">
      <w:pPr>
        <w:pStyle w:val="Pquestiontextpartsa"/>
        <w:rPr>
          <w:rStyle w:val="Cquestionpartlabelbold"/>
        </w:rPr>
      </w:pPr>
    </w:p>
    <w:p w14:paraId="1E01A32A" w14:textId="77777777" w:rsidR="005A6D02" w:rsidRDefault="005A6D02" w:rsidP="005A6D02">
      <w:pPr>
        <w:pStyle w:val="Pquestiontextpartsa"/>
        <w:rPr>
          <w:rStyle w:val="Cquestionpartlabelbold"/>
        </w:rPr>
      </w:pPr>
    </w:p>
    <w:p w14:paraId="478FDA20" w14:textId="77777777" w:rsidR="00C030D6" w:rsidRDefault="00C030D6" w:rsidP="005A6D02">
      <w:pPr>
        <w:pStyle w:val="Pquestiontextpartsa"/>
        <w:rPr>
          <w:rStyle w:val="Cquestionpartlabelbold"/>
        </w:rPr>
      </w:pPr>
    </w:p>
    <w:p w14:paraId="74AFC601" w14:textId="77777777" w:rsidR="00C030D6" w:rsidRDefault="00C030D6" w:rsidP="005A6D02">
      <w:pPr>
        <w:pStyle w:val="Pquestiontextpartsa"/>
        <w:rPr>
          <w:rStyle w:val="Cquestionpartlabelbold"/>
        </w:rPr>
      </w:pPr>
    </w:p>
    <w:p w14:paraId="12C3BC5F" w14:textId="77777777" w:rsidR="00C030D6" w:rsidRDefault="00C030D6" w:rsidP="005A6D02">
      <w:pPr>
        <w:pStyle w:val="Pquestiontextpartsa"/>
        <w:rPr>
          <w:rStyle w:val="Cquestionpartlabelbold"/>
        </w:rPr>
      </w:pPr>
    </w:p>
    <w:p w14:paraId="7A1E340B" w14:textId="77777777" w:rsidR="00C030D6" w:rsidRDefault="00C030D6" w:rsidP="005A6D02">
      <w:pPr>
        <w:pStyle w:val="Pquestiontextpartsa"/>
        <w:rPr>
          <w:rStyle w:val="Cquestionpartlabelbold"/>
        </w:rPr>
      </w:pPr>
    </w:p>
    <w:p w14:paraId="3FDD3C54" w14:textId="77777777" w:rsidR="005A6D02" w:rsidRDefault="005A6D02" w:rsidP="005A6D02">
      <w:pPr>
        <w:pStyle w:val="Pquestiontextpartsa"/>
        <w:rPr>
          <w:rStyle w:val="Cquestionpartlabelbold"/>
        </w:rPr>
      </w:pPr>
    </w:p>
    <w:p w14:paraId="158BC3D2" w14:textId="77777777" w:rsidR="005A6D02" w:rsidRDefault="005A6D02" w:rsidP="005A6D02">
      <w:pPr>
        <w:pStyle w:val="Pquestiontextpartsa"/>
      </w:pPr>
      <w:r>
        <w:rPr>
          <w:rStyle w:val="Cquestionpartlabelbold"/>
        </w:rPr>
        <w:t>(b</w:t>
      </w:r>
      <w:r w:rsidRPr="00274CEB">
        <w:rPr>
          <w:rStyle w:val="Cquestionpartlabelbold"/>
        </w:rPr>
        <w:t>)</w:t>
      </w:r>
      <w:r>
        <w:tab/>
        <w:t>I</w:t>
      </w:r>
      <w:r w:rsidRPr="00A93891">
        <w:t xml:space="preserve">dentify </w:t>
      </w:r>
      <w:r>
        <w:t>the outliers in the list.</w:t>
      </w:r>
    </w:p>
    <w:p w14:paraId="2DE41533" w14:textId="77777777" w:rsidR="005A6D02" w:rsidRDefault="005A6D02" w:rsidP="005A6D02">
      <w:pPr>
        <w:pStyle w:val="Pquestiontextpartsa"/>
      </w:pPr>
    </w:p>
    <w:p w14:paraId="220E0B10" w14:textId="77777777" w:rsidR="005A6D02" w:rsidRDefault="005A6D02" w:rsidP="005A6D02">
      <w:pPr>
        <w:pStyle w:val="Pquestiontextpartsa"/>
      </w:pPr>
    </w:p>
    <w:p w14:paraId="73BF784A" w14:textId="77777777" w:rsidR="00C030D6" w:rsidRDefault="00C030D6" w:rsidP="005A6D02">
      <w:pPr>
        <w:pStyle w:val="Pquestiontextpartsa"/>
      </w:pPr>
    </w:p>
    <w:p w14:paraId="1376971C" w14:textId="77777777" w:rsidR="00C030D6" w:rsidRDefault="00C030D6" w:rsidP="005A6D02">
      <w:pPr>
        <w:pStyle w:val="Pquestiontextpartsa"/>
      </w:pPr>
    </w:p>
    <w:p w14:paraId="0FCB2DDF" w14:textId="77777777" w:rsidR="005A6D02" w:rsidRDefault="005A6D02" w:rsidP="005A6D02">
      <w:pPr>
        <w:pStyle w:val="Pquestiontextpartsa"/>
      </w:pPr>
    </w:p>
    <w:p w14:paraId="6346DAC8" w14:textId="77777777" w:rsidR="005A6D02" w:rsidRPr="00A93891" w:rsidRDefault="005A6D02" w:rsidP="005A6D02">
      <w:pPr>
        <w:pStyle w:val="Pquestiontextpartsa"/>
      </w:pPr>
      <w:r w:rsidRPr="007752B7">
        <w:rPr>
          <w:rStyle w:val="Cquestionpartlabelbold"/>
        </w:rPr>
        <w:t>(c)</w:t>
      </w:r>
      <w:r>
        <w:tab/>
      </w:r>
      <w:r w:rsidRPr="00A93891">
        <w:t>Draw a box plot of the data.</w:t>
      </w:r>
    </w:p>
    <w:p w14:paraId="3044143B" w14:textId="77777777" w:rsidR="005A6D02" w:rsidRDefault="005A6D02" w:rsidP="005A6D02">
      <w:pPr>
        <w:pStyle w:val="Pquestiontextpartsa"/>
      </w:pPr>
    </w:p>
    <w:p w14:paraId="3EC8F2A7" w14:textId="77777777" w:rsidR="005A6D02" w:rsidRDefault="005A6D02" w:rsidP="005A6D02">
      <w:pPr>
        <w:pStyle w:val="Pquestiontextpartsa"/>
      </w:pPr>
    </w:p>
    <w:p w14:paraId="3E11B4A1" w14:textId="77777777" w:rsidR="005A6D02" w:rsidRDefault="005A6D02" w:rsidP="005A6D02">
      <w:pPr>
        <w:pStyle w:val="Pquestiontextpartsa"/>
      </w:pPr>
    </w:p>
    <w:p w14:paraId="164C000A" w14:textId="77777777" w:rsidR="00C030D6" w:rsidRDefault="00C030D6" w:rsidP="005A6D02">
      <w:pPr>
        <w:pStyle w:val="Pquestiontextpartsa"/>
      </w:pPr>
    </w:p>
    <w:p w14:paraId="3CAFAE30" w14:textId="77777777" w:rsidR="00C030D6" w:rsidRDefault="00C030D6" w:rsidP="005A6D02">
      <w:pPr>
        <w:pStyle w:val="Pquestiontextpartsa"/>
      </w:pPr>
    </w:p>
    <w:p w14:paraId="3ABA2900" w14:textId="77777777" w:rsidR="00C030D6" w:rsidRDefault="00C030D6" w:rsidP="005A6D02">
      <w:pPr>
        <w:pStyle w:val="Pquestiontextpartsa"/>
      </w:pPr>
    </w:p>
    <w:p w14:paraId="484B54A9" w14:textId="77777777" w:rsidR="005A6D02" w:rsidRDefault="005A6D02" w:rsidP="005A6D02">
      <w:pPr>
        <w:pStyle w:val="Pquestiontextpartsa"/>
      </w:pPr>
    </w:p>
    <w:p w14:paraId="19F841D8" w14:textId="77777777" w:rsidR="005A6D02" w:rsidRPr="00A93891" w:rsidRDefault="005A6D02" w:rsidP="005A6D02">
      <w:pPr>
        <w:pStyle w:val="Pquestiontextpartsa"/>
      </w:pPr>
      <w:r w:rsidRPr="007752B7">
        <w:rPr>
          <w:rStyle w:val="Cquestionpartlabelbold"/>
        </w:rPr>
        <w:t>(d)</w:t>
      </w:r>
      <w:r>
        <w:tab/>
      </w:r>
      <w:r w:rsidRPr="00A93891">
        <w:t xml:space="preserve">Between which </w:t>
      </w:r>
      <w:r>
        <w:t>years</w:t>
      </w:r>
      <w:r w:rsidRPr="00A93891">
        <w:t xml:space="preserve"> did the middle 50% of deaths occur? </w:t>
      </w:r>
    </w:p>
    <w:p w14:paraId="6402AA99" w14:textId="77777777" w:rsidR="005A6D02" w:rsidRPr="00A93891" w:rsidRDefault="005A6D02" w:rsidP="005A6D02">
      <w:pPr>
        <w:rPr>
          <w:b/>
        </w:rPr>
      </w:pPr>
    </w:p>
    <w:p w14:paraId="55579316" w14:textId="77777777" w:rsidR="005A6D02" w:rsidRDefault="005A6D02" w:rsidP="005A6D02">
      <w:pPr>
        <w:pStyle w:val="Pquestiontextpartsa"/>
      </w:pPr>
    </w:p>
    <w:p w14:paraId="326CEA7F" w14:textId="77777777" w:rsidR="005A6D02" w:rsidRDefault="005A6D02" w:rsidP="005A6D02">
      <w:pPr>
        <w:pStyle w:val="Pquestionheadingsx"/>
      </w:pPr>
      <w:r>
        <w:lastRenderedPageBreak/>
        <w:t>Question 17</w:t>
      </w:r>
      <w:r>
        <w:tab/>
      </w:r>
      <w:r>
        <w:rPr>
          <w:rStyle w:val="Cmarkslabel"/>
        </w:rPr>
        <w:t xml:space="preserve">5 </w:t>
      </w:r>
      <w:r w:rsidRPr="001B433F">
        <w:rPr>
          <w:rStyle w:val="Cmarkslabel"/>
        </w:rPr>
        <w:t>marks</w:t>
      </w:r>
      <w:r>
        <w:tab/>
        <w:t>[2.7]</w:t>
      </w:r>
    </w:p>
    <w:p w14:paraId="176CDD03" w14:textId="2E9A2B6F" w:rsidR="005A6D02" w:rsidRPr="00EE6396" w:rsidRDefault="00FC6202" w:rsidP="005A6D02">
      <w:pPr>
        <w:rPr>
          <w:noProof/>
          <w:color w:val="0000FF"/>
        </w:rPr>
      </w:pPr>
      <w:r>
        <w:rPr>
          <w:noProof/>
          <w:color w:val="0000FF"/>
        </w:rPr>
        <w:drawing>
          <wp:inline distT="0" distB="0" distL="0" distR="0" wp14:anchorId="15D7FA72" wp14:editId="5D64C9EF">
            <wp:extent cx="3538492" cy="4160250"/>
            <wp:effectExtent l="0" t="0" r="0" b="5715"/>
            <wp:docPr id="10" name="Picture 10" descr="Macintosh HD:Users:lizwaud:Desktop:PM10_2ed:eBook:Batch1_ChTests:Artwork_Chapter tests and exams:Artwork to be placed:newAW_Ch02:PM2e_10_EB_07_SBT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lizwaud:Desktop:PM10_2ed:eBook:Batch1_ChTests:Artwork_Chapter tests and exams:Artwork to be placed:newAW_Ch02:PM2e_10_EB_07_SBT_0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211" cy="416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A656" w14:textId="2E4A1598" w:rsidR="005A6D02" w:rsidRDefault="005A6D02" w:rsidP="005A6D02">
      <w:pPr>
        <w:pStyle w:val="Pquestiontextpartsa"/>
      </w:pPr>
      <w:r w:rsidRPr="007D52B0">
        <w:rPr>
          <w:b/>
        </w:rPr>
        <w:t>(a)</w:t>
      </w:r>
      <w:r w:rsidRPr="007D52B0">
        <w:rPr>
          <w:b/>
        </w:rPr>
        <w:tab/>
      </w:r>
      <w:r>
        <w:t xml:space="preserve">Why do you think the ages on the </w:t>
      </w:r>
      <w:r w:rsidR="008E47DC">
        <w:t>horizontal axis</w:t>
      </w:r>
      <w:r>
        <w:t xml:space="preserve"> are not grouped evenly? How are they grouped?</w:t>
      </w:r>
    </w:p>
    <w:p w14:paraId="49BDDCA0" w14:textId="77777777" w:rsidR="005A6D02" w:rsidRDefault="005A6D02" w:rsidP="005A6D02">
      <w:pPr>
        <w:pStyle w:val="Pquestiontextpartsa"/>
      </w:pPr>
    </w:p>
    <w:p w14:paraId="13C5C67C" w14:textId="77777777" w:rsidR="005A6D02" w:rsidRDefault="005A6D02" w:rsidP="005A6D02">
      <w:pPr>
        <w:pStyle w:val="Pquestiontextpartsa"/>
      </w:pPr>
    </w:p>
    <w:p w14:paraId="255C4D27" w14:textId="77777777" w:rsidR="005A6D02" w:rsidRDefault="005A6D02" w:rsidP="005A6D02">
      <w:pPr>
        <w:pStyle w:val="Pquestiontextpartsa"/>
      </w:pPr>
      <w:r w:rsidRPr="007D52B0">
        <w:rPr>
          <w:b/>
        </w:rPr>
        <w:t>(b)</w:t>
      </w:r>
      <w:r>
        <w:tab/>
        <w:t>Find the total number of items purchased by each age group.</w:t>
      </w:r>
    </w:p>
    <w:p w14:paraId="61089D4B" w14:textId="77777777" w:rsidR="005A6D02" w:rsidRDefault="005A6D02" w:rsidP="005A6D02">
      <w:pPr>
        <w:pStyle w:val="Pquestiontextpartsa"/>
      </w:pPr>
    </w:p>
    <w:p w14:paraId="6D428E74" w14:textId="77777777" w:rsidR="00C43AF8" w:rsidRDefault="00C43AF8" w:rsidP="005A6D02">
      <w:pPr>
        <w:pStyle w:val="Pquestiontextpartsa"/>
      </w:pPr>
    </w:p>
    <w:p w14:paraId="22873511" w14:textId="77777777" w:rsidR="005A6D02" w:rsidRDefault="005A6D02" w:rsidP="005A6D02">
      <w:pPr>
        <w:pStyle w:val="Pquestiontextpartsa"/>
      </w:pPr>
    </w:p>
    <w:p w14:paraId="380B9974" w14:textId="77777777" w:rsidR="005A6D02" w:rsidRDefault="005A6D02" w:rsidP="005A6D02">
      <w:pPr>
        <w:pStyle w:val="Pquestiontextpartsa"/>
      </w:pPr>
      <w:r w:rsidRPr="007D52B0">
        <w:rPr>
          <w:b/>
        </w:rPr>
        <w:t>(</w:t>
      </w:r>
      <w:r>
        <w:rPr>
          <w:b/>
        </w:rPr>
        <w:t>c</w:t>
      </w:r>
      <w:r w:rsidRPr="007D52B0">
        <w:rPr>
          <w:b/>
        </w:rPr>
        <w:t>)</w:t>
      </w:r>
      <w:r>
        <w:tab/>
        <w:t>List the order of popularity of the item types sold at Phil’s Pharmacy over the given period.</w:t>
      </w:r>
    </w:p>
    <w:p w14:paraId="297BC4CE" w14:textId="77777777" w:rsidR="005A6D02" w:rsidRDefault="005A6D02" w:rsidP="005A6D02">
      <w:pPr>
        <w:pStyle w:val="Pquestiontextpartsa"/>
      </w:pPr>
    </w:p>
    <w:p w14:paraId="2D5FDE45" w14:textId="77777777" w:rsidR="00C43AF8" w:rsidRDefault="00C43AF8" w:rsidP="005A6D02">
      <w:pPr>
        <w:pStyle w:val="Pquestiontextpartsa"/>
      </w:pPr>
    </w:p>
    <w:p w14:paraId="0C39E9FB" w14:textId="77777777" w:rsidR="005A6D02" w:rsidRDefault="005A6D02" w:rsidP="005A6D02">
      <w:pPr>
        <w:pStyle w:val="Pquestiontextpartsa"/>
      </w:pPr>
    </w:p>
    <w:p w14:paraId="24D1FF2D" w14:textId="77777777" w:rsidR="005A6D02" w:rsidRDefault="005A6D02" w:rsidP="005A6D02">
      <w:pPr>
        <w:pStyle w:val="Pquestiontextpartsa"/>
      </w:pPr>
      <w:r w:rsidRPr="007D52B0">
        <w:rPr>
          <w:b/>
        </w:rPr>
        <w:t>(</w:t>
      </w:r>
      <w:r>
        <w:rPr>
          <w:b/>
        </w:rPr>
        <w:t>d</w:t>
      </w:r>
      <w:r w:rsidRPr="007D52B0">
        <w:rPr>
          <w:b/>
        </w:rPr>
        <w:t>)</w:t>
      </w:r>
      <w:r>
        <w:t xml:space="preserve"> </w:t>
      </w:r>
      <w:r>
        <w:tab/>
        <w:t xml:space="preserve">Does the low purchasing of dental hygiene products mean that the population around Phil’s Pharmacy has poor dental hygiene? </w:t>
      </w:r>
    </w:p>
    <w:p w14:paraId="273735A5" w14:textId="77777777" w:rsidR="005A6D02" w:rsidRDefault="005A6D02" w:rsidP="005A6D02">
      <w:pPr>
        <w:pStyle w:val="Pquestiontextpartsa"/>
      </w:pPr>
    </w:p>
    <w:p w14:paraId="54FFB488" w14:textId="77777777" w:rsidR="005A6D02" w:rsidRDefault="005A6D02" w:rsidP="005A6D02">
      <w:pPr>
        <w:pStyle w:val="Pquestiontextpartsa"/>
      </w:pPr>
    </w:p>
    <w:p w14:paraId="3805A95E" w14:textId="35E628ED" w:rsidR="005A6D02" w:rsidRDefault="005A6D02" w:rsidP="005A6D02">
      <w:pPr>
        <w:pStyle w:val="Pquestiontextpartsa"/>
      </w:pPr>
      <w:r w:rsidRPr="007D52B0">
        <w:rPr>
          <w:b/>
        </w:rPr>
        <w:t>(</w:t>
      </w:r>
      <w:r>
        <w:rPr>
          <w:b/>
        </w:rPr>
        <w:t>e</w:t>
      </w:r>
      <w:r w:rsidRPr="007D52B0">
        <w:rPr>
          <w:b/>
        </w:rPr>
        <w:t>)</w:t>
      </w:r>
      <w:r>
        <w:tab/>
        <w:t>Phil calculates the total revenue from the cosmetic items to be $1733.40. Calculate the average cost of each item.</w:t>
      </w:r>
    </w:p>
    <w:p w14:paraId="0A8D1093" w14:textId="77777777" w:rsidR="005A6D02" w:rsidRDefault="005A6D02" w:rsidP="005A6D02">
      <w:pPr>
        <w:pStyle w:val="Pquestiontextpartsa"/>
      </w:pPr>
    </w:p>
    <w:p w14:paraId="7F216711" w14:textId="3BA91E12" w:rsidR="005A6D02" w:rsidRDefault="002B6E90" w:rsidP="005A6D02">
      <w:pPr>
        <w:pStyle w:val="Psectionresults"/>
      </w:pPr>
      <w:r>
        <w:t>Short answer results: ___ / 41</w:t>
      </w:r>
    </w:p>
    <w:p w14:paraId="3F7BEFD0" w14:textId="77777777" w:rsidR="005A6D02" w:rsidRDefault="005A6D02" w:rsidP="00C43AF8">
      <w:pPr>
        <w:pStyle w:val="Psectionheading"/>
        <w:pageBreakBefore w:val="0"/>
      </w:pPr>
      <w:r>
        <w:lastRenderedPageBreak/>
        <w:t>Extended answer section</w:t>
      </w:r>
    </w:p>
    <w:p w14:paraId="10ABC320" w14:textId="77777777" w:rsidR="005A6D02" w:rsidRDefault="005A6D02" w:rsidP="00C030D6">
      <w:pPr>
        <w:pStyle w:val="Pquestionheadingsx"/>
        <w:spacing w:before="240"/>
      </w:pPr>
      <w:r>
        <w:t>Question 18</w:t>
      </w:r>
      <w:r>
        <w:tab/>
      </w:r>
      <w:r>
        <w:rPr>
          <w:rStyle w:val="Cmarkslabel"/>
        </w:rPr>
        <w:t xml:space="preserve">10 </w:t>
      </w:r>
      <w:r w:rsidRPr="001B433F">
        <w:rPr>
          <w:rStyle w:val="Cmarkslabel"/>
        </w:rPr>
        <w:t>marks</w:t>
      </w:r>
      <w:r>
        <w:tab/>
        <w:t>[2.1]</w:t>
      </w:r>
    </w:p>
    <w:p w14:paraId="6D4107CB" w14:textId="0F1398AF" w:rsidR="005A6D02" w:rsidRPr="00513A73" w:rsidRDefault="005A6D02" w:rsidP="00513A73">
      <w:pPr>
        <w:pStyle w:val="Pquestiontextmainstem"/>
      </w:pPr>
      <w:r w:rsidRPr="004F461D">
        <w:t xml:space="preserve">The frequency table below shows the </w:t>
      </w:r>
      <w:r>
        <w:t>weights (kg) of</w:t>
      </w:r>
      <w:r w:rsidRPr="004F461D">
        <w:t xml:space="preserve"> player</w:t>
      </w:r>
      <w:r>
        <w:t>s</w:t>
      </w:r>
      <w:r w:rsidRPr="004F461D">
        <w:t xml:space="preserve"> </w:t>
      </w:r>
      <w:r>
        <w:t>in a cricket club</w:t>
      </w:r>
      <w:r w:rsidRPr="004F461D">
        <w:t xml:space="preserve">.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547"/>
        <w:gridCol w:w="1421"/>
      </w:tblGrid>
      <w:tr w:rsidR="005A6D02" w:rsidRPr="007B4A6C" w14:paraId="6AEEB701" w14:textId="77777777" w:rsidTr="00C87FAE">
        <w:trPr>
          <w:trHeight w:val="454"/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2D4F406" w14:textId="77777777" w:rsidR="005A6D02" w:rsidRPr="00971C28" w:rsidRDefault="005A6D02" w:rsidP="004471E4">
            <w:pPr>
              <w:pStyle w:val="Ptabletext"/>
              <w:rPr>
                <w:rStyle w:val="Cquestionpartlabelbold"/>
              </w:rPr>
            </w:pPr>
            <w:r w:rsidRPr="00971C28">
              <w:rPr>
                <w:rStyle w:val="Cquestionpartlabelbold"/>
              </w:rPr>
              <w:t>Weight (kg)</w:t>
            </w:r>
          </w:p>
        </w:tc>
        <w:tc>
          <w:tcPr>
            <w:tcW w:w="1421" w:type="dxa"/>
            <w:shd w:val="clear" w:color="auto" w:fill="auto"/>
            <w:vAlign w:val="center"/>
          </w:tcPr>
          <w:p w14:paraId="6EA27EFE" w14:textId="77777777" w:rsidR="005A6D02" w:rsidRPr="00971C28" w:rsidRDefault="005A6D02" w:rsidP="004471E4">
            <w:pPr>
              <w:pStyle w:val="Ptabletext"/>
              <w:rPr>
                <w:rStyle w:val="Cquestionpartlabelbold"/>
              </w:rPr>
            </w:pPr>
            <w:r w:rsidRPr="00971C28">
              <w:rPr>
                <w:rStyle w:val="Cquestionpartlabelbold"/>
              </w:rPr>
              <w:t>Frequency</w:t>
            </w:r>
          </w:p>
        </w:tc>
      </w:tr>
      <w:tr w:rsidR="00E5618D" w:rsidRPr="00BC2F87" w14:paraId="080A7096" w14:textId="77777777" w:rsidTr="00C87FAE">
        <w:trPr>
          <w:trHeight w:val="296"/>
          <w:jc w:val="center"/>
        </w:trPr>
        <w:tc>
          <w:tcPr>
            <w:tcW w:w="2547" w:type="dxa"/>
            <w:tcBorders>
              <w:bottom w:val="single" w:sz="4" w:space="0" w:color="auto"/>
            </w:tcBorders>
          </w:tcPr>
          <w:p w14:paraId="62EF8E62" w14:textId="4396DC88" w:rsidR="00E5618D" w:rsidRPr="007B4A6C" w:rsidRDefault="00E5618D" w:rsidP="004471E4">
            <w:pPr>
              <w:pStyle w:val="Ptabletext"/>
            </w:pPr>
            <w:r>
              <w:t>64</w:t>
            </w:r>
            <w:r w:rsidRPr="007B4A6C">
              <w:sym w:font="Symbol" w:char="F02D"/>
            </w:r>
            <w:r>
              <w:t>&lt;</w:t>
            </w:r>
            <w:r w:rsidRPr="007B4A6C">
              <w:t>6</w:t>
            </w:r>
            <w:r>
              <w:t>6</w:t>
            </w:r>
          </w:p>
        </w:tc>
        <w:tc>
          <w:tcPr>
            <w:tcW w:w="1421" w:type="dxa"/>
            <w:tcBorders>
              <w:bottom w:val="single" w:sz="4" w:space="0" w:color="auto"/>
            </w:tcBorders>
          </w:tcPr>
          <w:p w14:paraId="1B362A88" w14:textId="7AA12F5E" w:rsidR="00E5618D" w:rsidRPr="007B4A6C" w:rsidRDefault="00E5618D" w:rsidP="004471E4">
            <w:pPr>
              <w:pStyle w:val="Ptabletext"/>
            </w:pPr>
            <w:r>
              <w:t>1</w:t>
            </w:r>
          </w:p>
        </w:tc>
      </w:tr>
      <w:tr w:rsidR="00E5618D" w:rsidRPr="00BC2F87" w14:paraId="31C6F390" w14:textId="77777777" w:rsidTr="00C87FAE">
        <w:trPr>
          <w:trHeight w:val="314"/>
          <w:jc w:val="center"/>
        </w:trPr>
        <w:tc>
          <w:tcPr>
            <w:tcW w:w="2547" w:type="dxa"/>
            <w:tcBorders>
              <w:top w:val="single" w:sz="4" w:space="0" w:color="auto"/>
              <w:bottom w:val="single" w:sz="4" w:space="0" w:color="auto"/>
            </w:tcBorders>
          </w:tcPr>
          <w:p w14:paraId="138DE16B" w14:textId="4F8AD511" w:rsidR="00E5618D" w:rsidRDefault="00E5618D" w:rsidP="004471E4">
            <w:pPr>
              <w:pStyle w:val="Ptabletext"/>
            </w:pPr>
            <w:r>
              <w:t>66</w:t>
            </w:r>
            <w:r w:rsidRPr="007B4A6C">
              <w:sym w:font="Symbol" w:char="F02D"/>
            </w:r>
            <w:r>
              <w:t>&lt;</w:t>
            </w:r>
            <w:r w:rsidRPr="007B4A6C">
              <w:t>6</w:t>
            </w:r>
            <w:r>
              <w:t>8</w:t>
            </w:r>
          </w:p>
        </w:tc>
        <w:tc>
          <w:tcPr>
            <w:tcW w:w="1421" w:type="dxa"/>
            <w:tcBorders>
              <w:top w:val="single" w:sz="4" w:space="0" w:color="auto"/>
              <w:bottom w:val="single" w:sz="4" w:space="0" w:color="auto"/>
            </w:tcBorders>
          </w:tcPr>
          <w:p w14:paraId="450D7ED1" w14:textId="179E4F88" w:rsidR="00E5618D" w:rsidRPr="007B4A6C" w:rsidRDefault="00E5618D" w:rsidP="004471E4">
            <w:pPr>
              <w:pStyle w:val="Ptabletext"/>
            </w:pPr>
            <w:r w:rsidRPr="00B6695F">
              <w:t>6</w:t>
            </w:r>
          </w:p>
        </w:tc>
      </w:tr>
      <w:tr w:rsidR="00E5618D" w:rsidRPr="00BC2F87" w14:paraId="7FA4994B" w14:textId="77777777" w:rsidTr="00C87FAE">
        <w:trPr>
          <w:trHeight w:val="264"/>
          <w:jc w:val="center"/>
        </w:trPr>
        <w:tc>
          <w:tcPr>
            <w:tcW w:w="2547" w:type="dxa"/>
            <w:tcBorders>
              <w:top w:val="single" w:sz="4" w:space="0" w:color="auto"/>
              <w:bottom w:val="single" w:sz="4" w:space="0" w:color="auto"/>
            </w:tcBorders>
          </w:tcPr>
          <w:p w14:paraId="387ABAC6" w14:textId="3EB83905" w:rsidR="00E5618D" w:rsidRDefault="00E5618D" w:rsidP="004471E4">
            <w:pPr>
              <w:pStyle w:val="Ptabletext"/>
            </w:pPr>
            <w:r>
              <w:t>68</w:t>
            </w:r>
            <w:r w:rsidRPr="007B4A6C">
              <w:sym w:font="Symbol" w:char="F02D"/>
            </w:r>
            <w:r>
              <w:t>&lt;70</w:t>
            </w:r>
          </w:p>
        </w:tc>
        <w:tc>
          <w:tcPr>
            <w:tcW w:w="1421" w:type="dxa"/>
            <w:tcBorders>
              <w:top w:val="single" w:sz="4" w:space="0" w:color="auto"/>
              <w:bottom w:val="single" w:sz="4" w:space="0" w:color="auto"/>
            </w:tcBorders>
          </w:tcPr>
          <w:p w14:paraId="575C0124" w14:textId="3B3E77F0" w:rsidR="00E5618D" w:rsidRPr="007B4A6C" w:rsidRDefault="00E5618D" w:rsidP="004471E4">
            <w:pPr>
              <w:pStyle w:val="Ptabletext"/>
            </w:pPr>
            <w:r w:rsidRPr="00B6695F">
              <w:t>10</w:t>
            </w:r>
          </w:p>
        </w:tc>
      </w:tr>
      <w:tr w:rsidR="00E5618D" w:rsidRPr="00BC2F87" w14:paraId="0178C7F8" w14:textId="77777777" w:rsidTr="00C87FAE">
        <w:trPr>
          <w:trHeight w:val="231"/>
          <w:jc w:val="center"/>
        </w:trPr>
        <w:tc>
          <w:tcPr>
            <w:tcW w:w="2547" w:type="dxa"/>
            <w:tcBorders>
              <w:top w:val="single" w:sz="4" w:space="0" w:color="auto"/>
              <w:bottom w:val="single" w:sz="4" w:space="0" w:color="auto"/>
            </w:tcBorders>
          </w:tcPr>
          <w:p w14:paraId="6899BC91" w14:textId="23D62FD0" w:rsidR="00E5618D" w:rsidRDefault="00E5618D" w:rsidP="004471E4">
            <w:pPr>
              <w:pStyle w:val="Ptabletext"/>
            </w:pPr>
            <w:r>
              <w:t>70</w:t>
            </w:r>
            <w:r w:rsidRPr="007B4A6C">
              <w:sym w:font="Symbol" w:char="F02D"/>
            </w:r>
            <w:r>
              <w:t>&lt;72</w:t>
            </w:r>
          </w:p>
        </w:tc>
        <w:tc>
          <w:tcPr>
            <w:tcW w:w="1421" w:type="dxa"/>
            <w:tcBorders>
              <w:top w:val="single" w:sz="4" w:space="0" w:color="auto"/>
              <w:bottom w:val="single" w:sz="4" w:space="0" w:color="auto"/>
            </w:tcBorders>
          </w:tcPr>
          <w:p w14:paraId="6CE3FD49" w14:textId="574B9DE0" w:rsidR="00E5618D" w:rsidRPr="007B4A6C" w:rsidRDefault="00E5618D" w:rsidP="004471E4">
            <w:pPr>
              <w:pStyle w:val="Ptabletext"/>
            </w:pPr>
            <w:r w:rsidRPr="00B6695F">
              <w:t>17</w:t>
            </w:r>
          </w:p>
        </w:tc>
      </w:tr>
      <w:tr w:rsidR="00E5618D" w:rsidRPr="00BC2F87" w14:paraId="3603A371" w14:textId="77777777" w:rsidTr="00C87FAE">
        <w:trPr>
          <w:trHeight w:val="348"/>
          <w:jc w:val="center"/>
        </w:trPr>
        <w:tc>
          <w:tcPr>
            <w:tcW w:w="2547" w:type="dxa"/>
            <w:tcBorders>
              <w:top w:val="single" w:sz="4" w:space="0" w:color="auto"/>
              <w:bottom w:val="single" w:sz="4" w:space="0" w:color="auto"/>
            </w:tcBorders>
          </w:tcPr>
          <w:p w14:paraId="119C1EAF" w14:textId="5EE775FB" w:rsidR="00E5618D" w:rsidRDefault="00E5618D" w:rsidP="004471E4">
            <w:pPr>
              <w:pStyle w:val="Ptabletext"/>
            </w:pPr>
            <w:r>
              <w:t>72</w:t>
            </w:r>
            <w:r w:rsidRPr="007B4A6C">
              <w:sym w:font="Symbol" w:char="F02D"/>
            </w:r>
            <w:r>
              <w:t>&lt;</w:t>
            </w:r>
            <w:r w:rsidRPr="007B4A6C">
              <w:t>7</w:t>
            </w:r>
            <w:r>
              <w:t>4</w:t>
            </w:r>
          </w:p>
        </w:tc>
        <w:tc>
          <w:tcPr>
            <w:tcW w:w="1421" w:type="dxa"/>
            <w:tcBorders>
              <w:top w:val="single" w:sz="4" w:space="0" w:color="auto"/>
              <w:bottom w:val="single" w:sz="4" w:space="0" w:color="auto"/>
            </w:tcBorders>
          </w:tcPr>
          <w:p w14:paraId="2D51CBC9" w14:textId="29B5D507" w:rsidR="00E5618D" w:rsidRPr="007B4A6C" w:rsidRDefault="00E5618D" w:rsidP="004471E4">
            <w:pPr>
              <w:pStyle w:val="Ptabletext"/>
            </w:pPr>
            <w:r w:rsidRPr="00B6695F">
              <w:t>11</w:t>
            </w:r>
          </w:p>
        </w:tc>
      </w:tr>
      <w:tr w:rsidR="00E5618D" w:rsidRPr="00BC2F87" w14:paraId="637AE3B5" w14:textId="77777777" w:rsidTr="00C87FAE">
        <w:trPr>
          <w:trHeight w:val="310"/>
          <w:jc w:val="center"/>
        </w:trPr>
        <w:tc>
          <w:tcPr>
            <w:tcW w:w="2547" w:type="dxa"/>
            <w:tcBorders>
              <w:top w:val="single" w:sz="4" w:space="0" w:color="auto"/>
              <w:bottom w:val="single" w:sz="4" w:space="0" w:color="auto"/>
            </w:tcBorders>
          </w:tcPr>
          <w:p w14:paraId="44A1F7D6" w14:textId="643AFB59" w:rsidR="00E5618D" w:rsidRDefault="00E5618D" w:rsidP="004471E4">
            <w:pPr>
              <w:pStyle w:val="Ptabletext"/>
            </w:pPr>
            <w:r>
              <w:t>74</w:t>
            </w:r>
            <w:r w:rsidRPr="007B4A6C">
              <w:sym w:font="Symbol" w:char="F02D"/>
            </w:r>
            <w:r>
              <w:t>&lt;</w:t>
            </w:r>
            <w:r w:rsidRPr="007B4A6C">
              <w:t>7</w:t>
            </w:r>
            <w:r>
              <w:t>6</w:t>
            </w:r>
          </w:p>
        </w:tc>
        <w:tc>
          <w:tcPr>
            <w:tcW w:w="1421" w:type="dxa"/>
            <w:tcBorders>
              <w:top w:val="single" w:sz="4" w:space="0" w:color="auto"/>
              <w:bottom w:val="single" w:sz="4" w:space="0" w:color="auto"/>
            </w:tcBorders>
          </w:tcPr>
          <w:p w14:paraId="14AD9D5E" w14:textId="59D926B5" w:rsidR="00E5618D" w:rsidRPr="007B4A6C" w:rsidRDefault="00E5618D" w:rsidP="004471E4">
            <w:pPr>
              <w:pStyle w:val="Ptabletext"/>
            </w:pPr>
            <w:r w:rsidRPr="00B6695F">
              <w:t>10</w:t>
            </w:r>
          </w:p>
        </w:tc>
      </w:tr>
      <w:tr w:rsidR="00E5618D" w:rsidRPr="00BC2F87" w14:paraId="45F7C708" w14:textId="77777777" w:rsidTr="00C87FAE">
        <w:trPr>
          <w:trHeight w:val="246"/>
          <w:jc w:val="center"/>
        </w:trPr>
        <w:tc>
          <w:tcPr>
            <w:tcW w:w="2547" w:type="dxa"/>
            <w:tcBorders>
              <w:top w:val="single" w:sz="4" w:space="0" w:color="auto"/>
              <w:bottom w:val="single" w:sz="4" w:space="0" w:color="auto"/>
            </w:tcBorders>
          </w:tcPr>
          <w:p w14:paraId="7C7E784F" w14:textId="1E70E0CA" w:rsidR="00E5618D" w:rsidRDefault="00E5618D" w:rsidP="004471E4">
            <w:pPr>
              <w:pStyle w:val="Ptabletext"/>
            </w:pPr>
            <w:r>
              <w:t>76</w:t>
            </w:r>
            <w:r w:rsidRPr="007B4A6C">
              <w:sym w:font="Symbol" w:char="F02D"/>
            </w:r>
            <w:r>
              <w:t>&lt;</w:t>
            </w:r>
            <w:r w:rsidRPr="007B4A6C">
              <w:t>7</w:t>
            </w:r>
            <w:r>
              <w:t>8</w:t>
            </w:r>
          </w:p>
        </w:tc>
        <w:tc>
          <w:tcPr>
            <w:tcW w:w="1421" w:type="dxa"/>
            <w:tcBorders>
              <w:top w:val="single" w:sz="4" w:space="0" w:color="auto"/>
              <w:bottom w:val="single" w:sz="4" w:space="0" w:color="auto"/>
            </w:tcBorders>
          </w:tcPr>
          <w:p w14:paraId="1ADA5B93" w14:textId="38FB262D" w:rsidR="00E5618D" w:rsidRPr="007B4A6C" w:rsidRDefault="00E5618D" w:rsidP="004471E4">
            <w:pPr>
              <w:pStyle w:val="Ptabletext"/>
            </w:pPr>
            <w:r w:rsidRPr="00B6695F">
              <w:t>6</w:t>
            </w:r>
          </w:p>
        </w:tc>
      </w:tr>
      <w:tr w:rsidR="00E5618D" w:rsidRPr="00BC2F87" w14:paraId="3CDB0D4A" w14:textId="77777777" w:rsidTr="00C87FAE">
        <w:trPr>
          <w:trHeight w:val="390"/>
          <w:jc w:val="center"/>
        </w:trPr>
        <w:tc>
          <w:tcPr>
            <w:tcW w:w="2547" w:type="dxa"/>
            <w:tcBorders>
              <w:top w:val="single" w:sz="4" w:space="0" w:color="auto"/>
            </w:tcBorders>
          </w:tcPr>
          <w:p w14:paraId="4D9B5353" w14:textId="5D4302A0" w:rsidR="00E5618D" w:rsidRDefault="00E5618D" w:rsidP="004471E4">
            <w:pPr>
              <w:pStyle w:val="Ptabletext"/>
            </w:pPr>
            <w:r>
              <w:t>78</w:t>
            </w:r>
            <w:r w:rsidRPr="007B4A6C">
              <w:sym w:font="Symbol" w:char="F02D"/>
            </w:r>
            <w:r>
              <w:t>&lt;80</w:t>
            </w:r>
          </w:p>
        </w:tc>
        <w:tc>
          <w:tcPr>
            <w:tcW w:w="1421" w:type="dxa"/>
            <w:tcBorders>
              <w:top w:val="single" w:sz="4" w:space="0" w:color="auto"/>
            </w:tcBorders>
          </w:tcPr>
          <w:p w14:paraId="5AD873B0" w14:textId="1EBBD140" w:rsidR="00E5618D" w:rsidRPr="007B4A6C" w:rsidRDefault="00E5618D" w:rsidP="004471E4">
            <w:pPr>
              <w:pStyle w:val="Ptabletext"/>
            </w:pPr>
            <w:r w:rsidRPr="00B6695F">
              <w:t>5</w:t>
            </w:r>
          </w:p>
        </w:tc>
      </w:tr>
    </w:tbl>
    <w:p w14:paraId="34C327DD" w14:textId="77777777" w:rsidR="005A6D02" w:rsidRDefault="005A6D02" w:rsidP="005E1242">
      <w:pPr>
        <w:pStyle w:val="Pquestiontextpartsa"/>
        <w:keepNext/>
        <w:spacing w:before="120"/>
      </w:pPr>
      <w:r w:rsidRPr="000A6A45">
        <w:rPr>
          <w:rStyle w:val="Cquestionpartlabelbold"/>
        </w:rPr>
        <w:t>(a)</w:t>
      </w:r>
      <w:r>
        <w:tab/>
      </w:r>
      <w:r w:rsidRPr="004F461D">
        <w:t>Construct a cumulative frequency curve on the axes provided.</w:t>
      </w:r>
    </w:p>
    <w:p w14:paraId="3DDD0959" w14:textId="77777777" w:rsidR="005A6D02" w:rsidRPr="000A6A45" w:rsidRDefault="005A6D02" w:rsidP="00C030D6">
      <w:pPr>
        <w:keepNext/>
        <w:jc w:val="center"/>
      </w:pPr>
      <w:r>
        <w:object w:dxaOrig="10935" w:dyaOrig="12210" w14:anchorId="13C82F31">
          <v:shape id="_x0000_i1027" type="#_x0000_t75" style="width:175.5pt;height:198pt" o:ole="">
            <v:imagedata r:id="rId24" o:title=""/>
          </v:shape>
          <o:OLEObject Type="Embed" ProgID="PBrush" ShapeID="_x0000_i1027" DrawAspect="Content" ObjectID="_1538846719" r:id="rId25"/>
        </w:object>
      </w:r>
    </w:p>
    <w:p w14:paraId="63BC80C8" w14:textId="77777777" w:rsidR="005A6D02" w:rsidRDefault="005A6D02" w:rsidP="005A6D02">
      <w:pPr>
        <w:pStyle w:val="Pquestiontextpartsa"/>
      </w:pPr>
      <w:r w:rsidRPr="000A6A45">
        <w:rPr>
          <w:rStyle w:val="Cquestionpartlabelbold"/>
        </w:rPr>
        <w:t>(b)</w:t>
      </w:r>
      <w:r>
        <w:tab/>
      </w:r>
      <w:r w:rsidRPr="004F461D">
        <w:t>Use the cumulative frequency curve to estimate the lower quartile, median and upper quartile.</w:t>
      </w:r>
    </w:p>
    <w:p w14:paraId="51A5769C" w14:textId="77777777" w:rsidR="005A6D02" w:rsidRDefault="005A6D02" w:rsidP="005A6D02">
      <w:pPr>
        <w:pStyle w:val="Pquestiontextpartsa"/>
      </w:pPr>
    </w:p>
    <w:p w14:paraId="0C9462E3" w14:textId="77777777" w:rsidR="00C030D6" w:rsidRDefault="00C030D6" w:rsidP="005A6D02">
      <w:pPr>
        <w:pStyle w:val="Pquestiontextpartsa"/>
      </w:pPr>
    </w:p>
    <w:p w14:paraId="74E39F95" w14:textId="77777777" w:rsidR="00C030D6" w:rsidRPr="004F461D" w:rsidRDefault="00C030D6" w:rsidP="005A6D02">
      <w:pPr>
        <w:pStyle w:val="Pquestiontextpartsa"/>
      </w:pPr>
    </w:p>
    <w:p w14:paraId="53C42579" w14:textId="4E544786" w:rsidR="005A6D02" w:rsidRDefault="005A6D02" w:rsidP="005A6D02">
      <w:pPr>
        <w:pStyle w:val="Pquestiontextpartsa"/>
      </w:pPr>
      <w:r w:rsidRPr="000A6A45">
        <w:rPr>
          <w:rStyle w:val="Cquestionpartlabelbold"/>
        </w:rPr>
        <w:t>(c)</w:t>
      </w:r>
      <w:r>
        <w:tab/>
        <w:t>Complete the fiv</w:t>
      </w:r>
      <w:r w:rsidR="00C030D6">
        <w:t>e-number summary and draw a box</w:t>
      </w:r>
      <w:r>
        <w:t xml:space="preserve"> plot for the data</w:t>
      </w:r>
      <w:r w:rsidRPr="00BC2F87">
        <w:t>.</w:t>
      </w:r>
    </w:p>
    <w:tbl>
      <w:tblPr>
        <w:tblW w:w="0" w:type="auto"/>
        <w:tblInd w:w="3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710"/>
        <w:gridCol w:w="708"/>
        <w:gridCol w:w="861"/>
        <w:gridCol w:w="840"/>
        <w:gridCol w:w="851"/>
      </w:tblGrid>
      <w:tr w:rsidR="005A6D02" w14:paraId="7AF8B7D5" w14:textId="77777777" w:rsidTr="00E75AE7">
        <w:tc>
          <w:tcPr>
            <w:tcW w:w="710" w:type="dxa"/>
            <w:shd w:val="clear" w:color="auto" w:fill="auto"/>
          </w:tcPr>
          <w:p w14:paraId="26DE74E4" w14:textId="77777777" w:rsidR="005A6D02" w:rsidRDefault="005A6D02" w:rsidP="004471E4">
            <w:pPr>
              <w:pStyle w:val="Ptabletext"/>
            </w:pPr>
            <w:r>
              <w:t>Min</w:t>
            </w:r>
          </w:p>
        </w:tc>
        <w:tc>
          <w:tcPr>
            <w:tcW w:w="708" w:type="dxa"/>
            <w:shd w:val="clear" w:color="auto" w:fill="auto"/>
          </w:tcPr>
          <w:p w14:paraId="3F3711D0" w14:textId="77777777" w:rsidR="005A6D02" w:rsidRDefault="005A6D02" w:rsidP="004471E4">
            <w:pPr>
              <w:pStyle w:val="Ptabletext"/>
            </w:pPr>
            <w:r w:rsidRPr="00D1324E">
              <w:rPr>
                <w:i/>
              </w:rPr>
              <w:t>Q</w:t>
            </w:r>
            <w:r w:rsidRPr="00895910">
              <w:rPr>
                <w:vertAlign w:val="subscript"/>
              </w:rPr>
              <w:t>L</w:t>
            </w:r>
          </w:p>
        </w:tc>
        <w:tc>
          <w:tcPr>
            <w:tcW w:w="0" w:type="auto"/>
            <w:shd w:val="clear" w:color="auto" w:fill="auto"/>
          </w:tcPr>
          <w:p w14:paraId="3EB3413D" w14:textId="77777777" w:rsidR="005A6D02" w:rsidRDefault="005A6D02" w:rsidP="004471E4">
            <w:pPr>
              <w:pStyle w:val="Ptabletext"/>
            </w:pPr>
            <w:r>
              <w:t>Median</w:t>
            </w:r>
          </w:p>
        </w:tc>
        <w:tc>
          <w:tcPr>
            <w:tcW w:w="840" w:type="dxa"/>
            <w:shd w:val="clear" w:color="auto" w:fill="auto"/>
          </w:tcPr>
          <w:p w14:paraId="7DDA917B" w14:textId="77777777" w:rsidR="005A6D02" w:rsidRDefault="005A6D02" w:rsidP="004471E4">
            <w:pPr>
              <w:pStyle w:val="Ptabletext"/>
            </w:pPr>
            <w:r w:rsidRPr="00D1324E">
              <w:rPr>
                <w:i/>
              </w:rPr>
              <w:t>Q</w:t>
            </w:r>
            <w:r w:rsidRPr="00895910">
              <w:rPr>
                <w:vertAlign w:val="subscript"/>
              </w:rPr>
              <w:t>U</w:t>
            </w:r>
          </w:p>
        </w:tc>
        <w:tc>
          <w:tcPr>
            <w:tcW w:w="851" w:type="dxa"/>
            <w:shd w:val="clear" w:color="auto" w:fill="auto"/>
          </w:tcPr>
          <w:p w14:paraId="450C1119" w14:textId="77777777" w:rsidR="005A6D02" w:rsidRDefault="005A6D02" w:rsidP="004471E4">
            <w:pPr>
              <w:pStyle w:val="Ptabletext"/>
            </w:pPr>
            <w:r>
              <w:t>Max</w:t>
            </w:r>
          </w:p>
        </w:tc>
      </w:tr>
      <w:tr w:rsidR="005A6D02" w14:paraId="5C8EADFE" w14:textId="77777777" w:rsidTr="00E75AE7">
        <w:tc>
          <w:tcPr>
            <w:tcW w:w="710" w:type="dxa"/>
            <w:shd w:val="clear" w:color="auto" w:fill="auto"/>
          </w:tcPr>
          <w:p w14:paraId="32B158B8" w14:textId="77777777" w:rsidR="005A6D02" w:rsidRDefault="005A6D02" w:rsidP="004471E4">
            <w:pPr>
              <w:pStyle w:val="Hangingindent"/>
              <w:ind w:left="0" w:firstLine="0"/>
            </w:pPr>
          </w:p>
        </w:tc>
        <w:tc>
          <w:tcPr>
            <w:tcW w:w="708" w:type="dxa"/>
            <w:shd w:val="clear" w:color="auto" w:fill="auto"/>
          </w:tcPr>
          <w:p w14:paraId="58A56BE0" w14:textId="77777777" w:rsidR="005A6D02" w:rsidRDefault="005A6D02" w:rsidP="004471E4">
            <w:pPr>
              <w:pStyle w:val="Hangingindent"/>
              <w:ind w:left="0" w:firstLine="0"/>
            </w:pPr>
          </w:p>
        </w:tc>
        <w:tc>
          <w:tcPr>
            <w:tcW w:w="0" w:type="auto"/>
            <w:shd w:val="clear" w:color="auto" w:fill="auto"/>
          </w:tcPr>
          <w:p w14:paraId="5D2852D4" w14:textId="77777777" w:rsidR="005A6D02" w:rsidRDefault="005A6D02" w:rsidP="004471E4">
            <w:pPr>
              <w:pStyle w:val="Hangingindent"/>
              <w:ind w:left="0" w:firstLine="0"/>
            </w:pPr>
          </w:p>
        </w:tc>
        <w:tc>
          <w:tcPr>
            <w:tcW w:w="840" w:type="dxa"/>
            <w:shd w:val="clear" w:color="auto" w:fill="auto"/>
          </w:tcPr>
          <w:p w14:paraId="6EFE82C7" w14:textId="77777777" w:rsidR="005A6D02" w:rsidRDefault="005A6D02" w:rsidP="004471E4">
            <w:pPr>
              <w:pStyle w:val="Hangingindent"/>
              <w:ind w:left="0" w:firstLine="0"/>
            </w:pPr>
          </w:p>
        </w:tc>
        <w:tc>
          <w:tcPr>
            <w:tcW w:w="851" w:type="dxa"/>
            <w:shd w:val="clear" w:color="auto" w:fill="auto"/>
          </w:tcPr>
          <w:p w14:paraId="34EBFE7C" w14:textId="77777777" w:rsidR="005A6D02" w:rsidRDefault="005A6D02" w:rsidP="004471E4">
            <w:pPr>
              <w:pStyle w:val="Hangingindent"/>
              <w:ind w:left="0" w:firstLine="0"/>
            </w:pPr>
          </w:p>
        </w:tc>
      </w:tr>
    </w:tbl>
    <w:p w14:paraId="68B5C608" w14:textId="77777777" w:rsidR="005A6D02" w:rsidRDefault="005A6D02" w:rsidP="005A6D02">
      <w:pPr>
        <w:pStyle w:val="Hangingindent"/>
      </w:pPr>
    </w:p>
    <w:p w14:paraId="4D7683A2" w14:textId="77777777" w:rsidR="005E1242" w:rsidRPr="00BC2F87" w:rsidRDefault="005E1242" w:rsidP="005A6D02">
      <w:pPr>
        <w:pStyle w:val="Hangingindent"/>
      </w:pPr>
    </w:p>
    <w:p w14:paraId="207B1C2A" w14:textId="77777777" w:rsidR="005A6D02" w:rsidRDefault="005A6D02" w:rsidP="005A6D02">
      <w:pPr>
        <w:rPr>
          <w:sz w:val="22"/>
          <w:szCs w:val="22"/>
        </w:rPr>
      </w:pPr>
    </w:p>
    <w:p w14:paraId="2DF44961" w14:textId="77777777" w:rsidR="005A6D02" w:rsidRPr="00A93891" w:rsidRDefault="005A6D02" w:rsidP="005A6D02">
      <w:pPr>
        <w:rPr>
          <w:sz w:val="22"/>
          <w:szCs w:val="22"/>
        </w:rPr>
      </w:pPr>
    </w:p>
    <w:p w14:paraId="0FAFEB14" w14:textId="1248C403" w:rsidR="005A6D02" w:rsidRDefault="00C030D6" w:rsidP="005A6D02">
      <w:r>
        <w:tab/>
      </w:r>
      <w:r w:rsidR="00401569">
        <w:object w:dxaOrig="9360" w:dyaOrig="1935" w14:anchorId="01C72985">
          <v:shape id="_x0000_i1028" type="#_x0000_t75" style="width:3in;height:36pt" o:ole="">
            <v:imagedata r:id="rId26" o:title=""/>
          </v:shape>
          <o:OLEObject Type="Embed" ProgID="PBrush" ShapeID="_x0000_i1028" DrawAspect="Content" ObjectID="_1538846720" r:id="rId27"/>
        </w:object>
      </w:r>
    </w:p>
    <w:p w14:paraId="03DAA39D" w14:textId="77777777" w:rsidR="004808F3" w:rsidRDefault="004808F3" w:rsidP="005A6D02">
      <w:pPr>
        <w:rPr>
          <w:sz w:val="22"/>
          <w:szCs w:val="22"/>
        </w:rPr>
      </w:pPr>
    </w:p>
    <w:p w14:paraId="4B351434" w14:textId="77777777" w:rsidR="005A6D02" w:rsidRDefault="005A6D02" w:rsidP="005A6D02">
      <w:pPr>
        <w:pStyle w:val="Pquestiontextpartsa"/>
      </w:pPr>
      <w:r w:rsidRPr="000A6A45">
        <w:rPr>
          <w:rStyle w:val="Cquestionpartlabelbold"/>
        </w:rPr>
        <w:t>(d)</w:t>
      </w:r>
      <w:r>
        <w:tab/>
        <w:t>Comment on the accuracy of each of the summary values.</w:t>
      </w:r>
    </w:p>
    <w:p w14:paraId="4E54EC2D" w14:textId="77777777" w:rsidR="005A6D02" w:rsidRDefault="005A6D02" w:rsidP="005A6D02">
      <w:pPr>
        <w:rPr>
          <w:sz w:val="22"/>
          <w:szCs w:val="22"/>
        </w:rPr>
      </w:pPr>
    </w:p>
    <w:p w14:paraId="56A4C49D" w14:textId="77777777" w:rsidR="005E1242" w:rsidRDefault="005E1242" w:rsidP="005A6D02">
      <w:pPr>
        <w:rPr>
          <w:sz w:val="22"/>
          <w:szCs w:val="22"/>
        </w:rPr>
      </w:pPr>
    </w:p>
    <w:p w14:paraId="2AF559A8" w14:textId="090DA534" w:rsidR="005A6D02" w:rsidRDefault="005A6D02" w:rsidP="005A6D02">
      <w:pPr>
        <w:pStyle w:val="Pquestionheadingsx"/>
      </w:pPr>
      <w:r>
        <w:t>Question 19</w:t>
      </w:r>
      <w:r>
        <w:tab/>
      </w:r>
      <w:r w:rsidR="002B6E90">
        <w:rPr>
          <w:rStyle w:val="Cmarkslabel"/>
        </w:rPr>
        <w:t>10</w:t>
      </w:r>
      <w:r>
        <w:rPr>
          <w:rStyle w:val="Cmarkslabel"/>
        </w:rPr>
        <w:t xml:space="preserve"> </w:t>
      </w:r>
      <w:r w:rsidRPr="001B433F">
        <w:rPr>
          <w:rStyle w:val="Cmarkslabel"/>
        </w:rPr>
        <w:t>marks</w:t>
      </w:r>
      <w:r>
        <w:tab/>
      </w:r>
      <w:r w:rsidR="00C030D6">
        <w:t xml:space="preserve">  </w:t>
      </w:r>
      <w:r>
        <w:t>[2.4, 2.6]</w:t>
      </w:r>
      <w:r w:rsidR="00C030D6">
        <w:t xml:space="preserve"> </w:t>
      </w:r>
      <w:r w:rsidR="00C030D6">
        <w:rPr>
          <w:highlight w:val="lightGray"/>
        </w:rPr>
        <w:t>[10A]</w:t>
      </w:r>
    </w:p>
    <w:p w14:paraId="217D5DAC" w14:textId="77777777" w:rsidR="005A6D02" w:rsidRPr="004F461D" w:rsidRDefault="005A6D02" w:rsidP="004808F3">
      <w:pPr>
        <w:pStyle w:val="Pquestiontextmainstem"/>
      </w:pPr>
      <w:r>
        <w:t>Below are</w:t>
      </w:r>
      <w:r w:rsidRPr="004F461D">
        <w:t xml:space="preserve"> the scores for </w:t>
      </w:r>
      <w:r>
        <w:t>Maths and E</w:t>
      </w:r>
      <w:r w:rsidRPr="004F461D">
        <w:t>nglish tests.</w:t>
      </w:r>
    </w:p>
    <w:p w14:paraId="617F4894" w14:textId="77777777" w:rsidR="005A6D02" w:rsidRPr="00BC2F87" w:rsidRDefault="005A6D02" w:rsidP="005A6D02">
      <w:pPr>
        <w:rPr>
          <w:sz w:val="22"/>
          <w:szCs w:val="22"/>
        </w:rPr>
      </w:pPr>
    </w:p>
    <w:tbl>
      <w:tblPr>
        <w:tblW w:w="86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964"/>
        <w:gridCol w:w="964"/>
        <w:gridCol w:w="964"/>
        <w:gridCol w:w="964"/>
        <w:gridCol w:w="964"/>
        <w:gridCol w:w="964"/>
        <w:gridCol w:w="964"/>
        <w:gridCol w:w="964"/>
        <w:gridCol w:w="964"/>
      </w:tblGrid>
      <w:tr w:rsidR="005A6D02" w:rsidRPr="00BC2F87" w14:paraId="2CC9A0F5" w14:textId="77777777" w:rsidTr="002B6E90">
        <w:tc>
          <w:tcPr>
            <w:tcW w:w="964" w:type="dxa"/>
          </w:tcPr>
          <w:p w14:paraId="6B103F56" w14:textId="77777777" w:rsidR="005A6D02" w:rsidRPr="00D84D75" w:rsidRDefault="005A6D02" w:rsidP="004471E4">
            <w:pPr>
              <w:rPr>
                <w:rStyle w:val="Cquestionpartlabelbold"/>
              </w:rPr>
            </w:pPr>
            <w:r w:rsidRPr="00D84D75">
              <w:rPr>
                <w:rStyle w:val="Cquestionpartlabelbold"/>
              </w:rPr>
              <w:t>English</w:t>
            </w:r>
          </w:p>
        </w:tc>
        <w:tc>
          <w:tcPr>
            <w:tcW w:w="964" w:type="dxa"/>
          </w:tcPr>
          <w:p w14:paraId="695AC3D2" w14:textId="77777777" w:rsidR="005A6D02" w:rsidRPr="00BC2F87" w:rsidRDefault="005A6D02" w:rsidP="004471E4">
            <w:pPr>
              <w:jc w:val="center"/>
              <w:rPr>
                <w:sz w:val="22"/>
                <w:szCs w:val="22"/>
              </w:rPr>
            </w:pPr>
            <w:r w:rsidRPr="00B313FA">
              <w:t>28</w:t>
            </w:r>
          </w:p>
        </w:tc>
        <w:tc>
          <w:tcPr>
            <w:tcW w:w="964" w:type="dxa"/>
          </w:tcPr>
          <w:p w14:paraId="5A17399C" w14:textId="77777777" w:rsidR="005A6D02" w:rsidRPr="00BC2F87" w:rsidRDefault="005A6D02" w:rsidP="004471E4">
            <w:pPr>
              <w:jc w:val="center"/>
              <w:rPr>
                <w:sz w:val="22"/>
                <w:szCs w:val="22"/>
              </w:rPr>
            </w:pPr>
            <w:r w:rsidRPr="00B313FA">
              <w:t>50</w:t>
            </w:r>
          </w:p>
        </w:tc>
        <w:tc>
          <w:tcPr>
            <w:tcW w:w="964" w:type="dxa"/>
          </w:tcPr>
          <w:p w14:paraId="480A0C35" w14:textId="77777777" w:rsidR="005A6D02" w:rsidRPr="00BC2F87" w:rsidRDefault="005A6D02" w:rsidP="004471E4">
            <w:pPr>
              <w:jc w:val="center"/>
              <w:rPr>
                <w:sz w:val="22"/>
                <w:szCs w:val="22"/>
              </w:rPr>
            </w:pPr>
            <w:r w:rsidRPr="00B313FA">
              <w:t>25</w:t>
            </w:r>
          </w:p>
        </w:tc>
        <w:tc>
          <w:tcPr>
            <w:tcW w:w="964" w:type="dxa"/>
          </w:tcPr>
          <w:p w14:paraId="448334BB" w14:textId="77777777" w:rsidR="005A6D02" w:rsidRPr="00BC2F87" w:rsidRDefault="005A6D02" w:rsidP="004471E4">
            <w:pPr>
              <w:jc w:val="center"/>
              <w:rPr>
                <w:sz w:val="22"/>
                <w:szCs w:val="22"/>
              </w:rPr>
            </w:pPr>
            <w:r w:rsidRPr="00B313FA">
              <w:t>27</w:t>
            </w:r>
          </w:p>
        </w:tc>
        <w:tc>
          <w:tcPr>
            <w:tcW w:w="964" w:type="dxa"/>
          </w:tcPr>
          <w:p w14:paraId="788ABDDA" w14:textId="77777777" w:rsidR="005A6D02" w:rsidRPr="00BC2F87" w:rsidRDefault="005A6D02" w:rsidP="004471E4">
            <w:pPr>
              <w:jc w:val="center"/>
              <w:rPr>
                <w:sz w:val="22"/>
                <w:szCs w:val="22"/>
              </w:rPr>
            </w:pPr>
            <w:r w:rsidRPr="00B313FA">
              <w:t>42</w:t>
            </w:r>
          </w:p>
        </w:tc>
        <w:tc>
          <w:tcPr>
            <w:tcW w:w="964" w:type="dxa"/>
          </w:tcPr>
          <w:p w14:paraId="7DA23ED1" w14:textId="77777777" w:rsidR="005A6D02" w:rsidRPr="00BC2F87" w:rsidRDefault="005A6D02" w:rsidP="004471E4">
            <w:pPr>
              <w:jc w:val="center"/>
              <w:rPr>
                <w:sz w:val="22"/>
                <w:szCs w:val="22"/>
              </w:rPr>
            </w:pPr>
            <w:r w:rsidRPr="00B313FA">
              <w:t>38</w:t>
            </w:r>
          </w:p>
        </w:tc>
        <w:tc>
          <w:tcPr>
            <w:tcW w:w="964" w:type="dxa"/>
          </w:tcPr>
          <w:p w14:paraId="5450C40C" w14:textId="77777777" w:rsidR="005A6D02" w:rsidRPr="00BC2F87" w:rsidRDefault="005A6D02" w:rsidP="004471E4">
            <w:pPr>
              <w:jc w:val="center"/>
              <w:rPr>
                <w:sz w:val="22"/>
                <w:szCs w:val="22"/>
              </w:rPr>
            </w:pPr>
            <w:r w:rsidRPr="00B313FA">
              <w:t>40</w:t>
            </w:r>
          </w:p>
        </w:tc>
        <w:tc>
          <w:tcPr>
            <w:tcW w:w="964" w:type="dxa"/>
          </w:tcPr>
          <w:p w14:paraId="397DDE65" w14:textId="77777777" w:rsidR="005A6D02" w:rsidRPr="00BC2F87" w:rsidRDefault="005A6D02" w:rsidP="004471E4">
            <w:pPr>
              <w:jc w:val="center"/>
              <w:rPr>
                <w:sz w:val="22"/>
                <w:szCs w:val="22"/>
              </w:rPr>
            </w:pPr>
            <w:r w:rsidRPr="00B313FA">
              <w:t>22</w:t>
            </w:r>
          </w:p>
        </w:tc>
      </w:tr>
      <w:tr w:rsidR="005A6D02" w:rsidRPr="00BC2F87" w14:paraId="2227BF7E" w14:textId="77777777" w:rsidTr="002B6E90">
        <w:tc>
          <w:tcPr>
            <w:tcW w:w="964" w:type="dxa"/>
          </w:tcPr>
          <w:p w14:paraId="4E30AFCB" w14:textId="77777777" w:rsidR="005A6D02" w:rsidRPr="00D84D75" w:rsidRDefault="005A6D02" w:rsidP="004471E4">
            <w:pPr>
              <w:rPr>
                <w:rStyle w:val="Cquestionpartlabelbold"/>
              </w:rPr>
            </w:pPr>
            <w:r w:rsidRPr="00D84D75">
              <w:rPr>
                <w:rStyle w:val="Cquestionpartlabelbold"/>
              </w:rPr>
              <w:t>Maths</w:t>
            </w:r>
          </w:p>
        </w:tc>
        <w:tc>
          <w:tcPr>
            <w:tcW w:w="964" w:type="dxa"/>
          </w:tcPr>
          <w:p w14:paraId="3CD4E1F4" w14:textId="77777777" w:rsidR="005A6D02" w:rsidRPr="00BC2F87" w:rsidRDefault="005A6D02" w:rsidP="004471E4">
            <w:pPr>
              <w:jc w:val="center"/>
              <w:rPr>
                <w:sz w:val="22"/>
                <w:szCs w:val="22"/>
              </w:rPr>
            </w:pPr>
            <w:r w:rsidRPr="00B313FA">
              <w:t>48</w:t>
            </w:r>
          </w:p>
        </w:tc>
        <w:tc>
          <w:tcPr>
            <w:tcW w:w="964" w:type="dxa"/>
          </w:tcPr>
          <w:p w14:paraId="4DED13FF" w14:textId="77777777" w:rsidR="005A6D02" w:rsidRPr="00BC2F87" w:rsidRDefault="005A6D02" w:rsidP="004471E4">
            <w:pPr>
              <w:jc w:val="center"/>
              <w:rPr>
                <w:sz w:val="22"/>
                <w:szCs w:val="22"/>
              </w:rPr>
            </w:pPr>
            <w:r w:rsidRPr="00B313FA">
              <w:t>50</w:t>
            </w:r>
          </w:p>
        </w:tc>
        <w:tc>
          <w:tcPr>
            <w:tcW w:w="964" w:type="dxa"/>
          </w:tcPr>
          <w:p w14:paraId="1B250CFC" w14:textId="77777777" w:rsidR="005A6D02" w:rsidRPr="00BC2F87" w:rsidRDefault="005A6D02" w:rsidP="004471E4">
            <w:pPr>
              <w:jc w:val="center"/>
              <w:rPr>
                <w:sz w:val="22"/>
                <w:szCs w:val="22"/>
              </w:rPr>
            </w:pPr>
            <w:r w:rsidRPr="00B313FA">
              <w:t>32</w:t>
            </w:r>
          </w:p>
        </w:tc>
        <w:tc>
          <w:tcPr>
            <w:tcW w:w="964" w:type="dxa"/>
          </w:tcPr>
          <w:p w14:paraId="776FCFDF" w14:textId="77777777" w:rsidR="005A6D02" w:rsidRPr="00BC2F87" w:rsidRDefault="005A6D02" w:rsidP="004471E4">
            <w:pPr>
              <w:jc w:val="center"/>
              <w:rPr>
                <w:sz w:val="22"/>
                <w:szCs w:val="22"/>
              </w:rPr>
            </w:pPr>
            <w:r w:rsidRPr="00B313FA">
              <w:t>36</w:t>
            </w:r>
          </w:p>
        </w:tc>
        <w:tc>
          <w:tcPr>
            <w:tcW w:w="964" w:type="dxa"/>
          </w:tcPr>
          <w:p w14:paraId="1786A449" w14:textId="77777777" w:rsidR="005A6D02" w:rsidRPr="00BC2F87" w:rsidRDefault="005A6D02" w:rsidP="004471E4">
            <w:pPr>
              <w:jc w:val="center"/>
              <w:rPr>
                <w:sz w:val="22"/>
                <w:szCs w:val="22"/>
              </w:rPr>
            </w:pPr>
            <w:r w:rsidRPr="00B313FA">
              <w:t>48</w:t>
            </w:r>
          </w:p>
        </w:tc>
        <w:tc>
          <w:tcPr>
            <w:tcW w:w="964" w:type="dxa"/>
          </w:tcPr>
          <w:p w14:paraId="23594B2E" w14:textId="77777777" w:rsidR="005A6D02" w:rsidRPr="00BC2F87" w:rsidRDefault="005A6D02" w:rsidP="004471E4">
            <w:pPr>
              <w:jc w:val="center"/>
              <w:rPr>
                <w:sz w:val="22"/>
                <w:szCs w:val="22"/>
              </w:rPr>
            </w:pPr>
            <w:r w:rsidRPr="00B313FA">
              <w:t>44</w:t>
            </w:r>
          </w:p>
        </w:tc>
        <w:tc>
          <w:tcPr>
            <w:tcW w:w="964" w:type="dxa"/>
          </w:tcPr>
          <w:p w14:paraId="33A5E234" w14:textId="77777777" w:rsidR="005A6D02" w:rsidRPr="00BC2F87" w:rsidRDefault="005A6D02" w:rsidP="004471E4">
            <w:pPr>
              <w:jc w:val="center"/>
              <w:rPr>
                <w:sz w:val="22"/>
                <w:szCs w:val="22"/>
              </w:rPr>
            </w:pPr>
            <w:r w:rsidRPr="00B313FA">
              <w:t>42</w:t>
            </w:r>
          </w:p>
        </w:tc>
        <w:tc>
          <w:tcPr>
            <w:tcW w:w="964" w:type="dxa"/>
          </w:tcPr>
          <w:p w14:paraId="7DE3AB18" w14:textId="77777777" w:rsidR="005A6D02" w:rsidRPr="00BC2F87" w:rsidRDefault="005A6D02" w:rsidP="004471E4">
            <w:pPr>
              <w:jc w:val="center"/>
              <w:rPr>
                <w:sz w:val="22"/>
                <w:szCs w:val="22"/>
              </w:rPr>
            </w:pPr>
            <w:r w:rsidRPr="00B313FA">
              <w:t>47</w:t>
            </w:r>
          </w:p>
        </w:tc>
      </w:tr>
    </w:tbl>
    <w:p w14:paraId="69E9FD58" w14:textId="77777777" w:rsidR="005A6D02" w:rsidRPr="00BC2F87" w:rsidRDefault="005A6D02" w:rsidP="005A6D02">
      <w:pPr>
        <w:rPr>
          <w:sz w:val="22"/>
          <w:szCs w:val="22"/>
        </w:rPr>
      </w:pPr>
    </w:p>
    <w:p w14:paraId="28242F6C" w14:textId="77CD677C" w:rsidR="00901690" w:rsidRDefault="00901690" w:rsidP="00901690">
      <w:pPr>
        <w:pStyle w:val="Pquestiontextpartsa"/>
      </w:pPr>
      <w:r w:rsidRPr="00794703">
        <w:rPr>
          <w:rStyle w:val="Cquestionpartlabelbold"/>
        </w:rPr>
        <w:t>(a)</w:t>
      </w:r>
      <w:r>
        <w:tab/>
      </w:r>
      <w:r w:rsidR="00C030D6">
        <w:t xml:space="preserve">Considering </w:t>
      </w:r>
      <w:r w:rsidR="00C030D6">
        <w:rPr>
          <w:szCs w:val="22"/>
        </w:rPr>
        <w:t>‘E</w:t>
      </w:r>
      <w:r w:rsidR="00C030D6" w:rsidRPr="004F461D">
        <w:rPr>
          <w:szCs w:val="22"/>
        </w:rPr>
        <w:t>nglish</w:t>
      </w:r>
      <w:r w:rsidR="00C030D6">
        <w:rPr>
          <w:szCs w:val="22"/>
        </w:rPr>
        <w:t xml:space="preserve"> mark’</w:t>
      </w:r>
      <w:r>
        <w:t xml:space="preserve"> </w:t>
      </w:r>
      <w:r w:rsidR="00C030D6">
        <w:t>a</w:t>
      </w:r>
      <w:r>
        <w:t>s the independent variable:</w:t>
      </w:r>
    </w:p>
    <w:p w14:paraId="0F3C127C" w14:textId="201B831F" w:rsidR="00901690" w:rsidRDefault="00901690" w:rsidP="00901690">
      <w:pPr>
        <w:pStyle w:val="Pquestiontextpartsi"/>
      </w:pPr>
      <w:r w:rsidRPr="00794703">
        <w:rPr>
          <w:rStyle w:val="Cquestionpartlabelbold"/>
        </w:rPr>
        <w:t>(i)</w:t>
      </w:r>
      <w:r w:rsidRPr="00794703">
        <w:rPr>
          <w:rStyle w:val="Cquestionpartlabelbold"/>
        </w:rPr>
        <w:tab/>
      </w:r>
      <w:r>
        <w:t xml:space="preserve">Use a calculator to find a relationship between the marks in the form </w:t>
      </w:r>
      <w:r w:rsidRPr="00525E45">
        <w:rPr>
          <w:rStyle w:val="Cmathsexpressions"/>
        </w:rPr>
        <w:t>y</w:t>
      </w:r>
      <w:r>
        <w:t xml:space="preserve"> = </w:t>
      </w:r>
      <w:r w:rsidRPr="00525E45">
        <w:rPr>
          <w:rStyle w:val="Cmathsexpressions"/>
        </w:rPr>
        <w:t>mx</w:t>
      </w:r>
      <w:r>
        <w:t xml:space="preserve"> + </w:t>
      </w:r>
      <w:r w:rsidR="00C030D6">
        <w:rPr>
          <w:rStyle w:val="Cmathsexpressions"/>
        </w:rPr>
        <w:t>b</w:t>
      </w:r>
      <w:r>
        <w:t xml:space="preserve">. Round the values of </w:t>
      </w:r>
      <w:r w:rsidRPr="00525E45">
        <w:rPr>
          <w:rStyle w:val="Cmathsexpressions"/>
        </w:rPr>
        <w:t>m</w:t>
      </w:r>
      <w:r>
        <w:t xml:space="preserve"> and </w:t>
      </w:r>
      <w:r w:rsidR="00C030D6">
        <w:rPr>
          <w:rStyle w:val="Cmathsexpressions"/>
        </w:rPr>
        <w:t>b</w:t>
      </w:r>
      <w:r>
        <w:t xml:space="preserve"> correct to 2 decimal places.</w:t>
      </w:r>
    </w:p>
    <w:p w14:paraId="0E9DE722" w14:textId="77777777" w:rsidR="00901690" w:rsidRDefault="00901690" w:rsidP="00901690">
      <w:pPr>
        <w:pStyle w:val="Pquestiontextpartsi"/>
      </w:pPr>
    </w:p>
    <w:p w14:paraId="640395FD" w14:textId="77777777" w:rsidR="004808F3" w:rsidRDefault="004808F3" w:rsidP="00901690">
      <w:pPr>
        <w:pStyle w:val="Pquestiontextpartsi"/>
      </w:pPr>
    </w:p>
    <w:p w14:paraId="79C98604" w14:textId="77777777" w:rsidR="00901690" w:rsidRDefault="00901690" w:rsidP="00901690">
      <w:pPr>
        <w:pStyle w:val="Pquestiontextpartsi"/>
      </w:pPr>
      <w:r w:rsidRPr="00794703">
        <w:rPr>
          <w:rStyle w:val="Cquestionpartlabelbold"/>
        </w:rPr>
        <w:t>(ii)</w:t>
      </w:r>
      <w:r>
        <w:tab/>
        <w:t>Sketch the calculator-drawn graph of the data.</w:t>
      </w:r>
    </w:p>
    <w:p w14:paraId="43272FFA" w14:textId="77777777" w:rsidR="00901690" w:rsidRDefault="00901690" w:rsidP="00901690">
      <w:pPr>
        <w:pStyle w:val="Pquestiontextpartsi"/>
      </w:pPr>
    </w:p>
    <w:p w14:paraId="516872A5" w14:textId="77777777" w:rsidR="00901690" w:rsidRDefault="00901690" w:rsidP="00901690">
      <w:pPr>
        <w:pStyle w:val="Pquestiontextpartsi"/>
      </w:pPr>
    </w:p>
    <w:p w14:paraId="2F030234" w14:textId="77777777" w:rsidR="00901690" w:rsidRDefault="00901690" w:rsidP="00901690">
      <w:pPr>
        <w:pStyle w:val="Pquestiontextpartsi"/>
      </w:pPr>
    </w:p>
    <w:p w14:paraId="2B3BA29B" w14:textId="77777777" w:rsidR="00C030D6" w:rsidRDefault="00C030D6" w:rsidP="00901690">
      <w:pPr>
        <w:pStyle w:val="Pquestiontextpartsi"/>
      </w:pPr>
    </w:p>
    <w:p w14:paraId="29D9D6EC" w14:textId="77777777" w:rsidR="00C030D6" w:rsidRDefault="00C030D6" w:rsidP="00901690">
      <w:pPr>
        <w:pStyle w:val="Pquestiontextpartsi"/>
      </w:pPr>
    </w:p>
    <w:p w14:paraId="21784BB3" w14:textId="77777777" w:rsidR="00901690" w:rsidRDefault="00901690" w:rsidP="00901690">
      <w:pPr>
        <w:pStyle w:val="Pquestiontextpartsi"/>
      </w:pPr>
    </w:p>
    <w:p w14:paraId="65EEEC78" w14:textId="77777777" w:rsidR="00901690" w:rsidRDefault="00901690" w:rsidP="00901690">
      <w:pPr>
        <w:pStyle w:val="Pquestiontextpartsi"/>
      </w:pPr>
      <w:r w:rsidRPr="00794703">
        <w:rPr>
          <w:rStyle w:val="Cquestionpartlabelbold"/>
        </w:rPr>
        <w:t>(iii)</w:t>
      </w:r>
      <w:r>
        <w:tab/>
        <w:t>Write the relationship using the variables ‘</w:t>
      </w:r>
      <w:r>
        <w:rPr>
          <w:szCs w:val="22"/>
        </w:rPr>
        <w:t>Maths mark’ and ‘E</w:t>
      </w:r>
      <w:r w:rsidRPr="004F461D">
        <w:rPr>
          <w:szCs w:val="22"/>
        </w:rPr>
        <w:t>nglish</w:t>
      </w:r>
      <w:r>
        <w:rPr>
          <w:szCs w:val="22"/>
        </w:rPr>
        <w:t xml:space="preserve"> mark’</w:t>
      </w:r>
      <w:r>
        <w:t>.</w:t>
      </w:r>
    </w:p>
    <w:p w14:paraId="19F299C1" w14:textId="77777777" w:rsidR="00901690" w:rsidRDefault="00901690" w:rsidP="00901690">
      <w:pPr>
        <w:pStyle w:val="Pquestiontextpartsi"/>
      </w:pPr>
    </w:p>
    <w:p w14:paraId="49493DEC" w14:textId="77777777" w:rsidR="005E1242" w:rsidRDefault="005E1242" w:rsidP="00901690">
      <w:pPr>
        <w:pStyle w:val="Pquestiontextpartsi"/>
      </w:pPr>
    </w:p>
    <w:p w14:paraId="0B0132A5" w14:textId="77777777" w:rsidR="00901690" w:rsidRPr="00525E45" w:rsidRDefault="00901690" w:rsidP="00901690">
      <w:pPr>
        <w:pStyle w:val="Pquestiontextpartsi"/>
      </w:pPr>
    </w:p>
    <w:p w14:paraId="5A1C9146" w14:textId="0A17ACB4" w:rsidR="00901690" w:rsidRDefault="00901690" w:rsidP="00901690">
      <w:pPr>
        <w:pStyle w:val="Pquestiontextpartsi"/>
      </w:pPr>
      <w:r w:rsidRPr="00794703">
        <w:rPr>
          <w:rStyle w:val="Cquestionpartlabelbold"/>
        </w:rPr>
        <w:t>(iv)</w:t>
      </w:r>
      <w:r>
        <w:tab/>
        <w:t>Use the relationship to estimate the Maths mark for a student who scored 34 for English.</w:t>
      </w:r>
    </w:p>
    <w:p w14:paraId="6B4BA5DB" w14:textId="77777777" w:rsidR="00901690" w:rsidRDefault="00901690" w:rsidP="00901690">
      <w:pPr>
        <w:pStyle w:val="Pquestiontextpartsi"/>
      </w:pPr>
    </w:p>
    <w:p w14:paraId="7A805F35" w14:textId="77777777" w:rsidR="00901690" w:rsidRDefault="00901690" w:rsidP="00901690">
      <w:pPr>
        <w:pStyle w:val="Pquestiontextpartsi"/>
      </w:pPr>
    </w:p>
    <w:p w14:paraId="61FB2742" w14:textId="446D2BF1" w:rsidR="00901690" w:rsidRDefault="00901690" w:rsidP="00901690">
      <w:pPr>
        <w:pStyle w:val="Pquestiontextpartsa"/>
      </w:pPr>
      <w:r w:rsidRPr="00794703">
        <w:rPr>
          <w:rStyle w:val="Cquestionpartlabelbold"/>
        </w:rPr>
        <w:t>(b)</w:t>
      </w:r>
      <w:r>
        <w:tab/>
      </w:r>
      <w:r w:rsidR="00C030D6">
        <w:t xml:space="preserve">Considering </w:t>
      </w:r>
      <w:r w:rsidR="00C030D6">
        <w:rPr>
          <w:szCs w:val="22"/>
        </w:rPr>
        <w:t>‘</w:t>
      </w:r>
      <w:r w:rsidR="00C030D6">
        <w:rPr>
          <w:szCs w:val="22"/>
        </w:rPr>
        <w:t xml:space="preserve">Maths </w:t>
      </w:r>
      <w:r w:rsidR="00C030D6">
        <w:rPr>
          <w:szCs w:val="22"/>
        </w:rPr>
        <w:t>mark’</w:t>
      </w:r>
      <w:r w:rsidR="00C030D6">
        <w:t xml:space="preserve"> </w:t>
      </w:r>
      <w:r w:rsidR="00C030D6">
        <w:t>a</w:t>
      </w:r>
      <w:r>
        <w:t>s the independent variable:</w:t>
      </w:r>
    </w:p>
    <w:p w14:paraId="7B1E0A61" w14:textId="0D3D433E" w:rsidR="00901690" w:rsidRDefault="00901690" w:rsidP="00901690">
      <w:pPr>
        <w:pStyle w:val="Pquestiontextpartsi"/>
      </w:pPr>
      <w:r w:rsidRPr="004808F3">
        <w:rPr>
          <w:rStyle w:val="Cquestionpartlabelbold"/>
        </w:rPr>
        <w:t>(i)</w:t>
      </w:r>
      <w:r w:rsidRPr="004808F3">
        <w:rPr>
          <w:rStyle w:val="Cquestionpartlabelbold"/>
        </w:rPr>
        <w:tab/>
      </w:r>
      <w:r>
        <w:t xml:space="preserve">Use a calculator to find a relationship between the marks in the form </w:t>
      </w:r>
      <w:r w:rsidRPr="00525E45">
        <w:rPr>
          <w:rStyle w:val="Cmathsexpressions"/>
        </w:rPr>
        <w:t>y</w:t>
      </w:r>
      <w:r>
        <w:t xml:space="preserve"> = </w:t>
      </w:r>
      <w:r w:rsidRPr="00525E45">
        <w:rPr>
          <w:rStyle w:val="Cmathsexpressions"/>
        </w:rPr>
        <w:t>mx</w:t>
      </w:r>
      <w:r>
        <w:t xml:space="preserve"> + </w:t>
      </w:r>
      <w:r w:rsidR="005E1242">
        <w:rPr>
          <w:rStyle w:val="Cmathsexpressions"/>
        </w:rPr>
        <w:t>b</w:t>
      </w:r>
      <w:r>
        <w:t xml:space="preserve">. Round the values of </w:t>
      </w:r>
      <w:r w:rsidRPr="00525E45">
        <w:rPr>
          <w:rStyle w:val="Cmathsexpressions"/>
        </w:rPr>
        <w:t>m</w:t>
      </w:r>
      <w:r>
        <w:t xml:space="preserve"> and </w:t>
      </w:r>
      <w:r w:rsidR="005E1242">
        <w:rPr>
          <w:rStyle w:val="Cmathsexpressions"/>
        </w:rPr>
        <w:t>b</w:t>
      </w:r>
      <w:r>
        <w:t xml:space="preserve"> correct to 2 decimal places.</w:t>
      </w:r>
    </w:p>
    <w:p w14:paraId="4A8131A9" w14:textId="77777777" w:rsidR="00901690" w:rsidRDefault="00901690" w:rsidP="00901690">
      <w:pPr>
        <w:pStyle w:val="Pquestiontextpartsi"/>
      </w:pPr>
    </w:p>
    <w:p w14:paraId="595AF523" w14:textId="77777777" w:rsidR="00901690" w:rsidRDefault="00901690" w:rsidP="00901690">
      <w:pPr>
        <w:pStyle w:val="Pquestiontextpartsi"/>
      </w:pPr>
    </w:p>
    <w:p w14:paraId="117B2A44" w14:textId="77777777" w:rsidR="00901690" w:rsidRDefault="00901690" w:rsidP="00901690">
      <w:pPr>
        <w:pStyle w:val="Pquestiontextpartsi"/>
      </w:pPr>
      <w:r w:rsidRPr="00794703">
        <w:rPr>
          <w:rStyle w:val="Cquestionpartlabelbold"/>
        </w:rPr>
        <w:t>(ii</w:t>
      </w:r>
      <w:r w:rsidRPr="000A6A45">
        <w:rPr>
          <w:rStyle w:val="Cquestionpartlabelbold"/>
        </w:rPr>
        <w:t>)</w:t>
      </w:r>
      <w:r>
        <w:tab/>
        <w:t>Write the relationship using the variables ‘</w:t>
      </w:r>
      <w:r>
        <w:rPr>
          <w:szCs w:val="22"/>
        </w:rPr>
        <w:t>English mark’ and ‘Maths mark’</w:t>
      </w:r>
      <w:r>
        <w:t>.</w:t>
      </w:r>
    </w:p>
    <w:p w14:paraId="3D11316B" w14:textId="77777777" w:rsidR="00901690" w:rsidRDefault="00901690" w:rsidP="00901690">
      <w:pPr>
        <w:pStyle w:val="Pquestiontextpartsi"/>
      </w:pPr>
    </w:p>
    <w:p w14:paraId="19D959FB" w14:textId="77777777" w:rsidR="005E1242" w:rsidRDefault="005E1242" w:rsidP="00901690">
      <w:pPr>
        <w:pStyle w:val="Pquestiontextpartsi"/>
      </w:pPr>
    </w:p>
    <w:p w14:paraId="710F8896" w14:textId="77777777" w:rsidR="00901690" w:rsidRPr="00525E45" w:rsidRDefault="00901690" w:rsidP="00901690">
      <w:pPr>
        <w:pStyle w:val="Pquestiontextpartsi"/>
      </w:pPr>
    </w:p>
    <w:p w14:paraId="7BF7E8E9" w14:textId="29E36F95" w:rsidR="00901690" w:rsidRDefault="00901690" w:rsidP="00901690">
      <w:pPr>
        <w:pStyle w:val="Pquestiontextpartsi"/>
      </w:pPr>
      <w:r w:rsidRPr="00794703">
        <w:rPr>
          <w:rStyle w:val="Cquestionpartlabelbold"/>
        </w:rPr>
        <w:t>(iii)</w:t>
      </w:r>
      <w:r w:rsidRPr="00794703">
        <w:rPr>
          <w:rStyle w:val="Cquestionpartlabelbold"/>
        </w:rPr>
        <w:tab/>
      </w:r>
      <w:r>
        <w:t>Use the relationship to estimate the Engli</w:t>
      </w:r>
      <w:r w:rsidR="003764AC">
        <w:t>sh mark for a student who got 38</w:t>
      </w:r>
      <w:r>
        <w:t xml:space="preserve"> for Maths.</w:t>
      </w:r>
    </w:p>
    <w:p w14:paraId="0B7B0960" w14:textId="77777777" w:rsidR="00901690" w:rsidRDefault="00901690" w:rsidP="00901690">
      <w:pPr>
        <w:pStyle w:val="Pquestiontextpartsi"/>
      </w:pPr>
    </w:p>
    <w:p w14:paraId="538025F4" w14:textId="5A820697" w:rsidR="005A6D02" w:rsidRDefault="005A6D02" w:rsidP="005E1242">
      <w:pPr>
        <w:pStyle w:val="Pquestionheadingsx"/>
      </w:pPr>
      <w:r>
        <w:lastRenderedPageBreak/>
        <w:t>Question 20</w:t>
      </w:r>
      <w:r>
        <w:tab/>
      </w:r>
      <w:r>
        <w:rPr>
          <w:rStyle w:val="Cmarkslabel"/>
        </w:rPr>
        <w:t xml:space="preserve">15 </w:t>
      </w:r>
      <w:r w:rsidRPr="001B433F">
        <w:rPr>
          <w:rStyle w:val="Cmarkslabel"/>
        </w:rPr>
        <w:t>marks</w:t>
      </w:r>
      <w:r>
        <w:tab/>
        <w:t>[2.1, 2.3]</w:t>
      </w:r>
    </w:p>
    <w:p w14:paraId="763CDC3A" w14:textId="45016971" w:rsidR="005A6D02" w:rsidRPr="00A93891" w:rsidRDefault="005A6D02" w:rsidP="005E1242">
      <w:pPr>
        <w:pStyle w:val="Pquestiontextmainstem"/>
        <w:keepNext/>
      </w:pPr>
      <w:r w:rsidRPr="00A93891">
        <w:t xml:space="preserve">The data below gives the average monthly minimum daily temperatures </w:t>
      </w:r>
      <w:r w:rsidR="00C030D6">
        <w:t xml:space="preserve">(in °C) </w:t>
      </w:r>
      <w:r w:rsidRPr="00A93891">
        <w:t>of two Australian cities. The months are in order</w:t>
      </w:r>
      <w:r w:rsidR="00C030D6">
        <w:t xml:space="preserve"> from</w:t>
      </w:r>
      <w:r w:rsidRPr="00A93891">
        <w:t xml:space="preserve"> January to December.</w:t>
      </w:r>
    </w:p>
    <w:p w14:paraId="17D98E11" w14:textId="77777777" w:rsidR="005A6D02" w:rsidRPr="00A93891" w:rsidRDefault="005A6D02" w:rsidP="005E1242">
      <w:pPr>
        <w:pStyle w:val="Pquestiontextmainstem"/>
        <w:keepNext/>
      </w:pPr>
      <w:r w:rsidRPr="00DA1C67">
        <w:rPr>
          <w:rStyle w:val="Cquestionpartlabelbold"/>
        </w:rPr>
        <w:t>City X:</w:t>
      </w:r>
      <w:r w:rsidRPr="00A93891">
        <w:t xml:space="preserve"> </w:t>
      </w:r>
      <w:r w:rsidRPr="008B16CE">
        <w:t>12, 12, 11, 9.1, 7.1, 5.1, 4.5, 5.1, 6.4, 7.8, 9.3, 10.8</w:t>
      </w:r>
    </w:p>
    <w:p w14:paraId="102BD25C" w14:textId="77777777" w:rsidR="005A6D02" w:rsidRPr="00A93891" w:rsidRDefault="005A6D02" w:rsidP="005E1242">
      <w:pPr>
        <w:pStyle w:val="Pquestiontextmainstem"/>
        <w:keepNext/>
      </w:pPr>
      <w:r w:rsidRPr="00DA1C67">
        <w:rPr>
          <w:rStyle w:val="Cquestionpartlabelbold"/>
        </w:rPr>
        <w:t>City Y:</w:t>
      </w:r>
      <w:r w:rsidRPr="00A93891">
        <w:t xml:space="preserve"> </w:t>
      </w:r>
      <w:r w:rsidRPr="008B16CE">
        <w:t>21.2, 20.6, 17.4, 12.5, 8.2, 5.1, 4, 5.9, 9.7, 14.8, 17.9, 20.2</w:t>
      </w:r>
    </w:p>
    <w:p w14:paraId="7C31BF07" w14:textId="77777777" w:rsidR="005A6D02" w:rsidRPr="00A93891" w:rsidRDefault="005A6D02" w:rsidP="005A6D02">
      <w:pPr>
        <w:pStyle w:val="Pquestiontextpartsa"/>
      </w:pPr>
      <w:r w:rsidRPr="000A6A45">
        <w:rPr>
          <w:rStyle w:val="Cquestionpartlabelbold"/>
        </w:rPr>
        <w:t xml:space="preserve"> (a)</w:t>
      </w:r>
      <w:r>
        <w:tab/>
      </w:r>
      <w:r w:rsidRPr="00A93891">
        <w:t>Find the five</w:t>
      </w:r>
      <w:r>
        <w:t>-</w:t>
      </w:r>
      <w:r w:rsidRPr="00A93891">
        <w:t xml:space="preserve">number summary </w:t>
      </w:r>
      <w:r>
        <w:t xml:space="preserve">of temperatures </w:t>
      </w:r>
      <w:r w:rsidRPr="00A93891">
        <w:t>for each city.</w:t>
      </w:r>
    </w:p>
    <w:p w14:paraId="1B7A64CF" w14:textId="77777777" w:rsidR="005A6D02" w:rsidRDefault="005A6D02" w:rsidP="005A6D02"/>
    <w:p w14:paraId="417A1704" w14:textId="77777777" w:rsidR="005A6D02" w:rsidRDefault="005A6D02" w:rsidP="005A6D02"/>
    <w:p w14:paraId="03D1C8AD" w14:textId="77777777" w:rsidR="005A6D02" w:rsidRDefault="005A6D02" w:rsidP="005A6D02"/>
    <w:p w14:paraId="220C4E9F" w14:textId="77777777" w:rsidR="005A6D02" w:rsidRDefault="005A6D02" w:rsidP="005A6D02"/>
    <w:p w14:paraId="4D30DEF6" w14:textId="77777777" w:rsidR="005A6D02" w:rsidRDefault="005A6D02" w:rsidP="005A6D02"/>
    <w:p w14:paraId="789DE618" w14:textId="77777777" w:rsidR="004808F3" w:rsidRDefault="004808F3" w:rsidP="005A6D02"/>
    <w:p w14:paraId="40115388" w14:textId="77777777" w:rsidR="005E1242" w:rsidRDefault="005E1242" w:rsidP="005A6D02"/>
    <w:p w14:paraId="5C912918" w14:textId="77777777" w:rsidR="004808F3" w:rsidRDefault="004808F3" w:rsidP="005A6D02"/>
    <w:p w14:paraId="47E259A8" w14:textId="77777777" w:rsidR="004808F3" w:rsidRDefault="004808F3" w:rsidP="005A6D02"/>
    <w:p w14:paraId="66E65BDB" w14:textId="77777777" w:rsidR="005A6D02" w:rsidRDefault="005A6D02" w:rsidP="005A6D02"/>
    <w:p w14:paraId="061B6A76" w14:textId="77777777" w:rsidR="005A6D02" w:rsidRPr="00A93891" w:rsidRDefault="005A6D02" w:rsidP="005A6D02"/>
    <w:p w14:paraId="64CFD1FC" w14:textId="77777777" w:rsidR="005A6D02" w:rsidRDefault="005A6D02" w:rsidP="005A6D02">
      <w:pPr>
        <w:pStyle w:val="Pquestiontextpartsa"/>
      </w:pPr>
      <w:r w:rsidRPr="000A6A45">
        <w:rPr>
          <w:rStyle w:val="Cquestionpartlabelbold"/>
        </w:rPr>
        <w:t>(b)</w:t>
      </w:r>
      <w:r w:rsidRPr="000A6A45">
        <w:rPr>
          <w:rStyle w:val="Cquestionpartlabelbold"/>
        </w:rPr>
        <w:tab/>
      </w:r>
      <w:r w:rsidRPr="00A93891">
        <w:t>Draw a parallel box plot for the two cities.</w:t>
      </w:r>
    </w:p>
    <w:p w14:paraId="7D326FDA" w14:textId="77777777" w:rsidR="005E1242" w:rsidRDefault="005E1242" w:rsidP="005A6D02">
      <w:pPr>
        <w:pStyle w:val="Pquestiontextpartsa"/>
      </w:pPr>
    </w:p>
    <w:p w14:paraId="12F9EEBE" w14:textId="77777777" w:rsidR="005E1242" w:rsidRPr="00A93891" w:rsidRDefault="005E1242" w:rsidP="005A6D02">
      <w:pPr>
        <w:pStyle w:val="Pquestiontextpartsa"/>
      </w:pPr>
    </w:p>
    <w:p w14:paraId="13B79554" w14:textId="77777777" w:rsidR="005A6D02" w:rsidRDefault="005A6D02" w:rsidP="005A6D02"/>
    <w:p w14:paraId="73BE597A" w14:textId="77777777" w:rsidR="005E1242" w:rsidRDefault="005E1242" w:rsidP="005A6D02"/>
    <w:p w14:paraId="687B8BB0" w14:textId="77777777" w:rsidR="005E1242" w:rsidRDefault="005E1242" w:rsidP="005A6D02"/>
    <w:p w14:paraId="66AACE34" w14:textId="77777777" w:rsidR="005E1242" w:rsidRPr="00A93891" w:rsidRDefault="005E1242" w:rsidP="005A6D02"/>
    <w:p w14:paraId="04E876C2" w14:textId="77777777" w:rsidR="005A6D02" w:rsidRDefault="005A6D02" w:rsidP="005A6D02"/>
    <w:p w14:paraId="765AA935" w14:textId="77777777" w:rsidR="005A6D02" w:rsidRDefault="005A6D02" w:rsidP="005A6D02"/>
    <w:p w14:paraId="0F1A46E0" w14:textId="77777777" w:rsidR="005A6D02" w:rsidRDefault="005A6D02" w:rsidP="005A6D02"/>
    <w:p w14:paraId="7E1DB326" w14:textId="77777777" w:rsidR="005A6D02" w:rsidRDefault="005A6D02" w:rsidP="005A6D02"/>
    <w:p w14:paraId="546EA659" w14:textId="77777777" w:rsidR="005A6D02" w:rsidRPr="00A93891" w:rsidRDefault="005A6D02" w:rsidP="005A6D02"/>
    <w:p w14:paraId="33F093C0" w14:textId="77777777" w:rsidR="005A6D02" w:rsidRDefault="005A6D02" w:rsidP="005A6D02">
      <w:r>
        <w:object w:dxaOrig="10200" w:dyaOrig="930" w14:anchorId="50908811">
          <v:shape id="_x0000_i1029" type="#_x0000_t75" style="width:403.5pt;height:36pt" o:ole="">
            <v:imagedata r:id="rId28" o:title=""/>
          </v:shape>
          <o:OLEObject Type="Embed" ProgID="PBrush" ShapeID="_x0000_i1029" DrawAspect="Content" ObjectID="_1538846721" r:id="rId29"/>
        </w:object>
      </w:r>
    </w:p>
    <w:p w14:paraId="38D939EF" w14:textId="0B21D209" w:rsidR="005A6D02" w:rsidRPr="00A93891" w:rsidRDefault="005A6D02" w:rsidP="005A6D02">
      <w:pPr>
        <w:pStyle w:val="Pquestiontextpartsa"/>
      </w:pPr>
      <w:r w:rsidRPr="000A6A45">
        <w:rPr>
          <w:rStyle w:val="Cquestionpartlabelbold"/>
        </w:rPr>
        <w:t>(c)</w:t>
      </w:r>
      <w:r w:rsidR="00F21078">
        <w:rPr>
          <w:rStyle w:val="Cquestionpartlabelbold"/>
        </w:rPr>
        <w:tab/>
      </w:r>
      <w:r>
        <w:t>Use the median, range and IQR to</w:t>
      </w:r>
      <w:r w:rsidRPr="00A93891">
        <w:t xml:space="preserve"> compar</w:t>
      </w:r>
      <w:r>
        <w:t>e</w:t>
      </w:r>
      <w:r w:rsidRPr="00A93891">
        <w:t xml:space="preserve"> </w:t>
      </w:r>
      <w:r>
        <w:t>the temperatures for</w:t>
      </w:r>
      <w:r w:rsidRPr="00A93891">
        <w:t xml:space="preserve"> the two cities.</w:t>
      </w:r>
    </w:p>
    <w:p w14:paraId="3AE14EE4" w14:textId="77777777" w:rsidR="005A6D02" w:rsidRDefault="005A6D02" w:rsidP="005A6D02">
      <w:pPr>
        <w:pStyle w:val="Pquestiontextpartsa"/>
        <w:rPr>
          <w:rStyle w:val="Cquestionpartlabelbold"/>
        </w:rPr>
      </w:pPr>
    </w:p>
    <w:p w14:paraId="709C58CB" w14:textId="77777777" w:rsidR="005A6D02" w:rsidRDefault="005A6D02" w:rsidP="005A6D02">
      <w:pPr>
        <w:pStyle w:val="Pquestiontextpartsa"/>
        <w:rPr>
          <w:rStyle w:val="Cquestionpartlabelbold"/>
        </w:rPr>
      </w:pPr>
    </w:p>
    <w:p w14:paraId="499BE87A" w14:textId="77777777" w:rsidR="005E1242" w:rsidRDefault="005E1242" w:rsidP="005A6D02">
      <w:pPr>
        <w:pStyle w:val="Pquestiontextpartsa"/>
        <w:rPr>
          <w:rStyle w:val="Cquestionpartlabelbold"/>
        </w:rPr>
      </w:pPr>
    </w:p>
    <w:p w14:paraId="1E12DB34" w14:textId="77777777" w:rsidR="005A6D02" w:rsidRDefault="005A6D02" w:rsidP="005E1242">
      <w:pPr>
        <w:pStyle w:val="Pquestionheadingsx"/>
      </w:pPr>
      <w:r>
        <w:lastRenderedPageBreak/>
        <w:t>Question 21</w:t>
      </w:r>
      <w:r>
        <w:tab/>
      </w:r>
      <w:r>
        <w:rPr>
          <w:rStyle w:val="Cmarkslabel"/>
        </w:rPr>
        <w:t xml:space="preserve">7 </w:t>
      </w:r>
      <w:r w:rsidRPr="001B433F">
        <w:rPr>
          <w:rStyle w:val="Cmarkslabel"/>
        </w:rPr>
        <w:t>marks</w:t>
      </w:r>
      <w:r>
        <w:tab/>
        <w:t>[2.1, 2.3]</w:t>
      </w:r>
    </w:p>
    <w:p w14:paraId="54701B27" w14:textId="77777777" w:rsidR="005A6D02" w:rsidRDefault="005A6D02" w:rsidP="005E1242">
      <w:pPr>
        <w:pStyle w:val="Pquestiontextmainstem"/>
        <w:keepNext/>
      </w:pPr>
      <w:r w:rsidRPr="00A93891">
        <w:t xml:space="preserve">The following </w:t>
      </w:r>
      <w:r>
        <w:t>table lists the number of games won in the winter season of 10 games by the winning sports teams in a school</w:t>
      </w:r>
      <w:r w:rsidRPr="00A93891">
        <w:t>.</w:t>
      </w:r>
    </w:p>
    <w:tbl>
      <w:tblPr>
        <w:tblStyle w:val="TableGrid"/>
        <w:tblW w:w="0" w:type="auto"/>
        <w:jc w:val="center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809"/>
        <w:gridCol w:w="2127"/>
      </w:tblGrid>
      <w:tr w:rsidR="005A6D02" w:rsidRPr="000F7BC8" w14:paraId="138DB649" w14:textId="77777777" w:rsidTr="002B6E90">
        <w:trPr>
          <w:jc w:val="center"/>
        </w:trPr>
        <w:tc>
          <w:tcPr>
            <w:tcW w:w="1809" w:type="dxa"/>
          </w:tcPr>
          <w:p w14:paraId="6D6B8D8F" w14:textId="77777777" w:rsidR="005A6D02" w:rsidRPr="00320DB2" w:rsidRDefault="005A6D02" w:rsidP="005E1242">
            <w:pPr>
              <w:pStyle w:val="Ptabletext"/>
              <w:keepNext/>
              <w:rPr>
                <w:rStyle w:val="Cquestionpartlabelbold"/>
              </w:rPr>
            </w:pPr>
            <w:r w:rsidRPr="00320DB2">
              <w:rPr>
                <w:rStyle w:val="Cquestionpartlabelbold"/>
              </w:rPr>
              <w:t>Games won</w:t>
            </w:r>
          </w:p>
        </w:tc>
        <w:tc>
          <w:tcPr>
            <w:tcW w:w="2127" w:type="dxa"/>
          </w:tcPr>
          <w:p w14:paraId="522293D2" w14:textId="77777777" w:rsidR="005A6D02" w:rsidRPr="00320DB2" w:rsidRDefault="005A6D02" w:rsidP="005E1242">
            <w:pPr>
              <w:pStyle w:val="Ptabletext"/>
              <w:keepNext/>
              <w:rPr>
                <w:rStyle w:val="Cquestionpartlabelbold"/>
              </w:rPr>
            </w:pPr>
            <w:r w:rsidRPr="00320DB2">
              <w:rPr>
                <w:rStyle w:val="Cquestionpartlabelbold"/>
              </w:rPr>
              <w:t>Number of teams</w:t>
            </w:r>
          </w:p>
        </w:tc>
      </w:tr>
      <w:tr w:rsidR="005A6D02" w:rsidRPr="000F7BC8" w14:paraId="1572B98B" w14:textId="77777777" w:rsidTr="002B6E90">
        <w:trPr>
          <w:jc w:val="center"/>
        </w:trPr>
        <w:tc>
          <w:tcPr>
            <w:tcW w:w="1809" w:type="dxa"/>
          </w:tcPr>
          <w:p w14:paraId="3E96BD93" w14:textId="77777777" w:rsidR="005A6D02" w:rsidRPr="000F7BC8" w:rsidRDefault="005A6D02" w:rsidP="005E1242">
            <w:pPr>
              <w:pStyle w:val="Ptabletext"/>
              <w:keepNext/>
            </w:pPr>
            <w:r w:rsidRPr="000F7BC8">
              <w:t>1</w:t>
            </w:r>
          </w:p>
        </w:tc>
        <w:tc>
          <w:tcPr>
            <w:tcW w:w="2127" w:type="dxa"/>
          </w:tcPr>
          <w:p w14:paraId="37F38CF1" w14:textId="77777777" w:rsidR="005A6D02" w:rsidRPr="000F7BC8" w:rsidRDefault="005A6D02" w:rsidP="005E1242">
            <w:pPr>
              <w:pStyle w:val="Ptabletext"/>
              <w:keepNext/>
            </w:pPr>
            <w:r>
              <w:t>3</w:t>
            </w:r>
          </w:p>
        </w:tc>
      </w:tr>
      <w:tr w:rsidR="005A6D02" w:rsidRPr="000F7BC8" w14:paraId="70256699" w14:textId="77777777" w:rsidTr="002B6E90">
        <w:trPr>
          <w:jc w:val="center"/>
        </w:trPr>
        <w:tc>
          <w:tcPr>
            <w:tcW w:w="1809" w:type="dxa"/>
          </w:tcPr>
          <w:p w14:paraId="6D44C19D" w14:textId="77777777" w:rsidR="005A6D02" w:rsidRPr="000F7BC8" w:rsidRDefault="005A6D02" w:rsidP="005E1242">
            <w:pPr>
              <w:pStyle w:val="Ptabletext"/>
              <w:keepNext/>
            </w:pPr>
            <w:r w:rsidRPr="000F7BC8">
              <w:t>2</w:t>
            </w:r>
          </w:p>
        </w:tc>
        <w:tc>
          <w:tcPr>
            <w:tcW w:w="2127" w:type="dxa"/>
          </w:tcPr>
          <w:p w14:paraId="01C4A61D" w14:textId="77777777" w:rsidR="005A6D02" w:rsidRPr="000F7BC8" w:rsidRDefault="005A6D02" w:rsidP="005E1242">
            <w:pPr>
              <w:pStyle w:val="Ptabletext"/>
              <w:keepNext/>
            </w:pPr>
            <w:r w:rsidRPr="000F7BC8">
              <w:t>3</w:t>
            </w:r>
          </w:p>
        </w:tc>
      </w:tr>
      <w:tr w:rsidR="005A6D02" w:rsidRPr="000F7BC8" w14:paraId="373D4FE4" w14:textId="77777777" w:rsidTr="002B6E90">
        <w:trPr>
          <w:jc w:val="center"/>
        </w:trPr>
        <w:tc>
          <w:tcPr>
            <w:tcW w:w="1809" w:type="dxa"/>
          </w:tcPr>
          <w:p w14:paraId="65DDE109" w14:textId="77777777" w:rsidR="005A6D02" w:rsidRPr="000F7BC8" w:rsidRDefault="005A6D02" w:rsidP="005E1242">
            <w:pPr>
              <w:pStyle w:val="Ptabletext"/>
              <w:keepNext/>
            </w:pPr>
            <w:r w:rsidRPr="000F7BC8">
              <w:t>3</w:t>
            </w:r>
          </w:p>
        </w:tc>
        <w:tc>
          <w:tcPr>
            <w:tcW w:w="2127" w:type="dxa"/>
          </w:tcPr>
          <w:p w14:paraId="0C0F04F1" w14:textId="77777777" w:rsidR="005A6D02" w:rsidRPr="000F7BC8" w:rsidRDefault="005A6D02" w:rsidP="005E1242">
            <w:pPr>
              <w:pStyle w:val="Ptabletext"/>
              <w:keepNext/>
            </w:pPr>
            <w:r>
              <w:t>6</w:t>
            </w:r>
          </w:p>
        </w:tc>
      </w:tr>
      <w:tr w:rsidR="005A6D02" w:rsidRPr="000F7BC8" w14:paraId="5F4B7A23" w14:textId="77777777" w:rsidTr="002B6E90">
        <w:trPr>
          <w:jc w:val="center"/>
        </w:trPr>
        <w:tc>
          <w:tcPr>
            <w:tcW w:w="1809" w:type="dxa"/>
          </w:tcPr>
          <w:p w14:paraId="462EBC76" w14:textId="77777777" w:rsidR="005A6D02" w:rsidRPr="000F7BC8" w:rsidRDefault="005A6D02" w:rsidP="005E1242">
            <w:pPr>
              <w:pStyle w:val="Ptabletext"/>
              <w:keepNext/>
            </w:pPr>
            <w:r w:rsidRPr="000F7BC8">
              <w:t>4</w:t>
            </w:r>
          </w:p>
        </w:tc>
        <w:tc>
          <w:tcPr>
            <w:tcW w:w="2127" w:type="dxa"/>
          </w:tcPr>
          <w:p w14:paraId="0A00E485" w14:textId="77777777" w:rsidR="005A6D02" w:rsidRPr="000F7BC8" w:rsidRDefault="005A6D02" w:rsidP="005E1242">
            <w:pPr>
              <w:pStyle w:val="Ptabletext"/>
              <w:keepNext/>
            </w:pPr>
            <w:r>
              <w:t>2</w:t>
            </w:r>
          </w:p>
        </w:tc>
      </w:tr>
      <w:tr w:rsidR="005A6D02" w:rsidRPr="000F7BC8" w14:paraId="00484C68" w14:textId="77777777" w:rsidTr="002B6E90">
        <w:trPr>
          <w:jc w:val="center"/>
        </w:trPr>
        <w:tc>
          <w:tcPr>
            <w:tcW w:w="1809" w:type="dxa"/>
          </w:tcPr>
          <w:p w14:paraId="6D9976EA" w14:textId="77777777" w:rsidR="005A6D02" w:rsidRPr="000F7BC8" w:rsidRDefault="005A6D02" w:rsidP="005E1242">
            <w:pPr>
              <w:pStyle w:val="Ptabletext"/>
              <w:keepNext/>
            </w:pPr>
            <w:r w:rsidRPr="000F7BC8">
              <w:t>5</w:t>
            </w:r>
          </w:p>
        </w:tc>
        <w:tc>
          <w:tcPr>
            <w:tcW w:w="2127" w:type="dxa"/>
          </w:tcPr>
          <w:p w14:paraId="3373E5EC" w14:textId="77777777" w:rsidR="005A6D02" w:rsidRPr="000F7BC8" w:rsidRDefault="005A6D02" w:rsidP="005E1242">
            <w:pPr>
              <w:pStyle w:val="Ptabletext"/>
              <w:keepNext/>
            </w:pPr>
            <w:r>
              <w:t>4</w:t>
            </w:r>
          </w:p>
        </w:tc>
      </w:tr>
      <w:tr w:rsidR="005A6D02" w:rsidRPr="000F7BC8" w14:paraId="265D60B2" w14:textId="77777777" w:rsidTr="002B6E90">
        <w:trPr>
          <w:jc w:val="center"/>
        </w:trPr>
        <w:tc>
          <w:tcPr>
            <w:tcW w:w="1809" w:type="dxa"/>
          </w:tcPr>
          <w:p w14:paraId="70A7D1B3" w14:textId="77777777" w:rsidR="005A6D02" w:rsidRPr="000F7BC8" w:rsidRDefault="005A6D02" w:rsidP="005E1242">
            <w:pPr>
              <w:pStyle w:val="Ptabletext"/>
              <w:keepNext/>
            </w:pPr>
            <w:r w:rsidRPr="000F7BC8">
              <w:t>6</w:t>
            </w:r>
          </w:p>
        </w:tc>
        <w:tc>
          <w:tcPr>
            <w:tcW w:w="2127" w:type="dxa"/>
          </w:tcPr>
          <w:p w14:paraId="7124A867" w14:textId="77777777" w:rsidR="005A6D02" w:rsidRPr="000F7BC8" w:rsidRDefault="005A6D02" w:rsidP="005E1242">
            <w:pPr>
              <w:pStyle w:val="Ptabletext"/>
              <w:keepNext/>
            </w:pPr>
            <w:r>
              <w:t>2</w:t>
            </w:r>
          </w:p>
        </w:tc>
      </w:tr>
      <w:tr w:rsidR="005A6D02" w:rsidRPr="000F7BC8" w14:paraId="2490558D" w14:textId="77777777" w:rsidTr="002B6E90">
        <w:trPr>
          <w:jc w:val="center"/>
        </w:trPr>
        <w:tc>
          <w:tcPr>
            <w:tcW w:w="1809" w:type="dxa"/>
          </w:tcPr>
          <w:p w14:paraId="67534815" w14:textId="77777777" w:rsidR="005A6D02" w:rsidRPr="000F7BC8" w:rsidRDefault="005A6D02" w:rsidP="005E1242">
            <w:pPr>
              <w:pStyle w:val="Ptabletext"/>
              <w:keepNext/>
            </w:pPr>
            <w:r w:rsidRPr="000F7BC8">
              <w:t>7</w:t>
            </w:r>
          </w:p>
        </w:tc>
        <w:tc>
          <w:tcPr>
            <w:tcW w:w="2127" w:type="dxa"/>
          </w:tcPr>
          <w:p w14:paraId="0101290C" w14:textId="77777777" w:rsidR="005A6D02" w:rsidRPr="000F7BC8" w:rsidRDefault="005A6D02" w:rsidP="005E1242">
            <w:pPr>
              <w:pStyle w:val="Ptabletext"/>
              <w:keepNext/>
            </w:pPr>
            <w:r>
              <w:t>3</w:t>
            </w:r>
          </w:p>
        </w:tc>
      </w:tr>
      <w:tr w:rsidR="005A6D02" w:rsidRPr="000F7BC8" w14:paraId="6111B69A" w14:textId="77777777" w:rsidTr="002B6E90">
        <w:trPr>
          <w:jc w:val="center"/>
        </w:trPr>
        <w:tc>
          <w:tcPr>
            <w:tcW w:w="1809" w:type="dxa"/>
          </w:tcPr>
          <w:p w14:paraId="502ED1CC" w14:textId="77777777" w:rsidR="005A6D02" w:rsidRPr="000F7BC8" w:rsidRDefault="005A6D02" w:rsidP="005E1242">
            <w:pPr>
              <w:pStyle w:val="Ptabletext"/>
              <w:keepNext/>
            </w:pPr>
            <w:r w:rsidRPr="000F7BC8">
              <w:t>8</w:t>
            </w:r>
          </w:p>
        </w:tc>
        <w:tc>
          <w:tcPr>
            <w:tcW w:w="2127" w:type="dxa"/>
          </w:tcPr>
          <w:p w14:paraId="2F3360B4" w14:textId="77777777" w:rsidR="005A6D02" w:rsidRPr="000F7BC8" w:rsidRDefault="005A6D02" w:rsidP="005E1242">
            <w:pPr>
              <w:pStyle w:val="Ptabletext"/>
              <w:keepNext/>
            </w:pPr>
            <w:r>
              <w:t>0</w:t>
            </w:r>
          </w:p>
        </w:tc>
      </w:tr>
      <w:tr w:rsidR="005A6D02" w:rsidRPr="000F7BC8" w14:paraId="2196ED07" w14:textId="77777777" w:rsidTr="002B6E90">
        <w:trPr>
          <w:jc w:val="center"/>
        </w:trPr>
        <w:tc>
          <w:tcPr>
            <w:tcW w:w="1809" w:type="dxa"/>
          </w:tcPr>
          <w:p w14:paraId="7F970A48" w14:textId="77777777" w:rsidR="005A6D02" w:rsidRPr="000F7BC8" w:rsidRDefault="005A6D02" w:rsidP="005E1242">
            <w:pPr>
              <w:pStyle w:val="Ptabletext"/>
              <w:keepNext/>
            </w:pPr>
            <w:r w:rsidRPr="000F7BC8">
              <w:t>9</w:t>
            </w:r>
          </w:p>
        </w:tc>
        <w:tc>
          <w:tcPr>
            <w:tcW w:w="2127" w:type="dxa"/>
          </w:tcPr>
          <w:p w14:paraId="60727247" w14:textId="77777777" w:rsidR="005A6D02" w:rsidRPr="000F7BC8" w:rsidRDefault="005A6D02" w:rsidP="005E1242">
            <w:pPr>
              <w:pStyle w:val="Ptabletext"/>
              <w:keepNext/>
            </w:pPr>
            <w:r w:rsidRPr="000F7BC8">
              <w:t>1</w:t>
            </w:r>
          </w:p>
        </w:tc>
      </w:tr>
      <w:tr w:rsidR="005A6D02" w:rsidRPr="000F7BC8" w14:paraId="5312E05D" w14:textId="77777777" w:rsidTr="002B6E90">
        <w:trPr>
          <w:jc w:val="center"/>
        </w:trPr>
        <w:tc>
          <w:tcPr>
            <w:tcW w:w="1809" w:type="dxa"/>
          </w:tcPr>
          <w:p w14:paraId="360FFA36" w14:textId="77777777" w:rsidR="005A6D02" w:rsidRPr="000F7BC8" w:rsidRDefault="005A6D02" w:rsidP="005E1242">
            <w:pPr>
              <w:pStyle w:val="Ptabletext"/>
              <w:keepNext/>
            </w:pPr>
            <w:r w:rsidRPr="000F7BC8">
              <w:t>10</w:t>
            </w:r>
          </w:p>
        </w:tc>
        <w:tc>
          <w:tcPr>
            <w:tcW w:w="2127" w:type="dxa"/>
          </w:tcPr>
          <w:p w14:paraId="1DFECD33" w14:textId="77777777" w:rsidR="005A6D02" w:rsidRPr="000F7BC8" w:rsidRDefault="005A6D02" w:rsidP="005E1242">
            <w:pPr>
              <w:pStyle w:val="Ptabletext"/>
              <w:keepNext/>
            </w:pPr>
            <w:r>
              <w:t>1</w:t>
            </w:r>
          </w:p>
        </w:tc>
      </w:tr>
    </w:tbl>
    <w:p w14:paraId="16362A87" w14:textId="77777777" w:rsidR="005A6D02" w:rsidRDefault="005A6D02" w:rsidP="005A6D02">
      <w:pPr>
        <w:pStyle w:val="Pquestiontextpartsa"/>
        <w:rPr>
          <w:rStyle w:val="Cquestionpartlabelbold"/>
        </w:rPr>
      </w:pPr>
    </w:p>
    <w:p w14:paraId="370A2F3F" w14:textId="77777777" w:rsidR="005A6D02" w:rsidRPr="00A93891" w:rsidRDefault="005A6D02" w:rsidP="005A6D02">
      <w:pPr>
        <w:pStyle w:val="Pquestiontextpartsa"/>
      </w:pPr>
      <w:r w:rsidRPr="000A6A45">
        <w:rPr>
          <w:rStyle w:val="Cquestionpartlabelbold"/>
        </w:rPr>
        <w:t>(a)</w:t>
      </w:r>
      <w:r w:rsidRPr="00A93891">
        <w:t xml:space="preserve"> What </w:t>
      </w:r>
      <w:r>
        <w:t>is the mean number of games won by these winning teams</w:t>
      </w:r>
      <w:r w:rsidRPr="00A93891">
        <w:t>?</w:t>
      </w:r>
    </w:p>
    <w:p w14:paraId="1CC35230" w14:textId="77777777" w:rsidR="005A6D02" w:rsidRDefault="005A6D02" w:rsidP="005A6D02"/>
    <w:p w14:paraId="19489BC2" w14:textId="77777777" w:rsidR="005E1242" w:rsidRDefault="005E1242" w:rsidP="005A6D02"/>
    <w:p w14:paraId="118C25D0" w14:textId="77777777" w:rsidR="005E1242" w:rsidRPr="00A93891" w:rsidRDefault="005E1242" w:rsidP="005A6D02"/>
    <w:p w14:paraId="0C34CE29" w14:textId="77777777" w:rsidR="005A6D02" w:rsidRDefault="005A6D02" w:rsidP="005A6D02"/>
    <w:p w14:paraId="60D5C2C0" w14:textId="77777777" w:rsidR="005A6D02" w:rsidRDefault="005A6D02" w:rsidP="005A6D02"/>
    <w:p w14:paraId="1634B7A0" w14:textId="64EE3BCB" w:rsidR="005A6D02" w:rsidRPr="00A93891" w:rsidRDefault="00832120" w:rsidP="005A6D02">
      <w:pPr>
        <w:pStyle w:val="Pquestiontextpartsa"/>
      </w:pPr>
      <w:r w:rsidRPr="000A6A45">
        <w:rPr>
          <w:rStyle w:val="Cquestionpartlabelbold"/>
        </w:rPr>
        <w:t xml:space="preserve"> </w:t>
      </w:r>
      <w:r w:rsidR="005A6D02" w:rsidRPr="000A6A45">
        <w:rPr>
          <w:rStyle w:val="Cquestionpartlabelbold"/>
        </w:rPr>
        <w:t>(b)</w:t>
      </w:r>
      <w:r w:rsidR="005A6D02">
        <w:tab/>
        <w:t>What proportion of the winning teams won more than half of their games?</w:t>
      </w:r>
    </w:p>
    <w:p w14:paraId="7F753D81" w14:textId="77777777" w:rsidR="005A6D02" w:rsidRDefault="005A6D02" w:rsidP="005A6D02"/>
    <w:p w14:paraId="4FC56989" w14:textId="77777777" w:rsidR="005A6D02" w:rsidRDefault="005A6D02" w:rsidP="005A6D02"/>
    <w:p w14:paraId="48936937" w14:textId="77777777" w:rsidR="005E1242" w:rsidRDefault="005E1242" w:rsidP="005A6D02"/>
    <w:p w14:paraId="636E875B" w14:textId="77777777" w:rsidR="005A6D02" w:rsidRDefault="005A6D02" w:rsidP="005A6D02"/>
    <w:p w14:paraId="57FCB94C" w14:textId="77777777" w:rsidR="005E1242" w:rsidRDefault="005E1242" w:rsidP="005A6D02"/>
    <w:p w14:paraId="498161BF" w14:textId="2278B9FB" w:rsidR="005A6D02" w:rsidRPr="00A93891" w:rsidRDefault="00832120" w:rsidP="005A6D02">
      <w:pPr>
        <w:pStyle w:val="Pquestiontextpartsa"/>
      </w:pPr>
      <w:r w:rsidRPr="000A6A45">
        <w:rPr>
          <w:rStyle w:val="Cquestionpartlabelbold"/>
        </w:rPr>
        <w:t xml:space="preserve"> </w:t>
      </w:r>
      <w:r w:rsidR="005A6D02" w:rsidRPr="000A6A45">
        <w:rPr>
          <w:rStyle w:val="Cquestionpartlabelbold"/>
        </w:rPr>
        <w:t>(c)</w:t>
      </w:r>
      <w:r w:rsidR="005A6D02" w:rsidRPr="000A6A45">
        <w:rPr>
          <w:rStyle w:val="Cquestionpartlabelbold"/>
        </w:rPr>
        <w:tab/>
      </w:r>
      <w:r w:rsidR="005A6D02">
        <w:t>The school had 30 teams playing winter sports. Calculate the mean number of wins for all teams.</w:t>
      </w:r>
    </w:p>
    <w:p w14:paraId="038FC07F" w14:textId="77777777" w:rsidR="005A6D02" w:rsidRDefault="005A6D02" w:rsidP="005A6D02"/>
    <w:p w14:paraId="3CD86F06" w14:textId="77777777" w:rsidR="005A6D02" w:rsidRDefault="005A6D02" w:rsidP="005A6D02"/>
    <w:p w14:paraId="155D6F01" w14:textId="77777777" w:rsidR="005E1242" w:rsidRDefault="005E1242" w:rsidP="005A6D02"/>
    <w:p w14:paraId="5A3835DA" w14:textId="77777777" w:rsidR="005E1242" w:rsidRDefault="005E1242" w:rsidP="005A6D02"/>
    <w:p w14:paraId="61A026C8" w14:textId="77777777" w:rsidR="005E1242" w:rsidRPr="00A93891" w:rsidRDefault="005E1242" w:rsidP="005A6D02"/>
    <w:p w14:paraId="56281D6F" w14:textId="77777777" w:rsidR="005A6D02" w:rsidRDefault="005A6D02" w:rsidP="005A6D02"/>
    <w:p w14:paraId="105990A2" w14:textId="0C83A6DB" w:rsidR="005A6D02" w:rsidRPr="00A93891" w:rsidRDefault="00832120" w:rsidP="005A6D02">
      <w:pPr>
        <w:pStyle w:val="Pquestiontextpartsa"/>
      </w:pPr>
      <w:r w:rsidRPr="000A6A45">
        <w:rPr>
          <w:rStyle w:val="Cquestionpartlabelbold"/>
        </w:rPr>
        <w:t xml:space="preserve"> </w:t>
      </w:r>
      <w:r w:rsidR="005A6D02" w:rsidRPr="000A6A45">
        <w:rPr>
          <w:rStyle w:val="Cquestionpartlabelbold"/>
        </w:rPr>
        <w:t>(d)</w:t>
      </w:r>
      <w:r w:rsidR="005A6D02">
        <w:tab/>
        <w:t>What proportion of all teams won more than half of their games?</w:t>
      </w:r>
    </w:p>
    <w:p w14:paraId="570E4934" w14:textId="77777777" w:rsidR="005A6D02" w:rsidRDefault="005A6D02" w:rsidP="005A6D02"/>
    <w:p w14:paraId="3976C1FD" w14:textId="77777777" w:rsidR="005E1242" w:rsidRDefault="005E1242" w:rsidP="005A6D02"/>
    <w:p w14:paraId="5A1B2C20" w14:textId="77777777" w:rsidR="005A6D02" w:rsidRDefault="005A6D02" w:rsidP="005A6D02"/>
    <w:p w14:paraId="63FA2ABD" w14:textId="77777777" w:rsidR="005A6D02" w:rsidRDefault="005A6D02" w:rsidP="005A6D02"/>
    <w:p w14:paraId="674BCA63" w14:textId="77777777" w:rsidR="005E1242" w:rsidRDefault="005E1242" w:rsidP="005A6D02"/>
    <w:p w14:paraId="1F211074" w14:textId="77777777" w:rsidR="005A6D02" w:rsidRDefault="005A6D02" w:rsidP="00F826AD">
      <w:pPr>
        <w:pStyle w:val="Pquestionheadingsx"/>
      </w:pPr>
      <w:r>
        <w:lastRenderedPageBreak/>
        <w:t>Question 22</w:t>
      </w:r>
      <w:r>
        <w:tab/>
      </w:r>
      <w:r>
        <w:rPr>
          <w:rStyle w:val="Cmarkslabel"/>
        </w:rPr>
        <w:t xml:space="preserve">18 </w:t>
      </w:r>
      <w:r w:rsidRPr="001B433F">
        <w:rPr>
          <w:rStyle w:val="Cmarkslabel"/>
        </w:rPr>
        <w:t>marks</w:t>
      </w:r>
      <w:r>
        <w:tab/>
        <w:t>[2.3, 2.8]</w:t>
      </w:r>
    </w:p>
    <w:p w14:paraId="5280EC49" w14:textId="77777777" w:rsidR="005A6D02" w:rsidRDefault="005A6D02" w:rsidP="00F826AD">
      <w:pPr>
        <w:pStyle w:val="Pquestiontextmainstem"/>
        <w:keepNext/>
      </w:pPr>
      <w:r>
        <w:t>The data below gives the weights of newly hatched chicks in grams.</w:t>
      </w:r>
    </w:p>
    <w:p w14:paraId="36F58490" w14:textId="77777777" w:rsidR="005A6D02" w:rsidRDefault="005A6D02" w:rsidP="00F826AD">
      <w:pPr>
        <w:pStyle w:val="Pquestiontextmainstem"/>
        <w:keepNext/>
      </w:pPr>
      <w:r>
        <w:tab/>
        <w:t>54  63  52  54  74  65  53  57  63  60  53  54  53  54  70  57  66  60  56  64</w:t>
      </w:r>
    </w:p>
    <w:p w14:paraId="03EB4C34" w14:textId="77777777" w:rsidR="005A6D02" w:rsidRDefault="005A6D02" w:rsidP="00F826AD">
      <w:pPr>
        <w:pStyle w:val="Pquestiontextmainstem"/>
        <w:keepNext/>
      </w:pPr>
      <w:r>
        <w:tab/>
        <w:t>61  57  65  54  58  65  73  67  65  72  67  52  55  52  73  71  53  67  63  55</w:t>
      </w:r>
    </w:p>
    <w:p w14:paraId="74D709BB" w14:textId="7F76D3EA" w:rsidR="005A6D02" w:rsidRDefault="005A6D02" w:rsidP="00C030D6">
      <w:pPr>
        <w:pStyle w:val="Pquestiontextpartsa"/>
        <w:rPr>
          <w:noProof/>
          <w:lang w:val="en-GB" w:eastAsia="en-GB"/>
        </w:rPr>
      </w:pPr>
      <w:r w:rsidRPr="000A6A45">
        <w:rPr>
          <w:rStyle w:val="Cquestionpartlabelbold"/>
        </w:rPr>
        <w:t>(a)</w:t>
      </w:r>
      <w:r>
        <w:rPr>
          <w:noProof/>
          <w:lang w:val="en-GB" w:eastAsia="en-GB"/>
        </w:rPr>
        <w:tab/>
        <w:t>Draw a histogram of the weights. Use a class interval of 5, with the first interval being 50-&lt;55.</w:t>
      </w:r>
    </w:p>
    <w:p w14:paraId="789D3687" w14:textId="77777777" w:rsidR="005A6D02" w:rsidRDefault="005A6D02" w:rsidP="00832120">
      <w:pPr>
        <w:pStyle w:val="Pquestiontextpartsa"/>
        <w:keepNext/>
        <w:rPr>
          <w:rStyle w:val="Cquestionpartlabelbold"/>
        </w:rPr>
      </w:pPr>
    </w:p>
    <w:p w14:paraId="4241D2F4" w14:textId="77777777" w:rsidR="005A6D02" w:rsidRDefault="005A6D02" w:rsidP="005A6D02">
      <w:pPr>
        <w:pStyle w:val="Pquestiontextpartsa"/>
        <w:rPr>
          <w:rStyle w:val="Cquestionpartlabelbold"/>
        </w:rPr>
      </w:pPr>
    </w:p>
    <w:p w14:paraId="7246A27E" w14:textId="77777777" w:rsidR="005A6D02" w:rsidRDefault="005A6D02" w:rsidP="005A6D02">
      <w:pPr>
        <w:pStyle w:val="Pquestiontextpartsa"/>
        <w:rPr>
          <w:rStyle w:val="Cquestionpartlabelbold"/>
        </w:rPr>
      </w:pPr>
    </w:p>
    <w:p w14:paraId="7233C50C" w14:textId="77777777" w:rsidR="00147B00" w:rsidRDefault="00147B00" w:rsidP="005A6D02">
      <w:pPr>
        <w:pStyle w:val="Pquestiontextpartsa"/>
        <w:rPr>
          <w:rStyle w:val="Cquestionpartlabelbold"/>
        </w:rPr>
      </w:pPr>
    </w:p>
    <w:p w14:paraId="471B5ACA" w14:textId="77777777" w:rsidR="00147B00" w:rsidRDefault="00147B00" w:rsidP="005A6D02">
      <w:pPr>
        <w:pStyle w:val="Pquestiontextpartsa"/>
        <w:rPr>
          <w:rStyle w:val="Cquestionpartlabelbold"/>
        </w:rPr>
      </w:pPr>
    </w:p>
    <w:p w14:paraId="2D2A5156" w14:textId="77777777" w:rsidR="00F826AD" w:rsidRDefault="00F826AD" w:rsidP="005A6D02">
      <w:pPr>
        <w:pStyle w:val="Pquestiontextpartsa"/>
        <w:rPr>
          <w:rStyle w:val="Cquestionpartlabelbold"/>
        </w:rPr>
      </w:pPr>
    </w:p>
    <w:p w14:paraId="3C783D66" w14:textId="77777777" w:rsidR="005E1242" w:rsidRDefault="005E1242" w:rsidP="005A6D02">
      <w:pPr>
        <w:pStyle w:val="Pquestiontextpartsa"/>
        <w:rPr>
          <w:rStyle w:val="Cquestionpartlabelbold"/>
        </w:rPr>
      </w:pPr>
    </w:p>
    <w:p w14:paraId="6BD84932" w14:textId="77777777" w:rsidR="005E1242" w:rsidRDefault="005E1242" w:rsidP="005A6D02">
      <w:pPr>
        <w:pStyle w:val="Pquestiontextpartsa"/>
        <w:rPr>
          <w:rStyle w:val="Cquestionpartlabelbold"/>
        </w:rPr>
      </w:pPr>
    </w:p>
    <w:p w14:paraId="637CE684" w14:textId="77777777" w:rsidR="005E1242" w:rsidRDefault="005E1242" w:rsidP="005A6D02">
      <w:pPr>
        <w:pStyle w:val="Pquestiontextpartsa"/>
        <w:rPr>
          <w:rStyle w:val="Cquestionpartlabelbold"/>
        </w:rPr>
      </w:pPr>
    </w:p>
    <w:p w14:paraId="49A4509C" w14:textId="77777777" w:rsidR="005E1242" w:rsidRDefault="005E1242" w:rsidP="005A6D02">
      <w:pPr>
        <w:pStyle w:val="Pquestiontextpartsa"/>
        <w:rPr>
          <w:rStyle w:val="Cquestionpartlabelbold"/>
        </w:rPr>
      </w:pPr>
    </w:p>
    <w:p w14:paraId="3FB557C6" w14:textId="77777777" w:rsidR="005E1242" w:rsidRDefault="005E1242" w:rsidP="005A6D02">
      <w:pPr>
        <w:pStyle w:val="Pquestiontextpartsa"/>
        <w:rPr>
          <w:rStyle w:val="Cquestionpartlabelbold"/>
        </w:rPr>
      </w:pPr>
    </w:p>
    <w:p w14:paraId="2AF51E5F" w14:textId="77777777" w:rsidR="005E1242" w:rsidRDefault="005E1242" w:rsidP="005A6D02">
      <w:pPr>
        <w:pStyle w:val="Pquestiontextpartsa"/>
        <w:rPr>
          <w:rStyle w:val="Cquestionpartlabelbold"/>
        </w:rPr>
      </w:pPr>
    </w:p>
    <w:p w14:paraId="64E382D0" w14:textId="77777777" w:rsidR="00F826AD" w:rsidRPr="000A6A45" w:rsidRDefault="00F826AD" w:rsidP="005A6D02">
      <w:pPr>
        <w:pStyle w:val="Pquestiontextpartsa"/>
        <w:rPr>
          <w:rStyle w:val="Cquestionpartlabelbold"/>
        </w:rPr>
      </w:pPr>
    </w:p>
    <w:p w14:paraId="1AD4C365" w14:textId="77777777" w:rsidR="005A6D02" w:rsidRPr="000A6A45" w:rsidRDefault="005A6D02" w:rsidP="005A6D02">
      <w:pPr>
        <w:pStyle w:val="Pquestiontextpartsa"/>
        <w:rPr>
          <w:rStyle w:val="Cquestionpartlabelbold"/>
        </w:rPr>
      </w:pPr>
    </w:p>
    <w:p w14:paraId="6F58CAD6" w14:textId="77777777" w:rsidR="005A6D02" w:rsidRDefault="005A6D02" w:rsidP="005A6D02">
      <w:pPr>
        <w:pStyle w:val="Pquestiontextpartsa"/>
        <w:rPr>
          <w:noProof/>
          <w:lang w:val="en-GB" w:eastAsia="en-GB"/>
        </w:rPr>
      </w:pPr>
      <w:r w:rsidRPr="000A6A45">
        <w:rPr>
          <w:rStyle w:val="Cquestionpartlabelbold"/>
        </w:rPr>
        <w:t>(b)</w:t>
      </w:r>
      <w:r>
        <w:rPr>
          <w:noProof/>
          <w:lang w:val="en-GB" w:eastAsia="en-GB"/>
        </w:rPr>
        <w:tab/>
        <w:t>Construct a box plot for the weights.</w:t>
      </w:r>
    </w:p>
    <w:p w14:paraId="3C6A6915" w14:textId="77777777" w:rsidR="005A6D02" w:rsidRDefault="005A6D02" w:rsidP="005A6D02">
      <w:pPr>
        <w:pStyle w:val="Pquestiontextpartsa"/>
        <w:rPr>
          <w:rStyle w:val="Cquestionpartlabelbold"/>
        </w:rPr>
      </w:pPr>
    </w:p>
    <w:p w14:paraId="4B7F1207" w14:textId="77777777" w:rsidR="00F826AD" w:rsidRPr="000A6A45" w:rsidRDefault="00F826AD" w:rsidP="005A6D02">
      <w:pPr>
        <w:pStyle w:val="Pquestiontextpartsa"/>
        <w:rPr>
          <w:rStyle w:val="Cquestionpartlabelbold"/>
        </w:rPr>
      </w:pPr>
    </w:p>
    <w:p w14:paraId="594E0F7D" w14:textId="77777777" w:rsidR="005A6D02" w:rsidRPr="000A6A45" w:rsidRDefault="005A6D02" w:rsidP="005A6D02">
      <w:pPr>
        <w:pStyle w:val="Pquestiontextpartsa"/>
        <w:rPr>
          <w:rStyle w:val="Cquestionpartlabelbold"/>
        </w:rPr>
      </w:pPr>
    </w:p>
    <w:p w14:paraId="22B5057B" w14:textId="77777777" w:rsidR="005A6D02" w:rsidRDefault="005A6D02" w:rsidP="005A6D02">
      <w:pPr>
        <w:pStyle w:val="Pquestiontextpartsa"/>
        <w:rPr>
          <w:rStyle w:val="Cquestionpartlabelbold"/>
        </w:rPr>
      </w:pPr>
    </w:p>
    <w:p w14:paraId="0CACC4BA" w14:textId="77777777" w:rsidR="00147B00" w:rsidRDefault="00147B00" w:rsidP="005A6D02">
      <w:pPr>
        <w:pStyle w:val="Pquestiontextpartsa"/>
        <w:rPr>
          <w:rStyle w:val="Cquestionpartlabelbold"/>
        </w:rPr>
      </w:pPr>
    </w:p>
    <w:p w14:paraId="5B3F79A3" w14:textId="77777777" w:rsidR="00F826AD" w:rsidRDefault="00F826AD" w:rsidP="005A6D02">
      <w:pPr>
        <w:pStyle w:val="Pquestiontextpartsa"/>
        <w:rPr>
          <w:rStyle w:val="Cquestionpartlabelbold"/>
        </w:rPr>
      </w:pPr>
    </w:p>
    <w:p w14:paraId="5B03CBD7" w14:textId="77777777" w:rsidR="00147B00" w:rsidRPr="000A6A45" w:rsidRDefault="00147B00" w:rsidP="005A6D02">
      <w:pPr>
        <w:pStyle w:val="Pquestiontextpartsa"/>
        <w:rPr>
          <w:rStyle w:val="Cquestionpartlabelbold"/>
        </w:rPr>
      </w:pPr>
    </w:p>
    <w:p w14:paraId="159FF5B6" w14:textId="77777777" w:rsidR="005A6D02" w:rsidRPr="000A6A45" w:rsidRDefault="005A6D02" w:rsidP="005A6D02">
      <w:pPr>
        <w:pStyle w:val="Pquestiontextpartsa"/>
        <w:rPr>
          <w:rStyle w:val="Cquestionpartlabelbold"/>
        </w:rPr>
      </w:pPr>
    </w:p>
    <w:p w14:paraId="34A1F92C" w14:textId="77777777" w:rsidR="005A6D02" w:rsidRDefault="005A6D02" w:rsidP="005A6D02">
      <w:pPr>
        <w:pStyle w:val="Pquestiontextpartsa"/>
        <w:rPr>
          <w:noProof/>
          <w:lang w:val="en-GB" w:eastAsia="en-GB"/>
        </w:rPr>
      </w:pPr>
      <w:r w:rsidRPr="000A6A45">
        <w:rPr>
          <w:rStyle w:val="Cquestionpartlabelbold"/>
        </w:rPr>
        <w:t>(c)</w:t>
      </w:r>
      <w:r>
        <w:rPr>
          <w:noProof/>
          <w:lang w:val="en-GB" w:eastAsia="en-GB"/>
        </w:rPr>
        <w:tab/>
        <w:t>Draw a dot plot of the weights.</w:t>
      </w:r>
    </w:p>
    <w:p w14:paraId="44E0CD59" w14:textId="77777777" w:rsidR="005A6D02" w:rsidRPr="000A6A45" w:rsidRDefault="005A6D02" w:rsidP="005A6D02">
      <w:pPr>
        <w:pStyle w:val="Pquestiontextpartsa"/>
        <w:rPr>
          <w:rStyle w:val="Cquestionpartlabelbold"/>
        </w:rPr>
      </w:pPr>
    </w:p>
    <w:p w14:paraId="7F32AA4B" w14:textId="77777777" w:rsidR="005A6D02" w:rsidRPr="000A6A45" w:rsidRDefault="005A6D02" w:rsidP="005A6D02">
      <w:pPr>
        <w:pStyle w:val="Pquestiontextpartsa"/>
        <w:rPr>
          <w:rStyle w:val="Cquestionpartlabelbold"/>
        </w:rPr>
      </w:pPr>
    </w:p>
    <w:p w14:paraId="55BBECB7" w14:textId="77777777" w:rsidR="005A6D02" w:rsidRDefault="005A6D02" w:rsidP="005A6D02">
      <w:pPr>
        <w:pStyle w:val="Pquestiontextpartsa"/>
        <w:rPr>
          <w:rStyle w:val="Cquestionpartlabelbold"/>
        </w:rPr>
      </w:pPr>
    </w:p>
    <w:p w14:paraId="189AFB61" w14:textId="77777777" w:rsidR="005E1242" w:rsidRDefault="005E1242" w:rsidP="005A6D02">
      <w:pPr>
        <w:pStyle w:val="Pquestiontextpartsa"/>
        <w:rPr>
          <w:rStyle w:val="Cquestionpartlabelbold"/>
        </w:rPr>
      </w:pPr>
    </w:p>
    <w:p w14:paraId="7B164CD5" w14:textId="77777777" w:rsidR="00147B00" w:rsidRDefault="00147B00" w:rsidP="005A6D02">
      <w:pPr>
        <w:pStyle w:val="Pquestiontextpartsa"/>
        <w:rPr>
          <w:rStyle w:val="Cquestionpartlabelbold"/>
        </w:rPr>
      </w:pPr>
    </w:p>
    <w:p w14:paraId="218E7BE5" w14:textId="77777777" w:rsidR="00147B00" w:rsidRPr="000A6A45" w:rsidRDefault="00147B00" w:rsidP="005A6D02">
      <w:pPr>
        <w:pStyle w:val="Pquestiontextpartsa"/>
        <w:rPr>
          <w:rStyle w:val="Cquestionpartlabelbold"/>
        </w:rPr>
      </w:pPr>
    </w:p>
    <w:p w14:paraId="257510DC" w14:textId="77777777" w:rsidR="005A6D02" w:rsidRPr="000A6A45" w:rsidRDefault="005A6D02" w:rsidP="005A6D02">
      <w:pPr>
        <w:pStyle w:val="Pquestiontextpartsa"/>
        <w:rPr>
          <w:rStyle w:val="Cquestionpartlabelbold"/>
        </w:rPr>
      </w:pPr>
    </w:p>
    <w:p w14:paraId="17147C60" w14:textId="7278FCAB" w:rsidR="005A6D02" w:rsidRPr="00A93891" w:rsidRDefault="005A6D02" w:rsidP="005A6D02">
      <w:pPr>
        <w:pStyle w:val="Pquestiontextpartsa"/>
      </w:pPr>
      <w:r w:rsidRPr="000A6A45">
        <w:rPr>
          <w:rStyle w:val="Cquestionpartlabelbold"/>
        </w:rPr>
        <w:t>(d)</w:t>
      </w:r>
      <w:r>
        <w:rPr>
          <w:noProof/>
          <w:lang w:val="en-GB" w:eastAsia="en-GB"/>
        </w:rPr>
        <w:tab/>
      </w:r>
      <w:r w:rsidR="00147B00">
        <w:rPr>
          <w:noProof/>
          <w:lang w:val="en-GB" w:eastAsia="en-GB"/>
        </w:rPr>
        <w:t>What do</w:t>
      </w:r>
      <w:r>
        <w:rPr>
          <w:noProof/>
          <w:lang w:val="en-GB" w:eastAsia="en-GB"/>
        </w:rPr>
        <w:t xml:space="preserve"> the displays in </w:t>
      </w:r>
      <w:r w:rsidRPr="00147B00">
        <w:rPr>
          <w:rStyle w:val="Cquestionpartlabelbold"/>
        </w:rPr>
        <w:t>(a)</w:t>
      </w:r>
      <w:r>
        <w:rPr>
          <w:noProof/>
          <w:lang w:val="en-GB" w:eastAsia="en-GB"/>
        </w:rPr>
        <w:t xml:space="preserve"> to </w:t>
      </w:r>
      <w:r w:rsidRPr="00147B00">
        <w:rPr>
          <w:rStyle w:val="Cquestionpartlabelbold"/>
        </w:rPr>
        <w:t>(c)</w:t>
      </w:r>
      <w:r>
        <w:rPr>
          <w:noProof/>
          <w:lang w:val="en-GB" w:eastAsia="en-GB"/>
        </w:rPr>
        <w:t xml:space="preserve"> tell you about the weights of the chicks</w:t>
      </w:r>
      <w:r w:rsidR="00C030D6">
        <w:rPr>
          <w:noProof/>
          <w:lang w:val="en-GB" w:eastAsia="en-GB"/>
        </w:rPr>
        <w:t>?</w:t>
      </w:r>
    </w:p>
    <w:p w14:paraId="07F4280D" w14:textId="77777777" w:rsidR="005A6D02" w:rsidRDefault="005A6D02" w:rsidP="005A6D02">
      <w:pPr>
        <w:pStyle w:val="Pquestiontextpartsa"/>
      </w:pPr>
    </w:p>
    <w:p w14:paraId="59A2F5CF" w14:textId="77777777" w:rsidR="00147B00" w:rsidRDefault="00147B00" w:rsidP="005A6D02">
      <w:pPr>
        <w:pStyle w:val="Pquestiontextpartsa"/>
      </w:pPr>
    </w:p>
    <w:p w14:paraId="3CB11E8A" w14:textId="797F9266" w:rsidR="005A6D02" w:rsidRPr="00A93891" w:rsidRDefault="00C030D6" w:rsidP="00C030D6">
      <w:pPr>
        <w:pStyle w:val="Pquestiontextpartsa"/>
        <w:ind w:hanging="1021"/>
      </w:pPr>
      <w:r>
        <w:rPr>
          <w:highlight w:val="lightGray"/>
        </w:rPr>
        <w:lastRenderedPageBreak/>
        <w:t>[10A]</w:t>
      </w:r>
      <w:r w:rsidR="00832120" w:rsidRPr="000A6A45">
        <w:rPr>
          <w:rStyle w:val="Cquestionpartlabelbold"/>
        </w:rPr>
        <w:t xml:space="preserve"> </w:t>
      </w:r>
      <w:r>
        <w:rPr>
          <w:rStyle w:val="Cquestionpartlabelbold"/>
        </w:rPr>
        <w:t xml:space="preserve"> </w:t>
      </w:r>
      <w:r w:rsidR="005A6D02" w:rsidRPr="000A6A45">
        <w:rPr>
          <w:rStyle w:val="Cquestionpartlabelbold"/>
        </w:rPr>
        <w:t>(e)</w:t>
      </w:r>
      <w:r w:rsidR="005A6D02">
        <w:tab/>
        <w:t>Find the mean and standard deviation of the weights.</w:t>
      </w:r>
    </w:p>
    <w:p w14:paraId="71ED673A" w14:textId="77777777" w:rsidR="005A6D02" w:rsidRDefault="005A6D02" w:rsidP="00C030D6">
      <w:pPr>
        <w:pStyle w:val="Pquestiontextpartsa"/>
        <w:ind w:hanging="1021"/>
      </w:pPr>
    </w:p>
    <w:p w14:paraId="5AAE5EEA" w14:textId="77777777" w:rsidR="00147B00" w:rsidRDefault="00147B00" w:rsidP="00C030D6">
      <w:pPr>
        <w:pStyle w:val="Pquestiontextpartsa"/>
        <w:ind w:hanging="1021"/>
      </w:pPr>
    </w:p>
    <w:p w14:paraId="0CAA7C0D" w14:textId="77777777" w:rsidR="005E1242" w:rsidRDefault="005E1242" w:rsidP="00C030D6">
      <w:pPr>
        <w:pStyle w:val="Pquestiontextpartsa"/>
        <w:ind w:hanging="1021"/>
      </w:pPr>
    </w:p>
    <w:p w14:paraId="0365C0F7" w14:textId="77777777" w:rsidR="005E1242" w:rsidRDefault="005E1242" w:rsidP="00C030D6">
      <w:pPr>
        <w:pStyle w:val="Pquestiontextpartsa"/>
        <w:ind w:hanging="1021"/>
      </w:pPr>
    </w:p>
    <w:p w14:paraId="71A866B8" w14:textId="77777777" w:rsidR="005E1242" w:rsidRDefault="005E1242" w:rsidP="00C030D6">
      <w:pPr>
        <w:pStyle w:val="Pquestiontextpartsa"/>
        <w:ind w:hanging="1021"/>
      </w:pPr>
    </w:p>
    <w:p w14:paraId="64799A60" w14:textId="77777777" w:rsidR="005E1242" w:rsidRDefault="005E1242" w:rsidP="00C030D6">
      <w:pPr>
        <w:pStyle w:val="Pquestiontextpartsa"/>
        <w:ind w:hanging="1021"/>
      </w:pPr>
    </w:p>
    <w:p w14:paraId="3B9E06C5" w14:textId="74100CDC" w:rsidR="005A6D02" w:rsidRDefault="00C030D6" w:rsidP="00C030D6">
      <w:pPr>
        <w:pStyle w:val="Pquestiontextpartsa"/>
        <w:keepNext/>
        <w:ind w:hanging="1021"/>
      </w:pPr>
      <w:r>
        <w:rPr>
          <w:highlight w:val="lightGray"/>
        </w:rPr>
        <w:t>[10A]</w:t>
      </w:r>
      <w:r w:rsidRPr="000A6A45">
        <w:rPr>
          <w:rStyle w:val="Cquestionpartlabelbold"/>
        </w:rPr>
        <w:t xml:space="preserve"> </w:t>
      </w:r>
      <w:r>
        <w:rPr>
          <w:rStyle w:val="Cquestionpartlabelbold"/>
        </w:rPr>
        <w:t xml:space="preserve"> </w:t>
      </w:r>
      <w:r w:rsidR="005A6D02" w:rsidRPr="000A6A45">
        <w:rPr>
          <w:rStyle w:val="Cquestionpartlabelbold"/>
        </w:rPr>
        <w:t>(f)</w:t>
      </w:r>
      <w:r w:rsidR="005A6D02">
        <w:tab/>
        <w:t>Treating the 40 data as the population, use the random numbers below to create six samples of size five from the data.</w:t>
      </w:r>
    </w:p>
    <w:p w14:paraId="38768038" w14:textId="1B2DE806" w:rsidR="005A6D02" w:rsidRDefault="00C030D6" w:rsidP="00C030D6">
      <w:pPr>
        <w:keepNext/>
        <w:ind w:hanging="1021"/>
      </w:pPr>
      <w:r>
        <w:tab/>
      </w:r>
      <w:r w:rsidR="005A6D02">
        <w:tab/>
        <w:t>24</w:t>
      </w:r>
      <w:r w:rsidR="005A6D02">
        <w:tab/>
        <w:t>29</w:t>
      </w:r>
      <w:r w:rsidR="005A6D02">
        <w:tab/>
        <w:t>20</w:t>
      </w:r>
      <w:r w:rsidR="005A6D02">
        <w:tab/>
        <w:t>16</w:t>
      </w:r>
      <w:r w:rsidR="005A6D02">
        <w:tab/>
        <w:t>17</w:t>
      </w:r>
      <w:r w:rsidR="005A6D02">
        <w:tab/>
        <w:t>22</w:t>
      </w:r>
      <w:r w:rsidR="005A6D02">
        <w:tab/>
        <w:t>8</w:t>
      </w:r>
      <w:r w:rsidR="005A6D02">
        <w:tab/>
        <w:t>5</w:t>
      </w:r>
      <w:r w:rsidR="005A6D02">
        <w:tab/>
        <w:t>33</w:t>
      </w:r>
      <w:r w:rsidR="005A6D02">
        <w:tab/>
        <w:t>28</w:t>
      </w:r>
    </w:p>
    <w:p w14:paraId="3521B737" w14:textId="4B2ADF42" w:rsidR="005A6D02" w:rsidRDefault="00C030D6" w:rsidP="00C030D6">
      <w:pPr>
        <w:keepNext/>
        <w:ind w:hanging="1021"/>
      </w:pPr>
      <w:r>
        <w:tab/>
      </w:r>
      <w:r w:rsidR="005A6D02">
        <w:tab/>
        <w:t>20</w:t>
      </w:r>
      <w:r w:rsidR="005A6D02">
        <w:tab/>
        <w:t>19</w:t>
      </w:r>
      <w:r w:rsidR="005A6D02">
        <w:tab/>
        <w:t>6</w:t>
      </w:r>
      <w:r w:rsidR="005A6D02">
        <w:tab/>
        <w:t>3</w:t>
      </w:r>
      <w:r w:rsidR="005A6D02">
        <w:tab/>
        <w:t>8</w:t>
      </w:r>
      <w:r w:rsidR="005A6D02">
        <w:tab/>
        <w:t>15</w:t>
      </w:r>
      <w:r w:rsidR="005A6D02">
        <w:tab/>
        <w:t>24</w:t>
      </w:r>
      <w:r w:rsidR="005A6D02">
        <w:tab/>
        <w:t>7</w:t>
      </w:r>
      <w:r w:rsidR="005A6D02">
        <w:tab/>
        <w:t>6</w:t>
      </w:r>
      <w:r w:rsidR="005A6D02">
        <w:tab/>
        <w:t>28</w:t>
      </w:r>
    </w:p>
    <w:p w14:paraId="697E8EC5" w14:textId="46C3BFD7" w:rsidR="005A6D02" w:rsidRDefault="00C030D6" w:rsidP="00C030D6">
      <w:pPr>
        <w:keepNext/>
        <w:ind w:hanging="1021"/>
      </w:pPr>
      <w:r>
        <w:tab/>
      </w:r>
      <w:r w:rsidR="005A6D02">
        <w:tab/>
        <w:t>16</w:t>
      </w:r>
      <w:r w:rsidR="005A6D02">
        <w:tab/>
        <w:t>28</w:t>
      </w:r>
      <w:r w:rsidR="005A6D02">
        <w:tab/>
        <w:t>34</w:t>
      </w:r>
      <w:r w:rsidR="005A6D02">
        <w:tab/>
        <w:t>17</w:t>
      </w:r>
      <w:r w:rsidR="005A6D02">
        <w:tab/>
        <w:t>3</w:t>
      </w:r>
      <w:r w:rsidR="005A6D02">
        <w:tab/>
        <w:t>39</w:t>
      </w:r>
      <w:r w:rsidR="005A6D02">
        <w:tab/>
        <w:t>24</w:t>
      </w:r>
      <w:r w:rsidR="005A6D02">
        <w:tab/>
        <w:t>12</w:t>
      </w:r>
      <w:r w:rsidR="005A6D02">
        <w:tab/>
        <w:t>27</w:t>
      </w:r>
      <w:r w:rsidR="005A6D02">
        <w:tab/>
        <w:t>28</w:t>
      </w:r>
    </w:p>
    <w:p w14:paraId="37381AF2" w14:textId="77777777" w:rsidR="005A6D02" w:rsidRDefault="005A6D02" w:rsidP="00C030D6">
      <w:pPr>
        <w:pStyle w:val="Pquestiontextmcqoptions"/>
        <w:keepNext/>
        <w:ind w:hanging="1021"/>
      </w:pPr>
    </w:p>
    <w:p w14:paraId="5F07CE21" w14:textId="77777777" w:rsidR="00832120" w:rsidRDefault="00832120" w:rsidP="00C030D6">
      <w:pPr>
        <w:pStyle w:val="Pquestiontextmcqoptions"/>
        <w:keepNext/>
        <w:ind w:hanging="1021"/>
      </w:pPr>
    </w:p>
    <w:p w14:paraId="497BAF50" w14:textId="77777777" w:rsidR="00832120" w:rsidRDefault="00832120" w:rsidP="00C030D6">
      <w:pPr>
        <w:pStyle w:val="Pquestiontextmcqoptions"/>
        <w:keepNext/>
        <w:ind w:hanging="1021"/>
      </w:pPr>
    </w:p>
    <w:p w14:paraId="29017C69" w14:textId="77777777" w:rsidR="00832120" w:rsidRDefault="00832120" w:rsidP="00C030D6">
      <w:pPr>
        <w:pStyle w:val="Pquestiontextmcqoptions"/>
        <w:ind w:hanging="1021"/>
      </w:pPr>
    </w:p>
    <w:p w14:paraId="2824468B" w14:textId="77777777" w:rsidR="005E1242" w:rsidRDefault="005E1242" w:rsidP="00C030D6">
      <w:pPr>
        <w:pStyle w:val="Pquestiontextmcqoptions"/>
        <w:ind w:hanging="1021"/>
      </w:pPr>
    </w:p>
    <w:p w14:paraId="1220D0A9" w14:textId="77777777" w:rsidR="00E26235" w:rsidRDefault="00E26235" w:rsidP="00C030D6">
      <w:pPr>
        <w:pStyle w:val="Pquestiontextmcqoptions"/>
        <w:ind w:hanging="1021"/>
      </w:pPr>
    </w:p>
    <w:p w14:paraId="0FF19081" w14:textId="77777777" w:rsidR="00E26235" w:rsidRDefault="00E26235" w:rsidP="00C030D6">
      <w:pPr>
        <w:pStyle w:val="Pquestiontextmcqoptions"/>
        <w:ind w:hanging="1021"/>
      </w:pPr>
    </w:p>
    <w:p w14:paraId="414165AD" w14:textId="77777777" w:rsidR="00E26235" w:rsidRDefault="00E26235" w:rsidP="00C030D6">
      <w:pPr>
        <w:pStyle w:val="Pquestiontextmcqoptions"/>
        <w:ind w:hanging="1021"/>
      </w:pPr>
    </w:p>
    <w:p w14:paraId="7E6E87A8" w14:textId="26CA4763" w:rsidR="005A6D02" w:rsidRDefault="00C030D6" w:rsidP="00C030D6">
      <w:pPr>
        <w:pStyle w:val="Pquestiontextpartsa"/>
        <w:ind w:hanging="1021"/>
      </w:pPr>
      <w:r>
        <w:rPr>
          <w:highlight w:val="lightGray"/>
        </w:rPr>
        <w:t>[10A]</w:t>
      </w:r>
      <w:r w:rsidRPr="000A6A45">
        <w:rPr>
          <w:rStyle w:val="Cquestionpartlabelbold"/>
        </w:rPr>
        <w:t xml:space="preserve"> </w:t>
      </w:r>
      <w:r>
        <w:rPr>
          <w:rStyle w:val="Cquestionpartlabelbold"/>
        </w:rPr>
        <w:t xml:space="preserve"> </w:t>
      </w:r>
      <w:r w:rsidR="005A6D02" w:rsidRPr="000A6A45">
        <w:rPr>
          <w:rStyle w:val="Cquestionpartlabelbold"/>
        </w:rPr>
        <w:t>(g)</w:t>
      </w:r>
      <w:r w:rsidR="005A6D02">
        <w:tab/>
        <w:t>Find the sample means and standard deviations.</w:t>
      </w:r>
    </w:p>
    <w:p w14:paraId="71573EC0" w14:textId="77777777" w:rsidR="005A6D02" w:rsidRDefault="005A6D02" w:rsidP="00C030D6">
      <w:pPr>
        <w:pStyle w:val="Pquestiontextpartsa"/>
        <w:ind w:hanging="1021"/>
      </w:pPr>
    </w:p>
    <w:p w14:paraId="02B98BD1" w14:textId="77777777" w:rsidR="00147B00" w:rsidRDefault="00147B00" w:rsidP="00C030D6">
      <w:pPr>
        <w:pStyle w:val="Pquestiontextpartsa"/>
        <w:ind w:hanging="1021"/>
      </w:pPr>
    </w:p>
    <w:p w14:paraId="23357B1D" w14:textId="77777777" w:rsidR="00147B00" w:rsidRDefault="00147B00" w:rsidP="00C030D6">
      <w:pPr>
        <w:pStyle w:val="Pquestiontextpartsa"/>
        <w:ind w:hanging="1021"/>
      </w:pPr>
    </w:p>
    <w:p w14:paraId="55C0C521" w14:textId="77777777" w:rsidR="00147B00" w:rsidRDefault="00147B00" w:rsidP="00C030D6">
      <w:pPr>
        <w:pStyle w:val="Pquestiontextpartsa"/>
        <w:ind w:hanging="1021"/>
      </w:pPr>
    </w:p>
    <w:p w14:paraId="5F57594E" w14:textId="77777777" w:rsidR="00147B00" w:rsidRDefault="00147B00" w:rsidP="00C030D6">
      <w:pPr>
        <w:pStyle w:val="Pquestiontextpartsa"/>
        <w:ind w:hanging="1021"/>
      </w:pPr>
    </w:p>
    <w:p w14:paraId="12B30B08" w14:textId="77777777" w:rsidR="005E1242" w:rsidRDefault="005E1242" w:rsidP="00C030D6">
      <w:pPr>
        <w:pStyle w:val="Pquestiontextpartsa"/>
        <w:ind w:hanging="1021"/>
      </w:pPr>
    </w:p>
    <w:p w14:paraId="3509E8C4" w14:textId="77777777" w:rsidR="00147B00" w:rsidRDefault="00147B00" w:rsidP="00C030D6">
      <w:pPr>
        <w:pStyle w:val="Pquestiontextpartsa"/>
        <w:ind w:hanging="1021"/>
      </w:pPr>
    </w:p>
    <w:p w14:paraId="528BBC49" w14:textId="3921775C" w:rsidR="005A6D02" w:rsidRDefault="00C030D6" w:rsidP="00C030D6">
      <w:pPr>
        <w:pStyle w:val="Pquestiontextpartsa"/>
        <w:ind w:hanging="1021"/>
      </w:pPr>
      <w:r>
        <w:rPr>
          <w:highlight w:val="lightGray"/>
        </w:rPr>
        <w:t>[10A]</w:t>
      </w:r>
      <w:r w:rsidRPr="000A6A45">
        <w:rPr>
          <w:rStyle w:val="Cquestionpartlabelbold"/>
        </w:rPr>
        <w:t xml:space="preserve"> </w:t>
      </w:r>
      <w:r>
        <w:rPr>
          <w:rStyle w:val="Cquestionpartlabelbold"/>
        </w:rPr>
        <w:t xml:space="preserve"> </w:t>
      </w:r>
      <w:r w:rsidR="005A6D02" w:rsidRPr="000A6A45">
        <w:rPr>
          <w:rStyle w:val="Cquestionpartlabelbold"/>
        </w:rPr>
        <w:t>(h)</w:t>
      </w:r>
      <w:r w:rsidR="005A6D02">
        <w:tab/>
        <w:t>Use dot plots to display the distribution of sample statistics about the population statistics.</w:t>
      </w:r>
    </w:p>
    <w:p w14:paraId="5C084280" w14:textId="77777777" w:rsidR="00147B00" w:rsidRDefault="00147B00" w:rsidP="00C030D6">
      <w:pPr>
        <w:pStyle w:val="Pquestiontextpartsa"/>
        <w:ind w:hanging="1021"/>
      </w:pPr>
    </w:p>
    <w:p w14:paraId="51984477" w14:textId="77777777" w:rsidR="00147B00" w:rsidRDefault="00147B00" w:rsidP="00C030D6">
      <w:pPr>
        <w:pStyle w:val="Pquestiontextpartsa"/>
        <w:ind w:hanging="1021"/>
      </w:pPr>
    </w:p>
    <w:p w14:paraId="598763F8" w14:textId="77777777" w:rsidR="00147B00" w:rsidRDefault="00147B00" w:rsidP="00C030D6">
      <w:pPr>
        <w:pStyle w:val="Pquestiontextpartsa"/>
        <w:ind w:hanging="1021"/>
      </w:pPr>
    </w:p>
    <w:p w14:paraId="797B078C" w14:textId="77777777" w:rsidR="00147B00" w:rsidRDefault="00147B00" w:rsidP="00C030D6">
      <w:pPr>
        <w:pStyle w:val="Pquestiontextpartsa"/>
        <w:ind w:hanging="1021"/>
      </w:pPr>
    </w:p>
    <w:p w14:paraId="6F2F6619" w14:textId="77777777" w:rsidR="00F826AD" w:rsidRDefault="00F826AD" w:rsidP="005A6D02">
      <w:pPr>
        <w:pStyle w:val="Pquestiontextpartsa"/>
      </w:pPr>
    </w:p>
    <w:p w14:paraId="6CCC6F41" w14:textId="77777777" w:rsidR="00147B00" w:rsidRDefault="00147B00" w:rsidP="005A6D02">
      <w:pPr>
        <w:pStyle w:val="Pquestiontextpartsa"/>
      </w:pPr>
    </w:p>
    <w:p w14:paraId="55C32A10" w14:textId="77777777" w:rsidR="005A6D02" w:rsidRDefault="005A6D02" w:rsidP="005A6D02">
      <w:pPr>
        <w:pStyle w:val="Psectionresults"/>
      </w:pPr>
    </w:p>
    <w:p w14:paraId="7A29F93B" w14:textId="77777777" w:rsidR="005E1242" w:rsidRDefault="005E1242" w:rsidP="005A6D02">
      <w:pPr>
        <w:pStyle w:val="Psectionresults"/>
      </w:pPr>
    </w:p>
    <w:p w14:paraId="3B319715" w14:textId="77777777" w:rsidR="005A6D02" w:rsidRDefault="005A6D02" w:rsidP="005E1242">
      <w:pPr>
        <w:pStyle w:val="Psectionresults"/>
        <w:spacing w:before="240"/>
      </w:pPr>
      <w:r>
        <w:t>Extended answer results: ___ / 60</w:t>
      </w:r>
    </w:p>
    <w:p w14:paraId="787DD059" w14:textId="34C98137" w:rsidR="005A6D02" w:rsidRDefault="005A6D02" w:rsidP="005E1242">
      <w:pPr>
        <w:pStyle w:val="Psectionresults"/>
        <w:spacing w:before="240"/>
      </w:pPr>
      <w:r>
        <w:t xml:space="preserve">TOTAL test results: ___ / </w:t>
      </w:r>
      <w:r w:rsidR="002B6E90">
        <w:t>110</w:t>
      </w:r>
    </w:p>
    <w:sectPr w:rsidR="005A6D02" w:rsidSect="00EA4609">
      <w:headerReference w:type="default" r:id="rId30"/>
      <w:footerReference w:type="default" r:id="rId31"/>
      <w:headerReference w:type="first" r:id="rId32"/>
      <w:footerReference w:type="first" r:id="rId33"/>
      <w:pgSz w:w="11906" w:h="16838" w:code="9"/>
      <w:pgMar w:top="1134" w:right="1021" w:bottom="1134" w:left="102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87726C" w14:textId="77777777" w:rsidR="003613DF" w:rsidRDefault="003613DF" w:rsidP="00B91E57">
      <w:r>
        <w:separator/>
      </w:r>
    </w:p>
  </w:endnote>
  <w:endnote w:type="continuationSeparator" w:id="0">
    <w:p w14:paraId="576CD705" w14:textId="77777777" w:rsidR="003613DF" w:rsidRDefault="003613DF" w:rsidP="00B91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3DA7AB" w14:textId="77777777" w:rsidR="00AA7ED5" w:rsidRDefault="00AA7ED5" w:rsidP="00B91E57">
    <w:pPr>
      <w:pStyle w:val="Pfootertext"/>
    </w:pPr>
  </w:p>
  <w:p w14:paraId="22561E85" w14:textId="77777777" w:rsidR="00B91E57" w:rsidRPr="00B91E57" w:rsidRDefault="00B91E57" w:rsidP="00B91E57">
    <w:pPr>
      <w:pStyle w:val="Pfootertext"/>
      <w:rPr>
        <w:rStyle w:val="Cpagenumber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</w:r>
    <w:r w:rsidR="00AA7ED5"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5E1242">
      <w:rPr>
        <w:noProof/>
      </w:rPr>
      <w:t>2</w:t>
    </w:r>
    <w:r w:rsidRPr="00AA7ED5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1A5ACB" w14:textId="77777777" w:rsidR="00A8741D" w:rsidRDefault="00A8741D" w:rsidP="00A8741D">
    <w:pPr>
      <w:pStyle w:val="Pfootertext"/>
    </w:pPr>
  </w:p>
  <w:p w14:paraId="6719F6FC" w14:textId="77777777" w:rsidR="00A8741D" w:rsidRPr="00A8741D" w:rsidRDefault="00A8741D" w:rsidP="00A8741D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5E1242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901796" w14:textId="77777777" w:rsidR="003613DF" w:rsidRDefault="003613DF" w:rsidP="00B91E57">
      <w:r>
        <w:separator/>
      </w:r>
    </w:p>
  </w:footnote>
  <w:footnote w:type="continuationSeparator" w:id="0">
    <w:p w14:paraId="5BD678BD" w14:textId="77777777" w:rsidR="003613DF" w:rsidRDefault="003613DF" w:rsidP="00B91E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D3EED1" w14:textId="5563F8E4" w:rsidR="00AA7ED5" w:rsidRPr="00B91E57" w:rsidRDefault="00C030D6" w:rsidP="00BD21CF">
    <w:pPr>
      <w:pStyle w:val="Pheadertext"/>
    </w:pPr>
    <w:r>
      <w:t>Pearson Mathematics</w:t>
    </w:r>
    <w:r w:rsidR="00BD21CF">
      <w:t xml:space="preserve"> 10–10A </w:t>
    </w:r>
    <w:r>
      <w:t xml:space="preserve">  </w:t>
    </w:r>
    <w:r w:rsidR="00BD21CF">
      <w:t xml:space="preserve">Statistics </w:t>
    </w:r>
    <w:r>
      <w:t xml:space="preserve">— </w:t>
    </w:r>
    <w:r w:rsidR="00BD21CF" w:rsidRPr="00F85EEB">
      <w:t>Test</w:t>
    </w:r>
    <w:r w:rsidR="00BD21CF" w:rsidRPr="00BD21CF">
      <w:t xml:space="preserve"> </w:t>
    </w:r>
    <w:r w:rsidR="005A6D02">
      <w:t>C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A39D6D" w14:textId="62DA4348" w:rsidR="00A8741D" w:rsidRDefault="00C030D6" w:rsidP="00A8741D">
    <w:pPr>
      <w:pStyle w:val="Pheadertext"/>
    </w:pPr>
    <w:r>
      <w:t xml:space="preserve">Pearson Mathematics </w:t>
    </w:r>
    <w:r w:rsidR="00990083">
      <w:t>10–10A</w:t>
    </w:r>
    <w:r w:rsidR="00A8741D">
      <w:tab/>
      <w:t xml:space="preserve">Name: </w:t>
    </w:r>
    <w:r w:rsidR="00A8741D">
      <w:tab/>
    </w:r>
  </w:p>
  <w:p w14:paraId="31DB32F8" w14:textId="40A5AD5A" w:rsidR="00A8741D" w:rsidRPr="00A8741D" w:rsidRDefault="00C030D6" w:rsidP="00A8741D">
    <w:pPr>
      <w:pStyle w:val="Pheadertext"/>
    </w:pPr>
    <w:r>
      <w:t xml:space="preserve">Statistics </w:t>
    </w:r>
    <w:r>
      <w:t xml:space="preserve">— </w:t>
    </w:r>
    <w:r w:rsidRPr="00F85EEB">
      <w:t>Test</w:t>
    </w:r>
    <w:r w:rsidRPr="00BD21CF">
      <w:t xml:space="preserve"> </w:t>
    </w:r>
    <w:r>
      <w:t>C</w:t>
    </w:r>
    <w:r w:rsidR="00A8741D">
      <w:tab/>
      <w:t xml:space="preserve">Class: </w:t>
    </w:r>
    <w:r w:rsidR="00A8741D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0B339C"/>
    <w:multiLevelType w:val="hybridMultilevel"/>
    <w:tmpl w:val="5A945C36"/>
    <w:lvl w:ilvl="0" w:tplc="0C09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Wingdings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Wingdings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Wingdings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">
    <w:nsid w:val="34AB3CC5"/>
    <w:multiLevelType w:val="hybridMultilevel"/>
    <w:tmpl w:val="D5024A28"/>
    <w:lvl w:ilvl="0" w:tplc="5E7C362E">
      <w:start w:val="1"/>
      <w:numFmt w:val="bullet"/>
      <w:pStyle w:val="Pdo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DB64003"/>
    <w:multiLevelType w:val="hybridMultilevel"/>
    <w:tmpl w:val="FB30E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0F427D"/>
    <w:multiLevelType w:val="hybridMultilevel"/>
    <w:tmpl w:val="CA442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7B34A8"/>
    <w:multiLevelType w:val="hybridMultilevel"/>
    <w:tmpl w:val="456CB728"/>
    <w:lvl w:ilvl="0" w:tplc="053C31D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1E93AE2"/>
    <w:multiLevelType w:val="hybridMultilevel"/>
    <w:tmpl w:val="72EEB17E"/>
    <w:lvl w:ilvl="0" w:tplc="04B8745C">
      <w:start w:val="10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E57"/>
    <w:rsid w:val="000135C2"/>
    <w:rsid w:val="00017D54"/>
    <w:rsid w:val="0003306F"/>
    <w:rsid w:val="000337AE"/>
    <w:rsid w:val="00033C5C"/>
    <w:rsid w:val="000407AC"/>
    <w:rsid w:val="00040B63"/>
    <w:rsid w:val="00052D5F"/>
    <w:rsid w:val="00057492"/>
    <w:rsid w:val="00062A9B"/>
    <w:rsid w:val="00062B27"/>
    <w:rsid w:val="00064993"/>
    <w:rsid w:val="00066722"/>
    <w:rsid w:val="00072358"/>
    <w:rsid w:val="00076BF9"/>
    <w:rsid w:val="00082AD0"/>
    <w:rsid w:val="00085DBB"/>
    <w:rsid w:val="00090B15"/>
    <w:rsid w:val="00094B98"/>
    <w:rsid w:val="000A6A45"/>
    <w:rsid w:val="000B2853"/>
    <w:rsid w:val="000C4CB1"/>
    <w:rsid w:val="000C6C56"/>
    <w:rsid w:val="000F2B0F"/>
    <w:rsid w:val="000F52E2"/>
    <w:rsid w:val="000F7BC8"/>
    <w:rsid w:val="00114E72"/>
    <w:rsid w:val="001157AA"/>
    <w:rsid w:val="00117614"/>
    <w:rsid w:val="00121EAB"/>
    <w:rsid w:val="001249D4"/>
    <w:rsid w:val="0012595A"/>
    <w:rsid w:val="00133398"/>
    <w:rsid w:val="00133D92"/>
    <w:rsid w:val="0013490A"/>
    <w:rsid w:val="00134EC5"/>
    <w:rsid w:val="00136289"/>
    <w:rsid w:val="00140686"/>
    <w:rsid w:val="00147B00"/>
    <w:rsid w:val="00153C7C"/>
    <w:rsid w:val="001605F8"/>
    <w:rsid w:val="00160C54"/>
    <w:rsid w:val="00180D86"/>
    <w:rsid w:val="001A169C"/>
    <w:rsid w:val="001B433F"/>
    <w:rsid w:val="001C1E41"/>
    <w:rsid w:val="001C4DB3"/>
    <w:rsid w:val="001C5D52"/>
    <w:rsid w:val="001F3755"/>
    <w:rsid w:val="001F3D5E"/>
    <w:rsid w:val="001F5347"/>
    <w:rsid w:val="00205882"/>
    <w:rsid w:val="00205ABB"/>
    <w:rsid w:val="00223001"/>
    <w:rsid w:val="00225E2E"/>
    <w:rsid w:val="002509BC"/>
    <w:rsid w:val="00261162"/>
    <w:rsid w:val="002635BA"/>
    <w:rsid w:val="00271289"/>
    <w:rsid w:val="00274CEB"/>
    <w:rsid w:val="0029660A"/>
    <w:rsid w:val="0029665F"/>
    <w:rsid w:val="002A1C8B"/>
    <w:rsid w:val="002A61AB"/>
    <w:rsid w:val="002B6E90"/>
    <w:rsid w:val="002C0D5B"/>
    <w:rsid w:val="002C3C99"/>
    <w:rsid w:val="002C5286"/>
    <w:rsid w:val="002D2E83"/>
    <w:rsid w:val="002E0784"/>
    <w:rsid w:val="002E154B"/>
    <w:rsid w:val="002E6538"/>
    <w:rsid w:val="002F2539"/>
    <w:rsid w:val="002F61BA"/>
    <w:rsid w:val="00307A48"/>
    <w:rsid w:val="00307F32"/>
    <w:rsid w:val="00312848"/>
    <w:rsid w:val="00313650"/>
    <w:rsid w:val="00314F01"/>
    <w:rsid w:val="00320DB2"/>
    <w:rsid w:val="00323197"/>
    <w:rsid w:val="00323AB7"/>
    <w:rsid w:val="003267C4"/>
    <w:rsid w:val="00334607"/>
    <w:rsid w:val="00335B72"/>
    <w:rsid w:val="00345684"/>
    <w:rsid w:val="003613DF"/>
    <w:rsid w:val="003618B8"/>
    <w:rsid w:val="003624C0"/>
    <w:rsid w:val="00363DAC"/>
    <w:rsid w:val="003649A6"/>
    <w:rsid w:val="003654B2"/>
    <w:rsid w:val="0036586D"/>
    <w:rsid w:val="00365A08"/>
    <w:rsid w:val="00374306"/>
    <w:rsid w:val="003764AC"/>
    <w:rsid w:val="00376745"/>
    <w:rsid w:val="0039270F"/>
    <w:rsid w:val="00393ADE"/>
    <w:rsid w:val="003A0FEB"/>
    <w:rsid w:val="003A6EA1"/>
    <w:rsid w:val="003B3BBF"/>
    <w:rsid w:val="003C1799"/>
    <w:rsid w:val="003C445D"/>
    <w:rsid w:val="003D1336"/>
    <w:rsid w:val="003E3349"/>
    <w:rsid w:val="003E7772"/>
    <w:rsid w:val="003F1E31"/>
    <w:rsid w:val="00401569"/>
    <w:rsid w:val="00402757"/>
    <w:rsid w:val="004059F7"/>
    <w:rsid w:val="004066D1"/>
    <w:rsid w:val="00412093"/>
    <w:rsid w:val="00413A15"/>
    <w:rsid w:val="004161B6"/>
    <w:rsid w:val="00416E3E"/>
    <w:rsid w:val="00420B07"/>
    <w:rsid w:val="00425453"/>
    <w:rsid w:val="004317B7"/>
    <w:rsid w:val="0043227F"/>
    <w:rsid w:val="00434493"/>
    <w:rsid w:val="00452041"/>
    <w:rsid w:val="00456CE0"/>
    <w:rsid w:val="00457310"/>
    <w:rsid w:val="0046226B"/>
    <w:rsid w:val="00464A71"/>
    <w:rsid w:val="00472CCA"/>
    <w:rsid w:val="004808F3"/>
    <w:rsid w:val="0048344D"/>
    <w:rsid w:val="00485A37"/>
    <w:rsid w:val="00491D4C"/>
    <w:rsid w:val="004A1C99"/>
    <w:rsid w:val="004A47A0"/>
    <w:rsid w:val="004A5DD5"/>
    <w:rsid w:val="004C23FF"/>
    <w:rsid w:val="004C5E1E"/>
    <w:rsid w:val="004D01B5"/>
    <w:rsid w:val="004D24DE"/>
    <w:rsid w:val="004D3645"/>
    <w:rsid w:val="004F03F0"/>
    <w:rsid w:val="004F5309"/>
    <w:rsid w:val="004F5839"/>
    <w:rsid w:val="004F59F5"/>
    <w:rsid w:val="005067E7"/>
    <w:rsid w:val="00506F94"/>
    <w:rsid w:val="00513A73"/>
    <w:rsid w:val="0052478A"/>
    <w:rsid w:val="0052656A"/>
    <w:rsid w:val="00530D78"/>
    <w:rsid w:val="00531233"/>
    <w:rsid w:val="00542F56"/>
    <w:rsid w:val="00554ECF"/>
    <w:rsid w:val="00561C8E"/>
    <w:rsid w:val="00564139"/>
    <w:rsid w:val="005644F4"/>
    <w:rsid w:val="00565776"/>
    <w:rsid w:val="005665F4"/>
    <w:rsid w:val="00567CE7"/>
    <w:rsid w:val="00567FA2"/>
    <w:rsid w:val="00571F02"/>
    <w:rsid w:val="0057703D"/>
    <w:rsid w:val="00582501"/>
    <w:rsid w:val="00582BD5"/>
    <w:rsid w:val="00583D63"/>
    <w:rsid w:val="0059291C"/>
    <w:rsid w:val="005931FE"/>
    <w:rsid w:val="005A07A0"/>
    <w:rsid w:val="005A6C19"/>
    <w:rsid w:val="005A6D02"/>
    <w:rsid w:val="005B21E2"/>
    <w:rsid w:val="005B5208"/>
    <w:rsid w:val="005C1799"/>
    <w:rsid w:val="005C2DB7"/>
    <w:rsid w:val="005C4DC3"/>
    <w:rsid w:val="005C6EE5"/>
    <w:rsid w:val="005E1242"/>
    <w:rsid w:val="005F62C6"/>
    <w:rsid w:val="00604D55"/>
    <w:rsid w:val="00606690"/>
    <w:rsid w:val="0060765D"/>
    <w:rsid w:val="00607F60"/>
    <w:rsid w:val="00617BEA"/>
    <w:rsid w:val="006202C9"/>
    <w:rsid w:val="006315DD"/>
    <w:rsid w:val="0063534E"/>
    <w:rsid w:val="0063637B"/>
    <w:rsid w:val="006531AE"/>
    <w:rsid w:val="00665AA1"/>
    <w:rsid w:val="0066782B"/>
    <w:rsid w:val="006B2DF9"/>
    <w:rsid w:val="006C0123"/>
    <w:rsid w:val="006C4B2F"/>
    <w:rsid w:val="006D2264"/>
    <w:rsid w:val="006D6A33"/>
    <w:rsid w:val="006D6A60"/>
    <w:rsid w:val="006D6B75"/>
    <w:rsid w:val="006E0E75"/>
    <w:rsid w:val="006E17FC"/>
    <w:rsid w:val="006E28FE"/>
    <w:rsid w:val="006E6CBD"/>
    <w:rsid w:val="006E7B52"/>
    <w:rsid w:val="006F2BB6"/>
    <w:rsid w:val="006F48EB"/>
    <w:rsid w:val="007027ED"/>
    <w:rsid w:val="0070464D"/>
    <w:rsid w:val="00713EAF"/>
    <w:rsid w:val="00715815"/>
    <w:rsid w:val="00722B45"/>
    <w:rsid w:val="007313E8"/>
    <w:rsid w:val="00732B3C"/>
    <w:rsid w:val="007701CE"/>
    <w:rsid w:val="007721B9"/>
    <w:rsid w:val="00775F8D"/>
    <w:rsid w:val="00781345"/>
    <w:rsid w:val="00794703"/>
    <w:rsid w:val="00796A94"/>
    <w:rsid w:val="007A1A60"/>
    <w:rsid w:val="007B7545"/>
    <w:rsid w:val="007C05E1"/>
    <w:rsid w:val="007D4058"/>
    <w:rsid w:val="00814B1B"/>
    <w:rsid w:val="00817AEB"/>
    <w:rsid w:val="008226DD"/>
    <w:rsid w:val="00823BB8"/>
    <w:rsid w:val="008266C5"/>
    <w:rsid w:val="00832120"/>
    <w:rsid w:val="00842378"/>
    <w:rsid w:val="008453BA"/>
    <w:rsid w:val="00851029"/>
    <w:rsid w:val="0085608B"/>
    <w:rsid w:val="008608D9"/>
    <w:rsid w:val="00861454"/>
    <w:rsid w:val="00872A57"/>
    <w:rsid w:val="00883D65"/>
    <w:rsid w:val="0088692E"/>
    <w:rsid w:val="00887F5C"/>
    <w:rsid w:val="008A06F7"/>
    <w:rsid w:val="008A2708"/>
    <w:rsid w:val="008B30AE"/>
    <w:rsid w:val="008B5DC2"/>
    <w:rsid w:val="008C44CE"/>
    <w:rsid w:val="008D3D76"/>
    <w:rsid w:val="008D3E39"/>
    <w:rsid w:val="008D6D78"/>
    <w:rsid w:val="008E1DF1"/>
    <w:rsid w:val="008E3A48"/>
    <w:rsid w:val="008E47DC"/>
    <w:rsid w:val="008F0DDC"/>
    <w:rsid w:val="008F0EC6"/>
    <w:rsid w:val="00901690"/>
    <w:rsid w:val="009023C1"/>
    <w:rsid w:val="00905F68"/>
    <w:rsid w:val="00913906"/>
    <w:rsid w:val="0091733C"/>
    <w:rsid w:val="009207BA"/>
    <w:rsid w:val="0092625F"/>
    <w:rsid w:val="009303E1"/>
    <w:rsid w:val="00934CAB"/>
    <w:rsid w:val="00935B41"/>
    <w:rsid w:val="0093734D"/>
    <w:rsid w:val="009437F9"/>
    <w:rsid w:val="009461B8"/>
    <w:rsid w:val="00950FFA"/>
    <w:rsid w:val="0096101E"/>
    <w:rsid w:val="00962392"/>
    <w:rsid w:val="00971C28"/>
    <w:rsid w:val="009841D7"/>
    <w:rsid w:val="0098662B"/>
    <w:rsid w:val="00987804"/>
    <w:rsid w:val="00990083"/>
    <w:rsid w:val="00990107"/>
    <w:rsid w:val="009A776D"/>
    <w:rsid w:val="009C1F04"/>
    <w:rsid w:val="009C3377"/>
    <w:rsid w:val="009D03D9"/>
    <w:rsid w:val="009D17C4"/>
    <w:rsid w:val="009F2FC5"/>
    <w:rsid w:val="00A215AF"/>
    <w:rsid w:val="00A23D25"/>
    <w:rsid w:val="00A35659"/>
    <w:rsid w:val="00A37631"/>
    <w:rsid w:val="00A450C7"/>
    <w:rsid w:val="00A5299B"/>
    <w:rsid w:val="00A609BB"/>
    <w:rsid w:val="00A61D4A"/>
    <w:rsid w:val="00A66E55"/>
    <w:rsid w:val="00A74962"/>
    <w:rsid w:val="00A807EE"/>
    <w:rsid w:val="00A822F0"/>
    <w:rsid w:val="00A82F47"/>
    <w:rsid w:val="00A8741D"/>
    <w:rsid w:val="00A92695"/>
    <w:rsid w:val="00A96CBC"/>
    <w:rsid w:val="00AA25D9"/>
    <w:rsid w:val="00AA7ED5"/>
    <w:rsid w:val="00AB1640"/>
    <w:rsid w:val="00AD2442"/>
    <w:rsid w:val="00AD4FD5"/>
    <w:rsid w:val="00AE3D80"/>
    <w:rsid w:val="00AF0F2C"/>
    <w:rsid w:val="00AF5384"/>
    <w:rsid w:val="00B06FD9"/>
    <w:rsid w:val="00B1035C"/>
    <w:rsid w:val="00B11C16"/>
    <w:rsid w:val="00B12113"/>
    <w:rsid w:val="00B13718"/>
    <w:rsid w:val="00B17DA5"/>
    <w:rsid w:val="00B21E3E"/>
    <w:rsid w:val="00B228A7"/>
    <w:rsid w:val="00B22B70"/>
    <w:rsid w:val="00B25421"/>
    <w:rsid w:val="00B31E6A"/>
    <w:rsid w:val="00B31F45"/>
    <w:rsid w:val="00B32D92"/>
    <w:rsid w:val="00B40BA4"/>
    <w:rsid w:val="00B46721"/>
    <w:rsid w:val="00B632C3"/>
    <w:rsid w:val="00B6363F"/>
    <w:rsid w:val="00B63D7A"/>
    <w:rsid w:val="00B6458B"/>
    <w:rsid w:val="00B73321"/>
    <w:rsid w:val="00B80E51"/>
    <w:rsid w:val="00B80E6D"/>
    <w:rsid w:val="00B86D7F"/>
    <w:rsid w:val="00B91091"/>
    <w:rsid w:val="00B91E57"/>
    <w:rsid w:val="00BB1E73"/>
    <w:rsid w:val="00BB3052"/>
    <w:rsid w:val="00BB572C"/>
    <w:rsid w:val="00BB745A"/>
    <w:rsid w:val="00BB7A96"/>
    <w:rsid w:val="00BC28AD"/>
    <w:rsid w:val="00BC4247"/>
    <w:rsid w:val="00BD08D5"/>
    <w:rsid w:val="00BD21CF"/>
    <w:rsid w:val="00BE460F"/>
    <w:rsid w:val="00BF14C7"/>
    <w:rsid w:val="00BF58C2"/>
    <w:rsid w:val="00BF678B"/>
    <w:rsid w:val="00C030D6"/>
    <w:rsid w:val="00C10D76"/>
    <w:rsid w:val="00C13F88"/>
    <w:rsid w:val="00C15226"/>
    <w:rsid w:val="00C163CD"/>
    <w:rsid w:val="00C166E6"/>
    <w:rsid w:val="00C1714A"/>
    <w:rsid w:val="00C227ED"/>
    <w:rsid w:val="00C35BBD"/>
    <w:rsid w:val="00C41B73"/>
    <w:rsid w:val="00C43AF8"/>
    <w:rsid w:val="00C5054A"/>
    <w:rsid w:val="00C50C69"/>
    <w:rsid w:val="00C51718"/>
    <w:rsid w:val="00C522B4"/>
    <w:rsid w:val="00C55F12"/>
    <w:rsid w:val="00C56D83"/>
    <w:rsid w:val="00C75F4E"/>
    <w:rsid w:val="00C87FAE"/>
    <w:rsid w:val="00C9254A"/>
    <w:rsid w:val="00CB3D6D"/>
    <w:rsid w:val="00CC0D68"/>
    <w:rsid w:val="00CC7D1F"/>
    <w:rsid w:val="00CD00EA"/>
    <w:rsid w:val="00CE2DDA"/>
    <w:rsid w:val="00CE419D"/>
    <w:rsid w:val="00CF0C64"/>
    <w:rsid w:val="00CF4C57"/>
    <w:rsid w:val="00D01C11"/>
    <w:rsid w:val="00D027D6"/>
    <w:rsid w:val="00D03976"/>
    <w:rsid w:val="00D1324E"/>
    <w:rsid w:val="00D169AD"/>
    <w:rsid w:val="00D306C4"/>
    <w:rsid w:val="00D42AA5"/>
    <w:rsid w:val="00D43956"/>
    <w:rsid w:val="00D44790"/>
    <w:rsid w:val="00D45D65"/>
    <w:rsid w:val="00D476C7"/>
    <w:rsid w:val="00D50DA9"/>
    <w:rsid w:val="00D5254C"/>
    <w:rsid w:val="00D5788E"/>
    <w:rsid w:val="00D6673C"/>
    <w:rsid w:val="00D747CC"/>
    <w:rsid w:val="00D817B5"/>
    <w:rsid w:val="00D84D75"/>
    <w:rsid w:val="00D94C52"/>
    <w:rsid w:val="00DA1C67"/>
    <w:rsid w:val="00DA3BBA"/>
    <w:rsid w:val="00DA6D73"/>
    <w:rsid w:val="00DB2FDA"/>
    <w:rsid w:val="00DB5F1F"/>
    <w:rsid w:val="00DB7C04"/>
    <w:rsid w:val="00DE113C"/>
    <w:rsid w:val="00DE3994"/>
    <w:rsid w:val="00DE45D5"/>
    <w:rsid w:val="00E01186"/>
    <w:rsid w:val="00E021E4"/>
    <w:rsid w:val="00E02483"/>
    <w:rsid w:val="00E02C5B"/>
    <w:rsid w:val="00E04A41"/>
    <w:rsid w:val="00E0564B"/>
    <w:rsid w:val="00E10D96"/>
    <w:rsid w:val="00E2498A"/>
    <w:rsid w:val="00E26235"/>
    <w:rsid w:val="00E42B3B"/>
    <w:rsid w:val="00E4401F"/>
    <w:rsid w:val="00E522E3"/>
    <w:rsid w:val="00E55C93"/>
    <w:rsid w:val="00E5618D"/>
    <w:rsid w:val="00E56C69"/>
    <w:rsid w:val="00E66F4C"/>
    <w:rsid w:val="00E72616"/>
    <w:rsid w:val="00E75AE7"/>
    <w:rsid w:val="00E80255"/>
    <w:rsid w:val="00E804F6"/>
    <w:rsid w:val="00E84689"/>
    <w:rsid w:val="00E904DF"/>
    <w:rsid w:val="00E926CC"/>
    <w:rsid w:val="00E96411"/>
    <w:rsid w:val="00E96EDA"/>
    <w:rsid w:val="00EA305E"/>
    <w:rsid w:val="00EA3341"/>
    <w:rsid w:val="00EA43EB"/>
    <w:rsid w:val="00EA4609"/>
    <w:rsid w:val="00EB3D3B"/>
    <w:rsid w:val="00EC0922"/>
    <w:rsid w:val="00ED1AFF"/>
    <w:rsid w:val="00ED79FA"/>
    <w:rsid w:val="00EE19BA"/>
    <w:rsid w:val="00EE7C00"/>
    <w:rsid w:val="00EF30D8"/>
    <w:rsid w:val="00EF38CC"/>
    <w:rsid w:val="00EF551C"/>
    <w:rsid w:val="00EF6108"/>
    <w:rsid w:val="00F1598F"/>
    <w:rsid w:val="00F21078"/>
    <w:rsid w:val="00F214F6"/>
    <w:rsid w:val="00F21951"/>
    <w:rsid w:val="00F24B10"/>
    <w:rsid w:val="00F279DF"/>
    <w:rsid w:val="00F41913"/>
    <w:rsid w:val="00F4500F"/>
    <w:rsid w:val="00F5599A"/>
    <w:rsid w:val="00F67692"/>
    <w:rsid w:val="00F80273"/>
    <w:rsid w:val="00F826AD"/>
    <w:rsid w:val="00F93270"/>
    <w:rsid w:val="00FA71CA"/>
    <w:rsid w:val="00FA7343"/>
    <w:rsid w:val="00FB077E"/>
    <w:rsid w:val="00FB4663"/>
    <w:rsid w:val="00FC2A4C"/>
    <w:rsid w:val="00FC6202"/>
    <w:rsid w:val="00FD1FE1"/>
    <w:rsid w:val="00FE3101"/>
    <w:rsid w:val="00FE47F1"/>
    <w:rsid w:val="00FE4B25"/>
    <w:rsid w:val="00FE5F43"/>
    <w:rsid w:val="00FE6891"/>
    <w:rsid w:val="00FF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7DE0F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490A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13490A"/>
    <w:pPr>
      <w:keepNext/>
      <w:pageBreakBefore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13490A"/>
    <w:rPr>
      <w:rFonts w:ascii="Times New Roman" w:hAnsi="Times New Roman"/>
      <w:i/>
    </w:rPr>
  </w:style>
  <w:style w:type="paragraph" w:customStyle="1" w:styleId="Hangingindent">
    <w:name w:val="Hanging indent"/>
    <w:basedOn w:val="Normal"/>
    <w:rsid w:val="00E55C93"/>
    <w:pPr>
      <w:ind w:left="340" w:hanging="340"/>
    </w:pPr>
    <w:rPr>
      <w:szCs w:val="20"/>
    </w:rPr>
  </w:style>
  <w:style w:type="paragraph" w:styleId="ListParagraph">
    <w:name w:val="List Paragraph"/>
    <w:basedOn w:val="Normal"/>
    <w:uiPriority w:val="34"/>
    <w:qFormat/>
    <w:rsid w:val="0057703D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PNotetodesigner">
    <w:name w:val="P: Note to designer"/>
    <w:basedOn w:val="Normal"/>
    <w:qFormat/>
    <w:rsid w:val="00DB5F1F"/>
    <w:pPr>
      <w:spacing w:after="160" w:line="259" w:lineRule="auto"/>
    </w:pPr>
    <w:rPr>
      <w:rFonts w:asciiTheme="minorHAnsi" w:eastAsiaTheme="minorHAnsi" w:hAnsiTheme="minorHAnsi" w:cstheme="minorBidi"/>
      <w:color w:val="FF0000"/>
      <w:sz w:val="22"/>
      <w:szCs w:val="22"/>
      <w:lang w:eastAsia="en-US"/>
    </w:rPr>
  </w:style>
  <w:style w:type="character" w:customStyle="1" w:styleId="CSubscript">
    <w:name w:val="C: Subscript"/>
    <w:basedOn w:val="DefaultParagraphFont"/>
    <w:uiPriority w:val="1"/>
    <w:qFormat/>
    <w:rsid w:val="00DB5F1F"/>
    <w:rPr>
      <w:vertAlign w:val="sub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490A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13490A"/>
    <w:pPr>
      <w:keepNext/>
      <w:pageBreakBefore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13490A"/>
    <w:rPr>
      <w:rFonts w:ascii="Times New Roman" w:hAnsi="Times New Roman"/>
      <w:i/>
    </w:rPr>
  </w:style>
  <w:style w:type="paragraph" w:customStyle="1" w:styleId="Hangingindent">
    <w:name w:val="Hanging indent"/>
    <w:basedOn w:val="Normal"/>
    <w:rsid w:val="00E55C93"/>
    <w:pPr>
      <w:ind w:left="340" w:hanging="340"/>
    </w:pPr>
    <w:rPr>
      <w:szCs w:val="20"/>
    </w:rPr>
  </w:style>
  <w:style w:type="paragraph" w:styleId="ListParagraph">
    <w:name w:val="List Paragraph"/>
    <w:basedOn w:val="Normal"/>
    <w:uiPriority w:val="34"/>
    <w:qFormat/>
    <w:rsid w:val="0057703D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PNotetodesigner">
    <w:name w:val="P: Note to designer"/>
    <w:basedOn w:val="Normal"/>
    <w:qFormat/>
    <w:rsid w:val="00DB5F1F"/>
    <w:pPr>
      <w:spacing w:after="160" w:line="259" w:lineRule="auto"/>
    </w:pPr>
    <w:rPr>
      <w:rFonts w:asciiTheme="minorHAnsi" w:eastAsiaTheme="minorHAnsi" w:hAnsiTheme="minorHAnsi" w:cstheme="minorBidi"/>
      <w:color w:val="FF0000"/>
      <w:sz w:val="22"/>
      <w:szCs w:val="22"/>
      <w:lang w:eastAsia="en-US"/>
    </w:rPr>
  </w:style>
  <w:style w:type="character" w:customStyle="1" w:styleId="CSubscript">
    <w:name w:val="C: Subscript"/>
    <w:basedOn w:val="DefaultParagraphFont"/>
    <w:uiPriority w:val="1"/>
    <w:qFormat/>
    <w:rsid w:val="00DB5F1F"/>
    <w:rPr>
      <w:vertAlign w:val="sub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47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wmf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oleObject" Target="embeddings/oleObject3.bin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image" Target="media/image11.jpeg"/><Relationship Id="rId29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1.bin"/><Relationship Id="rId22" Type="http://schemas.openxmlformats.org/officeDocument/2006/relationships/image" Target="media/image13.jpeg"/><Relationship Id="rId27" Type="http://schemas.openxmlformats.org/officeDocument/2006/relationships/oleObject" Target="embeddings/oleObject4.bin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CarrTi\Documents\CURRENTish\Start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Start2.dotx</Template>
  <TotalTime>165</TotalTime>
  <Pages>13</Pages>
  <Words>1685</Words>
  <Characters>7078</Characters>
  <Application>Microsoft Office Word</Application>
  <DocSecurity>0</DocSecurity>
  <Lines>471</Lines>
  <Paragraphs>273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Pearson</Company>
  <LinksUpToDate>false</LinksUpToDate>
  <CharactersWithSpaces>8490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Carruthers</dc:creator>
  <cp:lastModifiedBy>Tim Carruthers</cp:lastModifiedBy>
  <cp:revision>138</cp:revision>
  <cp:lastPrinted>2016-07-15T04:27:00Z</cp:lastPrinted>
  <dcterms:created xsi:type="dcterms:W3CDTF">2016-07-25T04:54:00Z</dcterms:created>
  <dcterms:modified xsi:type="dcterms:W3CDTF">2016-10-24T09:36:00Z</dcterms:modified>
</cp:coreProperties>
</file>