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75D" w:rsidRDefault="0013475D">
      <w:r>
        <w:t>TASK 3 – Image Selection</w:t>
      </w:r>
    </w:p>
    <w:p w:rsidR="00C51B38" w:rsidRDefault="006C2432"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8713470</wp:posOffset>
                </wp:positionV>
                <wp:extent cx="5715000" cy="140462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>Title: Peta – Respect Chicks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8pt;margin-top:686.1pt;width:450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">
                <v:textbox style="mso-fit-shape-to-text:t">
                  <w:txbxContent>
                    <w:p w:rsidR="006C2432" w:rsidRPr="006C2432" w:rsidRDefault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>Title: Peta – Respect Chicks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inline distT="0" distB="0" distL="0" distR="0" wp14:anchorId="4F8C4134" wp14:editId="22F76B72">
            <wp:extent cx="5731510" cy="8107313"/>
            <wp:effectExtent l="0" t="0" r="2540" b="8255"/>
            <wp:docPr id="4" name="Picture 4" descr="Pamela Anderson's PETA Vegetarian Ad Banned in Montre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mela Anderson's PETA Vegetarian Ad Banned in Montreal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095" w:rsidRDefault="006C2432"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99121D" wp14:editId="2D58908B">
                <wp:simplePos x="0" y="0"/>
                <wp:positionH relativeFrom="margin">
                  <wp:align>right</wp:align>
                </wp:positionH>
                <wp:positionV relativeFrom="margin">
                  <wp:posOffset>8599170</wp:posOffset>
                </wp:positionV>
                <wp:extent cx="5715000" cy="1404620"/>
                <wp:effectExtent l="0" t="0" r="19050" b="254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 w:rsidP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 xml:space="preserve">Title: Peta – </w:t>
                            </w:r>
                            <w:r>
                              <w:rPr>
                                <w:b/>
                                <w:sz w:val="32"/>
                              </w:rPr>
                              <w:t>Bullies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9121D" id="_x0000_s1027" type="#_x0000_t202" style="position:absolute;margin-left:398.8pt;margin-top:677.1pt;width:450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">
                <v:textbox style="mso-fit-shape-to-text:t">
                  <w:txbxContent>
                    <w:p w:rsidR="006C2432" w:rsidRPr="006C2432" w:rsidRDefault="006C2432" w:rsidP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 xml:space="preserve">Title: Peta – </w:t>
                      </w:r>
                      <w:r>
                        <w:rPr>
                          <w:b/>
                          <w:sz w:val="32"/>
                        </w:rPr>
                        <w:t>Bullies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0875" cy="8653780"/>
            <wp:effectExtent l="0" t="0" r="3175" b="0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6" name="Picture 6" descr="Library of abused dog clip art transparent stock black and whi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brary of abused dog clip art transparent stock black and white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65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6BEE" w:rsidRDefault="006C2432">
      <w:pPr>
        <w:sectPr w:rsidR="00F86BEE" w:rsidSect="0013475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A99121D" wp14:editId="2D58908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15000" cy="1404620"/>
                <wp:effectExtent l="0" t="0" r="19050" b="254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 w:rsidP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 xml:space="preserve">Title: </w:t>
                            </w:r>
                            <w:r>
                              <w:rPr>
                                <w:b/>
                                <w:sz w:val="32"/>
                              </w:rPr>
                              <w:t>Beauty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9121D" id="_x0000_s1028" type="#_x0000_t202" style="position:absolute;margin-left:398.8pt;margin-top:0;width:450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">
                <v:textbox style="mso-fit-shape-to-text:t">
                  <w:txbxContent>
                    <w:p w:rsidR="006C2432" w:rsidRPr="006C2432" w:rsidRDefault="006C2432" w:rsidP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 xml:space="preserve">Title: </w:t>
                      </w:r>
                      <w:r>
                        <w:rPr>
                          <w:b/>
                          <w:sz w:val="32"/>
                        </w:rPr>
                        <w:t>Beauty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inline distT="0" distB="0" distL="0" distR="0" wp14:anchorId="2B2A8507" wp14:editId="55DF4C3C">
            <wp:extent cx="5715000" cy="8001000"/>
            <wp:effectExtent l="0" t="0" r="0" b="0"/>
            <wp:docPr id="8" name="Picture 8" descr="Poster Design on Behance; animal rights | Social awareness poste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ster Design on Behance; animal rights | Social awareness posters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BEE" w:rsidRDefault="006C2432">
      <w:pPr>
        <w:sectPr w:rsidR="00F86BEE" w:rsidSect="00F86BE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99121D" wp14:editId="2D58908B">
                <wp:simplePos x="0" y="0"/>
                <wp:positionH relativeFrom="margin">
                  <wp:align>center</wp:align>
                </wp:positionH>
                <wp:positionV relativeFrom="margin">
                  <wp:posOffset>4832350</wp:posOffset>
                </wp:positionV>
                <wp:extent cx="5715000" cy="1404620"/>
                <wp:effectExtent l="0" t="0" r="19050" b="254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432" w:rsidRPr="006C2432" w:rsidRDefault="006C2432" w:rsidP="006C2432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6C2432">
                              <w:rPr>
                                <w:b/>
                                <w:sz w:val="32"/>
                              </w:rPr>
                              <w:t xml:space="preserve">Title: </w:t>
                            </w:r>
                            <w:r>
                              <w:rPr>
                                <w:b/>
                                <w:sz w:val="32"/>
                              </w:rPr>
                              <w:t>Nike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9121D" id="_x0000_s1029" type="#_x0000_t202" style="position:absolute;margin-left:0;margin-top:380.5pt;width:450pt;height:110.6pt;z-index:251668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">
                <v:textbox style="mso-fit-shape-to-text:t">
                  <w:txbxContent>
                    <w:p w:rsidR="006C2432" w:rsidRPr="006C2432" w:rsidRDefault="006C2432" w:rsidP="006C2432">
                      <w:pPr>
                        <w:rPr>
                          <w:b/>
                          <w:sz w:val="32"/>
                        </w:rPr>
                      </w:pPr>
                      <w:r w:rsidRPr="006C2432">
                        <w:rPr>
                          <w:b/>
                          <w:sz w:val="32"/>
                        </w:rPr>
                        <w:t xml:space="preserve">Title: </w:t>
                      </w:r>
                      <w:r>
                        <w:rPr>
                          <w:b/>
                          <w:sz w:val="32"/>
                        </w:rPr>
                        <w:t>Nike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56095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594818</wp:posOffset>
            </wp:positionV>
            <wp:extent cx="9770745" cy="4582160"/>
            <wp:effectExtent l="0" t="0" r="1905" b="8890"/>
            <wp:wrapTight wrapText="bothSides">
              <wp:wrapPolygon edited="0">
                <wp:start x="0" y="0"/>
                <wp:lineTo x="0" y="21552"/>
                <wp:lineTo x="21562" y="21552"/>
                <wp:lineTo x="21562" y="0"/>
                <wp:lineTo x="0" y="0"/>
              </wp:wrapPolygon>
            </wp:wrapTight>
            <wp:docPr id="11" name="Picture 11" descr="https://cricketcacophony.files.wordpress.com/2016/02/maxresdefault.jpg?w=2000&amp;h=938&amp;crop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ricketcacophony.files.wordpress.com/2016/02/maxresdefault.jpg?w=2000&amp;h=938&amp;crop=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074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B90" w:rsidRDefault="00430B90">
      <w:bookmarkStart w:id="0" w:name="_GoBack"/>
      <w:bookmarkEnd w:id="0"/>
    </w:p>
    <w:sectPr w:rsidR="00430B90" w:rsidSect="006C243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75D" w:rsidRDefault="0013475D" w:rsidP="0013475D">
      <w:pPr>
        <w:spacing w:after="0" w:line="240" w:lineRule="auto"/>
      </w:pPr>
      <w:r>
        <w:separator/>
      </w:r>
    </w:p>
  </w:endnote>
  <w:endnote w:type="continuationSeparator" w:id="0">
    <w:p w:rsidR="0013475D" w:rsidRDefault="0013475D" w:rsidP="00134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75D" w:rsidRDefault="0013475D" w:rsidP="0013475D">
      <w:pPr>
        <w:spacing w:after="0" w:line="240" w:lineRule="auto"/>
      </w:pPr>
      <w:r>
        <w:separator/>
      </w:r>
    </w:p>
  </w:footnote>
  <w:footnote w:type="continuationSeparator" w:id="0">
    <w:p w:rsidR="0013475D" w:rsidRDefault="0013475D" w:rsidP="00134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75D" w:rsidRDefault="001347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095"/>
    <w:rsid w:val="000C3B21"/>
    <w:rsid w:val="0013475D"/>
    <w:rsid w:val="00430B90"/>
    <w:rsid w:val="006C2432"/>
    <w:rsid w:val="00856095"/>
    <w:rsid w:val="00BF3076"/>
    <w:rsid w:val="00C51B38"/>
    <w:rsid w:val="00F8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D29FA"/>
  <w15:chartTrackingRefBased/>
  <w15:docId w15:val="{0EF8E6CD-48D0-4D8E-87DE-58D280A13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30B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47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75D"/>
  </w:style>
  <w:style w:type="paragraph" w:styleId="Footer">
    <w:name w:val="footer"/>
    <w:basedOn w:val="Normal"/>
    <w:link w:val="FooterChar"/>
    <w:uiPriority w:val="99"/>
    <w:unhideWhenUsed/>
    <w:rsid w:val="001347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37B7AA9F</Template>
  <TotalTime>5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CARLSE Elizabeth [Narrogin Senior High School]</dc:creator>
  <cp:keywords/>
  <dc:description/>
  <cp:lastModifiedBy>DUARTE Monique [Narrogin Senior High School]</cp:lastModifiedBy>
  <cp:revision>3</cp:revision>
  <dcterms:created xsi:type="dcterms:W3CDTF">2020-04-07T04:45:00Z</dcterms:created>
  <dcterms:modified xsi:type="dcterms:W3CDTF">2020-04-07T06:35:00Z</dcterms:modified>
</cp:coreProperties>
</file>