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25DC" w:rsidRPr="007E25DC" w:rsidRDefault="007E25DC" w:rsidP="00ED2122">
      <w:pPr>
        <w:spacing w:line="276" w:lineRule="auto"/>
        <w:rPr>
          <w:rFonts w:ascii="Arial" w:eastAsia="Times" w:hAnsi="Arial"/>
          <w:lang w:eastAsia="en-US"/>
        </w:rPr>
      </w:pPr>
      <w:r w:rsidRPr="007E25DC">
        <w:rPr>
          <w:rFonts w:ascii="Arial" w:eastAsia="Times" w:hAnsi="Arial"/>
          <w:b/>
          <w:lang w:eastAsia="en-US"/>
        </w:rPr>
        <w:t xml:space="preserve">Name: </w:t>
      </w:r>
      <w:r w:rsidRPr="007E25DC">
        <w:rPr>
          <w:rFonts w:ascii="Arial" w:eastAsia="Times" w:hAnsi="Arial"/>
          <w:lang w:eastAsia="en-US"/>
        </w:rPr>
        <w:t>______________________________</w:t>
      </w:r>
      <w:r w:rsidRPr="007E25DC">
        <w:rPr>
          <w:rFonts w:ascii="Arial" w:eastAsia="Times" w:hAnsi="Arial"/>
          <w:lang w:eastAsia="en-US"/>
        </w:rPr>
        <w:tab/>
      </w:r>
      <w:r w:rsidRPr="007E25DC">
        <w:rPr>
          <w:rFonts w:ascii="Arial" w:eastAsia="Times" w:hAnsi="Arial"/>
          <w:b/>
          <w:lang w:eastAsia="en-US"/>
        </w:rPr>
        <w:tab/>
        <w:t xml:space="preserve">Teacher: </w:t>
      </w:r>
      <w:r w:rsidRPr="007E25DC">
        <w:rPr>
          <w:rFonts w:ascii="Arial" w:eastAsia="Times" w:hAnsi="Arial"/>
          <w:lang w:eastAsia="en-US"/>
        </w:rPr>
        <w:t>______________________</w:t>
      </w:r>
    </w:p>
    <w:p w:rsidR="007E25DC" w:rsidRPr="007E25DC" w:rsidRDefault="007E25DC" w:rsidP="007E25DC">
      <w:pPr>
        <w:spacing w:line="276" w:lineRule="auto"/>
        <w:ind w:left="720"/>
        <w:jc w:val="center"/>
        <w:rPr>
          <w:rFonts w:ascii="Arial" w:eastAsia="Times" w:hAnsi="Arial"/>
          <w:u w:val="single"/>
          <w:lang w:eastAsia="en-US"/>
        </w:rPr>
      </w:pPr>
    </w:p>
    <w:p w:rsidR="007E25DC" w:rsidRPr="000F19C8" w:rsidRDefault="007E25DC" w:rsidP="007E25DC">
      <w:pPr>
        <w:spacing w:line="276" w:lineRule="auto"/>
        <w:ind w:left="720"/>
        <w:jc w:val="center"/>
        <w:rPr>
          <w:rFonts w:ascii="Arial" w:eastAsia="Times" w:hAnsi="Arial"/>
          <w:b/>
          <w:lang w:eastAsia="en-US"/>
        </w:rPr>
      </w:pPr>
      <w:r w:rsidRPr="000F19C8">
        <w:rPr>
          <w:rFonts w:ascii="Arial" w:eastAsia="Times" w:hAnsi="Arial"/>
          <w:b/>
          <w:lang w:eastAsia="en-US"/>
        </w:rPr>
        <w:t>Year 8 General English</w:t>
      </w:r>
    </w:p>
    <w:p w:rsidR="007E25DC" w:rsidRDefault="007E25DC" w:rsidP="007E25DC">
      <w:pPr>
        <w:spacing w:line="276" w:lineRule="auto"/>
        <w:ind w:left="720"/>
        <w:jc w:val="center"/>
        <w:rPr>
          <w:rFonts w:ascii="Arial" w:eastAsia="Times" w:hAnsi="Arial"/>
          <w:b/>
          <w:lang w:eastAsia="en-US"/>
        </w:rPr>
      </w:pPr>
      <w:r w:rsidRPr="000F19C8">
        <w:rPr>
          <w:rFonts w:ascii="Arial" w:eastAsia="Times" w:hAnsi="Arial"/>
          <w:b/>
          <w:lang w:eastAsia="en-US"/>
        </w:rPr>
        <w:t xml:space="preserve">SEMESTER 1 </w:t>
      </w:r>
      <w:r w:rsidR="004C1427">
        <w:rPr>
          <w:rFonts w:ascii="Arial" w:eastAsia="Times" w:hAnsi="Arial"/>
          <w:b/>
          <w:lang w:eastAsia="en-US"/>
        </w:rPr>
        <w:t>Task 6</w:t>
      </w:r>
      <w:r w:rsidRPr="000F19C8">
        <w:rPr>
          <w:rFonts w:ascii="Arial" w:eastAsia="Times" w:hAnsi="Arial"/>
          <w:b/>
          <w:lang w:eastAsia="en-US"/>
        </w:rPr>
        <w:t xml:space="preserve">: </w:t>
      </w:r>
      <w:r w:rsidR="004C1427">
        <w:rPr>
          <w:rFonts w:ascii="Arial" w:eastAsia="Times" w:hAnsi="Arial"/>
          <w:b/>
          <w:lang w:eastAsia="en-US"/>
        </w:rPr>
        <w:t>Comparison Essay</w:t>
      </w:r>
    </w:p>
    <w:p w:rsidR="004C1427" w:rsidRPr="000F19C8" w:rsidRDefault="004C1427" w:rsidP="007E25DC">
      <w:pPr>
        <w:spacing w:line="276" w:lineRule="auto"/>
        <w:ind w:left="720"/>
        <w:jc w:val="center"/>
        <w:rPr>
          <w:rFonts w:ascii="Arial" w:eastAsia="Times" w:hAnsi="Arial"/>
          <w:b/>
          <w:i/>
          <w:lang w:eastAsia="en-US"/>
        </w:rPr>
      </w:pPr>
      <w:r>
        <w:rPr>
          <w:rFonts w:ascii="Arial" w:eastAsia="Times" w:hAnsi="Arial"/>
          <w:b/>
          <w:lang w:eastAsia="en-US"/>
        </w:rPr>
        <w:t xml:space="preserve">Tuck Everlasting and </w:t>
      </w:r>
      <w:proofErr w:type="gramStart"/>
      <w:r>
        <w:rPr>
          <w:rFonts w:ascii="Arial" w:eastAsia="Times" w:hAnsi="Arial"/>
          <w:b/>
          <w:lang w:eastAsia="en-US"/>
        </w:rPr>
        <w:t>The</w:t>
      </w:r>
      <w:proofErr w:type="gramEnd"/>
      <w:r>
        <w:rPr>
          <w:rFonts w:ascii="Arial" w:eastAsia="Times" w:hAnsi="Arial"/>
          <w:b/>
          <w:lang w:eastAsia="en-US"/>
        </w:rPr>
        <w:t xml:space="preserve"> Life of Pi</w:t>
      </w:r>
    </w:p>
    <w:p w:rsidR="007E25DC" w:rsidRPr="000F19C8" w:rsidRDefault="007E25DC" w:rsidP="007E25DC">
      <w:pPr>
        <w:rPr>
          <w:rFonts w:ascii="Arial" w:hAnsi="Arial" w:cs="Arial"/>
          <w:b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61"/>
        <w:gridCol w:w="3561"/>
        <w:gridCol w:w="3560"/>
      </w:tblGrid>
      <w:tr w:rsidR="007E25DC" w:rsidRPr="007E25DC" w:rsidTr="001073E2">
        <w:tc>
          <w:tcPr>
            <w:tcW w:w="3568" w:type="dxa"/>
            <w:shd w:val="clear" w:color="auto" w:fill="auto"/>
          </w:tcPr>
          <w:p w:rsidR="004F50C7" w:rsidRDefault="004F50C7" w:rsidP="004F50C7">
            <w:pPr>
              <w:spacing w:before="120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Language</w:t>
            </w:r>
          </w:p>
          <w:p w:rsidR="00716719" w:rsidRDefault="004F50C7" w:rsidP="00716719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Recognise that vocabulary choices contribute to specificity, abstraction and style of texts</w:t>
            </w:r>
          </w:p>
          <w:p w:rsidR="00716719" w:rsidRDefault="00716719" w:rsidP="00716719">
            <w:pPr>
              <w:rPr>
                <w:rFonts w:ascii="Arial" w:hAnsi="Arial" w:cs="Arial"/>
                <w:sz w:val="16"/>
                <w:szCs w:val="16"/>
              </w:rPr>
            </w:pPr>
          </w:p>
          <w:p w:rsidR="004F50C7" w:rsidRPr="007E25DC" w:rsidRDefault="004F50C7" w:rsidP="004F50C7">
            <w:pPr>
              <w:spacing w:before="12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ACELA 1537</w:t>
            </w:r>
          </w:p>
        </w:tc>
        <w:tc>
          <w:tcPr>
            <w:tcW w:w="3568" w:type="dxa"/>
            <w:shd w:val="clear" w:color="auto" w:fill="auto"/>
          </w:tcPr>
          <w:p w:rsidR="007E25DC" w:rsidRPr="007E25DC" w:rsidRDefault="007E25DC" w:rsidP="007E25DC">
            <w:pPr>
              <w:spacing w:before="120"/>
              <w:rPr>
                <w:rFonts w:ascii="Arial" w:hAnsi="Arial" w:cs="Arial"/>
                <w:b/>
                <w:sz w:val="16"/>
                <w:szCs w:val="16"/>
              </w:rPr>
            </w:pPr>
            <w:r w:rsidRPr="007E25DC">
              <w:rPr>
                <w:rFonts w:ascii="Arial" w:hAnsi="Arial" w:cs="Arial"/>
                <w:b/>
                <w:sz w:val="16"/>
                <w:szCs w:val="16"/>
              </w:rPr>
              <w:t>Literacy</w:t>
            </w:r>
          </w:p>
          <w:p w:rsidR="00716719" w:rsidRDefault="00E86F30" w:rsidP="00716719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Experiment with text structures and language features to refine and clarify ideas to improve the effectiveness of students’ own texts.</w:t>
            </w:r>
          </w:p>
          <w:p w:rsidR="004F50C7" w:rsidRPr="007E25DC" w:rsidRDefault="004F50C7" w:rsidP="00E86F30">
            <w:pPr>
              <w:spacing w:before="120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 xml:space="preserve">ACELY </w:t>
            </w:r>
            <w:r w:rsidR="00E86F30">
              <w:rPr>
                <w:rFonts w:ascii="Arial" w:hAnsi="Arial" w:cs="Arial"/>
                <w:b/>
                <w:sz w:val="16"/>
                <w:szCs w:val="16"/>
              </w:rPr>
              <w:t>1810</w:t>
            </w:r>
          </w:p>
        </w:tc>
        <w:tc>
          <w:tcPr>
            <w:tcW w:w="3568" w:type="dxa"/>
            <w:shd w:val="clear" w:color="auto" w:fill="auto"/>
          </w:tcPr>
          <w:p w:rsidR="00716719" w:rsidRDefault="007E25DC" w:rsidP="00716719">
            <w:pPr>
              <w:spacing w:before="120"/>
              <w:rPr>
                <w:rFonts w:ascii="Arial" w:hAnsi="Arial" w:cs="Arial"/>
                <w:b/>
                <w:sz w:val="16"/>
                <w:szCs w:val="16"/>
              </w:rPr>
            </w:pPr>
            <w:r w:rsidRPr="007E25DC">
              <w:rPr>
                <w:rFonts w:ascii="Arial" w:hAnsi="Arial" w:cs="Arial"/>
                <w:b/>
                <w:sz w:val="16"/>
                <w:szCs w:val="16"/>
              </w:rPr>
              <w:t>Language</w:t>
            </w:r>
          </w:p>
          <w:p w:rsidR="007E25DC" w:rsidRDefault="00E86F30" w:rsidP="00716719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Create literary texts that draw upon text structures and language features of other texts for particular purposes and effects.</w:t>
            </w:r>
          </w:p>
          <w:p w:rsidR="00716719" w:rsidRPr="007E25DC" w:rsidRDefault="00716719" w:rsidP="00E86F30">
            <w:pPr>
              <w:spacing w:before="120" w:after="120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 xml:space="preserve">ACELT  </w:t>
            </w:r>
            <w:r w:rsidR="00E86F30">
              <w:rPr>
                <w:rFonts w:ascii="Arial" w:hAnsi="Arial" w:cs="Arial"/>
                <w:b/>
                <w:sz w:val="16"/>
                <w:szCs w:val="16"/>
              </w:rPr>
              <w:t>1632</w:t>
            </w:r>
          </w:p>
        </w:tc>
      </w:tr>
    </w:tbl>
    <w:p w:rsidR="007E25DC" w:rsidRPr="00ED2122" w:rsidRDefault="007E25DC" w:rsidP="007E25DC">
      <w:pPr>
        <w:spacing w:after="200" w:line="276" w:lineRule="auto"/>
        <w:rPr>
          <w:rFonts w:ascii="Arial" w:eastAsia="Times" w:hAnsi="Arial"/>
          <w:b/>
          <w:sz w:val="16"/>
          <w:szCs w:val="16"/>
          <w:lang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682"/>
      </w:tblGrid>
      <w:tr w:rsidR="007E25DC" w:rsidRPr="007E25DC" w:rsidTr="000F19C8">
        <w:tc>
          <w:tcPr>
            <w:tcW w:w="10682" w:type="dxa"/>
            <w:shd w:val="clear" w:color="auto" w:fill="auto"/>
          </w:tcPr>
          <w:p w:rsidR="007E25DC" w:rsidRPr="007E25DC" w:rsidRDefault="004C1427" w:rsidP="007E25DC">
            <w:pPr>
              <w:spacing w:before="120" w:after="120" w:line="276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Task 6</w:t>
            </w:r>
            <w:r w:rsidR="007E25DC" w:rsidRPr="007E25DC">
              <w:rPr>
                <w:rFonts w:ascii="Arial" w:hAnsi="Arial" w:cs="Arial"/>
                <w:b/>
              </w:rPr>
              <w:t xml:space="preserve">: </w:t>
            </w:r>
          </w:p>
          <w:p w:rsidR="001A46FD" w:rsidRDefault="00F360F6" w:rsidP="000F19C8">
            <w:pPr>
              <w:spacing w:after="120"/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Construct a Venn diagram</w:t>
            </w:r>
            <w:r w:rsidR="004C1427">
              <w:rPr>
                <w:rFonts w:ascii="Arial" w:hAnsi="Arial" w:cs="Arial"/>
                <w:sz w:val="22"/>
                <w:szCs w:val="22"/>
              </w:rPr>
              <w:t xml:space="preserve"> that compares </w:t>
            </w:r>
            <w:r>
              <w:rPr>
                <w:rFonts w:ascii="Arial" w:hAnsi="Arial" w:cs="Arial"/>
                <w:sz w:val="22"/>
                <w:szCs w:val="22"/>
              </w:rPr>
              <w:t xml:space="preserve">and contrasts </w:t>
            </w:r>
            <w:r w:rsidR="004C1427">
              <w:rPr>
                <w:rFonts w:ascii="Arial" w:hAnsi="Arial" w:cs="Arial"/>
                <w:sz w:val="22"/>
                <w:szCs w:val="22"/>
              </w:rPr>
              <w:t xml:space="preserve">the way in which the film and the novel </w:t>
            </w:r>
            <w:r>
              <w:rPr>
                <w:rFonts w:ascii="Arial" w:hAnsi="Arial" w:cs="Arial"/>
                <w:sz w:val="22"/>
                <w:szCs w:val="22"/>
              </w:rPr>
              <w:t>convey the idea of identity</w:t>
            </w:r>
            <w:r w:rsidR="004C1427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7A6CD6" w:rsidRPr="007A6CD6" w:rsidRDefault="007A6CD6" w:rsidP="000F19C8">
            <w:pPr>
              <w:spacing w:after="120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Due Date:  </w:t>
            </w:r>
            <w:r w:rsidRPr="007A6CD6">
              <w:rPr>
                <w:rFonts w:ascii="Arial" w:hAnsi="Arial" w:cs="Arial"/>
                <w:sz w:val="22"/>
                <w:szCs w:val="22"/>
              </w:rPr>
              <w:t>Friday</w:t>
            </w:r>
            <w:r>
              <w:rPr>
                <w:rFonts w:ascii="Arial" w:hAnsi="Arial" w:cs="Arial"/>
                <w:sz w:val="22"/>
                <w:szCs w:val="22"/>
              </w:rPr>
              <w:t xml:space="preserve">, Term 2, </w:t>
            </w:r>
            <w:r w:rsidR="004C1427">
              <w:rPr>
                <w:rFonts w:ascii="Arial" w:hAnsi="Arial" w:cs="Arial"/>
                <w:sz w:val="22"/>
                <w:szCs w:val="22"/>
              </w:rPr>
              <w:t xml:space="preserve"> Week 9</w:t>
            </w:r>
            <w:r w:rsidRPr="007A6CD6">
              <w:rPr>
                <w:rFonts w:ascii="Arial" w:hAnsi="Arial" w:cs="Arial"/>
                <w:sz w:val="22"/>
                <w:szCs w:val="22"/>
              </w:rPr>
              <w:t xml:space="preserve">  </w:t>
            </w:r>
            <w:r w:rsidRPr="007A6CD6">
              <w:rPr>
                <w:rFonts w:ascii="Arial" w:hAnsi="Arial" w:cs="Arial"/>
                <w:b/>
                <w:sz w:val="22"/>
                <w:szCs w:val="22"/>
              </w:rPr>
              <w:t xml:space="preserve">                                                       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Weighting: </w:t>
            </w:r>
            <w:r w:rsidRPr="007A6CD6">
              <w:rPr>
                <w:rFonts w:ascii="Arial" w:hAnsi="Arial" w:cs="Arial"/>
                <w:sz w:val="22"/>
                <w:szCs w:val="22"/>
              </w:rPr>
              <w:t>W 5%</w:t>
            </w:r>
            <w:r w:rsidR="00DB5BBB">
              <w:rPr>
                <w:rFonts w:ascii="Arial" w:hAnsi="Arial" w:cs="Arial"/>
                <w:sz w:val="22"/>
                <w:szCs w:val="22"/>
              </w:rPr>
              <w:t xml:space="preserve"> R&amp;V 5%</w:t>
            </w:r>
            <w:bookmarkStart w:id="0" w:name="_GoBack"/>
            <w:bookmarkEnd w:id="0"/>
          </w:p>
          <w:p w:rsidR="007A6CD6" w:rsidRPr="007A6CD6" w:rsidRDefault="007A6CD6" w:rsidP="000F19C8">
            <w:pPr>
              <w:spacing w:after="120"/>
              <w:rPr>
                <w:rFonts w:ascii="Arial" w:hAnsi="Arial" w:cs="Arial"/>
                <w:i/>
                <w:sz w:val="12"/>
                <w:szCs w:val="12"/>
              </w:rPr>
            </w:pPr>
          </w:p>
        </w:tc>
      </w:tr>
    </w:tbl>
    <w:p w:rsidR="006B5FDE" w:rsidRDefault="007E25DC" w:rsidP="00507560">
      <w:pPr>
        <w:spacing w:before="120" w:line="276" w:lineRule="auto"/>
        <w:rPr>
          <w:rFonts w:ascii="Arial" w:eastAsia="Calibri" w:hAnsi="Arial"/>
          <w:sz w:val="22"/>
          <w:szCs w:val="22"/>
          <w:lang w:eastAsia="en-US"/>
        </w:rPr>
      </w:pPr>
      <w:r w:rsidRPr="007E25DC">
        <w:rPr>
          <w:rFonts w:ascii="Arial" w:eastAsia="Calibri" w:hAnsi="Arial"/>
          <w:b/>
          <w:sz w:val="22"/>
          <w:szCs w:val="22"/>
          <w:lang w:eastAsia="en-US"/>
        </w:rPr>
        <w:t>Hand in:</w:t>
      </w:r>
      <w:r w:rsidR="00507560">
        <w:rPr>
          <w:rFonts w:ascii="Arial" w:eastAsia="Calibri" w:hAnsi="Arial"/>
          <w:b/>
          <w:sz w:val="22"/>
          <w:szCs w:val="22"/>
          <w:lang w:eastAsia="en-US"/>
        </w:rPr>
        <w:t xml:space="preserve"> </w:t>
      </w:r>
      <w:r w:rsidR="00507560">
        <w:rPr>
          <w:rFonts w:ascii="Arial" w:eastAsia="Calibri" w:hAnsi="Arial"/>
          <w:sz w:val="22"/>
          <w:szCs w:val="22"/>
          <w:lang w:eastAsia="en-US"/>
        </w:rPr>
        <w:t>essay – plans</w:t>
      </w:r>
      <w:r w:rsidR="006B5FDE">
        <w:rPr>
          <w:rFonts w:ascii="Arial" w:eastAsia="Calibri" w:hAnsi="Arial"/>
          <w:sz w:val="22"/>
          <w:szCs w:val="22"/>
          <w:lang w:eastAsia="en-US"/>
        </w:rPr>
        <w:t xml:space="preserve"> – Venn diagram</w:t>
      </w:r>
      <w:r w:rsidR="00507560">
        <w:rPr>
          <w:rFonts w:ascii="Arial" w:eastAsia="Calibri" w:hAnsi="Arial"/>
          <w:sz w:val="22"/>
          <w:szCs w:val="22"/>
          <w:lang w:eastAsia="en-US"/>
        </w:rPr>
        <w:t xml:space="preserve">, drafts, good copy (Writing mark); </w:t>
      </w:r>
    </w:p>
    <w:p w:rsidR="007E25DC" w:rsidRPr="00507560" w:rsidRDefault="00507560" w:rsidP="00507560">
      <w:pPr>
        <w:spacing w:before="120" w:line="276" w:lineRule="auto"/>
        <w:rPr>
          <w:rFonts w:ascii="Arial" w:eastAsia="Calibri" w:hAnsi="Arial" w:cs="Arial"/>
          <w:color w:val="000000"/>
          <w:lang w:eastAsia="en-AU"/>
        </w:rPr>
      </w:pPr>
      <w:r>
        <w:rPr>
          <w:rFonts w:ascii="Arial" w:eastAsia="Calibri" w:hAnsi="Arial"/>
          <w:b/>
          <w:sz w:val="22"/>
          <w:szCs w:val="22"/>
          <w:lang w:eastAsia="en-US"/>
        </w:rPr>
        <w:t>A</w:t>
      </w:r>
      <w:r w:rsidR="007E25DC" w:rsidRPr="007E25DC">
        <w:rPr>
          <w:rFonts w:ascii="Arial" w:eastAsia="Calibri" w:hAnsi="Arial" w:cs="Arial"/>
          <w:b/>
          <w:sz w:val="20"/>
          <w:szCs w:val="20"/>
          <w:lang w:eastAsia="en-US"/>
        </w:rPr>
        <w:t xml:space="preserve">ssessment will be based on: </w:t>
      </w:r>
      <w:r w:rsidR="007E25DC" w:rsidRPr="00507560">
        <w:rPr>
          <w:rFonts w:ascii="Arial" w:eastAsia="Calibri" w:hAnsi="Arial" w:cs="Arial"/>
          <w:sz w:val="20"/>
          <w:szCs w:val="20"/>
          <w:lang w:eastAsia="en-US"/>
        </w:rPr>
        <w:t>Writing</w:t>
      </w:r>
    </w:p>
    <w:p w:rsidR="007E25DC" w:rsidRPr="00C0229F" w:rsidRDefault="007E25DC" w:rsidP="007E25DC">
      <w:pPr>
        <w:rPr>
          <w:rFonts w:ascii="Arial" w:hAnsi="Arial" w:cs="Arial"/>
          <w:b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2"/>
        <w:gridCol w:w="8750"/>
      </w:tblGrid>
      <w:tr w:rsidR="007E25DC" w:rsidRPr="007E25DC" w:rsidTr="001073E2">
        <w:tc>
          <w:tcPr>
            <w:tcW w:w="1951" w:type="dxa"/>
            <w:shd w:val="clear" w:color="auto" w:fill="auto"/>
          </w:tcPr>
          <w:p w:rsidR="007E25DC" w:rsidRPr="007E25DC" w:rsidRDefault="007E25DC" w:rsidP="007E25DC">
            <w:pPr>
              <w:spacing w:before="120" w:after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E25DC">
              <w:rPr>
                <w:rFonts w:ascii="Arial" w:hAnsi="Arial" w:cs="Arial"/>
                <w:b/>
                <w:sz w:val="20"/>
                <w:szCs w:val="20"/>
              </w:rPr>
              <w:t>MY GOAL</w:t>
            </w:r>
          </w:p>
        </w:tc>
        <w:tc>
          <w:tcPr>
            <w:tcW w:w="9245" w:type="dxa"/>
            <w:shd w:val="clear" w:color="auto" w:fill="auto"/>
          </w:tcPr>
          <w:p w:rsidR="007E25DC" w:rsidRPr="007E25DC" w:rsidRDefault="007E25DC" w:rsidP="007E25DC">
            <w:pPr>
              <w:spacing w:before="120"/>
              <w:rPr>
                <w:rFonts w:ascii="Arial" w:hAnsi="Arial" w:cs="Arial"/>
                <w:b/>
                <w:sz w:val="20"/>
                <w:szCs w:val="20"/>
              </w:rPr>
            </w:pPr>
            <w:r w:rsidRPr="007E25DC">
              <w:rPr>
                <w:rFonts w:ascii="Arial" w:hAnsi="Arial" w:cs="Arial"/>
                <w:b/>
                <w:sz w:val="20"/>
                <w:szCs w:val="20"/>
              </w:rPr>
              <w:t>What I will do to achieve this goal</w:t>
            </w:r>
          </w:p>
        </w:tc>
      </w:tr>
      <w:tr w:rsidR="007E25DC" w:rsidRPr="007E25DC" w:rsidTr="001073E2">
        <w:tc>
          <w:tcPr>
            <w:tcW w:w="1951" w:type="dxa"/>
            <w:shd w:val="clear" w:color="auto" w:fill="auto"/>
          </w:tcPr>
          <w:p w:rsidR="007E25DC" w:rsidRPr="00C0229F" w:rsidRDefault="007E25DC" w:rsidP="007E25DC">
            <w:pPr>
              <w:spacing w:after="120"/>
              <w:rPr>
                <w:rFonts w:ascii="Arial" w:hAnsi="Arial" w:cs="Arial"/>
                <w:sz w:val="16"/>
                <w:szCs w:val="16"/>
              </w:rPr>
            </w:pPr>
          </w:p>
          <w:p w:rsidR="00C53B0B" w:rsidRDefault="007E25DC" w:rsidP="00C53B0B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7E25DC">
              <w:rPr>
                <w:rFonts w:ascii="Arial" w:hAnsi="Arial" w:cs="Arial"/>
                <w:b/>
                <w:sz w:val="20"/>
                <w:szCs w:val="20"/>
              </w:rPr>
              <w:t>Skills</w:t>
            </w:r>
          </w:p>
          <w:p w:rsidR="00C53B0B" w:rsidRDefault="00507560" w:rsidP="00C53B0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Write in well-</w:t>
            </w:r>
            <w:r w:rsidRPr="00507560">
              <w:rPr>
                <w:rFonts w:ascii="Arial" w:hAnsi="Arial" w:cs="Arial"/>
                <w:sz w:val="16"/>
                <w:szCs w:val="16"/>
              </w:rPr>
              <w:t>structured sentences and paragraphs</w:t>
            </w:r>
          </w:p>
          <w:p w:rsidR="00507560" w:rsidRDefault="00507560" w:rsidP="00C53B0B">
            <w:pPr>
              <w:rPr>
                <w:rFonts w:ascii="Arial" w:hAnsi="Arial" w:cs="Arial"/>
                <w:sz w:val="16"/>
                <w:szCs w:val="16"/>
              </w:rPr>
            </w:pPr>
          </w:p>
          <w:p w:rsidR="00507560" w:rsidRDefault="00507560" w:rsidP="00C53B0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Plan thoroughly</w:t>
            </w:r>
          </w:p>
          <w:p w:rsidR="00507560" w:rsidRDefault="00507560" w:rsidP="00C53B0B">
            <w:pPr>
              <w:rPr>
                <w:rFonts w:ascii="Arial" w:hAnsi="Arial" w:cs="Arial"/>
                <w:sz w:val="16"/>
                <w:szCs w:val="16"/>
              </w:rPr>
            </w:pPr>
          </w:p>
          <w:p w:rsidR="00507560" w:rsidRDefault="00507560" w:rsidP="00C53B0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Respond to questions in full sentences</w:t>
            </w:r>
          </w:p>
          <w:p w:rsidR="00507560" w:rsidRDefault="00507560" w:rsidP="00C53B0B">
            <w:pPr>
              <w:rPr>
                <w:rFonts w:ascii="Arial" w:hAnsi="Arial" w:cs="Arial"/>
                <w:sz w:val="16"/>
                <w:szCs w:val="16"/>
              </w:rPr>
            </w:pPr>
          </w:p>
          <w:p w:rsidR="007E25DC" w:rsidRPr="007E25DC" w:rsidRDefault="007E25DC" w:rsidP="007E25DC">
            <w:pPr>
              <w:spacing w:after="120"/>
              <w:rPr>
                <w:rFonts w:ascii="Arial" w:hAnsi="Arial" w:cs="Arial"/>
                <w:b/>
                <w:sz w:val="20"/>
                <w:szCs w:val="20"/>
              </w:rPr>
            </w:pPr>
            <w:r w:rsidRPr="007E25DC">
              <w:rPr>
                <w:rFonts w:ascii="Arial" w:hAnsi="Arial" w:cs="Arial"/>
                <w:b/>
                <w:sz w:val="20"/>
                <w:szCs w:val="20"/>
              </w:rPr>
              <w:t>Knowledge</w:t>
            </w:r>
          </w:p>
          <w:p w:rsidR="00507560" w:rsidRDefault="00284880" w:rsidP="00507560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Know that characters are developed through SAAO</w:t>
            </w:r>
          </w:p>
          <w:p w:rsidR="00284880" w:rsidRDefault="00284880" w:rsidP="00507560">
            <w:pPr>
              <w:rPr>
                <w:rFonts w:ascii="Arial" w:hAnsi="Arial" w:cs="Arial"/>
                <w:sz w:val="16"/>
                <w:szCs w:val="16"/>
              </w:rPr>
            </w:pPr>
          </w:p>
          <w:p w:rsidR="00284880" w:rsidRDefault="00284880" w:rsidP="00507560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Know how symbolism effects theme</w:t>
            </w:r>
          </w:p>
          <w:p w:rsidR="00284880" w:rsidRDefault="00284880" w:rsidP="00507560">
            <w:pPr>
              <w:rPr>
                <w:rFonts w:ascii="Arial" w:hAnsi="Arial" w:cs="Arial"/>
                <w:sz w:val="16"/>
                <w:szCs w:val="16"/>
              </w:rPr>
            </w:pPr>
          </w:p>
          <w:p w:rsidR="00284880" w:rsidRDefault="00284880" w:rsidP="00507560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Know how language techniques develop setting and character</w:t>
            </w:r>
          </w:p>
          <w:p w:rsidR="00284880" w:rsidRPr="00507560" w:rsidRDefault="00284880" w:rsidP="00507560">
            <w:pPr>
              <w:rPr>
                <w:rFonts w:ascii="Arial" w:hAnsi="Arial" w:cs="Arial"/>
                <w:sz w:val="16"/>
                <w:szCs w:val="16"/>
              </w:rPr>
            </w:pPr>
          </w:p>
          <w:p w:rsidR="007E25DC" w:rsidRPr="007E25DC" w:rsidRDefault="007E25DC" w:rsidP="007E25DC">
            <w:pPr>
              <w:spacing w:after="120"/>
              <w:rPr>
                <w:rFonts w:ascii="Arial" w:hAnsi="Arial" w:cs="Arial"/>
                <w:b/>
                <w:sz w:val="20"/>
                <w:szCs w:val="20"/>
              </w:rPr>
            </w:pPr>
            <w:r w:rsidRPr="007E25DC">
              <w:rPr>
                <w:rFonts w:ascii="Arial" w:hAnsi="Arial" w:cs="Arial"/>
                <w:b/>
                <w:sz w:val="20"/>
                <w:szCs w:val="20"/>
              </w:rPr>
              <w:t>Understanding</w:t>
            </w:r>
          </w:p>
          <w:p w:rsidR="00507560" w:rsidRDefault="00507560" w:rsidP="00507560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Understand the effect of characterisation, setting, plot structure, point of view and style on the development of theme</w:t>
            </w:r>
          </w:p>
          <w:p w:rsidR="007E25DC" w:rsidRPr="00C0229F" w:rsidRDefault="007E25DC" w:rsidP="00C53B0B">
            <w:pPr>
              <w:spacing w:after="12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245" w:type="dxa"/>
            <w:shd w:val="clear" w:color="auto" w:fill="auto"/>
          </w:tcPr>
          <w:p w:rsidR="007E25DC" w:rsidRPr="007E25DC" w:rsidRDefault="007E25DC" w:rsidP="007E25DC">
            <w:pPr>
              <w:rPr>
                <w:rFonts w:ascii="Arial" w:hAnsi="Arial" w:cs="Arial"/>
                <w:sz w:val="20"/>
                <w:szCs w:val="20"/>
              </w:rPr>
            </w:pPr>
          </w:p>
          <w:p w:rsidR="007E25DC" w:rsidRPr="007E25DC" w:rsidRDefault="007E25DC" w:rsidP="007E25DC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7E25DC" w:rsidRPr="007E25DC" w:rsidRDefault="007E25DC" w:rsidP="007E25DC">
      <w:pPr>
        <w:rPr>
          <w:rFonts w:ascii="Arial" w:hAnsi="Arial" w:cs="Arial"/>
          <w:b/>
          <w:sz w:val="12"/>
          <w:szCs w:val="12"/>
        </w:rPr>
      </w:pPr>
    </w:p>
    <w:p w:rsidR="007E25DC" w:rsidRPr="007E25DC" w:rsidRDefault="007E25DC" w:rsidP="007E25DC">
      <w:pPr>
        <w:rPr>
          <w:rFonts w:ascii="Arial" w:hAnsi="Arial" w:cs="Arial"/>
          <w:b/>
        </w:rPr>
        <w:sectPr w:rsidR="007E25DC" w:rsidRPr="007E25DC" w:rsidSect="00ED2122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E25DC">
        <w:rPr>
          <w:rFonts w:ascii="Arial" w:hAnsi="Arial" w:cs="Arial"/>
          <w:b/>
        </w:rPr>
        <w:t>Comments:</w:t>
      </w:r>
    </w:p>
    <w:p w:rsidR="008253EA" w:rsidRDefault="002B00DC" w:rsidP="00B6743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</w:rPr>
        <w:lastRenderedPageBreak/>
        <w:t xml:space="preserve">Reading </w:t>
      </w:r>
      <w:r w:rsidR="008253EA" w:rsidRPr="00912DF2">
        <w:rPr>
          <w:rFonts w:ascii="Arial" w:hAnsi="Arial" w:cs="Arial"/>
          <w:b/>
        </w:rPr>
        <w:t>Assessment Criteria:</w:t>
      </w:r>
      <w:r w:rsidR="008253EA" w:rsidRPr="00912DF2">
        <w:rPr>
          <w:rFonts w:ascii="Arial" w:hAnsi="Arial" w:cs="Arial"/>
          <w:b/>
        </w:rPr>
        <w:tab/>
      </w:r>
      <w:r w:rsidR="008253EA" w:rsidRPr="00912DF2">
        <w:rPr>
          <w:rFonts w:ascii="Arial" w:hAnsi="Arial" w:cs="Arial"/>
          <w:b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7"/>
        <w:gridCol w:w="1840"/>
        <w:gridCol w:w="1840"/>
        <w:gridCol w:w="1840"/>
        <w:gridCol w:w="1840"/>
        <w:gridCol w:w="1841"/>
      </w:tblGrid>
      <w:tr w:rsidR="008253EA" w:rsidTr="002B00DC">
        <w:tc>
          <w:tcPr>
            <w:tcW w:w="1255" w:type="dxa"/>
          </w:tcPr>
          <w:p w:rsidR="008253EA" w:rsidRPr="00BF1D07" w:rsidRDefault="008253EA" w:rsidP="00B6743B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1840" w:type="dxa"/>
          </w:tcPr>
          <w:p w:rsidR="008253EA" w:rsidRPr="00BF1D07" w:rsidRDefault="008253EA" w:rsidP="008253E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A </w:t>
            </w:r>
          </w:p>
          <w:p w:rsidR="008253EA" w:rsidRPr="00BF1D07" w:rsidRDefault="008253EA" w:rsidP="008253EA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Excellent achievement</w:t>
            </w:r>
          </w:p>
          <w:p w:rsidR="008253EA" w:rsidRPr="00BF1D07" w:rsidRDefault="008253EA" w:rsidP="00F863F8">
            <w:pPr>
              <w:spacing w:after="120"/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80-100</w:t>
            </w:r>
          </w:p>
        </w:tc>
        <w:tc>
          <w:tcPr>
            <w:tcW w:w="1840" w:type="dxa"/>
          </w:tcPr>
          <w:p w:rsidR="008253EA" w:rsidRPr="00BF1D07" w:rsidRDefault="008253EA" w:rsidP="008253E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B </w:t>
            </w:r>
          </w:p>
          <w:p w:rsidR="008253EA" w:rsidRPr="00BF1D07" w:rsidRDefault="008253EA" w:rsidP="008253EA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High achievement</w:t>
            </w:r>
          </w:p>
          <w:p w:rsidR="008253EA" w:rsidRPr="00BF1D07" w:rsidRDefault="008253EA" w:rsidP="008253EA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65-79</w:t>
            </w:r>
          </w:p>
        </w:tc>
        <w:tc>
          <w:tcPr>
            <w:tcW w:w="1840" w:type="dxa"/>
          </w:tcPr>
          <w:p w:rsidR="008253EA" w:rsidRPr="00BF1D07" w:rsidRDefault="008253EA" w:rsidP="008253E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C </w:t>
            </w:r>
          </w:p>
          <w:p w:rsidR="008253EA" w:rsidRPr="00BF1D07" w:rsidRDefault="008253EA" w:rsidP="008253EA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Satisfactory achievement</w:t>
            </w:r>
          </w:p>
          <w:p w:rsidR="008253EA" w:rsidRPr="00BF1D07" w:rsidRDefault="008253EA" w:rsidP="008253EA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50-64</w:t>
            </w:r>
          </w:p>
        </w:tc>
        <w:tc>
          <w:tcPr>
            <w:tcW w:w="1840" w:type="dxa"/>
          </w:tcPr>
          <w:p w:rsidR="008253EA" w:rsidRPr="00BF1D07" w:rsidRDefault="008253EA" w:rsidP="008253E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D </w:t>
            </w:r>
          </w:p>
          <w:p w:rsidR="008253EA" w:rsidRPr="00BF1D07" w:rsidRDefault="008253EA" w:rsidP="008253EA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Limited achievement</w:t>
            </w:r>
          </w:p>
          <w:p w:rsidR="008253EA" w:rsidRPr="00BF1D07" w:rsidRDefault="008253EA" w:rsidP="008253EA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30-49</w:t>
            </w:r>
          </w:p>
        </w:tc>
        <w:tc>
          <w:tcPr>
            <w:tcW w:w="1841" w:type="dxa"/>
          </w:tcPr>
          <w:p w:rsidR="008253EA" w:rsidRPr="00BF1D07" w:rsidRDefault="008253EA" w:rsidP="008253E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E </w:t>
            </w:r>
          </w:p>
          <w:p w:rsidR="008253EA" w:rsidRPr="00BF1D07" w:rsidRDefault="008253EA" w:rsidP="008253EA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Very low achievement</w:t>
            </w:r>
          </w:p>
          <w:p w:rsidR="008253EA" w:rsidRPr="00BF1D07" w:rsidRDefault="008253EA" w:rsidP="008253EA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Less than 29</w:t>
            </w:r>
          </w:p>
        </w:tc>
      </w:tr>
      <w:tr w:rsidR="008253EA" w:rsidRPr="00ED7A4A" w:rsidTr="002B00DC">
        <w:tc>
          <w:tcPr>
            <w:tcW w:w="1255" w:type="dxa"/>
          </w:tcPr>
          <w:p w:rsidR="008253EA" w:rsidRPr="00A9562C" w:rsidRDefault="00A9562C" w:rsidP="00F863F8">
            <w:pPr>
              <w:spacing w:before="120"/>
              <w:rPr>
                <w:rFonts w:ascii="Arial" w:hAnsi="Arial" w:cs="Arial"/>
                <w:b/>
                <w:sz w:val="18"/>
                <w:szCs w:val="18"/>
              </w:rPr>
            </w:pPr>
            <w:r w:rsidRPr="00A9562C">
              <w:rPr>
                <w:rFonts w:ascii="Arial" w:hAnsi="Arial" w:cs="Arial"/>
                <w:b/>
                <w:sz w:val="18"/>
                <w:szCs w:val="18"/>
              </w:rPr>
              <w:t>Conventions of texts</w:t>
            </w:r>
          </w:p>
        </w:tc>
        <w:tc>
          <w:tcPr>
            <w:tcW w:w="1840" w:type="dxa"/>
          </w:tcPr>
          <w:p w:rsidR="008253EA" w:rsidRPr="00A9562C" w:rsidRDefault="00A9562C" w:rsidP="008253EA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18"/>
                <w:szCs w:val="18"/>
                <w:lang w:eastAsia="en-US"/>
              </w:rPr>
            </w:pPr>
            <w:r w:rsidRPr="00A9562C">
              <w:rPr>
                <w:rFonts w:ascii="Arial" w:hAnsi="Arial" w:cs="Arial"/>
                <w:sz w:val="18"/>
                <w:szCs w:val="18"/>
                <w:lang w:eastAsia="en-US"/>
              </w:rPr>
              <w:t>Explains how combinations of language features, images and vocabulary are used to position readers to respond in particular ways top ideas, groups and issues in a text.</w:t>
            </w:r>
          </w:p>
        </w:tc>
        <w:tc>
          <w:tcPr>
            <w:tcW w:w="1840" w:type="dxa"/>
          </w:tcPr>
          <w:p w:rsidR="008253EA" w:rsidRPr="00A9562C" w:rsidRDefault="00A9562C" w:rsidP="008253EA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sz w:val="18"/>
                <w:szCs w:val="18"/>
                <w:lang w:eastAsia="en-US"/>
              </w:rPr>
              <w:t>Explains how combinations of language features, images and vocabulary are used to represent particular groups, ideas and issues in a text.</w:t>
            </w:r>
          </w:p>
        </w:tc>
        <w:tc>
          <w:tcPr>
            <w:tcW w:w="1840" w:type="dxa"/>
          </w:tcPr>
          <w:p w:rsidR="008253EA" w:rsidRPr="00A9562C" w:rsidRDefault="00A9562C" w:rsidP="008253EA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sz w:val="18"/>
                <w:szCs w:val="18"/>
                <w:lang w:eastAsia="en-US"/>
              </w:rPr>
              <w:t>Explains how language features, images and vocabulary are used to represent different groups, ideas and issues in a text.</w:t>
            </w:r>
          </w:p>
        </w:tc>
        <w:tc>
          <w:tcPr>
            <w:tcW w:w="1840" w:type="dxa"/>
          </w:tcPr>
          <w:p w:rsidR="008253EA" w:rsidRPr="00A9562C" w:rsidRDefault="00A9562C" w:rsidP="008253EA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sz w:val="18"/>
                <w:szCs w:val="18"/>
                <w:lang w:eastAsia="en-US"/>
              </w:rPr>
              <w:t>Describes a variety of language, image and vocabulary devices used in a text.</w:t>
            </w:r>
          </w:p>
        </w:tc>
        <w:tc>
          <w:tcPr>
            <w:tcW w:w="1841" w:type="dxa"/>
          </w:tcPr>
          <w:p w:rsidR="008253EA" w:rsidRPr="00A9562C" w:rsidRDefault="00A9562C" w:rsidP="008253EA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sz w:val="18"/>
                <w:szCs w:val="18"/>
                <w:lang w:eastAsia="en-US"/>
              </w:rPr>
              <w:t>Does not meet the requirements of a D grade.</w:t>
            </w:r>
          </w:p>
        </w:tc>
      </w:tr>
      <w:tr w:rsidR="008253EA" w:rsidRPr="00ED7A4A" w:rsidTr="002B00DC">
        <w:tc>
          <w:tcPr>
            <w:tcW w:w="1255" w:type="dxa"/>
          </w:tcPr>
          <w:p w:rsidR="008253EA" w:rsidRPr="00A9562C" w:rsidRDefault="00A9562C" w:rsidP="00F863F8">
            <w:pPr>
              <w:spacing w:before="120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Interpreting</w:t>
            </w:r>
          </w:p>
        </w:tc>
        <w:tc>
          <w:tcPr>
            <w:tcW w:w="1840" w:type="dxa"/>
          </w:tcPr>
          <w:p w:rsidR="008253EA" w:rsidRPr="00A9562C" w:rsidRDefault="00A9562C" w:rsidP="00BF1D07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sz w:val="18"/>
                <w:szCs w:val="18"/>
                <w:lang w:eastAsia="en-US"/>
              </w:rPr>
              <w:t xml:space="preserve">Evaluates the way that characters. Settings and events are developed in a text, drawing on their wider reading experiences to support their ideas. </w:t>
            </w:r>
          </w:p>
        </w:tc>
        <w:tc>
          <w:tcPr>
            <w:tcW w:w="1840" w:type="dxa"/>
          </w:tcPr>
          <w:p w:rsidR="008253EA" w:rsidRPr="00A9562C" w:rsidRDefault="00A9562C" w:rsidP="00F863F8">
            <w:pPr>
              <w:pStyle w:val="NormalWeb"/>
              <w:spacing w:before="120" w:beforeAutospacing="0"/>
              <w:rPr>
                <w:rFonts w:ascii="Arial" w:hAnsi="Arial" w:cs="Arial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sz w:val="18"/>
                <w:szCs w:val="18"/>
                <w:lang w:eastAsia="en-US"/>
              </w:rPr>
              <w:t>Justifies responses to characters, settings and events depicted in a text, drawing on textual details and personal opinions.</w:t>
            </w:r>
          </w:p>
        </w:tc>
        <w:tc>
          <w:tcPr>
            <w:tcW w:w="1840" w:type="dxa"/>
          </w:tcPr>
          <w:p w:rsidR="008253EA" w:rsidRPr="00A9562C" w:rsidRDefault="00A9562C" w:rsidP="00F863F8">
            <w:pPr>
              <w:pStyle w:val="NormalWeb"/>
              <w:spacing w:before="120" w:beforeAutospacing="0"/>
              <w:rPr>
                <w:rFonts w:ascii="Arial" w:hAnsi="Arial" w:cs="Arial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sz w:val="18"/>
                <w:szCs w:val="18"/>
                <w:lang w:eastAsia="en-US"/>
              </w:rPr>
              <w:t>Makes judgments about characters, setting and events depicted in a text.</w:t>
            </w:r>
          </w:p>
        </w:tc>
        <w:tc>
          <w:tcPr>
            <w:tcW w:w="1840" w:type="dxa"/>
          </w:tcPr>
          <w:p w:rsidR="008253EA" w:rsidRPr="00A9562C" w:rsidRDefault="002C3862" w:rsidP="002C3862">
            <w:pPr>
              <w:pStyle w:val="NormalWeb"/>
              <w:spacing w:before="120" w:beforeAutospacing="0"/>
              <w:rPr>
                <w:rFonts w:ascii="Arial" w:hAnsi="Arial" w:cs="Arial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sz w:val="18"/>
                <w:szCs w:val="18"/>
                <w:lang w:eastAsia="en-US"/>
              </w:rPr>
              <w:t xml:space="preserve">Describes the way that characters, settings and events are depicted. </w:t>
            </w:r>
          </w:p>
        </w:tc>
        <w:tc>
          <w:tcPr>
            <w:tcW w:w="1841" w:type="dxa"/>
          </w:tcPr>
          <w:p w:rsidR="008253EA" w:rsidRPr="00A9562C" w:rsidRDefault="002C3862" w:rsidP="00F863F8">
            <w:pPr>
              <w:pStyle w:val="NormalWeb"/>
              <w:spacing w:before="120" w:beforeAutospacing="0"/>
              <w:rPr>
                <w:rFonts w:ascii="Arial" w:hAnsi="Arial" w:cs="Arial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sz w:val="18"/>
                <w:szCs w:val="18"/>
                <w:lang w:eastAsia="en-US"/>
              </w:rPr>
              <w:t>Does not meet the requirements for a D grade.</w:t>
            </w:r>
          </w:p>
        </w:tc>
      </w:tr>
      <w:tr w:rsidR="00ED7A4A" w:rsidRPr="00ED7A4A" w:rsidTr="002B00DC">
        <w:tc>
          <w:tcPr>
            <w:tcW w:w="1255" w:type="dxa"/>
          </w:tcPr>
          <w:p w:rsidR="00ED7A4A" w:rsidRDefault="002C3862" w:rsidP="00F863F8">
            <w:pPr>
              <w:spacing w:before="120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Use of evidence</w:t>
            </w:r>
          </w:p>
          <w:p w:rsidR="002C3862" w:rsidRPr="00A9562C" w:rsidRDefault="002C3862" w:rsidP="00F863F8">
            <w:pPr>
              <w:spacing w:before="120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1840" w:type="dxa"/>
          </w:tcPr>
          <w:p w:rsidR="00ED7A4A" w:rsidRPr="00A9562C" w:rsidRDefault="00ED7A4A" w:rsidP="00BF1D07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40" w:type="dxa"/>
          </w:tcPr>
          <w:p w:rsidR="00ED7A4A" w:rsidRPr="00A9562C" w:rsidRDefault="00ED7A4A" w:rsidP="003A42C4">
            <w:pPr>
              <w:pStyle w:val="NormalWeb"/>
              <w:spacing w:before="120" w:after="12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40" w:type="dxa"/>
          </w:tcPr>
          <w:p w:rsidR="00ED7A4A" w:rsidRPr="00A9562C" w:rsidRDefault="00ED7A4A" w:rsidP="00F863F8">
            <w:pPr>
              <w:pStyle w:val="NormalWeb"/>
              <w:spacing w:before="120" w:beforeAutospacing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40" w:type="dxa"/>
          </w:tcPr>
          <w:p w:rsidR="00ED7A4A" w:rsidRPr="00A9562C" w:rsidRDefault="00ED7A4A" w:rsidP="00F863F8">
            <w:pPr>
              <w:pStyle w:val="NormalWeb"/>
              <w:spacing w:before="120" w:beforeAutospacing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41" w:type="dxa"/>
          </w:tcPr>
          <w:p w:rsidR="00ED7A4A" w:rsidRPr="00A9562C" w:rsidRDefault="00ED7A4A" w:rsidP="003A42C4">
            <w:pPr>
              <w:pStyle w:val="NormalWeb"/>
              <w:spacing w:before="120" w:after="120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8253EA" w:rsidRDefault="008253EA" w:rsidP="00B6743B">
      <w:pPr>
        <w:rPr>
          <w:rFonts w:ascii="Arial" w:hAnsi="Arial" w:cs="Arial"/>
          <w:b/>
          <w:sz w:val="22"/>
          <w:szCs w:val="22"/>
        </w:rPr>
      </w:pPr>
    </w:p>
    <w:p w:rsidR="002B00DC" w:rsidRDefault="002B00DC" w:rsidP="002B00DC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</w:rPr>
        <w:t xml:space="preserve">Writing </w:t>
      </w:r>
      <w:r w:rsidRPr="00912DF2">
        <w:rPr>
          <w:rFonts w:ascii="Arial" w:hAnsi="Arial" w:cs="Arial"/>
          <w:b/>
        </w:rPr>
        <w:t>Assessment Criteria:</w:t>
      </w:r>
      <w:r w:rsidRPr="00912DF2">
        <w:rPr>
          <w:rFonts w:ascii="Arial" w:hAnsi="Arial" w:cs="Arial"/>
          <w:b/>
        </w:rPr>
        <w:tab/>
      </w:r>
      <w:r w:rsidRPr="00912DF2">
        <w:rPr>
          <w:rFonts w:ascii="Arial" w:hAnsi="Arial" w:cs="Arial"/>
          <w:b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40"/>
        <w:gridCol w:w="1840"/>
        <w:gridCol w:w="1840"/>
        <w:gridCol w:w="1840"/>
        <w:gridCol w:w="1841"/>
      </w:tblGrid>
      <w:tr w:rsidR="002B00DC" w:rsidTr="002B00DC">
        <w:tc>
          <w:tcPr>
            <w:tcW w:w="1255" w:type="dxa"/>
          </w:tcPr>
          <w:p w:rsidR="002B00DC" w:rsidRPr="00BF1D07" w:rsidRDefault="002B00DC" w:rsidP="002B00DC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1840" w:type="dxa"/>
          </w:tcPr>
          <w:p w:rsidR="002B00DC" w:rsidRPr="00BF1D07" w:rsidRDefault="002B00DC" w:rsidP="002B00DC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A </w:t>
            </w:r>
          </w:p>
          <w:p w:rsidR="002B00DC" w:rsidRPr="00BF1D07" w:rsidRDefault="002B00DC" w:rsidP="002B00DC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Excellent achievement</w:t>
            </w:r>
          </w:p>
          <w:p w:rsidR="002B00DC" w:rsidRPr="00BF1D07" w:rsidRDefault="002B00DC" w:rsidP="002B00DC">
            <w:pPr>
              <w:spacing w:after="120"/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80-100</w:t>
            </w:r>
          </w:p>
        </w:tc>
        <w:tc>
          <w:tcPr>
            <w:tcW w:w="1840" w:type="dxa"/>
          </w:tcPr>
          <w:p w:rsidR="002B00DC" w:rsidRPr="00BF1D07" w:rsidRDefault="002B00DC" w:rsidP="002B00DC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B </w:t>
            </w:r>
          </w:p>
          <w:p w:rsidR="002B00DC" w:rsidRPr="00BF1D07" w:rsidRDefault="002B00DC" w:rsidP="002B00DC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High achievement</w:t>
            </w:r>
          </w:p>
          <w:p w:rsidR="002B00DC" w:rsidRPr="00BF1D07" w:rsidRDefault="002B00DC" w:rsidP="002B00DC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65-79</w:t>
            </w:r>
          </w:p>
        </w:tc>
        <w:tc>
          <w:tcPr>
            <w:tcW w:w="1840" w:type="dxa"/>
          </w:tcPr>
          <w:p w:rsidR="002B00DC" w:rsidRPr="00BF1D07" w:rsidRDefault="002B00DC" w:rsidP="002B00DC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C </w:t>
            </w:r>
          </w:p>
          <w:p w:rsidR="002B00DC" w:rsidRPr="00BF1D07" w:rsidRDefault="002B00DC" w:rsidP="002B00DC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Satisfactory achievement</w:t>
            </w:r>
          </w:p>
          <w:p w:rsidR="002B00DC" w:rsidRPr="00BF1D07" w:rsidRDefault="002B00DC" w:rsidP="002B00DC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50-64</w:t>
            </w:r>
          </w:p>
        </w:tc>
        <w:tc>
          <w:tcPr>
            <w:tcW w:w="1840" w:type="dxa"/>
          </w:tcPr>
          <w:p w:rsidR="002B00DC" w:rsidRPr="00BF1D07" w:rsidRDefault="002B00DC" w:rsidP="002B00DC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D </w:t>
            </w:r>
          </w:p>
          <w:p w:rsidR="002B00DC" w:rsidRPr="00BF1D07" w:rsidRDefault="002B00DC" w:rsidP="002B00DC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Limited achievement</w:t>
            </w:r>
          </w:p>
          <w:p w:rsidR="002B00DC" w:rsidRPr="00BF1D07" w:rsidRDefault="002B00DC" w:rsidP="002B00DC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30-49</w:t>
            </w:r>
          </w:p>
        </w:tc>
        <w:tc>
          <w:tcPr>
            <w:tcW w:w="1841" w:type="dxa"/>
          </w:tcPr>
          <w:p w:rsidR="002B00DC" w:rsidRPr="00BF1D07" w:rsidRDefault="002B00DC" w:rsidP="002B00DC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E </w:t>
            </w:r>
          </w:p>
          <w:p w:rsidR="002B00DC" w:rsidRPr="00BF1D07" w:rsidRDefault="002B00DC" w:rsidP="002B00DC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Very low achievement</w:t>
            </w:r>
          </w:p>
          <w:p w:rsidR="002B00DC" w:rsidRPr="00BF1D07" w:rsidRDefault="002B00DC" w:rsidP="002B00DC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Less than 29</w:t>
            </w:r>
          </w:p>
        </w:tc>
      </w:tr>
      <w:tr w:rsidR="002B00DC" w:rsidRPr="00ED7A4A" w:rsidTr="002B00DC">
        <w:tc>
          <w:tcPr>
            <w:tcW w:w="1255" w:type="dxa"/>
          </w:tcPr>
          <w:p w:rsidR="002B00DC" w:rsidRPr="00BF1D07" w:rsidRDefault="002B00DC" w:rsidP="002B00DC">
            <w:pPr>
              <w:spacing w:before="120"/>
              <w:rPr>
                <w:rFonts w:ascii="Arial" w:hAnsi="Arial" w:cs="Arial"/>
                <w:b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sz w:val="22"/>
                <w:szCs w:val="22"/>
              </w:rPr>
              <w:t>Text structure</w:t>
            </w:r>
          </w:p>
        </w:tc>
        <w:tc>
          <w:tcPr>
            <w:tcW w:w="1840" w:type="dxa"/>
          </w:tcPr>
          <w:p w:rsidR="002B00DC" w:rsidRPr="00BF1D07" w:rsidRDefault="002B00DC" w:rsidP="002B00DC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  <w:lang w:eastAsia="en-US"/>
              </w:rPr>
            </w:pPr>
          </w:p>
        </w:tc>
        <w:tc>
          <w:tcPr>
            <w:tcW w:w="1840" w:type="dxa"/>
          </w:tcPr>
          <w:p w:rsidR="002B00DC" w:rsidRPr="00BF1D07" w:rsidRDefault="002B00DC" w:rsidP="002B00DC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  <w:lang w:eastAsia="en-US"/>
              </w:rPr>
            </w:pPr>
          </w:p>
        </w:tc>
        <w:tc>
          <w:tcPr>
            <w:tcW w:w="1840" w:type="dxa"/>
          </w:tcPr>
          <w:p w:rsidR="002B00DC" w:rsidRPr="00BF1D07" w:rsidRDefault="002B00DC" w:rsidP="002B00DC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  <w:lang w:eastAsia="en-US"/>
              </w:rPr>
            </w:pPr>
          </w:p>
        </w:tc>
        <w:tc>
          <w:tcPr>
            <w:tcW w:w="1840" w:type="dxa"/>
          </w:tcPr>
          <w:p w:rsidR="002B00DC" w:rsidRPr="00BF1D07" w:rsidRDefault="002B00DC" w:rsidP="002B00DC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  <w:lang w:eastAsia="en-US"/>
              </w:rPr>
            </w:pPr>
          </w:p>
        </w:tc>
        <w:tc>
          <w:tcPr>
            <w:tcW w:w="1841" w:type="dxa"/>
          </w:tcPr>
          <w:p w:rsidR="002B00DC" w:rsidRPr="00BF1D07" w:rsidRDefault="002B00DC" w:rsidP="002B00DC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  <w:lang w:eastAsia="en-US"/>
              </w:rPr>
            </w:pPr>
          </w:p>
        </w:tc>
      </w:tr>
      <w:tr w:rsidR="002B00DC" w:rsidRPr="00ED7A4A" w:rsidTr="002B00DC">
        <w:tc>
          <w:tcPr>
            <w:tcW w:w="1255" w:type="dxa"/>
          </w:tcPr>
          <w:p w:rsidR="002B00DC" w:rsidRPr="00BF1D07" w:rsidRDefault="002B00DC" w:rsidP="002B00DC">
            <w:pPr>
              <w:spacing w:before="120"/>
              <w:rPr>
                <w:rFonts w:ascii="Arial" w:hAnsi="Arial" w:cs="Arial"/>
                <w:b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sz w:val="22"/>
                <w:szCs w:val="22"/>
              </w:rPr>
              <w:t>Language features</w:t>
            </w:r>
          </w:p>
        </w:tc>
        <w:tc>
          <w:tcPr>
            <w:tcW w:w="1840" w:type="dxa"/>
          </w:tcPr>
          <w:p w:rsidR="002B00DC" w:rsidRPr="00BF1D07" w:rsidRDefault="002B00DC" w:rsidP="002B00DC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  <w:lang w:eastAsia="en-US"/>
              </w:rPr>
            </w:pPr>
          </w:p>
        </w:tc>
        <w:tc>
          <w:tcPr>
            <w:tcW w:w="1840" w:type="dxa"/>
          </w:tcPr>
          <w:p w:rsidR="002B00DC" w:rsidRPr="00BF1D07" w:rsidRDefault="002B00DC" w:rsidP="002B00DC">
            <w:pPr>
              <w:pStyle w:val="NormalWeb"/>
              <w:spacing w:before="120" w:beforeAutospacing="0"/>
              <w:rPr>
                <w:rFonts w:ascii="Arial" w:hAnsi="Arial" w:cs="Arial"/>
                <w:sz w:val="22"/>
                <w:szCs w:val="22"/>
                <w:lang w:eastAsia="en-US"/>
              </w:rPr>
            </w:pPr>
          </w:p>
        </w:tc>
        <w:tc>
          <w:tcPr>
            <w:tcW w:w="1840" w:type="dxa"/>
          </w:tcPr>
          <w:p w:rsidR="002B00DC" w:rsidRPr="00BF1D07" w:rsidRDefault="002B00DC" w:rsidP="002B00DC">
            <w:pPr>
              <w:pStyle w:val="NormalWeb"/>
              <w:spacing w:before="120" w:beforeAutospacing="0"/>
              <w:rPr>
                <w:rFonts w:ascii="Arial" w:hAnsi="Arial" w:cs="Arial"/>
                <w:sz w:val="22"/>
                <w:szCs w:val="22"/>
                <w:lang w:eastAsia="en-US"/>
              </w:rPr>
            </w:pPr>
          </w:p>
        </w:tc>
        <w:tc>
          <w:tcPr>
            <w:tcW w:w="1840" w:type="dxa"/>
          </w:tcPr>
          <w:p w:rsidR="002B00DC" w:rsidRPr="00BF1D07" w:rsidRDefault="002B00DC" w:rsidP="002B00DC">
            <w:pPr>
              <w:pStyle w:val="NormalWeb"/>
              <w:spacing w:before="120" w:beforeAutospacing="0"/>
              <w:rPr>
                <w:rFonts w:ascii="Arial" w:hAnsi="Arial" w:cs="Arial"/>
                <w:sz w:val="22"/>
                <w:szCs w:val="22"/>
                <w:lang w:eastAsia="en-US"/>
              </w:rPr>
            </w:pPr>
          </w:p>
        </w:tc>
        <w:tc>
          <w:tcPr>
            <w:tcW w:w="1841" w:type="dxa"/>
          </w:tcPr>
          <w:p w:rsidR="002B00DC" w:rsidRPr="00BF1D07" w:rsidRDefault="002B00DC" w:rsidP="002B00DC">
            <w:pPr>
              <w:pStyle w:val="NormalWeb"/>
              <w:spacing w:before="120" w:beforeAutospacing="0"/>
              <w:rPr>
                <w:rFonts w:ascii="Arial" w:hAnsi="Arial" w:cs="Arial"/>
                <w:sz w:val="22"/>
                <w:szCs w:val="22"/>
                <w:lang w:eastAsia="en-US"/>
              </w:rPr>
            </w:pPr>
          </w:p>
        </w:tc>
      </w:tr>
      <w:tr w:rsidR="002B00DC" w:rsidRPr="00ED7A4A" w:rsidTr="002B00DC">
        <w:tc>
          <w:tcPr>
            <w:tcW w:w="1255" w:type="dxa"/>
          </w:tcPr>
          <w:p w:rsidR="002B00DC" w:rsidRPr="00BF1D07" w:rsidRDefault="002B00DC" w:rsidP="002B00DC">
            <w:pPr>
              <w:spacing w:before="120"/>
              <w:rPr>
                <w:rFonts w:ascii="Arial" w:hAnsi="Arial" w:cs="Arial"/>
                <w:b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sz w:val="22"/>
                <w:szCs w:val="22"/>
              </w:rPr>
              <w:t>Editing</w:t>
            </w:r>
          </w:p>
        </w:tc>
        <w:tc>
          <w:tcPr>
            <w:tcW w:w="1840" w:type="dxa"/>
          </w:tcPr>
          <w:p w:rsidR="002B00DC" w:rsidRPr="00BF1D07" w:rsidRDefault="002B00DC" w:rsidP="002B00DC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840" w:type="dxa"/>
          </w:tcPr>
          <w:p w:rsidR="002B00DC" w:rsidRPr="00BF1D07" w:rsidRDefault="002B00DC" w:rsidP="002B00DC">
            <w:pPr>
              <w:pStyle w:val="NormalWeb"/>
              <w:spacing w:before="120" w:after="12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840" w:type="dxa"/>
          </w:tcPr>
          <w:p w:rsidR="002B00DC" w:rsidRPr="00BF1D07" w:rsidRDefault="002B00DC" w:rsidP="002B00DC">
            <w:pPr>
              <w:pStyle w:val="NormalWeb"/>
              <w:spacing w:before="120" w:beforeAutospacing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840" w:type="dxa"/>
          </w:tcPr>
          <w:p w:rsidR="002B00DC" w:rsidRPr="00BF1D07" w:rsidRDefault="002B00DC" w:rsidP="002B00DC">
            <w:pPr>
              <w:pStyle w:val="NormalWeb"/>
              <w:spacing w:before="120" w:beforeAutospacing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841" w:type="dxa"/>
          </w:tcPr>
          <w:p w:rsidR="002B00DC" w:rsidRPr="00BF1D07" w:rsidRDefault="002B00DC" w:rsidP="002B00DC">
            <w:pPr>
              <w:pStyle w:val="NormalWeb"/>
              <w:spacing w:before="120" w:after="120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2B00DC" w:rsidRDefault="002B00DC" w:rsidP="002B00DC">
      <w:pPr>
        <w:rPr>
          <w:rFonts w:ascii="Arial" w:hAnsi="Arial" w:cs="Arial"/>
          <w:b/>
          <w:sz w:val="22"/>
          <w:szCs w:val="22"/>
        </w:rPr>
      </w:pPr>
    </w:p>
    <w:p w:rsidR="003A42C4" w:rsidRDefault="003A42C4" w:rsidP="00066EB2">
      <w:pPr>
        <w:spacing w:after="200" w:line="276" w:lineRule="auto"/>
        <w:rPr>
          <w:rFonts w:ascii="Arial" w:hAnsi="Arial" w:cs="Arial"/>
          <w:b/>
          <w:u w:val="single"/>
        </w:rPr>
      </w:pPr>
    </w:p>
    <w:p w:rsidR="003A42C4" w:rsidRDefault="003A42C4" w:rsidP="00066EB2">
      <w:pPr>
        <w:spacing w:after="200" w:line="276" w:lineRule="auto"/>
        <w:rPr>
          <w:rFonts w:ascii="Arial" w:hAnsi="Arial" w:cs="Arial"/>
          <w:b/>
          <w:u w:val="single"/>
        </w:rPr>
      </w:pPr>
    </w:p>
    <w:p w:rsidR="0013484E" w:rsidRDefault="0013484E" w:rsidP="00066EB2">
      <w:pPr>
        <w:spacing w:after="200" w:line="276" w:lineRule="auto"/>
        <w:rPr>
          <w:rFonts w:ascii="Arial" w:hAnsi="Arial" w:cs="Arial"/>
          <w:b/>
          <w:u w:val="single"/>
        </w:rPr>
        <w:sectPr w:rsidR="0013484E" w:rsidSect="002B00DC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0738C" w:rsidRDefault="00F0738C" w:rsidP="00455DB4">
      <w:pPr>
        <w:ind w:right="-306"/>
        <w:rPr>
          <w:rFonts w:eastAsia="Times New Roman"/>
          <w:b/>
          <w:lang w:eastAsia="en-AU"/>
        </w:rPr>
      </w:pPr>
      <w:r w:rsidRPr="00F0738C">
        <w:rPr>
          <w:rFonts w:ascii="Arial" w:eastAsia="Times New Roman" w:hAnsi="Arial" w:cs="Arial"/>
          <w:b/>
          <w:u w:val="single"/>
          <w:lang w:eastAsia="en-AU"/>
        </w:rPr>
        <w:lastRenderedPageBreak/>
        <w:t>Writing: self-assessment checklist</w:t>
      </w:r>
      <w:r w:rsidRPr="00F0738C">
        <w:rPr>
          <w:rFonts w:eastAsia="Times New Roman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>(complete before submission)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b/>
          <w:lang w:eastAsia="en-AU"/>
        </w:rPr>
        <w:t xml:space="preserve">                                    </w:t>
      </w:r>
      <w:r w:rsidRPr="00F0738C">
        <w:rPr>
          <w:rFonts w:eastAsia="Times New Roman"/>
          <w:noProof/>
          <w:lang w:eastAsia="en-AU"/>
        </w:rPr>
        <w:drawing>
          <wp:inline distT="0" distB="0" distL="0" distR="0" wp14:anchorId="673217E7" wp14:editId="07CBF348">
            <wp:extent cx="619125" cy="645324"/>
            <wp:effectExtent l="0" t="0" r="0" b="2540"/>
            <wp:docPr id="1" name="Picture 1" descr="S:\AdminShared\All Staff\Organisational Development\Crests, Letterhead, School Map,Fax Cover Sheet\SCHOOL LOGO NEW 2015\NARROGIN LOGO SHAPT CRES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AdminShared\All Staff\Organisational Development\Crests, Letterhead, School Map,Fax Cover Sheet\SCHOOL LOGO NEW 2015\NARROGIN LOGO SHAPT CREST 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4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38C" w:rsidRDefault="00F0738C" w:rsidP="00F0738C">
      <w:pPr>
        <w:ind w:left="11520" w:right="-306" w:firstLine="1287"/>
        <w:rPr>
          <w:rFonts w:eastAsia="Times New Roman"/>
          <w:lang w:eastAsia="en-AU"/>
        </w:rPr>
      </w:pPr>
      <w:r w:rsidRPr="00F0738C">
        <w:rPr>
          <w:rFonts w:ascii="Arial" w:eastAsia="Times New Roman" w:hAnsi="Arial" w:cs="Arial"/>
          <w:b/>
          <w:lang w:eastAsia="en-AU"/>
        </w:rPr>
        <w:t>Narrogin SHS</w:t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</w:p>
    <w:p w:rsidR="00F0738C" w:rsidRDefault="00F0738C" w:rsidP="00F0738C">
      <w:pPr>
        <w:ind w:left="2160" w:hanging="1440"/>
        <w:rPr>
          <w:rFonts w:ascii="Arial" w:eastAsia="Times New Roman" w:hAnsi="Arial" w:cs="Arial"/>
          <w:lang w:eastAsia="en-AU"/>
        </w:rPr>
      </w:pPr>
    </w:p>
    <w:p w:rsidR="00F0738C" w:rsidRPr="00F0738C" w:rsidRDefault="00F0738C" w:rsidP="00F0738C">
      <w:pPr>
        <w:ind w:left="2160" w:hanging="1440"/>
        <w:rPr>
          <w:rFonts w:eastAsia="Times New Roman"/>
          <w:lang w:eastAsia="en-AU"/>
        </w:rPr>
      </w:pPr>
      <w:r w:rsidRPr="00F0738C">
        <w:rPr>
          <w:rFonts w:ascii="Arial" w:eastAsia="Times New Roman" w:hAnsi="Arial" w:cs="Arial"/>
          <w:lang w:eastAsia="en-AU"/>
        </w:rPr>
        <w:t>Name_</w:t>
      </w:r>
      <w:r w:rsidRPr="00F0738C">
        <w:rPr>
          <w:rFonts w:eastAsia="Times New Roman"/>
          <w:lang w:eastAsia="en-AU"/>
        </w:rPr>
        <w:t>_________________________________________________</w:t>
      </w:r>
      <w:r w:rsidRPr="00F0738C">
        <w:rPr>
          <w:rFonts w:eastAsia="Times New Roman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>Year_______</w:t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  <w:t xml:space="preserve">                       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</w:p>
    <w:tbl>
      <w:tblPr>
        <w:tblStyle w:val="TableGrid1"/>
        <w:tblW w:w="15843" w:type="dxa"/>
        <w:tblLook w:val="04A0" w:firstRow="1" w:lastRow="0" w:firstColumn="1" w:lastColumn="0" w:noHBand="0" w:noVBand="1"/>
      </w:tblPr>
      <w:tblGrid>
        <w:gridCol w:w="3085"/>
        <w:gridCol w:w="3260"/>
        <w:gridCol w:w="3261"/>
        <w:gridCol w:w="2976"/>
        <w:gridCol w:w="3261"/>
      </w:tblGrid>
      <w:tr w:rsidR="00F0738C" w:rsidRPr="00F0738C" w:rsidTr="00951042">
        <w:trPr>
          <w:trHeight w:val="449"/>
        </w:trPr>
        <w:tc>
          <w:tcPr>
            <w:tcW w:w="3085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AUDIENCE AND PRESENTATION</w:t>
            </w:r>
          </w:p>
        </w:tc>
        <w:tc>
          <w:tcPr>
            <w:tcW w:w="3260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PUNCTUATION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CAPITALISATION</w:t>
            </w:r>
          </w:p>
        </w:tc>
        <w:tc>
          <w:tcPr>
            <w:tcW w:w="2976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SPELLING AND VOCABULARY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IDEAS</w:t>
            </w:r>
          </w:p>
        </w:tc>
      </w:tr>
      <w:tr w:rsidR="00F0738C" w:rsidRPr="00F0738C" w:rsidTr="00951042">
        <w:tc>
          <w:tcPr>
            <w:tcW w:w="3085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</w:t>
            </w: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My handwriting is </w:t>
            </w: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proofErr w:type="gramStart"/>
            <w:r w:rsidRPr="00F0738C">
              <w:rPr>
                <w:rFonts w:ascii="Arial" w:eastAsia="Times New Roman" w:hAnsi="Arial" w:cs="Arial"/>
                <w:lang w:eastAsia="en-AU"/>
              </w:rPr>
              <w:t>legible</w:t>
            </w:r>
            <w:proofErr w:type="gramEnd"/>
            <w:r w:rsidRPr="00F0738C">
              <w:rPr>
                <w:rFonts w:ascii="Arial" w:eastAsia="Times New Roman" w:hAnsi="Arial" w:cs="Arial"/>
                <w:lang w:eastAsia="en-AU"/>
              </w:rPr>
              <w:t xml:space="preserve"> and any typed copies have no typing errors.</w:t>
            </w:r>
          </w:p>
        </w:tc>
        <w:tc>
          <w:tcPr>
            <w:tcW w:w="3260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 full stop at the end of each sentence.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capital letters for the first word of each sentence.</w:t>
            </w:r>
          </w:p>
        </w:tc>
        <w:tc>
          <w:tcPr>
            <w:tcW w:w="2976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dictionary to spell the words I don’t know.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brainstorming and planning to organise my ideas.</w:t>
            </w:r>
          </w:p>
        </w:tc>
      </w:tr>
      <w:tr w:rsidR="00F0738C" w:rsidRPr="00F0738C" w:rsidTr="00951042">
        <w:tc>
          <w:tcPr>
            <w:tcW w:w="3085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written the title, my name and the date on my work.</w:t>
            </w:r>
          </w:p>
        </w:tc>
        <w:tc>
          <w:tcPr>
            <w:tcW w:w="3260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commas between words in a list.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capitals for proper nouns (the names of people, places and the days of the week).</w:t>
            </w:r>
          </w:p>
        </w:tc>
        <w:tc>
          <w:tcPr>
            <w:tcW w:w="2976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correct terminology for this topic.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acted on suggestions from the teacher.</w:t>
            </w:r>
          </w:p>
        </w:tc>
      </w:tr>
      <w:tr w:rsidR="00F0738C" w:rsidRPr="00F0738C" w:rsidTr="00951042">
        <w:tc>
          <w:tcPr>
            <w:tcW w:w="3085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  </w:t>
            </w: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My sentences are complete, make sense and use the key words from the question.</w:t>
            </w:r>
          </w:p>
        </w:tc>
        <w:tc>
          <w:tcPr>
            <w:tcW w:w="3260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apostrophes to show contraction and possession.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capitalised the pronoun ‘I’.</w:t>
            </w:r>
          </w:p>
        </w:tc>
        <w:tc>
          <w:tcPr>
            <w:tcW w:w="2976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correct homophones within my sentences:</w:t>
            </w: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your/you’re</w:t>
            </w: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there/their/they’re</w:t>
            </w: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allowed/aloud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Each paragraph only has one main idea. My ideas are in a logical order.</w:t>
            </w:r>
          </w:p>
        </w:tc>
      </w:tr>
      <w:tr w:rsidR="00F0738C" w:rsidRPr="00F0738C" w:rsidTr="00951042">
        <w:tc>
          <w:tcPr>
            <w:tcW w:w="3085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attempted all questions and presented them in the correct order</w:t>
            </w:r>
          </w:p>
        </w:tc>
        <w:tc>
          <w:tcPr>
            <w:tcW w:w="3260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 question mark after a question.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written the main body of the text using lower case letters.</w:t>
            </w: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</w:tc>
        <w:tc>
          <w:tcPr>
            <w:tcW w:w="2976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There is evidence of editing on my drafts.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linking words to connect my ideas.</w:t>
            </w:r>
          </w:p>
        </w:tc>
      </w:tr>
    </w:tbl>
    <w:p w:rsidR="00F0738C" w:rsidRPr="00F0738C" w:rsidRDefault="00F0738C" w:rsidP="00F0738C">
      <w:pPr>
        <w:rPr>
          <w:rFonts w:eastAsia="Times New Roman"/>
          <w:lang w:eastAsia="en-AU"/>
        </w:rPr>
      </w:pPr>
    </w:p>
    <w:p w:rsidR="00F0738C" w:rsidRPr="00F0738C" w:rsidRDefault="00F0738C" w:rsidP="00F0738C">
      <w:pPr>
        <w:rPr>
          <w:rFonts w:ascii="Arial" w:eastAsia="Times New Roman" w:hAnsi="Arial" w:cs="Arial"/>
          <w:lang w:eastAsia="en-AU"/>
        </w:rPr>
      </w:pPr>
      <w:r w:rsidRPr="00F0738C">
        <w:rPr>
          <w:rFonts w:ascii="Arial" w:eastAsia="Times New Roman" w:hAnsi="Arial" w:cs="Arial"/>
          <w:lang w:eastAsia="en-AU"/>
        </w:rPr>
        <w:t>I have carefully checked all of the above before submitting this piece of work.</w:t>
      </w:r>
    </w:p>
    <w:p w:rsidR="00F0738C" w:rsidRPr="00F0738C" w:rsidRDefault="00F0738C" w:rsidP="00F0738C">
      <w:pPr>
        <w:rPr>
          <w:rFonts w:ascii="Arial" w:eastAsia="Times New Roman" w:hAnsi="Arial" w:cs="Arial"/>
          <w:lang w:eastAsia="en-AU"/>
        </w:rPr>
      </w:pPr>
    </w:p>
    <w:p w:rsidR="00F0738C" w:rsidRDefault="00F0738C" w:rsidP="00F0738C">
      <w:pPr>
        <w:rPr>
          <w:rFonts w:ascii="Arial" w:eastAsia="Times New Roman" w:hAnsi="Arial" w:cs="Arial"/>
          <w:lang w:eastAsia="en-AU"/>
        </w:rPr>
        <w:sectPr w:rsidR="00F0738C" w:rsidSect="00F0738C">
          <w:pgSz w:w="16838" w:h="11906" w:orient="landscape"/>
          <w:pgMar w:top="1134" w:right="0" w:bottom="142" w:left="709" w:header="708" w:footer="708" w:gutter="0"/>
          <w:cols w:space="708"/>
          <w:docGrid w:linePitch="360"/>
        </w:sectPr>
      </w:pPr>
      <w:r w:rsidRPr="00F0738C">
        <w:rPr>
          <w:rFonts w:ascii="Arial" w:eastAsia="Times New Roman" w:hAnsi="Arial" w:cs="Arial"/>
          <w:lang w:eastAsia="en-AU"/>
        </w:rPr>
        <w:t xml:space="preserve">Signature:  _________________________________________      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  <w:t>Date:       /       / 2016</w:t>
      </w:r>
    </w:p>
    <w:p w:rsidR="00F0738C" w:rsidRDefault="00F0738C" w:rsidP="00066EB2">
      <w:pPr>
        <w:spacing w:after="200" w:line="276" w:lineRule="auto"/>
        <w:rPr>
          <w:rFonts w:ascii="Arial" w:hAnsi="Arial" w:cs="Arial"/>
          <w:b/>
          <w:u w:val="single"/>
        </w:rPr>
      </w:pPr>
    </w:p>
    <w:p w:rsidR="00406540" w:rsidRPr="00406540" w:rsidRDefault="00406540" w:rsidP="00406540">
      <w:pPr>
        <w:spacing w:after="200" w:line="276" w:lineRule="auto"/>
        <w:ind w:right="282"/>
        <w:rPr>
          <w:rFonts w:ascii="Arial" w:eastAsia="Calibri" w:hAnsi="Arial" w:cs="Arial"/>
          <w:b/>
          <w:sz w:val="22"/>
          <w:szCs w:val="22"/>
          <w:u w:val="single"/>
          <w:lang w:eastAsia="en-US"/>
        </w:rPr>
      </w:pPr>
      <w:r w:rsidRPr="00406540">
        <w:rPr>
          <w:rFonts w:ascii="Arial" w:eastAsia="Calibri" w:hAnsi="Arial" w:cs="Arial"/>
          <w:b/>
          <w:sz w:val="22"/>
          <w:szCs w:val="22"/>
          <w:u w:val="single"/>
          <w:lang w:eastAsia="en-US"/>
        </w:rPr>
        <w:t>REFLECTION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71"/>
        <w:gridCol w:w="2573"/>
        <w:gridCol w:w="2583"/>
        <w:gridCol w:w="2554"/>
      </w:tblGrid>
      <w:tr w:rsidR="00406540" w:rsidRPr="00406540" w:rsidTr="000F19C8">
        <w:trPr>
          <w:trHeight w:val="919"/>
        </w:trPr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540" w:rsidRPr="00406540" w:rsidRDefault="00406540" w:rsidP="00406540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06540">
              <w:rPr>
                <w:rFonts w:ascii="Arial" w:eastAsia="Calibri" w:hAnsi="Arial" w:cs="Arial"/>
                <w:b/>
                <w:sz w:val="20"/>
                <w:szCs w:val="20"/>
                <w:lang w:eastAsia="en-US"/>
              </w:rPr>
              <w:t>What I need to improve on: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540" w:rsidRPr="00406540" w:rsidRDefault="00406540" w:rsidP="00406540">
            <w:pPr>
              <w:spacing w:before="120"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06540">
              <w:rPr>
                <w:rFonts w:ascii="Arial" w:eastAsia="Calibri" w:hAnsi="Arial" w:cs="Arial"/>
                <w:b/>
                <w:sz w:val="20"/>
                <w:szCs w:val="20"/>
                <w:lang w:eastAsia="en-US"/>
              </w:rPr>
              <w:t>STRENGTHS: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540" w:rsidRPr="00406540" w:rsidRDefault="00406540" w:rsidP="00406540">
            <w:pPr>
              <w:spacing w:before="120"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06540">
              <w:rPr>
                <w:rFonts w:ascii="Arial" w:eastAsia="Calibri" w:hAnsi="Arial" w:cs="Arial"/>
                <w:b/>
                <w:sz w:val="20"/>
                <w:szCs w:val="20"/>
                <w:lang w:eastAsia="en-US"/>
              </w:rPr>
              <w:t>WHAT I ENJOYED: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540" w:rsidRPr="00406540" w:rsidRDefault="00406540" w:rsidP="00406540">
            <w:pPr>
              <w:spacing w:before="120" w:after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06540">
              <w:rPr>
                <w:rFonts w:ascii="Arial" w:eastAsia="Calibri" w:hAnsi="Arial" w:cs="Arial"/>
                <w:b/>
                <w:sz w:val="20"/>
                <w:szCs w:val="20"/>
                <w:lang w:eastAsia="en-US"/>
              </w:rPr>
              <w:t>SPELLING WORDS: Write out the correct word three times</w:t>
            </w:r>
          </w:p>
        </w:tc>
      </w:tr>
      <w:tr w:rsidR="00406540" w:rsidRPr="00406540" w:rsidTr="000F19C8">
        <w:trPr>
          <w:trHeight w:val="3170"/>
        </w:trPr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540" w:rsidRPr="00406540" w:rsidRDefault="00406540" w:rsidP="00406540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540" w:rsidRPr="00406540" w:rsidRDefault="00406540" w:rsidP="00406540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  <w:tr w:rsidR="00406540" w:rsidRPr="00406540" w:rsidTr="000F19C8">
        <w:trPr>
          <w:trHeight w:val="705"/>
        </w:trPr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540" w:rsidRPr="00406540" w:rsidRDefault="00406540" w:rsidP="00406540">
            <w:pPr>
              <w:spacing w:before="120"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06540">
              <w:rPr>
                <w:rFonts w:ascii="Arial" w:eastAsia="Calibri" w:hAnsi="Arial" w:cs="Arial"/>
                <w:b/>
                <w:sz w:val="20"/>
                <w:szCs w:val="20"/>
                <w:lang w:eastAsia="en-US"/>
              </w:rPr>
              <w:t>SELF REFLECTION WITH TEACHER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540" w:rsidRPr="00406540" w:rsidRDefault="00406540" w:rsidP="00406540">
            <w:pPr>
              <w:spacing w:before="120"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06540">
              <w:rPr>
                <w:rFonts w:ascii="Arial" w:eastAsia="Calibri" w:hAnsi="Arial" w:cs="Arial"/>
                <w:b/>
                <w:sz w:val="20"/>
                <w:szCs w:val="20"/>
                <w:lang w:eastAsia="en-US"/>
              </w:rPr>
              <w:t>WHAT I DID WELL: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540" w:rsidRPr="00406540" w:rsidRDefault="00406540" w:rsidP="00406540">
            <w:pPr>
              <w:spacing w:before="120"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06540">
              <w:rPr>
                <w:rFonts w:ascii="Arial" w:eastAsia="Calibri" w:hAnsi="Arial" w:cs="Arial"/>
                <w:b/>
                <w:sz w:val="20"/>
                <w:szCs w:val="20"/>
                <w:lang w:eastAsia="en-US"/>
              </w:rPr>
              <w:t>AREAS TO WORK ON IN MY NEXT ASSIGNMENT: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540" w:rsidRPr="00406540" w:rsidRDefault="00406540" w:rsidP="00406540">
            <w:pPr>
              <w:spacing w:before="120"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406540"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  <w:t>GRAMMAR:  Write out the correct grammar rule</w:t>
            </w:r>
          </w:p>
        </w:tc>
      </w:tr>
      <w:tr w:rsidR="00406540" w:rsidRPr="00406540" w:rsidTr="000F19C8">
        <w:trPr>
          <w:trHeight w:val="5210"/>
        </w:trPr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540" w:rsidRPr="00406540" w:rsidRDefault="00406540" w:rsidP="00406540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540" w:rsidRPr="00406540" w:rsidRDefault="00406540" w:rsidP="00406540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540" w:rsidRPr="00406540" w:rsidRDefault="00406540" w:rsidP="00406540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540" w:rsidRPr="00406540" w:rsidRDefault="00406540" w:rsidP="00406540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:rsidR="00406540" w:rsidRPr="00406540" w:rsidRDefault="00406540" w:rsidP="00406540">
      <w:pPr>
        <w:spacing w:after="200" w:line="276" w:lineRule="auto"/>
        <w:rPr>
          <w:rFonts w:ascii="Arial" w:hAnsi="Arial" w:cs="Arial"/>
          <w:sz w:val="18"/>
          <w:szCs w:val="18"/>
        </w:rPr>
      </w:pPr>
    </w:p>
    <w:p w:rsidR="00EA48E8" w:rsidRDefault="00EA48E8" w:rsidP="00406540">
      <w:pPr>
        <w:spacing w:after="200" w:line="276" w:lineRule="auto"/>
        <w:ind w:right="282"/>
      </w:pPr>
    </w:p>
    <w:sectPr w:rsidR="00EA48E8" w:rsidSect="00F0738C">
      <w:pgSz w:w="11906" w:h="16838"/>
      <w:pgMar w:top="426" w:right="707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39683A"/>
    <w:multiLevelType w:val="hybridMultilevel"/>
    <w:tmpl w:val="9E769E0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3B6149"/>
    <w:multiLevelType w:val="hybridMultilevel"/>
    <w:tmpl w:val="68FAA6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743B"/>
    <w:rsid w:val="0002538B"/>
    <w:rsid w:val="00064181"/>
    <w:rsid w:val="00066EB2"/>
    <w:rsid w:val="000D49EF"/>
    <w:rsid w:val="000F19C8"/>
    <w:rsid w:val="001073E2"/>
    <w:rsid w:val="0013484E"/>
    <w:rsid w:val="0017518A"/>
    <w:rsid w:val="001A46FD"/>
    <w:rsid w:val="0022119F"/>
    <w:rsid w:val="00235E4C"/>
    <w:rsid w:val="0024395E"/>
    <w:rsid w:val="00284880"/>
    <w:rsid w:val="002A2CF5"/>
    <w:rsid w:val="002B00DC"/>
    <w:rsid w:val="002C3862"/>
    <w:rsid w:val="00307910"/>
    <w:rsid w:val="003376A3"/>
    <w:rsid w:val="003A42C4"/>
    <w:rsid w:val="003A73A2"/>
    <w:rsid w:val="003C5A7A"/>
    <w:rsid w:val="003E5A02"/>
    <w:rsid w:val="00406540"/>
    <w:rsid w:val="00455DB4"/>
    <w:rsid w:val="004808FB"/>
    <w:rsid w:val="004C1427"/>
    <w:rsid w:val="004F50C7"/>
    <w:rsid w:val="00500EAA"/>
    <w:rsid w:val="00507560"/>
    <w:rsid w:val="005E1EE2"/>
    <w:rsid w:val="0061706E"/>
    <w:rsid w:val="006910AC"/>
    <w:rsid w:val="006B5FDE"/>
    <w:rsid w:val="00716719"/>
    <w:rsid w:val="007A6CD6"/>
    <w:rsid w:val="007E25DC"/>
    <w:rsid w:val="007E6B75"/>
    <w:rsid w:val="008253EA"/>
    <w:rsid w:val="00912DF2"/>
    <w:rsid w:val="00951042"/>
    <w:rsid w:val="009B1742"/>
    <w:rsid w:val="009F2121"/>
    <w:rsid w:val="00A04BC7"/>
    <w:rsid w:val="00A23B44"/>
    <w:rsid w:val="00A23F14"/>
    <w:rsid w:val="00A43FE4"/>
    <w:rsid w:val="00A83839"/>
    <w:rsid w:val="00A9562C"/>
    <w:rsid w:val="00B36250"/>
    <w:rsid w:val="00B6743B"/>
    <w:rsid w:val="00BA4A8B"/>
    <w:rsid w:val="00BC65D4"/>
    <w:rsid w:val="00BF1D07"/>
    <w:rsid w:val="00C0229F"/>
    <w:rsid w:val="00C53B0B"/>
    <w:rsid w:val="00DB5BBB"/>
    <w:rsid w:val="00E153A6"/>
    <w:rsid w:val="00E42B82"/>
    <w:rsid w:val="00E86F30"/>
    <w:rsid w:val="00EA48E8"/>
    <w:rsid w:val="00ED2122"/>
    <w:rsid w:val="00ED4B5A"/>
    <w:rsid w:val="00ED7A4A"/>
    <w:rsid w:val="00EE5C5B"/>
    <w:rsid w:val="00F0738C"/>
    <w:rsid w:val="00F360F6"/>
    <w:rsid w:val="00F863F8"/>
    <w:rsid w:val="00FA3F25"/>
    <w:rsid w:val="00FB1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743B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53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253EA"/>
    <w:pPr>
      <w:spacing w:before="100" w:beforeAutospacing="1" w:after="100" w:afterAutospacing="1"/>
    </w:pPr>
    <w:rPr>
      <w:rFonts w:eastAsia="Times New Roman"/>
      <w:lang w:eastAsia="en-AU"/>
    </w:rPr>
  </w:style>
  <w:style w:type="character" w:styleId="Hyperlink">
    <w:name w:val="Hyperlink"/>
    <w:basedOn w:val="DefaultParagraphFont"/>
    <w:uiPriority w:val="99"/>
    <w:unhideWhenUsed/>
    <w:rsid w:val="00066EB2"/>
    <w:rPr>
      <w:color w:val="215986"/>
      <w:u w:val="single"/>
    </w:rPr>
  </w:style>
  <w:style w:type="table" w:customStyle="1" w:styleId="TableGrid1">
    <w:name w:val="Table Grid1"/>
    <w:basedOn w:val="TableNormal"/>
    <w:next w:val="TableGrid"/>
    <w:rsid w:val="00F0738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3F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1D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D07"/>
    <w:rPr>
      <w:rFonts w:ascii="Tahoma" w:eastAsia="MS Mincho" w:hAnsi="Tahoma" w:cs="Tahoma"/>
      <w:sz w:val="16"/>
      <w:szCs w:val="16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743B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53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253EA"/>
    <w:pPr>
      <w:spacing w:before="100" w:beforeAutospacing="1" w:after="100" w:afterAutospacing="1"/>
    </w:pPr>
    <w:rPr>
      <w:rFonts w:eastAsia="Times New Roman"/>
      <w:lang w:eastAsia="en-AU"/>
    </w:rPr>
  </w:style>
  <w:style w:type="character" w:styleId="Hyperlink">
    <w:name w:val="Hyperlink"/>
    <w:basedOn w:val="DefaultParagraphFont"/>
    <w:uiPriority w:val="99"/>
    <w:unhideWhenUsed/>
    <w:rsid w:val="00066EB2"/>
    <w:rPr>
      <w:color w:val="215986"/>
      <w:u w:val="single"/>
    </w:rPr>
  </w:style>
  <w:style w:type="table" w:customStyle="1" w:styleId="TableGrid1">
    <w:name w:val="Table Grid1"/>
    <w:basedOn w:val="TableNormal"/>
    <w:next w:val="TableGrid"/>
    <w:rsid w:val="00F0738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3F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1D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D07"/>
    <w:rPr>
      <w:rFonts w:ascii="Tahoma" w:eastAsia="MS Mincho" w:hAnsi="Tahoma" w:cs="Tahoma"/>
      <w:sz w:val="16"/>
      <w:szCs w:val="1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3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62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03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056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652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53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7821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0147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1123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071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0270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6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32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28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790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678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928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98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749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3254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9372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9889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9659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46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3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64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38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442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60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6911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703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9092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918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1135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5884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63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550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873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50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9956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3076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1119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626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6733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0232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504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38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897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986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31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871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228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899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3180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7771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034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54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89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912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2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7875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101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9441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2025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830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8039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52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7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17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2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768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10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6288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621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3132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7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75689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86851081</Template>
  <TotalTime>7</TotalTime>
  <Pages>4</Pages>
  <Words>772</Words>
  <Characters>4403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JASKIEWICZ Tania</dc:creator>
  <cp:lastModifiedBy>LAVAN Denise</cp:lastModifiedBy>
  <cp:revision>7</cp:revision>
  <cp:lastPrinted>2018-02-24T06:11:00Z</cp:lastPrinted>
  <dcterms:created xsi:type="dcterms:W3CDTF">2018-06-26T01:52:00Z</dcterms:created>
  <dcterms:modified xsi:type="dcterms:W3CDTF">2018-06-26T02:03:00Z</dcterms:modified>
</cp:coreProperties>
</file>