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116987" w14:textId="77777777" w:rsidR="00001ABF" w:rsidRDefault="00001ABF" w:rsidP="00001ABF">
      <w:r w:rsidRPr="007017A8">
        <w:rPr>
          <w:noProof/>
          <w:sz w:val="36"/>
          <w:szCs w:val="36"/>
          <w:lang w:eastAsia="en-AU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2C20B6" wp14:editId="5BEFD8AE">
                <wp:simplePos x="0" y="0"/>
                <wp:positionH relativeFrom="column">
                  <wp:posOffset>-1028700</wp:posOffset>
                </wp:positionH>
                <wp:positionV relativeFrom="paragraph">
                  <wp:posOffset>-935355</wp:posOffset>
                </wp:positionV>
                <wp:extent cx="1371600" cy="1257300"/>
                <wp:effectExtent l="0" t="25400" r="0" b="38100"/>
                <wp:wrapThrough wrapText="bothSides">
                  <wp:wrapPolygon edited="0">
                    <wp:start x="2000" y="-436"/>
                    <wp:lineTo x="2000" y="21818"/>
                    <wp:lineTo x="19200" y="21818"/>
                    <wp:lineTo x="19200" y="-436"/>
                    <wp:lineTo x="2000" y="-436"/>
                  </wp:wrapPolygon>
                </wp:wrapThrough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1600" cy="1257300"/>
                          <a:chOff x="24802575" y="18055590"/>
                          <a:chExt cx="1179360" cy="936000"/>
                        </a:xfrm>
                      </wpg:grpSpPr>
                      <wps:wsp>
                        <wps:cNvPr id="3" name="Rectangle 3" hidden="1"/>
                        <wps:cNvSpPr>
                          <a:spLocks noChangeArrowheads="1" noChangeShapeType="1"/>
                        </wps:cNvSpPr>
                        <wps:spPr bwMode="auto">
                          <a:xfrm>
                            <a:off x="24802575" y="18055590"/>
                            <a:ext cx="1179360" cy="936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8000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CCE6CC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4" descr="Official logo"/>
                          <pic:cNvPicPr>
                            <a:picLocks noChangeAspect="1" noChangeArrowheads="1" noChangeShapeType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24255" y="18055590"/>
                            <a:ext cx="936000" cy="936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8000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CCE6CC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group id="Group 1" o:spid="_x0000_s1026" style="position:absolute;margin-left:-80.95pt;margin-top:-73.6pt;width:108pt;height:99pt;z-index:251660288" coordorigin="24802575,18055590" coordsize="1179360,9360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">
                <v:rect id="Rectangle 3" o:spid="_x0000_s1027" style="position:absolute;left:24802575;top:18055590;width:1179360;height:936000;visibility:hidden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jxi5wwAA&#10;ANoAAAAPAAAAZHJzL2Rvd25yZXYueG1sRI/dagIxFITvhb5DOIJ3mrWCyNYo9RcRKtS294fN6e7q&#10;5mRN4rq+vSkIvRxm5htmOm9NJRpyvrSsYDhIQBBnVpecK/j+2vQnIHxA1lhZJgV38jCfvXSmmGp7&#10;409qjiEXEcI+RQVFCHUqpc8KMugHtiaO3q91BkOULpfa4S3CTSVfk2QsDZYcFwqsaVlQdj5ejYI9&#10;NefVdV25w/Jj/7MancaLbXZRqtdt399ABGrDf/jZ3mkFI/i7Em+AnD0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Fjxi5wwAAANoAAAAPAAAAAAAAAAAAAAAAAJcCAABkcnMvZG93&#10;bnJldi54bWxQSwUGAAAAAAQABAD1AAAAhwMAAAAA&#10;" filled="f" fillcolor="green" strokecolor="white" strokeweight="0">
                  <v:shadow color="#cce6cc" opacity="49150f"/>
                  <o:lock v:ext="edit" shapetype="t"/>
                  <v:textbox inset="2.88pt,2.88pt,2.88pt,2.88pt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alt="Official logo" style="position:absolute;left:24924255;top:18055590;width:936000;height:9360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hH&#10;ycfEAAAA2gAAAA8AAABkcnMvZG93bnJldi54bWxEj91qAjEUhO8F3yEcoXc161KKXY3iD7al9saf&#10;BzhujpvFzcmSpLrt0zeFgpfDzHzDTOedbcSVfKgdKxgNMxDEpdM1VwqOh83jGESIyBobx6TgmwLM&#10;Z/3eFAvtbryj6z5WIkE4FKjAxNgWUobSkMUwdC1x8s7OW4xJ+kpqj7cEt43Ms+xZWqw5LRhsaWWo&#10;vOy/rAL6eaPcbtcLzlcvo7F59R/Lz5NSD4NuMQERqYv38H/7XSt4gr8r6QbI2S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JhHycfEAAAA2gAAAA8AAAAAAAAAAAAAAAAAnAIA&#10;AGRycy9kb3ducmV2LnhtbFBLBQYAAAAABAAEAPcAAACNAwAAAAA=&#10;" fillcolor="green" stroked="t" strokecolor="white" strokeweight="0">
                  <v:imagedata r:id="rId9" o:title="Official logo"/>
                  <v:shadow color="#cce6cc" opacity="49150f"/>
                  <o:lock v:ext="edit" shapetype="t"/>
                </v:shape>
                <w10:wrap type="through"/>
              </v:group>
            </w:pict>
          </mc:Fallback>
        </mc:AlternateContent>
      </w:r>
      <w:r>
        <w:t>Teacher ______________________</w:t>
      </w:r>
      <w:r>
        <w:tab/>
      </w:r>
      <w:r>
        <w:tab/>
        <w:t xml:space="preserve">               Name __________________________</w:t>
      </w:r>
    </w:p>
    <w:p w14:paraId="020A455A" w14:textId="77777777" w:rsidR="00001ABF" w:rsidRDefault="00001ABF" w:rsidP="00001ABF"/>
    <w:tbl>
      <w:tblPr>
        <w:tblpPr w:leftFromText="180" w:rightFromText="180" w:vertAnchor="text" w:horzAnchor="page" w:tblpX="6769" w:tblpY="-550"/>
        <w:tblW w:w="39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9"/>
        <w:gridCol w:w="1143"/>
        <w:gridCol w:w="1525"/>
      </w:tblGrid>
      <w:tr w:rsidR="00001ABF" w:rsidRPr="007460AA" w14:paraId="37097A5E" w14:textId="77777777" w:rsidTr="00E7281D">
        <w:trPr>
          <w:trHeight w:val="636"/>
        </w:trPr>
        <w:tc>
          <w:tcPr>
            <w:tcW w:w="1279" w:type="dxa"/>
          </w:tcPr>
          <w:p w14:paraId="5F1330FC" w14:textId="77777777" w:rsidR="00001ABF" w:rsidRPr="007017A8" w:rsidRDefault="00001ABF" w:rsidP="00E7281D">
            <w:pPr>
              <w:rPr>
                <w:sz w:val="28"/>
                <w:szCs w:val="28"/>
              </w:rPr>
            </w:pPr>
            <w:r w:rsidRPr="007017A8">
              <w:rPr>
                <w:sz w:val="28"/>
                <w:szCs w:val="28"/>
              </w:rPr>
              <w:t>Total marks</w:t>
            </w:r>
          </w:p>
          <w:p w14:paraId="7E4B2297" w14:textId="260444F4" w:rsidR="00001ABF" w:rsidRPr="007017A8" w:rsidRDefault="00E62431" w:rsidP="00E7281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32</w:t>
            </w:r>
          </w:p>
        </w:tc>
        <w:tc>
          <w:tcPr>
            <w:tcW w:w="1143" w:type="dxa"/>
          </w:tcPr>
          <w:p w14:paraId="237AF30B" w14:textId="77777777" w:rsidR="00001ABF" w:rsidRPr="007017A8" w:rsidRDefault="00001ABF" w:rsidP="00E7281D">
            <w:pPr>
              <w:rPr>
                <w:b/>
                <w:sz w:val="28"/>
                <w:szCs w:val="28"/>
              </w:rPr>
            </w:pPr>
          </w:p>
          <w:p w14:paraId="3ECAADF6" w14:textId="77777777" w:rsidR="00001ABF" w:rsidRPr="007017A8" w:rsidRDefault="00001ABF" w:rsidP="00E7281D">
            <w:pPr>
              <w:jc w:val="center"/>
              <w:rPr>
                <w:b/>
                <w:sz w:val="28"/>
                <w:szCs w:val="28"/>
              </w:rPr>
            </w:pPr>
            <w:r w:rsidRPr="007017A8">
              <w:rPr>
                <w:b/>
                <w:sz w:val="28"/>
                <w:szCs w:val="28"/>
              </w:rPr>
              <w:t>%</w:t>
            </w:r>
          </w:p>
        </w:tc>
        <w:tc>
          <w:tcPr>
            <w:tcW w:w="1525" w:type="dxa"/>
          </w:tcPr>
          <w:p w14:paraId="00807C5B" w14:textId="77777777" w:rsidR="00001ABF" w:rsidRPr="007017A8" w:rsidRDefault="00001ABF" w:rsidP="00E7281D">
            <w:pPr>
              <w:rPr>
                <w:b/>
                <w:sz w:val="28"/>
                <w:szCs w:val="28"/>
              </w:rPr>
            </w:pPr>
          </w:p>
          <w:p w14:paraId="5C2F5532" w14:textId="77777777" w:rsidR="00001ABF" w:rsidRPr="007017A8" w:rsidRDefault="00001ABF" w:rsidP="00E7281D">
            <w:pPr>
              <w:jc w:val="center"/>
              <w:rPr>
                <w:b/>
              </w:rPr>
            </w:pPr>
            <w:r w:rsidRPr="007017A8">
              <w:rPr>
                <w:b/>
              </w:rPr>
              <w:t>Weighted</w:t>
            </w:r>
          </w:p>
          <w:p w14:paraId="1EE44A77" w14:textId="7E499CC0" w:rsidR="00001ABF" w:rsidRPr="007017A8" w:rsidRDefault="00001ABF" w:rsidP="00E7281D">
            <w:pPr>
              <w:jc w:val="center"/>
              <w:rPr>
                <w:b/>
                <w:sz w:val="28"/>
                <w:szCs w:val="28"/>
              </w:rPr>
            </w:pPr>
            <w:r w:rsidRPr="007017A8">
              <w:rPr>
                <w:b/>
                <w:sz w:val="28"/>
                <w:szCs w:val="28"/>
              </w:rPr>
              <w:t>%</w:t>
            </w:r>
          </w:p>
        </w:tc>
      </w:tr>
      <w:tr w:rsidR="00001ABF" w:rsidRPr="007460AA" w14:paraId="6B631F16" w14:textId="77777777" w:rsidTr="00E7281D">
        <w:trPr>
          <w:trHeight w:val="586"/>
        </w:trPr>
        <w:tc>
          <w:tcPr>
            <w:tcW w:w="1279" w:type="dxa"/>
          </w:tcPr>
          <w:p w14:paraId="01A83867" w14:textId="77777777" w:rsidR="00001ABF" w:rsidRPr="007460AA" w:rsidRDefault="00001ABF" w:rsidP="00E7281D">
            <w:pPr>
              <w:rPr>
                <w:b/>
                <w:i/>
                <w:sz w:val="40"/>
                <w:szCs w:val="40"/>
              </w:rPr>
            </w:pPr>
          </w:p>
        </w:tc>
        <w:tc>
          <w:tcPr>
            <w:tcW w:w="1143" w:type="dxa"/>
          </w:tcPr>
          <w:p w14:paraId="2D886923" w14:textId="77777777" w:rsidR="00001ABF" w:rsidRPr="007460AA" w:rsidRDefault="00001ABF" w:rsidP="00E7281D">
            <w:pPr>
              <w:rPr>
                <w:b/>
                <w:i/>
                <w:sz w:val="40"/>
                <w:szCs w:val="40"/>
              </w:rPr>
            </w:pPr>
          </w:p>
        </w:tc>
        <w:tc>
          <w:tcPr>
            <w:tcW w:w="1525" w:type="dxa"/>
          </w:tcPr>
          <w:p w14:paraId="65363383" w14:textId="77777777" w:rsidR="00001ABF" w:rsidRPr="007460AA" w:rsidRDefault="00001ABF" w:rsidP="00E7281D">
            <w:pPr>
              <w:rPr>
                <w:b/>
                <w:i/>
                <w:sz w:val="40"/>
                <w:szCs w:val="40"/>
              </w:rPr>
            </w:pPr>
          </w:p>
        </w:tc>
      </w:tr>
    </w:tbl>
    <w:p w14:paraId="54AC8621" w14:textId="77777777" w:rsidR="00001ABF" w:rsidRDefault="00001ABF" w:rsidP="00001ABF">
      <w:pPr>
        <w:jc w:val="center"/>
        <w:rPr>
          <w:sz w:val="28"/>
          <w:szCs w:val="28"/>
          <w:u w:val="single"/>
        </w:rPr>
      </w:pPr>
    </w:p>
    <w:p w14:paraId="79A272A2" w14:textId="77777777" w:rsidR="00001ABF" w:rsidRPr="002F3FE6" w:rsidRDefault="00001ABF" w:rsidP="00001ABF">
      <w:pPr>
        <w:jc w:val="center"/>
        <w:rPr>
          <w:rFonts w:ascii="Comic Sans MS" w:hAnsi="Comic Sans MS"/>
          <w:sz w:val="28"/>
          <w:szCs w:val="28"/>
          <w:u w:val="single"/>
        </w:rPr>
      </w:pPr>
    </w:p>
    <w:p w14:paraId="6814981A" w14:textId="77777777" w:rsidR="00001ABF" w:rsidRPr="002F3FE6" w:rsidRDefault="00001ABF" w:rsidP="00001ABF">
      <w:pPr>
        <w:jc w:val="center"/>
        <w:rPr>
          <w:rFonts w:ascii="Comic Sans MS" w:hAnsi="Comic Sans MS"/>
          <w:sz w:val="28"/>
          <w:szCs w:val="28"/>
          <w:u w:val="single"/>
        </w:rPr>
      </w:pPr>
    </w:p>
    <w:p w14:paraId="791C02F8" w14:textId="77777777" w:rsidR="00001ABF" w:rsidRPr="002F3FE6" w:rsidRDefault="00001ABF" w:rsidP="00001ABF">
      <w:pPr>
        <w:jc w:val="center"/>
        <w:rPr>
          <w:rFonts w:ascii="Comic Sans MS" w:hAnsi="Comic Sans MS"/>
          <w:sz w:val="28"/>
          <w:szCs w:val="28"/>
          <w:u w:val="single"/>
        </w:rPr>
      </w:pPr>
      <w:r w:rsidRPr="002F3FE6">
        <w:rPr>
          <w:rFonts w:ascii="Comic Sans MS" w:hAnsi="Comic Sans MS"/>
          <w:sz w:val="28"/>
          <w:szCs w:val="28"/>
          <w:u w:val="single"/>
        </w:rPr>
        <w:t xml:space="preserve">Multiple </w:t>
      </w:r>
      <w:proofErr w:type="gramStart"/>
      <w:r w:rsidRPr="002F3FE6">
        <w:rPr>
          <w:rFonts w:ascii="Comic Sans MS" w:hAnsi="Comic Sans MS"/>
          <w:sz w:val="28"/>
          <w:szCs w:val="28"/>
          <w:u w:val="single"/>
        </w:rPr>
        <w:t>Choice</w:t>
      </w:r>
      <w:proofErr w:type="gramEnd"/>
    </w:p>
    <w:p w14:paraId="42AAE904" w14:textId="77777777" w:rsidR="00001ABF" w:rsidRPr="002F3FE6" w:rsidRDefault="00001ABF" w:rsidP="00001ABF">
      <w:pPr>
        <w:rPr>
          <w:rFonts w:ascii="Comic Sans MS" w:hAnsi="Comic Sans MS"/>
        </w:rPr>
      </w:pPr>
    </w:p>
    <w:p w14:paraId="31BA2149" w14:textId="77777777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>1) In what years did the Black Death peak in Medieval Europe?</w:t>
      </w:r>
    </w:p>
    <w:p w14:paraId="4C9BB766" w14:textId="77777777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ab/>
        <w:t>a) 1147-1151</w:t>
      </w:r>
    </w:p>
    <w:p w14:paraId="0CD7A1A5" w14:textId="77777777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ab/>
        <w:t>b) 1347-1351</w:t>
      </w:r>
    </w:p>
    <w:p w14:paraId="4760E566" w14:textId="77777777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ab/>
        <w:t>c) 1947-1951</w:t>
      </w:r>
    </w:p>
    <w:p w14:paraId="6B4D4535" w14:textId="77777777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ab/>
        <w:t>d) 2007-2011</w:t>
      </w:r>
    </w:p>
    <w:p w14:paraId="0E64E337" w14:textId="77777777" w:rsidR="00001ABF" w:rsidRPr="002F3FE6" w:rsidRDefault="00001ABF" w:rsidP="00001ABF">
      <w:pPr>
        <w:rPr>
          <w:rFonts w:ascii="Comic Sans MS" w:hAnsi="Comic Sans MS"/>
        </w:rPr>
      </w:pPr>
    </w:p>
    <w:p w14:paraId="4F6D6A41" w14:textId="77777777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>2) The Black Death is also known as:</w:t>
      </w:r>
    </w:p>
    <w:p w14:paraId="33921F13" w14:textId="77777777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ab/>
        <w:t>a) Black Plague</w:t>
      </w:r>
    </w:p>
    <w:p w14:paraId="07BEDF1E" w14:textId="77777777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ab/>
        <w:t>b) Death Plague</w:t>
      </w:r>
    </w:p>
    <w:p w14:paraId="408232C1" w14:textId="77777777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ab/>
        <w:t>c) Bubonic Plague</w:t>
      </w:r>
    </w:p>
    <w:p w14:paraId="5DE1DA12" w14:textId="77777777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ab/>
        <w:t xml:space="preserve">d) Grim reaper Plague </w:t>
      </w:r>
    </w:p>
    <w:p w14:paraId="3C77DB13" w14:textId="77777777" w:rsidR="00001ABF" w:rsidRPr="002F3FE6" w:rsidRDefault="00001ABF" w:rsidP="00001ABF">
      <w:pPr>
        <w:rPr>
          <w:rFonts w:ascii="Comic Sans MS" w:hAnsi="Comic Sans MS"/>
        </w:rPr>
      </w:pPr>
    </w:p>
    <w:p w14:paraId="5D1C4F60" w14:textId="77777777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>3) Results of the Black Plague included:</w:t>
      </w:r>
    </w:p>
    <w:p w14:paraId="221E1029" w14:textId="77777777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ab/>
        <w:t xml:space="preserve">a) </w:t>
      </w:r>
      <w:proofErr w:type="gramStart"/>
      <w:r w:rsidRPr="002F3FE6">
        <w:rPr>
          <w:rFonts w:ascii="Comic Sans MS" w:hAnsi="Comic Sans MS"/>
        </w:rPr>
        <w:t>the</w:t>
      </w:r>
      <w:proofErr w:type="gramEnd"/>
      <w:r w:rsidRPr="002F3FE6">
        <w:rPr>
          <w:rFonts w:ascii="Comic Sans MS" w:hAnsi="Comic Sans MS"/>
        </w:rPr>
        <w:t xml:space="preserve"> death of tens of millions of people</w:t>
      </w:r>
    </w:p>
    <w:p w14:paraId="765EB927" w14:textId="77777777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ab/>
        <w:t xml:space="preserve">b) </w:t>
      </w:r>
      <w:proofErr w:type="gramStart"/>
      <w:r w:rsidRPr="002F3FE6">
        <w:rPr>
          <w:rFonts w:ascii="Comic Sans MS" w:hAnsi="Comic Sans MS"/>
        </w:rPr>
        <w:t>the</w:t>
      </w:r>
      <w:proofErr w:type="gramEnd"/>
      <w:r w:rsidRPr="002F3FE6">
        <w:rPr>
          <w:rFonts w:ascii="Comic Sans MS" w:hAnsi="Comic Sans MS"/>
        </w:rPr>
        <w:t xml:space="preserve"> decline of cultural transmission and trade across Eurasia</w:t>
      </w:r>
    </w:p>
    <w:p w14:paraId="2AF1F937" w14:textId="77777777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ab/>
        <w:t xml:space="preserve">c) </w:t>
      </w:r>
      <w:proofErr w:type="gramStart"/>
      <w:r w:rsidRPr="002F3FE6">
        <w:rPr>
          <w:rFonts w:ascii="Comic Sans MS" w:hAnsi="Comic Sans MS"/>
        </w:rPr>
        <w:t>the</w:t>
      </w:r>
      <w:proofErr w:type="gramEnd"/>
      <w:r w:rsidRPr="002F3FE6">
        <w:rPr>
          <w:rFonts w:ascii="Comic Sans MS" w:hAnsi="Comic Sans MS"/>
        </w:rPr>
        <w:t xml:space="preserve"> halting of growth of population, trade and industry</w:t>
      </w:r>
    </w:p>
    <w:p w14:paraId="1FF28A20" w14:textId="77777777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ab/>
      </w:r>
      <w:proofErr w:type="gramStart"/>
      <w:r w:rsidRPr="002F3FE6">
        <w:rPr>
          <w:rFonts w:ascii="Comic Sans MS" w:hAnsi="Comic Sans MS"/>
        </w:rPr>
        <w:t>d</w:t>
      </w:r>
      <w:proofErr w:type="gramEnd"/>
      <w:r w:rsidRPr="002F3FE6">
        <w:rPr>
          <w:rFonts w:ascii="Comic Sans MS" w:hAnsi="Comic Sans MS"/>
        </w:rPr>
        <w:t>) all of the above</w:t>
      </w:r>
    </w:p>
    <w:p w14:paraId="36A9AA9E" w14:textId="77777777" w:rsidR="00001ABF" w:rsidRPr="002F3FE6" w:rsidRDefault="00001ABF" w:rsidP="00001ABF">
      <w:pPr>
        <w:rPr>
          <w:rFonts w:ascii="Comic Sans MS" w:hAnsi="Comic Sans MS"/>
        </w:rPr>
      </w:pPr>
    </w:p>
    <w:p w14:paraId="260343B2" w14:textId="77777777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>4) Historical records indicate that the Black Death started in:</w:t>
      </w:r>
    </w:p>
    <w:p w14:paraId="6648C466" w14:textId="77777777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ab/>
        <w:t>a) South America</w:t>
      </w:r>
    </w:p>
    <w:p w14:paraId="10A37ADD" w14:textId="77777777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ab/>
        <w:t>b) China</w:t>
      </w:r>
    </w:p>
    <w:p w14:paraId="6AAD22C9" w14:textId="77777777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ab/>
        <w:t>c) Italy</w:t>
      </w:r>
    </w:p>
    <w:p w14:paraId="0F1C6332" w14:textId="77777777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ab/>
      </w:r>
      <w:proofErr w:type="gramStart"/>
      <w:r w:rsidRPr="002F3FE6">
        <w:rPr>
          <w:rFonts w:ascii="Comic Sans MS" w:hAnsi="Comic Sans MS"/>
        </w:rPr>
        <w:t>d</w:t>
      </w:r>
      <w:proofErr w:type="gramEnd"/>
      <w:r w:rsidRPr="002F3FE6">
        <w:rPr>
          <w:rFonts w:ascii="Comic Sans MS" w:hAnsi="Comic Sans MS"/>
        </w:rPr>
        <w:t>) South-East Asia</w:t>
      </w:r>
    </w:p>
    <w:p w14:paraId="4F163766" w14:textId="77777777" w:rsidR="00001ABF" w:rsidRPr="002F3FE6" w:rsidRDefault="00001ABF" w:rsidP="00001ABF">
      <w:pPr>
        <w:rPr>
          <w:rFonts w:ascii="Comic Sans MS" w:hAnsi="Comic Sans MS"/>
        </w:rPr>
      </w:pPr>
    </w:p>
    <w:p w14:paraId="2CC7061A" w14:textId="1F8BF3DD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>5) Most people in the fourteenth century believed the Black Death was caused by:</w:t>
      </w:r>
    </w:p>
    <w:p w14:paraId="6A41DEBF" w14:textId="77777777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ab/>
        <w:t xml:space="preserve">a) </w:t>
      </w:r>
      <w:proofErr w:type="gramStart"/>
      <w:r w:rsidRPr="002F3FE6">
        <w:rPr>
          <w:rFonts w:ascii="Comic Sans MS" w:hAnsi="Comic Sans MS"/>
        </w:rPr>
        <w:t>heretics</w:t>
      </w:r>
      <w:proofErr w:type="gramEnd"/>
    </w:p>
    <w:p w14:paraId="7C0B3447" w14:textId="77777777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ab/>
        <w:t xml:space="preserve">b) </w:t>
      </w:r>
      <w:proofErr w:type="gramStart"/>
      <w:r w:rsidRPr="002F3FE6">
        <w:rPr>
          <w:rFonts w:ascii="Comic Sans MS" w:hAnsi="Comic Sans MS"/>
        </w:rPr>
        <w:t>bad</w:t>
      </w:r>
      <w:proofErr w:type="gramEnd"/>
      <w:r w:rsidRPr="002F3FE6">
        <w:rPr>
          <w:rFonts w:ascii="Comic Sans MS" w:hAnsi="Comic Sans MS"/>
        </w:rPr>
        <w:t xml:space="preserve"> air</w:t>
      </w:r>
    </w:p>
    <w:p w14:paraId="54E18167" w14:textId="77777777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ab/>
        <w:t xml:space="preserve">c) </w:t>
      </w:r>
      <w:proofErr w:type="gramStart"/>
      <w:r w:rsidRPr="002F3FE6">
        <w:rPr>
          <w:rFonts w:ascii="Comic Sans MS" w:hAnsi="Comic Sans MS"/>
        </w:rPr>
        <w:t>poor</w:t>
      </w:r>
      <w:proofErr w:type="gramEnd"/>
      <w:r w:rsidRPr="002F3FE6">
        <w:rPr>
          <w:rFonts w:ascii="Comic Sans MS" w:hAnsi="Comic Sans MS"/>
        </w:rPr>
        <w:t xml:space="preserve"> sanitation and housing</w:t>
      </w:r>
    </w:p>
    <w:p w14:paraId="6A2E1EC3" w14:textId="77777777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ab/>
        <w:t xml:space="preserve">d) </w:t>
      </w:r>
      <w:proofErr w:type="gramStart"/>
      <w:r w:rsidRPr="002F3FE6">
        <w:rPr>
          <w:rFonts w:ascii="Comic Sans MS" w:hAnsi="Comic Sans MS"/>
        </w:rPr>
        <w:t>a</w:t>
      </w:r>
      <w:proofErr w:type="gramEnd"/>
      <w:r w:rsidRPr="002F3FE6">
        <w:rPr>
          <w:rFonts w:ascii="Comic Sans MS" w:hAnsi="Comic Sans MS"/>
        </w:rPr>
        <w:t xml:space="preserve"> bacillus living in fleas</w:t>
      </w:r>
    </w:p>
    <w:p w14:paraId="065F1096" w14:textId="77777777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ab/>
        <w:t xml:space="preserve">e) </w:t>
      </w:r>
      <w:proofErr w:type="gramStart"/>
      <w:r w:rsidRPr="002F3FE6">
        <w:rPr>
          <w:rFonts w:ascii="Comic Sans MS" w:hAnsi="Comic Sans MS"/>
        </w:rPr>
        <w:t>black</w:t>
      </w:r>
      <w:proofErr w:type="gramEnd"/>
      <w:r w:rsidRPr="002F3FE6">
        <w:rPr>
          <w:rFonts w:ascii="Comic Sans MS" w:hAnsi="Comic Sans MS"/>
        </w:rPr>
        <w:t xml:space="preserve"> rats</w:t>
      </w:r>
    </w:p>
    <w:p w14:paraId="080BF3A2" w14:textId="77777777" w:rsidR="00001ABF" w:rsidRPr="002F3FE6" w:rsidRDefault="00001ABF" w:rsidP="00001ABF">
      <w:pPr>
        <w:rPr>
          <w:rFonts w:ascii="Comic Sans MS" w:hAnsi="Comic Sans MS"/>
        </w:rPr>
      </w:pPr>
    </w:p>
    <w:p w14:paraId="4D8E369D" w14:textId="77777777" w:rsidR="00001ABF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lastRenderedPageBreak/>
        <w:t>6) After 1347, the Black Death generally moved</w:t>
      </w:r>
    </w:p>
    <w:p w14:paraId="6D864D01" w14:textId="77777777" w:rsidR="00E81188" w:rsidRPr="002F3FE6" w:rsidRDefault="00E81188" w:rsidP="00001ABF">
      <w:pPr>
        <w:rPr>
          <w:rFonts w:ascii="Comic Sans MS" w:hAnsi="Comic Sans MS"/>
        </w:rPr>
      </w:pPr>
    </w:p>
    <w:p w14:paraId="63D1F7AE" w14:textId="77777777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ab/>
        <w:t xml:space="preserve">a) </w:t>
      </w:r>
      <w:proofErr w:type="gramStart"/>
      <w:r w:rsidRPr="002F3FE6">
        <w:rPr>
          <w:rFonts w:ascii="Comic Sans MS" w:hAnsi="Comic Sans MS"/>
        </w:rPr>
        <w:t>from</w:t>
      </w:r>
      <w:proofErr w:type="gramEnd"/>
      <w:r w:rsidRPr="002F3FE6">
        <w:rPr>
          <w:rFonts w:ascii="Comic Sans MS" w:hAnsi="Comic Sans MS"/>
        </w:rPr>
        <w:t xml:space="preserve"> north to south</w:t>
      </w:r>
    </w:p>
    <w:p w14:paraId="0917B577" w14:textId="77777777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ab/>
        <w:t xml:space="preserve">b) </w:t>
      </w:r>
      <w:proofErr w:type="gramStart"/>
      <w:r w:rsidRPr="002F3FE6">
        <w:rPr>
          <w:rFonts w:ascii="Comic Sans MS" w:hAnsi="Comic Sans MS"/>
        </w:rPr>
        <w:t>from</w:t>
      </w:r>
      <w:proofErr w:type="gramEnd"/>
      <w:r w:rsidRPr="002F3FE6">
        <w:rPr>
          <w:rFonts w:ascii="Comic Sans MS" w:hAnsi="Comic Sans MS"/>
        </w:rPr>
        <w:t xml:space="preserve"> west to east</w:t>
      </w:r>
    </w:p>
    <w:p w14:paraId="6D99553E" w14:textId="77777777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ab/>
        <w:t xml:space="preserve">c) </w:t>
      </w:r>
      <w:proofErr w:type="gramStart"/>
      <w:r w:rsidRPr="002F3FE6">
        <w:rPr>
          <w:rFonts w:ascii="Comic Sans MS" w:hAnsi="Comic Sans MS"/>
        </w:rPr>
        <w:t>from</w:t>
      </w:r>
      <w:proofErr w:type="gramEnd"/>
      <w:r w:rsidRPr="002F3FE6">
        <w:rPr>
          <w:rFonts w:ascii="Comic Sans MS" w:hAnsi="Comic Sans MS"/>
        </w:rPr>
        <w:t xml:space="preserve"> south to north</w:t>
      </w:r>
    </w:p>
    <w:p w14:paraId="2E682283" w14:textId="77777777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ab/>
        <w:t xml:space="preserve">d) </w:t>
      </w:r>
      <w:proofErr w:type="gramStart"/>
      <w:r w:rsidRPr="002F3FE6">
        <w:rPr>
          <w:rFonts w:ascii="Comic Sans MS" w:hAnsi="Comic Sans MS"/>
        </w:rPr>
        <w:t>from</w:t>
      </w:r>
      <w:proofErr w:type="gramEnd"/>
      <w:r w:rsidRPr="002F3FE6">
        <w:rPr>
          <w:rFonts w:ascii="Comic Sans MS" w:hAnsi="Comic Sans MS"/>
        </w:rPr>
        <w:t xml:space="preserve"> east to west</w:t>
      </w:r>
    </w:p>
    <w:p w14:paraId="6C00C026" w14:textId="77777777" w:rsidR="00001ABF" w:rsidRDefault="00001ABF" w:rsidP="00001ABF"/>
    <w:p w14:paraId="73D8535C" w14:textId="77777777" w:rsidR="00001ABF" w:rsidRDefault="00001ABF" w:rsidP="00001ABF"/>
    <w:p w14:paraId="4D02DD71" w14:textId="77777777" w:rsidR="00001ABF" w:rsidRDefault="00001ABF" w:rsidP="00001ABF">
      <w:pPr>
        <w:rPr>
          <w:rFonts w:ascii="Comic Sans MS" w:hAnsi="Comic Sans MS"/>
        </w:rPr>
      </w:pPr>
      <w:r>
        <w:t xml:space="preserve">7) </w:t>
      </w:r>
      <w:r w:rsidRPr="002F3FE6">
        <w:rPr>
          <w:rFonts w:ascii="Comic Sans MS" w:hAnsi="Comic Sans MS"/>
        </w:rPr>
        <w:t>The Plague had all of the following effects EXCEPT</w:t>
      </w:r>
    </w:p>
    <w:p w14:paraId="544512AD" w14:textId="77777777" w:rsidR="00E81188" w:rsidRPr="002F3FE6" w:rsidRDefault="00E81188" w:rsidP="00001ABF">
      <w:pPr>
        <w:rPr>
          <w:rFonts w:ascii="Comic Sans MS" w:hAnsi="Comic Sans MS"/>
        </w:rPr>
      </w:pPr>
    </w:p>
    <w:p w14:paraId="59C2965C" w14:textId="49200C57" w:rsidR="00001ABF" w:rsidRPr="002F3FE6" w:rsidRDefault="00001ABF" w:rsidP="00E81188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ab/>
        <w:t xml:space="preserve">a) </w:t>
      </w:r>
      <w:proofErr w:type="gramStart"/>
      <w:r w:rsidRPr="002F3FE6">
        <w:rPr>
          <w:rFonts w:ascii="Comic Sans MS" w:hAnsi="Comic Sans MS"/>
        </w:rPr>
        <w:t>people</w:t>
      </w:r>
      <w:proofErr w:type="gramEnd"/>
      <w:r w:rsidRPr="002F3FE6">
        <w:rPr>
          <w:rFonts w:ascii="Comic Sans MS" w:hAnsi="Comic Sans MS"/>
        </w:rPr>
        <w:t xml:space="preserve"> affected by it bled from the nose or got large tumo</w:t>
      </w:r>
      <w:r w:rsidR="00E81188">
        <w:rPr>
          <w:rFonts w:ascii="Comic Sans MS" w:hAnsi="Comic Sans MS"/>
        </w:rPr>
        <w:t>urs and purple</w:t>
      </w:r>
      <w:r w:rsidRPr="002F3FE6">
        <w:rPr>
          <w:rFonts w:ascii="Comic Sans MS" w:hAnsi="Comic Sans MS"/>
        </w:rPr>
        <w:t xml:space="preserve"> spots all over their body</w:t>
      </w:r>
    </w:p>
    <w:p w14:paraId="190F24B6" w14:textId="77777777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ab/>
        <w:t xml:space="preserve">b) </w:t>
      </w:r>
      <w:proofErr w:type="gramStart"/>
      <w:r w:rsidRPr="002F3FE6">
        <w:rPr>
          <w:rFonts w:ascii="Comic Sans MS" w:hAnsi="Comic Sans MS"/>
        </w:rPr>
        <w:t>it</w:t>
      </w:r>
      <w:proofErr w:type="gramEnd"/>
      <w:r w:rsidRPr="002F3FE6">
        <w:rPr>
          <w:rFonts w:ascii="Comic Sans MS" w:hAnsi="Comic Sans MS"/>
        </w:rPr>
        <w:t xml:space="preserve"> swept through communities like fire through dry tinder</w:t>
      </w:r>
    </w:p>
    <w:p w14:paraId="225AA0C0" w14:textId="7567DA1D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ab/>
        <w:t xml:space="preserve">c) </w:t>
      </w:r>
      <w:proofErr w:type="gramStart"/>
      <w:r w:rsidRPr="002F3FE6">
        <w:rPr>
          <w:rFonts w:ascii="Comic Sans MS" w:hAnsi="Comic Sans MS"/>
        </w:rPr>
        <w:t>it</w:t>
      </w:r>
      <w:proofErr w:type="gramEnd"/>
      <w:r w:rsidRPr="002F3FE6">
        <w:rPr>
          <w:rFonts w:ascii="Comic Sans MS" w:hAnsi="Comic Sans MS"/>
        </w:rPr>
        <w:t xml:space="preserve"> caused people to shun the familie</w:t>
      </w:r>
      <w:r w:rsidR="00E81188">
        <w:rPr>
          <w:rFonts w:ascii="Comic Sans MS" w:hAnsi="Comic Sans MS"/>
        </w:rPr>
        <w:t>s of the sick and refugees from</w:t>
      </w:r>
      <w:r w:rsidRPr="002F3FE6">
        <w:rPr>
          <w:rFonts w:ascii="Comic Sans MS" w:hAnsi="Comic Sans MS"/>
        </w:rPr>
        <w:t xml:space="preserve"> afflicted communities</w:t>
      </w:r>
    </w:p>
    <w:p w14:paraId="63610C5C" w14:textId="23CCAD68" w:rsidR="00001ABF" w:rsidRPr="002F3FE6" w:rsidRDefault="00001ABF" w:rsidP="00001ABF">
      <w:pPr>
        <w:rPr>
          <w:rFonts w:ascii="Comic Sans MS" w:hAnsi="Comic Sans MS"/>
        </w:rPr>
      </w:pPr>
      <w:r w:rsidRPr="002F3FE6">
        <w:rPr>
          <w:rFonts w:ascii="Comic Sans MS" w:hAnsi="Comic Sans MS"/>
        </w:rPr>
        <w:tab/>
        <w:t xml:space="preserve">d) </w:t>
      </w:r>
      <w:proofErr w:type="gramStart"/>
      <w:r w:rsidRPr="002F3FE6">
        <w:rPr>
          <w:rFonts w:ascii="Comic Sans MS" w:hAnsi="Comic Sans MS"/>
        </w:rPr>
        <w:t>it</w:t>
      </w:r>
      <w:proofErr w:type="gramEnd"/>
      <w:r w:rsidRPr="002F3FE6">
        <w:rPr>
          <w:rFonts w:ascii="Comic Sans MS" w:hAnsi="Comic Sans MS"/>
        </w:rPr>
        <w:t xml:space="preserve"> inspired European doctors to make ma</w:t>
      </w:r>
      <w:r w:rsidR="00E81188">
        <w:rPr>
          <w:rFonts w:ascii="Comic Sans MS" w:hAnsi="Comic Sans MS"/>
        </w:rPr>
        <w:t xml:space="preserve">jor strides in medicine as they </w:t>
      </w:r>
      <w:r w:rsidRPr="002F3FE6">
        <w:rPr>
          <w:rFonts w:ascii="Comic Sans MS" w:hAnsi="Comic Sans MS"/>
        </w:rPr>
        <w:t>sought a cure for it</w:t>
      </w:r>
    </w:p>
    <w:p w14:paraId="1D2413CB" w14:textId="77777777" w:rsidR="00001ABF" w:rsidRPr="002F3FE6" w:rsidRDefault="00001ABF" w:rsidP="00001ABF">
      <w:pPr>
        <w:rPr>
          <w:rFonts w:ascii="Comic Sans MS" w:hAnsi="Comic Sans MS"/>
        </w:rPr>
      </w:pPr>
    </w:p>
    <w:p w14:paraId="66109542" w14:textId="77777777" w:rsidR="00001ABF" w:rsidRPr="002F3FE6" w:rsidRDefault="00001ABF" w:rsidP="00001ABF">
      <w:pPr>
        <w:rPr>
          <w:rFonts w:ascii="Comic Sans MS" w:hAnsi="Comic Sans MS" w:cs="Verdana"/>
          <w:lang w:val="en-US"/>
        </w:rPr>
      </w:pPr>
    </w:p>
    <w:p w14:paraId="253AED47" w14:textId="0D98DB07" w:rsidR="00001ABF" w:rsidRPr="002F3FE6" w:rsidRDefault="00E81188" w:rsidP="00001ABF">
      <w:pPr>
        <w:rPr>
          <w:rFonts w:ascii="Comic Sans MS" w:hAnsi="Comic Sans MS" w:cs="Verdana"/>
          <w:color w:val="262626"/>
          <w:lang w:val="en-US"/>
        </w:rPr>
      </w:pPr>
      <w:r>
        <w:rPr>
          <w:rFonts w:ascii="Comic Sans MS" w:hAnsi="Comic Sans MS" w:cs="Verdana"/>
          <w:lang w:val="en-US"/>
        </w:rPr>
        <w:t>8</w:t>
      </w:r>
      <w:r w:rsidR="00001ABF" w:rsidRPr="002F3FE6">
        <w:rPr>
          <w:rFonts w:ascii="Comic Sans MS" w:hAnsi="Comic Sans MS" w:cs="Verdana"/>
          <w:lang w:val="en-US"/>
        </w:rPr>
        <w:t xml:space="preserve">) </w:t>
      </w:r>
      <w:r w:rsidR="00001ABF" w:rsidRPr="002F3FE6">
        <w:rPr>
          <w:rFonts w:ascii="Comic Sans MS" w:hAnsi="Comic Sans MS" w:cs="Verdana"/>
          <w:color w:val="262626"/>
          <w:lang w:val="en-US"/>
        </w:rPr>
        <w:t xml:space="preserve">The particular epidemic of the fourteenth century originated in </w:t>
      </w:r>
    </w:p>
    <w:p w14:paraId="60AD90A3" w14:textId="77777777" w:rsidR="00001ABF" w:rsidRPr="002F3FE6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2F3FE6">
        <w:rPr>
          <w:rFonts w:ascii="Comic Sans MS" w:hAnsi="Comic Sans MS" w:cs="Verdana"/>
          <w:color w:val="262626"/>
          <w:lang w:val="en-US"/>
        </w:rPr>
        <w:t xml:space="preserve">     Asia and traveled to Europe via trade routes. Among them was  </w:t>
      </w:r>
    </w:p>
    <w:p w14:paraId="7D92A0DE" w14:textId="77777777" w:rsidR="00001ABF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2F3FE6">
        <w:rPr>
          <w:rFonts w:ascii="Comic Sans MS" w:hAnsi="Comic Sans MS" w:cs="Verdana"/>
          <w:color w:val="262626"/>
          <w:lang w:val="en-US"/>
        </w:rPr>
        <w:t xml:space="preserve">     </w:t>
      </w:r>
      <w:proofErr w:type="gramStart"/>
      <w:r w:rsidRPr="002F3FE6">
        <w:rPr>
          <w:rFonts w:ascii="Comic Sans MS" w:hAnsi="Comic Sans MS" w:cs="Verdana"/>
          <w:color w:val="262626"/>
          <w:lang w:val="en-US"/>
        </w:rPr>
        <w:t>what</w:t>
      </w:r>
      <w:proofErr w:type="gramEnd"/>
      <w:r w:rsidRPr="002F3FE6">
        <w:rPr>
          <w:rFonts w:ascii="Comic Sans MS" w:hAnsi="Comic Sans MS" w:cs="Verdana"/>
          <w:color w:val="262626"/>
          <w:lang w:val="en-US"/>
        </w:rPr>
        <w:t xml:space="preserve"> ancient trading conduit?</w:t>
      </w:r>
    </w:p>
    <w:p w14:paraId="534B1D66" w14:textId="77777777" w:rsidR="00E81188" w:rsidRPr="002F3FE6" w:rsidRDefault="00E81188" w:rsidP="00001ABF">
      <w:pPr>
        <w:rPr>
          <w:rFonts w:ascii="Comic Sans MS" w:hAnsi="Comic Sans MS" w:cs="Verdana"/>
          <w:color w:val="262626"/>
          <w:lang w:val="en-US"/>
        </w:rPr>
      </w:pPr>
    </w:p>
    <w:p w14:paraId="7D3254D0" w14:textId="77777777" w:rsidR="00001ABF" w:rsidRPr="002F3FE6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2F3FE6">
        <w:rPr>
          <w:rFonts w:ascii="Comic Sans MS" w:hAnsi="Comic Sans MS" w:cs="Verdana"/>
          <w:color w:val="262626"/>
          <w:lang w:val="en-US"/>
        </w:rPr>
        <w:tab/>
        <w:t>a) The China Byway</w:t>
      </w:r>
    </w:p>
    <w:p w14:paraId="0EECAC9F" w14:textId="77777777" w:rsidR="00001ABF" w:rsidRPr="002F3FE6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2F3FE6">
        <w:rPr>
          <w:rFonts w:ascii="Comic Sans MS" w:hAnsi="Comic Sans MS" w:cs="Verdana"/>
          <w:color w:val="262626"/>
          <w:lang w:val="en-US"/>
        </w:rPr>
        <w:tab/>
        <w:t>b) The Mongolian Passage</w:t>
      </w:r>
    </w:p>
    <w:p w14:paraId="28A70962" w14:textId="77777777" w:rsidR="00001ABF" w:rsidRPr="002F3FE6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2F3FE6">
        <w:rPr>
          <w:rFonts w:ascii="Comic Sans MS" w:hAnsi="Comic Sans MS" w:cs="Verdana"/>
          <w:color w:val="262626"/>
          <w:lang w:val="en-US"/>
        </w:rPr>
        <w:tab/>
        <w:t>c) The Silk Road</w:t>
      </w:r>
    </w:p>
    <w:p w14:paraId="2B1FC23B" w14:textId="77777777" w:rsidR="00001ABF" w:rsidRPr="002F3FE6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2F3FE6">
        <w:rPr>
          <w:rFonts w:ascii="Comic Sans MS" w:hAnsi="Comic Sans MS" w:cs="Verdana"/>
          <w:color w:val="262626"/>
          <w:lang w:val="en-US"/>
        </w:rPr>
        <w:tab/>
        <w:t>d) The Tea Route</w:t>
      </w:r>
    </w:p>
    <w:p w14:paraId="7C6B0BCD" w14:textId="77777777" w:rsidR="00001ABF" w:rsidRDefault="00001ABF" w:rsidP="00001ABF">
      <w:pPr>
        <w:rPr>
          <w:rFonts w:ascii="Comic Sans MS" w:hAnsi="Comic Sans MS" w:cs="Verdana"/>
          <w:color w:val="262626"/>
          <w:lang w:val="en-US"/>
        </w:rPr>
      </w:pPr>
    </w:p>
    <w:p w14:paraId="288F617D" w14:textId="77777777" w:rsidR="00E81188" w:rsidRPr="002F3FE6" w:rsidRDefault="00E81188" w:rsidP="00001ABF">
      <w:pPr>
        <w:rPr>
          <w:rFonts w:ascii="Comic Sans MS" w:hAnsi="Comic Sans MS" w:cs="Verdana"/>
          <w:color w:val="262626"/>
          <w:lang w:val="en-US"/>
        </w:rPr>
      </w:pPr>
    </w:p>
    <w:p w14:paraId="31B0A46B" w14:textId="4F6EA9DE" w:rsidR="00001ABF" w:rsidRPr="002F3FE6" w:rsidRDefault="00E81188" w:rsidP="00001ABF">
      <w:pPr>
        <w:rPr>
          <w:rFonts w:ascii="Comic Sans MS" w:hAnsi="Comic Sans MS" w:cs="Verdana"/>
          <w:color w:val="262626"/>
          <w:lang w:val="en-US"/>
        </w:rPr>
      </w:pPr>
      <w:r>
        <w:rPr>
          <w:rFonts w:ascii="Comic Sans MS" w:hAnsi="Comic Sans MS" w:cs="Verdana"/>
          <w:color w:val="262626"/>
          <w:lang w:val="en-US"/>
        </w:rPr>
        <w:t xml:space="preserve">9) Where was the first </w:t>
      </w:r>
      <w:r w:rsidR="00001ABF" w:rsidRPr="002F3FE6">
        <w:rPr>
          <w:rFonts w:ascii="Comic Sans MS" w:hAnsi="Comic Sans MS" w:cs="Verdana"/>
          <w:color w:val="262626"/>
          <w:lang w:val="en-US"/>
        </w:rPr>
        <w:t xml:space="preserve">instance of the Black Death </w:t>
      </w:r>
      <w:proofErr w:type="gramStart"/>
      <w:r w:rsidR="00001ABF" w:rsidRPr="002F3FE6">
        <w:rPr>
          <w:rFonts w:ascii="Comic Sans MS" w:hAnsi="Comic Sans MS" w:cs="Verdana"/>
          <w:color w:val="262626"/>
          <w:lang w:val="en-US"/>
        </w:rPr>
        <w:t>in</w:t>
      </w:r>
      <w:proofErr w:type="gramEnd"/>
      <w:r w:rsidR="00001ABF" w:rsidRPr="002F3FE6">
        <w:rPr>
          <w:rFonts w:ascii="Comic Sans MS" w:hAnsi="Comic Sans MS" w:cs="Verdana"/>
          <w:color w:val="262626"/>
          <w:lang w:val="en-US"/>
        </w:rPr>
        <w:t xml:space="preserve"> </w:t>
      </w:r>
    </w:p>
    <w:p w14:paraId="60A07AE8" w14:textId="069909F1" w:rsidR="00001ABF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2F3FE6">
        <w:rPr>
          <w:rFonts w:ascii="Comic Sans MS" w:hAnsi="Comic Sans MS" w:cs="Verdana"/>
          <w:color w:val="262626"/>
          <w:lang w:val="en-US"/>
        </w:rPr>
        <w:t xml:space="preserve">    Europe</w:t>
      </w:r>
      <w:r w:rsidR="00E81188">
        <w:rPr>
          <w:rFonts w:ascii="Comic Sans MS" w:hAnsi="Comic Sans MS" w:cs="Verdana"/>
          <w:color w:val="262626"/>
          <w:lang w:val="en-US"/>
        </w:rPr>
        <w:t xml:space="preserve"> recorded</w:t>
      </w:r>
      <w:r w:rsidRPr="002F3FE6">
        <w:rPr>
          <w:rFonts w:ascii="Comic Sans MS" w:hAnsi="Comic Sans MS" w:cs="Verdana"/>
          <w:color w:val="262626"/>
          <w:lang w:val="en-US"/>
        </w:rPr>
        <w:t>?</w:t>
      </w:r>
    </w:p>
    <w:p w14:paraId="381F0ED6" w14:textId="77777777" w:rsidR="00E81188" w:rsidRPr="002F3FE6" w:rsidRDefault="00E81188" w:rsidP="00001ABF">
      <w:pPr>
        <w:rPr>
          <w:rFonts w:ascii="Comic Sans MS" w:hAnsi="Comic Sans MS" w:cs="Verdana"/>
          <w:color w:val="262626"/>
          <w:lang w:val="en-US"/>
        </w:rPr>
      </w:pPr>
    </w:p>
    <w:p w14:paraId="0797EE8D" w14:textId="77777777" w:rsidR="00001ABF" w:rsidRPr="002F3FE6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2F3FE6">
        <w:rPr>
          <w:rFonts w:ascii="Comic Sans MS" w:hAnsi="Comic Sans MS" w:cs="Verdana"/>
          <w:color w:val="262626"/>
          <w:lang w:val="en-US"/>
        </w:rPr>
        <w:tab/>
        <w:t>a) Majorca</w:t>
      </w:r>
    </w:p>
    <w:p w14:paraId="6AA749A6" w14:textId="77777777" w:rsidR="00001ABF" w:rsidRPr="002F3FE6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2F3FE6">
        <w:rPr>
          <w:rFonts w:ascii="Comic Sans MS" w:hAnsi="Comic Sans MS" w:cs="Verdana"/>
          <w:color w:val="262626"/>
          <w:lang w:val="en-US"/>
        </w:rPr>
        <w:tab/>
        <w:t>b) Marseilles</w:t>
      </w:r>
    </w:p>
    <w:p w14:paraId="2EC14883" w14:textId="77777777" w:rsidR="00001ABF" w:rsidRPr="002F3FE6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2F3FE6">
        <w:rPr>
          <w:rFonts w:ascii="Comic Sans MS" w:hAnsi="Comic Sans MS" w:cs="Verdana"/>
          <w:color w:val="262626"/>
          <w:lang w:val="en-US"/>
        </w:rPr>
        <w:tab/>
        <w:t>c) Messina</w:t>
      </w:r>
    </w:p>
    <w:p w14:paraId="48078FF3" w14:textId="77777777" w:rsidR="00001ABF" w:rsidRPr="002F3FE6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2F3FE6">
        <w:rPr>
          <w:rFonts w:ascii="Comic Sans MS" w:hAnsi="Comic Sans MS" w:cs="Verdana"/>
          <w:color w:val="262626"/>
          <w:lang w:val="en-US"/>
        </w:rPr>
        <w:tab/>
        <w:t>d) Milan</w:t>
      </w:r>
    </w:p>
    <w:p w14:paraId="652A2641" w14:textId="77777777" w:rsidR="00001ABF" w:rsidRPr="002F3FE6" w:rsidRDefault="00001ABF" w:rsidP="00001ABF">
      <w:pPr>
        <w:rPr>
          <w:rFonts w:ascii="Comic Sans MS" w:hAnsi="Comic Sans MS" w:cs="Verdana"/>
          <w:color w:val="262626"/>
          <w:lang w:val="en-US"/>
        </w:rPr>
      </w:pPr>
    </w:p>
    <w:p w14:paraId="24F425C3" w14:textId="77777777" w:rsidR="00001ABF" w:rsidRDefault="00001ABF" w:rsidP="00001ABF">
      <w:pPr>
        <w:rPr>
          <w:rFonts w:ascii="Verdana" w:hAnsi="Verdana" w:cs="Verdana"/>
          <w:color w:val="262626"/>
          <w:lang w:val="en-US"/>
        </w:rPr>
      </w:pPr>
    </w:p>
    <w:p w14:paraId="45596C4E" w14:textId="77777777" w:rsidR="00001ABF" w:rsidRDefault="00001ABF" w:rsidP="00001ABF">
      <w:pPr>
        <w:rPr>
          <w:rFonts w:ascii="Verdana" w:hAnsi="Verdana" w:cs="Verdana"/>
          <w:color w:val="262626"/>
          <w:lang w:val="en-US"/>
        </w:rPr>
      </w:pPr>
    </w:p>
    <w:p w14:paraId="7DB25C16" w14:textId="77777777" w:rsidR="00001ABF" w:rsidRDefault="00001ABF" w:rsidP="00001ABF">
      <w:pPr>
        <w:rPr>
          <w:rFonts w:ascii="Verdana" w:hAnsi="Verdana" w:cs="Verdana"/>
          <w:color w:val="262626"/>
          <w:lang w:val="en-US"/>
        </w:rPr>
      </w:pPr>
    </w:p>
    <w:p w14:paraId="3E83B353" w14:textId="77777777" w:rsidR="00001ABF" w:rsidRDefault="00001ABF" w:rsidP="00001ABF">
      <w:pPr>
        <w:rPr>
          <w:rFonts w:ascii="Verdana" w:hAnsi="Verdana" w:cs="Verdana"/>
          <w:color w:val="262626"/>
          <w:lang w:val="en-US"/>
        </w:rPr>
      </w:pPr>
    </w:p>
    <w:p w14:paraId="5D835064" w14:textId="72CE8CE4" w:rsidR="00001ABF" w:rsidRPr="00E81188" w:rsidRDefault="00E81188" w:rsidP="00001ABF">
      <w:pPr>
        <w:rPr>
          <w:rFonts w:ascii="Comic Sans MS" w:hAnsi="Comic Sans MS" w:cs="Verdana"/>
          <w:color w:val="262626"/>
          <w:lang w:val="en-US"/>
        </w:rPr>
      </w:pPr>
      <w:r>
        <w:rPr>
          <w:rFonts w:ascii="Comic Sans MS" w:hAnsi="Comic Sans MS" w:cs="Verdana"/>
          <w:color w:val="262626"/>
          <w:lang w:val="en-US"/>
        </w:rPr>
        <w:lastRenderedPageBreak/>
        <w:t>10</w:t>
      </w:r>
      <w:r w:rsidR="00001ABF" w:rsidRPr="00E81188">
        <w:rPr>
          <w:rFonts w:ascii="Comic Sans MS" w:hAnsi="Comic Sans MS" w:cs="Verdana"/>
          <w:color w:val="262626"/>
          <w:lang w:val="en-US"/>
        </w:rPr>
        <w:t xml:space="preserve">) Hoping that by demonstrating their humility God would have </w:t>
      </w:r>
    </w:p>
    <w:p w14:paraId="11AFF2FC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 xml:space="preserve">      </w:t>
      </w:r>
      <w:proofErr w:type="gramStart"/>
      <w:r w:rsidRPr="00E81188">
        <w:rPr>
          <w:rFonts w:ascii="Comic Sans MS" w:hAnsi="Comic Sans MS" w:cs="Verdana"/>
          <w:color w:val="262626"/>
          <w:lang w:val="en-US"/>
        </w:rPr>
        <w:t>mercy</w:t>
      </w:r>
      <w:proofErr w:type="gramEnd"/>
      <w:r w:rsidRPr="00E81188">
        <w:rPr>
          <w:rFonts w:ascii="Comic Sans MS" w:hAnsi="Comic Sans MS" w:cs="Verdana"/>
          <w:color w:val="262626"/>
          <w:lang w:val="en-US"/>
        </w:rPr>
        <w:t xml:space="preserve"> on them and allow the plague to pass them by, groups of </w:t>
      </w:r>
    </w:p>
    <w:p w14:paraId="26095B2E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 xml:space="preserve">      </w:t>
      </w:r>
      <w:proofErr w:type="gramStart"/>
      <w:r w:rsidRPr="00E81188">
        <w:rPr>
          <w:rFonts w:ascii="Comic Sans MS" w:hAnsi="Comic Sans MS" w:cs="Verdana"/>
          <w:color w:val="262626"/>
          <w:lang w:val="en-US"/>
        </w:rPr>
        <w:t>penitents</w:t>
      </w:r>
      <w:proofErr w:type="gramEnd"/>
      <w:r w:rsidRPr="00E81188">
        <w:rPr>
          <w:rFonts w:ascii="Comic Sans MS" w:hAnsi="Comic Sans MS" w:cs="Verdana"/>
          <w:color w:val="262626"/>
          <w:lang w:val="en-US"/>
        </w:rPr>
        <w:t xml:space="preserve"> went on progressions through towns and cities, </w:t>
      </w:r>
    </w:p>
    <w:p w14:paraId="4FFBBEF0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 xml:space="preserve">      </w:t>
      </w:r>
      <w:proofErr w:type="gramStart"/>
      <w:r w:rsidRPr="00E81188">
        <w:rPr>
          <w:rFonts w:ascii="Comic Sans MS" w:hAnsi="Comic Sans MS" w:cs="Verdana"/>
          <w:color w:val="262626"/>
          <w:lang w:val="en-US"/>
        </w:rPr>
        <w:t>tearing</w:t>
      </w:r>
      <w:proofErr w:type="gramEnd"/>
      <w:r w:rsidRPr="00E81188">
        <w:rPr>
          <w:rFonts w:ascii="Comic Sans MS" w:hAnsi="Comic Sans MS" w:cs="Verdana"/>
          <w:color w:val="262626"/>
          <w:lang w:val="en-US"/>
        </w:rPr>
        <w:t xml:space="preserve"> their clothes and beating themselves and each other. </w:t>
      </w:r>
    </w:p>
    <w:p w14:paraId="07D8E51E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 xml:space="preserve">      What were these penitents known as?</w:t>
      </w:r>
    </w:p>
    <w:p w14:paraId="26DA60E7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ab/>
        <w:t>a) Flagellants</w:t>
      </w:r>
    </w:p>
    <w:p w14:paraId="22C44FD1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ab/>
        <w:t>b) The Humble Ones</w:t>
      </w:r>
    </w:p>
    <w:p w14:paraId="6036CCDB" w14:textId="1A88E8A2" w:rsidR="00001ABF" w:rsidRPr="00E81188" w:rsidRDefault="00001ABF" w:rsidP="00E81188">
      <w:pPr>
        <w:tabs>
          <w:tab w:val="left" w:pos="720"/>
          <w:tab w:val="left" w:pos="1440"/>
          <w:tab w:val="left" w:pos="2562"/>
        </w:tabs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ab/>
        <w:t xml:space="preserve">c) </w:t>
      </w:r>
      <w:proofErr w:type="spellStart"/>
      <w:r w:rsidRPr="00E81188">
        <w:rPr>
          <w:rFonts w:ascii="Comic Sans MS" w:hAnsi="Comic Sans MS" w:cs="Verdana"/>
          <w:color w:val="262626"/>
          <w:lang w:val="en-US"/>
        </w:rPr>
        <w:t>Lollards</w:t>
      </w:r>
      <w:proofErr w:type="spellEnd"/>
      <w:r w:rsidR="00E81188" w:rsidRPr="00E81188">
        <w:rPr>
          <w:rFonts w:ascii="Comic Sans MS" w:hAnsi="Comic Sans MS" w:cs="Verdana"/>
          <w:color w:val="262626"/>
          <w:lang w:val="en-US"/>
        </w:rPr>
        <w:tab/>
      </w:r>
    </w:p>
    <w:p w14:paraId="315DD5C9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ab/>
        <w:t xml:space="preserve">d) </w:t>
      </w:r>
      <w:proofErr w:type="spellStart"/>
      <w:r w:rsidRPr="00E81188">
        <w:rPr>
          <w:rFonts w:ascii="Comic Sans MS" w:hAnsi="Comic Sans MS" w:cs="Verdana"/>
          <w:color w:val="262626"/>
          <w:lang w:val="en-US"/>
        </w:rPr>
        <w:t>Repenters</w:t>
      </w:r>
      <w:proofErr w:type="spellEnd"/>
    </w:p>
    <w:p w14:paraId="77DF4CE5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</w:p>
    <w:p w14:paraId="4C95D4F7" w14:textId="0C1150D2" w:rsidR="00001ABF" w:rsidRPr="00E81188" w:rsidRDefault="00E81188" w:rsidP="00001ABF">
      <w:pPr>
        <w:rPr>
          <w:rFonts w:ascii="Comic Sans MS" w:hAnsi="Comic Sans MS" w:cs="Verdana"/>
          <w:color w:val="262626"/>
          <w:lang w:val="en-US"/>
        </w:rPr>
      </w:pPr>
      <w:r>
        <w:rPr>
          <w:rFonts w:ascii="Comic Sans MS" w:hAnsi="Comic Sans MS" w:cs="Verdana"/>
          <w:color w:val="262626"/>
          <w:lang w:val="en-US"/>
        </w:rPr>
        <w:t>11</w:t>
      </w:r>
      <w:r w:rsidR="00001ABF" w:rsidRPr="00E81188">
        <w:rPr>
          <w:rFonts w:ascii="Comic Sans MS" w:hAnsi="Comic Sans MS" w:cs="Verdana"/>
          <w:color w:val="262626"/>
          <w:lang w:val="en-US"/>
        </w:rPr>
        <w:t xml:space="preserve">) "Bubonic" is only one form of plague; the disease also </w:t>
      </w:r>
    </w:p>
    <w:p w14:paraId="2B17F79A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 xml:space="preserve">       </w:t>
      </w:r>
      <w:proofErr w:type="gramStart"/>
      <w:r w:rsidRPr="00E81188">
        <w:rPr>
          <w:rFonts w:ascii="Comic Sans MS" w:hAnsi="Comic Sans MS" w:cs="Verdana"/>
          <w:color w:val="262626"/>
          <w:lang w:val="en-US"/>
        </w:rPr>
        <w:t>manifested</w:t>
      </w:r>
      <w:proofErr w:type="gramEnd"/>
      <w:r w:rsidRPr="00E81188">
        <w:rPr>
          <w:rFonts w:ascii="Comic Sans MS" w:hAnsi="Comic Sans MS" w:cs="Verdana"/>
          <w:color w:val="262626"/>
          <w:lang w:val="en-US"/>
        </w:rPr>
        <w:t xml:space="preserve"> itself in other variations, including one form that </w:t>
      </w:r>
    </w:p>
    <w:p w14:paraId="518289B0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 xml:space="preserve">       </w:t>
      </w:r>
      <w:proofErr w:type="gramStart"/>
      <w:r w:rsidRPr="00E81188">
        <w:rPr>
          <w:rFonts w:ascii="Comic Sans MS" w:hAnsi="Comic Sans MS" w:cs="Verdana"/>
          <w:color w:val="262626"/>
          <w:lang w:val="en-US"/>
        </w:rPr>
        <w:t>was</w:t>
      </w:r>
      <w:proofErr w:type="gramEnd"/>
      <w:r w:rsidRPr="00E81188">
        <w:rPr>
          <w:rFonts w:ascii="Comic Sans MS" w:hAnsi="Comic Sans MS" w:cs="Verdana"/>
          <w:color w:val="262626"/>
          <w:lang w:val="en-US"/>
        </w:rPr>
        <w:t xml:space="preserve"> airborne and spread via coughing, sneezing and breathing. </w:t>
      </w:r>
    </w:p>
    <w:p w14:paraId="17E90E5D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 xml:space="preserve">       What is the term for this variety of plague?</w:t>
      </w:r>
    </w:p>
    <w:p w14:paraId="62D8CF10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ab/>
        <w:t>a) Enteric</w:t>
      </w:r>
    </w:p>
    <w:p w14:paraId="328C8B61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ab/>
        <w:t>b) Organic</w:t>
      </w:r>
    </w:p>
    <w:p w14:paraId="54CBD7A9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ab/>
        <w:t>c) Pneumonic</w:t>
      </w:r>
    </w:p>
    <w:p w14:paraId="2B1D5CEA" w14:textId="1E4155E0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ab/>
        <w:t xml:space="preserve">d) </w:t>
      </w:r>
      <w:proofErr w:type="spellStart"/>
      <w:r w:rsidR="004556D9">
        <w:rPr>
          <w:rFonts w:ascii="Comic Sans MS" w:hAnsi="Comic Sans MS" w:cs="Verdana"/>
          <w:color w:val="262626"/>
          <w:lang w:val="en-US"/>
        </w:rPr>
        <w:t>Septicemic</w:t>
      </w:r>
      <w:proofErr w:type="spellEnd"/>
    </w:p>
    <w:p w14:paraId="208253C7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</w:p>
    <w:p w14:paraId="42D4B9CE" w14:textId="09C3E228" w:rsidR="00001ABF" w:rsidRPr="00E81188" w:rsidRDefault="00E81188" w:rsidP="00001ABF">
      <w:pPr>
        <w:rPr>
          <w:rFonts w:ascii="Comic Sans MS" w:hAnsi="Comic Sans MS" w:cs="Verdana"/>
          <w:color w:val="262626"/>
          <w:lang w:val="en-US"/>
        </w:rPr>
      </w:pPr>
      <w:r>
        <w:rPr>
          <w:rFonts w:ascii="Comic Sans MS" w:hAnsi="Comic Sans MS" w:cs="Verdana"/>
          <w:color w:val="262626"/>
          <w:lang w:val="en-US"/>
        </w:rPr>
        <w:t>12</w:t>
      </w:r>
      <w:r w:rsidR="00001ABF" w:rsidRPr="00E81188">
        <w:rPr>
          <w:rFonts w:ascii="Comic Sans MS" w:hAnsi="Comic Sans MS" w:cs="Verdana"/>
          <w:color w:val="262626"/>
          <w:lang w:val="en-US"/>
        </w:rPr>
        <w:t xml:space="preserve">) What university was ordered by its country's ruler to </w:t>
      </w:r>
      <w:proofErr w:type="gramStart"/>
      <w:r w:rsidR="00001ABF" w:rsidRPr="00E81188">
        <w:rPr>
          <w:rFonts w:ascii="Comic Sans MS" w:hAnsi="Comic Sans MS" w:cs="Verdana"/>
          <w:color w:val="262626"/>
          <w:lang w:val="en-US"/>
        </w:rPr>
        <w:t>investigate</w:t>
      </w:r>
      <w:proofErr w:type="gramEnd"/>
      <w:r w:rsidR="00001ABF" w:rsidRPr="00E81188">
        <w:rPr>
          <w:rFonts w:ascii="Comic Sans MS" w:hAnsi="Comic Sans MS" w:cs="Verdana"/>
          <w:color w:val="262626"/>
          <w:lang w:val="en-US"/>
        </w:rPr>
        <w:t xml:space="preserve"> </w:t>
      </w:r>
    </w:p>
    <w:p w14:paraId="75E8FCBC" w14:textId="77777777" w:rsidR="00001ABF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 xml:space="preserve">      </w:t>
      </w:r>
      <w:proofErr w:type="gramStart"/>
      <w:r w:rsidRPr="00E81188">
        <w:rPr>
          <w:rFonts w:ascii="Comic Sans MS" w:hAnsi="Comic Sans MS" w:cs="Verdana"/>
          <w:color w:val="262626"/>
          <w:lang w:val="en-US"/>
        </w:rPr>
        <w:t>the</w:t>
      </w:r>
      <w:proofErr w:type="gramEnd"/>
      <w:r w:rsidRPr="00E81188">
        <w:rPr>
          <w:rFonts w:ascii="Comic Sans MS" w:hAnsi="Comic Sans MS" w:cs="Verdana"/>
          <w:color w:val="262626"/>
          <w:lang w:val="en-US"/>
        </w:rPr>
        <w:t xml:space="preserve"> cause of the plague?</w:t>
      </w:r>
    </w:p>
    <w:p w14:paraId="7ACB7A80" w14:textId="77777777" w:rsidR="00E81188" w:rsidRPr="00E81188" w:rsidRDefault="00E81188" w:rsidP="00001ABF">
      <w:pPr>
        <w:rPr>
          <w:rFonts w:ascii="Comic Sans MS" w:hAnsi="Comic Sans MS" w:cs="Verdana"/>
          <w:color w:val="262626"/>
          <w:lang w:val="en-US"/>
        </w:rPr>
      </w:pPr>
    </w:p>
    <w:p w14:paraId="06349D87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ab/>
        <w:t>a) Cambridge University</w:t>
      </w:r>
    </w:p>
    <w:p w14:paraId="2B8C06CE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ab/>
        <w:t>b) Oxford University</w:t>
      </w:r>
    </w:p>
    <w:p w14:paraId="35EDE09B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ab/>
        <w:t>c) The University of Paris</w:t>
      </w:r>
    </w:p>
    <w:p w14:paraId="01CE7700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ab/>
        <w:t>d) The University of Salerno</w:t>
      </w:r>
    </w:p>
    <w:p w14:paraId="68B7E28F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</w:p>
    <w:p w14:paraId="242E2C7E" w14:textId="77777777" w:rsidR="00E81188" w:rsidRDefault="00E81188" w:rsidP="00001ABF">
      <w:pPr>
        <w:rPr>
          <w:rFonts w:ascii="Comic Sans MS" w:hAnsi="Comic Sans MS" w:cs="Times"/>
          <w:lang w:val="en-US"/>
        </w:rPr>
      </w:pPr>
      <w:r>
        <w:rPr>
          <w:rFonts w:ascii="Comic Sans MS" w:hAnsi="Comic Sans MS" w:cs="Verdana"/>
          <w:color w:val="262626"/>
          <w:lang w:val="en-US"/>
        </w:rPr>
        <w:t>13</w:t>
      </w:r>
      <w:r w:rsidR="00001ABF" w:rsidRPr="00E81188">
        <w:rPr>
          <w:rFonts w:ascii="Comic Sans MS" w:hAnsi="Comic Sans MS" w:cs="Verdana"/>
          <w:color w:val="262626"/>
          <w:lang w:val="en-US"/>
        </w:rPr>
        <w:t xml:space="preserve">) </w:t>
      </w:r>
      <w:r w:rsidR="00001ABF" w:rsidRPr="00E81188">
        <w:rPr>
          <w:rFonts w:ascii="Comic Sans MS" w:hAnsi="Comic Sans MS" w:cs="Arial"/>
          <w:lang w:val="en-US"/>
        </w:rPr>
        <w:t>In 1300, Europeans' average life expectancy was ____ years.</w:t>
      </w:r>
      <w:r w:rsidR="00001ABF" w:rsidRPr="00E81188">
        <w:rPr>
          <w:rFonts w:ascii="Comic Sans MS" w:hAnsi="Comic Sans MS" w:cs="Times"/>
          <w:lang w:val="en-US"/>
        </w:rPr>
        <w:t xml:space="preserve"> </w:t>
      </w:r>
    </w:p>
    <w:p w14:paraId="717B848E" w14:textId="1A6DA123" w:rsidR="00001ABF" w:rsidRPr="00E81188" w:rsidRDefault="00001ABF" w:rsidP="00001ABF">
      <w:pPr>
        <w:rPr>
          <w:rFonts w:ascii="Comic Sans MS" w:hAnsi="Comic Sans MS" w:cs="Times"/>
          <w:lang w:val="en-US"/>
        </w:rPr>
      </w:pPr>
      <w:r w:rsidRPr="00E81188">
        <w:rPr>
          <w:rFonts w:ascii="MS Mincho" w:eastAsia="MS Mincho" w:hAnsi="MS Mincho" w:cs="MS Mincho" w:hint="eastAsia"/>
          <w:lang w:val="en-US"/>
        </w:rPr>
        <w:t> </w:t>
      </w:r>
    </w:p>
    <w:p w14:paraId="2A992F0D" w14:textId="77777777" w:rsidR="00001ABF" w:rsidRPr="00E81188" w:rsidRDefault="00001ABF" w:rsidP="00001ABF">
      <w:pPr>
        <w:ind w:firstLine="720"/>
        <w:rPr>
          <w:rFonts w:ascii="Comic Sans MS" w:hAnsi="Comic Sans MS" w:cs="Arial"/>
          <w:lang w:val="en-US"/>
        </w:rPr>
      </w:pPr>
      <w:r w:rsidRPr="00E81188">
        <w:rPr>
          <w:rFonts w:ascii="Comic Sans MS" w:hAnsi="Comic Sans MS" w:cs="Arial"/>
          <w:lang w:val="en-US"/>
        </w:rPr>
        <w:t xml:space="preserve">a)    50 to 54        </w:t>
      </w:r>
    </w:p>
    <w:p w14:paraId="51AEDC1D" w14:textId="77777777" w:rsidR="00001ABF" w:rsidRPr="00E81188" w:rsidRDefault="00001ABF" w:rsidP="00001ABF">
      <w:pPr>
        <w:ind w:firstLine="720"/>
        <w:rPr>
          <w:rFonts w:ascii="Comic Sans MS" w:hAnsi="Comic Sans MS" w:cs="Arial"/>
          <w:lang w:val="en-US"/>
        </w:rPr>
      </w:pPr>
      <w:r w:rsidRPr="00E81188">
        <w:rPr>
          <w:rFonts w:ascii="Comic Sans MS" w:hAnsi="Comic Sans MS" w:cs="Arial"/>
          <w:lang w:val="en-US"/>
        </w:rPr>
        <w:t xml:space="preserve">b)    44-48        </w:t>
      </w:r>
    </w:p>
    <w:p w14:paraId="3C3F2EEF" w14:textId="77777777" w:rsidR="00001ABF" w:rsidRPr="00E81188" w:rsidRDefault="00001ABF" w:rsidP="00001ABF">
      <w:pPr>
        <w:ind w:firstLine="720"/>
        <w:rPr>
          <w:rFonts w:ascii="Comic Sans MS" w:hAnsi="Comic Sans MS" w:cs="Arial"/>
          <w:lang w:val="en-US"/>
        </w:rPr>
      </w:pPr>
      <w:r w:rsidRPr="00E81188">
        <w:rPr>
          <w:rFonts w:ascii="Comic Sans MS" w:hAnsi="Comic Sans MS" w:cs="Arial"/>
          <w:lang w:val="en-US"/>
        </w:rPr>
        <w:t xml:space="preserve">c)    38-42        </w:t>
      </w:r>
    </w:p>
    <w:p w14:paraId="5EF85DF7" w14:textId="77777777" w:rsidR="00001ABF" w:rsidRPr="00E81188" w:rsidRDefault="00001ABF" w:rsidP="00001ABF">
      <w:pPr>
        <w:ind w:firstLine="720"/>
        <w:rPr>
          <w:rFonts w:ascii="Comic Sans MS" w:hAnsi="Comic Sans MS" w:cs="Arial"/>
          <w:lang w:val="en-US"/>
        </w:rPr>
      </w:pPr>
      <w:r w:rsidRPr="00E81188">
        <w:rPr>
          <w:rFonts w:ascii="Comic Sans MS" w:hAnsi="Comic Sans MS" w:cs="Arial"/>
          <w:lang w:val="en-US"/>
        </w:rPr>
        <w:t>d)   30 to 35</w:t>
      </w:r>
    </w:p>
    <w:p w14:paraId="7939B015" w14:textId="77777777" w:rsidR="00001ABF" w:rsidRPr="00E81188" w:rsidRDefault="00001ABF" w:rsidP="00001ABF">
      <w:pPr>
        <w:rPr>
          <w:rFonts w:ascii="Comic Sans MS" w:hAnsi="Comic Sans MS" w:cs="Arial"/>
          <w:lang w:val="en-US"/>
        </w:rPr>
      </w:pPr>
    </w:p>
    <w:p w14:paraId="3525104A" w14:textId="5F2AF9B5" w:rsidR="00001ABF" w:rsidRDefault="00E81188" w:rsidP="00001ABF">
      <w:pPr>
        <w:rPr>
          <w:rFonts w:ascii="Comic Sans MS" w:hAnsi="Comic Sans MS" w:cs="Times"/>
          <w:lang w:val="en-US"/>
        </w:rPr>
      </w:pPr>
      <w:r>
        <w:rPr>
          <w:rFonts w:ascii="Comic Sans MS" w:hAnsi="Comic Sans MS" w:cs="Arial"/>
          <w:lang w:val="en-US"/>
        </w:rPr>
        <w:t>14</w:t>
      </w:r>
      <w:r w:rsidR="00001ABF" w:rsidRPr="00E81188">
        <w:rPr>
          <w:rFonts w:ascii="Comic Sans MS" w:hAnsi="Comic Sans MS" w:cs="Arial"/>
          <w:lang w:val="en-US"/>
        </w:rPr>
        <w:t>) Britain passed its first antipollution law in:</w:t>
      </w:r>
      <w:r w:rsidR="00001ABF" w:rsidRPr="00E81188">
        <w:rPr>
          <w:rFonts w:ascii="Comic Sans MS" w:hAnsi="Comic Sans MS" w:cs="Times"/>
          <w:lang w:val="en-US"/>
        </w:rPr>
        <w:t xml:space="preserve"> </w:t>
      </w:r>
      <w:r w:rsidR="00001ABF" w:rsidRPr="00E81188">
        <w:rPr>
          <w:rFonts w:ascii="MS Mincho" w:eastAsia="MS Mincho" w:hAnsi="MS Mincho" w:cs="MS Mincho" w:hint="eastAsia"/>
          <w:lang w:val="en-US"/>
        </w:rPr>
        <w:t> </w:t>
      </w:r>
      <w:r w:rsidR="00001ABF" w:rsidRPr="00E81188">
        <w:rPr>
          <w:rFonts w:ascii="Comic Sans MS" w:hAnsi="Comic Sans MS" w:cs="Times"/>
          <w:lang w:val="en-US"/>
        </w:rPr>
        <w:tab/>
      </w:r>
    </w:p>
    <w:p w14:paraId="0EBA8287" w14:textId="77777777" w:rsidR="00E81188" w:rsidRPr="00E81188" w:rsidRDefault="00E81188" w:rsidP="00001ABF">
      <w:pPr>
        <w:rPr>
          <w:rFonts w:ascii="Comic Sans MS" w:hAnsi="Comic Sans MS" w:cs="Times"/>
          <w:lang w:val="en-US"/>
        </w:rPr>
      </w:pPr>
    </w:p>
    <w:p w14:paraId="69EEA7B2" w14:textId="77777777" w:rsidR="00001ABF" w:rsidRPr="00E81188" w:rsidRDefault="00001ABF" w:rsidP="00001ABF">
      <w:pPr>
        <w:ind w:firstLine="720"/>
        <w:rPr>
          <w:rFonts w:ascii="Comic Sans MS" w:hAnsi="Comic Sans MS" w:cs="Arial"/>
          <w:lang w:val="en-US"/>
        </w:rPr>
      </w:pPr>
      <w:r w:rsidRPr="00E81188">
        <w:rPr>
          <w:rFonts w:ascii="Comic Sans MS" w:hAnsi="Comic Sans MS" w:cs="Arial"/>
          <w:lang w:val="en-US"/>
        </w:rPr>
        <w:t xml:space="preserve">a)    1388.        </w:t>
      </w:r>
    </w:p>
    <w:p w14:paraId="03A43614" w14:textId="77777777" w:rsidR="00001ABF" w:rsidRPr="00E81188" w:rsidRDefault="00001ABF" w:rsidP="00001ABF">
      <w:pPr>
        <w:ind w:firstLine="720"/>
        <w:rPr>
          <w:rFonts w:ascii="Comic Sans MS" w:hAnsi="Comic Sans MS" w:cs="Arial"/>
          <w:lang w:val="en-US"/>
        </w:rPr>
      </w:pPr>
      <w:r w:rsidRPr="00E81188">
        <w:rPr>
          <w:rFonts w:ascii="Comic Sans MS" w:hAnsi="Comic Sans MS" w:cs="Arial"/>
          <w:lang w:val="en-US"/>
        </w:rPr>
        <w:t xml:space="preserve">b)    1490.        </w:t>
      </w:r>
    </w:p>
    <w:p w14:paraId="4DBB4BA5" w14:textId="77777777" w:rsidR="00001ABF" w:rsidRPr="00E81188" w:rsidRDefault="00001ABF" w:rsidP="00001ABF">
      <w:pPr>
        <w:ind w:firstLine="720"/>
        <w:rPr>
          <w:rFonts w:ascii="Comic Sans MS" w:hAnsi="Comic Sans MS" w:cs="Arial"/>
          <w:lang w:val="en-US"/>
        </w:rPr>
      </w:pPr>
      <w:r w:rsidRPr="00E81188">
        <w:rPr>
          <w:rFonts w:ascii="Comic Sans MS" w:hAnsi="Comic Sans MS" w:cs="Arial"/>
          <w:lang w:val="en-US"/>
        </w:rPr>
        <w:t xml:space="preserve">c.)   1562.        </w:t>
      </w:r>
    </w:p>
    <w:p w14:paraId="2551E37E" w14:textId="77777777" w:rsidR="00001ABF" w:rsidRPr="00E81188" w:rsidRDefault="00001ABF" w:rsidP="00001ABF">
      <w:pPr>
        <w:ind w:firstLine="720"/>
        <w:rPr>
          <w:rFonts w:ascii="Comic Sans MS" w:hAnsi="Comic Sans MS" w:cs="Arial"/>
          <w:lang w:val="en-US"/>
        </w:rPr>
      </w:pPr>
      <w:r w:rsidRPr="00E81188">
        <w:rPr>
          <w:rFonts w:ascii="Comic Sans MS" w:hAnsi="Comic Sans MS" w:cs="Arial"/>
          <w:lang w:val="en-US"/>
        </w:rPr>
        <w:t>d.)  1747.</w:t>
      </w:r>
    </w:p>
    <w:p w14:paraId="5191177D" w14:textId="77777777" w:rsidR="00001ABF" w:rsidRPr="00E81188" w:rsidRDefault="00001ABF" w:rsidP="00001ABF">
      <w:pPr>
        <w:rPr>
          <w:rFonts w:ascii="Comic Sans MS" w:hAnsi="Comic Sans MS" w:cs="Arial"/>
          <w:lang w:val="en-US"/>
        </w:rPr>
      </w:pPr>
    </w:p>
    <w:p w14:paraId="77C476B8" w14:textId="7FB3EB5E" w:rsidR="00001ABF" w:rsidRDefault="004556D9" w:rsidP="00001ABF">
      <w:pPr>
        <w:rPr>
          <w:rFonts w:ascii="Comic Sans MS" w:hAnsi="Comic Sans MS" w:cs="Arial"/>
          <w:lang w:val="en-US"/>
        </w:rPr>
      </w:pPr>
      <w:r>
        <w:rPr>
          <w:rFonts w:ascii="Comic Sans MS" w:hAnsi="Comic Sans MS" w:cs="Arial"/>
          <w:lang w:val="en-US"/>
        </w:rPr>
        <w:t>15</w:t>
      </w:r>
      <w:r w:rsidR="00001ABF" w:rsidRPr="00E81188">
        <w:rPr>
          <w:rFonts w:ascii="Comic Sans MS" w:hAnsi="Comic Sans MS" w:cs="Arial"/>
          <w:lang w:val="en-US"/>
        </w:rPr>
        <w:t>) The Church bells are ringing, canons are bein</w:t>
      </w:r>
      <w:r w:rsidR="00E81188">
        <w:rPr>
          <w:rFonts w:ascii="Comic Sans MS" w:hAnsi="Comic Sans MS" w:cs="Arial"/>
          <w:lang w:val="en-US"/>
        </w:rPr>
        <w:t>g fired and people are making a</w:t>
      </w:r>
      <w:r w:rsidR="00001ABF" w:rsidRPr="00E81188">
        <w:rPr>
          <w:rFonts w:ascii="Comic Sans MS" w:hAnsi="Comic Sans MS" w:cs="Arial"/>
          <w:lang w:val="en-US"/>
        </w:rPr>
        <w:t xml:space="preserve"> massive amount of noise. This was the ‘cure of sound’, why did this happen?</w:t>
      </w:r>
    </w:p>
    <w:p w14:paraId="2CD5D517" w14:textId="77777777" w:rsidR="00E81188" w:rsidRPr="00E81188" w:rsidRDefault="00E81188" w:rsidP="00001ABF">
      <w:pPr>
        <w:rPr>
          <w:rFonts w:ascii="Comic Sans MS" w:hAnsi="Comic Sans MS" w:cs="Arial"/>
          <w:lang w:val="en-US"/>
        </w:rPr>
      </w:pPr>
    </w:p>
    <w:p w14:paraId="470B7744" w14:textId="77777777" w:rsidR="00001ABF" w:rsidRPr="00E81188" w:rsidRDefault="00001ABF" w:rsidP="00001ABF">
      <w:pPr>
        <w:rPr>
          <w:rFonts w:ascii="Comic Sans MS" w:hAnsi="Comic Sans MS" w:cs="Arial"/>
          <w:lang w:val="en-US"/>
        </w:rPr>
      </w:pPr>
      <w:r w:rsidRPr="00E81188">
        <w:rPr>
          <w:rFonts w:ascii="Comic Sans MS" w:hAnsi="Comic Sans MS" w:cs="Arial"/>
          <w:lang w:val="en-US"/>
        </w:rPr>
        <w:tab/>
        <w:t xml:space="preserve">a) </w:t>
      </w:r>
      <w:proofErr w:type="gramStart"/>
      <w:r w:rsidRPr="00E81188">
        <w:rPr>
          <w:rFonts w:ascii="Comic Sans MS" w:hAnsi="Comic Sans MS" w:cs="Arial"/>
          <w:lang w:val="en-US"/>
        </w:rPr>
        <w:t>to</w:t>
      </w:r>
      <w:proofErr w:type="gramEnd"/>
      <w:r w:rsidRPr="00E81188">
        <w:rPr>
          <w:rFonts w:ascii="Comic Sans MS" w:hAnsi="Comic Sans MS" w:cs="Arial"/>
          <w:lang w:val="en-US"/>
        </w:rPr>
        <w:t xml:space="preserve"> draw God’s attention to their town so they may be saved</w:t>
      </w:r>
    </w:p>
    <w:p w14:paraId="1DEB4073" w14:textId="77777777" w:rsidR="00001ABF" w:rsidRPr="00E81188" w:rsidRDefault="00001ABF" w:rsidP="00001ABF">
      <w:pPr>
        <w:rPr>
          <w:rFonts w:ascii="Comic Sans MS" w:hAnsi="Comic Sans MS" w:cs="Arial"/>
          <w:lang w:val="en-US"/>
        </w:rPr>
      </w:pPr>
      <w:r w:rsidRPr="00E81188">
        <w:rPr>
          <w:rFonts w:ascii="Comic Sans MS" w:hAnsi="Comic Sans MS" w:cs="Arial"/>
          <w:lang w:val="en-US"/>
        </w:rPr>
        <w:tab/>
        <w:t xml:space="preserve">b) </w:t>
      </w:r>
      <w:proofErr w:type="gramStart"/>
      <w:r w:rsidRPr="00E81188">
        <w:rPr>
          <w:rFonts w:ascii="Comic Sans MS" w:hAnsi="Comic Sans MS" w:cs="Arial"/>
          <w:lang w:val="en-US"/>
        </w:rPr>
        <w:t>to</w:t>
      </w:r>
      <w:proofErr w:type="gramEnd"/>
      <w:r w:rsidRPr="00E81188">
        <w:rPr>
          <w:rFonts w:ascii="Comic Sans MS" w:hAnsi="Comic Sans MS" w:cs="Arial"/>
          <w:lang w:val="en-US"/>
        </w:rPr>
        <w:t xml:space="preserve"> clean the air. They believed that loud noises would purify the air</w:t>
      </w:r>
    </w:p>
    <w:p w14:paraId="65143FF6" w14:textId="77777777" w:rsidR="00001ABF" w:rsidRPr="00E81188" w:rsidRDefault="00001ABF" w:rsidP="00001ABF">
      <w:pPr>
        <w:rPr>
          <w:rFonts w:ascii="Comic Sans MS" w:hAnsi="Comic Sans MS" w:cs="Arial"/>
          <w:lang w:val="en-US"/>
        </w:rPr>
      </w:pPr>
      <w:r w:rsidRPr="00E81188">
        <w:rPr>
          <w:rFonts w:ascii="Comic Sans MS" w:hAnsi="Comic Sans MS" w:cs="Arial"/>
          <w:lang w:val="en-US"/>
        </w:rPr>
        <w:tab/>
        <w:t xml:space="preserve">c) </w:t>
      </w:r>
      <w:proofErr w:type="gramStart"/>
      <w:r w:rsidRPr="00E81188">
        <w:rPr>
          <w:rFonts w:ascii="Comic Sans MS" w:hAnsi="Comic Sans MS" w:cs="Arial"/>
          <w:lang w:val="en-US"/>
        </w:rPr>
        <w:t>to</w:t>
      </w:r>
      <w:proofErr w:type="gramEnd"/>
      <w:r w:rsidRPr="00E81188">
        <w:rPr>
          <w:rFonts w:ascii="Comic Sans MS" w:hAnsi="Comic Sans MS" w:cs="Arial"/>
          <w:lang w:val="en-US"/>
        </w:rPr>
        <w:t xml:space="preserve"> frighten away demons that caused the Plague</w:t>
      </w:r>
    </w:p>
    <w:p w14:paraId="54E6A572" w14:textId="77777777" w:rsidR="00001ABF" w:rsidRPr="00E81188" w:rsidRDefault="00001ABF" w:rsidP="00001ABF">
      <w:pPr>
        <w:rPr>
          <w:rFonts w:ascii="Comic Sans MS" w:hAnsi="Comic Sans MS" w:cs="Arial"/>
          <w:lang w:val="en-US"/>
        </w:rPr>
      </w:pPr>
      <w:r w:rsidRPr="00E81188">
        <w:rPr>
          <w:rFonts w:ascii="Comic Sans MS" w:hAnsi="Comic Sans MS" w:cs="Arial"/>
          <w:lang w:val="en-US"/>
        </w:rPr>
        <w:tab/>
        <w:t xml:space="preserve">d) </w:t>
      </w:r>
      <w:proofErr w:type="gramStart"/>
      <w:r w:rsidRPr="00E81188">
        <w:rPr>
          <w:rFonts w:ascii="Comic Sans MS" w:hAnsi="Comic Sans MS" w:cs="Arial"/>
          <w:lang w:val="en-US"/>
        </w:rPr>
        <w:t>they</w:t>
      </w:r>
      <w:proofErr w:type="gramEnd"/>
      <w:r w:rsidRPr="00E81188">
        <w:rPr>
          <w:rFonts w:ascii="Comic Sans MS" w:hAnsi="Comic Sans MS" w:cs="Arial"/>
          <w:lang w:val="en-US"/>
        </w:rPr>
        <w:t xml:space="preserve"> were having a party</w:t>
      </w:r>
    </w:p>
    <w:p w14:paraId="2F65E187" w14:textId="77777777" w:rsidR="00001ABF" w:rsidRPr="00E81188" w:rsidRDefault="00001ABF" w:rsidP="00001ABF">
      <w:pPr>
        <w:rPr>
          <w:rFonts w:ascii="Comic Sans MS" w:hAnsi="Comic Sans MS" w:cs="Arial"/>
          <w:lang w:val="en-US"/>
        </w:rPr>
      </w:pPr>
    </w:p>
    <w:p w14:paraId="7289CD15" w14:textId="3450A300" w:rsidR="00001ABF" w:rsidRDefault="004556D9" w:rsidP="00001ABF">
      <w:pPr>
        <w:rPr>
          <w:rFonts w:ascii="Comic Sans MS" w:hAnsi="Comic Sans MS" w:cs="Arial"/>
          <w:lang w:val="en-US"/>
        </w:rPr>
      </w:pPr>
      <w:r>
        <w:rPr>
          <w:rFonts w:ascii="Comic Sans MS" w:hAnsi="Comic Sans MS" w:cs="Arial"/>
          <w:lang w:val="en-US"/>
        </w:rPr>
        <w:t>16</w:t>
      </w:r>
      <w:r w:rsidR="00001ABF" w:rsidRPr="00E81188">
        <w:rPr>
          <w:rFonts w:ascii="Comic Sans MS" w:hAnsi="Comic Sans MS" w:cs="Arial"/>
          <w:lang w:val="en-US"/>
        </w:rPr>
        <w:t>) People chased and killed cats and dogs in towns. Why?</w:t>
      </w:r>
    </w:p>
    <w:p w14:paraId="225C96A5" w14:textId="77777777" w:rsidR="00E81188" w:rsidRPr="00E81188" w:rsidRDefault="00E81188" w:rsidP="00001ABF">
      <w:pPr>
        <w:rPr>
          <w:rFonts w:ascii="Comic Sans MS" w:hAnsi="Comic Sans MS" w:cs="Arial"/>
          <w:lang w:val="en-US"/>
        </w:rPr>
      </w:pPr>
    </w:p>
    <w:p w14:paraId="2B8DA50D" w14:textId="77777777" w:rsidR="00001ABF" w:rsidRPr="00E81188" w:rsidRDefault="00001ABF" w:rsidP="00001ABF">
      <w:pPr>
        <w:rPr>
          <w:rFonts w:ascii="Comic Sans MS" w:hAnsi="Comic Sans MS" w:cs="Arial"/>
          <w:lang w:val="en-US"/>
        </w:rPr>
      </w:pPr>
      <w:r w:rsidRPr="00E81188">
        <w:rPr>
          <w:rFonts w:ascii="Comic Sans MS" w:hAnsi="Comic Sans MS" w:cs="Arial"/>
          <w:lang w:val="en-US"/>
        </w:rPr>
        <w:tab/>
        <w:t xml:space="preserve">a) </w:t>
      </w:r>
      <w:proofErr w:type="gramStart"/>
      <w:r w:rsidRPr="00E81188">
        <w:rPr>
          <w:rFonts w:ascii="Comic Sans MS" w:hAnsi="Comic Sans MS" w:cs="Arial"/>
          <w:lang w:val="en-US"/>
        </w:rPr>
        <w:t>they</w:t>
      </w:r>
      <w:proofErr w:type="gramEnd"/>
      <w:r w:rsidRPr="00E81188">
        <w:rPr>
          <w:rFonts w:ascii="Comic Sans MS" w:hAnsi="Comic Sans MS" w:cs="Arial"/>
          <w:lang w:val="en-US"/>
        </w:rPr>
        <w:t xml:space="preserve"> believed the dogs and cats were spreading the disease</w:t>
      </w:r>
    </w:p>
    <w:p w14:paraId="7401B877" w14:textId="77777777" w:rsidR="00001ABF" w:rsidRPr="00E81188" w:rsidRDefault="00001ABF" w:rsidP="00001ABF">
      <w:pPr>
        <w:rPr>
          <w:rFonts w:ascii="Comic Sans MS" w:hAnsi="Comic Sans MS" w:cs="Arial"/>
          <w:lang w:val="en-US"/>
        </w:rPr>
      </w:pPr>
      <w:r w:rsidRPr="00E81188">
        <w:rPr>
          <w:rFonts w:ascii="Comic Sans MS" w:hAnsi="Comic Sans MS" w:cs="Arial"/>
          <w:lang w:val="en-US"/>
        </w:rPr>
        <w:tab/>
        <w:t xml:space="preserve">b) </w:t>
      </w:r>
      <w:proofErr w:type="gramStart"/>
      <w:r w:rsidRPr="00E81188">
        <w:rPr>
          <w:rFonts w:ascii="Comic Sans MS" w:hAnsi="Comic Sans MS" w:cs="Arial"/>
          <w:lang w:val="en-US"/>
        </w:rPr>
        <w:t>famine</w:t>
      </w:r>
      <w:proofErr w:type="gramEnd"/>
      <w:r w:rsidRPr="00E81188">
        <w:rPr>
          <w:rFonts w:ascii="Comic Sans MS" w:hAnsi="Comic Sans MS" w:cs="Arial"/>
          <w:lang w:val="en-US"/>
        </w:rPr>
        <w:t xml:space="preserve"> was a common companion of plague and people were </w:t>
      </w:r>
    </w:p>
    <w:p w14:paraId="010E97C8" w14:textId="77777777" w:rsidR="00001ABF" w:rsidRPr="00E81188" w:rsidRDefault="00001ABF" w:rsidP="00001ABF">
      <w:pPr>
        <w:rPr>
          <w:rFonts w:ascii="Comic Sans MS" w:hAnsi="Comic Sans MS" w:cs="Arial"/>
          <w:lang w:val="en-US"/>
        </w:rPr>
      </w:pPr>
      <w:r w:rsidRPr="00E81188">
        <w:rPr>
          <w:rFonts w:ascii="Comic Sans MS" w:hAnsi="Comic Sans MS" w:cs="Arial"/>
          <w:lang w:val="en-US"/>
        </w:rPr>
        <w:t xml:space="preserve">                  </w:t>
      </w:r>
      <w:proofErr w:type="gramStart"/>
      <w:r w:rsidRPr="00E81188">
        <w:rPr>
          <w:rFonts w:ascii="Comic Sans MS" w:hAnsi="Comic Sans MS" w:cs="Arial"/>
          <w:lang w:val="en-US"/>
        </w:rPr>
        <w:t>desperately</w:t>
      </w:r>
      <w:proofErr w:type="gramEnd"/>
      <w:r w:rsidRPr="00E81188">
        <w:rPr>
          <w:rFonts w:ascii="Comic Sans MS" w:hAnsi="Comic Sans MS" w:cs="Arial"/>
          <w:lang w:val="en-US"/>
        </w:rPr>
        <w:t xml:space="preserve"> hungry</w:t>
      </w:r>
    </w:p>
    <w:p w14:paraId="13BEE15F" w14:textId="66844FA7" w:rsidR="00001ABF" w:rsidRPr="00E81188" w:rsidRDefault="00001ABF" w:rsidP="00001ABF">
      <w:pPr>
        <w:rPr>
          <w:rFonts w:ascii="Comic Sans MS" w:hAnsi="Comic Sans MS" w:cs="Arial"/>
          <w:lang w:val="en-US"/>
        </w:rPr>
      </w:pPr>
      <w:r w:rsidRPr="00E81188">
        <w:rPr>
          <w:rFonts w:ascii="Comic Sans MS" w:hAnsi="Comic Sans MS" w:cs="Arial"/>
          <w:lang w:val="en-US"/>
        </w:rPr>
        <w:tab/>
        <w:t xml:space="preserve">c) </w:t>
      </w:r>
      <w:proofErr w:type="gramStart"/>
      <w:r w:rsidRPr="00E81188">
        <w:rPr>
          <w:rFonts w:ascii="Comic Sans MS" w:hAnsi="Comic Sans MS" w:cs="Arial"/>
          <w:lang w:val="en-US"/>
        </w:rPr>
        <w:t>the</w:t>
      </w:r>
      <w:proofErr w:type="gramEnd"/>
      <w:r w:rsidRPr="00E81188">
        <w:rPr>
          <w:rFonts w:ascii="Comic Sans MS" w:hAnsi="Comic Sans MS" w:cs="Arial"/>
          <w:lang w:val="en-US"/>
        </w:rPr>
        <w:t xml:space="preserve"> blood from cats and dogs was often</w:t>
      </w:r>
      <w:r w:rsidR="00E81188">
        <w:rPr>
          <w:rFonts w:ascii="Comic Sans MS" w:hAnsi="Comic Sans MS" w:cs="Arial"/>
          <w:lang w:val="en-US"/>
        </w:rPr>
        <w:t xml:space="preserve"> used to make ‘potions’ to ward</w:t>
      </w:r>
      <w:r w:rsidRPr="00E81188">
        <w:rPr>
          <w:rFonts w:ascii="Comic Sans MS" w:hAnsi="Comic Sans MS" w:cs="Arial"/>
          <w:lang w:val="en-US"/>
        </w:rPr>
        <w:t xml:space="preserve"> off the plague</w:t>
      </w:r>
    </w:p>
    <w:p w14:paraId="1CD8AB74" w14:textId="77777777" w:rsidR="00001ABF" w:rsidRPr="00E81188" w:rsidRDefault="00001ABF" w:rsidP="00001ABF">
      <w:pPr>
        <w:rPr>
          <w:rFonts w:ascii="Comic Sans MS" w:hAnsi="Comic Sans MS" w:cs="Arial"/>
          <w:lang w:val="en-US"/>
        </w:rPr>
      </w:pPr>
      <w:r w:rsidRPr="00E81188">
        <w:rPr>
          <w:rFonts w:ascii="Comic Sans MS" w:hAnsi="Comic Sans MS" w:cs="Arial"/>
          <w:lang w:val="en-US"/>
        </w:rPr>
        <w:tab/>
        <w:t>d) It was a game, much like soccer or tennis today</w:t>
      </w:r>
    </w:p>
    <w:p w14:paraId="3F364A3C" w14:textId="77777777" w:rsidR="00001ABF" w:rsidRPr="00E81188" w:rsidRDefault="00001ABF" w:rsidP="00001ABF">
      <w:pPr>
        <w:rPr>
          <w:rFonts w:ascii="Comic Sans MS" w:hAnsi="Comic Sans MS" w:cs="Arial"/>
          <w:lang w:val="en-US"/>
        </w:rPr>
      </w:pPr>
    </w:p>
    <w:p w14:paraId="20CAADC3" w14:textId="3EA95A74" w:rsidR="00001ABF" w:rsidRPr="00E81188" w:rsidRDefault="004556D9" w:rsidP="00001ABF">
      <w:pPr>
        <w:rPr>
          <w:rFonts w:ascii="Comic Sans MS" w:hAnsi="Comic Sans MS" w:cs="Arial"/>
          <w:lang w:val="en-US"/>
        </w:rPr>
      </w:pPr>
      <w:r>
        <w:rPr>
          <w:rFonts w:ascii="Comic Sans MS" w:hAnsi="Comic Sans MS" w:cs="Arial"/>
          <w:lang w:val="en-US"/>
        </w:rPr>
        <w:t>17</w:t>
      </w:r>
      <w:r w:rsidR="00001ABF" w:rsidRPr="00E81188">
        <w:rPr>
          <w:rFonts w:ascii="Comic Sans MS" w:hAnsi="Comic Sans MS" w:cs="Arial"/>
          <w:lang w:val="en-US"/>
        </w:rPr>
        <w:t>) Reasons the Black Death subsided are</w:t>
      </w:r>
    </w:p>
    <w:p w14:paraId="1A78D86D" w14:textId="77777777" w:rsidR="00001ABF" w:rsidRPr="00E81188" w:rsidRDefault="00001ABF" w:rsidP="00001ABF">
      <w:pPr>
        <w:rPr>
          <w:rFonts w:ascii="Comic Sans MS" w:hAnsi="Comic Sans MS" w:cs="Helvetica"/>
          <w:color w:val="262626"/>
          <w:lang w:val="en-US"/>
        </w:rPr>
      </w:pPr>
      <w:r w:rsidRPr="00E81188">
        <w:rPr>
          <w:rFonts w:ascii="Comic Sans MS" w:hAnsi="Comic Sans MS" w:cs="Arial"/>
          <w:lang w:val="en-US"/>
        </w:rPr>
        <w:tab/>
        <w:t xml:space="preserve">a) </w:t>
      </w:r>
      <w:proofErr w:type="gramStart"/>
      <w:r w:rsidRPr="00E81188">
        <w:rPr>
          <w:rFonts w:ascii="Comic Sans MS" w:hAnsi="Comic Sans MS" w:cs="Helvetica"/>
          <w:color w:val="262626"/>
          <w:lang w:val="en-US"/>
        </w:rPr>
        <w:t>the</w:t>
      </w:r>
      <w:proofErr w:type="gramEnd"/>
      <w:r w:rsidRPr="00E81188">
        <w:rPr>
          <w:rFonts w:ascii="Comic Sans MS" w:hAnsi="Comic Sans MS" w:cs="Helvetica"/>
          <w:color w:val="262626"/>
          <w:lang w:val="en-US"/>
        </w:rPr>
        <w:t xml:space="preserve"> climate was becoming colder: less chance for bacteria to grow</w:t>
      </w:r>
    </w:p>
    <w:p w14:paraId="2913851F" w14:textId="77777777" w:rsidR="00001ABF" w:rsidRPr="00E81188" w:rsidRDefault="00001ABF" w:rsidP="00001ABF">
      <w:pPr>
        <w:rPr>
          <w:rFonts w:ascii="Comic Sans MS" w:hAnsi="Comic Sans MS" w:cs="Helvetica"/>
          <w:bCs/>
          <w:color w:val="262626"/>
          <w:lang w:val="en-US"/>
        </w:rPr>
      </w:pPr>
      <w:r w:rsidRPr="00E81188">
        <w:rPr>
          <w:rFonts w:ascii="Comic Sans MS" w:hAnsi="Comic Sans MS" w:cs="Helvetica"/>
          <w:bCs/>
          <w:color w:val="262626"/>
          <w:lang w:val="en-US"/>
        </w:rPr>
        <w:tab/>
        <w:t>b) Quarantine</w:t>
      </w:r>
    </w:p>
    <w:p w14:paraId="6CE6C097" w14:textId="77777777" w:rsidR="00001ABF" w:rsidRPr="00E81188" w:rsidRDefault="00001ABF" w:rsidP="00001ABF">
      <w:pPr>
        <w:rPr>
          <w:rFonts w:ascii="Comic Sans MS" w:hAnsi="Comic Sans MS" w:cs="Helvetica"/>
          <w:bCs/>
          <w:color w:val="262626"/>
          <w:lang w:val="en-US"/>
        </w:rPr>
      </w:pPr>
      <w:r w:rsidRPr="00E81188">
        <w:rPr>
          <w:rFonts w:ascii="Comic Sans MS" w:hAnsi="Comic Sans MS" w:cs="Helvetica"/>
          <w:bCs/>
          <w:color w:val="262626"/>
          <w:lang w:val="en-US"/>
        </w:rPr>
        <w:tab/>
        <w:t xml:space="preserve">c) </w:t>
      </w:r>
      <w:proofErr w:type="gramStart"/>
      <w:r w:rsidRPr="00E81188">
        <w:rPr>
          <w:rFonts w:ascii="Comic Sans MS" w:hAnsi="Comic Sans MS" w:cs="Helvetica"/>
          <w:bCs/>
          <w:color w:val="262626"/>
          <w:lang w:val="en-US"/>
        </w:rPr>
        <w:t>practicing</w:t>
      </w:r>
      <w:proofErr w:type="gramEnd"/>
      <w:r w:rsidRPr="00E81188">
        <w:rPr>
          <w:rFonts w:ascii="Comic Sans MS" w:hAnsi="Comic Sans MS" w:cs="Helvetica"/>
          <w:bCs/>
          <w:color w:val="262626"/>
          <w:lang w:val="en-US"/>
        </w:rPr>
        <w:t xml:space="preserve"> proper hygiene</w:t>
      </w:r>
    </w:p>
    <w:p w14:paraId="6B7741E3" w14:textId="77777777" w:rsidR="00001ABF" w:rsidRPr="00E81188" w:rsidRDefault="00001ABF" w:rsidP="00001ABF">
      <w:pPr>
        <w:rPr>
          <w:rFonts w:ascii="Comic Sans MS" w:hAnsi="Comic Sans MS" w:cs="Arial"/>
          <w:lang w:val="en-US"/>
        </w:rPr>
      </w:pPr>
      <w:r w:rsidRPr="00E81188">
        <w:rPr>
          <w:rFonts w:ascii="Comic Sans MS" w:hAnsi="Comic Sans MS" w:cs="Helvetica"/>
          <w:bCs/>
          <w:color w:val="262626"/>
          <w:lang w:val="en-US"/>
        </w:rPr>
        <w:tab/>
        <w:t>d) All of the above</w:t>
      </w:r>
    </w:p>
    <w:p w14:paraId="592783FF" w14:textId="77777777" w:rsidR="00001ABF" w:rsidRPr="00E81188" w:rsidRDefault="00001ABF" w:rsidP="00001ABF">
      <w:pPr>
        <w:rPr>
          <w:rFonts w:ascii="Comic Sans MS" w:hAnsi="Comic Sans MS" w:cs="Arial"/>
          <w:lang w:val="en-US"/>
        </w:rPr>
      </w:pPr>
    </w:p>
    <w:p w14:paraId="5BFFA214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</w:p>
    <w:p w14:paraId="78F9CE4D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</w:p>
    <w:p w14:paraId="226C558A" w14:textId="77777777" w:rsidR="00001ABF" w:rsidRDefault="00001ABF" w:rsidP="00001ABF">
      <w:pPr>
        <w:rPr>
          <w:rFonts w:ascii="Verdana" w:hAnsi="Verdana" w:cs="Verdana"/>
          <w:color w:val="262626"/>
          <w:lang w:val="en-US"/>
        </w:rPr>
      </w:pPr>
    </w:p>
    <w:p w14:paraId="311A4276" w14:textId="77777777" w:rsidR="00001ABF" w:rsidRDefault="00001ABF" w:rsidP="00001ABF">
      <w:pPr>
        <w:rPr>
          <w:rFonts w:ascii="Verdana" w:hAnsi="Verdana" w:cs="Verdana"/>
          <w:color w:val="262626"/>
          <w:lang w:val="en-US"/>
        </w:rPr>
      </w:pPr>
    </w:p>
    <w:p w14:paraId="57746C9A" w14:textId="77777777" w:rsidR="00001ABF" w:rsidRDefault="00001ABF" w:rsidP="00001ABF">
      <w:pPr>
        <w:rPr>
          <w:rFonts w:ascii="Verdana" w:hAnsi="Verdana" w:cs="Verdana"/>
          <w:color w:val="262626"/>
          <w:lang w:val="en-US"/>
        </w:rPr>
      </w:pPr>
    </w:p>
    <w:p w14:paraId="28773194" w14:textId="77777777" w:rsidR="00001ABF" w:rsidRDefault="00001ABF" w:rsidP="00001ABF">
      <w:pPr>
        <w:rPr>
          <w:rFonts w:ascii="Verdana" w:hAnsi="Verdana" w:cs="Verdana"/>
          <w:color w:val="262626"/>
          <w:lang w:val="en-US"/>
        </w:rPr>
      </w:pPr>
    </w:p>
    <w:p w14:paraId="7FB5C83D" w14:textId="77777777" w:rsidR="00001ABF" w:rsidRDefault="00001ABF" w:rsidP="00001ABF">
      <w:pPr>
        <w:rPr>
          <w:rFonts w:ascii="Verdana" w:hAnsi="Verdana" w:cs="Verdana"/>
          <w:color w:val="262626"/>
          <w:lang w:val="en-US"/>
        </w:rPr>
      </w:pPr>
    </w:p>
    <w:p w14:paraId="7BCFC551" w14:textId="77777777" w:rsidR="00001ABF" w:rsidRDefault="00001ABF" w:rsidP="00001ABF">
      <w:pPr>
        <w:rPr>
          <w:rFonts w:ascii="Verdana" w:hAnsi="Verdana" w:cs="Verdana"/>
          <w:color w:val="262626"/>
          <w:lang w:val="en-US"/>
        </w:rPr>
      </w:pPr>
    </w:p>
    <w:p w14:paraId="6CD1A9B0" w14:textId="77777777" w:rsidR="00001ABF" w:rsidRDefault="00001ABF" w:rsidP="00001ABF">
      <w:pPr>
        <w:rPr>
          <w:rFonts w:ascii="Verdana" w:hAnsi="Verdana" w:cs="Verdana"/>
          <w:color w:val="262626"/>
          <w:lang w:val="en-US"/>
        </w:rPr>
      </w:pPr>
    </w:p>
    <w:p w14:paraId="4267A91E" w14:textId="77777777" w:rsidR="00001ABF" w:rsidRDefault="00001ABF" w:rsidP="00001ABF">
      <w:pPr>
        <w:rPr>
          <w:rFonts w:ascii="Verdana" w:hAnsi="Verdana" w:cs="Verdana"/>
          <w:color w:val="262626"/>
          <w:lang w:val="en-US"/>
        </w:rPr>
      </w:pPr>
    </w:p>
    <w:p w14:paraId="1DCFB832" w14:textId="77777777" w:rsidR="00001ABF" w:rsidRDefault="00001ABF" w:rsidP="00001ABF">
      <w:pPr>
        <w:rPr>
          <w:rFonts w:ascii="Verdana" w:hAnsi="Verdana" w:cs="Verdana"/>
          <w:color w:val="262626"/>
          <w:lang w:val="en-US"/>
        </w:rPr>
      </w:pPr>
    </w:p>
    <w:p w14:paraId="604C39E8" w14:textId="77777777" w:rsidR="00001ABF" w:rsidRDefault="00001ABF" w:rsidP="00001ABF">
      <w:pPr>
        <w:rPr>
          <w:rFonts w:ascii="Verdana" w:hAnsi="Verdana" w:cs="Verdana"/>
          <w:color w:val="262626"/>
          <w:lang w:val="en-US"/>
        </w:rPr>
      </w:pPr>
    </w:p>
    <w:p w14:paraId="7CF0A87C" w14:textId="77777777" w:rsidR="00E81188" w:rsidRDefault="00E81188" w:rsidP="00001ABF">
      <w:pPr>
        <w:rPr>
          <w:rFonts w:ascii="Verdana" w:hAnsi="Verdana" w:cs="Verdana"/>
          <w:color w:val="262626"/>
          <w:lang w:val="en-US"/>
        </w:rPr>
      </w:pPr>
    </w:p>
    <w:p w14:paraId="67567164" w14:textId="77777777" w:rsidR="00001ABF" w:rsidRDefault="00001ABF" w:rsidP="00001ABF">
      <w:pPr>
        <w:rPr>
          <w:rFonts w:ascii="Verdana" w:hAnsi="Verdana" w:cs="Verdana"/>
          <w:color w:val="262626"/>
          <w:lang w:val="en-US"/>
        </w:rPr>
      </w:pPr>
    </w:p>
    <w:p w14:paraId="7A48E9AF" w14:textId="77777777" w:rsidR="00001ABF" w:rsidRDefault="00001ABF" w:rsidP="00001ABF">
      <w:pPr>
        <w:rPr>
          <w:rFonts w:ascii="Verdana" w:hAnsi="Verdana" w:cs="Verdana"/>
          <w:color w:val="262626"/>
          <w:lang w:val="en-US"/>
        </w:rPr>
      </w:pPr>
    </w:p>
    <w:p w14:paraId="5A39CF0A" w14:textId="77777777" w:rsidR="00001ABF" w:rsidRPr="00CE3345" w:rsidRDefault="00001ABF" w:rsidP="00001ABF">
      <w:pPr>
        <w:jc w:val="center"/>
        <w:rPr>
          <w:rFonts w:cs="Verdana"/>
          <w:color w:val="262626"/>
          <w:sz w:val="28"/>
          <w:szCs w:val="28"/>
          <w:u w:val="single"/>
          <w:lang w:val="en-US"/>
        </w:rPr>
      </w:pPr>
      <w:r w:rsidRPr="00CE3345">
        <w:rPr>
          <w:rFonts w:cs="Verdana"/>
          <w:color w:val="262626"/>
          <w:sz w:val="28"/>
          <w:szCs w:val="28"/>
          <w:u w:val="single"/>
          <w:lang w:val="en-US"/>
        </w:rPr>
        <w:lastRenderedPageBreak/>
        <w:t>Short Answer</w:t>
      </w:r>
    </w:p>
    <w:p w14:paraId="76C8A532" w14:textId="77777777" w:rsidR="00001ABF" w:rsidRDefault="00001ABF" w:rsidP="00001ABF">
      <w:pPr>
        <w:jc w:val="center"/>
        <w:rPr>
          <w:rFonts w:ascii="Verdana" w:hAnsi="Verdana" w:cs="Verdana"/>
          <w:color w:val="262626"/>
          <w:lang w:val="en-US"/>
        </w:rPr>
      </w:pPr>
      <w:r>
        <w:rPr>
          <w:rFonts w:ascii="Verdana" w:hAnsi="Verdana" w:cs="Verdana"/>
          <w:color w:val="262626"/>
          <w:lang w:val="en-US"/>
        </w:rPr>
        <w:t>Refer to SOURCE 1 to answer the following:</w:t>
      </w:r>
    </w:p>
    <w:p w14:paraId="0A7664F4" w14:textId="77777777" w:rsidR="00001ABF" w:rsidRDefault="00001ABF" w:rsidP="00001ABF">
      <w:pPr>
        <w:rPr>
          <w:rFonts w:ascii="Verdana" w:hAnsi="Verdana" w:cs="Verdana"/>
          <w:color w:val="262626"/>
          <w:lang w:val="en-US"/>
        </w:rPr>
      </w:pPr>
    </w:p>
    <w:p w14:paraId="0E8167D1" w14:textId="77777777" w:rsidR="000B6B8E" w:rsidRPr="00A051DB" w:rsidRDefault="00001ABF" w:rsidP="000B6B8E">
      <w:pPr>
        <w:rPr>
          <w:rFonts w:ascii="Verdana" w:hAnsi="Verdana" w:cs="Verdana"/>
          <w:color w:val="262626"/>
          <w:sz w:val="16"/>
          <w:szCs w:val="16"/>
          <w:lang w:val="en-US"/>
        </w:rPr>
      </w:pPr>
      <w:r>
        <w:rPr>
          <w:rFonts w:ascii="Verdana" w:hAnsi="Verdana" w:cs="Verdana"/>
          <w:noProof/>
          <w:color w:val="262626"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588113" wp14:editId="2D5C8507">
                <wp:simplePos x="0" y="0"/>
                <wp:positionH relativeFrom="column">
                  <wp:posOffset>-457200</wp:posOffset>
                </wp:positionH>
                <wp:positionV relativeFrom="paragraph">
                  <wp:posOffset>360045</wp:posOffset>
                </wp:positionV>
                <wp:extent cx="5943600" cy="5143500"/>
                <wp:effectExtent l="0" t="0" r="25400" b="3810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5143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74644" w14:textId="77777777" w:rsidR="00001ABF" w:rsidRDefault="002F3FE6" w:rsidP="00001A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100"/>
                              <w:jc w:val="center"/>
                              <w:rPr>
                                <w:rFonts w:ascii="Georgia" w:hAnsi="Georgia" w:cs="Georgia"/>
                                <w:i/>
                                <w:iCs/>
                                <w:sz w:val="48"/>
                                <w:szCs w:val="48"/>
                                <w:lang w:val="en-US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"http://deathblack.wordpress.com/2008/12/11/the-black-death-in-numbers/" </w:instrText>
                            </w:r>
                            <w:r>
                              <w:fldChar w:fldCharType="separate"/>
                            </w:r>
                            <w:r w:rsidR="00001ABF">
                              <w:rPr>
                                <w:rFonts w:ascii="Georgia" w:hAnsi="Georgia" w:cs="Georgia"/>
                                <w:i/>
                                <w:iCs/>
                                <w:color w:val="481714"/>
                                <w:sz w:val="48"/>
                                <w:szCs w:val="48"/>
                                <w:lang w:val="en-US"/>
                              </w:rPr>
                              <w:t>The Black Death in Numbers</w:t>
                            </w:r>
                            <w:r>
                              <w:rPr>
                                <w:rFonts w:ascii="Georgia" w:hAnsi="Georgia" w:cs="Georgia"/>
                                <w:i/>
                                <w:iCs/>
                                <w:color w:val="481714"/>
                                <w:sz w:val="48"/>
                                <w:szCs w:val="48"/>
                                <w:lang w:val="en-US"/>
                              </w:rPr>
                              <w:fldChar w:fldCharType="end"/>
                            </w:r>
                          </w:p>
                          <w:p w14:paraId="6EAF8354" w14:textId="77777777" w:rsidR="00001ABF" w:rsidRDefault="00001ABF" w:rsidP="00001A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Georgia" w:hAnsi="Georgia" w:cs="Georgia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8"/>
                                <w:szCs w:val="38"/>
                                <w:lang w:val="en-US"/>
                              </w:rPr>
                              <w:t>From 1347 to 1350 the Black Death struck Europe:</w:t>
                            </w:r>
                          </w:p>
                          <w:p w14:paraId="5E4E2B8B" w14:textId="77777777" w:rsidR="00001ABF" w:rsidRDefault="00001ABF" w:rsidP="00001A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940" w:hanging="460"/>
                              <w:rPr>
                                <w:rFonts w:ascii="Georgia" w:hAnsi="Georgia" w:cs="Georgia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Symbol" w:hAnsi="Symbol" w:cs="Symbol"/>
                                <w:sz w:val="26"/>
                                <w:szCs w:val="26"/>
                                <w:lang w:val="en-US"/>
                              </w:rPr>
                              <w:t></w:t>
                            </w:r>
                            <w:r>
                              <w:rPr>
                                <w:rFonts w:ascii="Times" w:hAnsi="Times" w:cs="Times"/>
                                <w:sz w:val="18"/>
                                <w:szCs w:val="18"/>
                                <w:lang w:val="en-US"/>
                              </w:rPr>
                              <w:t xml:space="preserve">        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>In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 xml:space="preserve"> less than two years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30% to 60%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 xml:space="preserve"> of the population of Europe was wiped out.</w:t>
                            </w:r>
                          </w:p>
                          <w:p w14:paraId="77E9616A" w14:textId="77777777" w:rsidR="00001ABF" w:rsidRDefault="00001ABF" w:rsidP="00001A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940" w:hanging="460"/>
                              <w:rPr>
                                <w:rFonts w:ascii="Georgia" w:hAnsi="Georgia" w:cs="Georgia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Symbol" w:hAnsi="Symbol" w:cs="Symbol"/>
                                <w:sz w:val="26"/>
                                <w:szCs w:val="26"/>
                                <w:lang w:val="en-US"/>
                              </w:rPr>
                              <w:t></w:t>
                            </w:r>
                            <w:r>
                              <w:rPr>
                                <w:rFonts w:ascii="Times" w:hAnsi="Times" w:cs="Times"/>
                                <w:sz w:val="18"/>
                                <w:szCs w:val="18"/>
                                <w:lang w:val="en-US"/>
                              </w:rPr>
                              <w:t xml:space="preserve">        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 xml:space="preserve">Nearly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75 million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 xml:space="preserve"> died in Western Europe alone.</w:t>
                            </w:r>
                          </w:p>
                          <w:p w14:paraId="4F4B0B41" w14:textId="77777777" w:rsidR="00001ABF" w:rsidRDefault="00001ABF" w:rsidP="00001A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940" w:hanging="460"/>
                              <w:rPr>
                                <w:rFonts w:ascii="Georgia" w:hAnsi="Georgia" w:cs="Georgia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Symbol" w:hAnsi="Symbol" w:cs="Symbol"/>
                                <w:sz w:val="26"/>
                                <w:szCs w:val="26"/>
                                <w:lang w:val="en-US"/>
                              </w:rPr>
                              <w:t></w:t>
                            </w:r>
                            <w:r>
                              <w:rPr>
                                <w:rFonts w:ascii="Times" w:hAnsi="Times" w:cs="Times"/>
                                <w:sz w:val="18"/>
                                <w:szCs w:val="18"/>
                                <w:lang w:val="en-US"/>
                              </w:rPr>
                              <w:t xml:space="preserve">        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18000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 xml:space="preserve"> people died in London in the course of three years.</w:t>
                            </w:r>
                          </w:p>
                          <w:p w14:paraId="0CFB9E40" w14:textId="77777777" w:rsidR="00001ABF" w:rsidRDefault="00001ABF" w:rsidP="00001A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940" w:hanging="460"/>
                              <w:rPr>
                                <w:rFonts w:ascii="Georgia" w:hAnsi="Georgia" w:cs="Georgia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Symbol" w:hAnsi="Symbol" w:cs="Symbol"/>
                                <w:sz w:val="26"/>
                                <w:szCs w:val="26"/>
                                <w:lang w:val="en-US"/>
                              </w:rPr>
                              <w:t></w:t>
                            </w:r>
                            <w:r>
                              <w:rPr>
                                <w:rFonts w:ascii="Times" w:hAnsi="Times" w:cs="Times"/>
                                <w:sz w:val="18"/>
                                <w:szCs w:val="18"/>
                                <w:lang w:val="en-US"/>
                              </w:rPr>
                              <w:t xml:space="preserve">        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 xml:space="preserve">Almost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1/3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 xml:space="preserve"> of the world’s population had died from the plague by 1350.</w:t>
                            </w:r>
                          </w:p>
                          <w:p w14:paraId="2BF2A45D" w14:textId="77777777" w:rsidR="00001ABF" w:rsidRDefault="00001ABF" w:rsidP="00001A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940" w:hanging="460"/>
                              <w:rPr>
                                <w:rFonts w:ascii="Georgia" w:hAnsi="Georgia" w:cs="Georgia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Symbol" w:hAnsi="Symbol" w:cs="Symbol"/>
                                <w:sz w:val="26"/>
                                <w:szCs w:val="26"/>
                                <w:lang w:val="en-US"/>
                              </w:rPr>
                              <w:t></w:t>
                            </w:r>
                            <w:r>
                              <w:rPr>
                                <w:rFonts w:ascii="Times" w:hAnsi="Times" w:cs="Times"/>
                                <w:sz w:val="18"/>
                                <w:szCs w:val="18"/>
                                <w:lang w:val="en-US"/>
                              </w:rPr>
                              <w:t xml:space="preserve">        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 xml:space="preserve">Estimates go from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100 to 200 million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 xml:space="preserve"> deaths worldwide.</w:t>
                            </w:r>
                          </w:p>
                          <w:p w14:paraId="16985695" w14:textId="77777777" w:rsidR="00001ABF" w:rsidRDefault="00001ABF" w:rsidP="00001A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940" w:hanging="460"/>
                              <w:rPr>
                                <w:rFonts w:ascii="Georgia" w:hAnsi="Georgia" w:cs="Georgia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Symbol" w:hAnsi="Symbol" w:cs="Symbol"/>
                                <w:sz w:val="26"/>
                                <w:szCs w:val="26"/>
                                <w:lang w:val="en-US"/>
                              </w:rPr>
                              <w:t></w:t>
                            </w:r>
                            <w:r>
                              <w:rPr>
                                <w:rFonts w:ascii="Times" w:hAnsi="Times" w:cs="Times"/>
                                <w:sz w:val="18"/>
                                <w:szCs w:val="18"/>
                                <w:lang w:val="en-US"/>
                              </w:rPr>
                              <w:t xml:space="preserve">        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>The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 xml:space="preserve"> mortality rate of the bubonic plague was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30% to 75% percent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>.</w:t>
                            </w:r>
                          </w:p>
                          <w:p w14:paraId="6D3E60F3" w14:textId="77777777" w:rsidR="00001ABF" w:rsidRDefault="00001ABF" w:rsidP="00001A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940" w:hanging="46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="Symbol" w:hAnsi="Symbol" w:cs="Symbol"/>
                                <w:sz w:val="26"/>
                                <w:szCs w:val="26"/>
                                <w:lang w:val="en-US"/>
                              </w:rPr>
                              <w:t></w:t>
                            </w:r>
                            <w:r>
                              <w:rPr>
                                <w:rFonts w:ascii="Times" w:hAnsi="Times" w:cs="Times"/>
                                <w:sz w:val="18"/>
                                <w:szCs w:val="18"/>
                                <w:lang w:val="en-US"/>
                              </w:rPr>
                              <w:t xml:space="preserve">        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>Within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1-7 days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 xml:space="preserve"> the first symptoms occurred, including fever, nausea,  </w:t>
                            </w:r>
                          </w:p>
                          <w:p w14:paraId="0D1A4DC8" w14:textId="77777777" w:rsidR="00001ABF" w:rsidRDefault="00001ABF" w:rsidP="00001A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940" w:hanging="460"/>
                              <w:rPr>
                                <w:rFonts w:ascii="Georgia" w:hAnsi="Georgia" w:cs="Georgia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>headache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 xml:space="preserve"> and an infection the lymph nodes.</w:t>
                            </w:r>
                          </w:p>
                          <w:p w14:paraId="45269CBD" w14:textId="77777777" w:rsidR="00001ABF" w:rsidRDefault="00001ABF" w:rsidP="00001A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Georgia" w:hAnsi="Georgia" w:cs="Georgia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> </w:t>
                            </w:r>
                            <w:r>
                              <w:rPr>
                                <w:rFonts w:ascii="Georgia" w:hAnsi="Georgia" w:cs="Georgia"/>
                                <w:sz w:val="32"/>
                                <w:szCs w:val="32"/>
                                <w:lang w:val="en-US"/>
                              </w:rPr>
                              <w:t> </w:t>
                            </w:r>
                          </w:p>
                          <w:p w14:paraId="7557E981" w14:textId="77777777" w:rsidR="00001ABF" w:rsidRDefault="00001ABF" w:rsidP="00001A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Georgia" w:hAnsi="Georgia" w:cs="Georgia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8"/>
                                <w:szCs w:val="38"/>
                                <w:lang w:val="en-US"/>
                              </w:rPr>
                              <w:t>Comparison:</w:t>
                            </w:r>
                          </w:p>
                          <w:p w14:paraId="48A5FAD1" w14:textId="77777777" w:rsidR="00001ABF" w:rsidRDefault="00001ABF" w:rsidP="00001A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 xml:space="preserve">The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“Spanish Influenza”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 xml:space="preserve"> of 1918 killed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25 million in one year Within 7 days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 xml:space="preserve"> the disease occurred in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every state of the U.S.A.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 xml:space="preserve"> and struck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France a week later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 xml:space="preserve">.                                                                                                                           </w:t>
                            </w:r>
                          </w:p>
                          <w:p w14:paraId="2293EEA2" w14:textId="77777777" w:rsidR="00001ABF" w:rsidRDefault="00001ABF" w:rsidP="00001A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Georgia" w:hAnsi="Georgia" w:cs="Georgia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Two weeks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after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 xml:space="preserve"> that it struck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China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 xml:space="preserve"> and again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2 weeks later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 xml:space="preserve"> it was spread throughout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Africa and Latin America.</w:t>
                            </w:r>
                          </w:p>
                          <w:p w14:paraId="20367400" w14:textId="77777777" w:rsidR="00001ABF" w:rsidRDefault="00001ABF" w:rsidP="00001A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Georgia" w:hAnsi="Georgia" w:cs="Georgia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> </w:t>
                            </w:r>
                          </w:p>
                          <w:p w14:paraId="640CF1D9" w14:textId="77777777" w:rsidR="00001ABF" w:rsidRPr="00491584" w:rsidRDefault="00001ABF" w:rsidP="00001A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320"/>
                              <w:rPr>
                                <w:rFonts w:ascii="Georgia" w:hAnsi="Georgia" w:cs="Georgia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9158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Sources:</w:t>
                            </w:r>
                          </w:p>
                          <w:p w14:paraId="5FA70778" w14:textId="77777777" w:rsidR="00001ABF" w:rsidRPr="00491584" w:rsidRDefault="00001ABF" w:rsidP="00001A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Georgia" w:hAnsi="Georgia" w:cs="Georgia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91584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Simon </w:t>
                            </w:r>
                            <w:proofErr w:type="spellStart"/>
                            <w:r w:rsidRPr="00491584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Shama</w:t>
                            </w:r>
                            <w:proofErr w:type="spellEnd"/>
                            <w:r w:rsidRPr="00491584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: History of Britain </w:t>
                            </w:r>
                            <w:proofErr w:type="spellStart"/>
                            <w:r w:rsidRPr="00491584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Vol</w:t>
                            </w:r>
                            <w:proofErr w:type="spellEnd"/>
                            <w:r w:rsidRPr="00491584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 I</w:t>
                            </w:r>
                          </w:p>
                          <w:p w14:paraId="25D6672E" w14:textId="77777777" w:rsidR="00001ABF" w:rsidRPr="00491584" w:rsidRDefault="00E62431" w:rsidP="00001A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Georgia" w:hAnsi="Georgia" w:cs="Georgia"/>
                                <w:sz w:val="16"/>
                                <w:szCs w:val="16"/>
                                <w:lang w:val="en-US"/>
                              </w:rPr>
                            </w:pPr>
                            <w:hyperlink r:id="rId10" w:history="1">
                              <w:r w:rsidR="00001ABF" w:rsidRPr="00491584">
                                <w:rPr>
                                  <w:rFonts w:ascii="Times New Roman" w:hAnsi="Times New Roman" w:cs="Times New Roman"/>
                                  <w:color w:val="481714"/>
                                  <w:sz w:val="16"/>
                                  <w:szCs w:val="16"/>
                                  <w:lang w:val="en-US"/>
                                </w:rPr>
                                <w:t>http://www.insecta-inspecta.com/fleas/bdeath/Black.html</w:t>
                              </w:r>
                            </w:hyperlink>
                            <w:r w:rsidR="00001ABF" w:rsidRPr="00491584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 </w:t>
                            </w:r>
                          </w:p>
                          <w:p w14:paraId="2D41085C" w14:textId="77777777" w:rsidR="00001ABF" w:rsidRPr="00491584" w:rsidRDefault="00E62431" w:rsidP="00001A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Georgia" w:hAnsi="Georgia" w:cs="Georgia"/>
                                <w:sz w:val="16"/>
                                <w:szCs w:val="16"/>
                                <w:lang w:val="en-US"/>
                              </w:rPr>
                            </w:pPr>
                            <w:hyperlink r:id="rId11" w:history="1">
                              <w:r w:rsidR="00001ABF" w:rsidRPr="00491584">
                                <w:rPr>
                                  <w:rFonts w:ascii="Times New Roman" w:hAnsi="Times New Roman" w:cs="Times New Roman"/>
                                  <w:color w:val="481714"/>
                                  <w:sz w:val="16"/>
                                  <w:szCs w:val="16"/>
                                  <w:lang w:val="en-US"/>
                                </w:rPr>
                                <w:t>http://history.boisestate.edu/westciv/plague/15.shtml</w:t>
                              </w:r>
                            </w:hyperlink>
                          </w:p>
                          <w:p w14:paraId="32EA7130" w14:textId="77777777" w:rsidR="00001ABF" w:rsidRPr="00491584" w:rsidRDefault="00E62431" w:rsidP="00001A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320"/>
                              <w:rPr>
                                <w:rFonts w:ascii="Georgia" w:hAnsi="Georgia" w:cs="Georgia"/>
                                <w:sz w:val="16"/>
                                <w:szCs w:val="16"/>
                                <w:lang w:val="en-US"/>
                              </w:rPr>
                            </w:pPr>
                            <w:hyperlink r:id="rId12" w:history="1">
                              <w:r w:rsidR="00001ABF" w:rsidRPr="00491584">
                                <w:rPr>
                                  <w:rFonts w:ascii="Times New Roman" w:hAnsi="Times New Roman" w:cs="Times New Roman"/>
                                  <w:color w:val="481714"/>
                                  <w:sz w:val="16"/>
                                  <w:szCs w:val="16"/>
                                  <w:lang w:val="en-US"/>
                                </w:rPr>
                                <w:t>http://home.nycap.rr.com/useless/bubonic_plague/index.html</w:t>
                              </w:r>
                            </w:hyperlink>
                            <w:r w:rsidR="00001ABF" w:rsidRPr="00491584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 </w:t>
                            </w:r>
                          </w:p>
                          <w:p w14:paraId="67050804" w14:textId="77777777" w:rsidR="00001ABF" w:rsidRDefault="00001ABF" w:rsidP="00001A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-35.95pt;margin-top:28.35pt;width:468pt;height:4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" filled="f" strokecolor="black [3213]">
                <v:textbox>
                  <w:txbxContent>
                    <w:p w14:paraId="45D74644" w14:textId="77777777" w:rsidR="00001ABF" w:rsidRDefault="00001ABF" w:rsidP="00001AB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100"/>
                        <w:jc w:val="center"/>
                        <w:rPr>
                          <w:rFonts w:ascii="Georgia" w:hAnsi="Georgia" w:cs="Georgia"/>
                          <w:i/>
                          <w:iCs/>
                          <w:sz w:val="48"/>
                          <w:szCs w:val="48"/>
                          <w:lang w:val="en-US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"http://deathblack.wordpress.com/2008/12/11/the-black-death-in-numbers/" </w:instrText>
                      </w:r>
                      <w:r>
                        <w:fldChar w:fldCharType="separate"/>
                      </w:r>
                      <w:r>
                        <w:rPr>
                          <w:rFonts w:ascii="Georgia" w:hAnsi="Georgia" w:cs="Georgia"/>
                          <w:i/>
                          <w:iCs/>
                          <w:color w:val="481714"/>
                          <w:sz w:val="48"/>
                          <w:szCs w:val="48"/>
                          <w:lang w:val="en-US"/>
                        </w:rPr>
                        <w:t>The Black Death in Numbers</w:t>
                      </w:r>
                      <w:r>
                        <w:rPr>
                          <w:rFonts w:ascii="Georgia" w:hAnsi="Georgia" w:cs="Georgia"/>
                          <w:i/>
                          <w:iCs/>
                          <w:color w:val="481714"/>
                          <w:sz w:val="48"/>
                          <w:szCs w:val="48"/>
                          <w:lang w:val="en-US"/>
                        </w:rPr>
                        <w:fldChar w:fldCharType="end"/>
                      </w:r>
                    </w:p>
                    <w:p w14:paraId="6EAF8354" w14:textId="77777777" w:rsidR="00001ABF" w:rsidRDefault="00001ABF" w:rsidP="00001A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Georgia" w:hAnsi="Georgia" w:cs="Georgia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8"/>
                          <w:szCs w:val="38"/>
                          <w:lang w:val="en-US"/>
                        </w:rPr>
                        <w:t>From 1347 to 1350 the Black Death struck Europe:</w:t>
                      </w:r>
                    </w:p>
                    <w:p w14:paraId="5E4E2B8B" w14:textId="77777777" w:rsidR="00001ABF" w:rsidRDefault="00001ABF" w:rsidP="00001ABF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940" w:hanging="460"/>
                        <w:rPr>
                          <w:rFonts w:ascii="Georgia" w:hAnsi="Georgia" w:cs="Georgia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Symbol" w:hAnsi="Symbol" w:cs="Symbol"/>
                          <w:sz w:val="26"/>
                          <w:szCs w:val="26"/>
                          <w:lang w:val="en-US"/>
                        </w:rPr>
                        <w:t></w:t>
                      </w:r>
                      <w:r>
                        <w:rPr>
                          <w:rFonts w:ascii="Times" w:hAnsi="Times" w:cs="Times"/>
                          <w:sz w:val="18"/>
                          <w:szCs w:val="18"/>
                          <w:lang w:val="en-US"/>
                        </w:rPr>
                        <w:t xml:space="preserve">        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>In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 xml:space="preserve"> less than two years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n-US"/>
                        </w:rPr>
                        <w:t>30% to 60%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 xml:space="preserve"> of the population of Europe was wiped out.</w:t>
                      </w:r>
                    </w:p>
                    <w:p w14:paraId="77E9616A" w14:textId="77777777" w:rsidR="00001ABF" w:rsidRDefault="00001ABF" w:rsidP="00001ABF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940" w:hanging="460"/>
                        <w:rPr>
                          <w:rFonts w:ascii="Georgia" w:hAnsi="Georgia" w:cs="Georgia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Symbol" w:hAnsi="Symbol" w:cs="Symbol"/>
                          <w:sz w:val="26"/>
                          <w:szCs w:val="26"/>
                          <w:lang w:val="en-US"/>
                        </w:rPr>
                        <w:t></w:t>
                      </w:r>
                      <w:r>
                        <w:rPr>
                          <w:rFonts w:ascii="Times" w:hAnsi="Times" w:cs="Times"/>
                          <w:sz w:val="18"/>
                          <w:szCs w:val="18"/>
                          <w:lang w:val="en-US"/>
                        </w:rPr>
                        <w:t xml:space="preserve">        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>Nearly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n-US"/>
                        </w:rPr>
                        <w:t>75 million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 xml:space="preserve"> died in Western Europe alone.</w:t>
                      </w:r>
                    </w:p>
                    <w:p w14:paraId="4F4B0B41" w14:textId="77777777" w:rsidR="00001ABF" w:rsidRDefault="00001ABF" w:rsidP="00001ABF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940" w:hanging="460"/>
                        <w:rPr>
                          <w:rFonts w:ascii="Georgia" w:hAnsi="Georgia" w:cs="Georgia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Symbol" w:hAnsi="Symbol" w:cs="Symbol"/>
                          <w:sz w:val="26"/>
                          <w:szCs w:val="26"/>
                          <w:lang w:val="en-US"/>
                        </w:rPr>
                        <w:t></w:t>
                      </w:r>
                      <w:r>
                        <w:rPr>
                          <w:rFonts w:ascii="Times" w:hAnsi="Times" w:cs="Times"/>
                          <w:sz w:val="18"/>
                          <w:szCs w:val="18"/>
                          <w:lang w:val="en-US"/>
                        </w:rPr>
                        <w:t xml:space="preserve">        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n-US"/>
                        </w:rPr>
                        <w:t>18000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 xml:space="preserve"> people died in London in the course of three years.</w:t>
                      </w:r>
                    </w:p>
                    <w:p w14:paraId="0CFB9E40" w14:textId="77777777" w:rsidR="00001ABF" w:rsidRDefault="00001ABF" w:rsidP="00001ABF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940" w:hanging="460"/>
                        <w:rPr>
                          <w:rFonts w:ascii="Georgia" w:hAnsi="Georgia" w:cs="Georgia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Symbol" w:hAnsi="Symbol" w:cs="Symbol"/>
                          <w:sz w:val="26"/>
                          <w:szCs w:val="26"/>
                          <w:lang w:val="en-US"/>
                        </w:rPr>
                        <w:t></w:t>
                      </w:r>
                      <w:r>
                        <w:rPr>
                          <w:rFonts w:ascii="Times" w:hAnsi="Times" w:cs="Times"/>
                          <w:sz w:val="18"/>
                          <w:szCs w:val="18"/>
                          <w:lang w:val="en-US"/>
                        </w:rPr>
                        <w:t xml:space="preserve">         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 xml:space="preserve">Almost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n-US"/>
                        </w:rPr>
                        <w:t>1/3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 xml:space="preserve"> of the world’s population had died from the plague by 1350.</w:t>
                      </w:r>
                    </w:p>
                    <w:p w14:paraId="2BF2A45D" w14:textId="77777777" w:rsidR="00001ABF" w:rsidRDefault="00001ABF" w:rsidP="00001ABF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940" w:hanging="460"/>
                        <w:rPr>
                          <w:rFonts w:ascii="Georgia" w:hAnsi="Georgia" w:cs="Georgia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Symbol" w:hAnsi="Symbol" w:cs="Symbol"/>
                          <w:sz w:val="26"/>
                          <w:szCs w:val="26"/>
                          <w:lang w:val="en-US"/>
                        </w:rPr>
                        <w:t></w:t>
                      </w:r>
                      <w:r>
                        <w:rPr>
                          <w:rFonts w:ascii="Times" w:hAnsi="Times" w:cs="Times"/>
                          <w:sz w:val="18"/>
                          <w:szCs w:val="18"/>
                          <w:lang w:val="en-US"/>
                        </w:rPr>
                        <w:t xml:space="preserve">         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 xml:space="preserve">Estimates go from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n-US"/>
                        </w:rPr>
                        <w:t>100 to 200 million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 xml:space="preserve"> deaths worldwide.</w:t>
                      </w:r>
                    </w:p>
                    <w:p w14:paraId="16985695" w14:textId="77777777" w:rsidR="00001ABF" w:rsidRDefault="00001ABF" w:rsidP="00001ABF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940" w:hanging="460"/>
                        <w:rPr>
                          <w:rFonts w:ascii="Georgia" w:hAnsi="Georgia" w:cs="Georgia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Symbol" w:hAnsi="Symbol" w:cs="Symbol"/>
                          <w:sz w:val="26"/>
                          <w:szCs w:val="26"/>
                          <w:lang w:val="en-US"/>
                        </w:rPr>
                        <w:t></w:t>
                      </w:r>
                      <w:r>
                        <w:rPr>
                          <w:rFonts w:ascii="Times" w:hAnsi="Times" w:cs="Times"/>
                          <w:sz w:val="18"/>
                          <w:szCs w:val="18"/>
                          <w:lang w:val="en-US"/>
                        </w:rPr>
                        <w:t xml:space="preserve">        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>The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 xml:space="preserve"> mortality rate of the bubonic plague was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n-US"/>
                        </w:rPr>
                        <w:t>30% to 75% percent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>.</w:t>
                      </w:r>
                    </w:p>
                    <w:p w14:paraId="6D3E60F3" w14:textId="77777777" w:rsidR="00001ABF" w:rsidRDefault="00001ABF" w:rsidP="00001ABF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940" w:hanging="46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="Symbol" w:hAnsi="Symbol" w:cs="Symbol"/>
                          <w:sz w:val="26"/>
                          <w:szCs w:val="26"/>
                          <w:lang w:val="en-US"/>
                        </w:rPr>
                        <w:t></w:t>
                      </w:r>
                      <w:r>
                        <w:rPr>
                          <w:rFonts w:ascii="Times" w:hAnsi="Times" w:cs="Times"/>
                          <w:sz w:val="18"/>
                          <w:szCs w:val="18"/>
                          <w:lang w:val="en-US"/>
                        </w:rPr>
                        <w:t xml:space="preserve">        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>Within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n-US"/>
                        </w:rPr>
                        <w:t>1-7 days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 xml:space="preserve"> the first symptoms occurred, including fever, nausea,  </w:t>
                      </w:r>
                    </w:p>
                    <w:p w14:paraId="0D1A4DC8" w14:textId="77777777" w:rsidR="00001ABF" w:rsidRDefault="00001ABF" w:rsidP="00001ABF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940" w:hanging="460"/>
                        <w:rPr>
                          <w:rFonts w:ascii="Georgia" w:hAnsi="Georgia" w:cs="Georgia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>headache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 xml:space="preserve"> and an infection the lymph nodes.</w:t>
                      </w:r>
                    </w:p>
                    <w:p w14:paraId="45269CBD" w14:textId="77777777" w:rsidR="00001ABF" w:rsidRDefault="00001ABF" w:rsidP="00001A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Georgia" w:hAnsi="Georgia" w:cs="Georgia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> </w:t>
                      </w:r>
                      <w:r>
                        <w:rPr>
                          <w:rFonts w:ascii="Georgia" w:hAnsi="Georgia" w:cs="Georgia"/>
                          <w:sz w:val="32"/>
                          <w:szCs w:val="32"/>
                          <w:lang w:val="en-US"/>
                        </w:rPr>
                        <w:t> </w:t>
                      </w:r>
                    </w:p>
                    <w:p w14:paraId="7557E981" w14:textId="77777777" w:rsidR="00001ABF" w:rsidRDefault="00001ABF" w:rsidP="00001A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Georgia" w:hAnsi="Georgia" w:cs="Georgia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8"/>
                          <w:szCs w:val="38"/>
                          <w:lang w:val="en-US"/>
                        </w:rPr>
                        <w:t>Comparison:</w:t>
                      </w:r>
                    </w:p>
                    <w:p w14:paraId="48A5FAD1" w14:textId="77777777" w:rsidR="00001ABF" w:rsidRDefault="00001ABF" w:rsidP="00001A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 xml:space="preserve">The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n-US"/>
                        </w:rPr>
                        <w:t>“Spanish Influenza”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 xml:space="preserve"> of 1918 killed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n-US"/>
                        </w:rPr>
                        <w:t>25 million in one year Within 7 days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 xml:space="preserve"> the disease occurred in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n-US"/>
                        </w:rPr>
                        <w:t>every state of the U.S.A.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 xml:space="preserve"> and struck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n-US"/>
                        </w:rPr>
                        <w:t>France a week later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 xml:space="preserve">.                                                                                                                           </w:t>
                      </w:r>
                    </w:p>
                    <w:p w14:paraId="2293EEA2" w14:textId="77777777" w:rsidR="00001ABF" w:rsidRDefault="00001ABF" w:rsidP="00001A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Georgia" w:hAnsi="Georgia" w:cs="Georgia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n-US"/>
                        </w:rPr>
                        <w:t>Two weeks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n-US"/>
                        </w:rPr>
                        <w:t>after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 xml:space="preserve"> that it struck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n-US"/>
                        </w:rPr>
                        <w:t>China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 xml:space="preserve"> and again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n-US"/>
                        </w:rPr>
                        <w:t>2 weeks later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 xml:space="preserve"> it was spread throughout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n-US"/>
                        </w:rPr>
                        <w:t>Africa and Latin America.</w:t>
                      </w:r>
                    </w:p>
                    <w:p w14:paraId="20367400" w14:textId="77777777" w:rsidR="00001ABF" w:rsidRDefault="00001ABF" w:rsidP="00001A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Georgia" w:hAnsi="Georgia" w:cs="Georgia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> </w:t>
                      </w:r>
                    </w:p>
                    <w:p w14:paraId="640CF1D9" w14:textId="77777777" w:rsidR="00001ABF" w:rsidRPr="00491584" w:rsidRDefault="00001ABF" w:rsidP="00001AB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320"/>
                        <w:rPr>
                          <w:rFonts w:ascii="Georgia" w:hAnsi="Georgia" w:cs="Georgia"/>
                          <w:sz w:val="16"/>
                          <w:szCs w:val="16"/>
                          <w:lang w:val="en-US"/>
                        </w:rPr>
                      </w:pPr>
                      <w:r w:rsidRPr="00491584"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  <w:lang w:val="en-US"/>
                        </w:rPr>
                        <w:t>Sources:</w:t>
                      </w:r>
                    </w:p>
                    <w:p w14:paraId="5FA70778" w14:textId="77777777" w:rsidR="00001ABF" w:rsidRPr="00491584" w:rsidRDefault="00001ABF" w:rsidP="00001A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Georgia" w:hAnsi="Georgia" w:cs="Georgia"/>
                          <w:sz w:val="16"/>
                          <w:szCs w:val="16"/>
                          <w:lang w:val="en-US"/>
                        </w:rPr>
                      </w:pPr>
                      <w:r w:rsidRPr="00491584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Simon </w:t>
                      </w:r>
                      <w:proofErr w:type="spellStart"/>
                      <w:r w:rsidRPr="00491584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Shama</w:t>
                      </w:r>
                      <w:proofErr w:type="spellEnd"/>
                      <w:r w:rsidRPr="00491584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: History of Britain </w:t>
                      </w:r>
                      <w:proofErr w:type="spellStart"/>
                      <w:r w:rsidRPr="00491584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Vol</w:t>
                      </w:r>
                      <w:proofErr w:type="spellEnd"/>
                      <w:r w:rsidRPr="00491584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 I</w:t>
                      </w:r>
                    </w:p>
                    <w:p w14:paraId="25D6672E" w14:textId="77777777" w:rsidR="00001ABF" w:rsidRPr="00491584" w:rsidRDefault="00001ABF" w:rsidP="00001A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Georgia" w:hAnsi="Georgia" w:cs="Georgia"/>
                          <w:sz w:val="16"/>
                          <w:szCs w:val="16"/>
                          <w:lang w:val="en-US"/>
                        </w:rPr>
                      </w:pPr>
                      <w:hyperlink r:id="rId14" w:history="1">
                        <w:r w:rsidRPr="00491584">
                          <w:rPr>
                            <w:rFonts w:ascii="Times New Roman" w:hAnsi="Times New Roman" w:cs="Times New Roman"/>
                            <w:color w:val="481714"/>
                            <w:sz w:val="16"/>
                            <w:szCs w:val="16"/>
                            <w:lang w:val="en-US"/>
                          </w:rPr>
                          <w:t>http://www.insecta-inspecta.com/fleas/bdeath/Black.html</w:t>
                        </w:r>
                      </w:hyperlink>
                      <w:r w:rsidRPr="00491584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 </w:t>
                      </w:r>
                    </w:p>
                    <w:p w14:paraId="2D41085C" w14:textId="77777777" w:rsidR="00001ABF" w:rsidRPr="00491584" w:rsidRDefault="00001ABF" w:rsidP="00001A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Georgia" w:hAnsi="Georgia" w:cs="Georgia"/>
                          <w:sz w:val="16"/>
                          <w:szCs w:val="16"/>
                          <w:lang w:val="en-US"/>
                        </w:rPr>
                      </w:pPr>
                      <w:hyperlink r:id="rId15" w:history="1">
                        <w:r w:rsidRPr="00491584">
                          <w:rPr>
                            <w:rFonts w:ascii="Times New Roman" w:hAnsi="Times New Roman" w:cs="Times New Roman"/>
                            <w:color w:val="481714"/>
                            <w:sz w:val="16"/>
                            <w:szCs w:val="16"/>
                            <w:lang w:val="en-US"/>
                          </w:rPr>
                          <w:t>http://history.boisestate.edu/westciv/plague/15.shtml</w:t>
                        </w:r>
                      </w:hyperlink>
                    </w:p>
                    <w:p w14:paraId="32EA7130" w14:textId="77777777" w:rsidR="00001ABF" w:rsidRPr="00491584" w:rsidRDefault="00001ABF" w:rsidP="00001AB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320"/>
                        <w:rPr>
                          <w:rFonts w:ascii="Georgia" w:hAnsi="Georgia" w:cs="Georgia"/>
                          <w:sz w:val="16"/>
                          <w:szCs w:val="16"/>
                          <w:lang w:val="en-US"/>
                        </w:rPr>
                      </w:pPr>
                      <w:hyperlink r:id="rId16" w:history="1">
                        <w:r w:rsidRPr="00491584">
                          <w:rPr>
                            <w:rFonts w:ascii="Times New Roman" w:hAnsi="Times New Roman" w:cs="Times New Roman"/>
                            <w:color w:val="481714"/>
                            <w:sz w:val="16"/>
                            <w:szCs w:val="16"/>
                            <w:lang w:val="en-US"/>
                          </w:rPr>
                          <w:t>http://home.nycap.rr.com/useless/bubonic_plague/index.html</w:t>
                        </w:r>
                      </w:hyperlink>
                      <w:r w:rsidRPr="00491584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 </w:t>
                      </w:r>
                    </w:p>
                    <w:p w14:paraId="67050804" w14:textId="77777777" w:rsidR="00001ABF" w:rsidRDefault="00001ABF" w:rsidP="00001ABF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Verdana" w:hAnsi="Verdana" w:cs="Verdana"/>
          <w:color w:val="262626"/>
          <w:lang w:val="en-US"/>
        </w:rPr>
        <w:t>SOURCE 1</w:t>
      </w:r>
    </w:p>
    <w:p w14:paraId="157879C5" w14:textId="77777777" w:rsidR="000B6B8E" w:rsidRPr="00A051DB" w:rsidRDefault="00E62431" w:rsidP="000B6B8E">
      <w:pPr>
        <w:rPr>
          <w:rFonts w:ascii="Verdana" w:hAnsi="Verdana" w:cs="Verdana"/>
          <w:color w:val="262626"/>
          <w:sz w:val="16"/>
          <w:szCs w:val="16"/>
          <w:lang w:val="en-US"/>
        </w:rPr>
      </w:pPr>
      <w:hyperlink r:id="rId17" w:history="1">
        <w:r w:rsidR="000B6B8E" w:rsidRPr="00A051DB">
          <w:rPr>
            <w:rStyle w:val="Hyperlink"/>
            <w:rFonts w:ascii="Verdana" w:hAnsi="Verdana" w:cs="Verdana"/>
            <w:sz w:val="16"/>
            <w:szCs w:val="16"/>
            <w:lang w:val="en-US"/>
          </w:rPr>
          <w:t>http://deathblack.wordpress.com/category/statistics/</w:t>
        </w:r>
      </w:hyperlink>
    </w:p>
    <w:p w14:paraId="7B0BACCB" w14:textId="77777777" w:rsidR="00001ABF" w:rsidRDefault="00001ABF" w:rsidP="00001ABF">
      <w:pPr>
        <w:rPr>
          <w:rFonts w:ascii="Verdana" w:hAnsi="Verdana" w:cs="Verdana"/>
          <w:color w:val="262626"/>
          <w:lang w:val="en-US"/>
        </w:rPr>
      </w:pPr>
    </w:p>
    <w:p w14:paraId="09F0E4E1" w14:textId="77777777" w:rsidR="00001ABF" w:rsidRDefault="00001ABF" w:rsidP="00001ABF">
      <w:pPr>
        <w:rPr>
          <w:rFonts w:ascii="Verdana" w:hAnsi="Verdana" w:cs="Verdana"/>
          <w:color w:val="262626"/>
          <w:lang w:val="en-US"/>
        </w:rPr>
      </w:pPr>
    </w:p>
    <w:p w14:paraId="79894C66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>1) How many died in Western Europe? (1mark)</w:t>
      </w:r>
    </w:p>
    <w:p w14:paraId="2344DBE5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ab/>
        <w:t>_____________________________________________</w:t>
      </w:r>
    </w:p>
    <w:p w14:paraId="23B496F7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</w:p>
    <w:p w14:paraId="6210531A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>2) How many died worldwide? (1 mark)</w:t>
      </w:r>
    </w:p>
    <w:p w14:paraId="2750F054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ab/>
        <w:t>_____________________________________________</w:t>
      </w:r>
    </w:p>
    <w:p w14:paraId="67207EDC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</w:p>
    <w:p w14:paraId="64AFAE8A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</w:p>
    <w:p w14:paraId="42C7BE32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</w:p>
    <w:p w14:paraId="03D86ABF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</w:p>
    <w:p w14:paraId="2083C80D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</w:p>
    <w:p w14:paraId="7A9E6A12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</w:p>
    <w:p w14:paraId="2A581C17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 xml:space="preserve">3) Which pandemic do you think was more disastrous? Why? </w:t>
      </w:r>
    </w:p>
    <w:p w14:paraId="113A7966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 xml:space="preserve">    (4 marks)</w:t>
      </w:r>
    </w:p>
    <w:p w14:paraId="0B4FE5C5" w14:textId="77777777" w:rsidR="00001ABF" w:rsidRPr="00E81188" w:rsidRDefault="00001ABF" w:rsidP="00001ABF">
      <w:pPr>
        <w:spacing w:line="360" w:lineRule="auto"/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ab/>
        <w:t>_____________________________________________</w:t>
      </w:r>
    </w:p>
    <w:p w14:paraId="132E7463" w14:textId="77777777" w:rsidR="00001ABF" w:rsidRPr="00E81188" w:rsidRDefault="00001ABF" w:rsidP="00001ABF">
      <w:pPr>
        <w:spacing w:line="360" w:lineRule="auto"/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ab/>
        <w:t>_____________________________________________</w:t>
      </w:r>
    </w:p>
    <w:p w14:paraId="7833A7D1" w14:textId="77777777" w:rsidR="00001ABF" w:rsidRPr="00E81188" w:rsidRDefault="00001ABF" w:rsidP="00001ABF">
      <w:pPr>
        <w:spacing w:line="360" w:lineRule="auto"/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ab/>
        <w:t>_____________________________________________</w:t>
      </w:r>
      <w:r w:rsidRPr="00E81188">
        <w:rPr>
          <w:rFonts w:ascii="Comic Sans MS" w:hAnsi="Comic Sans MS" w:cs="Verdana"/>
          <w:color w:val="262626"/>
          <w:lang w:val="en-US"/>
        </w:rPr>
        <w:tab/>
      </w:r>
    </w:p>
    <w:p w14:paraId="70BA036B" w14:textId="77777777" w:rsidR="00001ABF" w:rsidRPr="00E81188" w:rsidRDefault="00001ABF" w:rsidP="00001ABF">
      <w:pPr>
        <w:spacing w:line="360" w:lineRule="auto"/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ab/>
        <w:t>_____________________________________________</w:t>
      </w:r>
    </w:p>
    <w:p w14:paraId="2B2221E0" w14:textId="77777777" w:rsidR="00001ABF" w:rsidRPr="00E81188" w:rsidRDefault="00001ABF" w:rsidP="00001ABF">
      <w:pPr>
        <w:spacing w:line="360" w:lineRule="auto"/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ab/>
        <w:t>_____________________________________________</w:t>
      </w:r>
      <w:r w:rsidRPr="00E81188">
        <w:rPr>
          <w:rFonts w:ascii="Comic Sans MS" w:hAnsi="Comic Sans MS" w:cs="Verdana"/>
          <w:color w:val="262626"/>
          <w:lang w:val="en-US"/>
        </w:rPr>
        <w:tab/>
      </w:r>
    </w:p>
    <w:p w14:paraId="577A478B" w14:textId="0285CE0C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>4) List the first symptoms t</w:t>
      </w:r>
      <w:r w:rsidR="00E62431">
        <w:rPr>
          <w:rFonts w:ascii="Comic Sans MS" w:hAnsi="Comic Sans MS" w:cs="Verdana"/>
          <w:color w:val="262626"/>
          <w:lang w:val="en-US"/>
        </w:rPr>
        <w:t>hat occurred with the Plague: (2</w:t>
      </w:r>
      <w:bookmarkStart w:id="0" w:name="_GoBack"/>
      <w:bookmarkEnd w:id="0"/>
      <w:r w:rsidRPr="00E81188">
        <w:rPr>
          <w:rFonts w:ascii="Comic Sans MS" w:hAnsi="Comic Sans MS" w:cs="Verdana"/>
          <w:color w:val="262626"/>
          <w:lang w:val="en-US"/>
        </w:rPr>
        <w:t xml:space="preserve"> marks)</w:t>
      </w:r>
    </w:p>
    <w:p w14:paraId="0917900B" w14:textId="77777777" w:rsidR="00001ABF" w:rsidRPr="00E81188" w:rsidRDefault="00001ABF" w:rsidP="00001ABF">
      <w:pPr>
        <w:spacing w:line="360" w:lineRule="auto"/>
        <w:ind w:firstLine="720"/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>_____________________________________________</w:t>
      </w:r>
      <w:r w:rsidRPr="00E81188">
        <w:rPr>
          <w:rFonts w:ascii="Comic Sans MS" w:hAnsi="Comic Sans MS" w:cs="Verdana"/>
          <w:color w:val="262626"/>
          <w:lang w:val="en-US"/>
        </w:rPr>
        <w:tab/>
      </w:r>
    </w:p>
    <w:p w14:paraId="67FDA2BA" w14:textId="77777777" w:rsidR="00001ABF" w:rsidRPr="00E81188" w:rsidRDefault="00001ABF" w:rsidP="00001ABF">
      <w:pPr>
        <w:spacing w:line="360" w:lineRule="auto"/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ab/>
        <w:t>_____________________________________________</w:t>
      </w:r>
    </w:p>
    <w:p w14:paraId="0858A446" w14:textId="77777777" w:rsidR="00001ABF" w:rsidRPr="00E81188" w:rsidRDefault="00001ABF" w:rsidP="00001ABF">
      <w:pPr>
        <w:spacing w:line="360" w:lineRule="auto"/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ab/>
        <w:t>_____________________________________________</w:t>
      </w:r>
      <w:r w:rsidRPr="00E81188">
        <w:rPr>
          <w:rFonts w:ascii="Comic Sans MS" w:hAnsi="Comic Sans MS" w:cs="Verdana"/>
          <w:color w:val="262626"/>
          <w:lang w:val="en-US"/>
        </w:rPr>
        <w:tab/>
      </w:r>
    </w:p>
    <w:p w14:paraId="4BA2B7B8" w14:textId="77777777" w:rsidR="00001ABF" w:rsidRPr="00E81188" w:rsidRDefault="00001ABF" w:rsidP="00001ABF">
      <w:pPr>
        <w:spacing w:line="360" w:lineRule="auto"/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ab/>
        <w:t>_____________________________________________</w:t>
      </w:r>
    </w:p>
    <w:p w14:paraId="3C6EE0B7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</w:p>
    <w:p w14:paraId="04AFA247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 xml:space="preserve">5) Why did the Influenza spread to more parts of the world? </w:t>
      </w:r>
    </w:p>
    <w:p w14:paraId="60F13071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 xml:space="preserve">    (5 marks)</w:t>
      </w:r>
    </w:p>
    <w:p w14:paraId="1FDC572A" w14:textId="77777777" w:rsidR="00001ABF" w:rsidRPr="00E81188" w:rsidRDefault="00001ABF" w:rsidP="00001ABF">
      <w:pPr>
        <w:spacing w:line="360" w:lineRule="auto"/>
        <w:ind w:firstLine="720"/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>_____________________________________________</w:t>
      </w:r>
      <w:r w:rsidRPr="00E81188">
        <w:rPr>
          <w:rFonts w:ascii="Comic Sans MS" w:hAnsi="Comic Sans MS" w:cs="Verdana"/>
          <w:color w:val="262626"/>
          <w:lang w:val="en-US"/>
        </w:rPr>
        <w:tab/>
      </w:r>
    </w:p>
    <w:p w14:paraId="6308A040" w14:textId="77777777" w:rsidR="00001ABF" w:rsidRPr="00E81188" w:rsidRDefault="00001ABF" w:rsidP="00001ABF">
      <w:pPr>
        <w:spacing w:line="360" w:lineRule="auto"/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ab/>
        <w:t>_____________________________________________</w:t>
      </w:r>
    </w:p>
    <w:p w14:paraId="5CF8A7B7" w14:textId="77777777" w:rsidR="00001ABF" w:rsidRPr="00E81188" w:rsidRDefault="00001ABF" w:rsidP="00001ABF">
      <w:pPr>
        <w:spacing w:line="360" w:lineRule="auto"/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ab/>
        <w:t>_____________________________________________</w:t>
      </w:r>
      <w:r w:rsidRPr="00E81188">
        <w:rPr>
          <w:rFonts w:ascii="Comic Sans MS" w:hAnsi="Comic Sans MS" w:cs="Verdana"/>
          <w:color w:val="262626"/>
          <w:lang w:val="en-US"/>
        </w:rPr>
        <w:tab/>
      </w:r>
    </w:p>
    <w:p w14:paraId="4A4709F8" w14:textId="77777777" w:rsidR="00001ABF" w:rsidRPr="00E81188" w:rsidRDefault="00001ABF" w:rsidP="00001ABF">
      <w:pPr>
        <w:spacing w:line="360" w:lineRule="auto"/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ab/>
        <w:t>_____________________________________________</w:t>
      </w:r>
    </w:p>
    <w:p w14:paraId="22565DEA" w14:textId="77777777" w:rsidR="00001ABF" w:rsidRPr="00E81188" w:rsidRDefault="00001ABF" w:rsidP="00001ABF">
      <w:pPr>
        <w:spacing w:line="360" w:lineRule="auto"/>
        <w:ind w:firstLine="720"/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>_____________________________________________</w:t>
      </w:r>
      <w:r w:rsidRPr="00E81188">
        <w:rPr>
          <w:rFonts w:ascii="Comic Sans MS" w:hAnsi="Comic Sans MS" w:cs="Verdana"/>
          <w:color w:val="262626"/>
          <w:lang w:val="en-US"/>
        </w:rPr>
        <w:tab/>
      </w:r>
    </w:p>
    <w:p w14:paraId="665DA648" w14:textId="77777777" w:rsidR="00001ABF" w:rsidRPr="00E81188" w:rsidRDefault="00001ABF" w:rsidP="00001ABF">
      <w:pPr>
        <w:spacing w:line="360" w:lineRule="auto"/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ab/>
        <w:t>_____________________________________________</w:t>
      </w:r>
    </w:p>
    <w:p w14:paraId="31C114EA" w14:textId="77777777" w:rsidR="00001ABF" w:rsidRPr="00E81188" w:rsidRDefault="00001ABF" w:rsidP="00001ABF">
      <w:pPr>
        <w:spacing w:line="360" w:lineRule="auto"/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ab/>
        <w:t>_____________________________________________</w:t>
      </w:r>
      <w:r w:rsidRPr="00E81188">
        <w:rPr>
          <w:rFonts w:ascii="Comic Sans MS" w:hAnsi="Comic Sans MS" w:cs="Verdana"/>
          <w:color w:val="262626"/>
          <w:lang w:val="en-US"/>
        </w:rPr>
        <w:tab/>
      </w:r>
    </w:p>
    <w:p w14:paraId="574C190B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  <w:r w:rsidRPr="00E81188">
        <w:rPr>
          <w:rFonts w:ascii="Comic Sans MS" w:hAnsi="Comic Sans MS" w:cs="Verdana"/>
          <w:color w:val="262626"/>
          <w:lang w:val="en-US"/>
        </w:rPr>
        <w:tab/>
      </w:r>
    </w:p>
    <w:p w14:paraId="1D699224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</w:p>
    <w:p w14:paraId="76182C11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</w:p>
    <w:p w14:paraId="185F82D6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</w:p>
    <w:p w14:paraId="232B0C8F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</w:p>
    <w:p w14:paraId="458D81FF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</w:p>
    <w:p w14:paraId="60C0E861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</w:p>
    <w:p w14:paraId="639FBBC9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</w:p>
    <w:p w14:paraId="01F3F31A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</w:p>
    <w:p w14:paraId="06C1E133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</w:p>
    <w:p w14:paraId="56E91035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</w:p>
    <w:p w14:paraId="38797187" w14:textId="77777777" w:rsidR="00001ABF" w:rsidRPr="00E81188" w:rsidRDefault="00001ABF" w:rsidP="005362A7">
      <w:pPr>
        <w:rPr>
          <w:rFonts w:ascii="Comic Sans MS" w:hAnsi="Comic Sans MS" w:cs="Verdana"/>
          <w:color w:val="262626"/>
          <w:lang w:val="en-US"/>
        </w:rPr>
      </w:pPr>
    </w:p>
    <w:p w14:paraId="26052927" w14:textId="77777777" w:rsidR="00001ABF" w:rsidRPr="00E81188" w:rsidRDefault="00001ABF" w:rsidP="00001ABF">
      <w:pPr>
        <w:rPr>
          <w:rFonts w:ascii="Comic Sans MS" w:hAnsi="Comic Sans MS" w:cs="Verdana"/>
          <w:color w:val="262626"/>
          <w:lang w:val="en-US"/>
        </w:rPr>
      </w:pPr>
    </w:p>
    <w:p w14:paraId="2F08803B" w14:textId="77777777" w:rsidR="00001ABF" w:rsidRPr="00E81188" w:rsidRDefault="00001ABF" w:rsidP="00001ABF">
      <w:pPr>
        <w:rPr>
          <w:rFonts w:ascii="Comic Sans MS" w:hAnsi="Comic Sans MS"/>
        </w:rPr>
      </w:pPr>
    </w:p>
    <w:p w14:paraId="46F1003B" w14:textId="77777777" w:rsidR="00837814" w:rsidRPr="00E81188" w:rsidRDefault="00837814" w:rsidP="00001ABF">
      <w:pPr>
        <w:rPr>
          <w:rFonts w:ascii="Comic Sans MS" w:hAnsi="Comic Sans MS"/>
        </w:rPr>
      </w:pPr>
    </w:p>
    <w:sectPr w:rsidR="00837814" w:rsidRPr="00E81188" w:rsidSect="009E5232">
      <w:headerReference w:type="default" r:id="rId18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75DB6B" w14:textId="77777777" w:rsidR="00DF0615" w:rsidRDefault="00DF0615" w:rsidP="0019425B">
      <w:r>
        <w:separator/>
      </w:r>
    </w:p>
  </w:endnote>
  <w:endnote w:type="continuationSeparator" w:id="0">
    <w:p w14:paraId="5E3E54A2" w14:textId="77777777" w:rsidR="00DF0615" w:rsidRDefault="00DF0615" w:rsidP="001942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BCC5B7" w14:textId="77777777" w:rsidR="00DF0615" w:rsidRDefault="00DF0615" w:rsidP="0019425B">
      <w:r>
        <w:separator/>
      </w:r>
    </w:p>
  </w:footnote>
  <w:footnote w:type="continuationSeparator" w:id="0">
    <w:p w14:paraId="64E149D6" w14:textId="77777777" w:rsidR="00DF0615" w:rsidRDefault="00DF0615" w:rsidP="0019425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1FE04D" w14:textId="77777777" w:rsidR="00DF0615" w:rsidRPr="0019425B" w:rsidRDefault="00DF0615" w:rsidP="0019425B">
    <w:pPr>
      <w:jc w:val="center"/>
      <w:rPr>
        <w:sz w:val="36"/>
        <w:szCs w:val="36"/>
        <w:u w:val="single"/>
      </w:rPr>
    </w:pPr>
    <w:r w:rsidRPr="0019425B">
      <w:rPr>
        <w:sz w:val="36"/>
        <w:szCs w:val="36"/>
        <w:u w:val="single"/>
      </w:rPr>
      <w:t>Year 8 Australian History</w:t>
    </w:r>
  </w:p>
  <w:p w14:paraId="7BECCB4D" w14:textId="77777777" w:rsidR="00DF0615" w:rsidRPr="0019425B" w:rsidRDefault="00DF0615" w:rsidP="0019425B">
    <w:pPr>
      <w:jc w:val="center"/>
      <w:rPr>
        <w:sz w:val="36"/>
        <w:szCs w:val="36"/>
        <w:u w:val="single"/>
      </w:rPr>
    </w:pPr>
    <w:r w:rsidRPr="0019425B">
      <w:rPr>
        <w:sz w:val="36"/>
        <w:szCs w:val="36"/>
        <w:u w:val="single"/>
      </w:rPr>
      <w:t>Assessment 3: Cognitive Test</w:t>
    </w:r>
  </w:p>
  <w:p w14:paraId="6E7E27A0" w14:textId="77777777" w:rsidR="00DF0615" w:rsidRDefault="00DF061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A4B02"/>
    <w:multiLevelType w:val="hybridMultilevel"/>
    <w:tmpl w:val="AEC40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0D71"/>
    <w:rsid w:val="00001ABF"/>
    <w:rsid w:val="0001526A"/>
    <w:rsid w:val="000512C2"/>
    <w:rsid w:val="0005427A"/>
    <w:rsid w:val="000A1A2C"/>
    <w:rsid w:val="000B6B8E"/>
    <w:rsid w:val="000C64C9"/>
    <w:rsid w:val="000E1B26"/>
    <w:rsid w:val="00116349"/>
    <w:rsid w:val="00190C29"/>
    <w:rsid w:val="0019425B"/>
    <w:rsid w:val="001C0356"/>
    <w:rsid w:val="001E1626"/>
    <w:rsid w:val="001E5F6E"/>
    <w:rsid w:val="001F1C2C"/>
    <w:rsid w:val="002025C6"/>
    <w:rsid w:val="00213534"/>
    <w:rsid w:val="0027687E"/>
    <w:rsid w:val="002A7B66"/>
    <w:rsid w:val="002F3FE6"/>
    <w:rsid w:val="003A26C6"/>
    <w:rsid w:val="003E5B85"/>
    <w:rsid w:val="0041678D"/>
    <w:rsid w:val="004556D9"/>
    <w:rsid w:val="00491584"/>
    <w:rsid w:val="00493333"/>
    <w:rsid w:val="004B1699"/>
    <w:rsid w:val="005042E0"/>
    <w:rsid w:val="005072A2"/>
    <w:rsid w:val="00531384"/>
    <w:rsid w:val="005362A7"/>
    <w:rsid w:val="00553CCE"/>
    <w:rsid w:val="00581441"/>
    <w:rsid w:val="006A5AB1"/>
    <w:rsid w:val="006D0D53"/>
    <w:rsid w:val="006D7526"/>
    <w:rsid w:val="00725268"/>
    <w:rsid w:val="008103A0"/>
    <w:rsid w:val="00810868"/>
    <w:rsid w:val="00837814"/>
    <w:rsid w:val="0087025C"/>
    <w:rsid w:val="008F3700"/>
    <w:rsid w:val="00900D71"/>
    <w:rsid w:val="00954080"/>
    <w:rsid w:val="009E5232"/>
    <w:rsid w:val="00A705E5"/>
    <w:rsid w:val="00B13192"/>
    <w:rsid w:val="00B2116B"/>
    <w:rsid w:val="00B359D4"/>
    <w:rsid w:val="00BB3765"/>
    <w:rsid w:val="00BF6410"/>
    <w:rsid w:val="00C33249"/>
    <w:rsid w:val="00C85E0E"/>
    <w:rsid w:val="00CA7F62"/>
    <w:rsid w:val="00CD0924"/>
    <w:rsid w:val="00CD6305"/>
    <w:rsid w:val="00CE3345"/>
    <w:rsid w:val="00CF1169"/>
    <w:rsid w:val="00D52123"/>
    <w:rsid w:val="00DF0615"/>
    <w:rsid w:val="00E62431"/>
    <w:rsid w:val="00E81188"/>
    <w:rsid w:val="00F03DBC"/>
    <w:rsid w:val="00F20D60"/>
    <w:rsid w:val="00F40CBB"/>
    <w:rsid w:val="00F90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FE8429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1A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37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3700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9425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425B"/>
  </w:style>
  <w:style w:type="paragraph" w:styleId="Footer">
    <w:name w:val="footer"/>
    <w:basedOn w:val="Normal"/>
    <w:link w:val="FooterChar"/>
    <w:uiPriority w:val="99"/>
    <w:unhideWhenUsed/>
    <w:rsid w:val="0019425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425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1A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37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3700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9425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425B"/>
  </w:style>
  <w:style w:type="paragraph" w:styleId="Footer">
    <w:name w:val="footer"/>
    <w:basedOn w:val="Normal"/>
    <w:link w:val="FooterChar"/>
    <w:uiPriority w:val="99"/>
    <w:unhideWhenUsed/>
    <w:rsid w:val="0019425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42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255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://home.nycap.rr.com/useless/bubonic_plague/index.html" TargetMode="External"/><Relationship Id="rId17" Type="http://schemas.openxmlformats.org/officeDocument/2006/relationships/hyperlink" Target="http://deathblack.wordpress.com/category/statistics/" TargetMode="External"/><Relationship Id="rId2" Type="http://schemas.openxmlformats.org/officeDocument/2006/relationships/styles" Target="styles.xml"/><Relationship Id="rId16" Type="http://schemas.openxmlformats.org/officeDocument/2006/relationships/hyperlink" Target="http://home.nycap.rr.com/useless/bubonic_plague/index.html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history.boisestate.edu/westciv/plague/15.s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history.boisestate.edu/westciv/plague/15.shtml" TargetMode="External"/><Relationship Id="rId10" Type="http://schemas.openxmlformats.org/officeDocument/2006/relationships/hyperlink" Target="http://www.insecta-inspecta.com/fleas/bdeath/Black.html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insecta-inspecta.com/fleas/bdeath/Black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9C174D9B</Template>
  <TotalTime>3</TotalTime>
  <Pages>7</Pages>
  <Words>791</Words>
  <Characters>4514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Department of Education</dc:creator>
  <cp:lastModifiedBy>GASS Gale</cp:lastModifiedBy>
  <cp:revision>4</cp:revision>
  <dcterms:created xsi:type="dcterms:W3CDTF">2016-10-14T02:17:00Z</dcterms:created>
  <dcterms:modified xsi:type="dcterms:W3CDTF">2016-10-14T02:20:00Z</dcterms:modified>
</cp:coreProperties>
</file>