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48F50" w14:textId="18A7C425" w:rsidR="00C875E9" w:rsidRPr="00500A89" w:rsidRDefault="00C875E9" w:rsidP="00C875E9">
      <w:pPr>
        <w:jc w:val="center"/>
        <w:rPr>
          <w:rFonts w:ascii="Calibri" w:hAnsi="Calibri"/>
        </w:rPr>
      </w:pPr>
      <w:r w:rsidRPr="00500A89">
        <w:rPr>
          <w:rFonts w:ascii="Calibri" w:hAnsi="Calibri"/>
          <w:noProof/>
          <w:lang w:val="en-AU" w:eastAsia="en-AU"/>
        </w:rPr>
        <w:drawing>
          <wp:inline distT="0" distB="0" distL="0" distR="0" wp14:anchorId="21DA3318" wp14:editId="4AE6F091">
            <wp:extent cx="2447925" cy="3238500"/>
            <wp:effectExtent l="0" t="0" r="9525" b="0"/>
            <wp:docPr id="2" name="Picture 2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C269" w14:textId="77777777" w:rsidR="00C875E9" w:rsidRPr="00500A89" w:rsidRDefault="00C875E9" w:rsidP="00C875E9">
      <w:pPr>
        <w:rPr>
          <w:rFonts w:ascii="Calibri" w:hAnsi="Calibri"/>
        </w:rPr>
      </w:pPr>
    </w:p>
    <w:p w14:paraId="0C210D07" w14:textId="77777777" w:rsidR="00C875E9" w:rsidRPr="00500A89" w:rsidRDefault="00C875E9" w:rsidP="00C875E9">
      <w:pPr>
        <w:rPr>
          <w:rFonts w:ascii="Calibri" w:hAnsi="Calibri"/>
        </w:rPr>
      </w:pPr>
    </w:p>
    <w:p w14:paraId="6AFD7D4A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YEAR: 9</w:t>
      </w:r>
    </w:p>
    <w:p w14:paraId="19BC5F1F" w14:textId="58490E73" w:rsidR="00C875E9" w:rsidRPr="00500A89" w:rsidRDefault="00EA664F" w:rsidP="00C875E9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2018</w:t>
      </w:r>
    </w:p>
    <w:p w14:paraId="6A99D6A4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SUBJECT: Science</w:t>
      </w:r>
    </w:p>
    <w:p w14:paraId="2ACC3C21" w14:textId="77777777" w:rsidR="00C875E9" w:rsidRPr="00500A89" w:rsidRDefault="00C875E9" w:rsidP="00C875E9">
      <w:pPr>
        <w:rPr>
          <w:rFonts w:ascii="Calibri" w:hAnsi="Calibri"/>
          <w:b/>
          <w:sz w:val="32"/>
          <w:szCs w:val="32"/>
        </w:rPr>
      </w:pPr>
    </w:p>
    <w:p w14:paraId="782B7CB3" w14:textId="77777777" w:rsidR="00C875E9" w:rsidRPr="00500A89" w:rsidRDefault="00C875E9" w:rsidP="00C875E9">
      <w:pPr>
        <w:spacing w:line="480" w:lineRule="auto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TEST: Ecosystems</w:t>
      </w:r>
    </w:p>
    <w:p w14:paraId="375BE081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>TIME: 40 minutes</w:t>
      </w:r>
    </w:p>
    <w:p w14:paraId="5AC089E8" w14:textId="0DCD05B9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QUESTIONS: </w:t>
      </w:r>
      <w:r w:rsidRPr="00500A89"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Multiple Choice     (</w:t>
      </w:r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2B110333" w14:textId="22319138" w:rsidR="00C875E9" w:rsidRDefault="00C875E9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                        </w:t>
      </w:r>
      <w:r w:rsidRPr="00500A89"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ab/>
      </w:r>
      <w:r w:rsidR="00BD2F08">
        <w:rPr>
          <w:rFonts w:ascii="Calibri" w:hAnsi="Calibri" w:cs="Calibri"/>
          <w:b/>
          <w:sz w:val="32"/>
          <w:szCs w:val="32"/>
        </w:rPr>
        <w:t>1</w:t>
      </w:r>
      <w:r>
        <w:rPr>
          <w:rFonts w:ascii="Calibri" w:hAnsi="Calibri" w:cs="Calibri"/>
          <w:b/>
          <w:sz w:val="32"/>
          <w:szCs w:val="32"/>
        </w:rPr>
        <w:t xml:space="preserve"> Short Answer        </w:t>
      </w:r>
      <w:r w:rsidRPr="00500A89">
        <w:rPr>
          <w:rFonts w:ascii="Calibri" w:hAnsi="Calibri" w:cs="Calibri"/>
          <w:b/>
          <w:sz w:val="32"/>
          <w:szCs w:val="32"/>
        </w:rPr>
        <w:t>(2</w:t>
      </w:r>
      <w:r w:rsidR="009B2DD7">
        <w:rPr>
          <w:rFonts w:ascii="Calibri" w:hAnsi="Calibri" w:cs="Calibri"/>
          <w:b/>
          <w:sz w:val="32"/>
          <w:szCs w:val="32"/>
        </w:rPr>
        <w:t>5</w:t>
      </w:r>
      <w:r w:rsidRPr="00500A8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15EB0B69" w14:textId="752173B6" w:rsidR="00BD2F08" w:rsidRPr="00500A89" w:rsidRDefault="00BD2F08" w:rsidP="00BD2F08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>1 Extended Answer</w:t>
      </w:r>
      <w:r w:rsidRPr="00500A89">
        <w:rPr>
          <w:rFonts w:ascii="Calibri" w:hAnsi="Calibri" w:cs="Calibri"/>
          <w:b/>
          <w:sz w:val="32"/>
          <w:szCs w:val="32"/>
        </w:rPr>
        <w:tab/>
        <w:t>(10 marks)</w:t>
      </w:r>
    </w:p>
    <w:p w14:paraId="4AE03200" w14:textId="77777777" w:rsidR="00BD2F08" w:rsidRPr="00500A89" w:rsidRDefault="00BD2F08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46B49823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193D640A" w14:textId="2486EBE4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TOTAL MARKS: </w:t>
      </w:r>
      <w:r w:rsidRPr="00500A89">
        <w:rPr>
          <w:rFonts w:ascii="Calibri" w:hAnsi="Calibri" w:cs="Calibri"/>
          <w:b/>
          <w:sz w:val="32"/>
          <w:szCs w:val="32"/>
        </w:rPr>
        <w:t xml:space="preserve"> marks</w:t>
      </w:r>
    </w:p>
    <w:p w14:paraId="633387A2" w14:textId="77777777" w:rsidR="00C875E9" w:rsidRPr="00500A89" w:rsidRDefault="00C875E9" w:rsidP="00C875E9">
      <w:pPr>
        <w:rPr>
          <w:rFonts w:ascii="Calibri" w:hAnsi="Calibri"/>
          <w:b/>
        </w:rPr>
      </w:pPr>
    </w:p>
    <w:p w14:paraId="102CF7BE" w14:textId="6A14EB6D" w:rsidR="00C875E9" w:rsidRDefault="00C875E9" w:rsidP="00BD2F08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DO NOT WRITE ON OR MARK THIS PAPER</w:t>
      </w:r>
    </w:p>
    <w:p w14:paraId="63512DE5" w14:textId="337C1990" w:rsidR="00C875E9" w:rsidRPr="00500A89" w:rsidRDefault="00C875E9" w:rsidP="00C875E9">
      <w:pPr>
        <w:rPr>
          <w:rFonts w:ascii="Calibri" w:hAnsi="Calibri" w:cs="Arial"/>
        </w:rPr>
      </w:pPr>
      <w:r w:rsidRPr="00500A89">
        <w:rPr>
          <w:rFonts w:ascii="Calibri" w:hAnsi="Calibri" w:cs="Arial"/>
          <w:b/>
        </w:rPr>
        <w:lastRenderedPageBreak/>
        <w:t>SECTION ONE—MULTIPLE CHOICE</w:t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  <w:t xml:space="preserve">                      </w:t>
      </w:r>
      <w:r w:rsidRPr="00500A89">
        <w:rPr>
          <w:rFonts w:ascii="Calibri" w:hAnsi="Calibri" w:cs="Arial"/>
          <w:b/>
          <w:bCs/>
        </w:rPr>
        <w:tab/>
        <w:t xml:space="preserve">                                       </w:t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Cs/>
        </w:rPr>
        <w:t>(6</w:t>
      </w:r>
      <w:r w:rsidRPr="00500A89">
        <w:rPr>
          <w:rFonts w:ascii="Calibri" w:hAnsi="Calibri" w:cs="Arial"/>
          <w:bCs/>
        </w:rPr>
        <w:t xml:space="preserve"> marks)</w:t>
      </w:r>
      <w:r w:rsidRPr="00500A89">
        <w:rPr>
          <w:rFonts w:ascii="Calibri" w:hAnsi="Calibri" w:cs="Arial"/>
          <w:b/>
          <w:bCs/>
        </w:rPr>
        <w:t xml:space="preserve"> </w:t>
      </w:r>
    </w:p>
    <w:p w14:paraId="6F306A28" w14:textId="77777777" w:rsid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</w:p>
    <w:p w14:paraId="7B50ACFE" w14:textId="45832E12" w:rsidR="00C875E9" w:rsidRPr="00500A8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500A89">
        <w:rPr>
          <w:rFonts w:ascii="Calibri" w:hAnsi="Calibri" w:cs="Arial"/>
          <w:color w:val="1A1718"/>
          <w:lang w:val="en-US"/>
        </w:rPr>
        <w:t xml:space="preserve">This section has </w:t>
      </w:r>
      <w:r>
        <w:rPr>
          <w:rFonts w:ascii="Calibri" w:hAnsi="Calibri" w:cs="Arial"/>
          <w:b/>
          <w:bCs/>
          <w:color w:val="1A1718"/>
          <w:lang w:val="en-US"/>
        </w:rPr>
        <w:t>6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 </w:t>
      </w:r>
      <w:r w:rsidRPr="00500A89">
        <w:rPr>
          <w:rFonts w:ascii="Calibri" w:hAnsi="Calibri" w:cs="Arial"/>
          <w:color w:val="1A1718"/>
          <w:lang w:val="en-US"/>
        </w:rPr>
        <w:t xml:space="preserve">questions. Answer 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all </w:t>
      </w:r>
      <w:r w:rsidRPr="00500A89">
        <w:rPr>
          <w:rFonts w:ascii="Calibri" w:hAnsi="Calibri" w:cs="Arial"/>
          <w:color w:val="1A1718"/>
          <w:lang w:val="en-US"/>
        </w:rPr>
        <w:t>questions on the separate Multiple-choice Answer Sheet provided.</w:t>
      </w:r>
    </w:p>
    <w:p w14:paraId="4AD21039" w14:textId="1790C560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77C53A63" w14:textId="77777777" w:rsidR="00C875E9" w:rsidRPr="00500A89" w:rsidRDefault="00C875E9" w:rsidP="00C875E9">
      <w:pPr>
        <w:rPr>
          <w:rFonts w:cstheme="minorHAnsi"/>
        </w:rPr>
      </w:pPr>
    </w:p>
    <w:p w14:paraId="645DE671" w14:textId="77777777" w:rsidR="00C875E9" w:rsidRPr="00500A89" w:rsidRDefault="00C875E9" w:rsidP="00C875E9">
      <w:pPr>
        <w:rPr>
          <w:rFonts w:cstheme="minorHAnsi"/>
        </w:rPr>
      </w:pPr>
    </w:p>
    <w:p w14:paraId="015E6E4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In any ecosystem, bacteria and fungi are</w:t>
      </w:r>
    </w:p>
    <w:p w14:paraId="1EB91227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3CFA27C7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herbivores</w:t>
      </w:r>
    </w:p>
    <w:p w14:paraId="7780CE6C" w14:textId="77777777" w:rsidR="007B4113" w:rsidRPr="00500A89" w:rsidRDefault="007B4113" w:rsidP="007B4113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secondary consumers</w:t>
      </w:r>
    </w:p>
    <w:p w14:paraId="778EB213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decomposers</w:t>
      </w:r>
    </w:p>
    <w:p w14:paraId="38526F2D" w14:textId="68034A31" w:rsidR="00C875E9" w:rsidRPr="00500A89" w:rsidRDefault="007B4113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>
        <w:rPr>
          <w:rFonts w:cstheme="minorHAnsi"/>
        </w:rPr>
        <w:t>producers</w:t>
      </w:r>
    </w:p>
    <w:p w14:paraId="4D7FD6F5" w14:textId="77777777" w:rsidR="00C875E9" w:rsidRPr="00500A89" w:rsidRDefault="00C875E9" w:rsidP="00C875E9">
      <w:pPr>
        <w:rPr>
          <w:rFonts w:cstheme="minorHAnsi"/>
        </w:rPr>
      </w:pPr>
    </w:p>
    <w:p w14:paraId="3C664507" w14:textId="77777777" w:rsidR="00C875E9" w:rsidRPr="00500A89" w:rsidRDefault="00C875E9" w:rsidP="00C875E9">
      <w:pPr>
        <w:rPr>
          <w:rFonts w:cstheme="minorHAnsi"/>
        </w:rPr>
      </w:pPr>
    </w:p>
    <w:p w14:paraId="3A72F715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The energy from sunlight is converted into chemical energy</w:t>
      </w:r>
    </w:p>
    <w:p w14:paraId="5DC07B41" w14:textId="77777777" w:rsidR="00C875E9" w:rsidRPr="00500A89" w:rsidRDefault="00C875E9" w:rsidP="00C875E9">
      <w:pPr>
        <w:rPr>
          <w:rFonts w:cstheme="minorHAnsi"/>
        </w:rPr>
      </w:pPr>
    </w:p>
    <w:p w14:paraId="3C455FB4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nuclei</w:t>
      </w:r>
    </w:p>
    <w:p w14:paraId="4C75563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photosynthesis</w:t>
      </w:r>
      <w:r w:rsidRPr="00500A89">
        <w:rPr>
          <w:rFonts w:cstheme="minorHAnsi"/>
        </w:rPr>
        <w:tab/>
      </w:r>
    </w:p>
    <w:p w14:paraId="4C79E71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respiration</w:t>
      </w:r>
    </w:p>
    <w:p w14:paraId="7BA3D032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using the oxygen from carbon dioxide</w:t>
      </w:r>
    </w:p>
    <w:p w14:paraId="567702C0" w14:textId="77777777" w:rsidR="00C875E9" w:rsidRPr="00500A89" w:rsidRDefault="00C875E9" w:rsidP="00C875E9">
      <w:pPr>
        <w:rPr>
          <w:rFonts w:cstheme="minorHAnsi"/>
        </w:rPr>
      </w:pPr>
    </w:p>
    <w:p w14:paraId="79A5AA08" w14:textId="27F09FC9" w:rsidR="00C875E9" w:rsidRPr="00500A89" w:rsidRDefault="00C875E9" w:rsidP="00C875E9">
      <w:pPr>
        <w:rPr>
          <w:rFonts w:cstheme="minorHAnsi"/>
        </w:rPr>
      </w:pPr>
    </w:p>
    <w:p w14:paraId="6378FAE0" w14:textId="4FB90E85" w:rsidR="00C875E9" w:rsidRPr="00500A89" w:rsidRDefault="00C875E9" w:rsidP="00C875E9">
      <w:pPr>
        <w:rPr>
          <w:rFonts w:cstheme="minorHAnsi"/>
        </w:rPr>
      </w:pPr>
      <w:r w:rsidRPr="00500A89"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453DB954" wp14:editId="6BFB9338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3608070" cy="4373880"/>
            <wp:effectExtent l="0" t="0" r="0" b="7620"/>
            <wp:wrapTopAndBottom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" b="3355"/>
                    <a:stretch/>
                  </pic:blipFill>
                  <pic:spPr bwMode="auto">
                    <a:xfrm>
                      <a:off x="0" y="0"/>
                      <a:ext cx="360807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A89">
        <w:rPr>
          <w:rFonts w:cstheme="minorHAnsi"/>
          <w:b/>
        </w:rPr>
        <w:t>Refer to the dia</w:t>
      </w:r>
      <w:r>
        <w:rPr>
          <w:rFonts w:cstheme="minorHAnsi"/>
          <w:b/>
        </w:rPr>
        <w:t>gram below to answer questions 3, 4 and 5</w:t>
      </w:r>
      <w:r w:rsidRPr="00500A89">
        <w:rPr>
          <w:rFonts w:cstheme="minorHAnsi"/>
          <w:b/>
        </w:rPr>
        <w:t>:</w:t>
      </w:r>
    </w:p>
    <w:p w14:paraId="333D5AE3" w14:textId="77777777" w:rsidR="00C875E9" w:rsidRDefault="00C875E9" w:rsidP="00C875E9">
      <w:pPr>
        <w:rPr>
          <w:rFonts w:cstheme="minorHAnsi"/>
        </w:rPr>
      </w:pPr>
    </w:p>
    <w:p w14:paraId="552EA66E" w14:textId="77777777" w:rsidR="00C875E9" w:rsidRPr="00500A89" w:rsidRDefault="00C875E9" w:rsidP="00C875E9">
      <w:pPr>
        <w:rPr>
          <w:rFonts w:cstheme="minorHAnsi"/>
        </w:rPr>
      </w:pPr>
    </w:p>
    <w:p w14:paraId="53D48570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lastRenderedPageBreak/>
        <w:t>There are more organisms at the bottom of the food pyramid because</w:t>
      </w:r>
    </w:p>
    <w:p w14:paraId="1B1004C3" w14:textId="77777777" w:rsidR="00C875E9" w:rsidRPr="00500A89" w:rsidRDefault="00C875E9" w:rsidP="00C875E9">
      <w:pPr>
        <w:rPr>
          <w:rFonts w:cstheme="minorHAnsi"/>
        </w:rPr>
      </w:pPr>
    </w:p>
    <w:p w14:paraId="509375F8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</w:rPr>
        <w:t xml:space="preserve">a) </w:t>
      </w:r>
      <w:r w:rsidRPr="00500A89">
        <w:rPr>
          <w:noProof/>
        </w:rPr>
        <w:t xml:space="preserve"> </w:t>
      </w:r>
      <w:r w:rsidRPr="00500A89">
        <w:rPr>
          <w:rFonts w:cstheme="minorHAnsi"/>
          <w:noProof/>
        </w:rPr>
        <w:t>top consumers eat more than secondary consumers</w:t>
      </w:r>
    </w:p>
    <w:p w14:paraId="44218FB9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b) primary consumers reproduce more quickly than secondary consumers</w:t>
      </w:r>
    </w:p>
    <w:p w14:paraId="569383DF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c) the amount of energy available to support organisms further up the pyramid decreases</w:t>
      </w:r>
    </w:p>
    <w:p w14:paraId="7436EFC7" w14:textId="77777777" w:rsidR="00C875E9" w:rsidRPr="00500A89" w:rsidRDefault="00C875E9" w:rsidP="00C875E9">
      <w:pPr>
        <w:ind w:left="2268" w:hanging="1276"/>
        <w:rPr>
          <w:rFonts w:cstheme="minorHAnsi"/>
        </w:rPr>
      </w:pPr>
      <w:r w:rsidRPr="00500A89">
        <w:rPr>
          <w:rFonts w:cstheme="minorHAnsi"/>
          <w:noProof/>
        </w:rPr>
        <w:t>d) secondary consumers eat more than primary consumers</w:t>
      </w:r>
    </w:p>
    <w:p w14:paraId="7A99A977" w14:textId="77777777" w:rsidR="00C875E9" w:rsidRPr="00500A89" w:rsidRDefault="00C875E9" w:rsidP="00C875E9">
      <w:pPr>
        <w:rPr>
          <w:rFonts w:cstheme="minorHAnsi"/>
          <w:b/>
        </w:rPr>
      </w:pPr>
    </w:p>
    <w:p w14:paraId="740723F4" w14:textId="77777777" w:rsidR="00C875E9" w:rsidRPr="00500A89" w:rsidRDefault="00C875E9" w:rsidP="00C875E9">
      <w:pPr>
        <w:rPr>
          <w:rFonts w:cstheme="minorHAnsi"/>
          <w:b/>
        </w:rPr>
      </w:pPr>
    </w:p>
    <w:p w14:paraId="50FB2CDE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A possible food chain from the pyramid would be:</w:t>
      </w:r>
    </w:p>
    <w:p w14:paraId="4EF529C6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2E5064B3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grasshopper → eagle → frog → fungus</w:t>
      </w:r>
    </w:p>
    <w:p w14:paraId="5D3403B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grasshopper → eagle</w:t>
      </w:r>
    </w:p>
    <w:p w14:paraId="2F7F5168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fungus → grasshopper</w:t>
      </w:r>
    </w:p>
    <w:p w14:paraId="4262D90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eagle → frog → grasshopper → grass</w:t>
      </w:r>
    </w:p>
    <w:p w14:paraId="652C97A4" w14:textId="77777777" w:rsidR="00C875E9" w:rsidRPr="00500A89" w:rsidRDefault="00C875E9" w:rsidP="00C875E9">
      <w:pPr>
        <w:rPr>
          <w:rFonts w:cstheme="minorHAnsi"/>
        </w:rPr>
      </w:pPr>
    </w:p>
    <w:p w14:paraId="7AC24DF5" w14:textId="77777777" w:rsidR="00C875E9" w:rsidRPr="00500A89" w:rsidRDefault="00C875E9" w:rsidP="00C875E9">
      <w:pPr>
        <w:rPr>
          <w:rFonts w:cstheme="minorHAnsi"/>
        </w:rPr>
      </w:pPr>
    </w:p>
    <w:p w14:paraId="0B35B8FA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 xml:space="preserve">Which of the following statements is </w:t>
      </w:r>
      <w:r w:rsidRPr="007B4113">
        <w:rPr>
          <w:rFonts w:cstheme="minorHAnsi"/>
          <w:b/>
        </w:rPr>
        <w:t>incorrect</w:t>
      </w:r>
      <w:r w:rsidRPr="00500A89">
        <w:rPr>
          <w:rFonts w:cstheme="minorHAnsi"/>
        </w:rPr>
        <w:t>?</w:t>
      </w:r>
    </w:p>
    <w:p w14:paraId="270603CC" w14:textId="77777777" w:rsidR="00C875E9" w:rsidRPr="00500A89" w:rsidRDefault="00C875E9" w:rsidP="00C875E9">
      <w:pPr>
        <w:pStyle w:val="ListParagraph"/>
        <w:ind w:left="1276" w:hanging="992"/>
        <w:rPr>
          <w:rFonts w:cstheme="minorHAnsi"/>
        </w:rPr>
      </w:pPr>
    </w:p>
    <w:p w14:paraId="4E455193" w14:textId="77777777" w:rsidR="007B4113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a) </w:t>
      </w:r>
      <w:r w:rsidR="007B4113" w:rsidRPr="00500A89">
        <w:rPr>
          <w:rFonts w:cstheme="minorHAnsi"/>
        </w:rPr>
        <w:t xml:space="preserve">Nutrients and energy flow through the pyramid </w:t>
      </w:r>
    </w:p>
    <w:p w14:paraId="3972BC5C" w14:textId="5457440D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b) All of the organisms respire</w:t>
      </w:r>
    </w:p>
    <w:p w14:paraId="01B0EB25" w14:textId="62EADCF3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c) </w:t>
      </w:r>
      <w:r w:rsidR="007B4113">
        <w:rPr>
          <w:rFonts w:cstheme="minorHAnsi"/>
        </w:rPr>
        <w:t>There are several possible food chains in this food web</w:t>
      </w:r>
    </w:p>
    <w:p w14:paraId="7B39961F" w14:textId="77777777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d) The source of energy in this system is the Sun</w:t>
      </w:r>
    </w:p>
    <w:p w14:paraId="6B411F7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3C621BD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Consider the following four statements about photosynthesis:</w:t>
      </w:r>
    </w:p>
    <w:p w14:paraId="1AD2AC5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1F2A9060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carbon dioxide and water.</w:t>
      </w:r>
    </w:p>
    <w:p w14:paraId="3EF175A3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glucose and oxygen.</w:t>
      </w:r>
    </w:p>
    <w:p w14:paraId="503AC1FC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carbon dioxide and water.</w:t>
      </w:r>
    </w:p>
    <w:p w14:paraId="7930BD3B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glucose and oxygen.</w:t>
      </w:r>
    </w:p>
    <w:p w14:paraId="5DD874B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5402B373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  <w:r w:rsidRPr="00500A89">
        <w:rPr>
          <w:rFonts w:cstheme="minorHAnsi"/>
        </w:rPr>
        <w:t>Which of these statements are correct?</w:t>
      </w:r>
    </w:p>
    <w:p w14:paraId="06AB1F3E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6DDA468B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69D1251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178931C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III</w:t>
      </w:r>
    </w:p>
    <w:p w14:paraId="0547AF9C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2A28A101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6F7E9AC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2102017D" w14:textId="77777777" w:rsidR="00C875E9" w:rsidRDefault="00C875E9">
      <w:pPr>
        <w:rPr>
          <w:rFonts w:ascii="Calibri" w:hAnsi="Calibri"/>
          <w:b/>
          <w:sz w:val="32"/>
          <w:szCs w:val="32"/>
        </w:rPr>
      </w:pPr>
    </w:p>
    <w:p w14:paraId="44A6EF46" w14:textId="2AC79FFC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 w:cs="Arial"/>
          <w:b/>
          <w:sz w:val="32"/>
        </w:rPr>
        <w:t>END OF MULTIPLE CHOICE SECTION</w:t>
      </w:r>
    </w:p>
    <w:p w14:paraId="7089F0B7" w14:textId="77777777" w:rsidR="00C875E9" w:rsidRPr="00500A89" w:rsidRDefault="00C875E9" w:rsidP="00C875E9">
      <w:pPr>
        <w:jc w:val="center"/>
        <w:rPr>
          <w:rFonts w:ascii="Calibri" w:hAnsi="Calibri"/>
        </w:rPr>
      </w:pPr>
      <w:r>
        <w:rPr>
          <w:lang w:val="en-AU"/>
        </w:rPr>
        <w:br w:type="page"/>
      </w:r>
      <w:r w:rsidRPr="00500A89">
        <w:rPr>
          <w:rFonts w:ascii="Calibri" w:hAnsi="Calibri"/>
          <w:noProof/>
          <w:lang w:val="en-AU" w:eastAsia="en-AU"/>
        </w:rPr>
        <w:lastRenderedPageBreak/>
        <w:drawing>
          <wp:inline distT="0" distB="0" distL="0" distR="0" wp14:anchorId="1051352E" wp14:editId="1671DC90">
            <wp:extent cx="1200150" cy="1600200"/>
            <wp:effectExtent l="0" t="0" r="0" b="0"/>
            <wp:docPr id="4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99AF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</w:p>
    <w:p w14:paraId="3AE8BC7F" w14:textId="40BF2BD3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 xml:space="preserve">SEMESTER </w:t>
      </w:r>
      <w:r w:rsidR="00EA664F">
        <w:rPr>
          <w:rFonts w:ascii="Calibri" w:hAnsi="Calibri"/>
          <w:b/>
          <w:sz w:val="32"/>
          <w:szCs w:val="32"/>
        </w:rPr>
        <w:t xml:space="preserve">ONE </w:t>
      </w:r>
      <w:bookmarkStart w:id="0" w:name="_GoBack"/>
      <w:bookmarkEnd w:id="0"/>
      <w:r w:rsidRPr="00500A89">
        <w:rPr>
          <w:rFonts w:ascii="Calibri" w:hAnsi="Calibri"/>
          <w:b/>
          <w:sz w:val="32"/>
          <w:szCs w:val="32"/>
        </w:rPr>
        <w:t>201</w:t>
      </w:r>
      <w:r w:rsidR="00EA664F">
        <w:rPr>
          <w:rFonts w:ascii="Calibri" w:hAnsi="Calibri"/>
          <w:b/>
          <w:sz w:val="32"/>
          <w:szCs w:val="32"/>
        </w:rPr>
        <w:t>8</w:t>
      </w:r>
    </w:p>
    <w:p w14:paraId="0D941999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Ecosystems Test:</w:t>
      </w:r>
    </w:p>
    <w:p w14:paraId="05A6C4AC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ANSWER BOOKLET</w:t>
      </w:r>
    </w:p>
    <w:p w14:paraId="69D3B5E6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  <w:r w:rsidRPr="00500A89">
        <w:rPr>
          <w:rFonts w:ascii="Calibri" w:hAnsi="Calibri"/>
        </w:rPr>
        <w:t xml:space="preserve">      </w:t>
      </w:r>
    </w:p>
    <w:p w14:paraId="79F63A54" w14:textId="77777777" w:rsidR="00C875E9" w:rsidRPr="00500A89" w:rsidRDefault="00C875E9" w:rsidP="00C875E9">
      <w:pPr>
        <w:spacing w:line="360" w:lineRule="auto"/>
        <w:rPr>
          <w:rFonts w:ascii="Calibri" w:hAnsi="Calibri"/>
          <w:b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 xml:space="preserve">NAME:  </w:t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</w:p>
    <w:p w14:paraId="7628996E" w14:textId="77777777" w:rsidR="00C875E9" w:rsidRPr="00500A89" w:rsidRDefault="00C875E9" w:rsidP="00C875E9">
      <w:pPr>
        <w:spacing w:line="360" w:lineRule="auto"/>
        <w:rPr>
          <w:rFonts w:ascii="Calibri" w:hAnsi="Calibri"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>FORM: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</w:rPr>
        <w:t xml:space="preserve">          </w:t>
      </w:r>
      <w:r w:rsidRPr="00500A89">
        <w:rPr>
          <w:rFonts w:ascii="Calibri" w:hAnsi="Calibri"/>
        </w:rPr>
        <w:tab/>
      </w:r>
      <w:r w:rsidRPr="00500A89">
        <w:rPr>
          <w:rFonts w:ascii="Calibri" w:hAnsi="Calibri"/>
          <w:b/>
        </w:rPr>
        <w:t>DATE: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</w:p>
    <w:p w14:paraId="0E9306FA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</w:p>
    <w:p w14:paraId="18BD0B2A" w14:textId="7B7CBFC0" w:rsidR="00BD2F08" w:rsidRPr="00500A89" w:rsidRDefault="00C875E9" w:rsidP="00BD2F08">
      <w:pPr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sz w:val="28"/>
          <w:szCs w:val="28"/>
        </w:rPr>
        <w:tab/>
        <w:t xml:space="preserve">  </w:t>
      </w:r>
      <w:r w:rsidR="00BD2F08" w:rsidRPr="00500A89">
        <w:rPr>
          <w:rFonts w:ascii="Calibri" w:hAnsi="Calibri"/>
          <w:sz w:val="28"/>
          <w:szCs w:val="28"/>
        </w:rPr>
        <w:t>Multiple Choice</w:t>
      </w:r>
      <w:r w:rsidR="00BD2F08" w:rsidRPr="00500A89">
        <w:rPr>
          <w:rFonts w:ascii="Calibri" w:hAnsi="Calibri"/>
          <w:sz w:val="28"/>
          <w:szCs w:val="28"/>
        </w:rPr>
        <w:tab/>
        <w:t xml:space="preserve">   Short Answer</w:t>
      </w:r>
      <w:r w:rsidR="00BD2F08" w:rsidRPr="00500A89">
        <w:rPr>
          <w:rFonts w:ascii="Calibri" w:hAnsi="Calibri"/>
          <w:sz w:val="28"/>
          <w:szCs w:val="28"/>
        </w:rPr>
        <w:tab/>
        <w:t xml:space="preserve"> Extended Answer </w:t>
      </w:r>
      <w:r w:rsidR="00BD2F08" w:rsidRPr="00500A89">
        <w:rPr>
          <w:rFonts w:ascii="Calibri" w:hAnsi="Calibri"/>
          <w:sz w:val="28"/>
          <w:szCs w:val="28"/>
        </w:rPr>
        <w:tab/>
      </w:r>
      <w:r w:rsidR="00BD2F08" w:rsidRPr="00500A89">
        <w:rPr>
          <w:rFonts w:ascii="Calibri" w:hAnsi="Calibri"/>
          <w:sz w:val="28"/>
          <w:szCs w:val="28"/>
        </w:rPr>
        <w:tab/>
        <w:t xml:space="preserve">      Total</w:t>
      </w:r>
    </w:p>
    <w:p w14:paraId="276201DB" w14:textId="77777777" w:rsidR="00BD2F08" w:rsidRPr="00500A89" w:rsidRDefault="00BD2F08" w:rsidP="00BD2F08">
      <w:pPr>
        <w:jc w:val="center"/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AB4B6C" wp14:editId="56795E7A">
                <wp:simplePos x="0" y="0"/>
                <wp:positionH relativeFrom="column">
                  <wp:posOffset>4998085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F66A0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C40C3D8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6BA60664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5B500AC2" w14:textId="2D8B5410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/4</w:t>
                            </w:r>
                            <w:r w:rsidR="009B2DD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93.55pt;margin-top:8.85pt;width:1in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">
                <v:textbox>
                  <w:txbxContent>
                    <w:p w14:paraId="05EF66A0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C40C3D8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6BA60664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5B500AC2" w14:textId="2D8B5410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/4</w:t>
                      </w:r>
                      <w:r w:rsidR="009B2DD7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A4BE9" wp14:editId="36AED81A">
                <wp:simplePos x="0" y="0"/>
                <wp:positionH relativeFrom="column">
                  <wp:posOffset>3387090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ABF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7607D7E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25F1E42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4BCB5B8D" w14:textId="77777777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092A4BE9" id="_x0000_s1027" type="#_x0000_t202" style="position:absolute;left:0;text-align:left;margin-left:266.7pt;margin-top:8.85pt;width:1in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">
                <v:textbox>
                  <w:txbxContent>
                    <w:p w14:paraId="28B9ABF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7607D7E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25F1E42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4BCB5B8D" w14:textId="77777777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A52899" wp14:editId="1713568B">
                <wp:simplePos x="0" y="0"/>
                <wp:positionH relativeFrom="column">
                  <wp:posOffset>1923324</wp:posOffset>
                </wp:positionH>
                <wp:positionV relativeFrom="paragraph">
                  <wp:posOffset>106680</wp:posOffset>
                </wp:positionV>
                <wp:extent cx="914400" cy="914400"/>
                <wp:effectExtent l="0" t="0" r="19050" b="1905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1BD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E2C1AD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D0E4B8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8742DF8" w14:textId="629CD66D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 w:rsidR="009B2DD7" w:rsidRPr="009B2DD7">
                              <w:rPr>
                                <w:b/>
                                <w:sz w:val="28"/>
                                <w:szCs w:val="28"/>
                              </w:rPr>
                              <w:t>25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151.45pt;margin-top:8.4pt;width:1in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">
                <v:textbox>
                  <w:txbxContent>
                    <w:p w14:paraId="53841BD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E2C1AD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D0E4B8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8742DF8" w14:textId="629CD66D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 w:rsidR="009B2DD7" w:rsidRPr="009B2DD7">
                        <w:rPr>
                          <w:b/>
                          <w:sz w:val="28"/>
                          <w:szCs w:val="28"/>
                        </w:rPr>
                        <w:t>25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BC7C5" wp14:editId="7F5BB006">
                <wp:simplePos x="0" y="0"/>
                <wp:positionH relativeFrom="column">
                  <wp:posOffset>600075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4583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1388F6A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86AE86B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863077F" w14:textId="3B2F2EC9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5BEBC7C5" id="Text Box 2" o:spid="_x0000_s1029" type="#_x0000_t202" style="position:absolute;left:0;text-align:left;margin-left:47.25pt;margin-top:8.6pt;width:1in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">
                <v:textbox>
                  <w:txbxContent>
                    <w:p w14:paraId="5C14583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1388F6A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86AE86B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0863077F" w14:textId="3B2F2EC9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/6</w:t>
                      </w:r>
                    </w:p>
                  </w:txbxContent>
                </v:textbox>
              </v:shape>
            </w:pict>
          </mc:Fallback>
        </mc:AlternateContent>
      </w:r>
    </w:p>
    <w:p w14:paraId="75EDFFDA" w14:textId="77777777" w:rsidR="00BD2F08" w:rsidRPr="00500A89" w:rsidRDefault="00BD2F08" w:rsidP="00BD2F08">
      <w:pPr>
        <w:jc w:val="center"/>
        <w:rPr>
          <w:rFonts w:ascii="Calibri" w:hAnsi="Calibri"/>
        </w:rPr>
      </w:pPr>
    </w:p>
    <w:p w14:paraId="467D5178" w14:textId="77777777" w:rsidR="00BD2F08" w:rsidRPr="00500A89" w:rsidRDefault="00BD2F08" w:rsidP="00BD2F08">
      <w:pPr>
        <w:rPr>
          <w:rFonts w:ascii="Calibri" w:hAnsi="Calibri"/>
        </w:rPr>
      </w:pPr>
    </w:p>
    <w:p w14:paraId="40F6FCFB" w14:textId="07027FD9" w:rsidR="00C875E9" w:rsidRPr="00500A89" w:rsidRDefault="00C875E9" w:rsidP="00BD2F08">
      <w:pPr>
        <w:rPr>
          <w:rFonts w:ascii="Calibri" w:hAnsi="Calibri"/>
        </w:rPr>
      </w:pPr>
    </w:p>
    <w:p w14:paraId="5E54033F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p w14:paraId="580D6E76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16539842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2004EB54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  <w:b/>
        </w:rPr>
        <w:t xml:space="preserve">SECTION ONE: </w:t>
      </w:r>
      <w:r w:rsidRPr="00500A89">
        <w:rPr>
          <w:rFonts w:ascii="Calibri" w:hAnsi="Calibri"/>
        </w:rPr>
        <w:t>Multiple choice answers</w:t>
      </w:r>
    </w:p>
    <w:p w14:paraId="77C4B6B3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</w:rPr>
        <w:t>Cross (X) through the correct answer.</w:t>
      </w:r>
    </w:p>
    <w:p w14:paraId="50A1F247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C875E9" w:rsidRPr="00500A89" w14:paraId="7AD34C13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FD8745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DF52D8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E0D6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99114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DC21CA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7F600B11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71A615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A1480B2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F9A1AC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603517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59FD8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446D1D1C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295820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A98A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6F28A47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53966E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2E9740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107285B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902911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285EC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6CE40E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9D321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6986BF6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60C2A170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480DD6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EB99D8B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DDA60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F372DC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470A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081867D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5B83FA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86F78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7646BF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28EB8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83E4635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012C9A35" w14:textId="3DD37C01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65749029" w14:textId="42334520" w:rsidR="00C875E9" w:rsidRPr="00500A89" w:rsidRDefault="00C875E9" w:rsidP="00C875E9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lastRenderedPageBreak/>
        <w:t>SECTION TWO: Short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>(2</w:t>
      </w:r>
      <w:r w:rsidR="009B2DD7">
        <w:rPr>
          <w:rFonts w:ascii="Calibri" w:hAnsi="Calibri" w:cs="Calibri"/>
          <w:b/>
        </w:rPr>
        <w:t>5</w:t>
      </w:r>
      <w:r w:rsidRPr="00500A89">
        <w:rPr>
          <w:rFonts w:ascii="Calibri" w:hAnsi="Calibri" w:cs="Calibri"/>
          <w:b/>
        </w:rPr>
        <w:t xml:space="preserve"> marks)</w:t>
      </w:r>
    </w:p>
    <w:p w14:paraId="43CB5879" w14:textId="77777777" w:rsidR="00C875E9" w:rsidRPr="00500A89" w:rsidRDefault="00C875E9" w:rsidP="00C875E9">
      <w:pPr>
        <w:rPr>
          <w:rFonts w:ascii="Calibri" w:hAnsi="Calibri" w:cs="Arial"/>
        </w:rPr>
      </w:pPr>
    </w:p>
    <w:p w14:paraId="6B0E0327" w14:textId="77777777" w:rsidR="00C875E9" w:rsidRPr="00500A89" w:rsidRDefault="00C875E9" w:rsidP="00C875E9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questions in the spaces provided.</w:t>
      </w:r>
    </w:p>
    <w:p w14:paraId="548B472C" w14:textId="77777777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139BF046" w14:textId="605D5FB4" w:rsidR="00C875E9" w:rsidRPr="00500A89" w:rsidRDefault="00C875E9" w:rsidP="00C875E9">
      <w:pPr>
        <w:rPr>
          <w:rFonts w:ascii="Calibri" w:hAnsi="Calibri" w:cs="Arial"/>
          <w:u w:val="single"/>
        </w:rPr>
      </w:pPr>
    </w:p>
    <w:p w14:paraId="7548FDD1" w14:textId="77777777" w:rsidR="00C875E9" w:rsidRDefault="00C875E9">
      <w:pPr>
        <w:rPr>
          <w:lang w:val="en-AU"/>
        </w:rPr>
      </w:pPr>
    </w:p>
    <w:p w14:paraId="69A1908D" w14:textId="77777777" w:rsidR="00C875E9" w:rsidRDefault="00C875E9">
      <w:pPr>
        <w:rPr>
          <w:lang w:val="en-AU"/>
        </w:rPr>
      </w:pPr>
    </w:p>
    <w:p w14:paraId="19043F2B" w14:textId="3DD3CB57" w:rsidR="004140EB" w:rsidRDefault="006B2203" w:rsidP="00C875E9">
      <w:pPr>
        <w:pStyle w:val="ListParagraph"/>
        <w:numPr>
          <w:ilvl w:val="0"/>
          <w:numId w:val="2"/>
        </w:numPr>
        <w:ind w:left="284" w:hanging="284"/>
        <w:rPr>
          <w:lang w:val="en-AU"/>
        </w:rPr>
      </w:pPr>
      <w:r>
        <w:rPr>
          <w:lang w:val="en-AU"/>
        </w:rPr>
        <w:t>Read the following scenario and answer the following questions</w:t>
      </w:r>
    </w:p>
    <w:p w14:paraId="52F81AAE" w14:textId="1B902F86" w:rsidR="00436243" w:rsidRDefault="006B2203" w:rsidP="00C875E9">
      <w:pPr>
        <w:ind w:left="720"/>
        <w:rPr>
          <w:lang w:val="en-AU"/>
        </w:rPr>
      </w:pPr>
      <w:r w:rsidRPr="00436243">
        <w:rPr>
          <w:lang w:val="en-AU"/>
        </w:rPr>
        <w:t>Desmond the dolphin inhabits the ocean ecosystem in the co</w:t>
      </w:r>
      <w:r w:rsidR="00A0161C">
        <w:rPr>
          <w:lang w:val="en-AU"/>
        </w:rPr>
        <w:t>ol waters surrounding Point Per</w:t>
      </w:r>
      <w:r w:rsidRPr="00436243">
        <w:rPr>
          <w:lang w:val="en-AU"/>
        </w:rPr>
        <w:t>on. Desmond is a bottlenose dolphin and he actively seeks out his diet of fish</w:t>
      </w:r>
      <w:r w:rsidR="00D02BAF">
        <w:rPr>
          <w:lang w:val="en-AU"/>
        </w:rPr>
        <w:t>,</w:t>
      </w:r>
      <w:r w:rsidRPr="00436243">
        <w:rPr>
          <w:lang w:val="en-AU"/>
        </w:rPr>
        <w:t xml:space="preserve"> </w:t>
      </w:r>
      <w:r w:rsidR="00D02BAF">
        <w:rPr>
          <w:lang w:val="en-AU"/>
        </w:rPr>
        <w:t xml:space="preserve">such </w:t>
      </w:r>
      <w:r w:rsidR="00D70EC4">
        <w:rPr>
          <w:lang w:val="en-AU"/>
        </w:rPr>
        <w:t>as catfish</w:t>
      </w:r>
      <w:r w:rsidR="00D02BAF">
        <w:rPr>
          <w:lang w:val="en-AU"/>
        </w:rPr>
        <w:t xml:space="preserve"> </w:t>
      </w:r>
      <w:r w:rsidRPr="00436243">
        <w:rPr>
          <w:lang w:val="en-AU"/>
        </w:rPr>
        <w:t xml:space="preserve">and squid. </w:t>
      </w:r>
      <w:r w:rsidRPr="00436243">
        <w:rPr>
          <w:lang w:val="en-AU"/>
        </w:rPr>
        <w:br/>
      </w:r>
    </w:p>
    <w:p w14:paraId="132458AF" w14:textId="7CA752C9" w:rsidR="00436243" w:rsidRDefault="00436243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In the table below, list </w:t>
      </w:r>
      <w:r w:rsidR="00C875E9">
        <w:rPr>
          <w:lang w:val="en-AU"/>
        </w:rPr>
        <w:t>some of the</w:t>
      </w:r>
      <w:r>
        <w:rPr>
          <w:lang w:val="en-AU"/>
        </w:rPr>
        <w:t xml:space="preserve"> biotic and abiotic factors </w:t>
      </w:r>
      <w:r w:rsidR="00C875E9">
        <w:rPr>
          <w:lang w:val="en-AU"/>
        </w:rPr>
        <w:t xml:space="preserve">that can affect </w:t>
      </w:r>
      <w:r>
        <w:rPr>
          <w:lang w:val="en-AU"/>
        </w:rPr>
        <w:t xml:space="preserve">Desmond’s </w:t>
      </w:r>
      <w:r w:rsidR="00A0161C">
        <w:rPr>
          <w:lang w:val="en-AU"/>
        </w:rPr>
        <w:t xml:space="preserve">marine </w:t>
      </w:r>
      <w:r>
        <w:rPr>
          <w:lang w:val="en-AU"/>
        </w:rPr>
        <w:t>ecosystem</w:t>
      </w:r>
    </w:p>
    <w:p w14:paraId="746AF262" w14:textId="433D0BC5" w:rsidR="00D02BAF" w:rsidRPr="00C875E9" w:rsidRDefault="00B63BC2" w:rsidP="00B63BC2">
      <w:pPr>
        <w:ind w:left="9360"/>
        <w:rPr>
          <w:b/>
          <w:lang w:val="en-AU"/>
        </w:rPr>
      </w:pPr>
      <w:r>
        <w:rPr>
          <w:b/>
          <w:lang w:val="en-AU"/>
        </w:rPr>
        <w:t xml:space="preserve">  </w:t>
      </w:r>
      <w:r w:rsidR="00D02BAF" w:rsidRPr="00C875E9">
        <w:rPr>
          <w:b/>
          <w:lang w:val="en-AU"/>
        </w:rPr>
        <w:t>(6</w:t>
      </w:r>
      <w:r w:rsidR="00F8218E" w:rsidRPr="00C875E9">
        <w:rPr>
          <w:b/>
          <w:lang w:val="en-AU"/>
        </w:rPr>
        <w:t xml:space="preserve"> </w:t>
      </w:r>
      <w:r w:rsidR="00D02BAF" w:rsidRPr="00C875E9">
        <w:rPr>
          <w:b/>
          <w:lang w:val="en-AU"/>
        </w:rPr>
        <w:t xml:space="preserve">marks)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436243" w14:paraId="4FFCA0F2" w14:textId="77777777" w:rsidTr="00436243">
        <w:tc>
          <w:tcPr>
            <w:tcW w:w="4505" w:type="dxa"/>
          </w:tcPr>
          <w:p w14:paraId="45E19E6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Abiotic</w:t>
            </w:r>
          </w:p>
        </w:tc>
        <w:tc>
          <w:tcPr>
            <w:tcW w:w="4505" w:type="dxa"/>
          </w:tcPr>
          <w:p w14:paraId="7B859D9E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Biotic</w:t>
            </w:r>
          </w:p>
        </w:tc>
      </w:tr>
      <w:tr w:rsidR="00436243" w14:paraId="311965CB" w14:textId="77777777" w:rsidTr="00436243">
        <w:tc>
          <w:tcPr>
            <w:tcW w:w="4505" w:type="dxa"/>
          </w:tcPr>
          <w:p w14:paraId="4BFA1165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  <w:p w14:paraId="537A349E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29B74925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777DD32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</w:tr>
      <w:tr w:rsidR="00436243" w14:paraId="72860059" w14:textId="77777777" w:rsidTr="00436243">
        <w:tc>
          <w:tcPr>
            <w:tcW w:w="4505" w:type="dxa"/>
          </w:tcPr>
          <w:p w14:paraId="124184F1" w14:textId="7695C878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  <w:r w:rsidR="00C875E9">
              <w:rPr>
                <w:lang w:val="en-AU"/>
              </w:rPr>
              <w:br/>
            </w:r>
          </w:p>
          <w:p w14:paraId="3662D744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08E9203A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</w:tr>
      <w:tr w:rsidR="00436243" w14:paraId="5D10E6B8" w14:textId="77777777" w:rsidTr="00436243">
        <w:tc>
          <w:tcPr>
            <w:tcW w:w="4505" w:type="dxa"/>
          </w:tcPr>
          <w:p w14:paraId="6B38A943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  <w:p w14:paraId="77C27156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19C847C7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33765112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</w:tc>
      </w:tr>
    </w:tbl>
    <w:p w14:paraId="6C70101C" w14:textId="77777777" w:rsidR="00436243" w:rsidRDefault="00436243" w:rsidP="00436243">
      <w:pPr>
        <w:pStyle w:val="ListParagraph"/>
        <w:rPr>
          <w:lang w:val="en-AU"/>
        </w:rPr>
      </w:pPr>
    </w:p>
    <w:p w14:paraId="2226F843" w14:textId="77777777" w:rsidR="00436243" w:rsidRDefault="00436243" w:rsidP="00436243">
      <w:pPr>
        <w:rPr>
          <w:lang w:val="en-AU"/>
        </w:rPr>
      </w:pPr>
    </w:p>
    <w:p w14:paraId="4C0EE001" w14:textId="77777777" w:rsidR="00436243" w:rsidRPr="00436243" w:rsidRDefault="00436243" w:rsidP="00436243">
      <w:pPr>
        <w:rPr>
          <w:lang w:val="en-AU"/>
        </w:rPr>
      </w:pPr>
    </w:p>
    <w:p w14:paraId="32ACFC1A" w14:textId="3261C6F3" w:rsidR="00D02BAF" w:rsidRPr="00C875E9" w:rsidRDefault="00436243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State and describe the relationship between Desmond </w:t>
      </w:r>
      <w:r w:rsidR="00B63BC2">
        <w:rPr>
          <w:lang w:val="en-AU"/>
        </w:rPr>
        <w:t xml:space="preserve">the dolphin </w:t>
      </w:r>
      <w:r>
        <w:rPr>
          <w:lang w:val="en-AU"/>
        </w:rPr>
        <w:t xml:space="preserve">and </w:t>
      </w:r>
      <w:r w:rsidR="00B63BC2">
        <w:rPr>
          <w:lang w:val="en-AU"/>
        </w:rPr>
        <w:t>a tape worm</w:t>
      </w:r>
      <w:r w:rsidR="008C4B69">
        <w:rPr>
          <w:lang w:val="en-AU"/>
        </w:rPr>
        <w:t>.</w:t>
      </w:r>
      <w:r w:rsidR="00B63BC2">
        <w:rPr>
          <w:lang w:val="en-AU"/>
        </w:rPr>
        <w:tab/>
      </w:r>
      <w:r w:rsidR="00B63BC2">
        <w:rPr>
          <w:b/>
          <w:lang w:val="en-AU"/>
        </w:rPr>
        <w:t>(5</w:t>
      </w:r>
      <w:r w:rsidR="00D02BAF" w:rsidRPr="00C875E9">
        <w:rPr>
          <w:b/>
          <w:lang w:val="en-AU"/>
        </w:rPr>
        <w:t xml:space="preserve"> marks)</w:t>
      </w:r>
    </w:p>
    <w:p w14:paraId="31504C56" w14:textId="77777777" w:rsidR="00D02BAF" w:rsidRDefault="00D02BAF" w:rsidP="00D02BAF">
      <w:pPr>
        <w:rPr>
          <w:lang w:val="en-AU"/>
        </w:rPr>
      </w:pPr>
    </w:p>
    <w:p w14:paraId="4C31DE88" w14:textId="5C0A2CA4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63BC2">
        <w:rPr>
          <w:lang w:val="en-AU"/>
        </w:rPr>
        <w:t>__________________________________________________________________________________________________________________________________________________________________</w:t>
      </w:r>
    </w:p>
    <w:p w14:paraId="708D3F61" w14:textId="77777777" w:rsidR="00D02BAF" w:rsidRDefault="00D02BAF" w:rsidP="00D02BAF">
      <w:pPr>
        <w:rPr>
          <w:lang w:val="en-AU"/>
        </w:rPr>
      </w:pPr>
    </w:p>
    <w:p w14:paraId="739ACB67" w14:textId="77777777" w:rsidR="00D02BAF" w:rsidRDefault="00D02BAF" w:rsidP="00D02BAF">
      <w:pPr>
        <w:rPr>
          <w:lang w:val="en-AU"/>
        </w:rPr>
      </w:pPr>
    </w:p>
    <w:p w14:paraId="35FB965C" w14:textId="0FC42516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72CF726A" w14:textId="77777777" w:rsidR="00C875E9" w:rsidRDefault="00C875E9" w:rsidP="00D02BAF">
      <w:pPr>
        <w:rPr>
          <w:lang w:val="en-AU"/>
        </w:rPr>
      </w:pPr>
    </w:p>
    <w:p w14:paraId="147A360B" w14:textId="77777777" w:rsidR="00D02BAF" w:rsidRDefault="00D02BAF" w:rsidP="00C875E9">
      <w:pPr>
        <w:ind w:left="851"/>
        <w:rPr>
          <w:lang w:val="en-AU"/>
        </w:rPr>
      </w:pPr>
      <w:r>
        <w:rPr>
          <w:lang w:val="en-AU"/>
        </w:rPr>
        <w:t>Desmond also survives on crustaceans. Desmond has a strong tail that allows him to swim away from his predators such as sharks and killer whales.</w:t>
      </w:r>
    </w:p>
    <w:p w14:paraId="2F77EEC8" w14:textId="44C211E8" w:rsidR="00D02BAF" w:rsidRDefault="008C4B69" w:rsidP="00C875E9">
      <w:pPr>
        <w:ind w:left="851"/>
        <w:rPr>
          <w:lang w:val="en-AU"/>
        </w:rPr>
      </w:pPr>
      <w:r>
        <w:rPr>
          <w:lang w:val="en-AU"/>
        </w:rPr>
        <w:t>The seafloor of Point Per</w:t>
      </w:r>
      <w:r w:rsidR="00D02BAF">
        <w:rPr>
          <w:lang w:val="en-AU"/>
        </w:rPr>
        <w:t>on is covered with sea grass that the catfish</w:t>
      </w:r>
      <w:r w:rsidR="00D70EC4">
        <w:rPr>
          <w:lang w:val="en-AU"/>
        </w:rPr>
        <w:t xml:space="preserve"> eat</w:t>
      </w:r>
      <w:r w:rsidR="00D02BAF">
        <w:rPr>
          <w:lang w:val="en-AU"/>
        </w:rPr>
        <w:t>. The sea grass is able to grow because of the large amou</w:t>
      </w:r>
      <w:r w:rsidR="00D70EC4">
        <w:rPr>
          <w:lang w:val="en-AU"/>
        </w:rPr>
        <w:t>nt of sunlight reaching the sea floor. B</w:t>
      </w:r>
      <w:r w:rsidR="00D02BAF">
        <w:rPr>
          <w:lang w:val="en-AU"/>
        </w:rPr>
        <w:t>acteria and other microorganisms</w:t>
      </w:r>
      <w:r w:rsidR="00D70EC4">
        <w:rPr>
          <w:lang w:val="en-AU"/>
        </w:rPr>
        <w:t xml:space="preserve"> also thrive in this ecosystem.</w:t>
      </w:r>
    </w:p>
    <w:p w14:paraId="27103DA2" w14:textId="77777777" w:rsidR="00D02BAF" w:rsidRPr="00D02BAF" w:rsidRDefault="00D02BAF" w:rsidP="00D02BAF">
      <w:pPr>
        <w:rPr>
          <w:lang w:val="en-AU"/>
        </w:rPr>
      </w:pPr>
    </w:p>
    <w:p w14:paraId="23024172" w14:textId="54B4ABC0" w:rsidR="00D02BAF" w:rsidRPr="00C875E9" w:rsidRDefault="00D70EC4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Using all the information</w:t>
      </w:r>
      <w:r w:rsidR="00D02BAF">
        <w:rPr>
          <w:lang w:val="en-AU"/>
        </w:rPr>
        <w:t xml:space="preserve"> given and some of your own knowledge about the ocean ecosystem, construct a labelled food web with at least two (2) producers, three (3) first-order consumers, Desmond</w:t>
      </w:r>
      <w:r w:rsidR="00B63BC2">
        <w:rPr>
          <w:lang w:val="en-AU"/>
        </w:rPr>
        <w:t xml:space="preserve"> the dolphin</w:t>
      </w:r>
      <w:r w:rsidR="00D02BAF">
        <w:rPr>
          <w:lang w:val="en-AU"/>
        </w:rPr>
        <w:t xml:space="preserve">, and a top consumer. </w:t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F77AEB">
        <w:rPr>
          <w:b/>
          <w:lang w:val="en-AU"/>
        </w:rPr>
        <w:t>(7</w:t>
      </w:r>
      <w:r w:rsidR="00D02BAF" w:rsidRPr="00C875E9">
        <w:rPr>
          <w:b/>
          <w:lang w:val="en-AU"/>
        </w:rPr>
        <w:t xml:space="preserve"> marks)</w:t>
      </w:r>
    </w:p>
    <w:p w14:paraId="27445EFA" w14:textId="25A1CF47" w:rsidR="00D02BAF" w:rsidRDefault="00BD2F08" w:rsidP="00C875E9">
      <w:pPr>
        <w:rPr>
          <w:lang w:val="en-AU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B75263" wp14:editId="67F64387">
                <wp:simplePos x="0" y="0"/>
                <wp:positionH relativeFrom="column">
                  <wp:posOffset>503555</wp:posOffset>
                </wp:positionH>
                <wp:positionV relativeFrom="paragraph">
                  <wp:posOffset>148590</wp:posOffset>
                </wp:positionV>
                <wp:extent cx="6057900" cy="5717540"/>
                <wp:effectExtent l="0" t="0" r="19050" b="16510"/>
                <wp:wrapTight wrapText="bothSides">
                  <wp:wrapPolygon edited="0">
                    <wp:start x="0" y="0"/>
                    <wp:lineTo x="0" y="21590"/>
                    <wp:lineTo x="21600" y="21590"/>
                    <wp:lineTo x="21600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717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AB0D5" w14:textId="77777777" w:rsidR="00C875E9" w:rsidRDefault="00C875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0" type="#_x0000_t202" style="position:absolute;margin-left:39.65pt;margin-top:11.7pt;width:477pt;height:450.2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" fillcolor="white [3201]" strokecolor="black [3200]" strokeweight="1pt">
                <v:textbox>
                  <w:txbxContent>
                    <w:p w14:paraId="42EAB0D5" w14:textId="77777777" w:rsidR="00C875E9" w:rsidRDefault="00C875E9"/>
                  </w:txbxContent>
                </v:textbox>
                <w10:wrap type="tight"/>
              </v:shape>
            </w:pict>
          </mc:Fallback>
        </mc:AlternateContent>
      </w:r>
    </w:p>
    <w:p w14:paraId="04A97E85" w14:textId="77777777" w:rsidR="00C875E9" w:rsidRPr="00C875E9" w:rsidRDefault="00C875E9" w:rsidP="00C875E9">
      <w:pPr>
        <w:rPr>
          <w:lang w:val="en-AU"/>
        </w:rPr>
      </w:pPr>
    </w:p>
    <w:p w14:paraId="04FC6940" w14:textId="77777777" w:rsidR="00D02BAF" w:rsidRDefault="00D02BAF" w:rsidP="00D02BAF">
      <w:pPr>
        <w:pStyle w:val="ListParagraph"/>
        <w:rPr>
          <w:lang w:val="en-AU"/>
        </w:rPr>
      </w:pPr>
    </w:p>
    <w:p w14:paraId="5D837223" w14:textId="07BB4F6B" w:rsidR="00D02BAF" w:rsidRPr="00C875E9" w:rsidRDefault="00D02BAF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Include and label the source of energy for this ecosyste</w:t>
      </w:r>
      <w:r w:rsidR="00C875E9">
        <w:rPr>
          <w:lang w:val="en-AU"/>
        </w:rPr>
        <w:t xml:space="preserve">m </w:t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Pr="00C875E9">
        <w:rPr>
          <w:b/>
          <w:lang w:val="en-AU"/>
        </w:rPr>
        <w:t>(1 mark)</w:t>
      </w:r>
    </w:p>
    <w:p w14:paraId="16BE809C" w14:textId="77777777" w:rsidR="00D02BAF" w:rsidRDefault="00D02BAF" w:rsidP="00D02BAF">
      <w:pPr>
        <w:pStyle w:val="ListParagraph"/>
        <w:rPr>
          <w:lang w:val="en-AU"/>
        </w:rPr>
      </w:pPr>
    </w:p>
    <w:p w14:paraId="2558969F" w14:textId="77777777" w:rsidR="00D02BAF" w:rsidRDefault="00D02BAF" w:rsidP="00D02BAF">
      <w:pPr>
        <w:pStyle w:val="ListParagraph"/>
        <w:rPr>
          <w:lang w:val="en-AU"/>
        </w:rPr>
      </w:pPr>
    </w:p>
    <w:p w14:paraId="52972335" w14:textId="77777777" w:rsidR="00D02BAF" w:rsidRDefault="00D02BAF" w:rsidP="00D02BAF">
      <w:pPr>
        <w:pStyle w:val="ListParagraph"/>
        <w:rPr>
          <w:lang w:val="en-AU"/>
        </w:rPr>
      </w:pPr>
    </w:p>
    <w:p w14:paraId="04DA8F0B" w14:textId="77777777" w:rsidR="00BD2F08" w:rsidRDefault="00BD2F08" w:rsidP="00D02BAF">
      <w:pPr>
        <w:pStyle w:val="ListParagraph"/>
        <w:rPr>
          <w:lang w:val="en-AU"/>
        </w:rPr>
      </w:pPr>
    </w:p>
    <w:p w14:paraId="4FAE5B75" w14:textId="77777777" w:rsidR="00BD2F08" w:rsidRDefault="00BD2F08" w:rsidP="00D02BAF">
      <w:pPr>
        <w:pStyle w:val="ListParagraph"/>
        <w:rPr>
          <w:lang w:val="en-AU"/>
        </w:rPr>
      </w:pPr>
    </w:p>
    <w:p w14:paraId="6EF775C3" w14:textId="77777777" w:rsidR="00BD2F08" w:rsidRDefault="00BD2F08" w:rsidP="00D02BAF">
      <w:pPr>
        <w:pStyle w:val="ListParagraph"/>
        <w:rPr>
          <w:lang w:val="en-AU"/>
        </w:rPr>
      </w:pPr>
    </w:p>
    <w:p w14:paraId="0B2E931B" w14:textId="3EC81942" w:rsidR="00D02BAF" w:rsidRDefault="00D02BA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lastRenderedPageBreak/>
        <w:t xml:space="preserve">Compare and contrast the flow of energy and matter in a food web. You can use the food web you constructed as a reference. </w:t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b/>
          <w:lang w:val="en-AU"/>
        </w:rPr>
        <w:t>(4 marks)</w:t>
      </w:r>
    </w:p>
    <w:p w14:paraId="43BC4EE6" w14:textId="77777777" w:rsidR="00697A61" w:rsidRPr="00C875E9" w:rsidRDefault="00697A61" w:rsidP="00C875E9">
      <w:pPr>
        <w:rPr>
          <w:lang w:val="en-AU"/>
        </w:rPr>
      </w:pPr>
    </w:p>
    <w:p w14:paraId="0C5CEF45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C527B7E" w14:textId="4A5BC3A6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</w:t>
      </w:r>
    </w:p>
    <w:p w14:paraId="3C236BDD" w14:textId="77777777" w:rsidR="00C875E9" w:rsidRPr="00C875E9" w:rsidRDefault="00C875E9" w:rsidP="00C875E9">
      <w:pPr>
        <w:rPr>
          <w:lang w:val="en-AU"/>
        </w:rPr>
      </w:pPr>
    </w:p>
    <w:p w14:paraId="35EDE2F7" w14:textId="77777777" w:rsidR="00C875E9" w:rsidRDefault="00C875E9" w:rsidP="00697A61">
      <w:pPr>
        <w:pStyle w:val="ListParagraph"/>
        <w:rPr>
          <w:lang w:val="en-AU"/>
        </w:rPr>
      </w:pPr>
    </w:p>
    <w:p w14:paraId="2A2BA419" w14:textId="01FBFD5B" w:rsidR="00065E4C" w:rsidRDefault="00343B0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Whales and sea birds both feed on krill. Describe this kind of relationship.</w:t>
      </w:r>
      <w:r w:rsidR="00867B63">
        <w:rPr>
          <w:lang w:val="en-AU"/>
        </w:rPr>
        <w:tab/>
      </w:r>
      <w:r w:rsidR="00867B63">
        <w:rPr>
          <w:lang w:val="en-AU"/>
        </w:rPr>
        <w:tab/>
      </w:r>
      <w:r w:rsidR="00867B63">
        <w:rPr>
          <w:lang w:val="en-AU"/>
        </w:rPr>
        <w:tab/>
        <w:t xml:space="preserve">  </w:t>
      </w:r>
      <w:r w:rsidR="00867B63">
        <w:rPr>
          <w:b/>
          <w:lang w:val="en-AU"/>
        </w:rPr>
        <w:t>(2 marks)</w:t>
      </w:r>
    </w:p>
    <w:p w14:paraId="6743250D" w14:textId="77777777" w:rsidR="00343B0F" w:rsidRDefault="00343B0F" w:rsidP="00343B0F">
      <w:pPr>
        <w:pStyle w:val="ListParagraph"/>
        <w:rPr>
          <w:lang w:val="en-AU"/>
        </w:rPr>
      </w:pPr>
    </w:p>
    <w:p w14:paraId="48F6974F" w14:textId="6210FF95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F158FD" w14:textId="77777777" w:rsidR="00343B0F" w:rsidRDefault="00343B0F" w:rsidP="00343B0F">
      <w:pPr>
        <w:pStyle w:val="ListParagraph"/>
        <w:rPr>
          <w:lang w:val="en-AU"/>
        </w:rPr>
      </w:pPr>
    </w:p>
    <w:p w14:paraId="3717967B" w14:textId="266DA703" w:rsidR="00BD2F08" w:rsidRDefault="00BD2F08">
      <w:pPr>
        <w:rPr>
          <w:lang w:val="en-AU"/>
        </w:rPr>
      </w:pPr>
      <w:r>
        <w:rPr>
          <w:lang w:val="en-AU"/>
        </w:rPr>
        <w:br w:type="page"/>
      </w:r>
    </w:p>
    <w:p w14:paraId="5AC0A355" w14:textId="62521C88" w:rsidR="00BD2F08" w:rsidRPr="00500A89" w:rsidRDefault="00BD2F08" w:rsidP="00BD2F08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lastRenderedPageBreak/>
        <w:t>SECTION THREE: Extended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  <w:t>(</w:t>
      </w:r>
      <w:r w:rsidR="00B50AC8">
        <w:rPr>
          <w:rFonts w:ascii="Calibri" w:hAnsi="Calibri" w:cs="Calibri"/>
          <w:b/>
        </w:rPr>
        <w:t>10</w:t>
      </w:r>
      <w:r w:rsidRPr="00500A89">
        <w:rPr>
          <w:rFonts w:ascii="Calibri" w:hAnsi="Calibri" w:cs="Calibri"/>
          <w:b/>
        </w:rPr>
        <w:t xml:space="preserve"> marks)</w:t>
      </w:r>
    </w:p>
    <w:p w14:paraId="2B46CC98" w14:textId="77777777" w:rsidR="00BD2F08" w:rsidRPr="00500A89" w:rsidRDefault="00BD2F08" w:rsidP="00BD2F08">
      <w:pPr>
        <w:rPr>
          <w:rFonts w:ascii="Calibri" w:hAnsi="Calibri" w:cs="Arial"/>
        </w:rPr>
      </w:pPr>
    </w:p>
    <w:p w14:paraId="5623BF74" w14:textId="77777777" w:rsidR="00BD2F08" w:rsidRPr="00500A89" w:rsidRDefault="00BD2F08" w:rsidP="00BD2F08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 in the space provided.</w:t>
      </w:r>
    </w:p>
    <w:p w14:paraId="3474B5FC" w14:textId="77777777" w:rsidR="00BD2F08" w:rsidRPr="00500A89" w:rsidRDefault="00BD2F08" w:rsidP="00BD2F08">
      <w:pPr>
        <w:rPr>
          <w:rFonts w:ascii="Calibri" w:hAnsi="Calibri" w:cs="Arial"/>
          <w:u w:val="single"/>
        </w:rPr>
      </w:pP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</w:p>
    <w:p w14:paraId="57ACEA97" w14:textId="77777777" w:rsidR="00C875E9" w:rsidRDefault="00C875E9" w:rsidP="00343B0F">
      <w:pPr>
        <w:pStyle w:val="ListParagraph"/>
        <w:rPr>
          <w:lang w:val="en-AU"/>
        </w:rPr>
      </w:pPr>
    </w:p>
    <w:p w14:paraId="66EF9FA6" w14:textId="77777777" w:rsidR="00401CD9" w:rsidRPr="00BD2F08" w:rsidRDefault="00401CD9" w:rsidP="00BD2F08">
      <w:pPr>
        <w:rPr>
          <w:lang w:val="en-AU"/>
        </w:rPr>
      </w:pPr>
      <w:r w:rsidRPr="00BD2F08">
        <w:rPr>
          <w:lang w:val="en-AU"/>
        </w:rPr>
        <w:t xml:space="preserve">Study the food web below showing the organisms in a forest ecosystem. Nearby this forest, a new suburb is being built. Once families and their pets move in, </w:t>
      </w:r>
      <w:r w:rsidR="00215775" w:rsidRPr="00BD2F08">
        <w:rPr>
          <w:lang w:val="en-AU"/>
        </w:rPr>
        <w:t>both feral and domesticated cats disrupt this ecosystem by preying on all the birds.</w:t>
      </w:r>
    </w:p>
    <w:p w14:paraId="11CC96EC" w14:textId="77777777" w:rsidR="00215775" w:rsidRDefault="00215775" w:rsidP="00215775">
      <w:pPr>
        <w:pStyle w:val="ListParagraph"/>
        <w:rPr>
          <w:lang w:val="en-AU"/>
        </w:rPr>
      </w:pPr>
    </w:p>
    <w:p w14:paraId="70C6999F" w14:textId="77777777" w:rsidR="007D5CA6" w:rsidRDefault="00401CD9" w:rsidP="00401CD9">
      <w:pPr>
        <w:pStyle w:val="ListParagraph"/>
        <w:jc w:val="center"/>
        <w:rPr>
          <w:lang w:val="en-AU"/>
        </w:rPr>
      </w:pPr>
      <w:r w:rsidRPr="00401CD9">
        <w:rPr>
          <w:noProof/>
          <w:lang w:val="en-AU" w:eastAsia="en-AU"/>
        </w:rPr>
        <w:drawing>
          <wp:inline distT="0" distB="0" distL="0" distR="0" wp14:anchorId="3DC852C3" wp14:editId="491BC60D">
            <wp:extent cx="3608421" cy="3368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/>
                    <a:stretch/>
                  </pic:blipFill>
                  <pic:spPr bwMode="auto">
                    <a:xfrm>
                      <a:off x="0" y="0"/>
                      <a:ext cx="3637990" cy="33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6A51" w14:textId="77777777" w:rsidR="00215775" w:rsidRDefault="00215775" w:rsidP="00215775">
      <w:pPr>
        <w:pStyle w:val="ListParagraph"/>
        <w:rPr>
          <w:lang w:val="en-AU"/>
        </w:rPr>
      </w:pPr>
      <w:r>
        <w:rPr>
          <w:lang w:val="en-AU"/>
        </w:rPr>
        <w:t>Formulate a response that includes the following:</w:t>
      </w:r>
    </w:p>
    <w:p w14:paraId="40FB5B26" w14:textId="61495920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State the change</w:t>
      </w:r>
      <w:r w:rsidR="00BC719D">
        <w:rPr>
          <w:lang w:val="en-AU"/>
        </w:rPr>
        <w:t>s</w:t>
      </w:r>
      <w:r>
        <w:rPr>
          <w:lang w:val="en-AU"/>
        </w:rPr>
        <w:t xml:space="preserve"> that happened in this ecosystem</w:t>
      </w:r>
    </w:p>
    <w:p w14:paraId="05E4A3B7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Describe the immediate effect that it may have on organisms</w:t>
      </w:r>
    </w:p>
    <w:p w14:paraId="2F694DF7" w14:textId="77777777" w:rsidR="007055F4" w:rsidRPr="007055F4" w:rsidRDefault="007055F4" w:rsidP="007055F4">
      <w:pPr>
        <w:pStyle w:val="ListParagraph"/>
        <w:ind w:left="1440"/>
        <w:rPr>
          <w:lang w:val="en-AU"/>
        </w:rPr>
      </w:pPr>
      <w:r>
        <w:rPr>
          <w:lang w:val="en-AU"/>
        </w:rPr>
        <w:t xml:space="preserve">(HINT: you may want to draw a food chain to find out the organisms that have </w:t>
      </w:r>
      <w:r>
        <w:rPr>
          <w:b/>
          <w:lang w:val="en-AU"/>
        </w:rPr>
        <w:t>direct</w:t>
      </w:r>
      <w:r>
        <w:rPr>
          <w:lang w:val="en-AU"/>
        </w:rPr>
        <w:t xml:space="preserve"> and </w:t>
      </w:r>
      <w:r>
        <w:rPr>
          <w:b/>
          <w:lang w:val="en-AU"/>
        </w:rPr>
        <w:t xml:space="preserve">immediate </w:t>
      </w:r>
      <w:r>
        <w:rPr>
          <w:lang w:val="en-AU"/>
        </w:rPr>
        <w:t>effect)</w:t>
      </w:r>
    </w:p>
    <w:p w14:paraId="75E0D631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 xml:space="preserve">Predict </w:t>
      </w:r>
      <w:r w:rsidR="007055F4">
        <w:rPr>
          <w:lang w:val="en-AU"/>
        </w:rPr>
        <w:t>the future impacts on the ecosystem</w:t>
      </w:r>
    </w:p>
    <w:p w14:paraId="1EF4ABED" w14:textId="77777777" w:rsidR="00C875E9" w:rsidRDefault="00C875E9" w:rsidP="00C875E9">
      <w:pPr>
        <w:rPr>
          <w:lang w:val="en-AU"/>
        </w:rPr>
      </w:pPr>
    </w:p>
    <w:p w14:paraId="12FD7CFF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B100E8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7C7596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</w:t>
      </w:r>
      <w:r>
        <w:rPr>
          <w:lang w:val="en-AU"/>
        </w:rPr>
        <w:lastRenderedPageBreak/>
        <w:t>__________________________________________________________________________________________________________________________________________________________________</w:t>
      </w:r>
    </w:p>
    <w:p w14:paraId="27B7C2E7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BCCF5D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6C0C83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28BC6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CFB75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B895B7" w14:textId="2B118CEA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5A3F27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7535BA51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39BEFF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09EE673B" w14:textId="4B03A577" w:rsidR="00FB5C6D" w:rsidRDefault="00BD2F08" w:rsidP="00FB5C6D">
      <w:pPr>
        <w:spacing w:line="360" w:lineRule="auto"/>
        <w:ind w:left="709"/>
        <w:jc w:val="center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  <w:r w:rsidR="006B2203" w:rsidRPr="00D02BAF">
        <w:rPr>
          <w:lang w:val="en-AU"/>
        </w:rPr>
        <w:br/>
      </w:r>
      <w:r w:rsidRPr="00500A89">
        <w:rPr>
          <w:rFonts w:ascii="Calibri" w:hAnsi="Calibri" w:cs="Calibri"/>
          <w:b/>
          <w:sz w:val="32"/>
        </w:rPr>
        <w:t>END OF TEST</w:t>
      </w:r>
    </w:p>
    <w:p w14:paraId="6D0ECB4E" w14:textId="19FAF131" w:rsidR="006B2203" w:rsidRPr="00FB5C6D" w:rsidRDefault="00BD2F08" w:rsidP="00FB5C6D">
      <w:pPr>
        <w:spacing w:line="360" w:lineRule="auto"/>
        <w:ind w:left="709"/>
        <w:jc w:val="center"/>
        <w:rPr>
          <w:lang w:val="en-AU"/>
        </w:rPr>
      </w:pPr>
      <w:r w:rsidRPr="00500A89">
        <w:rPr>
          <w:rFonts w:ascii="Calibri" w:hAnsi="Calibri" w:cs="Calibri"/>
          <w:b/>
        </w:rPr>
        <w:t>Please check your work!</w:t>
      </w:r>
    </w:p>
    <w:sectPr w:rsidR="006B2203" w:rsidRPr="00FB5C6D" w:rsidSect="00C875E9">
      <w:pgSz w:w="11900" w:h="16840"/>
      <w:pgMar w:top="796" w:right="679" w:bottom="1440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A05"/>
    <w:multiLevelType w:val="hybridMultilevel"/>
    <w:tmpl w:val="9BEC35A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06380"/>
    <w:multiLevelType w:val="hybridMultilevel"/>
    <w:tmpl w:val="A1D88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F43BC"/>
    <w:multiLevelType w:val="hybridMultilevel"/>
    <w:tmpl w:val="1474FEF8"/>
    <w:lvl w:ilvl="0" w:tplc="5D50609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F537322"/>
    <w:multiLevelType w:val="hybridMultilevel"/>
    <w:tmpl w:val="59A6CD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9772B"/>
    <w:multiLevelType w:val="hybridMultilevel"/>
    <w:tmpl w:val="833C2204"/>
    <w:lvl w:ilvl="0" w:tplc="2B106B5E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04" w:hanging="360"/>
      </w:pPr>
    </w:lvl>
    <w:lvl w:ilvl="2" w:tplc="0C09001B" w:tentative="1">
      <w:start w:val="1"/>
      <w:numFmt w:val="lowerRoman"/>
      <w:lvlText w:val="%3."/>
      <w:lvlJc w:val="right"/>
      <w:pPr>
        <w:ind w:left="1724" w:hanging="180"/>
      </w:pPr>
    </w:lvl>
    <w:lvl w:ilvl="3" w:tplc="0C09000F" w:tentative="1">
      <w:start w:val="1"/>
      <w:numFmt w:val="decimal"/>
      <w:lvlText w:val="%4."/>
      <w:lvlJc w:val="left"/>
      <w:pPr>
        <w:ind w:left="2444" w:hanging="360"/>
      </w:pPr>
    </w:lvl>
    <w:lvl w:ilvl="4" w:tplc="0C090019" w:tentative="1">
      <w:start w:val="1"/>
      <w:numFmt w:val="lowerLetter"/>
      <w:lvlText w:val="%5."/>
      <w:lvlJc w:val="left"/>
      <w:pPr>
        <w:ind w:left="3164" w:hanging="360"/>
      </w:pPr>
    </w:lvl>
    <w:lvl w:ilvl="5" w:tplc="0C09001B" w:tentative="1">
      <w:start w:val="1"/>
      <w:numFmt w:val="lowerRoman"/>
      <w:lvlText w:val="%6."/>
      <w:lvlJc w:val="right"/>
      <w:pPr>
        <w:ind w:left="3884" w:hanging="180"/>
      </w:pPr>
    </w:lvl>
    <w:lvl w:ilvl="6" w:tplc="0C09000F" w:tentative="1">
      <w:start w:val="1"/>
      <w:numFmt w:val="decimal"/>
      <w:lvlText w:val="%7."/>
      <w:lvlJc w:val="left"/>
      <w:pPr>
        <w:ind w:left="4604" w:hanging="360"/>
      </w:pPr>
    </w:lvl>
    <w:lvl w:ilvl="7" w:tplc="0C090019" w:tentative="1">
      <w:start w:val="1"/>
      <w:numFmt w:val="lowerLetter"/>
      <w:lvlText w:val="%8."/>
      <w:lvlJc w:val="left"/>
      <w:pPr>
        <w:ind w:left="5324" w:hanging="360"/>
      </w:pPr>
    </w:lvl>
    <w:lvl w:ilvl="8" w:tplc="0C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5">
    <w:nsid w:val="48315247"/>
    <w:multiLevelType w:val="hybridMultilevel"/>
    <w:tmpl w:val="D026FB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F236CC"/>
    <w:multiLevelType w:val="hybridMultilevel"/>
    <w:tmpl w:val="1C0C5D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1C6CF2"/>
    <w:multiLevelType w:val="hybridMultilevel"/>
    <w:tmpl w:val="12A83D5A"/>
    <w:lvl w:ilvl="0" w:tplc="550865C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64B42ADF"/>
    <w:multiLevelType w:val="hybridMultilevel"/>
    <w:tmpl w:val="AC2C8036"/>
    <w:lvl w:ilvl="0" w:tplc="0C090013">
      <w:start w:val="1"/>
      <w:numFmt w:val="upperRoman"/>
      <w:lvlText w:val="%1."/>
      <w:lvlJc w:val="right"/>
      <w:pPr>
        <w:ind w:left="1004" w:hanging="360"/>
      </w:p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67F16436"/>
    <w:multiLevelType w:val="hybridMultilevel"/>
    <w:tmpl w:val="DC1E1CE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7F54DB"/>
    <w:multiLevelType w:val="hybridMultilevel"/>
    <w:tmpl w:val="5A76C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101A6"/>
    <w:multiLevelType w:val="hybridMultilevel"/>
    <w:tmpl w:val="146E3C8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B601FA"/>
    <w:multiLevelType w:val="hybridMultilevel"/>
    <w:tmpl w:val="DD5C9F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5"/>
  </w:num>
  <w:num w:numId="5">
    <w:abstractNumId w:val="7"/>
  </w:num>
  <w:num w:numId="6">
    <w:abstractNumId w:val="2"/>
  </w:num>
  <w:num w:numId="7">
    <w:abstractNumId w:val="12"/>
  </w:num>
  <w:num w:numId="8">
    <w:abstractNumId w:val="9"/>
  </w:num>
  <w:num w:numId="9">
    <w:abstractNumId w:val="4"/>
  </w:num>
  <w:num w:numId="10">
    <w:abstractNumId w:val="3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203"/>
    <w:rsid w:val="00065E4C"/>
    <w:rsid w:val="00086C12"/>
    <w:rsid w:val="000A1643"/>
    <w:rsid w:val="00215775"/>
    <w:rsid w:val="00343B0F"/>
    <w:rsid w:val="00401CD9"/>
    <w:rsid w:val="00436243"/>
    <w:rsid w:val="004E7BAA"/>
    <w:rsid w:val="00697A61"/>
    <w:rsid w:val="006B2203"/>
    <w:rsid w:val="007055F4"/>
    <w:rsid w:val="0076029E"/>
    <w:rsid w:val="007B4113"/>
    <w:rsid w:val="007D5CA6"/>
    <w:rsid w:val="00867B63"/>
    <w:rsid w:val="008C4B69"/>
    <w:rsid w:val="0094743A"/>
    <w:rsid w:val="009914B6"/>
    <w:rsid w:val="009B2DD7"/>
    <w:rsid w:val="00A0161C"/>
    <w:rsid w:val="00B50AC8"/>
    <w:rsid w:val="00B63BC2"/>
    <w:rsid w:val="00BC719D"/>
    <w:rsid w:val="00BD2F08"/>
    <w:rsid w:val="00C875E9"/>
    <w:rsid w:val="00D02BAF"/>
    <w:rsid w:val="00D70EC4"/>
    <w:rsid w:val="00EA664F"/>
    <w:rsid w:val="00F77AEB"/>
    <w:rsid w:val="00F8218E"/>
    <w:rsid w:val="00FB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5C8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203"/>
    <w:pPr>
      <w:ind w:left="720"/>
      <w:contextualSpacing/>
    </w:pPr>
  </w:style>
  <w:style w:type="table" w:styleId="TableGrid">
    <w:name w:val="Table Grid"/>
    <w:basedOn w:val="TableNormal"/>
    <w:uiPriority w:val="39"/>
    <w:rsid w:val="00436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1">
    <w:name w:val="Style 31"/>
    <w:basedOn w:val="Normal"/>
    <w:rsid w:val="00C875E9"/>
    <w:pPr>
      <w:widowControl w:val="0"/>
      <w:autoSpaceDE w:val="0"/>
      <w:autoSpaceDN w:val="0"/>
      <w:spacing w:before="36" w:line="192" w:lineRule="auto"/>
    </w:pPr>
    <w:rPr>
      <w:rFonts w:ascii="Times New Roman" w:eastAsia="Times New Roman" w:hAnsi="Times New Roman" w:cs="Times New Roman"/>
      <w:sz w:val="22"/>
      <w:szCs w:val="22"/>
      <w:lang w:val="en-US" w:eastAsia="en-AU"/>
    </w:rPr>
  </w:style>
  <w:style w:type="character" w:customStyle="1" w:styleId="CharacterStyle3">
    <w:name w:val="Character Style 3"/>
    <w:rsid w:val="00C875E9"/>
    <w:rPr>
      <w:rFonts w:ascii="Bookman Old Style" w:hAnsi="Bookman Old Style" w:cs="Bookman Old Style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B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203"/>
    <w:pPr>
      <w:ind w:left="720"/>
      <w:contextualSpacing/>
    </w:pPr>
  </w:style>
  <w:style w:type="table" w:styleId="TableGrid">
    <w:name w:val="Table Grid"/>
    <w:basedOn w:val="TableNormal"/>
    <w:uiPriority w:val="39"/>
    <w:rsid w:val="00436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1">
    <w:name w:val="Style 31"/>
    <w:basedOn w:val="Normal"/>
    <w:rsid w:val="00C875E9"/>
    <w:pPr>
      <w:widowControl w:val="0"/>
      <w:autoSpaceDE w:val="0"/>
      <w:autoSpaceDN w:val="0"/>
      <w:spacing w:before="36" w:line="192" w:lineRule="auto"/>
    </w:pPr>
    <w:rPr>
      <w:rFonts w:ascii="Times New Roman" w:eastAsia="Times New Roman" w:hAnsi="Times New Roman" w:cs="Times New Roman"/>
      <w:sz w:val="22"/>
      <w:szCs w:val="22"/>
      <w:lang w:val="en-US" w:eastAsia="en-AU"/>
    </w:rPr>
  </w:style>
  <w:style w:type="character" w:customStyle="1" w:styleId="CharacterStyle3">
    <w:name w:val="Character Style 3"/>
    <w:rsid w:val="00C875E9"/>
    <w:rPr>
      <w:rFonts w:ascii="Bookman Old Style" w:hAnsi="Bookman Old Style" w:cs="Bookman Old Style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B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B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4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9BD95A1B</Template>
  <TotalTime>4</TotalTime>
  <Pages>9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WILLIAMS Daphne</cp:lastModifiedBy>
  <cp:revision>5</cp:revision>
  <cp:lastPrinted>2017-06-30T07:39:00Z</cp:lastPrinted>
  <dcterms:created xsi:type="dcterms:W3CDTF">2017-08-16T01:47:00Z</dcterms:created>
  <dcterms:modified xsi:type="dcterms:W3CDTF">2018-02-21T07:00:00Z</dcterms:modified>
</cp:coreProperties>
</file>