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1ABC" w:rsidRDefault="00E41ABC">
      <w:pPr>
        <w:rPr>
          <w:noProof/>
          <w:lang w:eastAsia="en-AU"/>
        </w:rPr>
      </w:pPr>
      <w:r>
        <w:rPr>
          <w:noProof/>
          <w:lang w:eastAsia="en-AU"/>
        </w:rPr>
        <w:t>Site One:</w:t>
      </w:r>
      <w:bookmarkStart w:id="0" w:name="_GoBack"/>
      <w:bookmarkEnd w:id="0"/>
    </w:p>
    <w:p w:rsidR="00E41ABC" w:rsidRDefault="00E41ABC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6BF7EA0B" wp14:editId="20DA9817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7611745" cy="5709285"/>
            <wp:effectExtent l="0" t="0" r="8255" b="5715"/>
            <wp:wrapTight wrapText="bothSides">
              <wp:wrapPolygon edited="0">
                <wp:start x="0" y="0"/>
                <wp:lineTo x="0" y="21550"/>
                <wp:lineTo x="21569" y="21550"/>
                <wp:lineTo x="21569" y="0"/>
                <wp:lineTo x="0" y="0"/>
              </wp:wrapPolygon>
            </wp:wrapTight>
            <wp:docPr id="1" name="Picture 1" descr="C:\Users\e4081018\AppData\Local\Microsoft\Windows\Temporary Internet Files\Content.Outlook\JFTZ6G1G\IMG_0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4081018\AppData\Local\Microsoft\Windows\Temporary Internet Files\Content.Outlook\JFTZ6G1G\IMG_058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7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74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562848" w:rsidRDefault="00E41ABC">
      <w:r>
        <w:lastRenderedPageBreak/>
        <w:t>Site Two:</w:t>
      </w:r>
    </w:p>
    <w:p w:rsidR="00E41ABC" w:rsidRDefault="00E41ABC"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7002780" cy="5252085"/>
            <wp:effectExtent l="0" t="0" r="7620" b="5715"/>
            <wp:wrapTight wrapText="bothSides">
              <wp:wrapPolygon edited="0">
                <wp:start x="0" y="0"/>
                <wp:lineTo x="0" y="21545"/>
                <wp:lineTo x="21565" y="21545"/>
                <wp:lineTo x="21565" y="0"/>
                <wp:lineTo x="0" y="0"/>
              </wp:wrapPolygon>
            </wp:wrapTight>
            <wp:docPr id="2" name="Picture 2" descr="C:\Users\e4081018\AppData\Local\Microsoft\Windows\Temporary Internet Files\Content.Outlook\JFTZ6G1G\IMG_0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4081018\AppData\Local\Microsoft\Windows\Temporary Internet Files\Content.Outlook\JFTZ6G1G\IMG_04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41ABC" w:rsidSect="00E41AB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ABC"/>
    <w:rsid w:val="000C735C"/>
    <w:rsid w:val="0013730C"/>
    <w:rsid w:val="0021714A"/>
    <w:rsid w:val="002B6B8E"/>
    <w:rsid w:val="003078C6"/>
    <w:rsid w:val="0037016F"/>
    <w:rsid w:val="00525ED0"/>
    <w:rsid w:val="005328C1"/>
    <w:rsid w:val="005930E1"/>
    <w:rsid w:val="006111C3"/>
    <w:rsid w:val="006806D5"/>
    <w:rsid w:val="00776F13"/>
    <w:rsid w:val="00777FB4"/>
    <w:rsid w:val="00B176AB"/>
    <w:rsid w:val="00C57FF3"/>
    <w:rsid w:val="00C741F5"/>
    <w:rsid w:val="00D2310E"/>
    <w:rsid w:val="00D57ED4"/>
    <w:rsid w:val="00E0339B"/>
    <w:rsid w:val="00E3736E"/>
    <w:rsid w:val="00E41ABC"/>
    <w:rsid w:val="00E83345"/>
    <w:rsid w:val="00F4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A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A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1B90D24.dotm</Template>
  <TotalTime>4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e4081018</dc:creator>
  <cp:lastModifiedBy>e4081018</cp:lastModifiedBy>
  <cp:revision>1</cp:revision>
  <dcterms:created xsi:type="dcterms:W3CDTF">2018-04-12T01:40:00Z</dcterms:created>
  <dcterms:modified xsi:type="dcterms:W3CDTF">2018-04-12T01:44:00Z</dcterms:modified>
</cp:coreProperties>
</file>