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F4B6F9" w14:textId="77777777" w:rsidR="00D747CC" w:rsidRDefault="001B433F" w:rsidP="001B433F">
      <w:pPr>
        <w:pStyle w:val="Psectionheading"/>
      </w:pPr>
      <w:r>
        <w:t>Multiple-choice section – choose the correct answer</w:t>
      </w:r>
    </w:p>
    <w:p w14:paraId="601C606C" w14:textId="49D0AEE1" w:rsidR="00EF38CC" w:rsidRDefault="00EF38CC" w:rsidP="00B80E6D">
      <w:pPr>
        <w:pStyle w:val="Pquestionheadingmc1stafterhead"/>
      </w:pPr>
      <w:r>
        <w:t>Question 1</w:t>
      </w:r>
      <w:r w:rsidR="0010414A">
        <w:tab/>
        <w:t>[9</w:t>
      </w:r>
      <w:r>
        <w:t>.1]</w:t>
      </w:r>
    </w:p>
    <w:p w14:paraId="2367FFA8" w14:textId="77777777" w:rsidR="00B36914" w:rsidRDefault="00B36914" w:rsidP="00D77E34">
      <w:pPr>
        <w:pStyle w:val="Pquestiontextmainstem"/>
      </w:pPr>
      <w:r w:rsidRPr="00D07F43">
        <w:t xml:space="preserve">Which of the following is </w:t>
      </w:r>
      <w:r w:rsidRPr="00D07F43">
        <w:rPr>
          <w:i/>
        </w:rPr>
        <w:t>not</w:t>
      </w:r>
      <w:r w:rsidRPr="00D07F43">
        <w:t xml:space="preserve"> a quadratic equation?</w:t>
      </w:r>
    </w:p>
    <w:p w14:paraId="041FE17D" w14:textId="7D4871E7" w:rsidR="00B36914" w:rsidRPr="00D77E34" w:rsidRDefault="00B36914" w:rsidP="00D77E34">
      <w:pPr>
        <w:pStyle w:val="Pquestiontextmcqoptions"/>
        <w:rPr>
          <w:lang w:val="es-ES"/>
        </w:rPr>
      </w:pPr>
      <w:r w:rsidRPr="00D77E34">
        <w:rPr>
          <w:b/>
          <w:lang w:val="es-ES"/>
        </w:rPr>
        <w:t>A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5 – 2</w:t>
      </w:r>
      <w:r w:rsidRPr="00D77E34">
        <w:rPr>
          <w:i/>
          <w:lang w:val="es-ES"/>
        </w:rPr>
        <w:t>x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+ 8</w:t>
      </w:r>
      <w:r w:rsidRPr="00D77E34">
        <w:rPr>
          <w:lang w:val="es-ES"/>
        </w:rPr>
        <w:tab/>
      </w:r>
      <w:r w:rsidR="00D77E34">
        <w:rPr>
          <w:lang w:val="es-ES"/>
        </w:rPr>
        <w:tab/>
      </w:r>
      <w:r w:rsidRPr="00D77E34">
        <w:rPr>
          <w:b/>
          <w:lang w:val="es-ES"/>
        </w:rPr>
        <w:t>B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-8</w:t>
      </w:r>
      <w:r w:rsidRPr="00D77E34">
        <w:rPr>
          <w:i/>
          <w:lang w:val="es-ES"/>
        </w:rPr>
        <w:t>x</w:t>
      </w:r>
      <w:r w:rsidRPr="00D77E34">
        <w:rPr>
          <w:vertAlign w:val="superscript"/>
          <w:lang w:val="es-ES"/>
        </w:rPr>
        <w:t>3</w:t>
      </w:r>
      <w:r w:rsidRPr="00D77E34">
        <w:rPr>
          <w:lang w:val="es-ES"/>
        </w:rPr>
        <w:t xml:space="preserve"> + 12</w:t>
      </w:r>
      <w:r w:rsidRPr="00D77E34">
        <w:rPr>
          <w:i/>
          <w:lang w:val="es-ES"/>
        </w:rPr>
        <w:t>x</w:t>
      </w:r>
      <w:r w:rsidRPr="00D77E34">
        <w:rPr>
          <w:lang w:val="es-ES"/>
        </w:rPr>
        <w:t xml:space="preserve"> – 1</w:t>
      </w:r>
      <w:r w:rsidR="00D77E34">
        <w:rPr>
          <w:lang w:val="es-ES"/>
        </w:rPr>
        <w:tab/>
      </w:r>
      <w:r w:rsidRPr="00D77E34">
        <w:rPr>
          <w:lang w:val="es-ES"/>
        </w:rPr>
        <w:tab/>
      </w:r>
      <w:r w:rsidRPr="00D77E34">
        <w:rPr>
          <w:b/>
          <w:lang w:val="es-ES"/>
        </w:rPr>
        <w:t>C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</w:t>
      </w:r>
      <w:r w:rsidRPr="00D77E34">
        <w:rPr>
          <w:i/>
          <w:lang w:val="es-ES"/>
        </w:rPr>
        <w:t>x</w:t>
      </w:r>
      <w:r w:rsidRPr="00D77E34">
        <w:rPr>
          <w:vertAlign w:val="superscript"/>
          <w:lang w:val="es-ES"/>
        </w:rPr>
        <w:t xml:space="preserve">2 </w:t>
      </w:r>
      <w:r w:rsidRPr="00D77E34">
        <w:rPr>
          <w:lang w:val="es-ES"/>
        </w:rPr>
        <w:t>+ 5</w:t>
      </w:r>
      <w:r w:rsidRPr="00D77E34">
        <w:rPr>
          <w:i/>
          <w:lang w:val="es-ES"/>
        </w:rPr>
        <w:t>x</w:t>
      </w:r>
      <w:r w:rsidRPr="00D77E34">
        <w:rPr>
          <w:lang w:val="es-ES"/>
        </w:rPr>
        <w:t xml:space="preserve"> – 32</w:t>
      </w:r>
      <w:r w:rsidRPr="00D77E34">
        <w:rPr>
          <w:lang w:val="es-ES"/>
        </w:rPr>
        <w:tab/>
      </w:r>
      <w:r w:rsidR="00D77E34">
        <w:rPr>
          <w:lang w:val="es-ES"/>
        </w:rPr>
        <w:tab/>
      </w:r>
      <w:r w:rsidRPr="00D77E34">
        <w:rPr>
          <w:b/>
          <w:lang w:val="es-ES"/>
        </w:rPr>
        <w:t>D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-3</w:t>
      </w:r>
      <w:r w:rsidRPr="00D77E34">
        <w:rPr>
          <w:i/>
          <w:lang w:val="es-ES"/>
        </w:rPr>
        <w:t>x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+ 3</w:t>
      </w:r>
      <w:r w:rsidRPr="00D77E34">
        <w:rPr>
          <w:i/>
          <w:lang w:val="es-ES"/>
        </w:rPr>
        <w:t>x</w:t>
      </w:r>
      <w:r w:rsidRPr="00D77E34">
        <w:rPr>
          <w:lang w:val="es-ES"/>
        </w:rPr>
        <w:t xml:space="preserve"> + 6</w:t>
      </w:r>
    </w:p>
    <w:p w14:paraId="414FCC4F" w14:textId="61D12792" w:rsidR="001B433F" w:rsidRDefault="001B433F" w:rsidP="00E86204">
      <w:pPr>
        <w:pStyle w:val="Pquestionheadingmc"/>
      </w:pPr>
      <w:r>
        <w:t xml:space="preserve">Question </w:t>
      </w:r>
      <w:r w:rsidR="00EF38CC">
        <w:t>2</w:t>
      </w:r>
      <w:r w:rsidR="0010414A">
        <w:tab/>
        <w:t>[9.3</w:t>
      </w:r>
      <w:r>
        <w:t>]</w:t>
      </w:r>
    </w:p>
    <w:p w14:paraId="290966A9" w14:textId="75788AD8" w:rsidR="00B36914" w:rsidRDefault="00B36914" w:rsidP="00D77E34">
      <w:pPr>
        <w:pStyle w:val="Pquestiontextmainstem"/>
      </w:pPr>
      <w:r w:rsidRPr="00D07F43">
        <w:t xml:space="preserve">To obtain the graph of </w:t>
      </w:r>
      <w:r w:rsidRPr="00D07F43">
        <w:rPr>
          <w:i/>
        </w:rPr>
        <w:t>y</w:t>
      </w:r>
      <w:r w:rsidRPr="00D07F43">
        <w:t xml:space="preserve"> = (</w:t>
      </w:r>
      <w:r w:rsidRPr="00D07F43">
        <w:rPr>
          <w:i/>
        </w:rPr>
        <w:t xml:space="preserve">x + </w:t>
      </w:r>
      <w:r w:rsidRPr="00D07F43">
        <w:t>4)</w:t>
      </w:r>
      <w:r w:rsidRPr="00D07F43">
        <w:rPr>
          <w:vertAlign w:val="superscript"/>
        </w:rPr>
        <w:t>2</w:t>
      </w:r>
      <w:r w:rsidRPr="00D07F43">
        <w:t xml:space="preserve"> + 2 we translate the graph </w:t>
      </w:r>
      <w:r w:rsidRPr="00D07F43">
        <w:rPr>
          <w:i/>
        </w:rPr>
        <w:t>y</w:t>
      </w:r>
      <w:r w:rsidRPr="00D07F43">
        <w:t xml:space="preserve"> = </w:t>
      </w:r>
      <w:r w:rsidRPr="00D07F43">
        <w:rPr>
          <w:i/>
        </w:rPr>
        <w:t>x</w:t>
      </w:r>
      <w:r w:rsidRPr="00D07F43">
        <w:rPr>
          <w:vertAlign w:val="superscript"/>
        </w:rPr>
        <w:t>2</w:t>
      </w:r>
      <w:r w:rsidRPr="00D07F43">
        <w:t>:</w:t>
      </w:r>
    </w:p>
    <w:p w14:paraId="61EA45A7" w14:textId="77777777" w:rsidR="00B36914" w:rsidRPr="00D07F43" w:rsidRDefault="00B36914" w:rsidP="00D77E34">
      <w:pPr>
        <w:pStyle w:val="Pquestiontextmcqoptions"/>
      </w:pPr>
      <w:r w:rsidRPr="00D07F43">
        <w:rPr>
          <w:b/>
        </w:rPr>
        <w:t xml:space="preserve">A </w:t>
      </w:r>
      <w:r w:rsidRPr="00D07F43">
        <w:t xml:space="preserve">4 units left and 2 units up     </w:t>
      </w:r>
      <w:r w:rsidRPr="00D07F43">
        <w:tab/>
      </w:r>
    </w:p>
    <w:p w14:paraId="737F061C" w14:textId="77777777" w:rsidR="00B36914" w:rsidRPr="00D07F43" w:rsidRDefault="00B36914" w:rsidP="00D77E34">
      <w:pPr>
        <w:pStyle w:val="Pquestiontextmcqoptions"/>
      </w:pPr>
      <w:r w:rsidRPr="00D07F43">
        <w:rPr>
          <w:b/>
        </w:rPr>
        <w:t xml:space="preserve">B </w:t>
      </w:r>
      <w:r w:rsidRPr="00D07F43">
        <w:t>4 units right and 2 units up</w:t>
      </w:r>
    </w:p>
    <w:p w14:paraId="6D3E2DDA" w14:textId="77777777" w:rsidR="00B36914" w:rsidRDefault="00B36914" w:rsidP="00D77E34">
      <w:pPr>
        <w:pStyle w:val="Pquestiontextmcqoptions"/>
      </w:pPr>
      <w:r w:rsidRPr="00D07F43">
        <w:rPr>
          <w:b/>
        </w:rPr>
        <w:t>C</w:t>
      </w:r>
      <w:r w:rsidRPr="00D07F43">
        <w:t xml:space="preserve"> 4 units left and 2 units down     </w:t>
      </w:r>
      <w:r w:rsidRPr="00D07F43">
        <w:tab/>
      </w:r>
    </w:p>
    <w:p w14:paraId="3D0EAD43" w14:textId="057208AC" w:rsidR="00B36914" w:rsidRDefault="00B36914" w:rsidP="00D77E34">
      <w:pPr>
        <w:pStyle w:val="Pquestiontextmcqoptions"/>
      </w:pPr>
      <w:r w:rsidRPr="00D07F43">
        <w:rPr>
          <w:b/>
        </w:rPr>
        <w:t>D</w:t>
      </w:r>
      <w:r w:rsidRPr="00D07F43">
        <w:t xml:space="preserve"> 4 units left and 2 units down </w:t>
      </w:r>
    </w:p>
    <w:p w14:paraId="232C276D" w14:textId="7719AF9D" w:rsidR="002A161C" w:rsidRDefault="00B36914" w:rsidP="00B36914">
      <w:pPr>
        <w:pStyle w:val="Pquestionheadingmc"/>
      </w:pPr>
      <w:r>
        <w:t>Question 3</w:t>
      </w:r>
      <w:r>
        <w:tab/>
        <w:t>[9.5</w:t>
      </w:r>
      <w:r w:rsidR="002A161C">
        <w:t>]</w:t>
      </w:r>
    </w:p>
    <w:p w14:paraId="480D50CB" w14:textId="77777777" w:rsidR="00B36914" w:rsidRPr="00D07F43" w:rsidRDefault="00B36914" w:rsidP="00D77E34">
      <w:pPr>
        <w:pStyle w:val="Pquestiontextmainstem"/>
      </w:pPr>
      <w:r w:rsidRPr="00D07F43">
        <w:t>The graph below is an example of:</w:t>
      </w:r>
    </w:p>
    <w:p w14:paraId="41E15FED" w14:textId="77777777" w:rsidR="00B36914" w:rsidRPr="00D07F43" w:rsidRDefault="00B36914" w:rsidP="00B36914">
      <w:pPr>
        <w:tabs>
          <w:tab w:val="left" w:pos="993"/>
          <w:tab w:val="left" w:pos="1985"/>
          <w:tab w:val="left" w:pos="2977"/>
          <w:tab w:val="left" w:pos="4253"/>
        </w:tabs>
        <w:rPr>
          <w:rFonts w:ascii="Calibri" w:hAnsi="Calibri"/>
        </w:rPr>
      </w:pPr>
      <w:r w:rsidRPr="00D07F43">
        <w:rPr>
          <w:rFonts w:ascii="Calibri" w:hAnsi="Calibri"/>
          <w:noProof/>
        </w:rPr>
        <w:drawing>
          <wp:inline distT="0" distB="0" distL="0" distR="0" wp14:anchorId="333180F4" wp14:editId="0D2CD3DB">
            <wp:extent cx="1162050" cy="1238250"/>
            <wp:effectExtent l="0" t="0" r="0" b="0"/>
            <wp:docPr id="6" name="Picture 2" descr="ACPM9_PR_9_1tsa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PM9_PR_9_1tsa_R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5397" w14:textId="377928AE" w:rsidR="00B36914" w:rsidRPr="00D07F43" w:rsidRDefault="00B36914" w:rsidP="00D77E34">
      <w:pPr>
        <w:pStyle w:val="Pquestiontextmcqoptions"/>
      </w:pPr>
      <w:r w:rsidRPr="00D07F43">
        <w:rPr>
          <w:b/>
        </w:rPr>
        <w:t>A</w:t>
      </w:r>
      <w:r w:rsidRPr="00D07F43">
        <w:t xml:space="preserve"> an exponential</w:t>
      </w:r>
      <w:r w:rsidRPr="00D07F43">
        <w:tab/>
      </w:r>
      <w:r>
        <w:tab/>
      </w:r>
      <w:r w:rsidRPr="00D07F43">
        <w:rPr>
          <w:b/>
        </w:rPr>
        <w:t>B</w:t>
      </w:r>
      <w:r w:rsidRPr="00D07F43">
        <w:t xml:space="preserve"> a parabola</w:t>
      </w:r>
      <w:r>
        <w:tab/>
      </w:r>
      <w:r>
        <w:tab/>
      </w:r>
      <w:r>
        <w:tab/>
      </w:r>
      <w:r w:rsidRPr="00D07F43">
        <w:rPr>
          <w:b/>
        </w:rPr>
        <w:t xml:space="preserve">C </w:t>
      </w:r>
      <w:r w:rsidRPr="00D07F43">
        <w:t>a</w:t>
      </w:r>
      <w:r w:rsidRPr="00D07F43">
        <w:rPr>
          <w:b/>
        </w:rPr>
        <w:t xml:space="preserve"> </w:t>
      </w:r>
      <w:r w:rsidRPr="00D07F43">
        <w:t>circle</w:t>
      </w:r>
      <w:r w:rsidRPr="00D07F43">
        <w:tab/>
      </w:r>
      <w:r w:rsidRPr="00D07F43">
        <w:tab/>
      </w:r>
      <w:r w:rsidRPr="00D07F43">
        <w:rPr>
          <w:b/>
        </w:rPr>
        <w:t>D</w:t>
      </w:r>
      <w:r w:rsidRPr="00D07F43">
        <w:t xml:space="preserve"> a hyperbola</w:t>
      </w:r>
    </w:p>
    <w:p w14:paraId="41EC9BA8" w14:textId="689F8E32" w:rsidR="002A161C" w:rsidRDefault="0010414A" w:rsidP="002A161C">
      <w:pPr>
        <w:pStyle w:val="Pquestionheadingmc"/>
      </w:pPr>
      <w:r>
        <w:t>Question 4</w:t>
      </w:r>
      <w:r>
        <w:tab/>
        <w:t>[9.3</w:t>
      </w:r>
      <w:r w:rsidR="002A161C">
        <w:t>]</w:t>
      </w:r>
    </w:p>
    <w:p w14:paraId="494DECD6" w14:textId="77777777" w:rsidR="00B36914" w:rsidRPr="00D07F43" w:rsidRDefault="00B36914" w:rsidP="00D77E34">
      <w:pPr>
        <w:pStyle w:val="Pquestiontextmainstem"/>
      </w:pPr>
      <w:r w:rsidRPr="00D07F43">
        <w:t xml:space="preserve">The dilation factor for </w:t>
      </w:r>
      <w:r w:rsidRPr="00D07F43">
        <w:rPr>
          <w:i/>
        </w:rPr>
        <w:t>y</w:t>
      </w:r>
      <w:r w:rsidRPr="00D07F43">
        <w:t xml:space="preserve"> = 3</w:t>
      </w:r>
      <w:r w:rsidRPr="00D07F43">
        <w:rPr>
          <w:i/>
        </w:rPr>
        <w:t>x</w:t>
      </w:r>
      <w:r w:rsidRPr="00D07F43">
        <w:rPr>
          <w:vertAlign w:val="superscript"/>
        </w:rPr>
        <w:t>2</w:t>
      </w:r>
      <w:r w:rsidRPr="00D07F43">
        <w:t xml:space="preserve"> + 4 is:</w:t>
      </w:r>
    </w:p>
    <w:p w14:paraId="5552EC0F" w14:textId="2822F3E2" w:rsidR="00E86204" w:rsidRPr="00041712" w:rsidRDefault="00B36914" w:rsidP="00D77E34">
      <w:pPr>
        <w:pStyle w:val="Pquestiontextmcqoptions"/>
        <w:rPr>
          <w:rFonts w:ascii="Calibri" w:hAnsi="Calibri"/>
        </w:rPr>
      </w:pPr>
      <w:r w:rsidRPr="00D07F43">
        <w:rPr>
          <w:b/>
        </w:rPr>
        <w:t xml:space="preserve">A  </w:t>
      </w:r>
      <w:r w:rsidRPr="00D07F43">
        <w:t>2</w:t>
      </w:r>
      <w:r w:rsidRPr="00D07F43">
        <w:tab/>
      </w:r>
      <w:r>
        <w:tab/>
      </w:r>
      <w:r w:rsidR="00D77E34">
        <w:tab/>
      </w:r>
      <w:r w:rsidRPr="00D07F43">
        <w:rPr>
          <w:b/>
        </w:rPr>
        <w:t xml:space="preserve">B  </w:t>
      </w:r>
      <w:r w:rsidRPr="00D07F43">
        <w:t>3</w:t>
      </w:r>
      <w:r w:rsidRPr="00D07F43">
        <w:tab/>
      </w:r>
      <w:r>
        <w:tab/>
      </w:r>
      <w:r w:rsidR="00D77E34">
        <w:tab/>
      </w:r>
      <w:r w:rsidRPr="00D07F43">
        <w:rPr>
          <w:b/>
        </w:rPr>
        <w:t xml:space="preserve">C  </w:t>
      </w:r>
      <w:r w:rsidRPr="00D07F43">
        <w:t>4</w:t>
      </w:r>
      <w:r w:rsidRPr="00D07F43">
        <w:tab/>
      </w:r>
      <w:r>
        <w:tab/>
      </w:r>
      <w:r>
        <w:tab/>
      </w:r>
      <w:r w:rsidRPr="00D07F43">
        <w:rPr>
          <w:b/>
        </w:rPr>
        <w:t xml:space="preserve">D </w:t>
      </w:r>
      <w:r w:rsidRPr="00D07F43">
        <w:t xml:space="preserve"> </w:t>
      </w:r>
      <w:r w:rsidRPr="00D07F43">
        <w:fldChar w:fldCharType="begin"/>
      </w:r>
      <w:r w:rsidRPr="00D07F43">
        <w:instrText xml:space="preserve"> eq \f(1,3) </w:instrText>
      </w:r>
      <w:r w:rsidRPr="00D07F43">
        <w:fldChar w:fldCharType="end"/>
      </w:r>
      <w:r w:rsidR="00E86204" w:rsidRPr="00041712">
        <w:rPr>
          <w:rFonts w:ascii="Calibri" w:hAnsi="Calibri"/>
          <w:position w:val="-10"/>
        </w:rPr>
        <w:object w:dxaOrig="180" w:dyaOrig="340" w14:anchorId="6614DB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6pt;height:16.5pt" o:ole="">
            <v:imagedata r:id="rId10" o:title=""/>
          </v:shape>
          <o:OLEObject Type="Embed" ProgID="Equation.3" ShapeID="_x0000_i1025" DrawAspect="Content" ObjectID="_1537784788" r:id="rId11"/>
        </w:object>
      </w:r>
    </w:p>
    <w:p w14:paraId="661DD52C" w14:textId="6ECAC30B" w:rsidR="002A161C" w:rsidRDefault="0010414A" w:rsidP="00E86204">
      <w:pPr>
        <w:pStyle w:val="Pquestionheadingmc"/>
      </w:pPr>
      <w:r>
        <w:t>Question 5</w:t>
      </w:r>
      <w:r>
        <w:tab/>
        <w:t>[9</w:t>
      </w:r>
      <w:r w:rsidR="00DF7636">
        <w:t>.4</w:t>
      </w:r>
      <w:r w:rsidR="002A161C">
        <w:t>]</w:t>
      </w:r>
    </w:p>
    <w:p w14:paraId="4E333C6A" w14:textId="77777777" w:rsidR="00B36914" w:rsidRDefault="00B36914" w:rsidP="00D77E34">
      <w:pPr>
        <w:pStyle w:val="Pquestiontextmainstem"/>
      </w:pPr>
      <w:r w:rsidRPr="00D07F43">
        <w:t>Which of the following equations would graph as a circle?</w:t>
      </w:r>
    </w:p>
    <w:p w14:paraId="05E9779A" w14:textId="43CB3C72" w:rsidR="00E86204" w:rsidRPr="00D77E34" w:rsidRDefault="00B36914" w:rsidP="00D77E34">
      <w:pPr>
        <w:pStyle w:val="Pquestiontextmcqoptions"/>
        <w:rPr>
          <w:lang w:val="es-ES"/>
        </w:rPr>
      </w:pPr>
      <w:r w:rsidRPr="00D77E34">
        <w:rPr>
          <w:b/>
          <w:lang w:val="es-ES"/>
        </w:rPr>
        <w:t>A</w:t>
      </w:r>
      <w:r w:rsidRPr="00D77E34">
        <w:rPr>
          <w:lang w:val="es-ES"/>
        </w:rPr>
        <w:t xml:space="preserve">  </w:t>
      </w:r>
      <w:r w:rsidRPr="00D77E34">
        <w:rPr>
          <w:i/>
          <w:lang w:val="es-ES"/>
        </w:rPr>
        <w:t>x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+ </w:t>
      </w:r>
      <w:r w:rsidRPr="00D77E34">
        <w:rPr>
          <w:i/>
          <w:lang w:val="es-ES"/>
        </w:rPr>
        <w:t>y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= 4</w:t>
      </w:r>
      <w:r w:rsidRPr="00D77E34">
        <w:rPr>
          <w:lang w:val="es-ES"/>
        </w:rPr>
        <w:tab/>
      </w:r>
      <w:r w:rsidR="00D77E34">
        <w:rPr>
          <w:lang w:val="es-ES"/>
        </w:rPr>
        <w:tab/>
      </w:r>
      <w:r w:rsidRPr="00D77E34">
        <w:rPr>
          <w:b/>
          <w:lang w:val="es-ES"/>
        </w:rPr>
        <w:t>B</w:t>
      </w:r>
      <w:r w:rsidRPr="00D77E34">
        <w:rPr>
          <w:lang w:val="es-ES"/>
        </w:rPr>
        <w:t xml:space="preserve">  </w:t>
      </w:r>
      <w:r w:rsidRPr="00D77E34">
        <w:rPr>
          <w:i/>
          <w:lang w:val="es-ES"/>
        </w:rPr>
        <w:t>x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+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9</w:t>
      </w:r>
      <w:r w:rsidRPr="00D77E34">
        <w:rPr>
          <w:lang w:val="es-ES"/>
        </w:rPr>
        <w:tab/>
      </w:r>
      <w:r w:rsidR="00D77E34">
        <w:rPr>
          <w:lang w:val="es-ES"/>
        </w:rPr>
        <w:tab/>
      </w:r>
      <w:r w:rsidR="00D77E34">
        <w:rPr>
          <w:lang w:val="es-ES"/>
        </w:rPr>
        <w:tab/>
      </w:r>
      <w:r w:rsidRPr="00D77E34">
        <w:rPr>
          <w:b/>
          <w:lang w:val="es-ES"/>
        </w:rPr>
        <w:t>C</w:t>
      </w:r>
      <w:r w:rsidRPr="00D77E34">
        <w:rPr>
          <w:lang w:val="es-ES"/>
        </w:rPr>
        <w:t xml:space="preserve">  </w:t>
      </w:r>
      <w:r w:rsidRPr="00D77E34">
        <w:rPr>
          <w:i/>
          <w:lang w:val="es-ES"/>
        </w:rPr>
        <w:t>x</w:t>
      </w:r>
      <w:r w:rsidRPr="00D77E34">
        <w:rPr>
          <w:lang w:val="es-ES"/>
        </w:rPr>
        <w:t xml:space="preserve"> + </w:t>
      </w:r>
      <w:r w:rsidRPr="00D77E34">
        <w:rPr>
          <w:i/>
          <w:lang w:val="es-ES"/>
        </w:rPr>
        <w:t>y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= 16</w:t>
      </w:r>
      <w:r w:rsidRPr="00D77E34">
        <w:rPr>
          <w:lang w:val="es-ES"/>
        </w:rPr>
        <w:tab/>
      </w:r>
      <w:r w:rsidRPr="00D77E34">
        <w:rPr>
          <w:lang w:val="es-ES"/>
        </w:rPr>
        <w:tab/>
      </w:r>
      <w:r w:rsidRPr="00D77E34">
        <w:rPr>
          <w:b/>
          <w:lang w:val="es-ES"/>
        </w:rPr>
        <w:t xml:space="preserve">D  </w:t>
      </w:r>
      <w:r w:rsidRPr="00D77E34">
        <w:rPr>
          <w:i/>
          <w:lang w:val="es-ES"/>
        </w:rPr>
        <w:t>xy</w:t>
      </w:r>
      <w:r w:rsidRPr="00D77E34">
        <w:rPr>
          <w:lang w:val="es-ES"/>
        </w:rPr>
        <w:t xml:space="preserve"> = 81</w:t>
      </w:r>
    </w:p>
    <w:p w14:paraId="29FF3BA0" w14:textId="6D1AE83A" w:rsidR="00E86204" w:rsidRPr="00EF35BC" w:rsidRDefault="0010414A" w:rsidP="00EF35BC">
      <w:pPr>
        <w:pStyle w:val="Pquestionheadingmc"/>
      </w:pPr>
      <w:r>
        <w:t>Question 6</w:t>
      </w:r>
      <w:r>
        <w:tab/>
        <w:t>[9.2</w:t>
      </w:r>
      <w:r w:rsidR="002A161C">
        <w:t>]</w:t>
      </w:r>
    </w:p>
    <w:p w14:paraId="29A82018" w14:textId="77777777" w:rsidR="00B36914" w:rsidRDefault="00B36914" w:rsidP="00D77E34">
      <w:pPr>
        <w:pStyle w:val="Pquestiontextmainstem"/>
      </w:pPr>
      <w:r w:rsidRPr="00D07F43">
        <w:t xml:space="preserve">The solution to </w:t>
      </w:r>
      <w:r w:rsidRPr="00D07F43">
        <w:rPr>
          <w:i/>
        </w:rPr>
        <w:t>x</w:t>
      </w:r>
      <w:r w:rsidRPr="00D07F43">
        <w:t>(</w:t>
      </w:r>
      <w:r w:rsidRPr="00D07F43">
        <w:rPr>
          <w:i/>
        </w:rPr>
        <w:t>x</w:t>
      </w:r>
      <w:r w:rsidRPr="00D07F43">
        <w:t xml:space="preserve"> – 9) = 0 is:</w:t>
      </w:r>
    </w:p>
    <w:p w14:paraId="411267E3" w14:textId="66DAB15C" w:rsidR="00B36914" w:rsidRPr="00D07F43" w:rsidRDefault="00B36914" w:rsidP="00D77E34">
      <w:pPr>
        <w:pStyle w:val="Pquestiontextmcqoptions"/>
      </w:pPr>
      <w:r w:rsidRPr="00D07F43">
        <w:rPr>
          <w:b/>
        </w:rPr>
        <w:t>A</w:t>
      </w:r>
      <w:r w:rsidRPr="00D07F43">
        <w:t xml:space="preserve">  </w:t>
      </w:r>
      <w:r w:rsidRPr="00D07F43">
        <w:rPr>
          <w:i/>
        </w:rPr>
        <w:t>x</w:t>
      </w:r>
      <w:r w:rsidRPr="00D07F43">
        <w:t xml:space="preserve"> = 9 </w:t>
      </w:r>
      <w:r w:rsidRPr="00D07F43">
        <w:tab/>
      </w:r>
      <w:r>
        <w:tab/>
      </w:r>
      <w:r w:rsidRPr="00D07F43">
        <w:rPr>
          <w:b/>
        </w:rPr>
        <w:t>B</w:t>
      </w:r>
      <w:r w:rsidRPr="00D07F43">
        <w:t xml:space="preserve">  </w:t>
      </w:r>
      <w:r w:rsidRPr="00D07F43">
        <w:rPr>
          <w:i/>
        </w:rPr>
        <w:t>x</w:t>
      </w:r>
      <w:r w:rsidRPr="00D07F43">
        <w:t xml:space="preserve"> = 0 or -9</w:t>
      </w:r>
      <w:r>
        <w:tab/>
      </w:r>
      <w:r>
        <w:tab/>
      </w:r>
      <w:r w:rsidRPr="00D07F43">
        <w:rPr>
          <w:b/>
        </w:rPr>
        <w:t>C</w:t>
      </w:r>
      <w:r w:rsidRPr="00D07F43">
        <w:t xml:space="preserve">  </w:t>
      </w:r>
      <w:r w:rsidRPr="00D07F43">
        <w:rPr>
          <w:i/>
        </w:rPr>
        <w:t>x</w:t>
      </w:r>
      <w:r w:rsidRPr="00D07F43">
        <w:t xml:space="preserve"> = 0 or 9</w:t>
      </w:r>
      <w:r w:rsidRPr="00D07F43">
        <w:tab/>
      </w:r>
      <w:r>
        <w:tab/>
      </w:r>
      <w:r w:rsidR="00D77E34">
        <w:tab/>
      </w:r>
      <w:r w:rsidRPr="00D07F43">
        <w:rPr>
          <w:b/>
        </w:rPr>
        <w:t xml:space="preserve">D </w:t>
      </w:r>
      <w:r w:rsidRPr="00D07F43">
        <w:t xml:space="preserve"> </w:t>
      </w:r>
      <w:r w:rsidRPr="00D07F43">
        <w:rPr>
          <w:i/>
        </w:rPr>
        <w:t>x</w:t>
      </w:r>
      <w:r w:rsidRPr="00D07F43">
        <w:t xml:space="preserve"> = -9 or 9</w:t>
      </w:r>
    </w:p>
    <w:p w14:paraId="4A078509" w14:textId="5F07907C" w:rsidR="002A161C" w:rsidRDefault="0010414A" w:rsidP="002A161C">
      <w:pPr>
        <w:pStyle w:val="Pquestionheadingmc"/>
      </w:pPr>
      <w:r>
        <w:t>Question 7</w:t>
      </w:r>
      <w:r>
        <w:tab/>
        <w:t>[9</w:t>
      </w:r>
      <w:r w:rsidR="00B36914">
        <w:t>.7</w:t>
      </w:r>
      <w:r w:rsidR="002A161C">
        <w:t>]</w:t>
      </w:r>
    </w:p>
    <w:p w14:paraId="252FA836" w14:textId="77777777" w:rsidR="00B36914" w:rsidRPr="00D07F43" w:rsidRDefault="00B36914" w:rsidP="00D77E34">
      <w:pPr>
        <w:pStyle w:val="Pquestiontextmainstem"/>
      </w:pPr>
      <w:r w:rsidRPr="00D07F43">
        <w:t>Find the equation for the following table of values: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</w:tblGrid>
      <w:tr w:rsidR="00B36914" w:rsidRPr="00D07F43" w14:paraId="61916B2A" w14:textId="77777777" w:rsidTr="00D77E34">
        <w:trPr>
          <w:trHeight w:val="340"/>
        </w:trPr>
        <w:tc>
          <w:tcPr>
            <w:tcW w:w="567" w:type="dxa"/>
            <w:vAlign w:val="center"/>
          </w:tcPr>
          <w:p w14:paraId="456BE0C4" w14:textId="77777777" w:rsidR="00B36914" w:rsidRPr="00D77E34" w:rsidRDefault="00B36914" w:rsidP="00D77E34">
            <w:pPr>
              <w:pStyle w:val="Ptabletext"/>
              <w:rPr>
                <w:i/>
              </w:rPr>
            </w:pPr>
            <w:r w:rsidRPr="00D77E34">
              <w:rPr>
                <w:i/>
              </w:rPr>
              <w:t>x</w:t>
            </w:r>
          </w:p>
        </w:tc>
        <w:tc>
          <w:tcPr>
            <w:tcW w:w="567" w:type="dxa"/>
            <w:vAlign w:val="center"/>
          </w:tcPr>
          <w:p w14:paraId="569A899B" w14:textId="77777777" w:rsidR="00B36914" w:rsidRPr="00D07F43" w:rsidRDefault="00B36914" w:rsidP="00D77E34">
            <w:pPr>
              <w:pStyle w:val="Ptabletext"/>
            </w:pPr>
            <w:r w:rsidRPr="00D07F43">
              <w:t>8</w:t>
            </w:r>
          </w:p>
        </w:tc>
        <w:tc>
          <w:tcPr>
            <w:tcW w:w="567" w:type="dxa"/>
            <w:vAlign w:val="center"/>
          </w:tcPr>
          <w:p w14:paraId="019DE750" w14:textId="77777777" w:rsidR="00B36914" w:rsidRPr="00D07F43" w:rsidRDefault="00B36914" w:rsidP="00D77E34">
            <w:pPr>
              <w:pStyle w:val="Ptabletext"/>
            </w:pPr>
            <w:r w:rsidRPr="00D07F43">
              <w:t>16</w:t>
            </w:r>
          </w:p>
        </w:tc>
        <w:tc>
          <w:tcPr>
            <w:tcW w:w="567" w:type="dxa"/>
            <w:vAlign w:val="center"/>
          </w:tcPr>
          <w:p w14:paraId="21BFA009" w14:textId="77777777" w:rsidR="00B36914" w:rsidRPr="00D07F43" w:rsidRDefault="00B36914" w:rsidP="00D77E34">
            <w:pPr>
              <w:pStyle w:val="Ptabletext"/>
            </w:pPr>
            <w:r w:rsidRPr="00D07F43">
              <w:t>24</w:t>
            </w:r>
          </w:p>
        </w:tc>
        <w:tc>
          <w:tcPr>
            <w:tcW w:w="567" w:type="dxa"/>
            <w:vAlign w:val="center"/>
          </w:tcPr>
          <w:p w14:paraId="4F6B470C" w14:textId="77777777" w:rsidR="00B36914" w:rsidRPr="00D07F43" w:rsidRDefault="00B36914" w:rsidP="00D77E34">
            <w:pPr>
              <w:pStyle w:val="Ptabletext"/>
            </w:pPr>
            <w:r w:rsidRPr="00D07F43">
              <w:t>48</w:t>
            </w:r>
          </w:p>
        </w:tc>
      </w:tr>
      <w:tr w:rsidR="00B36914" w:rsidRPr="00D07F43" w14:paraId="42AF1B1E" w14:textId="77777777" w:rsidTr="00D77E34">
        <w:trPr>
          <w:trHeight w:val="340"/>
        </w:trPr>
        <w:tc>
          <w:tcPr>
            <w:tcW w:w="567" w:type="dxa"/>
            <w:vAlign w:val="center"/>
          </w:tcPr>
          <w:p w14:paraId="22C91DA6" w14:textId="77777777" w:rsidR="00B36914" w:rsidRPr="00D77E34" w:rsidRDefault="00B36914" w:rsidP="00D77E34">
            <w:pPr>
              <w:pStyle w:val="Ptabletext"/>
              <w:rPr>
                <w:i/>
              </w:rPr>
            </w:pPr>
            <w:r w:rsidRPr="00D77E34">
              <w:rPr>
                <w:i/>
              </w:rPr>
              <w:t>y</w:t>
            </w:r>
          </w:p>
        </w:tc>
        <w:tc>
          <w:tcPr>
            <w:tcW w:w="567" w:type="dxa"/>
            <w:vAlign w:val="center"/>
          </w:tcPr>
          <w:p w14:paraId="188338A8" w14:textId="77777777" w:rsidR="00B36914" w:rsidRPr="00D07F43" w:rsidRDefault="00B36914" w:rsidP="00D77E34">
            <w:pPr>
              <w:pStyle w:val="Ptabletext"/>
            </w:pPr>
            <w:r w:rsidRPr="00D07F43">
              <w:t>6</w:t>
            </w:r>
          </w:p>
        </w:tc>
        <w:tc>
          <w:tcPr>
            <w:tcW w:w="567" w:type="dxa"/>
            <w:vAlign w:val="center"/>
          </w:tcPr>
          <w:p w14:paraId="7D214637" w14:textId="77777777" w:rsidR="00B36914" w:rsidRPr="00D07F43" w:rsidRDefault="00B36914" w:rsidP="00D77E34">
            <w:pPr>
              <w:pStyle w:val="Ptabletext"/>
            </w:pPr>
            <w:r w:rsidRPr="00D07F43">
              <w:t>3</w:t>
            </w:r>
          </w:p>
        </w:tc>
        <w:tc>
          <w:tcPr>
            <w:tcW w:w="567" w:type="dxa"/>
            <w:vAlign w:val="center"/>
          </w:tcPr>
          <w:p w14:paraId="008FAD3C" w14:textId="77777777" w:rsidR="00B36914" w:rsidRPr="00D07F43" w:rsidRDefault="00B36914" w:rsidP="00D77E34">
            <w:pPr>
              <w:pStyle w:val="Ptabletext"/>
            </w:pPr>
            <w:r w:rsidRPr="00D07F43">
              <w:t>2</w:t>
            </w:r>
          </w:p>
        </w:tc>
        <w:tc>
          <w:tcPr>
            <w:tcW w:w="567" w:type="dxa"/>
            <w:vAlign w:val="center"/>
          </w:tcPr>
          <w:p w14:paraId="22F59703" w14:textId="77777777" w:rsidR="00B36914" w:rsidRPr="00D07F43" w:rsidRDefault="00B36914" w:rsidP="00D77E34">
            <w:pPr>
              <w:pStyle w:val="Ptabletext"/>
            </w:pPr>
            <w:r w:rsidRPr="00D07F43">
              <w:t>1</w:t>
            </w:r>
          </w:p>
        </w:tc>
      </w:tr>
    </w:tbl>
    <w:p w14:paraId="4B181DA0" w14:textId="424CBD3E" w:rsidR="00B36914" w:rsidRPr="00D77E34" w:rsidRDefault="00B36914" w:rsidP="00D77E34">
      <w:pPr>
        <w:pStyle w:val="Pquestiontextmcqoptions"/>
        <w:rPr>
          <w:lang w:val="es-ES"/>
        </w:rPr>
      </w:pPr>
      <w:r w:rsidRPr="00D77E34">
        <w:rPr>
          <w:b/>
          <w:lang w:val="es-ES"/>
        </w:rPr>
        <w:t xml:space="preserve">A 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</w:t>
      </w:r>
      <w:r w:rsidRPr="00D07F43">
        <w:rPr>
          <w:position w:val="-24"/>
        </w:rPr>
        <w:object w:dxaOrig="360" w:dyaOrig="620" w14:anchorId="3E9B9880">
          <v:shape id="_x0000_i1026" type="#_x0000_t75" style="width:18.9pt;height:30.7pt" o:ole="" fillcolor="window">
            <v:imagedata r:id="rId12" o:title=""/>
          </v:shape>
          <o:OLEObject Type="Embed" ProgID="Equation.3" ShapeID="_x0000_i1026" DrawAspect="Content" ObjectID="_1537784789" r:id="rId13"/>
        </w:object>
      </w:r>
      <w:r w:rsidRPr="00D77E34">
        <w:rPr>
          <w:lang w:val="es-ES"/>
        </w:rPr>
        <w:tab/>
      </w:r>
      <w:r w:rsidRPr="00D77E34">
        <w:rPr>
          <w:lang w:val="es-ES"/>
        </w:rPr>
        <w:tab/>
      </w:r>
      <w:r w:rsidRPr="00D77E34">
        <w:rPr>
          <w:b/>
          <w:lang w:val="es-ES"/>
        </w:rPr>
        <w:t xml:space="preserve">B  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</w:t>
      </w:r>
      <w:r w:rsidRPr="00D07F43">
        <w:rPr>
          <w:position w:val="-24"/>
        </w:rPr>
        <w:object w:dxaOrig="360" w:dyaOrig="620" w14:anchorId="723638D8">
          <v:shape id="_x0000_i1027" type="#_x0000_t75" style="width:18.9pt;height:30.7pt" o:ole="" fillcolor="window">
            <v:imagedata r:id="rId14" o:title=""/>
          </v:shape>
          <o:OLEObject Type="Embed" ProgID="Equation.3" ShapeID="_x0000_i1027" DrawAspect="Content" ObjectID="_1537784790" r:id="rId15"/>
        </w:object>
      </w:r>
      <w:r w:rsidRPr="00D77E34">
        <w:rPr>
          <w:position w:val="-24"/>
          <w:lang w:val="es-ES"/>
        </w:rPr>
        <w:tab/>
      </w:r>
      <w:r w:rsidRPr="00D77E34">
        <w:rPr>
          <w:position w:val="-24"/>
          <w:lang w:val="es-ES"/>
        </w:rPr>
        <w:tab/>
      </w:r>
      <w:r w:rsidRPr="00D77E34">
        <w:rPr>
          <w:b/>
          <w:lang w:val="es-ES"/>
        </w:rPr>
        <w:t xml:space="preserve">C </w:t>
      </w:r>
      <w:r w:rsidRPr="00D77E34">
        <w:rPr>
          <w:lang w:val="es-ES"/>
        </w:rPr>
        <w:t xml:space="preserve"> </w:t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48</w:t>
      </w:r>
      <w:r w:rsidRPr="00D77E34">
        <w:rPr>
          <w:i/>
          <w:lang w:val="es-ES"/>
        </w:rPr>
        <w:t>x</w:t>
      </w:r>
      <w:r w:rsidRPr="00D77E34">
        <w:rPr>
          <w:lang w:val="es-ES"/>
        </w:rPr>
        <w:tab/>
      </w:r>
      <w:r w:rsidRPr="00D77E34">
        <w:rPr>
          <w:lang w:val="es-ES"/>
        </w:rPr>
        <w:tab/>
      </w:r>
      <w:r w:rsidRPr="00D77E34">
        <w:rPr>
          <w:b/>
          <w:lang w:val="es-ES"/>
        </w:rPr>
        <w:t xml:space="preserve">D  </w:t>
      </w:r>
      <w:r w:rsidRPr="00D77E34">
        <w:rPr>
          <w:i/>
          <w:lang w:val="es-ES"/>
        </w:rPr>
        <w:t>yx</w:t>
      </w:r>
      <w:r w:rsidRPr="00D77E34">
        <w:rPr>
          <w:vertAlign w:val="superscript"/>
          <w:lang w:val="es-ES"/>
        </w:rPr>
        <w:t>2</w:t>
      </w:r>
      <w:r w:rsidRPr="00D77E34">
        <w:rPr>
          <w:lang w:val="es-ES"/>
        </w:rPr>
        <w:t xml:space="preserve"> = 48</w:t>
      </w:r>
    </w:p>
    <w:p w14:paraId="46992CA4" w14:textId="76C879BD" w:rsidR="00E86204" w:rsidRPr="00EF35BC" w:rsidRDefault="0010414A" w:rsidP="00EF35BC">
      <w:pPr>
        <w:pStyle w:val="Pquestionheadingmc"/>
      </w:pPr>
      <w:r>
        <w:lastRenderedPageBreak/>
        <w:t>Question 8</w:t>
      </w:r>
      <w:r>
        <w:tab/>
        <w:t>[9.4</w:t>
      </w:r>
      <w:r w:rsidR="00A732DF">
        <w:t>]</w:t>
      </w:r>
    </w:p>
    <w:p w14:paraId="70E085A1" w14:textId="77777777" w:rsidR="00B36914" w:rsidRDefault="00B36914" w:rsidP="00D77E34">
      <w:pPr>
        <w:pStyle w:val="Pquestiontextmainstem"/>
      </w:pPr>
      <w:r w:rsidRPr="00D07F43">
        <w:t xml:space="preserve">What is the centre and radius of the circle with the equation </w:t>
      </w:r>
      <w:r w:rsidRPr="00D07F43">
        <w:rPr>
          <w:i/>
        </w:rPr>
        <w:t>x</w:t>
      </w:r>
      <w:r w:rsidRPr="00D07F43">
        <w:rPr>
          <w:vertAlign w:val="superscript"/>
        </w:rPr>
        <w:t>2</w:t>
      </w:r>
      <w:r w:rsidRPr="00D07F43">
        <w:t xml:space="preserve"> + (</w:t>
      </w:r>
      <w:r w:rsidRPr="00D07F43">
        <w:rPr>
          <w:i/>
        </w:rPr>
        <w:t xml:space="preserve">y + </w:t>
      </w:r>
      <w:r w:rsidRPr="00D07F43">
        <w:t>8)</w:t>
      </w:r>
      <w:r w:rsidRPr="00D07F43">
        <w:rPr>
          <w:vertAlign w:val="superscript"/>
        </w:rPr>
        <w:t>2</w:t>
      </w:r>
      <w:r w:rsidRPr="00D07F43">
        <w:t xml:space="preserve"> = 100?</w:t>
      </w:r>
    </w:p>
    <w:p w14:paraId="12B36D07" w14:textId="4857F770" w:rsidR="00EF35BC" w:rsidRPr="00176175" w:rsidRDefault="00B36914" w:rsidP="00D77E34">
      <w:pPr>
        <w:pStyle w:val="Pquestiontextmcqoptions"/>
      </w:pPr>
      <w:r w:rsidRPr="00D07F43">
        <w:rPr>
          <w:b/>
        </w:rPr>
        <w:t xml:space="preserve">A </w:t>
      </w:r>
      <w:r w:rsidRPr="00D07F43">
        <w:t>(0, -8), 100</w:t>
      </w:r>
      <w:r w:rsidRPr="00D07F43">
        <w:tab/>
      </w:r>
      <w:r w:rsidRPr="00D07F43">
        <w:rPr>
          <w:b/>
        </w:rPr>
        <w:t xml:space="preserve">B  </w:t>
      </w:r>
      <w:r w:rsidRPr="00D07F43">
        <w:t>(0, 8), 100</w:t>
      </w:r>
      <w:r w:rsidRPr="00D07F43">
        <w:tab/>
      </w:r>
      <w:r w:rsidRPr="00D07F43">
        <w:rPr>
          <w:b/>
        </w:rPr>
        <w:t xml:space="preserve">C </w:t>
      </w:r>
      <w:r w:rsidRPr="00D07F43">
        <w:t>(0, -8),</w:t>
      </w:r>
      <w:r w:rsidRPr="00D07F43">
        <w:rPr>
          <w:b/>
        </w:rPr>
        <w:t xml:space="preserve"> </w:t>
      </w:r>
      <w:r w:rsidRPr="00D07F43">
        <w:t>10</w:t>
      </w:r>
      <w:r w:rsidRPr="00D07F43">
        <w:tab/>
      </w:r>
      <w:r>
        <w:tab/>
      </w:r>
      <w:r w:rsidRPr="00D07F43">
        <w:rPr>
          <w:b/>
        </w:rPr>
        <w:t xml:space="preserve">D  </w:t>
      </w:r>
      <w:r w:rsidRPr="00D07F43">
        <w:t>(0, 8),</w:t>
      </w:r>
      <w:r w:rsidRPr="00D07F43">
        <w:rPr>
          <w:b/>
        </w:rPr>
        <w:t xml:space="preserve"> </w:t>
      </w:r>
      <w:r w:rsidRPr="00D07F43">
        <w:t>10</w:t>
      </w:r>
      <w:r w:rsidR="00EF35BC" w:rsidRPr="00176175">
        <w:t xml:space="preserve"> </w:t>
      </w:r>
    </w:p>
    <w:p w14:paraId="64C82545" w14:textId="1C6B3A33" w:rsidR="0010414A" w:rsidRDefault="00DF7636" w:rsidP="0010414A">
      <w:pPr>
        <w:pStyle w:val="Pquestionheadingmc"/>
      </w:pPr>
      <w:r>
        <w:t>Question 9</w:t>
      </w:r>
      <w:r>
        <w:tab/>
        <w:t>[9.5</w:t>
      </w:r>
      <w:r w:rsidR="0010414A">
        <w:t>]</w:t>
      </w:r>
    </w:p>
    <w:p w14:paraId="0CE55547" w14:textId="77777777" w:rsidR="00B36914" w:rsidRPr="00D07F43" w:rsidRDefault="00B36914" w:rsidP="00D77E34">
      <w:pPr>
        <w:pStyle w:val="Pquestiontextmainstem"/>
      </w:pPr>
      <w:r w:rsidRPr="00D07F43">
        <w:t>Which equation will not graph a hyperbola?</w:t>
      </w:r>
    </w:p>
    <w:p w14:paraId="3D312EA0" w14:textId="66CFD806" w:rsidR="00EF35BC" w:rsidRPr="00D77E34" w:rsidRDefault="00B36914" w:rsidP="00D77E34">
      <w:pPr>
        <w:pStyle w:val="Pquestiontextmcqoptions"/>
        <w:rPr>
          <w:lang w:val="es-ES"/>
        </w:rPr>
      </w:pPr>
      <w:r w:rsidRPr="00D77E34">
        <w:rPr>
          <w:b/>
          <w:lang w:val="es-ES"/>
        </w:rPr>
        <w:t>A</w:t>
      </w:r>
      <w:r w:rsidR="00D77E34">
        <w:rPr>
          <w:lang w:val="es-ES"/>
        </w:rPr>
        <w:tab/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</w:t>
      </w:r>
      <w:r w:rsidRPr="00D07F43">
        <w:rPr>
          <w:position w:val="-24"/>
        </w:rPr>
        <w:object w:dxaOrig="240" w:dyaOrig="620" w14:anchorId="3680114A">
          <v:shape id="_x0000_i1028" type="#_x0000_t75" style="width:11.8pt;height:30.7pt" o:ole="">
            <v:imagedata r:id="rId16" o:title=""/>
          </v:shape>
          <o:OLEObject Type="Embed" ProgID="Equation.3" ShapeID="_x0000_i1028" DrawAspect="Content" ObjectID="_1537784791" r:id="rId17"/>
        </w:object>
      </w:r>
      <w:r w:rsidRPr="00D77E34">
        <w:rPr>
          <w:lang w:val="es-ES"/>
        </w:rPr>
        <w:t xml:space="preserve"> – 2            </w:t>
      </w:r>
      <w:r w:rsidRPr="00D77E34">
        <w:rPr>
          <w:b/>
          <w:lang w:val="es-ES"/>
        </w:rPr>
        <w:t>B</w:t>
      </w:r>
      <w:r w:rsidR="00D77E34">
        <w:rPr>
          <w:lang w:val="es-ES"/>
        </w:rPr>
        <w:tab/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3 – </w:t>
      </w:r>
      <w:r w:rsidRPr="00D07F43">
        <w:rPr>
          <w:position w:val="-24"/>
        </w:rPr>
        <w:object w:dxaOrig="540" w:dyaOrig="620" w14:anchorId="6A240C7C">
          <v:shape id="_x0000_i1029" type="#_x0000_t75" style="width:28.35pt;height:30.7pt" o:ole="">
            <v:imagedata r:id="rId18" o:title=""/>
          </v:shape>
          <o:OLEObject Type="Embed" ProgID="Equation.3" ShapeID="_x0000_i1029" DrawAspect="Content" ObjectID="_1537784792" r:id="rId19"/>
        </w:object>
      </w:r>
      <w:r w:rsidRPr="00D77E34">
        <w:rPr>
          <w:lang w:val="es-ES"/>
        </w:rPr>
        <w:t xml:space="preserve">      </w:t>
      </w:r>
      <w:r w:rsidRPr="00D77E34">
        <w:rPr>
          <w:lang w:val="es-ES"/>
        </w:rPr>
        <w:tab/>
      </w:r>
      <w:r w:rsidRPr="00D77E34">
        <w:rPr>
          <w:b/>
          <w:lang w:val="es-ES"/>
        </w:rPr>
        <w:t>C</w:t>
      </w:r>
      <w:r w:rsidR="00D77E34">
        <w:rPr>
          <w:lang w:val="es-ES"/>
        </w:rPr>
        <w:tab/>
      </w:r>
      <w:r w:rsidRPr="00D77E34">
        <w:rPr>
          <w:i/>
          <w:lang w:val="es-ES"/>
        </w:rPr>
        <w:t>y</w:t>
      </w:r>
      <w:r w:rsidRPr="00D77E34">
        <w:rPr>
          <w:lang w:val="es-ES"/>
        </w:rPr>
        <w:t xml:space="preserve"> = </w:t>
      </w:r>
      <w:r w:rsidRPr="00D07F43">
        <w:rPr>
          <w:position w:val="-24"/>
        </w:rPr>
        <w:object w:dxaOrig="360" w:dyaOrig="620" w14:anchorId="03FFF1A1">
          <v:shape id="_x0000_i1030" type="#_x0000_t75" style="width:17.7pt;height:30.7pt" o:ole="">
            <v:imagedata r:id="rId20" o:title=""/>
          </v:shape>
          <o:OLEObject Type="Embed" ProgID="Equation.3" ShapeID="_x0000_i1030" DrawAspect="Content" ObjectID="_1537784793" r:id="rId21"/>
        </w:object>
      </w:r>
      <w:r w:rsidRPr="00D77E34">
        <w:rPr>
          <w:lang w:val="es-ES"/>
        </w:rPr>
        <w:t xml:space="preserve"> + 6         </w:t>
      </w:r>
      <w:r w:rsidRPr="00D77E34">
        <w:rPr>
          <w:lang w:val="es-ES"/>
        </w:rPr>
        <w:tab/>
      </w:r>
      <w:r w:rsidRPr="00D77E34">
        <w:rPr>
          <w:b/>
          <w:lang w:val="es-ES"/>
        </w:rPr>
        <w:t>D</w:t>
      </w:r>
      <w:r w:rsidR="00D77E34">
        <w:rPr>
          <w:lang w:val="es-ES"/>
        </w:rPr>
        <w:tab/>
      </w:r>
      <w:r w:rsidRPr="00D77E34">
        <w:rPr>
          <w:i/>
          <w:lang w:val="es-ES"/>
        </w:rPr>
        <w:t>xy</w:t>
      </w:r>
      <w:r w:rsidRPr="00D77E34">
        <w:rPr>
          <w:lang w:val="es-ES"/>
        </w:rPr>
        <w:t xml:space="preserve"> = 5  </w:t>
      </w:r>
      <w:r w:rsidR="00EF35BC" w:rsidRPr="00D77E34">
        <w:rPr>
          <w:lang w:val="es-ES"/>
        </w:rPr>
        <w:t xml:space="preserve">   </w:t>
      </w:r>
    </w:p>
    <w:p w14:paraId="68A4343A" w14:textId="4D5C3027" w:rsidR="0010414A" w:rsidRPr="00D77E34" w:rsidRDefault="0010414A" w:rsidP="0010414A">
      <w:pPr>
        <w:pStyle w:val="Pquestionheadingmc"/>
        <w:rPr>
          <w:lang w:val="es-ES"/>
        </w:rPr>
      </w:pPr>
      <w:r w:rsidRPr="00D77E34">
        <w:rPr>
          <w:lang w:val="es-ES"/>
        </w:rPr>
        <w:t>Question 10</w:t>
      </w:r>
      <w:r w:rsidRPr="00D77E34">
        <w:rPr>
          <w:lang w:val="es-ES"/>
        </w:rPr>
        <w:tab/>
        <w:t>[</w:t>
      </w:r>
      <w:r w:rsidR="00B36914" w:rsidRPr="00D77E34">
        <w:rPr>
          <w:lang w:val="es-ES"/>
        </w:rPr>
        <w:t>9.6</w:t>
      </w:r>
      <w:r w:rsidRPr="00D77E34">
        <w:rPr>
          <w:lang w:val="es-ES"/>
        </w:rPr>
        <w:t>]</w:t>
      </w:r>
    </w:p>
    <w:p w14:paraId="1D41DF19" w14:textId="77777777" w:rsidR="00B36914" w:rsidRPr="00D07F43" w:rsidRDefault="00B36914" w:rsidP="00D77E34">
      <w:pPr>
        <w:pStyle w:val="Pquestiontextmainstem"/>
      </w:pPr>
      <w:r w:rsidRPr="00D07F43">
        <w:rPr>
          <w:i/>
        </w:rPr>
        <w:t xml:space="preserve">a </w:t>
      </w:r>
      <w:r w:rsidRPr="00D07F43">
        <w:t xml:space="preserve">is directly proportional to the square root of </w:t>
      </w:r>
      <w:r w:rsidRPr="00D07F43">
        <w:rPr>
          <w:i/>
        </w:rPr>
        <w:t xml:space="preserve">b. </w:t>
      </w:r>
      <w:r w:rsidRPr="00D07F43">
        <w:t>The equation can we written as:</w:t>
      </w:r>
      <w:r w:rsidRPr="00D07F43">
        <w:rPr>
          <w:i/>
        </w:rPr>
        <w:t xml:space="preserve"> </w:t>
      </w:r>
    </w:p>
    <w:p w14:paraId="5E0C2D7B" w14:textId="4E9F55B1" w:rsidR="00B36914" w:rsidRDefault="00B36914" w:rsidP="00D77E34">
      <w:pPr>
        <w:pStyle w:val="Pquestiontextmcqoptions"/>
        <w:rPr>
          <w:position w:val="-8"/>
        </w:rPr>
      </w:pPr>
      <w:r w:rsidRPr="00B36914">
        <w:rPr>
          <w:b/>
        </w:rPr>
        <w:t>A</w:t>
      </w:r>
      <w:r w:rsidRPr="00D07F43">
        <w:t xml:space="preserve"> </w:t>
      </w:r>
      <w:r w:rsidRPr="00D07F43">
        <w:rPr>
          <w:i/>
        </w:rPr>
        <w:t xml:space="preserve">a </w:t>
      </w:r>
      <w:r w:rsidRPr="00D07F43">
        <w:t xml:space="preserve">= </w:t>
      </w:r>
      <w:r w:rsidRPr="00D07F43">
        <w:rPr>
          <w:i/>
        </w:rPr>
        <w:t>kb</w:t>
      </w:r>
      <w:r w:rsidRPr="00D07F43">
        <w:rPr>
          <w:i/>
          <w:vertAlign w:val="superscript"/>
        </w:rPr>
        <w:t>2</w:t>
      </w:r>
      <w:r>
        <w:rPr>
          <w:vertAlign w:val="superscript"/>
        </w:rPr>
        <w:tab/>
      </w:r>
      <w:r>
        <w:rPr>
          <w:vertAlign w:val="superscript"/>
        </w:rPr>
        <w:tab/>
      </w:r>
      <w:r w:rsidRPr="00B36914">
        <w:rPr>
          <w:b/>
        </w:rPr>
        <w:t>B</w:t>
      </w:r>
      <w:r w:rsidRPr="00D07F43">
        <w:t xml:space="preserve"> </w:t>
      </w:r>
      <w:r w:rsidRPr="00D07F43">
        <w:rPr>
          <w:i/>
        </w:rPr>
        <w:t xml:space="preserve">a </w:t>
      </w:r>
      <w:r w:rsidRPr="00D07F43">
        <w:t xml:space="preserve">= </w:t>
      </w:r>
      <w:r w:rsidRPr="00D07F43">
        <w:rPr>
          <w:i/>
        </w:rPr>
        <w:t>kb</w:t>
      </w:r>
      <w:r>
        <w:rPr>
          <w:i/>
        </w:rPr>
        <w:tab/>
      </w:r>
      <w:r w:rsidR="00D77E34">
        <w:rPr>
          <w:i/>
        </w:rPr>
        <w:tab/>
      </w:r>
      <w:r>
        <w:rPr>
          <w:i/>
        </w:rPr>
        <w:tab/>
      </w:r>
      <w:r w:rsidRPr="00D07F43">
        <w:t xml:space="preserve"> </w:t>
      </w:r>
      <w:r w:rsidRPr="00B36914">
        <w:rPr>
          <w:b/>
        </w:rPr>
        <w:t>C</w:t>
      </w:r>
      <w:r w:rsidRPr="00D07F43">
        <w:t xml:space="preserve"> </w:t>
      </w:r>
      <w:r w:rsidRPr="00D07F43">
        <w:rPr>
          <w:i/>
        </w:rPr>
        <w:t>a</w:t>
      </w:r>
      <w:r w:rsidRPr="00D07F43">
        <w:t xml:space="preserve"> =</w:t>
      </w:r>
      <w:r w:rsidRPr="00D07F43">
        <w:rPr>
          <w:position w:val="-24"/>
        </w:rPr>
        <w:object w:dxaOrig="360" w:dyaOrig="620" w14:anchorId="49FBEB69">
          <v:shape id="_x0000_i1031" type="#_x0000_t75" style="width:17.7pt;height:30.7pt" o:ole="">
            <v:imagedata r:id="rId22" o:title=""/>
          </v:shape>
          <o:OLEObject Type="Embed" ProgID="Equation.3" ShapeID="_x0000_i1031" DrawAspect="Content" ObjectID="_1537784794" r:id="rId23"/>
        </w:object>
      </w:r>
      <w:r w:rsidRPr="00D07F43">
        <w:t xml:space="preserve"> </w:t>
      </w:r>
      <w:r>
        <w:tab/>
      </w:r>
      <w:r>
        <w:tab/>
      </w:r>
      <w:r w:rsidRPr="00B36914">
        <w:rPr>
          <w:b/>
        </w:rPr>
        <w:t>D</w:t>
      </w:r>
      <w:r w:rsidRPr="00D07F43">
        <w:t xml:space="preserve"> </w:t>
      </w:r>
      <w:r w:rsidRPr="00D07F43">
        <w:rPr>
          <w:i/>
        </w:rPr>
        <w:t xml:space="preserve">a </w:t>
      </w:r>
      <w:r w:rsidRPr="00D07F43">
        <w:t>=</w:t>
      </w:r>
      <w:r w:rsidRPr="00D07F43">
        <w:rPr>
          <w:i/>
        </w:rPr>
        <w:t xml:space="preserve"> k</w:t>
      </w:r>
      <w:r w:rsidRPr="00D07F43">
        <w:rPr>
          <w:position w:val="-8"/>
        </w:rPr>
        <w:object w:dxaOrig="380" w:dyaOrig="360" w14:anchorId="6083041E">
          <v:shape id="_x0000_i1032" type="#_x0000_t75" style="width:18.9pt;height:17.7pt" o:ole="">
            <v:imagedata r:id="rId24" o:title=""/>
          </v:shape>
          <o:OLEObject Type="Embed" ProgID="Equation.3" ShapeID="_x0000_i1032" DrawAspect="Content" ObjectID="_1537784795" r:id="rId25"/>
        </w:object>
      </w:r>
    </w:p>
    <w:p w14:paraId="1BFD44C7" w14:textId="1439A4FA" w:rsidR="001B433F" w:rsidRDefault="001B433F" w:rsidP="00B36914">
      <w:pPr>
        <w:pStyle w:val="Psectionresults"/>
      </w:pPr>
      <w:r>
        <w:t xml:space="preserve">Multiple-choice results: ___ / </w:t>
      </w:r>
      <w:r w:rsidR="0010414A">
        <w:t>10</w:t>
      </w:r>
    </w:p>
    <w:p w14:paraId="16DA0681" w14:textId="252C5515" w:rsidR="00D77E34" w:rsidRDefault="00D77E34">
      <w:pPr>
        <w:rPr>
          <w:rFonts w:asciiTheme="minorHAnsi" w:hAnsiTheme="minorHAnsi"/>
          <w:i/>
          <w:sz w:val="28"/>
        </w:rPr>
      </w:pPr>
    </w:p>
    <w:p w14:paraId="5E445A23" w14:textId="51A73646" w:rsidR="001B433F" w:rsidRDefault="001B433F" w:rsidP="001B433F">
      <w:pPr>
        <w:pStyle w:val="Psectionheading"/>
      </w:pPr>
      <w:r>
        <w:t>Short answer section</w:t>
      </w:r>
    </w:p>
    <w:p w14:paraId="7F42D45E" w14:textId="56B33A44" w:rsidR="001B433F" w:rsidRDefault="0010414A" w:rsidP="00B80E6D">
      <w:pPr>
        <w:pStyle w:val="Pquestionheadingsx1stafterhead"/>
      </w:pPr>
      <w:r>
        <w:t>Question 11</w:t>
      </w:r>
      <w:r w:rsidR="001B433F">
        <w:tab/>
      </w:r>
      <w:r w:rsidR="00B36914">
        <w:rPr>
          <w:rStyle w:val="Cmarkslabel"/>
        </w:rPr>
        <w:t>4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</w:t>
      </w:r>
      <w:r>
        <w:t>1</w:t>
      </w:r>
      <w:r w:rsidR="001B433F">
        <w:t>]</w:t>
      </w:r>
    </w:p>
    <w:p w14:paraId="5D7668B9" w14:textId="77777777" w:rsidR="00B36914" w:rsidRPr="00D07F43" w:rsidRDefault="00B36914" w:rsidP="00B36914">
      <w:pPr>
        <w:rPr>
          <w:rFonts w:ascii="Calibri" w:hAnsi="Calibri"/>
        </w:rPr>
      </w:pPr>
      <w:r w:rsidRPr="00D07F43">
        <w:rPr>
          <w:rFonts w:ascii="Calibri" w:hAnsi="Calibri"/>
        </w:rPr>
        <w:t xml:space="preserve">The following graph has the equation </w:t>
      </w:r>
      <w:r w:rsidRPr="00D07F43">
        <w:rPr>
          <w:rFonts w:ascii="Calibri" w:hAnsi="Calibri"/>
          <w:i/>
        </w:rPr>
        <w:t>y</w:t>
      </w:r>
      <w:r w:rsidRPr="00D07F43">
        <w:rPr>
          <w:rFonts w:ascii="Calibri" w:hAnsi="Calibri"/>
        </w:rPr>
        <w:t xml:space="preserve"> = 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  <w:vertAlign w:val="superscript"/>
        </w:rPr>
        <w:t>2</w:t>
      </w:r>
      <w:r w:rsidRPr="00D07F43">
        <w:rPr>
          <w:rFonts w:ascii="Calibri" w:hAnsi="Calibri"/>
        </w:rPr>
        <w:t xml:space="preserve"> + 2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</w:rPr>
        <w:t xml:space="preserve"> – 8. State:</w:t>
      </w:r>
    </w:p>
    <w:p w14:paraId="229C5787" w14:textId="77777777" w:rsidR="00B36914" w:rsidRPr="00D07F43" w:rsidRDefault="00B36914" w:rsidP="00B36914">
      <w:pPr>
        <w:rPr>
          <w:rFonts w:ascii="Calibri" w:hAnsi="Calibri"/>
        </w:rPr>
      </w:pPr>
    </w:p>
    <w:p w14:paraId="62D6931C" w14:textId="77777777" w:rsidR="00B36914" w:rsidRPr="00D07F43" w:rsidRDefault="00B36914" w:rsidP="00B36914">
      <w:pPr>
        <w:rPr>
          <w:rFonts w:ascii="Calibri" w:hAnsi="Calibri"/>
          <w:b/>
        </w:rPr>
      </w:pPr>
      <w:r w:rsidRPr="00D07F43">
        <w:rPr>
          <w:rFonts w:ascii="Calibri" w:hAnsi="Calibri"/>
          <w:b/>
          <w:noProof/>
        </w:rPr>
        <w:drawing>
          <wp:inline distT="0" distB="0" distL="0" distR="0" wp14:anchorId="69E3AF78" wp14:editId="5ECF722C">
            <wp:extent cx="1971675" cy="2333625"/>
            <wp:effectExtent l="0" t="0" r="0" b="0"/>
            <wp:docPr id="2" name="Picture 4" descr="ACPM9_PR_9_2t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PM9_PR_9_2tsb_R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746F" w14:textId="77777777" w:rsidR="00B36914" w:rsidRPr="00D07F43" w:rsidRDefault="00B36914" w:rsidP="00B36914">
      <w:pPr>
        <w:rPr>
          <w:rFonts w:ascii="Calibri" w:hAnsi="Calibri"/>
          <w:b/>
        </w:rPr>
      </w:pPr>
    </w:p>
    <w:p w14:paraId="2A3DA94E" w14:textId="017EF825" w:rsidR="00B36914" w:rsidRPr="00D07F43" w:rsidRDefault="00B36914" w:rsidP="00D77E34">
      <w:pPr>
        <w:pStyle w:val="Pquestiontextpartsa"/>
      </w:pPr>
      <w:r w:rsidRPr="00D07F43">
        <w:rPr>
          <w:b/>
        </w:rPr>
        <w:t>(a)</w:t>
      </w:r>
      <w:r w:rsidR="00D77E34">
        <w:tab/>
      </w:r>
      <w:r w:rsidRPr="00D07F43">
        <w:t>the coordinates of the turning point</w:t>
      </w:r>
    </w:p>
    <w:p w14:paraId="1A94ED28" w14:textId="77777777" w:rsidR="00B36914" w:rsidRPr="00D07F43" w:rsidRDefault="00B36914" w:rsidP="00D77E34">
      <w:pPr>
        <w:pStyle w:val="Pquestiontextpartsa"/>
      </w:pPr>
    </w:p>
    <w:p w14:paraId="5E5AC683" w14:textId="17ADA878" w:rsidR="00B36914" w:rsidRPr="00D07F43" w:rsidRDefault="00B36914" w:rsidP="00D77E34">
      <w:pPr>
        <w:pStyle w:val="Pquestiontextpartsa"/>
      </w:pPr>
      <w:r w:rsidRPr="00D07F43">
        <w:rPr>
          <w:b/>
        </w:rPr>
        <w:t>(b)</w:t>
      </w:r>
      <w:r w:rsidR="00D77E34">
        <w:tab/>
      </w:r>
      <w:r w:rsidRPr="00D07F43">
        <w:t xml:space="preserve">the </w:t>
      </w:r>
      <w:r w:rsidRPr="00D07F43">
        <w:rPr>
          <w:i/>
        </w:rPr>
        <w:t>x</w:t>
      </w:r>
      <w:r w:rsidR="00D77E34">
        <w:t>-intercepts</w:t>
      </w:r>
    </w:p>
    <w:p w14:paraId="5B7E6528" w14:textId="77777777" w:rsidR="00B36914" w:rsidRPr="00D07F43" w:rsidRDefault="00B36914" w:rsidP="00D77E34">
      <w:pPr>
        <w:pStyle w:val="Pquestiontextpartsa"/>
      </w:pPr>
    </w:p>
    <w:p w14:paraId="1AFB9A02" w14:textId="2A479FEA" w:rsidR="00B36914" w:rsidRPr="00D07F43" w:rsidRDefault="00B36914" w:rsidP="00D77E34">
      <w:pPr>
        <w:pStyle w:val="Pquestiontextpartsa"/>
      </w:pPr>
      <w:r w:rsidRPr="00D07F43">
        <w:rPr>
          <w:b/>
        </w:rPr>
        <w:t>(c)</w:t>
      </w:r>
      <w:r w:rsidR="00D77E34">
        <w:rPr>
          <w:b/>
        </w:rPr>
        <w:tab/>
      </w:r>
      <w:r w:rsidRPr="00D07F43">
        <w:t xml:space="preserve">the </w:t>
      </w:r>
      <w:r w:rsidRPr="00D07F43">
        <w:rPr>
          <w:i/>
        </w:rPr>
        <w:t>y</w:t>
      </w:r>
      <w:r w:rsidR="00D77E34">
        <w:t>-intercept</w:t>
      </w:r>
    </w:p>
    <w:p w14:paraId="414FF679" w14:textId="77777777" w:rsidR="00B36914" w:rsidRPr="00D07F43" w:rsidRDefault="00B36914" w:rsidP="00D77E34">
      <w:pPr>
        <w:pStyle w:val="Pquestiontextpartsa"/>
      </w:pPr>
    </w:p>
    <w:p w14:paraId="33AF5F31" w14:textId="4BE4B005" w:rsidR="00B36914" w:rsidRPr="00D07F43" w:rsidRDefault="00B36914" w:rsidP="00D77E34">
      <w:pPr>
        <w:pStyle w:val="Pquestiontextpartsa"/>
      </w:pPr>
      <w:r w:rsidRPr="00D07F43">
        <w:rPr>
          <w:b/>
        </w:rPr>
        <w:t>(d)</w:t>
      </w:r>
      <w:r w:rsidR="00D77E34">
        <w:rPr>
          <w:b/>
        </w:rPr>
        <w:tab/>
      </w:r>
      <w:r w:rsidRPr="00D07F43">
        <w:t>the e</w:t>
      </w:r>
      <w:r w:rsidR="00D77E34">
        <w:t>quation of the axis of symmetry.</w:t>
      </w:r>
    </w:p>
    <w:p w14:paraId="61F04F66" w14:textId="77777777" w:rsidR="007D1E7A" w:rsidRDefault="007D1E7A" w:rsidP="007D1E7A">
      <w:pPr>
        <w:pStyle w:val="Pquestiontextpartsa"/>
      </w:pPr>
    </w:p>
    <w:p w14:paraId="5B22DB36" w14:textId="7C0E8BE4" w:rsidR="007D1E7A" w:rsidRDefault="0010414A" w:rsidP="007D1E7A">
      <w:pPr>
        <w:pStyle w:val="Pquestionheadingsx1stafterhead"/>
      </w:pPr>
      <w:r>
        <w:lastRenderedPageBreak/>
        <w:t>Question 12</w:t>
      </w:r>
      <w:r w:rsidR="007D1E7A">
        <w:tab/>
      </w:r>
      <w:r w:rsidR="00DF7636">
        <w:rPr>
          <w:rStyle w:val="Cmarkslabel"/>
        </w:rPr>
        <w:t>8</w:t>
      </w:r>
      <w:r w:rsidR="007D1E7A" w:rsidRPr="001B433F">
        <w:rPr>
          <w:rStyle w:val="Cmarkslabel"/>
        </w:rPr>
        <w:t xml:space="preserve"> marks</w:t>
      </w:r>
      <w:r>
        <w:tab/>
        <w:t>[9</w:t>
      </w:r>
      <w:r w:rsidR="007D1E7A">
        <w:t>.</w:t>
      </w:r>
      <w:r>
        <w:t>1</w:t>
      </w:r>
      <w:r w:rsidR="007D1E7A">
        <w:t>]</w:t>
      </w:r>
    </w:p>
    <w:p w14:paraId="73CCC420" w14:textId="32B1E807" w:rsidR="00B36914" w:rsidRPr="00D07F43" w:rsidRDefault="00D77E34" w:rsidP="00B36914">
      <w:pPr>
        <w:rPr>
          <w:rFonts w:ascii="Calibri" w:hAnsi="Calibri"/>
        </w:rPr>
      </w:pPr>
      <w:r>
        <w:rPr>
          <w:rFonts w:ascii="Calibri" w:hAnsi="Calibri"/>
        </w:rPr>
        <w:t xml:space="preserve">For the equation </w:t>
      </w:r>
      <w:r w:rsidR="00B36914" w:rsidRPr="00D07F43">
        <w:rPr>
          <w:rFonts w:ascii="Calibri" w:hAnsi="Calibri"/>
          <w:i/>
        </w:rPr>
        <w:t>y</w:t>
      </w:r>
      <w:r w:rsidR="00B36914" w:rsidRPr="00D07F43">
        <w:rPr>
          <w:rFonts w:ascii="Calibri" w:hAnsi="Calibri"/>
        </w:rPr>
        <w:t xml:space="preserve"> = </w:t>
      </w:r>
      <w:r w:rsidR="00B36914" w:rsidRPr="00D07F43">
        <w:rPr>
          <w:rFonts w:ascii="Calibri" w:hAnsi="Calibri"/>
          <w:i/>
        </w:rPr>
        <w:t>x</w:t>
      </w:r>
      <w:r w:rsidR="00B36914" w:rsidRPr="00D07F43">
        <w:rPr>
          <w:rFonts w:ascii="Calibri" w:hAnsi="Calibri"/>
          <w:vertAlign w:val="superscript"/>
        </w:rPr>
        <w:t>2</w:t>
      </w:r>
      <w:r w:rsidR="00B36914" w:rsidRPr="00D07F43">
        <w:rPr>
          <w:rFonts w:ascii="Calibri" w:hAnsi="Calibri"/>
        </w:rPr>
        <w:t xml:space="preserve"> + 8</w:t>
      </w:r>
      <w:r w:rsidR="00B36914" w:rsidRPr="00D07F43">
        <w:rPr>
          <w:rFonts w:ascii="Calibri" w:hAnsi="Calibri"/>
          <w:i/>
        </w:rPr>
        <w:t>x</w:t>
      </w:r>
      <w:r w:rsidR="00B36914" w:rsidRPr="00D07F43">
        <w:rPr>
          <w:rFonts w:ascii="Calibri" w:hAnsi="Calibri"/>
        </w:rPr>
        <w:t xml:space="preserve"> + 16:</w:t>
      </w:r>
    </w:p>
    <w:p w14:paraId="67D7EA00" w14:textId="759BBF41" w:rsidR="00B36914" w:rsidRPr="00D07F43" w:rsidRDefault="00B36914" w:rsidP="00D77E34">
      <w:pPr>
        <w:pStyle w:val="Pquestiontextpartsa"/>
      </w:pPr>
      <w:r w:rsidRPr="00D07F43">
        <w:rPr>
          <w:b/>
        </w:rPr>
        <w:t>(a)</w:t>
      </w:r>
      <w:r w:rsidR="00D77E34">
        <w:rPr>
          <w:b/>
        </w:rPr>
        <w:tab/>
      </w:r>
      <w:r w:rsidR="00D77E34">
        <w:t>complete the table of values</w:t>
      </w:r>
    </w:p>
    <w:tbl>
      <w:tblPr>
        <w:tblW w:w="0" w:type="auto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2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B36914" w:rsidRPr="00D07F43" w14:paraId="0752448D" w14:textId="77777777" w:rsidTr="00D77E34">
        <w:trPr>
          <w:trHeight w:val="567"/>
        </w:trPr>
        <w:tc>
          <w:tcPr>
            <w:tcW w:w="352" w:type="dxa"/>
            <w:vAlign w:val="center"/>
          </w:tcPr>
          <w:p w14:paraId="6138F9BC" w14:textId="77777777" w:rsidR="00B36914" w:rsidRPr="00D77E34" w:rsidRDefault="00B36914" w:rsidP="00D77E34">
            <w:pPr>
              <w:pStyle w:val="Ptabletext"/>
              <w:rPr>
                <w:i/>
              </w:rPr>
            </w:pPr>
            <w:r w:rsidRPr="00D77E34">
              <w:rPr>
                <w:i/>
              </w:rPr>
              <w:t>x</w:t>
            </w:r>
          </w:p>
        </w:tc>
        <w:tc>
          <w:tcPr>
            <w:tcW w:w="850" w:type="dxa"/>
            <w:vAlign w:val="center"/>
          </w:tcPr>
          <w:p w14:paraId="61D1852D" w14:textId="77777777" w:rsidR="00B36914" w:rsidRPr="00D07F43" w:rsidRDefault="00B36914" w:rsidP="00D77E34">
            <w:pPr>
              <w:pStyle w:val="Ptabletext"/>
            </w:pPr>
            <w:r w:rsidRPr="00D07F43">
              <w:t>-8</w:t>
            </w:r>
          </w:p>
        </w:tc>
        <w:tc>
          <w:tcPr>
            <w:tcW w:w="850" w:type="dxa"/>
            <w:vAlign w:val="center"/>
          </w:tcPr>
          <w:p w14:paraId="3DEEEE0F" w14:textId="77777777" w:rsidR="00B36914" w:rsidRPr="00D07F43" w:rsidRDefault="00B36914" w:rsidP="00D77E34">
            <w:pPr>
              <w:pStyle w:val="Ptabletext"/>
            </w:pPr>
            <w:r w:rsidRPr="00D07F43">
              <w:t>-7</w:t>
            </w:r>
          </w:p>
        </w:tc>
        <w:tc>
          <w:tcPr>
            <w:tcW w:w="850" w:type="dxa"/>
            <w:vAlign w:val="center"/>
          </w:tcPr>
          <w:p w14:paraId="122F7FB5" w14:textId="77777777" w:rsidR="00B36914" w:rsidRPr="00D07F43" w:rsidRDefault="00B36914" w:rsidP="00D77E34">
            <w:pPr>
              <w:pStyle w:val="Ptabletext"/>
            </w:pPr>
            <w:r w:rsidRPr="00D07F43">
              <w:t>-6</w:t>
            </w:r>
          </w:p>
        </w:tc>
        <w:tc>
          <w:tcPr>
            <w:tcW w:w="850" w:type="dxa"/>
            <w:vAlign w:val="center"/>
          </w:tcPr>
          <w:p w14:paraId="4342F674" w14:textId="77777777" w:rsidR="00B36914" w:rsidRPr="00D07F43" w:rsidRDefault="00B36914" w:rsidP="00D77E34">
            <w:pPr>
              <w:pStyle w:val="Ptabletext"/>
            </w:pPr>
            <w:r w:rsidRPr="00D07F43">
              <w:t>-5</w:t>
            </w:r>
          </w:p>
        </w:tc>
        <w:tc>
          <w:tcPr>
            <w:tcW w:w="850" w:type="dxa"/>
            <w:vAlign w:val="center"/>
          </w:tcPr>
          <w:p w14:paraId="7AF5A6B7" w14:textId="77777777" w:rsidR="00B36914" w:rsidRPr="00D07F43" w:rsidRDefault="00B36914" w:rsidP="00D77E34">
            <w:pPr>
              <w:pStyle w:val="Ptabletext"/>
            </w:pPr>
            <w:r w:rsidRPr="00D07F43">
              <w:t>- 4</w:t>
            </w:r>
          </w:p>
        </w:tc>
        <w:tc>
          <w:tcPr>
            <w:tcW w:w="850" w:type="dxa"/>
            <w:vAlign w:val="center"/>
          </w:tcPr>
          <w:p w14:paraId="3D09ADDF" w14:textId="77777777" w:rsidR="00B36914" w:rsidRPr="00D07F43" w:rsidRDefault="00B36914" w:rsidP="00D77E34">
            <w:pPr>
              <w:pStyle w:val="Ptabletext"/>
            </w:pPr>
            <w:r w:rsidRPr="00D07F43">
              <w:t>-3</w:t>
            </w:r>
          </w:p>
        </w:tc>
        <w:tc>
          <w:tcPr>
            <w:tcW w:w="850" w:type="dxa"/>
            <w:vAlign w:val="center"/>
          </w:tcPr>
          <w:p w14:paraId="3760135D" w14:textId="77777777" w:rsidR="00B36914" w:rsidRPr="00D07F43" w:rsidRDefault="00B36914" w:rsidP="00D77E34">
            <w:pPr>
              <w:pStyle w:val="Ptabletext"/>
              <w:rPr>
                <w:iCs/>
              </w:rPr>
            </w:pPr>
            <w:r w:rsidRPr="00D07F43">
              <w:t>-2</w:t>
            </w:r>
          </w:p>
        </w:tc>
        <w:tc>
          <w:tcPr>
            <w:tcW w:w="850" w:type="dxa"/>
            <w:vAlign w:val="center"/>
          </w:tcPr>
          <w:p w14:paraId="7BD397F8" w14:textId="77777777" w:rsidR="00B36914" w:rsidRPr="00D07F43" w:rsidRDefault="00B36914" w:rsidP="00D77E34">
            <w:pPr>
              <w:pStyle w:val="Ptabletext"/>
              <w:rPr>
                <w:iCs/>
              </w:rPr>
            </w:pPr>
            <w:r w:rsidRPr="00D07F43">
              <w:t>-1</w:t>
            </w:r>
          </w:p>
        </w:tc>
        <w:tc>
          <w:tcPr>
            <w:tcW w:w="850" w:type="dxa"/>
            <w:vAlign w:val="center"/>
          </w:tcPr>
          <w:p w14:paraId="7F7A0657" w14:textId="77777777" w:rsidR="00B36914" w:rsidRPr="00D07F43" w:rsidRDefault="00B36914" w:rsidP="00D77E34">
            <w:pPr>
              <w:pStyle w:val="Ptabletext"/>
              <w:rPr>
                <w:iCs/>
              </w:rPr>
            </w:pPr>
            <w:r w:rsidRPr="00D07F43">
              <w:rPr>
                <w:iCs/>
              </w:rPr>
              <w:t>0</w:t>
            </w:r>
          </w:p>
        </w:tc>
      </w:tr>
      <w:tr w:rsidR="00B36914" w:rsidRPr="00D07F43" w14:paraId="1F482A36" w14:textId="77777777" w:rsidTr="00D77E34">
        <w:trPr>
          <w:trHeight w:val="567"/>
        </w:trPr>
        <w:tc>
          <w:tcPr>
            <w:tcW w:w="352" w:type="dxa"/>
            <w:vAlign w:val="center"/>
          </w:tcPr>
          <w:p w14:paraId="7A1C7BF5" w14:textId="77777777" w:rsidR="00B36914" w:rsidRPr="00D77E34" w:rsidRDefault="00B36914" w:rsidP="00D77E34">
            <w:pPr>
              <w:pStyle w:val="Ptabletext"/>
              <w:rPr>
                <w:i/>
                <w:iCs/>
              </w:rPr>
            </w:pPr>
            <w:r w:rsidRPr="00D77E34">
              <w:rPr>
                <w:i/>
                <w:iCs/>
              </w:rPr>
              <w:t>y</w:t>
            </w:r>
          </w:p>
        </w:tc>
        <w:tc>
          <w:tcPr>
            <w:tcW w:w="850" w:type="dxa"/>
            <w:vAlign w:val="center"/>
          </w:tcPr>
          <w:p w14:paraId="31CC62B0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08F2B702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62637CA0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1DB0E91C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26EB88A0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34E53778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</w:tcPr>
          <w:p w14:paraId="588DCC29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</w:tcPr>
          <w:p w14:paraId="52DE2B5E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  <w:tc>
          <w:tcPr>
            <w:tcW w:w="850" w:type="dxa"/>
            <w:vAlign w:val="center"/>
          </w:tcPr>
          <w:p w14:paraId="30329342" w14:textId="77777777" w:rsidR="00B36914" w:rsidRPr="00D07F43" w:rsidRDefault="00B36914" w:rsidP="00D77E34">
            <w:pPr>
              <w:pStyle w:val="Ptabletext"/>
              <w:rPr>
                <w:iCs/>
              </w:rPr>
            </w:pPr>
          </w:p>
        </w:tc>
      </w:tr>
    </w:tbl>
    <w:p w14:paraId="2E882E4A" w14:textId="77777777" w:rsidR="00B36914" w:rsidRPr="00D07F43" w:rsidRDefault="00B36914" w:rsidP="00B36914">
      <w:pPr>
        <w:rPr>
          <w:rFonts w:ascii="Calibri" w:hAnsi="Calibri"/>
        </w:rPr>
      </w:pPr>
    </w:p>
    <w:p w14:paraId="39648A1A" w14:textId="490F906F" w:rsidR="00B36914" w:rsidRPr="00D07F43" w:rsidRDefault="00B36914" w:rsidP="00D77E34">
      <w:pPr>
        <w:pStyle w:val="Pquestiontextpartsa"/>
      </w:pPr>
      <w:r w:rsidRPr="00D07F43">
        <w:rPr>
          <w:b/>
        </w:rPr>
        <w:t>(b)</w:t>
      </w:r>
      <w:r w:rsidR="00D77E34">
        <w:tab/>
        <w:t>p</w:t>
      </w:r>
      <w:r w:rsidRPr="00D07F43">
        <w:t>lot the points on a Cartesian plane and join with a smooth curve</w:t>
      </w:r>
    </w:p>
    <w:p w14:paraId="420057C2" w14:textId="77777777" w:rsidR="00B36914" w:rsidRDefault="00B36914" w:rsidP="00B36914">
      <w:pPr>
        <w:pStyle w:val="Pquestiontextpartsa"/>
        <w:rPr>
          <w:b/>
        </w:rPr>
      </w:pPr>
      <w:r w:rsidRPr="00D07F43">
        <w:rPr>
          <w:rFonts w:ascii="Calibri" w:hAnsi="Calibri"/>
        </w:rPr>
        <w:object w:dxaOrig="5250" w:dyaOrig="5160" w14:anchorId="53580BE2">
          <v:shape id="_x0000_i1033" type="#_x0000_t75" style="width:263.2pt;height:257.3pt" o:ole="">
            <v:imagedata r:id="rId27" o:title=""/>
          </v:shape>
          <o:OLEObject Type="Embed" ProgID="PBrush" ShapeID="_x0000_i1033" DrawAspect="Content" ObjectID="_1537784796" r:id="rId28"/>
        </w:object>
      </w:r>
      <w:r w:rsidRPr="00176175">
        <w:rPr>
          <w:b/>
        </w:rPr>
        <w:t xml:space="preserve"> </w:t>
      </w:r>
    </w:p>
    <w:p w14:paraId="21ABD345" w14:textId="30C8CC77" w:rsidR="00D77E34" w:rsidRPr="00D07F43" w:rsidRDefault="00D77E34" w:rsidP="00D77E34">
      <w:pPr>
        <w:pStyle w:val="Pquestiontextpartsa"/>
      </w:pPr>
      <w:r w:rsidRPr="00D07F43">
        <w:rPr>
          <w:b/>
        </w:rPr>
        <w:t>(c)</w:t>
      </w:r>
      <w:r>
        <w:tab/>
        <w:t>w</w:t>
      </w:r>
      <w:r w:rsidRPr="00D07F43">
        <w:t>rite the coordinates of the turning point.</w:t>
      </w:r>
    </w:p>
    <w:p w14:paraId="57D4CE2A" w14:textId="77777777" w:rsidR="00D77E34" w:rsidRPr="00D07F43" w:rsidRDefault="00D77E34" w:rsidP="00D77E34">
      <w:pPr>
        <w:pStyle w:val="Pquestiontextpartsa"/>
      </w:pPr>
    </w:p>
    <w:p w14:paraId="19F601C5" w14:textId="77777777" w:rsidR="00D77E34" w:rsidRPr="00D07F43" w:rsidRDefault="00D77E34" w:rsidP="00D77E34">
      <w:pPr>
        <w:pStyle w:val="Pquestiontextpartsa"/>
      </w:pPr>
    </w:p>
    <w:p w14:paraId="0DAE943F" w14:textId="77777777" w:rsidR="00D77E34" w:rsidRDefault="00D77E34" w:rsidP="00D77E34">
      <w:pPr>
        <w:pStyle w:val="Pquestiontextpartsa"/>
      </w:pPr>
      <w:r w:rsidRPr="00D07F43">
        <w:rPr>
          <w:b/>
        </w:rPr>
        <w:t>(d)</w:t>
      </w:r>
      <w:r>
        <w:tab/>
        <w:t>s</w:t>
      </w:r>
      <w:r w:rsidRPr="00D07F43">
        <w:t xml:space="preserve">tate the nature of the turning point. </w:t>
      </w:r>
    </w:p>
    <w:p w14:paraId="3FA1C80B" w14:textId="77777777" w:rsidR="00D77E34" w:rsidRDefault="00D77E34" w:rsidP="00D77E34">
      <w:pPr>
        <w:pStyle w:val="Pquestiontextpartsa"/>
      </w:pPr>
    </w:p>
    <w:p w14:paraId="3C84182D" w14:textId="77777777" w:rsidR="00D77E34" w:rsidRPr="00D07F43" w:rsidRDefault="00D77E34" w:rsidP="00D77E34">
      <w:pPr>
        <w:pStyle w:val="Pquestiontextpartsa"/>
      </w:pPr>
    </w:p>
    <w:p w14:paraId="1EBE4694" w14:textId="0AA4CD49" w:rsidR="00EF38CC" w:rsidRDefault="00EF38CC" w:rsidP="00EF38CC">
      <w:pPr>
        <w:pStyle w:val="Pquestionheadingsx"/>
      </w:pPr>
      <w:r>
        <w:t xml:space="preserve">Question </w:t>
      </w:r>
      <w:r w:rsidR="0010414A">
        <w:t>13</w:t>
      </w:r>
      <w:r>
        <w:tab/>
      </w:r>
      <w:r w:rsidR="0010414A">
        <w:rPr>
          <w:rStyle w:val="Cmarkslabel"/>
        </w:rPr>
        <w:t>3</w:t>
      </w:r>
      <w:r w:rsidRPr="001B433F">
        <w:rPr>
          <w:rStyle w:val="Cmarkslabel"/>
        </w:rPr>
        <w:t xml:space="preserve"> marks</w:t>
      </w:r>
      <w:r w:rsidR="0010414A">
        <w:tab/>
        <w:t>[9</w:t>
      </w:r>
      <w:r w:rsidR="00454407">
        <w:t>.2</w:t>
      </w:r>
      <w:r>
        <w:t>]</w:t>
      </w:r>
    </w:p>
    <w:p w14:paraId="4C6CE3E1" w14:textId="1F388286" w:rsidR="003B198C" w:rsidRPr="00D07F43" w:rsidRDefault="003B198C" w:rsidP="00D77E34">
      <w:pPr>
        <w:pStyle w:val="Pquestiontextmainstem"/>
      </w:pPr>
      <w:r w:rsidRPr="00D07F43">
        <w:t xml:space="preserve">Solve the following equations using the </w:t>
      </w:r>
      <w:r w:rsidR="00D77E34" w:rsidRPr="00D07F43">
        <w:t>null factor law</w:t>
      </w:r>
      <w:r w:rsidRPr="00D07F43">
        <w:t>.</w:t>
      </w:r>
    </w:p>
    <w:p w14:paraId="605EBCF5" w14:textId="7BB1FB84" w:rsidR="003B198C" w:rsidRDefault="003B198C" w:rsidP="00D77E34">
      <w:pPr>
        <w:pStyle w:val="Pquestiontextpartsa"/>
      </w:pPr>
      <w:r w:rsidRPr="00D07F43">
        <w:rPr>
          <w:b/>
        </w:rPr>
        <w:t>(a)</w:t>
      </w:r>
      <w:r w:rsidR="00D77E34">
        <w:rPr>
          <w:b/>
        </w:rPr>
        <w:tab/>
      </w:r>
      <w:r w:rsidRPr="00D07F43">
        <w:t>(</w:t>
      </w:r>
      <w:r w:rsidRPr="00D07F43">
        <w:rPr>
          <w:i/>
        </w:rPr>
        <w:t>x</w:t>
      </w:r>
      <w:r w:rsidRPr="00D07F43">
        <w:t xml:space="preserve"> + 9)(</w:t>
      </w:r>
      <w:r w:rsidRPr="00D07F43">
        <w:rPr>
          <w:i/>
        </w:rPr>
        <w:t>x</w:t>
      </w:r>
      <w:r w:rsidRPr="00D07F43">
        <w:t xml:space="preserve"> – 3) = 0 </w:t>
      </w:r>
    </w:p>
    <w:p w14:paraId="11A6B4CB" w14:textId="77777777" w:rsidR="00D77E34" w:rsidRDefault="00D77E34" w:rsidP="00D77E34">
      <w:pPr>
        <w:pStyle w:val="Pquestiontextpartsa"/>
      </w:pPr>
    </w:p>
    <w:p w14:paraId="43729B20" w14:textId="77777777" w:rsidR="00D77E34" w:rsidRDefault="00D77E34" w:rsidP="00D77E34">
      <w:pPr>
        <w:pStyle w:val="Pquestiontextpartsa"/>
      </w:pPr>
    </w:p>
    <w:p w14:paraId="1EB5EA20" w14:textId="77777777" w:rsidR="00D77E34" w:rsidRDefault="00D77E34" w:rsidP="00D77E34">
      <w:pPr>
        <w:pStyle w:val="Pquestiontextpartsa"/>
      </w:pPr>
    </w:p>
    <w:p w14:paraId="43E39CC0" w14:textId="66FD6427" w:rsidR="00D77E34" w:rsidRDefault="00D77E34" w:rsidP="00D77E34">
      <w:pPr>
        <w:pStyle w:val="Pquestiontextpartsa"/>
      </w:pPr>
      <w:r w:rsidRPr="00D07F43">
        <w:rPr>
          <w:b/>
        </w:rPr>
        <w:t>(b)</w:t>
      </w:r>
      <w:r>
        <w:rPr>
          <w:b/>
        </w:rPr>
        <w:tab/>
      </w:r>
      <w:r w:rsidRPr="00D07F43">
        <w:rPr>
          <w:i/>
        </w:rPr>
        <w:t>x</w:t>
      </w:r>
      <w:r w:rsidRPr="00D07F43">
        <w:rPr>
          <w:vertAlign w:val="superscript"/>
        </w:rPr>
        <w:t>2</w:t>
      </w:r>
      <w:r w:rsidRPr="00D07F43">
        <w:t xml:space="preserve"> + 4</w:t>
      </w:r>
      <w:r w:rsidRPr="00D07F43">
        <w:rPr>
          <w:i/>
        </w:rPr>
        <w:t>x</w:t>
      </w:r>
      <w:r>
        <w:t xml:space="preserve"> = 0</w:t>
      </w:r>
    </w:p>
    <w:p w14:paraId="09090B51" w14:textId="77777777" w:rsidR="00D77E34" w:rsidRDefault="00D77E34" w:rsidP="00D77E34">
      <w:pPr>
        <w:pStyle w:val="Pquestiontextpartsa"/>
      </w:pPr>
    </w:p>
    <w:p w14:paraId="1ED85D95" w14:textId="77777777" w:rsidR="00D77E34" w:rsidRDefault="00D77E34" w:rsidP="00D77E34">
      <w:pPr>
        <w:pStyle w:val="Pquestiontextpartsa"/>
      </w:pPr>
    </w:p>
    <w:p w14:paraId="6D8AD82C" w14:textId="77777777" w:rsidR="00D77E34" w:rsidRDefault="00D77E34" w:rsidP="00D77E34">
      <w:pPr>
        <w:pStyle w:val="Pquestiontextpartsa"/>
      </w:pPr>
    </w:p>
    <w:p w14:paraId="0293EEEC" w14:textId="77777777" w:rsidR="00D77E34" w:rsidRDefault="00D77E34" w:rsidP="00D77E34">
      <w:pPr>
        <w:pStyle w:val="Pquestiontextpartsa"/>
      </w:pPr>
    </w:p>
    <w:p w14:paraId="00418C9C" w14:textId="45CE6C96" w:rsidR="00D77E34" w:rsidRPr="00D07F43" w:rsidRDefault="00D77E34" w:rsidP="00D77E34">
      <w:pPr>
        <w:pStyle w:val="Pquestiontextpartsa"/>
      </w:pPr>
      <w:r w:rsidRPr="00D07F43">
        <w:rPr>
          <w:b/>
        </w:rPr>
        <w:t>(c)</w:t>
      </w:r>
      <w:r>
        <w:tab/>
      </w:r>
      <w:r w:rsidRPr="00D07F43">
        <w:rPr>
          <w:i/>
        </w:rPr>
        <w:t>x</w:t>
      </w:r>
      <w:r w:rsidRPr="00D07F43">
        <w:rPr>
          <w:vertAlign w:val="superscript"/>
        </w:rPr>
        <w:t>2</w:t>
      </w:r>
      <w:r w:rsidRPr="00D07F43">
        <w:t xml:space="preserve"> – 81 = 0</w:t>
      </w:r>
    </w:p>
    <w:p w14:paraId="2D83E370" w14:textId="77777777" w:rsidR="003B198C" w:rsidRPr="00D07F43" w:rsidRDefault="003B198C" w:rsidP="003B198C">
      <w:pPr>
        <w:rPr>
          <w:rFonts w:ascii="Calibri" w:hAnsi="Calibri"/>
        </w:rPr>
      </w:pPr>
    </w:p>
    <w:p w14:paraId="37B910C3" w14:textId="77777777" w:rsidR="003B198C" w:rsidRPr="00D07F43" w:rsidRDefault="003B198C" w:rsidP="003B198C">
      <w:pPr>
        <w:rPr>
          <w:rFonts w:ascii="Calibri" w:hAnsi="Calibri"/>
        </w:rPr>
      </w:pPr>
    </w:p>
    <w:p w14:paraId="51C4D0D8" w14:textId="77777777" w:rsidR="003B198C" w:rsidRPr="00D07F43" w:rsidRDefault="003B198C" w:rsidP="003B198C">
      <w:pPr>
        <w:rPr>
          <w:rFonts w:ascii="Calibri" w:hAnsi="Calibri"/>
        </w:rPr>
      </w:pPr>
    </w:p>
    <w:p w14:paraId="068CDDAB" w14:textId="77777777" w:rsidR="003B198C" w:rsidRPr="00D07F43" w:rsidRDefault="003B198C" w:rsidP="003B198C">
      <w:pPr>
        <w:rPr>
          <w:rFonts w:ascii="Calibri" w:hAnsi="Calibri"/>
        </w:rPr>
      </w:pPr>
    </w:p>
    <w:p w14:paraId="23FD6116" w14:textId="55D8F86D" w:rsidR="00454407" w:rsidRDefault="0010414A" w:rsidP="00454407">
      <w:pPr>
        <w:pStyle w:val="Pquestionheadingsx"/>
      </w:pPr>
      <w:r>
        <w:t>Question 14</w:t>
      </w:r>
      <w:r w:rsidR="00454407">
        <w:tab/>
      </w:r>
      <w:r w:rsidR="00DF7636">
        <w:rPr>
          <w:rStyle w:val="Cmarkslabel"/>
        </w:rPr>
        <w:t>4</w:t>
      </w:r>
      <w:r w:rsidR="00454407" w:rsidRPr="001B433F">
        <w:rPr>
          <w:rStyle w:val="Cmarkslabel"/>
        </w:rPr>
        <w:t xml:space="preserve"> marks</w:t>
      </w:r>
      <w:r>
        <w:tab/>
        <w:t>[9.2</w:t>
      </w:r>
      <w:r w:rsidR="00454407">
        <w:t>]</w:t>
      </w:r>
    </w:p>
    <w:p w14:paraId="4ABAA183" w14:textId="0F7CBE6B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</w:rPr>
        <w:t xml:space="preserve">Solve the following equations using the </w:t>
      </w:r>
      <w:r w:rsidR="00D77E34" w:rsidRPr="00D07F43">
        <w:rPr>
          <w:rFonts w:ascii="Calibri" w:hAnsi="Calibri"/>
        </w:rPr>
        <w:t>null factor law</w:t>
      </w:r>
      <w:r w:rsidRPr="00D07F43">
        <w:rPr>
          <w:rFonts w:ascii="Calibri" w:hAnsi="Calibri"/>
        </w:rPr>
        <w:t>.</w:t>
      </w:r>
    </w:p>
    <w:p w14:paraId="74D30038" w14:textId="77777777" w:rsidR="003B198C" w:rsidRPr="00D07F43" w:rsidRDefault="003B198C" w:rsidP="003B198C">
      <w:pPr>
        <w:rPr>
          <w:rFonts w:ascii="Calibri" w:hAnsi="Calibri"/>
        </w:rPr>
      </w:pPr>
    </w:p>
    <w:p w14:paraId="5DBC582E" w14:textId="6FF5B866" w:rsidR="003B198C" w:rsidRPr="00D07F43" w:rsidRDefault="003B198C" w:rsidP="003B198C">
      <w:pPr>
        <w:tabs>
          <w:tab w:val="left" w:pos="5115"/>
        </w:tabs>
        <w:rPr>
          <w:rFonts w:ascii="Calibri" w:hAnsi="Calibri"/>
        </w:rPr>
      </w:pPr>
      <w:r w:rsidRPr="00D07F43">
        <w:rPr>
          <w:rFonts w:ascii="Calibri" w:hAnsi="Calibri"/>
          <w:b/>
        </w:rPr>
        <w:t xml:space="preserve">(a) 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  <w:vertAlign w:val="superscript"/>
        </w:rPr>
        <w:t>2</w:t>
      </w:r>
      <w:r w:rsidRPr="00D07F43">
        <w:rPr>
          <w:rFonts w:ascii="Calibri" w:hAnsi="Calibri"/>
        </w:rPr>
        <w:t xml:space="preserve"> + 12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</w:rPr>
        <w:t xml:space="preserve"> + 35 = 0 </w:t>
      </w:r>
      <w:r w:rsidRPr="00D07F43">
        <w:rPr>
          <w:rFonts w:ascii="Calibri" w:hAnsi="Calibri"/>
        </w:rPr>
        <w:tab/>
        <w:t xml:space="preserve"> </w:t>
      </w:r>
    </w:p>
    <w:p w14:paraId="1D8FD606" w14:textId="77777777" w:rsidR="003B198C" w:rsidRPr="00D07F43" w:rsidRDefault="003B198C" w:rsidP="003B198C">
      <w:pPr>
        <w:rPr>
          <w:rFonts w:ascii="Calibri" w:hAnsi="Calibri"/>
        </w:rPr>
      </w:pPr>
    </w:p>
    <w:p w14:paraId="32125A94" w14:textId="77777777" w:rsidR="003B198C" w:rsidRPr="00D07F43" w:rsidRDefault="003B198C" w:rsidP="003B198C">
      <w:pPr>
        <w:rPr>
          <w:rFonts w:ascii="Calibri" w:hAnsi="Calibri"/>
        </w:rPr>
      </w:pPr>
    </w:p>
    <w:p w14:paraId="2A7F9E53" w14:textId="77777777" w:rsidR="00E0068B" w:rsidRPr="00176175" w:rsidRDefault="00E0068B" w:rsidP="00E0068B">
      <w:pPr>
        <w:tabs>
          <w:tab w:val="left" w:pos="5100"/>
        </w:tabs>
        <w:rPr>
          <w:rFonts w:ascii="Calibri" w:hAnsi="Calibri"/>
        </w:rPr>
      </w:pPr>
    </w:p>
    <w:p w14:paraId="7CE9952A" w14:textId="77777777" w:rsidR="00E0068B" w:rsidRDefault="00E0068B" w:rsidP="00E0068B">
      <w:pPr>
        <w:tabs>
          <w:tab w:val="left" w:pos="5100"/>
        </w:tabs>
        <w:rPr>
          <w:rFonts w:ascii="Calibri" w:hAnsi="Calibri"/>
        </w:rPr>
      </w:pPr>
    </w:p>
    <w:p w14:paraId="40B01A4A" w14:textId="77777777" w:rsidR="00D77E34" w:rsidRDefault="00D77E34" w:rsidP="00E0068B">
      <w:pPr>
        <w:tabs>
          <w:tab w:val="left" w:pos="5100"/>
        </w:tabs>
        <w:rPr>
          <w:rFonts w:ascii="Calibri" w:hAnsi="Calibri"/>
        </w:rPr>
      </w:pPr>
    </w:p>
    <w:p w14:paraId="3EED5ED3" w14:textId="335BAB9B" w:rsidR="00D77E34" w:rsidRDefault="00D77E34" w:rsidP="00E0068B">
      <w:pPr>
        <w:tabs>
          <w:tab w:val="left" w:pos="5100"/>
        </w:tabs>
        <w:rPr>
          <w:rFonts w:ascii="Calibri" w:hAnsi="Calibri"/>
        </w:rPr>
      </w:pPr>
      <w:r w:rsidRPr="00D07F43">
        <w:rPr>
          <w:rFonts w:ascii="Calibri" w:hAnsi="Calibri"/>
          <w:b/>
        </w:rPr>
        <w:t>(b)</w:t>
      </w:r>
      <w:r w:rsidRPr="00D07F43">
        <w:rPr>
          <w:rFonts w:ascii="Calibri" w:hAnsi="Calibri"/>
        </w:rPr>
        <w:t xml:space="preserve"> 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  <w:vertAlign w:val="superscript"/>
        </w:rPr>
        <w:t>2</w:t>
      </w:r>
      <w:r w:rsidRPr="00D07F43">
        <w:rPr>
          <w:rFonts w:ascii="Calibri" w:hAnsi="Calibri"/>
        </w:rPr>
        <w:t xml:space="preserve"> = 7</w:t>
      </w:r>
      <w:r w:rsidRPr="00D07F43">
        <w:rPr>
          <w:rFonts w:ascii="Calibri" w:hAnsi="Calibri"/>
          <w:i/>
        </w:rPr>
        <w:t>n</w:t>
      </w:r>
      <w:r w:rsidRPr="00D07F43">
        <w:rPr>
          <w:rFonts w:ascii="Calibri" w:hAnsi="Calibri"/>
        </w:rPr>
        <w:t xml:space="preserve"> + 18</w:t>
      </w:r>
    </w:p>
    <w:p w14:paraId="5ED322D0" w14:textId="77777777" w:rsidR="00D77E34" w:rsidRDefault="00D77E34" w:rsidP="00E0068B">
      <w:pPr>
        <w:tabs>
          <w:tab w:val="left" w:pos="5100"/>
        </w:tabs>
        <w:rPr>
          <w:rFonts w:ascii="Calibri" w:hAnsi="Calibri"/>
        </w:rPr>
      </w:pPr>
    </w:p>
    <w:p w14:paraId="64EB66AB" w14:textId="77777777" w:rsidR="00D77E34" w:rsidRDefault="00D77E34" w:rsidP="00E0068B">
      <w:pPr>
        <w:tabs>
          <w:tab w:val="left" w:pos="5100"/>
        </w:tabs>
        <w:rPr>
          <w:rFonts w:ascii="Calibri" w:hAnsi="Calibri"/>
        </w:rPr>
      </w:pPr>
    </w:p>
    <w:p w14:paraId="35CE978C" w14:textId="77777777" w:rsidR="00D77E34" w:rsidRDefault="00D77E34" w:rsidP="00E0068B">
      <w:pPr>
        <w:tabs>
          <w:tab w:val="left" w:pos="5100"/>
        </w:tabs>
        <w:rPr>
          <w:rFonts w:ascii="Calibri" w:hAnsi="Calibri"/>
        </w:rPr>
      </w:pPr>
    </w:p>
    <w:p w14:paraId="51989F23" w14:textId="77777777" w:rsidR="00D77E34" w:rsidRDefault="00D77E34" w:rsidP="00E0068B">
      <w:pPr>
        <w:tabs>
          <w:tab w:val="left" w:pos="5100"/>
        </w:tabs>
        <w:rPr>
          <w:rFonts w:ascii="Calibri" w:hAnsi="Calibri"/>
        </w:rPr>
      </w:pPr>
    </w:p>
    <w:p w14:paraId="671DF447" w14:textId="77777777" w:rsidR="00D77E34" w:rsidRPr="00176175" w:rsidRDefault="00D77E34" w:rsidP="00E0068B">
      <w:pPr>
        <w:tabs>
          <w:tab w:val="left" w:pos="5100"/>
        </w:tabs>
        <w:rPr>
          <w:rFonts w:ascii="Calibri" w:hAnsi="Calibri"/>
        </w:rPr>
      </w:pPr>
    </w:p>
    <w:p w14:paraId="56F5125D" w14:textId="3B00B55C" w:rsidR="00D503B3" w:rsidRDefault="0010414A" w:rsidP="00D503B3">
      <w:pPr>
        <w:pStyle w:val="Pquestionheadingsx1stafterhead"/>
      </w:pPr>
      <w:r>
        <w:t>Question 15</w:t>
      </w:r>
      <w:r w:rsidR="00D503B3">
        <w:tab/>
      </w:r>
      <w:r w:rsidR="00DF7636">
        <w:rPr>
          <w:rStyle w:val="Cmarkslabel"/>
        </w:rPr>
        <w:t>2</w:t>
      </w:r>
      <w:r w:rsidR="00D503B3" w:rsidRPr="001B433F">
        <w:rPr>
          <w:rStyle w:val="Cmarkslabel"/>
        </w:rPr>
        <w:t xml:space="preserve"> marks</w:t>
      </w:r>
      <w:r w:rsidR="00DF7636">
        <w:tab/>
        <w:t>[9.2</w:t>
      </w:r>
      <w:r w:rsidR="00D503B3">
        <w:t>]</w:t>
      </w:r>
    </w:p>
    <w:p w14:paraId="451C69CA" w14:textId="7C1DC52D" w:rsidR="003B198C" w:rsidRPr="00D07F43" w:rsidRDefault="003B198C" w:rsidP="00D77E34">
      <w:pPr>
        <w:rPr>
          <w:rFonts w:ascii="Calibri" w:hAnsi="Calibri"/>
        </w:rPr>
      </w:pPr>
      <w:r w:rsidRPr="00D07F43">
        <w:rPr>
          <w:rFonts w:ascii="Calibri" w:hAnsi="Calibri"/>
        </w:rPr>
        <w:t xml:space="preserve">Use the </w:t>
      </w:r>
      <w:r w:rsidR="00354C0C">
        <w:rPr>
          <w:rFonts w:ascii="Calibri" w:hAnsi="Calibri"/>
        </w:rPr>
        <w:t>n</w:t>
      </w:r>
      <w:r w:rsidRPr="00D07F43">
        <w:rPr>
          <w:rFonts w:ascii="Calibri" w:hAnsi="Calibri"/>
        </w:rPr>
        <w:t xml:space="preserve">ull </w:t>
      </w:r>
      <w:r w:rsidR="00354C0C">
        <w:rPr>
          <w:rFonts w:ascii="Calibri" w:hAnsi="Calibri"/>
        </w:rPr>
        <w:t>f</w:t>
      </w:r>
      <w:r w:rsidRPr="00D07F43">
        <w:rPr>
          <w:rFonts w:ascii="Calibri" w:hAnsi="Calibri"/>
        </w:rPr>
        <w:t xml:space="preserve">actor </w:t>
      </w:r>
      <w:r w:rsidR="00354C0C">
        <w:rPr>
          <w:rFonts w:ascii="Calibri" w:hAnsi="Calibri"/>
        </w:rPr>
        <w:t>l</w:t>
      </w:r>
      <w:r w:rsidRPr="00D07F43">
        <w:rPr>
          <w:rFonts w:ascii="Calibri" w:hAnsi="Calibri"/>
        </w:rPr>
        <w:t xml:space="preserve">aw to determine the 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</w:rPr>
        <w:t>-intercepts</w:t>
      </w:r>
      <w:r w:rsidR="00D77E34">
        <w:rPr>
          <w:rFonts w:ascii="Calibri" w:hAnsi="Calibri"/>
        </w:rPr>
        <w:t xml:space="preserve"> for the graph of </w:t>
      </w:r>
      <w:r w:rsidRPr="00D07F43">
        <w:rPr>
          <w:rFonts w:ascii="Calibri" w:hAnsi="Calibri"/>
          <w:i/>
        </w:rPr>
        <w:t>y</w:t>
      </w:r>
      <w:r w:rsidRPr="00D07F43">
        <w:rPr>
          <w:rFonts w:ascii="Calibri" w:hAnsi="Calibri"/>
        </w:rPr>
        <w:t xml:space="preserve"> = 3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  <w:vertAlign w:val="superscript"/>
        </w:rPr>
        <w:t>2</w:t>
      </w:r>
      <w:r w:rsidRPr="00D07F43">
        <w:rPr>
          <w:rFonts w:ascii="Calibri" w:hAnsi="Calibri"/>
        </w:rPr>
        <w:t xml:space="preserve"> + 17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</w:rPr>
        <w:t xml:space="preserve"> + 10.</w:t>
      </w:r>
    </w:p>
    <w:p w14:paraId="62D51134" w14:textId="77777777" w:rsidR="00E0068B" w:rsidRPr="00176175" w:rsidRDefault="00E0068B" w:rsidP="00E0068B">
      <w:pPr>
        <w:rPr>
          <w:rFonts w:ascii="Calibri" w:hAnsi="Calibri"/>
        </w:rPr>
      </w:pPr>
    </w:p>
    <w:p w14:paraId="2301EC55" w14:textId="77777777" w:rsidR="00E0068B" w:rsidRDefault="00E0068B" w:rsidP="00E0068B">
      <w:pPr>
        <w:rPr>
          <w:rFonts w:ascii="Calibri" w:hAnsi="Calibri"/>
        </w:rPr>
      </w:pPr>
    </w:p>
    <w:p w14:paraId="610536E3" w14:textId="77777777" w:rsidR="00D77E34" w:rsidRPr="00176175" w:rsidRDefault="00D77E34" w:rsidP="00E0068B">
      <w:pPr>
        <w:rPr>
          <w:rFonts w:ascii="Calibri" w:hAnsi="Calibri"/>
        </w:rPr>
      </w:pPr>
    </w:p>
    <w:p w14:paraId="1BD436B3" w14:textId="77777777" w:rsidR="00E0068B" w:rsidRPr="00176175" w:rsidRDefault="00E0068B" w:rsidP="00E0068B">
      <w:pPr>
        <w:rPr>
          <w:rFonts w:ascii="Calibri" w:hAnsi="Calibri"/>
        </w:rPr>
      </w:pPr>
    </w:p>
    <w:p w14:paraId="37431EE2" w14:textId="77777777" w:rsidR="00E0068B" w:rsidRPr="00176175" w:rsidRDefault="00E0068B" w:rsidP="00E0068B">
      <w:pPr>
        <w:rPr>
          <w:rFonts w:ascii="Calibri" w:hAnsi="Calibri"/>
        </w:rPr>
      </w:pPr>
    </w:p>
    <w:p w14:paraId="2504A43D" w14:textId="77777777" w:rsidR="00E0068B" w:rsidRPr="00176175" w:rsidRDefault="00E0068B" w:rsidP="00E0068B">
      <w:pPr>
        <w:rPr>
          <w:rFonts w:ascii="Calibri" w:hAnsi="Calibri"/>
        </w:rPr>
      </w:pPr>
    </w:p>
    <w:p w14:paraId="7DC0F0DB" w14:textId="5E281F94" w:rsidR="00CA7367" w:rsidRDefault="00CA7367" w:rsidP="00CA7367">
      <w:pPr>
        <w:pStyle w:val="Pquestionheadingsx1stafterhead"/>
      </w:pPr>
      <w:r>
        <w:t>Question 16</w:t>
      </w:r>
      <w:r>
        <w:tab/>
      </w:r>
      <w:r w:rsidR="00DF7636"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 w:rsidR="00DF7636">
        <w:tab/>
        <w:t>[9.3</w:t>
      </w:r>
      <w:r>
        <w:t>]</w:t>
      </w:r>
    </w:p>
    <w:p w14:paraId="140E6092" w14:textId="77777777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</w:rPr>
        <w:t xml:space="preserve">State the transformations that should be made to the graph of </w:t>
      </w:r>
      <w:r w:rsidRPr="00D07F43">
        <w:rPr>
          <w:rFonts w:ascii="Calibri" w:hAnsi="Calibri"/>
          <w:i/>
        </w:rPr>
        <w:t>y</w:t>
      </w:r>
      <w:r w:rsidRPr="00D07F43">
        <w:rPr>
          <w:rFonts w:ascii="Calibri" w:hAnsi="Calibri"/>
        </w:rPr>
        <w:t xml:space="preserve"> = </w:t>
      </w:r>
      <w:r w:rsidRPr="00D07F43">
        <w:rPr>
          <w:rFonts w:ascii="Calibri" w:hAnsi="Calibri"/>
          <w:i/>
        </w:rPr>
        <w:t>x</w:t>
      </w:r>
      <w:r w:rsidRPr="00D07F43">
        <w:rPr>
          <w:rFonts w:ascii="Calibri" w:hAnsi="Calibri"/>
          <w:vertAlign w:val="superscript"/>
        </w:rPr>
        <w:t>2</w:t>
      </w:r>
      <w:r w:rsidRPr="00D07F43">
        <w:rPr>
          <w:rFonts w:ascii="Calibri" w:hAnsi="Calibri"/>
        </w:rPr>
        <w:t xml:space="preserve"> to obtain the graph of each of the following.</w:t>
      </w:r>
    </w:p>
    <w:p w14:paraId="069B8993" w14:textId="77777777" w:rsidR="003B198C" w:rsidRPr="00D07F43" w:rsidRDefault="003B198C" w:rsidP="003B198C">
      <w:pPr>
        <w:rPr>
          <w:rFonts w:ascii="Calibri" w:hAnsi="Calibri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656"/>
        <w:gridCol w:w="1610"/>
        <w:gridCol w:w="1610"/>
        <w:gridCol w:w="1610"/>
        <w:gridCol w:w="1610"/>
      </w:tblGrid>
      <w:tr w:rsidR="003B198C" w:rsidRPr="00D07F43" w14:paraId="7BFAA8B4" w14:textId="77777777" w:rsidTr="00354C0C">
        <w:trPr>
          <w:trHeight w:val="73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17F9794A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2656" w:type="dxa"/>
            <w:vAlign w:val="center"/>
          </w:tcPr>
          <w:p w14:paraId="58AEB7CA" w14:textId="77777777" w:rsidR="003B198C" w:rsidRPr="00D07F43" w:rsidRDefault="003B198C" w:rsidP="00D77E34">
            <w:pPr>
              <w:pStyle w:val="Ptabletext"/>
            </w:pPr>
            <w:r w:rsidRPr="00D07F43">
              <w:t>Equation</w:t>
            </w:r>
          </w:p>
        </w:tc>
        <w:tc>
          <w:tcPr>
            <w:tcW w:w="1610" w:type="dxa"/>
            <w:vAlign w:val="center"/>
          </w:tcPr>
          <w:p w14:paraId="41CDAB28" w14:textId="77777777" w:rsidR="003B198C" w:rsidRPr="00D07F43" w:rsidRDefault="003B198C" w:rsidP="00D77E34">
            <w:pPr>
              <w:pStyle w:val="Ptabletext"/>
            </w:pPr>
            <w:r w:rsidRPr="00D07F43">
              <w:t>Dilation</w:t>
            </w:r>
          </w:p>
          <w:p w14:paraId="0A2BF128" w14:textId="77777777" w:rsidR="003B198C" w:rsidRPr="00D07F43" w:rsidRDefault="003B198C" w:rsidP="00D77E34">
            <w:pPr>
              <w:pStyle w:val="Ptabletext"/>
            </w:pPr>
            <w:r w:rsidRPr="00D07F43">
              <w:t>factor</w:t>
            </w:r>
          </w:p>
        </w:tc>
        <w:tc>
          <w:tcPr>
            <w:tcW w:w="1610" w:type="dxa"/>
            <w:vAlign w:val="center"/>
          </w:tcPr>
          <w:p w14:paraId="52CF33EB" w14:textId="41DD18EE" w:rsidR="003B198C" w:rsidRPr="00D07F43" w:rsidRDefault="003B198C" w:rsidP="00D77E34">
            <w:pPr>
              <w:pStyle w:val="Ptabletext"/>
            </w:pPr>
            <w:r w:rsidRPr="00D07F43">
              <w:t xml:space="preserve">Reflection in </w:t>
            </w:r>
            <w:r w:rsidRPr="00D07F43">
              <w:rPr>
                <w:i/>
              </w:rPr>
              <w:t>x</w:t>
            </w:r>
            <w:r w:rsidR="00D77E34">
              <w:t>-axis</w:t>
            </w:r>
          </w:p>
        </w:tc>
        <w:tc>
          <w:tcPr>
            <w:tcW w:w="1610" w:type="dxa"/>
            <w:vAlign w:val="center"/>
          </w:tcPr>
          <w:p w14:paraId="72079489" w14:textId="05A0AA2E" w:rsidR="003B198C" w:rsidRPr="00D07F43" w:rsidRDefault="003B198C" w:rsidP="00D77E34">
            <w:pPr>
              <w:pStyle w:val="Ptabletext"/>
            </w:pPr>
            <w:r w:rsidRPr="00D07F43">
              <w:t xml:space="preserve">Translation in </w:t>
            </w:r>
            <w:r w:rsidRPr="00D07F43">
              <w:rPr>
                <w:i/>
              </w:rPr>
              <w:t>x</w:t>
            </w:r>
            <w:r w:rsidR="00D77E34">
              <w:t>-</w:t>
            </w:r>
            <w:r w:rsidRPr="00D07F43">
              <w:t>direction</w:t>
            </w:r>
          </w:p>
        </w:tc>
        <w:tc>
          <w:tcPr>
            <w:tcW w:w="1610" w:type="dxa"/>
            <w:vAlign w:val="center"/>
          </w:tcPr>
          <w:p w14:paraId="27DA47A1" w14:textId="3683EAF7" w:rsidR="003B198C" w:rsidRPr="00D07F43" w:rsidRDefault="003B198C" w:rsidP="00D77E34">
            <w:pPr>
              <w:pStyle w:val="Ptabletext"/>
            </w:pPr>
            <w:r w:rsidRPr="00D07F43">
              <w:t xml:space="preserve">Translation in </w:t>
            </w:r>
            <w:r w:rsidRPr="00D07F43">
              <w:rPr>
                <w:i/>
              </w:rPr>
              <w:t>y</w:t>
            </w:r>
            <w:r w:rsidR="00D77E34">
              <w:t>-</w:t>
            </w:r>
            <w:r w:rsidRPr="00D07F43">
              <w:t>direction</w:t>
            </w:r>
          </w:p>
        </w:tc>
      </w:tr>
      <w:tr w:rsidR="003B198C" w:rsidRPr="00D07F43" w14:paraId="050340AD" w14:textId="77777777" w:rsidTr="00354C0C">
        <w:trPr>
          <w:trHeight w:val="141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5A26EA97" w14:textId="77777777" w:rsidR="003B198C" w:rsidRPr="00D77E34" w:rsidRDefault="003B198C" w:rsidP="00D77E34">
            <w:pPr>
              <w:pStyle w:val="Ptabletext"/>
              <w:rPr>
                <w:b/>
              </w:rPr>
            </w:pPr>
            <w:r w:rsidRPr="00D77E34">
              <w:rPr>
                <w:b/>
              </w:rPr>
              <w:t>(a)</w:t>
            </w:r>
          </w:p>
        </w:tc>
        <w:tc>
          <w:tcPr>
            <w:tcW w:w="2656" w:type="dxa"/>
            <w:vAlign w:val="center"/>
          </w:tcPr>
          <w:p w14:paraId="22027D99" w14:textId="77777777" w:rsidR="003B198C" w:rsidRPr="00D07F43" w:rsidRDefault="003B198C" w:rsidP="00D77E34">
            <w:pPr>
              <w:pStyle w:val="Ptabletext"/>
            </w:pPr>
            <w:r w:rsidRPr="00D07F43">
              <w:rPr>
                <w:i/>
              </w:rPr>
              <w:t>y</w:t>
            </w:r>
            <w:r w:rsidRPr="00D07F43">
              <w:t xml:space="preserve"> = </w:t>
            </w:r>
            <w:r w:rsidRPr="00D07F43">
              <w:rPr>
                <w:position w:val="-24"/>
              </w:rPr>
              <w:object w:dxaOrig="220" w:dyaOrig="620" w14:anchorId="69238E13">
                <v:shape id="_x0000_i1034" type="#_x0000_t75" style="width:10.6pt;height:30.7pt" o:ole="" fillcolor="window">
                  <v:imagedata r:id="rId29" o:title=""/>
                </v:shape>
                <o:OLEObject Type="Embed" ProgID="Equation.3" ShapeID="_x0000_i1034" DrawAspect="Content" ObjectID="_1537784797" r:id="rId30"/>
              </w:object>
            </w:r>
            <w:r w:rsidRPr="00D07F43">
              <w:rPr>
                <w:i/>
              </w:rPr>
              <w:t>x</w:t>
            </w:r>
            <w:r w:rsidRPr="00D07F43">
              <w:rPr>
                <w:vertAlign w:val="superscript"/>
              </w:rPr>
              <w:t>2</w:t>
            </w:r>
            <w:r w:rsidRPr="00D07F43">
              <w:t xml:space="preserve"> + 6</w:t>
            </w:r>
          </w:p>
        </w:tc>
        <w:tc>
          <w:tcPr>
            <w:tcW w:w="1610" w:type="dxa"/>
            <w:vAlign w:val="center"/>
          </w:tcPr>
          <w:p w14:paraId="549908C8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0DF2D553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37EE7D83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5351D272" w14:textId="77777777" w:rsidR="003B198C" w:rsidRPr="00D07F43" w:rsidRDefault="003B198C" w:rsidP="00D77E34">
            <w:pPr>
              <w:pStyle w:val="Ptabletext"/>
            </w:pPr>
          </w:p>
        </w:tc>
      </w:tr>
      <w:tr w:rsidR="003B198C" w:rsidRPr="00D07F43" w14:paraId="2EFE81C7" w14:textId="77777777" w:rsidTr="00354C0C">
        <w:trPr>
          <w:trHeight w:val="141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68D4D77B" w14:textId="77777777" w:rsidR="003B198C" w:rsidRPr="00D77E34" w:rsidRDefault="003B198C" w:rsidP="00D77E34">
            <w:pPr>
              <w:pStyle w:val="Ptabletext"/>
              <w:rPr>
                <w:b/>
              </w:rPr>
            </w:pPr>
            <w:r w:rsidRPr="00D77E34">
              <w:rPr>
                <w:b/>
              </w:rPr>
              <w:t>(b)</w:t>
            </w:r>
          </w:p>
        </w:tc>
        <w:tc>
          <w:tcPr>
            <w:tcW w:w="2656" w:type="dxa"/>
            <w:vAlign w:val="center"/>
          </w:tcPr>
          <w:p w14:paraId="485B7116" w14:textId="77777777" w:rsidR="003B198C" w:rsidRPr="00D07F43" w:rsidRDefault="003B198C" w:rsidP="00D77E34">
            <w:pPr>
              <w:pStyle w:val="Ptabletext"/>
            </w:pPr>
            <w:r w:rsidRPr="00D07F43">
              <w:rPr>
                <w:i/>
              </w:rPr>
              <w:t>y</w:t>
            </w:r>
            <w:r w:rsidRPr="00D07F43">
              <w:t xml:space="preserve"> = 8(</w:t>
            </w:r>
            <w:r w:rsidRPr="00D07F43">
              <w:rPr>
                <w:i/>
              </w:rPr>
              <w:t>x</w:t>
            </w:r>
            <w:r w:rsidRPr="00D07F43">
              <w:t xml:space="preserve"> – 8)</w:t>
            </w:r>
            <w:r w:rsidRPr="00D07F43">
              <w:rPr>
                <w:vertAlign w:val="superscript"/>
              </w:rPr>
              <w:t>2</w:t>
            </w:r>
            <w:r w:rsidRPr="00D07F43">
              <w:t xml:space="preserve"> – 8</w:t>
            </w:r>
          </w:p>
        </w:tc>
        <w:tc>
          <w:tcPr>
            <w:tcW w:w="1610" w:type="dxa"/>
            <w:vAlign w:val="center"/>
          </w:tcPr>
          <w:p w14:paraId="770E25F1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74D27D4B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4A1D9211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6B797EB3" w14:textId="77777777" w:rsidR="003B198C" w:rsidRPr="00D07F43" w:rsidRDefault="003B198C" w:rsidP="00D77E34">
            <w:pPr>
              <w:pStyle w:val="Ptabletext"/>
            </w:pPr>
          </w:p>
        </w:tc>
      </w:tr>
      <w:tr w:rsidR="003B198C" w:rsidRPr="00D07F43" w14:paraId="13DCB65D" w14:textId="77777777" w:rsidTr="00354C0C">
        <w:trPr>
          <w:trHeight w:val="1417"/>
        </w:trPr>
        <w:tc>
          <w:tcPr>
            <w:tcW w:w="562" w:type="dxa"/>
            <w:tcBorders>
              <w:top w:val="nil"/>
              <w:left w:val="nil"/>
              <w:bottom w:val="nil"/>
            </w:tcBorders>
            <w:vAlign w:val="center"/>
          </w:tcPr>
          <w:p w14:paraId="74C586BB" w14:textId="77777777" w:rsidR="003B198C" w:rsidRPr="00D77E34" w:rsidRDefault="003B198C" w:rsidP="00D77E34">
            <w:pPr>
              <w:pStyle w:val="Ptabletext"/>
              <w:rPr>
                <w:b/>
              </w:rPr>
            </w:pPr>
            <w:r w:rsidRPr="00D77E34">
              <w:rPr>
                <w:b/>
              </w:rPr>
              <w:lastRenderedPageBreak/>
              <w:t>(c)</w:t>
            </w:r>
          </w:p>
        </w:tc>
        <w:tc>
          <w:tcPr>
            <w:tcW w:w="2656" w:type="dxa"/>
            <w:vAlign w:val="center"/>
          </w:tcPr>
          <w:p w14:paraId="58CEB329" w14:textId="77777777" w:rsidR="003B198C" w:rsidRPr="00D07F43" w:rsidRDefault="003B198C" w:rsidP="00D77E34">
            <w:pPr>
              <w:pStyle w:val="Ptabletext"/>
            </w:pPr>
            <w:r w:rsidRPr="00D07F43">
              <w:rPr>
                <w:i/>
              </w:rPr>
              <w:t>y</w:t>
            </w:r>
            <w:r w:rsidRPr="00D07F43">
              <w:t xml:space="preserve"> = -4(</w:t>
            </w:r>
            <w:r w:rsidRPr="00D07F43">
              <w:rPr>
                <w:i/>
              </w:rPr>
              <w:t xml:space="preserve">x </w:t>
            </w:r>
            <w:r w:rsidRPr="00D07F43">
              <w:t>+ 3)</w:t>
            </w:r>
            <w:r w:rsidRPr="00D07F43">
              <w:rPr>
                <w:vertAlign w:val="superscript"/>
              </w:rPr>
              <w:t>2</w:t>
            </w:r>
            <w:r w:rsidRPr="00D07F43">
              <w:t xml:space="preserve"> – 2</w:t>
            </w:r>
          </w:p>
        </w:tc>
        <w:tc>
          <w:tcPr>
            <w:tcW w:w="1610" w:type="dxa"/>
            <w:vAlign w:val="center"/>
          </w:tcPr>
          <w:p w14:paraId="0CBC1639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26AD3285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5D77D96D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1610" w:type="dxa"/>
            <w:vAlign w:val="center"/>
          </w:tcPr>
          <w:p w14:paraId="59DD24E1" w14:textId="77777777" w:rsidR="003B198C" w:rsidRPr="00D07F43" w:rsidRDefault="003B198C" w:rsidP="00D77E34">
            <w:pPr>
              <w:pStyle w:val="Ptabletext"/>
            </w:pPr>
          </w:p>
        </w:tc>
      </w:tr>
    </w:tbl>
    <w:p w14:paraId="154CD379" w14:textId="77777777" w:rsidR="003B198C" w:rsidRDefault="003B198C" w:rsidP="00CA7367">
      <w:pPr>
        <w:pStyle w:val="Pquestionheadingsx1stafterhead"/>
      </w:pPr>
    </w:p>
    <w:p w14:paraId="2129AACA" w14:textId="52F2A1D8" w:rsidR="00CA7367" w:rsidRDefault="00CA7367" w:rsidP="00D77E34">
      <w:pPr>
        <w:pStyle w:val="Pquestionheadingsx1stafterhead"/>
        <w:keepLines/>
      </w:pPr>
      <w:r>
        <w:t>Question 17</w:t>
      </w:r>
      <w:r>
        <w:tab/>
      </w:r>
      <w:r w:rsidR="00DF7636">
        <w:rPr>
          <w:rStyle w:val="Cmarkslabel"/>
        </w:rPr>
        <w:t>2</w:t>
      </w:r>
      <w:r w:rsidRPr="001B433F">
        <w:rPr>
          <w:rStyle w:val="Cmarkslabel"/>
        </w:rPr>
        <w:t xml:space="preserve"> marks</w:t>
      </w:r>
      <w:r w:rsidR="00DF7636">
        <w:tab/>
        <w:t>[9.3</w:t>
      </w:r>
      <w:r>
        <w:t>]</w:t>
      </w:r>
    </w:p>
    <w:p w14:paraId="2A298A57" w14:textId="5B4FFC48" w:rsidR="003B198C" w:rsidRPr="00D07F43" w:rsidRDefault="003B198C" w:rsidP="00D77E34">
      <w:pPr>
        <w:pStyle w:val="Pquestiontextmainstem"/>
        <w:keepNext/>
        <w:keepLines/>
      </w:pPr>
      <w:r w:rsidRPr="00D07F43">
        <w:t xml:space="preserve">Find the new equation when the following transformations are performed on the graph </w:t>
      </w:r>
      <w:r w:rsidRPr="00D07F43">
        <w:rPr>
          <w:i/>
        </w:rPr>
        <w:t>y</w:t>
      </w:r>
      <w:r w:rsidRPr="00D07F43">
        <w:t xml:space="preserve"> = </w:t>
      </w:r>
      <w:r w:rsidRPr="00D07F43">
        <w:rPr>
          <w:i/>
        </w:rPr>
        <w:t>x</w:t>
      </w:r>
      <w:r w:rsidRPr="00D07F43">
        <w:rPr>
          <w:vertAlign w:val="superscript"/>
        </w:rPr>
        <w:t>2</w:t>
      </w:r>
      <w:r w:rsidR="00D77E34" w:rsidRPr="00D77E34">
        <w:t>.</w:t>
      </w:r>
    </w:p>
    <w:p w14:paraId="033020B3" w14:textId="77777777" w:rsidR="003B198C" w:rsidRPr="00D07F43" w:rsidRDefault="003B198C" w:rsidP="00D77E34">
      <w:pPr>
        <w:pStyle w:val="Pquestiontextpartsa"/>
        <w:keepNext/>
        <w:keepLines/>
      </w:pPr>
      <w:r w:rsidRPr="00D07F43">
        <w:rPr>
          <w:b/>
        </w:rPr>
        <w:t>(a)</w:t>
      </w:r>
      <w:r w:rsidRPr="00D07F43">
        <w:t xml:space="preserve"> The graph is dilated by a factor of 6, translated 2 units to the left and 4 units up</w:t>
      </w:r>
    </w:p>
    <w:p w14:paraId="3D2B0729" w14:textId="77777777" w:rsidR="003B198C" w:rsidRPr="00D07F43" w:rsidRDefault="003B198C" w:rsidP="00D77E34">
      <w:pPr>
        <w:pStyle w:val="Pquestiontextpartsa"/>
        <w:ind w:left="0" w:firstLine="0"/>
      </w:pPr>
    </w:p>
    <w:p w14:paraId="36BE8BE8" w14:textId="77777777" w:rsidR="003B198C" w:rsidRDefault="003B198C" w:rsidP="00D77E34">
      <w:pPr>
        <w:pStyle w:val="Pquestiontextpartsa"/>
      </w:pPr>
    </w:p>
    <w:p w14:paraId="5DEC5EA5" w14:textId="77777777" w:rsidR="00D77E34" w:rsidRDefault="00D77E34" w:rsidP="00D77E34">
      <w:pPr>
        <w:pStyle w:val="Pquestiontextpartsa"/>
      </w:pPr>
    </w:p>
    <w:p w14:paraId="4FF7BBCE" w14:textId="77777777" w:rsidR="00D77E34" w:rsidRPr="00D07F43" w:rsidRDefault="00D77E34" w:rsidP="00D77E34">
      <w:pPr>
        <w:pStyle w:val="Pquestiontextpartsa"/>
      </w:pPr>
    </w:p>
    <w:p w14:paraId="470A1F38" w14:textId="77777777" w:rsidR="003B198C" w:rsidRDefault="003B198C" w:rsidP="00D77E34">
      <w:pPr>
        <w:pStyle w:val="Pquestiontextpartsa"/>
      </w:pPr>
      <w:r w:rsidRPr="00D07F43">
        <w:rPr>
          <w:b/>
        </w:rPr>
        <w:t>(b)</w:t>
      </w:r>
      <w:r w:rsidRPr="00D07F43">
        <w:t xml:space="preserve"> The graph is dilated by a factor of </w:t>
      </w:r>
      <w:r w:rsidRPr="00D07F43">
        <w:rPr>
          <w:position w:val="-24"/>
        </w:rPr>
        <w:object w:dxaOrig="240" w:dyaOrig="620" w14:anchorId="32BD7B22">
          <v:shape id="_x0000_i1035" type="#_x0000_t75" style="width:11.8pt;height:30.7pt" o:ole="" fillcolor="window">
            <v:imagedata r:id="rId31" o:title=""/>
          </v:shape>
          <o:OLEObject Type="Embed" ProgID="Equation.3" ShapeID="_x0000_i1035" DrawAspect="Content" ObjectID="_1537784798" r:id="rId32"/>
        </w:object>
      </w:r>
      <w:r w:rsidRPr="00D07F43">
        <w:t>, translated down 3 units and to the right 5 units.</w:t>
      </w:r>
    </w:p>
    <w:p w14:paraId="268E4A26" w14:textId="77777777" w:rsidR="00D77E34" w:rsidRDefault="00D77E34" w:rsidP="00D77E34">
      <w:pPr>
        <w:pStyle w:val="Pquestiontextpartsa"/>
      </w:pPr>
    </w:p>
    <w:p w14:paraId="6DEC9BD5" w14:textId="77777777" w:rsidR="00D77E34" w:rsidRDefault="00D77E34" w:rsidP="00D77E34">
      <w:pPr>
        <w:pStyle w:val="Pquestiontextpartsa"/>
      </w:pPr>
    </w:p>
    <w:p w14:paraId="29233DF4" w14:textId="77777777" w:rsidR="00D77E34" w:rsidRDefault="00D77E34" w:rsidP="00D77E34">
      <w:pPr>
        <w:pStyle w:val="Pquestiontextpartsa"/>
      </w:pPr>
    </w:p>
    <w:p w14:paraId="3BBF4E2D" w14:textId="77777777" w:rsidR="00D77E34" w:rsidRPr="00D07F43" w:rsidRDefault="00D77E34" w:rsidP="00D77E34">
      <w:pPr>
        <w:pStyle w:val="Pquestiontextpartsa"/>
      </w:pPr>
    </w:p>
    <w:p w14:paraId="3A34990B" w14:textId="53DCEBBA" w:rsidR="00FF0484" w:rsidRDefault="00804A13" w:rsidP="00FF0484">
      <w:pPr>
        <w:pStyle w:val="Pquestionheadingsx1stafterhead"/>
      </w:pPr>
      <w:r>
        <w:t>Question 18</w:t>
      </w:r>
      <w:r w:rsidR="00FF0484">
        <w:tab/>
      </w:r>
      <w:r w:rsidR="00DF7636">
        <w:rPr>
          <w:rStyle w:val="Cmarkslabel"/>
        </w:rPr>
        <w:t>3</w:t>
      </w:r>
      <w:r w:rsidR="00FF0484" w:rsidRPr="001B433F">
        <w:rPr>
          <w:rStyle w:val="Cmarkslabel"/>
        </w:rPr>
        <w:t xml:space="preserve"> marks</w:t>
      </w:r>
      <w:r w:rsidR="00DF7636">
        <w:tab/>
        <w:t>[9.4</w:t>
      </w:r>
      <w:r w:rsidR="00FF0484">
        <w:t>]</w:t>
      </w:r>
    </w:p>
    <w:p w14:paraId="773E75AF" w14:textId="77777777" w:rsidR="003B198C" w:rsidRPr="00D07F43" w:rsidRDefault="003B198C" w:rsidP="00D77E34">
      <w:pPr>
        <w:pStyle w:val="Pquestiontextmainstem"/>
      </w:pPr>
      <w:r w:rsidRPr="00D07F43">
        <w:t>Determine the centre and radius of the following circle algebraically and hence the equation of the circle.</w:t>
      </w:r>
    </w:p>
    <w:p w14:paraId="3235AF77" w14:textId="77777777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  <w:noProof/>
        </w:rPr>
        <w:drawing>
          <wp:inline distT="0" distB="0" distL="0" distR="0" wp14:anchorId="5099297E" wp14:editId="1ED9A8A2">
            <wp:extent cx="2524125" cy="2714625"/>
            <wp:effectExtent l="0" t="0" r="0" b="0"/>
            <wp:docPr id="8" name="Picture 8" descr="ACPM9_PR_9_4t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PM9_PR_9_4tsb_RR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5569" w14:textId="45D63733" w:rsidR="00804A13" w:rsidRDefault="00804A13" w:rsidP="00804A13">
      <w:pPr>
        <w:pStyle w:val="Pquestionheadingsx1stafterhead"/>
      </w:pPr>
      <w:r>
        <w:t>Question 19</w:t>
      </w:r>
      <w:r>
        <w:tab/>
      </w:r>
      <w:r w:rsidR="00DF7636">
        <w:rPr>
          <w:rStyle w:val="Cmarkslabel"/>
        </w:rPr>
        <w:t>1</w:t>
      </w:r>
      <w:r w:rsidRPr="001B433F">
        <w:rPr>
          <w:rStyle w:val="Cmarkslabel"/>
        </w:rPr>
        <w:t xml:space="preserve"> marks</w:t>
      </w:r>
      <w:r w:rsidR="00DF7636">
        <w:tab/>
        <w:t>[9.4</w:t>
      </w:r>
      <w:r>
        <w:t>]</w:t>
      </w:r>
    </w:p>
    <w:p w14:paraId="5D68140E" w14:textId="77777777" w:rsidR="003B198C" w:rsidRPr="00D07F43" w:rsidRDefault="003B198C" w:rsidP="00D77E34">
      <w:pPr>
        <w:pStyle w:val="Pquestiontextmainstem"/>
      </w:pPr>
      <w:r w:rsidRPr="00D07F43">
        <w:t>A circle has the equation (</w:t>
      </w:r>
      <w:r w:rsidRPr="00D07F43">
        <w:rPr>
          <w:i/>
        </w:rPr>
        <w:t>x</w:t>
      </w:r>
      <w:r w:rsidRPr="00D07F43">
        <w:t xml:space="preserve"> – 4)</w:t>
      </w:r>
      <w:r w:rsidRPr="00D07F43">
        <w:rPr>
          <w:vertAlign w:val="superscript"/>
        </w:rPr>
        <w:t>2</w:t>
      </w:r>
      <w:r w:rsidRPr="00D07F43">
        <w:t xml:space="preserve"> + (</w:t>
      </w:r>
      <w:r w:rsidRPr="00D07F43">
        <w:rPr>
          <w:i/>
        </w:rPr>
        <w:t>y</w:t>
      </w:r>
      <w:r w:rsidRPr="00D07F43">
        <w:t xml:space="preserve"> – 2)</w:t>
      </w:r>
      <w:r w:rsidRPr="00D07F43">
        <w:rPr>
          <w:vertAlign w:val="superscript"/>
        </w:rPr>
        <w:t>2</w:t>
      </w:r>
      <w:r w:rsidRPr="00D07F43">
        <w:t xml:space="preserve"> = 25. What would the equation of this circle be if it is translated 2 units right and 3 units down and the radius is increased by 1 unit?</w:t>
      </w:r>
    </w:p>
    <w:p w14:paraId="7CD64B87" w14:textId="77777777" w:rsidR="003B198C" w:rsidRPr="00D07F43" w:rsidRDefault="003B198C" w:rsidP="003B198C">
      <w:pPr>
        <w:rPr>
          <w:rFonts w:ascii="Calibri" w:hAnsi="Calibri"/>
          <w:color w:val="000000"/>
        </w:rPr>
      </w:pPr>
    </w:p>
    <w:p w14:paraId="441C7BAB" w14:textId="77777777" w:rsidR="003B198C" w:rsidRPr="00D07F43" w:rsidRDefault="003B198C" w:rsidP="003B198C">
      <w:pPr>
        <w:rPr>
          <w:rFonts w:ascii="Calibri" w:hAnsi="Calibri"/>
          <w:color w:val="000000"/>
        </w:rPr>
      </w:pPr>
    </w:p>
    <w:p w14:paraId="3B609E77" w14:textId="77777777" w:rsidR="003B198C" w:rsidRPr="00D07F43" w:rsidRDefault="003B198C" w:rsidP="003B198C">
      <w:pPr>
        <w:rPr>
          <w:rFonts w:ascii="Calibri" w:hAnsi="Calibri"/>
        </w:rPr>
      </w:pPr>
    </w:p>
    <w:p w14:paraId="73EDB154" w14:textId="77777777" w:rsidR="00DF7636" w:rsidRDefault="00DF7636" w:rsidP="00D073EA">
      <w:pPr>
        <w:pStyle w:val="Pquestiontextpartsai"/>
        <w:ind w:left="0" w:firstLine="0"/>
      </w:pPr>
    </w:p>
    <w:p w14:paraId="0ADA4DF7" w14:textId="437EDCED" w:rsidR="00DF7636" w:rsidRDefault="00DF7636" w:rsidP="00D77E34">
      <w:pPr>
        <w:pStyle w:val="Pquestionheadingsx1stafterhead"/>
        <w:keepLines/>
      </w:pPr>
      <w:r>
        <w:lastRenderedPageBreak/>
        <w:t>Question 20</w:t>
      </w:r>
      <w:r>
        <w:tab/>
      </w:r>
      <w:r>
        <w:rPr>
          <w:rStyle w:val="Cmarkslabel"/>
        </w:rPr>
        <w:t>4</w:t>
      </w:r>
      <w:r w:rsidRPr="001B433F">
        <w:rPr>
          <w:rStyle w:val="Cmarkslabel"/>
        </w:rPr>
        <w:t xml:space="preserve"> marks</w:t>
      </w:r>
      <w:r>
        <w:tab/>
        <w:t>[9.5]</w:t>
      </w:r>
    </w:p>
    <w:p w14:paraId="38C017EF" w14:textId="3C63066A" w:rsidR="00D073EA" w:rsidRDefault="00D073EA" w:rsidP="00D77E34">
      <w:pPr>
        <w:pStyle w:val="Pquestiontextmainstem"/>
        <w:keepNext/>
        <w:keepLines/>
      </w:pPr>
      <w:r w:rsidRPr="00176175">
        <w:rPr>
          <w:rFonts w:ascii="Calibri" w:hAnsi="Calibri"/>
        </w:rPr>
        <w:t>Consider the following graph:</w:t>
      </w:r>
    </w:p>
    <w:p w14:paraId="6EBD8BEC" w14:textId="3D1449D8" w:rsidR="00DF7636" w:rsidRDefault="003B198C" w:rsidP="00DF7636">
      <w:pPr>
        <w:pStyle w:val="Pquestionheadingsx1stafterhead"/>
      </w:pPr>
      <w:r>
        <w:rPr>
          <w:noProof/>
        </w:rPr>
        <w:drawing>
          <wp:inline distT="0" distB="0" distL="0" distR="0" wp14:anchorId="7C1F4B9F" wp14:editId="36077007">
            <wp:extent cx="2056255" cy="2056255"/>
            <wp:effectExtent l="0" t="0" r="1270" b="1270"/>
            <wp:docPr id="1" name="Picture 1" descr="ExFAT:Pearson chapter tests:_SUPPLIED_V1_CORREX_080916:_SUPPLIED_V1_CORREX_080916:PM2e_09_EB_09_SB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xFAT:Pearson chapter tests:_SUPPLIED_V1_CORREX_080916:_SUPPLIED_V1_CORREX_080916:PM2e_09_EB_09_SBT_0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33" cy="205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4FFF" w14:textId="77777777" w:rsidR="00D073EA" w:rsidRDefault="00D073EA" w:rsidP="00D073EA">
      <w:pPr>
        <w:rPr>
          <w:rFonts w:ascii="Calibri" w:hAnsi="Calibri"/>
          <w:b/>
        </w:rPr>
      </w:pPr>
    </w:p>
    <w:p w14:paraId="2BB92C8B" w14:textId="02DAE1A4" w:rsidR="003B198C" w:rsidRPr="00D07F43" w:rsidRDefault="00D77E34" w:rsidP="00D77E34">
      <w:pPr>
        <w:pStyle w:val="Pquestiontextpartsa"/>
      </w:pPr>
      <w:r>
        <w:rPr>
          <w:b/>
        </w:rPr>
        <w:t>(</w:t>
      </w:r>
      <w:r w:rsidR="003B198C" w:rsidRPr="00D07F43">
        <w:rPr>
          <w:b/>
        </w:rPr>
        <w:t>a)</w:t>
      </w:r>
      <w:r>
        <w:tab/>
      </w:r>
      <w:r w:rsidR="003B198C" w:rsidRPr="00D07F43">
        <w:t>What type of relationship does this graph represent?</w:t>
      </w:r>
    </w:p>
    <w:p w14:paraId="79EE9188" w14:textId="77777777" w:rsidR="003B198C" w:rsidRPr="00D07F43" w:rsidRDefault="003B198C" w:rsidP="00D77E34">
      <w:pPr>
        <w:pStyle w:val="Pquestiontextpartsa"/>
      </w:pPr>
    </w:p>
    <w:p w14:paraId="5622EC09" w14:textId="323E5FBD" w:rsidR="003B198C" w:rsidRPr="00D07F43" w:rsidRDefault="003B198C" w:rsidP="00D77E34">
      <w:pPr>
        <w:pStyle w:val="Pquestiontextpartsa"/>
      </w:pPr>
      <w:r w:rsidRPr="00D07F43">
        <w:rPr>
          <w:b/>
        </w:rPr>
        <w:t>(b)</w:t>
      </w:r>
      <w:r w:rsidR="00D77E34">
        <w:tab/>
      </w:r>
      <w:r w:rsidRPr="00D07F43">
        <w:t xml:space="preserve">What is the value of the </w:t>
      </w:r>
      <w:r w:rsidRPr="00D07F43">
        <w:rPr>
          <w:i/>
        </w:rPr>
        <w:t>y</w:t>
      </w:r>
      <w:r w:rsidRPr="00D07F43">
        <w:t>-intercept for this graph?</w:t>
      </w:r>
    </w:p>
    <w:p w14:paraId="14C5EBD1" w14:textId="77777777" w:rsidR="003B198C" w:rsidRPr="00D07F43" w:rsidRDefault="003B198C" w:rsidP="00D77E34">
      <w:pPr>
        <w:pStyle w:val="Pquestiontextpartsa"/>
      </w:pPr>
    </w:p>
    <w:p w14:paraId="33CEFE3A" w14:textId="759BD476" w:rsidR="003B198C" w:rsidRPr="00D07F43" w:rsidRDefault="003B198C" w:rsidP="00D77E34">
      <w:pPr>
        <w:pStyle w:val="Pquestiontextpartsa"/>
      </w:pPr>
      <w:r w:rsidRPr="00D07F43">
        <w:rPr>
          <w:b/>
        </w:rPr>
        <w:t>(c)</w:t>
      </w:r>
      <w:r w:rsidR="00D77E34">
        <w:rPr>
          <w:b/>
        </w:rPr>
        <w:tab/>
      </w:r>
      <w:r w:rsidRPr="00D07F43">
        <w:t>What is the name of the horizontal line passing through</w:t>
      </w:r>
      <w:r w:rsidRPr="00D07F43">
        <w:rPr>
          <w:i/>
        </w:rPr>
        <w:t xml:space="preserve"> y</w:t>
      </w:r>
      <w:r w:rsidRPr="00D07F43">
        <w:t xml:space="preserve"> = 3? </w:t>
      </w:r>
    </w:p>
    <w:p w14:paraId="26FBC453" w14:textId="77777777" w:rsidR="003B198C" w:rsidRPr="00D07F43" w:rsidRDefault="003B198C" w:rsidP="00D77E34">
      <w:pPr>
        <w:pStyle w:val="Pquestiontextpartsa"/>
      </w:pPr>
    </w:p>
    <w:p w14:paraId="4644B616" w14:textId="12688727" w:rsidR="003B198C" w:rsidRPr="00D07F43" w:rsidRDefault="003B198C" w:rsidP="00D77E34">
      <w:pPr>
        <w:pStyle w:val="Pquestiontextpartsa"/>
      </w:pPr>
      <w:r w:rsidRPr="00D07F43">
        <w:rPr>
          <w:b/>
        </w:rPr>
        <w:t>(d)</w:t>
      </w:r>
      <w:r w:rsidR="00D77E34">
        <w:rPr>
          <w:b/>
        </w:rPr>
        <w:tab/>
      </w:r>
      <w:r w:rsidRPr="00D07F43">
        <w:t xml:space="preserve">What is the function of the line in </w:t>
      </w:r>
      <w:r w:rsidRPr="00D07F43">
        <w:rPr>
          <w:b/>
        </w:rPr>
        <w:t>(c)</w:t>
      </w:r>
      <w:r w:rsidRPr="00D07F43">
        <w:t>?</w:t>
      </w:r>
    </w:p>
    <w:p w14:paraId="550A45EE" w14:textId="77777777" w:rsidR="003B198C" w:rsidRPr="00D07F43" w:rsidRDefault="003B198C" w:rsidP="003B198C">
      <w:pPr>
        <w:rPr>
          <w:rFonts w:ascii="Calibri" w:hAnsi="Calibri"/>
        </w:rPr>
      </w:pPr>
    </w:p>
    <w:p w14:paraId="764C3A33" w14:textId="3FF28712" w:rsidR="00DF7636" w:rsidRDefault="00DF7636" w:rsidP="00DF7636">
      <w:pPr>
        <w:pStyle w:val="Pquestionheadingsx1stafterhead"/>
      </w:pPr>
      <w:r>
        <w:t>Question 21</w:t>
      </w:r>
      <w:r>
        <w:tab/>
      </w:r>
      <w:r>
        <w:rPr>
          <w:rStyle w:val="Cmarkslabel"/>
        </w:rPr>
        <w:t>5</w:t>
      </w:r>
      <w:r w:rsidRPr="001B433F">
        <w:rPr>
          <w:rStyle w:val="Cmarkslabel"/>
        </w:rPr>
        <w:t xml:space="preserve"> marks</w:t>
      </w:r>
      <w:r>
        <w:tab/>
        <w:t>[9.6]</w:t>
      </w:r>
    </w:p>
    <w:p w14:paraId="77E009D6" w14:textId="76876AEB" w:rsidR="003B198C" w:rsidRPr="00D07F43" w:rsidRDefault="00D77E34" w:rsidP="003B198C">
      <w:pPr>
        <w:rPr>
          <w:rFonts w:ascii="Calibri" w:hAnsi="Calibri"/>
        </w:rPr>
      </w:pPr>
      <w:r>
        <w:rPr>
          <w:rFonts w:ascii="Calibri" w:hAnsi="Calibri"/>
        </w:rPr>
        <w:t>Consider the following table.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1276"/>
        <w:gridCol w:w="709"/>
        <w:gridCol w:w="1276"/>
      </w:tblGrid>
      <w:tr w:rsidR="003B198C" w:rsidRPr="00D07F43" w14:paraId="0DF3CDFC" w14:textId="77777777" w:rsidTr="00D77E34">
        <w:trPr>
          <w:trHeight w:val="386"/>
        </w:trPr>
        <w:tc>
          <w:tcPr>
            <w:tcW w:w="421" w:type="dxa"/>
            <w:vAlign w:val="center"/>
          </w:tcPr>
          <w:p w14:paraId="68E658E4" w14:textId="77777777" w:rsidR="003B198C" w:rsidRPr="00D77E34" w:rsidRDefault="003B198C" w:rsidP="00D77E34">
            <w:pPr>
              <w:pStyle w:val="Ptabletext"/>
              <w:rPr>
                <w:i/>
              </w:rPr>
            </w:pPr>
            <w:r w:rsidRPr="00D77E34">
              <w:rPr>
                <w:i/>
              </w:rPr>
              <w:t>x</w:t>
            </w:r>
          </w:p>
        </w:tc>
        <w:tc>
          <w:tcPr>
            <w:tcW w:w="708" w:type="dxa"/>
            <w:vAlign w:val="center"/>
          </w:tcPr>
          <w:p w14:paraId="67ED104C" w14:textId="77777777" w:rsidR="003B198C" w:rsidRPr="00D07F43" w:rsidRDefault="003B198C" w:rsidP="00D77E34">
            <w:pPr>
              <w:pStyle w:val="Ptabletext"/>
            </w:pPr>
            <w:r w:rsidRPr="00D07F43">
              <w:t>1</w:t>
            </w:r>
          </w:p>
        </w:tc>
        <w:tc>
          <w:tcPr>
            <w:tcW w:w="1276" w:type="dxa"/>
            <w:vAlign w:val="center"/>
          </w:tcPr>
          <w:p w14:paraId="0C971BEA" w14:textId="77777777" w:rsidR="003B198C" w:rsidRPr="00D07F43" w:rsidRDefault="003B198C" w:rsidP="00D77E34">
            <w:pPr>
              <w:pStyle w:val="Ptabletext"/>
            </w:pPr>
            <w:r w:rsidRPr="00D07F43">
              <w:t>3</w:t>
            </w:r>
          </w:p>
        </w:tc>
        <w:tc>
          <w:tcPr>
            <w:tcW w:w="709" w:type="dxa"/>
            <w:vAlign w:val="center"/>
          </w:tcPr>
          <w:p w14:paraId="1C168D7E" w14:textId="77777777" w:rsidR="003B198C" w:rsidRPr="00D07F43" w:rsidRDefault="003B198C" w:rsidP="00D77E34">
            <w:pPr>
              <w:pStyle w:val="Ptabletext"/>
            </w:pPr>
            <w:r w:rsidRPr="00D07F43">
              <w:t>5</w:t>
            </w:r>
          </w:p>
        </w:tc>
        <w:tc>
          <w:tcPr>
            <w:tcW w:w="1276" w:type="dxa"/>
            <w:vAlign w:val="center"/>
          </w:tcPr>
          <w:p w14:paraId="283ED811" w14:textId="77777777" w:rsidR="003B198C" w:rsidRPr="00D07F43" w:rsidRDefault="003B198C" w:rsidP="00D77E34">
            <w:pPr>
              <w:pStyle w:val="Ptabletext"/>
            </w:pPr>
          </w:p>
        </w:tc>
      </w:tr>
      <w:tr w:rsidR="003B198C" w:rsidRPr="00D07F43" w14:paraId="51C25595" w14:textId="77777777" w:rsidTr="00D77E34">
        <w:trPr>
          <w:trHeight w:val="350"/>
        </w:trPr>
        <w:tc>
          <w:tcPr>
            <w:tcW w:w="421" w:type="dxa"/>
            <w:vAlign w:val="center"/>
          </w:tcPr>
          <w:p w14:paraId="5D31ECCD" w14:textId="77777777" w:rsidR="003B198C" w:rsidRPr="00D77E34" w:rsidRDefault="003B198C" w:rsidP="00D77E34">
            <w:pPr>
              <w:pStyle w:val="Ptabletext"/>
              <w:rPr>
                <w:i/>
              </w:rPr>
            </w:pPr>
            <w:r w:rsidRPr="00D77E34">
              <w:rPr>
                <w:i/>
              </w:rPr>
              <w:t>y</w:t>
            </w:r>
          </w:p>
        </w:tc>
        <w:tc>
          <w:tcPr>
            <w:tcW w:w="708" w:type="dxa"/>
            <w:vAlign w:val="center"/>
          </w:tcPr>
          <w:p w14:paraId="5F564D69" w14:textId="77777777" w:rsidR="003B198C" w:rsidRPr="00D07F43" w:rsidRDefault="003B198C" w:rsidP="00D77E34">
            <w:pPr>
              <w:pStyle w:val="Ptabletext"/>
            </w:pPr>
            <w:r w:rsidRPr="00D07F43">
              <w:t>5</w:t>
            </w:r>
          </w:p>
        </w:tc>
        <w:tc>
          <w:tcPr>
            <w:tcW w:w="1276" w:type="dxa"/>
            <w:vAlign w:val="center"/>
          </w:tcPr>
          <w:p w14:paraId="0CE4A64A" w14:textId="77777777" w:rsidR="003B198C" w:rsidRPr="00D07F43" w:rsidRDefault="003B198C" w:rsidP="00D77E34">
            <w:pPr>
              <w:pStyle w:val="Ptabletext"/>
            </w:pPr>
          </w:p>
        </w:tc>
        <w:tc>
          <w:tcPr>
            <w:tcW w:w="709" w:type="dxa"/>
            <w:vAlign w:val="center"/>
          </w:tcPr>
          <w:p w14:paraId="3ACC2300" w14:textId="77777777" w:rsidR="003B198C" w:rsidRPr="00D07F43" w:rsidRDefault="003B198C" w:rsidP="00D77E34">
            <w:pPr>
              <w:pStyle w:val="Ptabletext"/>
            </w:pPr>
            <w:r w:rsidRPr="00D07F43">
              <w:t>25</w:t>
            </w:r>
          </w:p>
        </w:tc>
        <w:tc>
          <w:tcPr>
            <w:tcW w:w="1276" w:type="dxa"/>
            <w:vAlign w:val="center"/>
          </w:tcPr>
          <w:p w14:paraId="446780BB" w14:textId="77777777" w:rsidR="003B198C" w:rsidRPr="00D07F43" w:rsidRDefault="003B198C" w:rsidP="00D77E34">
            <w:pPr>
              <w:pStyle w:val="Ptabletext"/>
            </w:pPr>
            <w:r w:rsidRPr="00D07F43">
              <w:t>40</w:t>
            </w:r>
          </w:p>
        </w:tc>
      </w:tr>
    </w:tbl>
    <w:p w14:paraId="275A1231" w14:textId="77777777" w:rsidR="003B198C" w:rsidRPr="00D07F43" w:rsidRDefault="003B198C" w:rsidP="003B198C">
      <w:pPr>
        <w:rPr>
          <w:rFonts w:ascii="Calibri" w:hAnsi="Calibri"/>
        </w:rPr>
      </w:pPr>
    </w:p>
    <w:p w14:paraId="4578AC34" w14:textId="40AA8D80" w:rsidR="003B198C" w:rsidRPr="00D07F43" w:rsidRDefault="003B198C" w:rsidP="00D77E34">
      <w:pPr>
        <w:pStyle w:val="Pquestiontextpartsa"/>
      </w:pPr>
      <w:r w:rsidRPr="00D07F43">
        <w:rPr>
          <w:b/>
        </w:rPr>
        <w:t>(a)</w:t>
      </w:r>
      <w:r w:rsidR="00D77E34">
        <w:tab/>
      </w:r>
      <w:r w:rsidRPr="00D07F43">
        <w:t xml:space="preserve">Circle the correct description of the relationship between </w:t>
      </w:r>
      <w:r w:rsidRPr="00D07F43">
        <w:rPr>
          <w:i/>
        </w:rPr>
        <w:t>x</w:t>
      </w:r>
      <w:r w:rsidRPr="00D07F43">
        <w:t xml:space="preserve"> and </w:t>
      </w:r>
      <w:r w:rsidRPr="00D07F43">
        <w:rPr>
          <w:i/>
        </w:rPr>
        <w:t>y</w:t>
      </w:r>
      <w:r w:rsidRPr="00D07F43">
        <w:t>. Give reasons for your answer.</w:t>
      </w:r>
    </w:p>
    <w:p w14:paraId="7ADABF29" w14:textId="4C4BF5B6" w:rsidR="003B198C" w:rsidRPr="00D07F43" w:rsidRDefault="00D77E34" w:rsidP="00D77E34">
      <w:pPr>
        <w:pStyle w:val="Pquestiontextpartsa"/>
        <w:rPr>
          <w:i/>
        </w:rPr>
      </w:pPr>
      <w:r>
        <w:rPr>
          <w:i/>
        </w:rPr>
        <w:tab/>
      </w:r>
      <w:r w:rsidR="003B198C" w:rsidRPr="00D07F43">
        <w:rPr>
          <w:i/>
        </w:rPr>
        <w:t xml:space="preserve">y </w:t>
      </w:r>
      <w:r w:rsidR="003B198C" w:rsidRPr="00D07F43">
        <w:t xml:space="preserve">is directly proportional to </w:t>
      </w:r>
      <w:r w:rsidR="003B198C" w:rsidRPr="00D07F43">
        <w:rPr>
          <w:i/>
        </w:rPr>
        <w:t>x</w:t>
      </w:r>
      <w:r w:rsidR="003B198C" w:rsidRPr="00D07F43">
        <w:t xml:space="preserve">             OR           </w:t>
      </w:r>
      <w:r w:rsidR="003B198C" w:rsidRPr="00D07F43">
        <w:rPr>
          <w:i/>
        </w:rPr>
        <w:t xml:space="preserve">y </w:t>
      </w:r>
      <w:r w:rsidR="003B198C" w:rsidRPr="00D07F43">
        <w:t xml:space="preserve">is inversely proportional to </w:t>
      </w:r>
      <w:r w:rsidR="003B198C" w:rsidRPr="00D07F43">
        <w:rPr>
          <w:i/>
        </w:rPr>
        <w:t>x</w:t>
      </w:r>
    </w:p>
    <w:p w14:paraId="0B20CF3A" w14:textId="77777777" w:rsidR="003B198C" w:rsidRDefault="003B198C" w:rsidP="00D77E34">
      <w:pPr>
        <w:pStyle w:val="Pquestiontextpartsa"/>
      </w:pPr>
    </w:p>
    <w:p w14:paraId="1D223B66" w14:textId="77777777" w:rsidR="00354C0C" w:rsidRPr="00D07F43" w:rsidRDefault="00354C0C" w:rsidP="00D77E34">
      <w:pPr>
        <w:pStyle w:val="Pquestiontextpartsa"/>
      </w:pPr>
    </w:p>
    <w:p w14:paraId="04BAA81C" w14:textId="77777777" w:rsidR="003B198C" w:rsidRPr="00D07F43" w:rsidRDefault="003B198C" w:rsidP="00D77E34">
      <w:pPr>
        <w:pStyle w:val="Pquestiontextpartsa"/>
      </w:pPr>
    </w:p>
    <w:p w14:paraId="07CFEAF4" w14:textId="322E3212" w:rsidR="003B198C" w:rsidRPr="00D07F43" w:rsidRDefault="003B198C" w:rsidP="00D77E34">
      <w:pPr>
        <w:pStyle w:val="Pquestiontextpartsa"/>
      </w:pPr>
      <w:r w:rsidRPr="00D07F43">
        <w:rPr>
          <w:b/>
        </w:rPr>
        <w:t>(b)</w:t>
      </w:r>
      <w:r w:rsidR="00D77E34">
        <w:rPr>
          <w:b/>
        </w:rPr>
        <w:tab/>
      </w:r>
      <w:r w:rsidRPr="00D07F43">
        <w:t xml:space="preserve">Find </w:t>
      </w:r>
      <w:r w:rsidR="00D77E34">
        <w:t>the constant of proportionality</w:t>
      </w:r>
      <w:r w:rsidRPr="00D07F43">
        <w:t xml:space="preserve"> </w:t>
      </w:r>
      <w:r w:rsidRPr="00D07F43">
        <w:rPr>
          <w:i/>
        </w:rPr>
        <w:t>k</w:t>
      </w:r>
      <w:r w:rsidRPr="00D07F43">
        <w:t xml:space="preserve"> for this relationship.</w:t>
      </w:r>
    </w:p>
    <w:p w14:paraId="52D4D3F0" w14:textId="77777777" w:rsidR="003B198C" w:rsidRDefault="003B198C" w:rsidP="00D77E34">
      <w:pPr>
        <w:pStyle w:val="Pquestiontextpartsa"/>
      </w:pPr>
    </w:p>
    <w:p w14:paraId="454D68AF" w14:textId="77777777" w:rsidR="00354C0C" w:rsidRPr="00D07F43" w:rsidRDefault="00354C0C" w:rsidP="00D77E34">
      <w:pPr>
        <w:pStyle w:val="Pquestiontextpartsa"/>
      </w:pPr>
    </w:p>
    <w:p w14:paraId="508B17E5" w14:textId="77777777" w:rsidR="003B198C" w:rsidRPr="00D07F43" w:rsidRDefault="003B198C" w:rsidP="00D77E34">
      <w:pPr>
        <w:pStyle w:val="Pquestiontextpartsa"/>
      </w:pPr>
    </w:p>
    <w:p w14:paraId="3C3F2C1E" w14:textId="0A4320BF" w:rsidR="00804A13" w:rsidRPr="003B198C" w:rsidRDefault="003B198C" w:rsidP="00D77E34">
      <w:pPr>
        <w:pStyle w:val="Pquestiontextpartsa"/>
      </w:pPr>
      <w:r w:rsidRPr="00D07F43">
        <w:rPr>
          <w:b/>
        </w:rPr>
        <w:t>(c)</w:t>
      </w:r>
      <w:r w:rsidR="00D77E34">
        <w:tab/>
      </w:r>
      <w:r w:rsidRPr="00D07F43">
        <w:t xml:space="preserve">Use your value for </w:t>
      </w:r>
      <w:r w:rsidRPr="00D07F43">
        <w:rPr>
          <w:i/>
        </w:rPr>
        <w:t>k</w:t>
      </w:r>
      <w:r w:rsidRPr="00D07F43">
        <w:t xml:space="preserve"> to find the missing values in the table.</w:t>
      </w:r>
    </w:p>
    <w:p w14:paraId="402E744D" w14:textId="77777777" w:rsidR="00D073EA" w:rsidRDefault="00D073EA" w:rsidP="001B433F">
      <w:pPr>
        <w:pStyle w:val="Psectionresults"/>
      </w:pPr>
    </w:p>
    <w:p w14:paraId="2667A247" w14:textId="084A74E3" w:rsidR="001B433F" w:rsidRDefault="00804A13" w:rsidP="001B433F">
      <w:pPr>
        <w:pStyle w:val="Psectionresults"/>
      </w:pPr>
      <w:r>
        <w:t xml:space="preserve">Short </w:t>
      </w:r>
      <w:r w:rsidR="00B36914">
        <w:t>answer results: ___ / 42</w:t>
      </w:r>
    </w:p>
    <w:p w14:paraId="70C94379" w14:textId="77777777" w:rsidR="001B433F" w:rsidRDefault="001B433F" w:rsidP="001B433F">
      <w:pPr>
        <w:pStyle w:val="Psectionheading"/>
      </w:pPr>
      <w:r>
        <w:lastRenderedPageBreak/>
        <w:t>Extended answer section</w:t>
      </w:r>
    </w:p>
    <w:p w14:paraId="742E764F" w14:textId="101232D2" w:rsidR="001B433F" w:rsidRDefault="00DF7636" w:rsidP="00B80E6D">
      <w:pPr>
        <w:pStyle w:val="Pquestionheadingsx1stafterhead"/>
      </w:pPr>
      <w:r>
        <w:t>Question 22</w:t>
      </w:r>
      <w:r w:rsidR="001B433F">
        <w:tab/>
      </w:r>
      <w:r>
        <w:rPr>
          <w:rStyle w:val="Cmarkslabel"/>
        </w:rPr>
        <w:t>8</w:t>
      </w:r>
      <w:r w:rsidR="001B433F" w:rsidRPr="001B433F">
        <w:rPr>
          <w:rStyle w:val="Cmarkslabel"/>
        </w:rPr>
        <w:t xml:space="preserve"> marks</w:t>
      </w:r>
      <w:r w:rsidR="001B433F">
        <w:tab/>
        <w:t>[</w:t>
      </w:r>
      <w:r w:rsidR="00804A13">
        <w:t>9</w:t>
      </w:r>
      <w:r w:rsidR="00FF0484">
        <w:t>.</w:t>
      </w:r>
      <w:r w:rsidR="00804A13">
        <w:t>1</w:t>
      </w:r>
      <w:r w:rsidR="001B433F">
        <w:t>]</w:t>
      </w:r>
    </w:p>
    <w:p w14:paraId="446B4340" w14:textId="4324E993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</w:rPr>
        <w:t>A ball that is thrown</w:t>
      </w:r>
      <w:r w:rsidR="00EE1C56">
        <w:rPr>
          <w:rFonts w:ascii="Calibri" w:hAnsi="Calibri"/>
        </w:rPr>
        <w:t>.</w:t>
      </w:r>
      <w:r w:rsidRPr="00D07F43">
        <w:rPr>
          <w:rFonts w:ascii="Calibri" w:hAnsi="Calibri"/>
        </w:rPr>
        <w:t xml:space="preserve"> </w:t>
      </w:r>
      <w:r w:rsidR="00EE1C56">
        <w:rPr>
          <w:rFonts w:ascii="Calibri" w:hAnsi="Calibri"/>
        </w:rPr>
        <w:t xml:space="preserve">It </w:t>
      </w:r>
      <w:r w:rsidRPr="00D07F43">
        <w:rPr>
          <w:rFonts w:ascii="Calibri" w:hAnsi="Calibri"/>
        </w:rPr>
        <w:t>follows a parabolic path where</w:t>
      </w:r>
      <w:r w:rsidR="00EE1C56">
        <w:rPr>
          <w:rFonts w:ascii="Calibri" w:hAnsi="Calibri"/>
        </w:rPr>
        <w:t>by</w:t>
      </w:r>
      <w:r w:rsidRPr="00D07F43">
        <w:rPr>
          <w:rFonts w:ascii="Calibri" w:hAnsi="Calibri"/>
        </w:rPr>
        <w:t xml:space="preserve"> its height above the ground (</w:t>
      </w:r>
      <w:r w:rsidRPr="00D07F43">
        <w:rPr>
          <w:rFonts w:ascii="Calibri" w:hAnsi="Calibri"/>
          <w:i/>
        </w:rPr>
        <w:t xml:space="preserve">h </w:t>
      </w:r>
      <w:r w:rsidRPr="00D07F43">
        <w:rPr>
          <w:rFonts w:ascii="Calibri" w:hAnsi="Calibri"/>
        </w:rPr>
        <w:t>metres) at any time (</w:t>
      </w:r>
      <w:r w:rsidRPr="00D07F43">
        <w:rPr>
          <w:rFonts w:ascii="Calibri" w:hAnsi="Calibri"/>
          <w:i/>
        </w:rPr>
        <w:t xml:space="preserve">t </w:t>
      </w:r>
      <w:r w:rsidRPr="00D07F43">
        <w:rPr>
          <w:rFonts w:ascii="Calibri" w:hAnsi="Calibri"/>
        </w:rPr>
        <w:t xml:space="preserve">seconds) is given by the relationship </w:t>
      </w:r>
      <w:r w:rsidRPr="00D07F43">
        <w:rPr>
          <w:rFonts w:ascii="Calibri" w:hAnsi="Calibri"/>
          <w:i/>
        </w:rPr>
        <w:t>h</w:t>
      </w:r>
      <w:r w:rsidRPr="00D07F43">
        <w:rPr>
          <w:rFonts w:ascii="Calibri" w:hAnsi="Calibri"/>
        </w:rPr>
        <w:t xml:space="preserve"> = -5</w:t>
      </w:r>
      <w:r w:rsidRPr="00D07F43">
        <w:rPr>
          <w:rFonts w:ascii="Calibri" w:hAnsi="Calibri"/>
          <w:i/>
        </w:rPr>
        <w:t>t</w:t>
      </w:r>
      <w:r w:rsidRPr="00D07F43">
        <w:rPr>
          <w:rFonts w:ascii="Calibri" w:hAnsi="Calibri"/>
          <w:vertAlign w:val="superscript"/>
        </w:rPr>
        <w:t>2</w:t>
      </w:r>
      <w:r w:rsidRPr="00D07F43">
        <w:rPr>
          <w:rFonts w:ascii="Calibri" w:hAnsi="Calibri"/>
        </w:rPr>
        <w:t xml:space="preserve"> + 25</w:t>
      </w:r>
      <w:r w:rsidRPr="00D07F43">
        <w:rPr>
          <w:rFonts w:ascii="Calibri" w:hAnsi="Calibri"/>
          <w:i/>
        </w:rPr>
        <w:t>t</w:t>
      </w:r>
      <w:r w:rsidRPr="00D07F43">
        <w:rPr>
          <w:rFonts w:ascii="Calibri" w:hAnsi="Calibri"/>
        </w:rPr>
        <w:t xml:space="preserve">.  </w:t>
      </w:r>
    </w:p>
    <w:p w14:paraId="2A0E2A29" w14:textId="7047EB4D" w:rsidR="003B198C" w:rsidRPr="00D07F43" w:rsidRDefault="003B198C" w:rsidP="00EE1C56">
      <w:pPr>
        <w:pStyle w:val="Pquestiontextpartsa"/>
      </w:pPr>
      <w:r w:rsidRPr="00D07F43">
        <w:rPr>
          <w:b/>
        </w:rPr>
        <w:t>(a)</w:t>
      </w:r>
      <w:r w:rsidR="00EE1C56">
        <w:tab/>
      </w:r>
      <w:r w:rsidRPr="00D07F43">
        <w:t>Complete the table of values for this relationship.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"/>
        <w:gridCol w:w="1134"/>
        <w:gridCol w:w="1134"/>
        <w:gridCol w:w="1134"/>
        <w:gridCol w:w="1134"/>
        <w:gridCol w:w="1134"/>
        <w:gridCol w:w="1134"/>
      </w:tblGrid>
      <w:tr w:rsidR="003B198C" w:rsidRPr="00D07F43" w14:paraId="657AEEFE" w14:textId="77777777" w:rsidTr="00EE1C56">
        <w:trPr>
          <w:trHeight w:val="680"/>
        </w:trPr>
        <w:tc>
          <w:tcPr>
            <w:tcW w:w="850" w:type="dxa"/>
            <w:vAlign w:val="center"/>
          </w:tcPr>
          <w:p w14:paraId="12FE1CCF" w14:textId="77777777" w:rsidR="003B198C" w:rsidRPr="00EE1C56" w:rsidRDefault="003B198C" w:rsidP="00EE1C56">
            <w:pPr>
              <w:pStyle w:val="Ptabletext"/>
              <w:rPr>
                <w:i/>
              </w:rPr>
            </w:pPr>
            <w:r w:rsidRPr="00EE1C56">
              <w:rPr>
                <w:i/>
              </w:rPr>
              <w:t>t</w:t>
            </w:r>
          </w:p>
        </w:tc>
        <w:tc>
          <w:tcPr>
            <w:tcW w:w="1134" w:type="dxa"/>
            <w:vAlign w:val="center"/>
          </w:tcPr>
          <w:p w14:paraId="39A3E593" w14:textId="77777777" w:rsidR="003B198C" w:rsidRPr="00D07F43" w:rsidRDefault="003B198C" w:rsidP="00EE1C56">
            <w:pPr>
              <w:pStyle w:val="Ptabletext"/>
            </w:pPr>
            <w:r w:rsidRPr="00D07F43">
              <w:t>0</w:t>
            </w:r>
          </w:p>
        </w:tc>
        <w:tc>
          <w:tcPr>
            <w:tcW w:w="1134" w:type="dxa"/>
            <w:vAlign w:val="center"/>
          </w:tcPr>
          <w:p w14:paraId="5FAB10F7" w14:textId="77777777" w:rsidR="003B198C" w:rsidRPr="00D07F43" w:rsidRDefault="003B198C" w:rsidP="00EE1C56">
            <w:pPr>
              <w:pStyle w:val="Ptabletext"/>
            </w:pPr>
            <w:r w:rsidRPr="00D07F43">
              <w:t>1</w:t>
            </w:r>
          </w:p>
        </w:tc>
        <w:tc>
          <w:tcPr>
            <w:tcW w:w="1134" w:type="dxa"/>
            <w:vAlign w:val="center"/>
          </w:tcPr>
          <w:p w14:paraId="40B6C865" w14:textId="77777777" w:rsidR="003B198C" w:rsidRPr="00D07F43" w:rsidRDefault="003B198C" w:rsidP="00EE1C56">
            <w:pPr>
              <w:pStyle w:val="Ptabletext"/>
            </w:pPr>
            <w:r w:rsidRPr="00D07F43">
              <w:t>2</w:t>
            </w:r>
          </w:p>
        </w:tc>
        <w:tc>
          <w:tcPr>
            <w:tcW w:w="1134" w:type="dxa"/>
            <w:vAlign w:val="center"/>
          </w:tcPr>
          <w:p w14:paraId="3F329D6A" w14:textId="77777777" w:rsidR="003B198C" w:rsidRPr="00D07F43" w:rsidRDefault="003B198C" w:rsidP="00EE1C56">
            <w:pPr>
              <w:pStyle w:val="Ptabletext"/>
            </w:pPr>
            <w:r w:rsidRPr="00D07F43">
              <w:t>3</w:t>
            </w:r>
          </w:p>
        </w:tc>
        <w:tc>
          <w:tcPr>
            <w:tcW w:w="1134" w:type="dxa"/>
            <w:vAlign w:val="center"/>
          </w:tcPr>
          <w:p w14:paraId="13CDB35E" w14:textId="77777777" w:rsidR="003B198C" w:rsidRPr="00D07F43" w:rsidRDefault="003B198C" w:rsidP="00EE1C56">
            <w:pPr>
              <w:pStyle w:val="Ptabletext"/>
            </w:pPr>
            <w:r w:rsidRPr="00D07F43">
              <w:t>4</w:t>
            </w:r>
          </w:p>
        </w:tc>
        <w:tc>
          <w:tcPr>
            <w:tcW w:w="1134" w:type="dxa"/>
            <w:vAlign w:val="center"/>
          </w:tcPr>
          <w:p w14:paraId="5566D80B" w14:textId="77777777" w:rsidR="003B198C" w:rsidRPr="00D07F43" w:rsidRDefault="003B198C" w:rsidP="00EE1C56">
            <w:pPr>
              <w:pStyle w:val="Ptabletext"/>
            </w:pPr>
            <w:r w:rsidRPr="00D07F43">
              <w:t>5</w:t>
            </w:r>
          </w:p>
        </w:tc>
      </w:tr>
      <w:tr w:rsidR="003B198C" w:rsidRPr="00D07F43" w14:paraId="5A1145DD" w14:textId="77777777" w:rsidTr="00EE1C56">
        <w:trPr>
          <w:trHeight w:val="680"/>
        </w:trPr>
        <w:tc>
          <w:tcPr>
            <w:tcW w:w="850" w:type="dxa"/>
            <w:vAlign w:val="center"/>
          </w:tcPr>
          <w:p w14:paraId="382F6DAD" w14:textId="77777777" w:rsidR="003B198C" w:rsidRPr="00EE1C56" w:rsidRDefault="003B198C" w:rsidP="00EE1C56">
            <w:pPr>
              <w:pStyle w:val="Ptabletext"/>
              <w:rPr>
                <w:i/>
              </w:rPr>
            </w:pPr>
            <w:r w:rsidRPr="00EE1C56">
              <w:rPr>
                <w:i/>
              </w:rPr>
              <w:t>h</w:t>
            </w:r>
          </w:p>
        </w:tc>
        <w:tc>
          <w:tcPr>
            <w:tcW w:w="1134" w:type="dxa"/>
            <w:vAlign w:val="center"/>
          </w:tcPr>
          <w:p w14:paraId="0E8F52CD" w14:textId="77777777" w:rsidR="003B198C" w:rsidRPr="00D07F43" w:rsidRDefault="003B198C" w:rsidP="00EE1C56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2B684ADB" w14:textId="77777777" w:rsidR="003B198C" w:rsidRPr="00D07F43" w:rsidRDefault="003B198C" w:rsidP="00EE1C56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5B0C78DE" w14:textId="77777777" w:rsidR="003B198C" w:rsidRPr="00D07F43" w:rsidRDefault="003B198C" w:rsidP="00EE1C56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0885B72A" w14:textId="77777777" w:rsidR="003B198C" w:rsidRPr="00D07F43" w:rsidRDefault="003B198C" w:rsidP="00EE1C56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0CD089EC" w14:textId="77777777" w:rsidR="003B198C" w:rsidRPr="00D07F43" w:rsidRDefault="003B198C" w:rsidP="00EE1C56">
            <w:pPr>
              <w:pStyle w:val="Ptabletext"/>
            </w:pPr>
          </w:p>
        </w:tc>
        <w:tc>
          <w:tcPr>
            <w:tcW w:w="1134" w:type="dxa"/>
            <w:vAlign w:val="center"/>
          </w:tcPr>
          <w:p w14:paraId="3747D709" w14:textId="77777777" w:rsidR="003B198C" w:rsidRPr="00D07F43" w:rsidRDefault="003B198C" w:rsidP="00EE1C56">
            <w:pPr>
              <w:pStyle w:val="Ptabletext"/>
            </w:pPr>
          </w:p>
        </w:tc>
      </w:tr>
    </w:tbl>
    <w:p w14:paraId="44B80CE3" w14:textId="107779EF" w:rsidR="003B198C" w:rsidRPr="00D07F43" w:rsidRDefault="003B198C" w:rsidP="00EE1C56">
      <w:pPr>
        <w:pStyle w:val="Pquestiontextpartsa"/>
      </w:pPr>
      <w:r w:rsidRPr="00D07F43">
        <w:rPr>
          <w:b/>
        </w:rPr>
        <w:t>(b)</w:t>
      </w:r>
      <w:r w:rsidR="00EE1C56">
        <w:tab/>
      </w:r>
      <w:r w:rsidRPr="00D07F43">
        <w:t>Plot the graph of this relationship clearly showing:</w:t>
      </w:r>
    </w:p>
    <w:p w14:paraId="0BD51539" w14:textId="2E96E5F7" w:rsidR="003B198C" w:rsidRPr="00D07F43" w:rsidRDefault="003B198C" w:rsidP="00EE1C56">
      <w:pPr>
        <w:pStyle w:val="Pquestiontextpartsi"/>
      </w:pPr>
      <w:r w:rsidRPr="00D07F43">
        <w:rPr>
          <w:b/>
        </w:rPr>
        <w:t>(i)</w:t>
      </w:r>
      <w:r w:rsidR="00EE1C56">
        <w:tab/>
      </w:r>
      <w:r w:rsidRPr="00D07F43">
        <w:t>the turning point</w:t>
      </w:r>
      <w:r w:rsidR="00354C0C">
        <w:tab/>
      </w:r>
      <w:r w:rsidRPr="00D07F43">
        <w:rPr>
          <w:b/>
        </w:rPr>
        <w:t>(ii)</w:t>
      </w:r>
      <w:r w:rsidR="00354C0C">
        <w:t xml:space="preserve">  </w:t>
      </w:r>
      <w:r w:rsidRPr="00D07F43">
        <w:rPr>
          <w:i/>
        </w:rPr>
        <w:t>x</w:t>
      </w:r>
      <w:r w:rsidRPr="00D07F43">
        <w:t>-intercepts</w:t>
      </w:r>
      <w:r w:rsidR="00354C0C">
        <w:tab/>
      </w:r>
      <w:r w:rsidRPr="00D07F43">
        <w:rPr>
          <w:b/>
        </w:rPr>
        <w:t>(iii)</w:t>
      </w:r>
      <w:r w:rsidR="00354C0C">
        <w:t xml:space="preserve">  </w:t>
      </w:r>
      <w:r w:rsidRPr="00D07F43">
        <w:rPr>
          <w:i/>
        </w:rPr>
        <w:t>y</w:t>
      </w:r>
      <w:r w:rsidRPr="00D07F43">
        <w:t>-intercept</w:t>
      </w:r>
      <w:r w:rsidR="00EE1C56">
        <w:t>.</w:t>
      </w:r>
    </w:p>
    <w:p w14:paraId="3E149C3D" w14:textId="01E29C65" w:rsidR="00926080" w:rsidRDefault="003B198C" w:rsidP="00D073EA">
      <w:pPr>
        <w:pStyle w:val="Pquestiontextpartsa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2B43C0E" wp14:editId="3AC007A4">
            <wp:extent cx="3267856" cy="3137916"/>
            <wp:effectExtent l="0" t="0" r="8890" b="5715"/>
            <wp:docPr id="3" name="Picture 3" descr="ExFAT:Pearson chapter tests:_SUPPLIED_V1_CORREX_080916:_SUPPLIED_V1_CORREX_080916:PM2e_09_EB_09_SB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xFAT:Pearson chapter tests:_SUPPLIED_V1_CORREX_080916:_SUPPLIED_V1_CORREX_080916:PM2e_09_EB_09_SBT_0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82" cy="314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E344" w14:textId="266F53AB" w:rsidR="003B198C" w:rsidRPr="00D07F43" w:rsidRDefault="003B198C" w:rsidP="00EE1C56">
      <w:pPr>
        <w:pStyle w:val="Pquestiontextpartsa"/>
      </w:pPr>
      <w:r w:rsidRPr="00D07F43">
        <w:rPr>
          <w:b/>
        </w:rPr>
        <w:t>(c)</w:t>
      </w:r>
      <w:r w:rsidR="00EE1C56">
        <w:tab/>
      </w:r>
      <w:r w:rsidRPr="00D07F43">
        <w:t>What is the maximum height of the ball?</w:t>
      </w:r>
    </w:p>
    <w:p w14:paraId="3375A822" w14:textId="77777777" w:rsidR="003B198C" w:rsidRPr="00D07F43" w:rsidRDefault="003B198C" w:rsidP="00EE1C56">
      <w:pPr>
        <w:pStyle w:val="Pquestiontextpartsa"/>
      </w:pPr>
    </w:p>
    <w:p w14:paraId="43BFE0B7" w14:textId="77777777" w:rsidR="003B198C" w:rsidRDefault="003B198C" w:rsidP="00EE1C56">
      <w:pPr>
        <w:pStyle w:val="Pquestiontextpartsa"/>
      </w:pPr>
    </w:p>
    <w:p w14:paraId="0D26EBEE" w14:textId="77777777" w:rsidR="00EE1C56" w:rsidRPr="00D07F43" w:rsidRDefault="00EE1C56" w:rsidP="00EE1C56">
      <w:pPr>
        <w:pStyle w:val="Pquestiontextpartsa"/>
      </w:pPr>
    </w:p>
    <w:p w14:paraId="331CA772" w14:textId="40FCFC26" w:rsidR="003B198C" w:rsidRPr="00D07F43" w:rsidRDefault="003B198C" w:rsidP="00EE1C56">
      <w:pPr>
        <w:pStyle w:val="Pquestiontextpartsa"/>
      </w:pPr>
      <w:r w:rsidRPr="00EE1C56">
        <w:rPr>
          <w:b/>
        </w:rPr>
        <w:t>(</w:t>
      </w:r>
      <w:r w:rsidRPr="00D07F43">
        <w:rPr>
          <w:b/>
        </w:rPr>
        <w:t>d)</w:t>
      </w:r>
      <w:r w:rsidR="00EE1C56">
        <w:tab/>
      </w:r>
      <w:r w:rsidRPr="00D07F43">
        <w:t>At what time</w:t>
      </w:r>
      <w:r w:rsidR="00EE1C56">
        <w:t xml:space="preserve"> </w:t>
      </w:r>
      <w:r w:rsidRPr="00D07F43">
        <w:t>does the ball reach its maximum height?</w:t>
      </w:r>
    </w:p>
    <w:p w14:paraId="6D508785" w14:textId="77777777" w:rsidR="003B198C" w:rsidRDefault="003B198C" w:rsidP="00EE1C56">
      <w:pPr>
        <w:pStyle w:val="Pquestiontextpartsa"/>
      </w:pPr>
    </w:p>
    <w:p w14:paraId="2935D331" w14:textId="77777777" w:rsidR="00EE1C56" w:rsidRPr="00D07F43" w:rsidRDefault="00EE1C56" w:rsidP="00EE1C56">
      <w:pPr>
        <w:pStyle w:val="Pquestiontextpartsa"/>
      </w:pPr>
    </w:p>
    <w:p w14:paraId="456BE19E" w14:textId="77777777" w:rsidR="003B198C" w:rsidRPr="00D07F43" w:rsidRDefault="003B198C" w:rsidP="00EE1C56">
      <w:pPr>
        <w:pStyle w:val="Pquestiontextpartsa"/>
      </w:pPr>
    </w:p>
    <w:p w14:paraId="56BB3E3E" w14:textId="7FAE0394" w:rsidR="003B198C" w:rsidRPr="00D07F43" w:rsidRDefault="003B198C" w:rsidP="00EE1C56">
      <w:pPr>
        <w:pStyle w:val="Pquestiontextpartsa"/>
      </w:pPr>
      <w:r w:rsidRPr="00D07F43">
        <w:rPr>
          <w:b/>
        </w:rPr>
        <w:t>(e)</w:t>
      </w:r>
      <w:r w:rsidR="00EE1C56">
        <w:tab/>
      </w:r>
      <w:r w:rsidRPr="00D07F43">
        <w:t>When does the ball hit the ground?</w:t>
      </w:r>
    </w:p>
    <w:p w14:paraId="684FB42D" w14:textId="77777777" w:rsidR="003B198C" w:rsidRPr="00D07F43" w:rsidRDefault="003B198C" w:rsidP="00EE1C56">
      <w:pPr>
        <w:pStyle w:val="Pquestiontextpartsa"/>
      </w:pPr>
    </w:p>
    <w:p w14:paraId="54C01284" w14:textId="77777777" w:rsidR="003B198C" w:rsidRDefault="003B198C" w:rsidP="00EE1C56">
      <w:pPr>
        <w:pStyle w:val="Pquestiontextpartsa"/>
      </w:pPr>
    </w:p>
    <w:p w14:paraId="10F3D9F4" w14:textId="77777777" w:rsidR="00EE1C56" w:rsidRPr="00D07F43" w:rsidRDefault="00EE1C56" w:rsidP="00EE1C56">
      <w:pPr>
        <w:pStyle w:val="Pquestiontextpartsa"/>
      </w:pPr>
    </w:p>
    <w:p w14:paraId="67932891" w14:textId="227A94F7" w:rsidR="003B198C" w:rsidRPr="00D07F43" w:rsidRDefault="003B198C" w:rsidP="00EE1C56">
      <w:pPr>
        <w:pStyle w:val="Pquestiontextpartsa"/>
      </w:pPr>
      <w:r w:rsidRPr="00D07F43">
        <w:rPr>
          <w:b/>
        </w:rPr>
        <w:t>(f)</w:t>
      </w:r>
      <w:r w:rsidR="00EE1C56">
        <w:tab/>
      </w:r>
      <w:r w:rsidRPr="00D07F43">
        <w:t>When was the ball 20</w:t>
      </w:r>
      <w:r w:rsidR="00EE1C56">
        <w:t xml:space="preserve"> </w:t>
      </w:r>
      <w:r w:rsidRPr="00D07F43">
        <w:t>m</w:t>
      </w:r>
      <w:r w:rsidR="00EE1C56">
        <w:t>etres</w:t>
      </w:r>
      <w:r w:rsidRPr="00D07F43">
        <w:t xml:space="preserve"> from the ground?</w:t>
      </w:r>
    </w:p>
    <w:p w14:paraId="5BEA4EDD" w14:textId="084264D5" w:rsidR="00D073EA" w:rsidRPr="00176175" w:rsidRDefault="00D073EA" w:rsidP="00D073EA">
      <w:pPr>
        <w:rPr>
          <w:rFonts w:ascii="Calibri" w:hAnsi="Calibri"/>
        </w:rPr>
      </w:pPr>
    </w:p>
    <w:p w14:paraId="62226F72" w14:textId="77777777" w:rsidR="00D073EA" w:rsidRPr="00C931F8" w:rsidRDefault="00D073EA" w:rsidP="00D073EA">
      <w:pPr>
        <w:pStyle w:val="Pquestiontextpartsa"/>
      </w:pPr>
    </w:p>
    <w:p w14:paraId="4462F474" w14:textId="2AC09D85" w:rsidR="00C931F8" w:rsidRDefault="00DF7636" w:rsidP="00EE1C56">
      <w:pPr>
        <w:pStyle w:val="Pquestionheadingsx1stafterhead"/>
        <w:keepLines/>
      </w:pPr>
      <w:r>
        <w:lastRenderedPageBreak/>
        <w:t>Question 23</w:t>
      </w:r>
      <w:r w:rsidR="00C931F8">
        <w:tab/>
      </w:r>
      <w:r>
        <w:rPr>
          <w:rStyle w:val="Cmarkslabel"/>
        </w:rPr>
        <w:t>8</w:t>
      </w:r>
      <w:r w:rsidR="00C931F8" w:rsidRPr="001B433F">
        <w:rPr>
          <w:rStyle w:val="Cmarkslabel"/>
        </w:rPr>
        <w:t xml:space="preserve"> marks</w:t>
      </w:r>
      <w:r w:rsidR="00804A13">
        <w:tab/>
        <w:t>[9.4</w:t>
      </w:r>
      <w:r w:rsidR="00C931F8">
        <w:t>]</w:t>
      </w:r>
    </w:p>
    <w:p w14:paraId="10F0A498" w14:textId="77777777" w:rsidR="003B198C" w:rsidRPr="00D07F43" w:rsidRDefault="003B198C" w:rsidP="00EE1C56">
      <w:pPr>
        <w:pStyle w:val="Pquestiontextmainstem"/>
        <w:keepNext/>
        <w:keepLines/>
      </w:pPr>
      <w:r w:rsidRPr="00D07F43">
        <w:t xml:space="preserve">A kite is inscribed inside a circle with vertices </w:t>
      </w:r>
      <w:r w:rsidRPr="00D07F43">
        <w:rPr>
          <w:i/>
        </w:rPr>
        <w:t>A</w:t>
      </w:r>
      <w:r w:rsidRPr="00D07F43">
        <w:t xml:space="preserve">(9, 5), </w:t>
      </w:r>
      <w:r w:rsidRPr="00D07F43">
        <w:rPr>
          <w:i/>
        </w:rPr>
        <w:t>B</w:t>
      </w:r>
      <w:r w:rsidRPr="00D07F43">
        <w:t xml:space="preserve">(5, 1), </w:t>
      </w:r>
      <w:r w:rsidRPr="00D07F43">
        <w:rPr>
          <w:i/>
        </w:rPr>
        <w:t>C</w:t>
      </w:r>
      <w:r w:rsidRPr="00D07F43">
        <w:t xml:space="preserve">(13, 1) and </w:t>
      </w:r>
      <w:r w:rsidRPr="00D07F43">
        <w:rPr>
          <w:i/>
        </w:rPr>
        <w:t>D</w:t>
      </w:r>
      <w:r w:rsidRPr="00D07F43">
        <w:t>(9, -3). The vertices of the kite lie on the circumference of the circle.</w:t>
      </w:r>
    </w:p>
    <w:p w14:paraId="0DEF0B8C" w14:textId="0C66F6BB" w:rsidR="003B198C" w:rsidRPr="00D07F43" w:rsidRDefault="003B198C" w:rsidP="00EE1C56">
      <w:pPr>
        <w:pStyle w:val="Pquestiontextpartsa"/>
      </w:pPr>
      <w:r w:rsidRPr="00D07F43">
        <w:rPr>
          <w:b/>
        </w:rPr>
        <w:t>(a)</w:t>
      </w:r>
      <w:r w:rsidR="00EE1C56">
        <w:tab/>
      </w:r>
      <w:r w:rsidRPr="00D07F43">
        <w:t>Draw a diagram of the circle and kite, shading the kite.</w:t>
      </w:r>
    </w:p>
    <w:p w14:paraId="269AA159" w14:textId="77777777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  <w:noProof/>
        </w:rPr>
        <w:drawing>
          <wp:inline distT="0" distB="0" distL="0" distR="0" wp14:anchorId="5F8654F9" wp14:editId="0B80DB5C">
            <wp:extent cx="3540376" cy="3582649"/>
            <wp:effectExtent l="0" t="0" r="3175" b="0"/>
            <wp:docPr id="10" name="Picture 10" descr="ACPM9_PR_9_7tsb_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PM9_PR_9_7tsb_R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66" cy="358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A29C" w14:textId="77777777" w:rsidR="003B198C" w:rsidRPr="00D07F43" w:rsidRDefault="003B198C" w:rsidP="003B198C">
      <w:pPr>
        <w:rPr>
          <w:rFonts w:ascii="Calibri" w:hAnsi="Calibri"/>
        </w:rPr>
      </w:pPr>
    </w:p>
    <w:p w14:paraId="6C66F4E4" w14:textId="4E15315A" w:rsidR="003B198C" w:rsidRPr="00D07F43" w:rsidRDefault="003B198C" w:rsidP="00EE1C56">
      <w:pPr>
        <w:pStyle w:val="Pquestiontextpartsa"/>
      </w:pPr>
      <w:r w:rsidRPr="00D07F43">
        <w:rPr>
          <w:b/>
        </w:rPr>
        <w:t>(b)</w:t>
      </w:r>
      <w:r w:rsidR="00EE1C56">
        <w:tab/>
      </w:r>
      <w:r w:rsidRPr="00D07F43">
        <w:t>What is the equation of the circle?</w:t>
      </w:r>
    </w:p>
    <w:p w14:paraId="44CDADD6" w14:textId="77777777" w:rsidR="003B198C" w:rsidRPr="00D07F43" w:rsidRDefault="003B198C" w:rsidP="00EE1C56">
      <w:pPr>
        <w:pStyle w:val="Pquestiontextpartsa"/>
      </w:pPr>
    </w:p>
    <w:p w14:paraId="2192D0DF" w14:textId="77777777" w:rsidR="003B198C" w:rsidRPr="00D07F43" w:rsidRDefault="003B198C" w:rsidP="00EE1C56">
      <w:pPr>
        <w:pStyle w:val="Pquestiontextpartsa"/>
      </w:pPr>
    </w:p>
    <w:p w14:paraId="4679BCEE" w14:textId="77777777" w:rsidR="003B198C" w:rsidRPr="00D07F43" w:rsidRDefault="003B198C" w:rsidP="00EE1C56">
      <w:pPr>
        <w:pStyle w:val="Pquestiontextpartsa"/>
      </w:pPr>
    </w:p>
    <w:p w14:paraId="4751DBC4" w14:textId="77777777" w:rsidR="003B198C" w:rsidRPr="00D07F43" w:rsidRDefault="003B198C" w:rsidP="00EE1C56">
      <w:pPr>
        <w:pStyle w:val="Pquestiontextpartsa"/>
      </w:pPr>
    </w:p>
    <w:p w14:paraId="2A68B7DC" w14:textId="1A277D64" w:rsidR="003B198C" w:rsidRPr="00D07F43" w:rsidRDefault="003B198C" w:rsidP="00EE1C56">
      <w:pPr>
        <w:pStyle w:val="Pquestiontextpartsa"/>
      </w:pPr>
      <w:r w:rsidRPr="00D07F43">
        <w:rPr>
          <w:b/>
        </w:rPr>
        <w:t>(c)</w:t>
      </w:r>
      <w:r w:rsidR="00EE1C56">
        <w:tab/>
      </w:r>
      <w:r w:rsidRPr="00D07F43">
        <w:t xml:space="preserve">If the kite represents a concreted area and the surrounding parts of the circle represent a garden bed, what is the area of the garden bed? State your answer correct to </w:t>
      </w:r>
      <w:r w:rsidR="00EE1C56">
        <w:t>3</w:t>
      </w:r>
      <w:r w:rsidRPr="00D07F43">
        <w:t xml:space="preserve"> decimal places.</w:t>
      </w:r>
    </w:p>
    <w:p w14:paraId="0E623B9B" w14:textId="77777777" w:rsidR="003B198C" w:rsidRPr="00D07F43" w:rsidRDefault="003B198C" w:rsidP="003B198C">
      <w:pPr>
        <w:rPr>
          <w:rFonts w:ascii="Calibri" w:hAnsi="Calibri"/>
          <w:b/>
        </w:rPr>
      </w:pPr>
    </w:p>
    <w:p w14:paraId="4C1B6DA7" w14:textId="75747D1C" w:rsidR="00D073EA" w:rsidRPr="00D073EA" w:rsidRDefault="00D073EA" w:rsidP="003B198C">
      <w:pPr>
        <w:rPr>
          <w:rFonts w:ascii="Calibri" w:hAnsi="Calibri"/>
        </w:rPr>
      </w:pPr>
    </w:p>
    <w:p w14:paraId="0419F24E" w14:textId="77777777" w:rsidR="00A96E59" w:rsidRPr="00A96E59" w:rsidRDefault="00A96E59" w:rsidP="00A96E59">
      <w:pPr>
        <w:pStyle w:val="Pquestiontextpartsi"/>
        <w:ind w:hanging="794"/>
      </w:pPr>
    </w:p>
    <w:p w14:paraId="72714079" w14:textId="5210F27C" w:rsidR="00A96E59" w:rsidRDefault="00DF7636" w:rsidP="00A96E59">
      <w:pPr>
        <w:pStyle w:val="Pquestionheadingsx1stafterhead"/>
      </w:pPr>
      <w:r>
        <w:t>Question 24</w:t>
      </w:r>
      <w:r w:rsidR="00A96E59">
        <w:tab/>
      </w:r>
      <w:r w:rsidR="00804A13">
        <w:rPr>
          <w:rStyle w:val="Cmarkslabel"/>
        </w:rPr>
        <w:t>6</w:t>
      </w:r>
      <w:r w:rsidR="00A96E59" w:rsidRPr="001B433F">
        <w:rPr>
          <w:rStyle w:val="Cmarkslabel"/>
        </w:rPr>
        <w:t xml:space="preserve"> marks</w:t>
      </w:r>
      <w:r>
        <w:tab/>
        <w:t>[9.5</w:t>
      </w:r>
      <w:r w:rsidR="00A96E59">
        <w:t>]</w:t>
      </w:r>
    </w:p>
    <w:p w14:paraId="387FD340" w14:textId="0344EB19" w:rsidR="003B198C" w:rsidRPr="00D07F43" w:rsidRDefault="003B198C" w:rsidP="00EE1C56">
      <w:pPr>
        <w:pStyle w:val="Pquestiontextpartsa"/>
      </w:pPr>
      <w:r w:rsidRPr="00D07F43">
        <w:rPr>
          <w:b/>
        </w:rPr>
        <w:t>(a)</w:t>
      </w:r>
      <w:r w:rsidR="00EE1C56">
        <w:tab/>
      </w:r>
      <w:r w:rsidRPr="00D07F43">
        <w:t xml:space="preserve">A rectangular hyperbola has asymptotes at </w:t>
      </w:r>
      <w:r w:rsidRPr="00D07F43">
        <w:rPr>
          <w:i/>
        </w:rPr>
        <w:t>x</w:t>
      </w:r>
      <w:r w:rsidRPr="00D07F43">
        <w:t xml:space="preserve"> = -1 and </w:t>
      </w:r>
      <w:r w:rsidRPr="00D07F43">
        <w:rPr>
          <w:i/>
        </w:rPr>
        <w:t>y</w:t>
      </w:r>
      <w:r w:rsidRPr="00D07F43">
        <w:t xml:space="preserve"> = -3. Assuming </w:t>
      </w:r>
      <w:r w:rsidRPr="00D07F43">
        <w:rPr>
          <w:i/>
        </w:rPr>
        <w:t>a</w:t>
      </w:r>
      <w:r w:rsidRPr="00D07F43">
        <w:t xml:space="preserve"> = 1, determine the equation of the graph.</w:t>
      </w:r>
    </w:p>
    <w:p w14:paraId="1AD8091B" w14:textId="77777777" w:rsidR="003B198C" w:rsidRPr="00D07F43" w:rsidRDefault="003B198C" w:rsidP="003B198C">
      <w:pPr>
        <w:rPr>
          <w:rFonts w:ascii="Calibri" w:hAnsi="Calibri"/>
          <w:b/>
        </w:rPr>
      </w:pPr>
    </w:p>
    <w:p w14:paraId="6CE215E4" w14:textId="77777777" w:rsidR="003B198C" w:rsidRPr="00D07F43" w:rsidRDefault="003B198C" w:rsidP="003B198C">
      <w:pPr>
        <w:rPr>
          <w:rFonts w:ascii="Calibri" w:hAnsi="Calibri"/>
          <w:b/>
        </w:rPr>
      </w:pPr>
    </w:p>
    <w:p w14:paraId="386EB7CD" w14:textId="77777777" w:rsidR="003B198C" w:rsidRPr="00D07F43" w:rsidRDefault="003B198C" w:rsidP="003B198C">
      <w:pPr>
        <w:rPr>
          <w:rFonts w:ascii="Calibri" w:hAnsi="Calibri"/>
          <w:b/>
        </w:rPr>
      </w:pPr>
    </w:p>
    <w:p w14:paraId="0A8E0393" w14:textId="77777777" w:rsidR="003B198C" w:rsidRPr="00D07F43" w:rsidRDefault="003B198C" w:rsidP="003B198C">
      <w:pPr>
        <w:rPr>
          <w:rFonts w:ascii="Calibri" w:hAnsi="Calibri"/>
          <w:b/>
        </w:rPr>
      </w:pPr>
    </w:p>
    <w:p w14:paraId="052BD88D" w14:textId="29722350" w:rsidR="003B198C" w:rsidRPr="00D07F43" w:rsidRDefault="003B198C" w:rsidP="00EE1C56">
      <w:pPr>
        <w:pStyle w:val="Pquestiontextpartsa"/>
      </w:pPr>
      <w:r w:rsidRPr="00D07F43">
        <w:rPr>
          <w:b/>
        </w:rPr>
        <w:t>(b)</w:t>
      </w:r>
      <w:r w:rsidR="00EE1C56">
        <w:rPr>
          <w:b/>
        </w:rPr>
        <w:tab/>
      </w:r>
      <w:r w:rsidRPr="00D07F43">
        <w:t xml:space="preserve">What is the value of the </w:t>
      </w:r>
      <w:r w:rsidRPr="00D07F43">
        <w:rPr>
          <w:i/>
        </w:rPr>
        <w:t>x</w:t>
      </w:r>
      <w:r w:rsidRPr="00D07F43">
        <w:t>-intercept of the hyperbola?</w:t>
      </w:r>
    </w:p>
    <w:p w14:paraId="7E1F4AE6" w14:textId="77777777" w:rsidR="003B198C" w:rsidRPr="00D07F43" w:rsidRDefault="003B198C" w:rsidP="003B198C">
      <w:pPr>
        <w:rPr>
          <w:rFonts w:ascii="Calibri" w:hAnsi="Calibri"/>
          <w:b/>
        </w:rPr>
      </w:pPr>
    </w:p>
    <w:p w14:paraId="118943CE" w14:textId="77777777" w:rsidR="003B198C" w:rsidRPr="00D07F43" w:rsidRDefault="003B198C" w:rsidP="003B198C">
      <w:pPr>
        <w:rPr>
          <w:rFonts w:ascii="Calibri" w:hAnsi="Calibri"/>
          <w:b/>
        </w:rPr>
      </w:pPr>
    </w:p>
    <w:p w14:paraId="1AC18846" w14:textId="77777777" w:rsidR="00EE1C56" w:rsidRDefault="00EE1C56" w:rsidP="003B198C">
      <w:pPr>
        <w:rPr>
          <w:rFonts w:ascii="Calibri" w:hAnsi="Calibri"/>
          <w:b/>
        </w:rPr>
      </w:pPr>
    </w:p>
    <w:p w14:paraId="6E55C55E" w14:textId="43800B31" w:rsidR="003B198C" w:rsidRPr="00D07F43" w:rsidRDefault="003B198C" w:rsidP="00EE1C56">
      <w:pPr>
        <w:pStyle w:val="Pquestiontextpartsa"/>
      </w:pPr>
      <w:r w:rsidRPr="00D07F43">
        <w:rPr>
          <w:b/>
        </w:rPr>
        <w:lastRenderedPageBreak/>
        <w:t>(c)</w:t>
      </w:r>
      <w:r w:rsidR="00EE1C56">
        <w:rPr>
          <w:b/>
        </w:rPr>
        <w:tab/>
      </w:r>
      <w:r w:rsidRPr="00D07F43">
        <w:t xml:space="preserve">What is the value of the </w:t>
      </w:r>
      <w:r w:rsidRPr="00D07F43">
        <w:rPr>
          <w:i/>
        </w:rPr>
        <w:t>y</w:t>
      </w:r>
      <w:r w:rsidRPr="00D07F43">
        <w:t>-intercept of the hyperbola?</w:t>
      </w:r>
    </w:p>
    <w:p w14:paraId="6B81A0C1" w14:textId="77777777" w:rsidR="003B198C" w:rsidRPr="00D07F43" w:rsidRDefault="003B198C" w:rsidP="003B198C">
      <w:pPr>
        <w:rPr>
          <w:rFonts w:ascii="Calibri" w:hAnsi="Calibri"/>
        </w:rPr>
      </w:pPr>
    </w:p>
    <w:p w14:paraId="670104D2" w14:textId="77777777" w:rsidR="003B198C" w:rsidRPr="00D07F43" w:rsidRDefault="003B198C" w:rsidP="003B198C">
      <w:pPr>
        <w:rPr>
          <w:rFonts w:ascii="Calibri" w:hAnsi="Calibri"/>
        </w:rPr>
      </w:pPr>
    </w:p>
    <w:p w14:paraId="2D22DE1B" w14:textId="77777777" w:rsidR="003B198C" w:rsidRPr="00D07F43" w:rsidRDefault="003B198C" w:rsidP="003B198C">
      <w:pPr>
        <w:rPr>
          <w:rFonts w:ascii="Calibri" w:hAnsi="Calibri"/>
          <w:b/>
        </w:rPr>
      </w:pPr>
    </w:p>
    <w:p w14:paraId="2DAF8847" w14:textId="77777777" w:rsidR="003B198C" w:rsidRPr="00D07F43" w:rsidRDefault="003B198C" w:rsidP="003B198C">
      <w:pPr>
        <w:rPr>
          <w:rFonts w:ascii="Calibri" w:hAnsi="Calibri"/>
          <w:b/>
        </w:rPr>
      </w:pPr>
    </w:p>
    <w:p w14:paraId="420BD6CC" w14:textId="77777777" w:rsidR="003B198C" w:rsidRPr="00D07F43" w:rsidRDefault="003B198C" w:rsidP="003B198C">
      <w:pPr>
        <w:rPr>
          <w:rFonts w:ascii="Calibri" w:hAnsi="Calibri"/>
          <w:b/>
        </w:rPr>
      </w:pPr>
    </w:p>
    <w:p w14:paraId="5B3C2321" w14:textId="77777777" w:rsidR="003B198C" w:rsidRPr="00D07F43" w:rsidRDefault="003B198C" w:rsidP="003B198C">
      <w:pPr>
        <w:rPr>
          <w:rFonts w:ascii="Calibri" w:hAnsi="Calibri"/>
          <w:b/>
        </w:rPr>
      </w:pPr>
    </w:p>
    <w:p w14:paraId="2D1C8CB8" w14:textId="77777777" w:rsidR="003B198C" w:rsidRPr="00D07F43" w:rsidRDefault="003B198C" w:rsidP="003B198C">
      <w:pPr>
        <w:rPr>
          <w:rFonts w:ascii="Calibri" w:hAnsi="Calibri"/>
          <w:b/>
        </w:rPr>
      </w:pPr>
    </w:p>
    <w:p w14:paraId="3B4F3F9E" w14:textId="2F476FAE" w:rsidR="003B198C" w:rsidRPr="00D07F43" w:rsidRDefault="003B198C" w:rsidP="00EE1C56">
      <w:pPr>
        <w:pStyle w:val="Pquestiontextpartsa"/>
      </w:pPr>
      <w:r w:rsidRPr="00D07F43">
        <w:rPr>
          <w:b/>
        </w:rPr>
        <w:t>(d)</w:t>
      </w:r>
      <w:r w:rsidR="00EE1C56">
        <w:rPr>
          <w:b/>
        </w:rPr>
        <w:tab/>
      </w:r>
      <w:r w:rsidRPr="00D07F43">
        <w:t xml:space="preserve">Provide a sketch of your equation in </w:t>
      </w:r>
      <w:r w:rsidRPr="00D07F43">
        <w:rPr>
          <w:b/>
        </w:rPr>
        <w:t xml:space="preserve">(a), </w:t>
      </w:r>
      <w:r w:rsidRPr="00D07F43">
        <w:t>clearly showing all key features.</w:t>
      </w:r>
    </w:p>
    <w:p w14:paraId="6A4862E4" w14:textId="3835D6DF" w:rsidR="003B198C" w:rsidRDefault="003B198C">
      <w:r>
        <w:rPr>
          <w:noProof/>
        </w:rPr>
        <w:drawing>
          <wp:inline distT="0" distB="0" distL="0" distR="0" wp14:anchorId="1CC20349" wp14:editId="79AFE6C3">
            <wp:extent cx="3042992" cy="2473377"/>
            <wp:effectExtent l="0" t="0" r="5080" b="3175"/>
            <wp:docPr id="4" name="Picture 4" descr="ExFAT:Pearson chapter tests:_SUPPLIED_V1_CORREX_080916:_SUPPLIED_V1_CORREX_080916:PM2e_09_EB_09_SB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FAT:Pearson chapter tests:_SUPPLIED_V1_CORREX_080916:_SUPPLIED_V1_CORREX_080916:PM2e_09_EB_09_SBT_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334" cy="247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2E0C" w14:textId="7CAD767B" w:rsidR="00D073EA" w:rsidRPr="00176175" w:rsidRDefault="00D073EA" w:rsidP="00D073EA">
      <w:pPr>
        <w:rPr>
          <w:rFonts w:ascii="Calibri" w:hAnsi="Calibri"/>
        </w:rPr>
      </w:pPr>
    </w:p>
    <w:p w14:paraId="77C6E447" w14:textId="77777777" w:rsidR="00D073EA" w:rsidRDefault="00D073EA" w:rsidP="00DF7636">
      <w:pPr>
        <w:pStyle w:val="Pquestionheadingsx1stafterhead"/>
      </w:pPr>
    </w:p>
    <w:p w14:paraId="234FA6D3" w14:textId="158BC0E1" w:rsidR="00DF7636" w:rsidRDefault="00DF7636" w:rsidP="00DD6241">
      <w:pPr>
        <w:pStyle w:val="Pquestionheadingsx1stafterhead"/>
        <w:tabs>
          <w:tab w:val="clear" w:pos="8505"/>
          <w:tab w:val="right" w:pos="7938"/>
        </w:tabs>
      </w:pPr>
      <w:r>
        <w:t>Question 25</w:t>
      </w:r>
      <w:r>
        <w:tab/>
      </w:r>
      <w:r w:rsidR="00DD6241">
        <w:rPr>
          <w:rStyle w:val="Cmarkslabel"/>
        </w:rPr>
        <w:t xml:space="preserve">8 </w:t>
      </w:r>
      <w:r w:rsidR="00DD6241" w:rsidRPr="001B433F">
        <w:rPr>
          <w:rStyle w:val="Cmarkslabel"/>
        </w:rPr>
        <w:t>marks</w:t>
      </w:r>
      <w:r w:rsidR="00DD6241">
        <w:tab/>
        <w:t>[9.5]</w:t>
      </w:r>
      <w:r w:rsidR="00DD6241" w:rsidRPr="003733F7">
        <w:t xml:space="preserve"> </w:t>
      </w:r>
      <w:r w:rsidR="00DD6241">
        <w:t>[9.6]</w:t>
      </w:r>
      <w:r w:rsidR="00DD6241" w:rsidRPr="003733F7">
        <w:t xml:space="preserve"> </w:t>
      </w:r>
      <w:r w:rsidR="00DD6241">
        <w:t>[9.7]</w:t>
      </w:r>
    </w:p>
    <w:p w14:paraId="0691FD41" w14:textId="77777777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</w:rPr>
        <w:t>The pressure of an amount of gas inside a scuba diving tank decreases as the volume of the tank increases.</w:t>
      </w:r>
    </w:p>
    <w:p w14:paraId="7CA4DC29" w14:textId="784089EE" w:rsidR="003B198C" w:rsidRPr="00D07F43" w:rsidRDefault="003B198C" w:rsidP="00EE1C56">
      <w:pPr>
        <w:pStyle w:val="Pquestiontextpartsa"/>
      </w:pPr>
      <w:r w:rsidRPr="00D07F43">
        <w:rPr>
          <w:b/>
        </w:rPr>
        <w:t>(a)</w:t>
      </w:r>
      <w:r w:rsidR="00EE1C56">
        <w:rPr>
          <w:b/>
        </w:rPr>
        <w:tab/>
      </w:r>
      <w:r w:rsidRPr="00D07F43">
        <w:t>Is this relationship an example of direct or inverse proportion? Explain your answer.</w:t>
      </w:r>
    </w:p>
    <w:p w14:paraId="5B9EFE10" w14:textId="77777777" w:rsidR="003B198C" w:rsidRPr="00D07F43" w:rsidRDefault="003B198C" w:rsidP="00EE1C56">
      <w:pPr>
        <w:pStyle w:val="Pquestiontextpartsa"/>
      </w:pPr>
    </w:p>
    <w:p w14:paraId="7D859EAD" w14:textId="77777777" w:rsidR="003B198C" w:rsidRPr="00D07F43" w:rsidRDefault="003B198C" w:rsidP="00EE1C56">
      <w:pPr>
        <w:pStyle w:val="Pquestiontextpartsa"/>
      </w:pPr>
    </w:p>
    <w:p w14:paraId="0A253E26" w14:textId="77777777" w:rsidR="003B198C" w:rsidRPr="00D07F43" w:rsidRDefault="003B198C" w:rsidP="00EE1C56">
      <w:pPr>
        <w:pStyle w:val="Pquestiontextpartsa"/>
      </w:pPr>
    </w:p>
    <w:p w14:paraId="51CDEF7A" w14:textId="77777777" w:rsidR="003B198C" w:rsidRDefault="003B198C" w:rsidP="00EE1C56">
      <w:pPr>
        <w:pStyle w:val="Pquestiontextpartsa"/>
      </w:pPr>
    </w:p>
    <w:p w14:paraId="2537BB49" w14:textId="77777777" w:rsidR="00EE1C56" w:rsidRPr="00D07F43" w:rsidRDefault="00EE1C56" w:rsidP="00EE1C56">
      <w:pPr>
        <w:pStyle w:val="Pquestiontextpartsa"/>
      </w:pPr>
    </w:p>
    <w:p w14:paraId="6468F395" w14:textId="7817EA29" w:rsidR="003B198C" w:rsidRPr="00D07F43" w:rsidRDefault="003B198C" w:rsidP="00EE1C56">
      <w:pPr>
        <w:pStyle w:val="Pquestiontextpartsa"/>
      </w:pPr>
      <w:r w:rsidRPr="00D07F43">
        <w:rPr>
          <w:b/>
        </w:rPr>
        <w:t>(b)</w:t>
      </w:r>
      <w:r w:rsidR="00EE1C56">
        <w:tab/>
      </w:r>
      <w:r w:rsidRPr="00D07F43">
        <w:t xml:space="preserve">The pressure of the air inside a tank with a volume of 20 L is 400 kPa. Using your answer above, find the constant of proportionality. </w:t>
      </w:r>
    </w:p>
    <w:p w14:paraId="29559A49" w14:textId="77777777" w:rsidR="003B198C" w:rsidRPr="00D07F43" w:rsidRDefault="003B198C" w:rsidP="003B198C">
      <w:pPr>
        <w:rPr>
          <w:rFonts w:ascii="Calibri" w:hAnsi="Calibri"/>
        </w:rPr>
      </w:pPr>
    </w:p>
    <w:p w14:paraId="540C9F5C" w14:textId="77777777" w:rsidR="003B198C" w:rsidRPr="00D07F43" w:rsidRDefault="003B198C" w:rsidP="003B198C">
      <w:pPr>
        <w:rPr>
          <w:rFonts w:ascii="Calibri" w:hAnsi="Calibri"/>
        </w:rPr>
      </w:pPr>
    </w:p>
    <w:p w14:paraId="034A7926" w14:textId="77777777" w:rsidR="003B198C" w:rsidRDefault="003B198C" w:rsidP="003B198C">
      <w:pPr>
        <w:rPr>
          <w:rFonts w:ascii="Calibri" w:hAnsi="Calibri"/>
        </w:rPr>
      </w:pPr>
    </w:p>
    <w:p w14:paraId="66189C6F" w14:textId="77777777" w:rsidR="00EE1C56" w:rsidRPr="00D07F43" w:rsidRDefault="00EE1C56" w:rsidP="003B198C">
      <w:pPr>
        <w:rPr>
          <w:rFonts w:ascii="Calibri" w:hAnsi="Calibri"/>
        </w:rPr>
      </w:pPr>
    </w:p>
    <w:p w14:paraId="5B16496C" w14:textId="77777777" w:rsidR="003B198C" w:rsidRPr="00D07F43" w:rsidRDefault="003B198C" w:rsidP="003B198C">
      <w:pPr>
        <w:rPr>
          <w:rFonts w:ascii="Calibri" w:hAnsi="Calibri"/>
        </w:rPr>
      </w:pPr>
    </w:p>
    <w:p w14:paraId="010B8AEF" w14:textId="4E797985" w:rsidR="003B198C" w:rsidRPr="00D07F43" w:rsidRDefault="003B198C" w:rsidP="00EE1C56">
      <w:pPr>
        <w:pStyle w:val="Pquestiontextpartsa"/>
      </w:pPr>
      <w:r w:rsidRPr="00D07F43">
        <w:rPr>
          <w:b/>
        </w:rPr>
        <w:t>(c)</w:t>
      </w:r>
      <w:r w:rsidR="00EE1C56">
        <w:tab/>
      </w:r>
      <w:r w:rsidRPr="00D07F43">
        <w:t>Determine the equation for this relationship.</w:t>
      </w:r>
    </w:p>
    <w:p w14:paraId="32DD9D03" w14:textId="77777777" w:rsidR="003B198C" w:rsidRPr="00D07F43" w:rsidRDefault="003B198C" w:rsidP="003B198C">
      <w:pPr>
        <w:rPr>
          <w:rFonts w:ascii="Calibri" w:hAnsi="Calibri"/>
        </w:rPr>
      </w:pPr>
    </w:p>
    <w:p w14:paraId="7ADD39AE" w14:textId="77777777" w:rsidR="003B198C" w:rsidRDefault="003B198C" w:rsidP="003B198C">
      <w:pPr>
        <w:rPr>
          <w:rFonts w:ascii="Calibri" w:hAnsi="Calibri"/>
        </w:rPr>
      </w:pPr>
    </w:p>
    <w:p w14:paraId="59364203" w14:textId="77777777" w:rsidR="00EE1C56" w:rsidRPr="00D07F43" w:rsidRDefault="00EE1C56" w:rsidP="003B198C">
      <w:pPr>
        <w:rPr>
          <w:rFonts w:ascii="Calibri" w:hAnsi="Calibri"/>
        </w:rPr>
      </w:pPr>
    </w:p>
    <w:p w14:paraId="13FAB965" w14:textId="77777777" w:rsidR="003B198C" w:rsidRPr="00D07F43" w:rsidRDefault="003B198C" w:rsidP="003B198C">
      <w:pPr>
        <w:rPr>
          <w:rFonts w:ascii="Calibri" w:hAnsi="Calibri"/>
        </w:rPr>
      </w:pPr>
    </w:p>
    <w:p w14:paraId="14A7063A" w14:textId="77777777" w:rsidR="003B198C" w:rsidRPr="00D07F43" w:rsidRDefault="003B198C" w:rsidP="003B198C">
      <w:pPr>
        <w:rPr>
          <w:rFonts w:ascii="Calibri" w:hAnsi="Calibri"/>
        </w:rPr>
      </w:pPr>
    </w:p>
    <w:p w14:paraId="66A68AD4" w14:textId="38B63D4B" w:rsidR="003B198C" w:rsidRPr="00D07F43" w:rsidRDefault="003B198C" w:rsidP="00EE1C56">
      <w:pPr>
        <w:pStyle w:val="Pquestiontextpartsa"/>
      </w:pPr>
      <w:r w:rsidRPr="00D07F43">
        <w:rPr>
          <w:b/>
        </w:rPr>
        <w:lastRenderedPageBreak/>
        <w:t>(d)</w:t>
      </w:r>
      <w:r w:rsidR="00EE1C56">
        <w:tab/>
        <w:t>Complete the table.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03"/>
        <w:gridCol w:w="976"/>
        <w:gridCol w:w="976"/>
        <w:gridCol w:w="976"/>
        <w:gridCol w:w="976"/>
      </w:tblGrid>
      <w:tr w:rsidR="003B198C" w:rsidRPr="00D07F43" w14:paraId="2B84E173" w14:textId="77777777" w:rsidTr="00EE1C56">
        <w:trPr>
          <w:trHeight w:val="283"/>
        </w:trPr>
        <w:tc>
          <w:tcPr>
            <w:tcW w:w="1903" w:type="dxa"/>
            <w:vAlign w:val="center"/>
          </w:tcPr>
          <w:p w14:paraId="1CEE5E0F" w14:textId="3319DE79" w:rsidR="003B198C" w:rsidRPr="00D07F43" w:rsidRDefault="003B198C" w:rsidP="00EE1C56">
            <w:pPr>
              <w:pStyle w:val="Ptabletext"/>
            </w:pPr>
            <w:r w:rsidRPr="00D07F43">
              <w:t>Volume (</w:t>
            </w:r>
            <w:r w:rsidR="00EE1C56">
              <w:rPr>
                <w:i/>
              </w:rPr>
              <w:t>V</w:t>
            </w:r>
            <w:r w:rsidRPr="00D07F43">
              <w:t>)</w:t>
            </w:r>
          </w:p>
        </w:tc>
        <w:tc>
          <w:tcPr>
            <w:tcW w:w="976" w:type="dxa"/>
            <w:vAlign w:val="center"/>
          </w:tcPr>
          <w:p w14:paraId="7F9B3372" w14:textId="77777777" w:rsidR="003B198C" w:rsidRPr="00D07F43" w:rsidRDefault="003B198C" w:rsidP="00EE1C56">
            <w:pPr>
              <w:pStyle w:val="Ptabletext"/>
            </w:pPr>
            <w:r w:rsidRPr="00D07F43">
              <w:t>2</w:t>
            </w:r>
          </w:p>
        </w:tc>
        <w:tc>
          <w:tcPr>
            <w:tcW w:w="976" w:type="dxa"/>
            <w:vAlign w:val="center"/>
          </w:tcPr>
          <w:p w14:paraId="00119FFE" w14:textId="77777777" w:rsidR="003B198C" w:rsidRPr="00D07F43" w:rsidRDefault="003B198C" w:rsidP="00EE1C56">
            <w:pPr>
              <w:pStyle w:val="Ptabletext"/>
            </w:pPr>
            <w:r w:rsidRPr="00D07F43">
              <w:t>4</w:t>
            </w:r>
          </w:p>
        </w:tc>
        <w:tc>
          <w:tcPr>
            <w:tcW w:w="976" w:type="dxa"/>
            <w:vAlign w:val="center"/>
          </w:tcPr>
          <w:p w14:paraId="3F338540" w14:textId="77777777" w:rsidR="003B198C" w:rsidRPr="00D07F43" w:rsidRDefault="003B198C" w:rsidP="00EE1C56">
            <w:pPr>
              <w:pStyle w:val="Ptabletext"/>
            </w:pPr>
            <w:r w:rsidRPr="00D07F43">
              <w:t>8</w:t>
            </w:r>
          </w:p>
        </w:tc>
        <w:tc>
          <w:tcPr>
            <w:tcW w:w="976" w:type="dxa"/>
            <w:vAlign w:val="center"/>
          </w:tcPr>
          <w:p w14:paraId="368BC803" w14:textId="77777777" w:rsidR="003B198C" w:rsidRPr="00D07F43" w:rsidRDefault="003B198C" w:rsidP="00EE1C56">
            <w:pPr>
              <w:pStyle w:val="Ptabletext"/>
            </w:pPr>
            <w:r w:rsidRPr="00D07F43">
              <w:t>10</w:t>
            </w:r>
          </w:p>
        </w:tc>
      </w:tr>
      <w:tr w:rsidR="003B198C" w:rsidRPr="00D07F43" w14:paraId="59632B54" w14:textId="77777777" w:rsidTr="00EE1C56">
        <w:trPr>
          <w:trHeight w:val="578"/>
        </w:trPr>
        <w:tc>
          <w:tcPr>
            <w:tcW w:w="1903" w:type="dxa"/>
            <w:vAlign w:val="center"/>
          </w:tcPr>
          <w:p w14:paraId="23C9C1C2" w14:textId="7CE5C83A" w:rsidR="003B198C" w:rsidRPr="00D07F43" w:rsidRDefault="003B198C" w:rsidP="00727A1E">
            <w:pPr>
              <w:pStyle w:val="Ptabletext"/>
            </w:pPr>
            <w:r w:rsidRPr="00D07F43">
              <w:t>Pressure (</w:t>
            </w:r>
            <w:r w:rsidR="00727A1E">
              <w:rPr>
                <w:i/>
              </w:rPr>
              <w:t>P</w:t>
            </w:r>
            <w:bookmarkStart w:id="0" w:name="_GoBack"/>
            <w:bookmarkEnd w:id="0"/>
            <w:r w:rsidRPr="00D07F43">
              <w:t>)</w:t>
            </w:r>
          </w:p>
        </w:tc>
        <w:tc>
          <w:tcPr>
            <w:tcW w:w="976" w:type="dxa"/>
            <w:vAlign w:val="center"/>
          </w:tcPr>
          <w:p w14:paraId="0E1B062C" w14:textId="77777777" w:rsidR="003B198C" w:rsidRPr="00D07F43" w:rsidRDefault="003B198C" w:rsidP="00EE1C56">
            <w:pPr>
              <w:pStyle w:val="Ptabletext"/>
            </w:pPr>
            <w:r w:rsidRPr="00D07F43">
              <w:t xml:space="preserve"> 4000</w:t>
            </w:r>
          </w:p>
        </w:tc>
        <w:tc>
          <w:tcPr>
            <w:tcW w:w="976" w:type="dxa"/>
            <w:vAlign w:val="center"/>
          </w:tcPr>
          <w:p w14:paraId="3DC87F88" w14:textId="77777777" w:rsidR="003B198C" w:rsidRPr="00D07F43" w:rsidRDefault="003B198C" w:rsidP="00EE1C56">
            <w:pPr>
              <w:pStyle w:val="Ptabletext"/>
            </w:pPr>
            <w:r w:rsidRPr="00D07F43">
              <w:t>2000</w:t>
            </w:r>
          </w:p>
        </w:tc>
        <w:tc>
          <w:tcPr>
            <w:tcW w:w="976" w:type="dxa"/>
            <w:vAlign w:val="center"/>
          </w:tcPr>
          <w:p w14:paraId="4FD14B10" w14:textId="77777777" w:rsidR="003B198C" w:rsidRPr="00D07F43" w:rsidRDefault="003B198C" w:rsidP="00EE1C56">
            <w:pPr>
              <w:pStyle w:val="Ptabletext"/>
            </w:pPr>
          </w:p>
        </w:tc>
        <w:tc>
          <w:tcPr>
            <w:tcW w:w="976" w:type="dxa"/>
            <w:vAlign w:val="center"/>
          </w:tcPr>
          <w:p w14:paraId="2B3989AB" w14:textId="77777777" w:rsidR="003B198C" w:rsidRPr="00D07F43" w:rsidRDefault="003B198C" w:rsidP="00EE1C56">
            <w:pPr>
              <w:pStyle w:val="Ptabletext"/>
            </w:pPr>
          </w:p>
        </w:tc>
      </w:tr>
    </w:tbl>
    <w:p w14:paraId="4C8216EC" w14:textId="77777777" w:rsidR="003B198C" w:rsidRPr="00D07F43" w:rsidRDefault="003B198C" w:rsidP="003B198C">
      <w:pPr>
        <w:rPr>
          <w:rFonts w:ascii="Calibri" w:hAnsi="Calibri"/>
          <w:b/>
        </w:rPr>
      </w:pPr>
    </w:p>
    <w:p w14:paraId="35B63AAB" w14:textId="77777777" w:rsidR="003B198C" w:rsidRPr="00D07F43" w:rsidRDefault="003B198C" w:rsidP="003B198C">
      <w:pPr>
        <w:rPr>
          <w:rFonts w:ascii="Calibri" w:hAnsi="Calibri"/>
          <w:b/>
        </w:rPr>
      </w:pPr>
    </w:p>
    <w:p w14:paraId="5E7747BB" w14:textId="77777777" w:rsidR="003B198C" w:rsidRPr="00D07F43" w:rsidRDefault="003B198C" w:rsidP="003B198C">
      <w:pPr>
        <w:rPr>
          <w:rFonts w:ascii="Calibri" w:hAnsi="Calibri"/>
          <w:b/>
        </w:rPr>
      </w:pPr>
    </w:p>
    <w:p w14:paraId="2107BE1B" w14:textId="77777777" w:rsidR="003B198C" w:rsidRPr="00D07F43" w:rsidRDefault="003B198C" w:rsidP="003B198C">
      <w:pPr>
        <w:rPr>
          <w:rFonts w:ascii="Calibri" w:hAnsi="Calibri"/>
          <w:b/>
        </w:rPr>
      </w:pPr>
    </w:p>
    <w:p w14:paraId="4114DE3C" w14:textId="67ECC2E7" w:rsidR="003B198C" w:rsidRPr="00D07F43" w:rsidRDefault="003B198C" w:rsidP="00EE1C56">
      <w:pPr>
        <w:pStyle w:val="Pquestiontextpartsa"/>
      </w:pPr>
      <w:r w:rsidRPr="00D07F43">
        <w:rPr>
          <w:b/>
        </w:rPr>
        <w:t>(e)</w:t>
      </w:r>
      <w:r w:rsidR="00EE1C56">
        <w:rPr>
          <w:b/>
        </w:rPr>
        <w:tab/>
      </w:r>
      <w:r w:rsidRPr="00D07F43">
        <w:t>Plot the graph of volume against pressure.</w:t>
      </w:r>
    </w:p>
    <w:p w14:paraId="589E8820" w14:textId="77777777" w:rsidR="003B198C" w:rsidRPr="00D07F43" w:rsidRDefault="003B198C" w:rsidP="003B198C">
      <w:pPr>
        <w:rPr>
          <w:rFonts w:ascii="Calibri" w:hAnsi="Calibri"/>
        </w:rPr>
      </w:pPr>
    </w:p>
    <w:p w14:paraId="54D915C8" w14:textId="77777777" w:rsidR="003B198C" w:rsidRPr="00D07F43" w:rsidRDefault="003B198C" w:rsidP="003B198C">
      <w:pPr>
        <w:rPr>
          <w:rFonts w:ascii="Calibri" w:hAnsi="Calibri"/>
        </w:rPr>
      </w:pPr>
      <w:r w:rsidRPr="00D07F43">
        <w:rPr>
          <w:rFonts w:ascii="Calibri" w:hAnsi="Calibri"/>
          <w:noProof/>
        </w:rPr>
        <w:drawing>
          <wp:inline distT="0" distB="0" distL="0" distR="0" wp14:anchorId="34C3440E" wp14:editId="4216997A">
            <wp:extent cx="6038850" cy="2276475"/>
            <wp:effectExtent l="0" t="0" r="0" b="9525"/>
            <wp:docPr id="16" name="Picture 16" descr="ACPM9_PR_9_9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ACPM9_PR_9_9ta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718D" w14:textId="77777777" w:rsidR="003B198C" w:rsidRPr="00D07F43" w:rsidRDefault="003B198C" w:rsidP="003B198C">
      <w:pPr>
        <w:rPr>
          <w:rFonts w:ascii="Calibri" w:hAnsi="Calibri"/>
        </w:rPr>
      </w:pPr>
    </w:p>
    <w:p w14:paraId="2C108FCF" w14:textId="2EE1E696" w:rsidR="003B198C" w:rsidRPr="00D07F43" w:rsidRDefault="003B198C" w:rsidP="00EE1C56">
      <w:pPr>
        <w:pStyle w:val="Pquestiontextpartsa"/>
      </w:pPr>
      <w:r w:rsidRPr="00D07F43">
        <w:rPr>
          <w:b/>
        </w:rPr>
        <w:t>(f)</w:t>
      </w:r>
      <w:r w:rsidR="00EE1C56">
        <w:rPr>
          <w:b/>
        </w:rPr>
        <w:tab/>
      </w:r>
      <w:r w:rsidRPr="00D07F43">
        <w:t xml:space="preserve">How does the shape of your graph confirm your answer in </w:t>
      </w:r>
      <w:r w:rsidRPr="00D07F43">
        <w:rPr>
          <w:b/>
        </w:rPr>
        <w:t>(a)</w:t>
      </w:r>
      <w:r w:rsidRPr="00D07F43">
        <w:t xml:space="preserve"> above?</w:t>
      </w:r>
    </w:p>
    <w:p w14:paraId="1269D2CA" w14:textId="77777777" w:rsidR="003B198C" w:rsidRPr="00D07F43" w:rsidRDefault="003B198C" w:rsidP="00EE1C56">
      <w:pPr>
        <w:pStyle w:val="Pquestiontextpartsa"/>
      </w:pPr>
    </w:p>
    <w:p w14:paraId="00C85A04" w14:textId="77777777" w:rsidR="003B198C" w:rsidRPr="00D07F43" w:rsidRDefault="003B198C" w:rsidP="00EE1C56">
      <w:pPr>
        <w:pStyle w:val="Pquestiontextpartsa"/>
      </w:pPr>
    </w:p>
    <w:p w14:paraId="2131FBA2" w14:textId="77777777" w:rsidR="003B198C" w:rsidRPr="00D07F43" w:rsidRDefault="003B198C" w:rsidP="00EE1C56">
      <w:pPr>
        <w:pStyle w:val="Pquestiontextpartsa"/>
      </w:pPr>
    </w:p>
    <w:p w14:paraId="158F47D4" w14:textId="617C6320" w:rsidR="003B198C" w:rsidRPr="00D07F43" w:rsidRDefault="003B198C" w:rsidP="00EE1C56">
      <w:pPr>
        <w:pStyle w:val="Pquestiontextpartsa"/>
      </w:pPr>
      <w:r w:rsidRPr="00D07F43">
        <w:rPr>
          <w:b/>
        </w:rPr>
        <w:t>(g)</w:t>
      </w:r>
      <w:r w:rsidR="00EE1C56">
        <w:rPr>
          <w:b/>
        </w:rPr>
        <w:tab/>
      </w:r>
      <w:r w:rsidRPr="00D07F43">
        <w:t>When the pressure is 2000 kPa, what is the volume?</w:t>
      </w:r>
    </w:p>
    <w:p w14:paraId="758C42E9" w14:textId="77777777" w:rsidR="00D073EA" w:rsidRPr="00176175" w:rsidRDefault="00D073EA" w:rsidP="00D073EA">
      <w:pPr>
        <w:rPr>
          <w:rFonts w:ascii="Calibri" w:hAnsi="Calibri"/>
          <w:b/>
        </w:rPr>
      </w:pPr>
    </w:p>
    <w:p w14:paraId="20EFD2F1" w14:textId="77777777" w:rsidR="00D073EA" w:rsidRPr="00176175" w:rsidRDefault="00D073EA" w:rsidP="00D073EA">
      <w:pPr>
        <w:rPr>
          <w:rFonts w:ascii="Calibri" w:hAnsi="Calibri"/>
          <w:b/>
        </w:rPr>
      </w:pPr>
    </w:p>
    <w:p w14:paraId="17F8236E" w14:textId="77777777" w:rsidR="00A96E59" w:rsidRDefault="00A96E59" w:rsidP="00A96E59">
      <w:pPr>
        <w:pStyle w:val="Pquestiontextpartsa"/>
      </w:pPr>
    </w:p>
    <w:p w14:paraId="62354495" w14:textId="77777777" w:rsidR="00A96E59" w:rsidRPr="00A96E59" w:rsidRDefault="00A96E59" w:rsidP="00A96E59">
      <w:pPr>
        <w:pStyle w:val="Pquestiontextpartsa"/>
      </w:pPr>
    </w:p>
    <w:p w14:paraId="3094FF91" w14:textId="77777777" w:rsidR="002509BC" w:rsidRPr="001B433F" w:rsidRDefault="002509BC" w:rsidP="00A96E59">
      <w:pPr>
        <w:pStyle w:val="Pquestiontextpartsi"/>
        <w:ind w:hanging="794"/>
      </w:pPr>
    </w:p>
    <w:p w14:paraId="5F1D25AE" w14:textId="6485B5D1" w:rsidR="001B433F" w:rsidRDefault="001B433F" w:rsidP="001B433F">
      <w:pPr>
        <w:pStyle w:val="Psectionresults"/>
      </w:pPr>
      <w:r>
        <w:t xml:space="preserve">Extended answer results: ___ </w:t>
      </w:r>
      <w:r w:rsidR="007F6F58">
        <w:t>/ 22</w:t>
      </w:r>
    </w:p>
    <w:p w14:paraId="7C3B7367" w14:textId="7B55325C" w:rsidR="001B433F" w:rsidRDefault="00B54A1D" w:rsidP="001B433F">
      <w:pPr>
        <w:pStyle w:val="Psectionresults"/>
      </w:pPr>
      <w:r>
        <w:t xml:space="preserve">TOTAL test </w:t>
      </w:r>
      <w:r w:rsidR="00EF35BC">
        <w:t xml:space="preserve">results: ___ / </w:t>
      </w:r>
      <w:r w:rsidR="007F6F58">
        <w:t>64</w:t>
      </w:r>
    </w:p>
    <w:p w14:paraId="0FC7258A" w14:textId="6FFF5C28" w:rsidR="002509BC" w:rsidRDefault="002509BC">
      <w:pPr>
        <w:rPr>
          <w:rFonts w:asciiTheme="minorHAnsi" w:hAnsiTheme="minorHAnsi"/>
          <w:i/>
        </w:rPr>
      </w:pPr>
    </w:p>
    <w:sectPr w:rsidR="002509BC" w:rsidSect="003C1799">
      <w:headerReference w:type="default" r:id="rId39"/>
      <w:footerReference w:type="default" r:id="rId40"/>
      <w:headerReference w:type="first" r:id="rId41"/>
      <w:footerReference w:type="first" r:id="rId42"/>
      <w:pgSz w:w="11906" w:h="16838" w:code="9"/>
      <w:pgMar w:top="1134" w:right="1021" w:bottom="1134" w:left="102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3861F4" w14:textId="77777777" w:rsidR="00B57450" w:rsidRDefault="00B57450" w:rsidP="00B91E57">
      <w:r>
        <w:separator/>
      </w:r>
    </w:p>
  </w:endnote>
  <w:endnote w:type="continuationSeparator" w:id="0">
    <w:p w14:paraId="289812D7" w14:textId="77777777" w:rsidR="00B57450" w:rsidRDefault="00B57450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07916B" w14:textId="77777777" w:rsidR="00DF7636" w:rsidRDefault="00DF7636" w:rsidP="00B91E57">
    <w:pPr>
      <w:pStyle w:val="Pfootertext"/>
    </w:pPr>
  </w:p>
  <w:p w14:paraId="676281EC" w14:textId="77777777" w:rsidR="00DF7636" w:rsidRPr="00B91E57" w:rsidRDefault="00DF7636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727A1E">
      <w:rPr>
        <w:noProof/>
      </w:rPr>
      <w:t>10</w:t>
    </w:r>
    <w:r w:rsidRPr="00AA7ED5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891C9" w14:textId="77777777" w:rsidR="00DF7636" w:rsidRDefault="00DF7636" w:rsidP="00A8741D">
    <w:pPr>
      <w:pStyle w:val="Pfootertext"/>
    </w:pPr>
  </w:p>
  <w:p w14:paraId="13DDB479" w14:textId="77777777" w:rsidR="00DF7636" w:rsidRPr="00A8741D" w:rsidRDefault="00DF7636" w:rsidP="00A8741D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727A1E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CF2730" w14:textId="77777777" w:rsidR="00B57450" w:rsidRDefault="00B57450" w:rsidP="00B91E57">
      <w:r>
        <w:separator/>
      </w:r>
    </w:p>
  </w:footnote>
  <w:footnote w:type="continuationSeparator" w:id="0">
    <w:p w14:paraId="7BB356F0" w14:textId="77777777" w:rsidR="00B57450" w:rsidRDefault="00B57450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4A5E46" w14:textId="1520C4D8" w:rsidR="00354C0C" w:rsidRDefault="00354C0C" w:rsidP="00354C0C">
    <w:pPr>
      <w:pStyle w:val="Pheadertext"/>
    </w:pPr>
    <w:r>
      <w:t xml:space="preserve">Pearson Mathematics 9    </w:t>
    </w:r>
    <w:r w:rsidRPr="0010414A">
      <w:t xml:space="preserve">Non-linear </w:t>
    </w:r>
    <w:r>
      <w:t>r</w:t>
    </w:r>
    <w:r w:rsidRPr="0010414A">
      <w:t xml:space="preserve">elationships and </w:t>
    </w:r>
    <w:r>
      <w:t>p</w:t>
    </w:r>
    <w:r w:rsidRPr="0010414A">
      <w:t>roportion</w:t>
    </w:r>
    <w:r>
      <w:t xml:space="preserve"> — </w:t>
    </w:r>
    <w:r w:rsidRPr="00F85EEB">
      <w:t xml:space="preserve">Test </w:t>
    </w:r>
    <w:r>
      <w:t>C</w:t>
    </w:r>
  </w:p>
  <w:p w14:paraId="5C24434E" w14:textId="6D5E720D" w:rsidR="00DF7636" w:rsidRPr="00354C0C" w:rsidRDefault="00DF7636" w:rsidP="00354C0C">
    <w:pPr>
      <w:pStyle w:val="Pfootertex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7EA4E4" w14:textId="038902F2" w:rsidR="00DF7636" w:rsidRDefault="00354C0C" w:rsidP="00A8741D">
    <w:pPr>
      <w:pStyle w:val="Pheadertext"/>
    </w:pPr>
    <w:r>
      <w:t xml:space="preserve">Pearson Mathematics </w:t>
    </w:r>
    <w:r w:rsidR="00DF7636">
      <w:t xml:space="preserve">9  </w:t>
    </w:r>
    <w:r w:rsidR="00DF7636">
      <w:tab/>
      <w:t xml:space="preserve">Name: </w:t>
    </w:r>
    <w:r w:rsidR="00DF7636">
      <w:tab/>
    </w:r>
  </w:p>
  <w:p w14:paraId="778894D8" w14:textId="733921B7" w:rsidR="00DF7636" w:rsidRPr="00A8741D" w:rsidRDefault="00354C0C" w:rsidP="00A8741D">
    <w:pPr>
      <w:pStyle w:val="Pheadertext"/>
    </w:pPr>
    <w:r w:rsidRPr="0010414A">
      <w:t xml:space="preserve">Non-linear </w:t>
    </w:r>
    <w:r>
      <w:t>r</w:t>
    </w:r>
    <w:r w:rsidRPr="0010414A">
      <w:t xml:space="preserve">elationships and </w:t>
    </w:r>
    <w:r>
      <w:t>p</w:t>
    </w:r>
    <w:r w:rsidRPr="0010414A">
      <w:t>roportion</w:t>
    </w:r>
    <w:r>
      <w:t xml:space="preserve"> — </w:t>
    </w:r>
    <w:r w:rsidRPr="00F85EEB">
      <w:t xml:space="preserve">Test </w:t>
    </w:r>
    <w:r>
      <w:t>C</w:t>
    </w:r>
    <w:r w:rsidR="00DF7636">
      <w:tab/>
      <w:t xml:space="preserve">Class: </w:t>
    </w:r>
    <w:r w:rsidR="00DF7636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589CC8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3266F6B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EEBC50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ECA29FF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2926E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51B8613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2EAABC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623AB4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22E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F2887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04F470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9394545"/>
    <w:multiLevelType w:val="hybridMultilevel"/>
    <w:tmpl w:val="7662E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2"/>
  </w:num>
  <w:num w:numId="4">
    <w:abstractNumId w:val="11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5"/>
  </w:num>
  <w:num w:numId="10">
    <w:abstractNumId w:val="9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0425"/>
    <w:rsid w:val="000135C2"/>
    <w:rsid w:val="00017D54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195"/>
    <w:rsid w:val="00076BF9"/>
    <w:rsid w:val="00082AD0"/>
    <w:rsid w:val="00090B15"/>
    <w:rsid w:val="00094B98"/>
    <w:rsid w:val="000B43F7"/>
    <w:rsid w:val="000C4CB1"/>
    <w:rsid w:val="000C6C56"/>
    <w:rsid w:val="000F52E2"/>
    <w:rsid w:val="0010414A"/>
    <w:rsid w:val="00114E72"/>
    <w:rsid w:val="00121EAB"/>
    <w:rsid w:val="001249D4"/>
    <w:rsid w:val="00133398"/>
    <w:rsid w:val="00136289"/>
    <w:rsid w:val="00153C7C"/>
    <w:rsid w:val="001605F8"/>
    <w:rsid w:val="00160C54"/>
    <w:rsid w:val="00180D86"/>
    <w:rsid w:val="001B1149"/>
    <w:rsid w:val="001B433F"/>
    <w:rsid w:val="001C4DB3"/>
    <w:rsid w:val="001D6B2C"/>
    <w:rsid w:val="001F3755"/>
    <w:rsid w:val="001F3D5E"/>
    <w:rsid w:val="00205ABB"/>
    <w:rsid w:val="00223001"/>
    <w:rsid w:val="00224102"/>
    <w:rsid w:val="002509BC"/>
    <w:rsid w:val="002635BA"/>
    <w:rsid w:val="0029660A"/>
    <w:rsid w:val="0029665F"/>
    <w:rsid w:val="002A161C"/>
    <w:rsid w:val="002A61AB"/>
    <w:rsid w:val="002C0D5B"/>
    <w:rsid w:val="002C3C99"/>
    <w:rsid w:val="002C5286"/>
    <w:rsid w:val="002D15B4"/>
    <w:rsid w:val="002D2E83"/>
    <w:rsid w:val="002E0784"/>
    <w:rsid w:val="002E154B"/>
    <w:rsid w:val="00307444"/>
    <w:rsid w:val="00307A48"/>
    <w:rsid w:val="00307F32"/>
    <w:rsid w:val="00323197"/>
    <w:rsid w:val="00323AB7"/>
    <w:rsid w:val="00334607"/>
    <w:rsid w:val="00335B72"/>
    <w:rsid w:val="00345684"/>
    <w:rsid w:val="00354C0C"/>
    <w:rsid w:val="003618B8"/>
    <w:rsid w:val="003624C0"/>
    <w:rsid w:val="00363DAC"/>
    <w:rsid w:val="003649A6"/>
    <w:rsid w:val="0036586D"/>
    <w:rsid w:val="00374306"/>
    <w:rsid w:val="00376745"/>
    <w:rsid w:val="0039270F"/>
    <w:rsid w:val="00393ADE"/>
    <w:rsid w:val="003A6EA1"/>
    <w:rsid w:val="003B198C"/>
    <w:rsid w:val="003B3BBF"/>
    <w:rsid w:val="003C1799"/>
    <w:rsid w:val="003C445D"/>
    <w:rsid w:val="003D4CA0"/>
    <w:rsid w:val="003E3349"/>
    <w:rsid w:val="003E7772"/>
    <w:rsid w:val="004066D1"/>
    <w:rsid w:val="00412093"/>
    <w:rsid w:val="00413A15"/>
    <w:rsid w:val="004161B6"/>
    <w:rsid w:val="00420B07"/>
    <w:rsid w:val="0043227F"/>
    <w:rsid w:val="00452041"/>
    <w:rsid w:val="00454407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F03F0"/>
    <w:rsid w:val="004F5839"/>
    <w:rsid w:val="004F59F5"/>
    <w:rsid w:val="005067E7"/>
    <w:rsid w:val="00506A49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45A5"/>
    <w:rsid w:val="005A6C19"/>
    <w:rsid w:val="005B5208"/>
    <w:rsid w:val="005C1799"/>
    <w:rsid w:val="005C2DB7"/>
    <w:rsid w:val="005C6EE5"/>
    <w:rsid w:val="005D6D9E"/>
    <w:rsid w:val="00604D55"/>
    <w:rsid w:val="00606690"/>
    <w:rsid w:val="0060765D"/>
    <w:rsid w:val="00607F60"/>
    <w:rsid w:val="00617BEA"/>
    <w:rsid w:val="006315DD"/>
    <w:rsid w:val="00665AA1"/>
    <w:rsid w:val="0066782B"/>
    <w:rsid w:val="006B2DF9"/>
    <w:rsid w:val="006C46BC"/>
    <w:rsid w:val="006C4B2F"/>
    <w:rsid w:val="006D2264"/>
    <w:rsid w:val="006D6A33"/>
    <w:rsid w:val="006D6A60"/>
    <w:rsid w:val="006D6B75"/>
    <w:rsid w:val="006E28FE"/>
    <w:rsid w:val="006E4931"/>
    <w:rsid w:val="006E6CBD"/>
    <w:rsid w:val="006E7B52"/>
    <w:rsid w:val="006F2BB6"/>
    <w:rsid w:val="006F48EB"/>
    <w:rsid w:val="0070464D"/>
    <w:rsid w:val="00713EAF"/>
    <w:rsid w:val="00715815"/>
    <w:rsid w:val="00722B45"/>
    <w:rsid w:val="00727A1E"/>
    <w:rsid w:val="007313E8"/>
    <w:rsid w:val="00732B3C"/>
    <w:rsid w:val="007701CE"/>
    <w:rsid w:val="007721B9"/>
    <w:rsid w:val="00775F8D"/>
    <w:rsid w:val="00781345"/>
    <w:rsid w:val="00786B0D"/>
    <w:rsid w:val="00787401"/>
    <w:rsid w:val="00796A94"/>
    <w:rsid w:val="007A1A60"/>
    <w:rsid w:val="007B7545"/>
    <w:rsid w:val="007C05E1"/>
    <w:rsid w:val="007D1E7A"/>
    <w:rsid w:val="007D4058"/>
    <w:rsid w:val="007F6F58"/>
    <w:rsid w:val="00804A13"/>
    <w:rsid w:val="00814B1B"/>
    <w:rsid w:val="00817AEB"/>
    <w:rsid w:val="008226DD"/>
    <w:rsid w:val="00823BB8"/>
    <w:rsid w:val="008266C5"/>
    <w:rsid w:val="00842378"/>
    <w:rsid w:val="008453BA"/>
    <w:rsid w:val="00851029"/>
    <w:rsid w:val="0085608B"/>
    <w:rsid w:val="00861454"/>
    <w:rsid w:val="00872A57"/>
    <w:rsid w:val="00883D65"/>
    <w:rsid w:val="00887F5C"/>
    <w:rsid w:val="008A06F7"/>
    <w:rsid w:val="008A2708"/>
    <w:rsid w:val="008B5DC2"/>
    <w:rsid w:val="008C44CE"/>
    <w:rsid w:val="008D3E39"/>
    <w:rsid w:val="008E3A48"/>
    <w:rsid w:val="008F0DDC"/>
    <w:rsid w:val="008F0EC6"/>
    <w:rsid w:val="008F1B2A"/>
    <w:rsid w:val="009023C1"/>
    <w:rsid w:val="00913906"/>
    <w:rsid w:val="0091733C"/>
    <w:rsid w:val="00926080"/>
    <w:rsid w:val="0092625F"/>
    <w:rsid w:val="009303E1"/>
    <w:rsid w:val="00934CAB"/>
    <w:rsid w:val="00935B41"/>
    <w:rsid w:val="0093734D"/>
    <w:rsid w:val="009437F9"/>
    <w:rsid w:val="009461B8"/>
    <w:rsid w:val="00950FFA"/>
    <w:rsid w:val="00962392"/>
    <w:rsid w:val="00967747"/>
    <w:rsid w:val="009841D7"/>
    <w:rsid w:val="009A776D"/>
    <w:rsid w:val="009C1F04"/>
    <w:rsid w:val="009C3377"/>
    <w:rsid w:val="009D03D9"/>
    <w:rsid w:val="009F2FC5"/>
    <w:rsid w:val="00A15B84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32DF"/>
    <w:rsid w:val="00A74962"/>
    <w:rsid w:val="00A807EE"/>
    <w:rsid w:val="00A822F0"/>
    <w:rsid w:val="00A8741D"/>
    <w:rsid w:val="00A92695"/>
    <w:rsid w:val="00A96CBC"/>
    <w:rsid w:val="00A96E59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1E6A"/>
    <w:rsid w:val="00B32D92"/>
    <w:rsid w:val="00B36914"/>
    <w:rsid w:val="00B4178F"/>
    <w:rsid w:val="00B46721"/>
    <w:rsid w:val="00B54A1D"/>
    <w:rsid w:val="00B57450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D08D5"/>
    <w:rsid w:val="00BF14C7"/>
    <w:rsid w:val="00BF58C2"/>
    <w:rsid w:val="00BF678B"/>
    <w:rsid w:val="00C06931"/>
    <w:rsid w:val="00C10D76"/>
    <w:rsid w:val="00C119AD"/>
    <w:rsid w:val="00C13F88"/>
    <w:rsid w:val="00C15226"/>
    <w:rsid w:val="00C163CD"/>
    <w:rsid w:val="00C166E6"/>
    <w:rsid w:val="00C1714A"/>
    <w:rsid w:val="00C227ED"/>
    <w:rsid w:val="00C41B73"/>
    <w:rsid w:val="00C5054A"/>
    <w:rsid w:val="00C50C69"/>
    <w:rsid w:val="00C51718"/>
    <w:rsid w:val="00C522B4"/>
    <w:rsid w:val="00C56D83"/>
    <w:rsid w:val="00C75F4E"/>
    <w:rsid w:val="00C9254A"/>
    <w:rsid w:val="00C931F8"/>
    <w:rsid w:val="00CA7367"/>
    <w:rsid w:val="00CB3D6D"/>
    <w:rsid w:val="00CC0D68"/>
    <w:rsid w:val="00CC7D1F"/>
    <w:rsid w:val="00CD00EA"/>
    <w:rsid w:val="00CE2DDA"/>
    <w:rsid w:val="00CF0C64"/>
    <w:rsid w:val="00CF4C57"/>
    <w:rsid w:val="00CF6605"/>
    <w:rsid w:val="00CF7E25"/>
    <w:rsid w:val="00D01C11"/>
    <w:rsid w:val="00D0268E"/>
    <w:rsid w:val="00D027D6"/>
    <w:rsid w:val="00D03976"/>
    <w:rsid w:val="00D073EA"/>
    <w:rsid w:val="00D169AD"/>
    <w:rsid w:val="00D306C4"/>
    <w:rsid w:val="00D43956"/>
    <w:rsid w:val="00D45D65"/>
    <w:rsid w:val="00D476C7"/>
    <w:rsid w:val="00D503B3"/>
    <w:rsid w:val="00D50DA9"/>
    <w:rsid w:val="00D5254C"/>
    <w:rsid w:val="00D5788E"/>
    <w:rsid w:val="00D63032"/>
    <w:rsid w:val="00D6673C"/>
    <w:rsid w:val="00D747CC"/>
    <w:rsid w:val="00D77E34"/>
    <w:rsid w:val="00D817B5"/>
    <w:rsid w:val="00D947C0"/>
    <w:rsid w:val="00D94C52"/>
    <w:rsid w:val="00DA3BBA"/>
    <w:rsid w:val="00DA6D73"/>
    <w:rsid w:val="00DB2FDA"/>
    <w:rsid w:val="00DD6241"/>
    <w:rsid w:val="00DE113C"/>
    <w:rsid w:val="00DE3994"/>
    <w:rsid w:val="00DE45D5"/>
    <w:rsid w:val="00DF7636"/>
    <w:rsid w:val="00E0068B"/>
    <w:rsid w:val="00E01186"/>
    <w:rsid w:val="00E021E4"/>
    <w:rsid w:val="00E02483"/>
    <w:rsid w:val="00E02C5B"/>
    <w:rsid w:val="00E106EE"/>
    <w:rsid w:val="00E10D96"/>
    <w:rsid w:val="00E2498A"/>
    <w:rsid w:val="00E42B3B"/>
    <w:rsid w:val="00E4401F"/>
    <w:rsid w:val="00E4466C"/>
    <w:rsid w:val="00E522E3"/>
    <w:rsid w:val="00E56C69"/>
    <w:rsid w:val="00E66F4C"/>
    <w:rsid w:val="00E80255"/>
    <w:rsid w:val="00E804F6"/>
    <w:rsid w:val="00E86204"/>
    <w:rsid w:val="00E904DF"/>
    <w:rsid w:val="00E926CC"/>
    <w:rsid w:val="00E96EDA"/>
    <w:rsid w:val="00EA305E"/>
    <w:rsid w:val="00EA3341"/>
    <w:rsid w:val="00EC0922"/>
    <w:rsid w:val="00ED79FA"/>
    <w:rsid w:val="00EE19BA"/>
    <w:rsid w:val="00EE1C56"/>
    <w:rsid w:val="00EE7C00"/>
    <w:rsid w:val="00EF30D8"/>
    <w:rsid w:val="00EF35BC"/>
    <w:rsid w:val="00EF38CC"/>
    <w:rsid w:val="00EF6108"/>
    <w:rsid w:val="00F1598F"/>
    <w:rsid w:val="00F2384E"/>
    <w:rsid w:val="00F24B10"/>
    <w:rsid w:val="00F279DF"/>
    <w:rsid w:val="00F35B22"/>
    <w:rsid w:val="00F41913"/>
    <w:rsid w:val="00F5599A"/>
    <w:rsid w:val="00F63F18"/>
    <w:rsid w:val="00F80273"/>
    <w:rsid w:val="00F93270"/>
    <w:rsid w:val="00FA71CA"/>
    <w:rsid w:val="00FB077E"/>
    <w:rsid w:val="00FB4663"/>
    <w:rsid w:val="00FC2A4C"/>
    <w:rsid w:val="00FD1FE1"/>
    <w:rsid w:val="00FE1CEB"/>
    <w:rsid w:val="00FE3101"/>
    <w:rsid w:val="00FE47F1"/>
    <w:rsid w:val="00FE4B25"/>
    <w:rsid w:val="00FE6891"/>
    <w:rsid w:val="00FF0484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0848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3C1799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A96CBC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6D2264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A96CB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  <w:spacing w:after="0"/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uiPriority w:val="59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B80E6D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character" w:styleId="Hyperlink">
    <w:name w:val="Hyperlink"/>
    <w:basedOn w:val="DefaultParagraphFont"/>
    <w:rsid w:val="00A96E59"/>
    <w:rPr>
      <w:color w:val="0000FF" w:themeColor="hyperlink"/>
      <w:u w:val="single"/>
    </w:rPr>
  </w:style>
  <w:style w:type="paragraph" w:customStyle="1" w:styleId="Pbody">
    <w:name w:val="P: body"/>
    <w:qFormat/>
    <w:rsid w:val="00D0268E"/>
    <w:rPr>
      <w:rFonts w:eastAsia="MS Minch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07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5.jpe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2.wmf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8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image" Target="media/image17.jpeg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3.w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6.jpe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7360A2-AA19-4C4F-A8FF-DB11A4CE8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35</TotalTime>
  <Pages>10</Pages>
  <Words>987</Words>
  <Characters>5628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6602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10</cp:revision>
  <cp:lastPrinted>2016-07-15T04:27:00Z</cp:lastPrinted>
  <dcterms:created xsi:type="dcterms:W3CDTF">2016-09-10T20:21:00Z</dcterms:created>
  <dcterms:modified xsi:type="dcterms:W3CDTF">2016-10-12T02:38:00Z</dcterms:modified>
</cp:coreProperties>
</file>