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BCD396" w14:textId="77777777" w:rsidR="00D747CC" w:rsidRDefault="001B433F" w:rsidP="001B433F">
      <w:pPr>
        <w:pStyle w:val="Psectionheading"/>
      </w:pPr>
      <w:r>
        <w:t>M</w:t>
      </w:r>
      <w:r w:rsidR="001158EE">
        <w:t>ultiple-choice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899"/>
        <w:gridCol w:w="902"/>
        <w:gridCol w:w="899"/>
        <w:gridCol w:w="897"/>
        <w:gridCol w:w="899"/>
        <w:gridCol w:w="901"/>
        <w:gridCol w:w="899"/>
        <w:gridCol w:w="898"/>
        <w:gridCol w:w="880"/>
        <w:gridCol w:w="880"/>
      </w:tblGrid>
      <w:tr w:rsidR="002760FA" w14:paraId="13E73058" w14:textId="6E35B5A7" w:rsidTr="002760FA">
        <w:tc>
          <w:tcPr>
            <w:tcW w:w="1126" w:type="dxa"/>
          </w:tcPr>
          <w:p w14:paraId="7A0DF6C2" w14:textId="77777777" w:rsidR="002760FA" w:rsidRDefault="002760FA" w:rsidP="00CC6FFF">
            <w:pPr>
              <w:pStyle w:val="Pquestionheadingmc1stafterhead"/>
            </w:pPr>
            <w:r>
              <w:t>Question</w:t>
            </w:r>
          </w:p>
        </w:tc>
        <w:tc>
          <w:tcPr>
            <w:tcW w:w="899" w:type="dxa"/>
          </w:tcPr>
          <w:p w14:paraId="04C06572" w14:textId="77777777" w:rsidR="002760FA" w:rsidRDefault="002760FA" w:rsidP="00CC6FFF">
            <w:pPr>
              <w:pStyle w:val="Ptabletext"/>
            </w:pPr>
            <w:r>
              <w:t>1</w:t>
            </w:r>
          </w:p>
        </w:tc>
        <w:tc>
          <w:tcPr>
            <w:tcW w:w="902" w:type="dxa"/>
          </w:tcPr>
          <w:p w14:paraId="6400685B" w14:textId="77777777" w:rsidR="002760FA" w:rsidRDefault="002760FA" w:rsidP="00CC6FFF">
            <w:pPr>
              <w:pStyle w:val="Ptabletext"/>
            </w:pPr>
            <w:r>
              <w:t>2</w:t>
            </w:r>
          </w:p>
        </w:tc>
        <w:tc>
          <w:tcPr>
            <w:tcW w:w="899" w:type="dxa"/>
          </w:tcPr>
          <w:p w14:paraId="7EB04FC2" w14:textId="77777777" w:rsidR="002760FA" w:rsidRDefault="002760FA" w:rsidP="00CC6FFF">
            <w:pPr>
              <w:pStyle w:val="Ptabletext"/>
            </w:pPr>
            <w:r>
              <w:t>3</w:t>
            </w:r>
          </w:p>
        </w:tc>
        <w:tc>
          <w:tcPr>
            <w:tcW w:w="897" w:type="dxa"/>
          </w:tcPr>
          <w:p w14:paraId="4CF0CA79" w14:textId="77777777" w:rsidR="002760FA" w:rsidRDefault="002760FA" w:rsidP="00CC6FFF">
            <w:pPr>
              <w:pStyle w:val="Ptabletext"/>
            </w:pPr>
            <w:r>
              <w:t>4</w:t>
            </w:r>
          </w:p>
        </w:tc>
        <w:tc>
          <w:tcPr>
            <w:tcW w:w="899" w:type="dxa"/>
          </w:tcPr>
          <w:p w14:paraId="4C946DAE" w14:textId="77777777" w:rsidR="002760FA" w:rsidRDefault="002760FA" w:rsidP="00CC6FFF">
            <w:pPr>
              <w:pStyle w:val="Ptabletext"/>
            </w:pPr>
            <w:r>
              <w:t>5</w:t>
            </w:r>
          </w:p>
        </w:tc>
        <w:tc>
          <w:tcPr>
            <w:tcW w:w="901" w:type="dxa"/>
          </w:tcPr>
          <w:p w14:paraId="7540915C" w14:textId="77777777" w:rsidR="002760FA" w:rsidRDefault="002760FA" w:rsidP="00CC6FFF">
            <w:pPr>
              <w:pStyle w:val="Ptabletext"/>
            </w:pPr>
            <w:r>
              <w:t>6</w:t>
            </w:r>
          </w:p>
        </w:tc>
        <w:tc>
          <w:tcPr>
            <w:tcW w:w="899" w:type="dxa"/>
          </w:tcPr>
          <w:p w14:paraId="49157EDE" w14:textId="77777777" w:rsidR="002760FA" w:rsidRDefault="002760FA" w:rsidP="00CC6FFF">
            <w:pPr>
              <w:pStyle w:val="Ptabletext"/>
            </w:pPr>
            <w:r>
              <w:t>7</w:t>
            </w:r>
          </w:p>
        </w:tc>
        <w:tc>
          <w:tcPr>
            <w:tcW w:w="898" w:type="dxa"/>
          </w:tcPr>
          <w:p w14:paraId="58B0DBA5" w14:textId="77777777" w:rsidR="002760FA" w:rsidRDefault="002760FA" w:rsidP="00CC6FFF">
            <w:pPr>
              <w:pStyle w:val="Ptabletext"/>
            </w:pPr>
            <w:r>
              <w:t>8</w:t>
            </w:r>
          </w:p>
        </w:tc>
        <w:tc>
          <w:tcPr>
            <w:tcW w:w="880" w:type="dxa"/>
          </w:tcPr>
          <w:p w14:paraId="72188F6B" w14:textId="343470C3" w:rsidR="002760FA" w:rsidRDefault="002760FA" w:rsidP="00CC6FFF">
            <w:pPr>
              <w:pStyle w:val="Ptabletext"/>
            </w:pPr>
            <w:r>
              <w:t>9</w:t>
            </w:r>
          </w:p>
        </w:tc>
        <w:tc>
          <w:tcPr>
            <w:tcW w:w="880" w:type="dxa"/>
          </w:tcPr>
          <w:p w14:paraId="1D86B25E" w14:textId="5AD6C1DA" w:rsidR="002760FA" w:rsidRDefault="002760FA" w:rsidP="00CC6FFF">
            <w:pPr>
              <w:pStyle w:val="Ptabletext"/>
            </w:pPr>
            <w:r>
              <w:t>10</w:t>
            </w:r>
          </w:p>
        </w:tc>
      </w:tr>
      <w:tr w:rsidR="002760FA" w14:paraId="3D971522" w14:textId="53758CCD" w:rsidTr="002760FA">
        <w:tc>
          <w:tcPr>
            <w:tcW w:w="1126" w:type="dxa"/>
          </w:tcPr>
          <w:p w14:paraId="27366CEC" w14:textId="77777777" w:rsidR="002760FA" w:rsidRDefault="002760FA" w:rsidP="00CC6FFF">
            <w:pPr>
              <w:pStyle w:val="Pquestionheadingmc1stafterhead"/>
            </w:pPr>
            <w:r>
              <w:t>Answer</w:t>
            </w:r>
          </w:p>
        </w:tc>
        <w:tc>
          <w:tcPr>
            <w:tcW w:w="899" w:type="dxa"/>
          </w:tcPr>
          <w:p w14:paraId="6DFD621D" w14:textId="7FB07339" w:rsidR="002760FA" w:rsidRDefault="00D726E4" w:rsidP="00CC6FFF">
            <w:pPr>
              <w:pStyle w:val="Ptabletext"/>
            </w:pPr>
            <w:r>
              <w:t>B</w:t>
            </w:r>
          </w:p>
        </w:tc>
        <w:tc>
          <w:tcPr>
            <w:tcW w:w="902" w:type="dxa"/>
          </w:tcPr>
          <w:p w14:paraId="2CA9DE35" w14:textId="75582730" w:rsidR="002760FA" w:rsidRDefault="00D726E4" w:rsidP="00CC6FFF">
            <w:pPr>
              <w:pStyle w:val="Ptabletext"/>
            </w:pPr>
            <w:r>
              <w:t>A</w:t>
            </w:r>
          </w:p>
        </w:tc>
        <w:tc>
          <w:tcPr>
            <w:tcW w:w="899" w:type="dxa"/>
          </w:tcPr>
          <w:p w14:paraId="0BBE71D9" w14:textId="3FA07E76" w:rsidR="002760FA" w:rsidRDefault="00D726E4" w:rsidP="00CC6FFF">
            <w:pPr>
              <w:pStyle w:val="Ptabletext"/>
            </w:pPr>
            <w:r>
              <w:t>B</w:t>
            </w:r>
          </w:p>
        </w:tc>
        <w:tc>
          <w:tcPr>
            <w:tcW w:w="897" w:type="dxa"/>
          </w:tcPr>
          <w:p w14:paraId="24223619" w14:textId="72A05A1A" w:rsidR="002760FA" w:rsidRDefault="00D726E4" w:rsidP="00CC6FFF">
            <w:pPr>
              <w:pStyle w:val="Ptabletext"/>
            </w:pPr>
            <w:r>
              <w:t>B</w:t>
            </w:r>
          </w:p>
        </w:tc>
        <w:tc>
          <w:tcPr>
            <w:tcW w:w="899" w:type="dxa"/>
          </w:tcPr>
          <w:p w14:paraId="4F8233A0" w14:textId="7A2F7204" w:rsidR="002760FA" w:rsidRDefault="00D726E4" w:rsidP="00CC6FFF">
            <w:pPr>
              <w:pStyle w:val="Ptabletext"/>
            </w:pPr>
            <w:r>
              <w:t>A</w:t>
            </w:r>
          </w:p>
        </w:tc>
        <w:tc>
          <w:tcPr>
            <w:tcW w:w="901" w:type="dxa"/>
          </w:tcPr>
          <w:p w14:paraId="51035319" w14:textId="793CAA15" w:rsidR="002760FA" w:rsidRDefault="00D726E4" w:rsidP="00CC6FFF">
            <w:pPr>
              <w:pStyle w:val="Ptabletext"/>
            </w:pPr>
            <w:r>
              <w:t>C</w:t>
            </w:r>
          </w:p>
        </w:tc>
        <w:tc>
          <w:tcPr>
            <w:tcW w:w="899" w:type="dxa"/>
          </w:tcPr>
          <w:p w14:paraId="0797B4FC" w14:textId="233BE444" w:rsidR="002760FA" w:rsidRDefault="00D726E4" w:rsidP="00CC6FFF">
            <w:pPr>
              <w:pStyle w:val="Ptabletext"/>
            </w:pPr>
            <w:r>
              <w:t>B</w:t>
            </w:r>
          </w:p>
        </w:tc>
        <w:tc>
          <w:tcPr>
            <w:tcW w:w="898" w:type="dxa"/>
          </w:tcPr>
          <w:p w14:paraId="6206E549" w14:textId="5965028A" w:rsidR="002760FA" w:rsidRDefault="00D726E4" w:rsidP="00CC6FFF">
            <w:pPr>
              <w:pStyle w:val="Ptabletext"/>
            </w:pPr>
            <w:r>
              <w:t>C</w:t>
            </w:r>
          </w:p>
        </w:tc>
        <w:tc>
          <w:tcPr>
            <w:tcW w:w="880" w:type="dxa"/>
          </w:tcPr>
          <w:p w14:paraId="2A68C6B0" w14:textId="347CF93D" w:rsidR="002760FA" w:rsidRDefault="00D726E4" w:rsidP="00CC6FFF">
            <w:pPr>
              <w:pStyle w:val="Ptabletext"/>
            </w:pPr>
            <w:r>
              <w:t>C</w:t>
            </w:r>
          </w:p>
        </w:tc>
        <w:tc>
          <w:tcPr>
            <w:tcW w:w="880" w:type="dxa"/>
          </w:tcPr>
          <w:p w14:paraId="5FA76757" w14:textId="73E6D8DF" w:rsidR="002760FA" w:rsidRDefault="00D726E4" w:rsidP="00CC6FFF">
            <w:pPr>
              <w:pStyle w:val="Ptabletext"/>
            </w:pPr>
            <w:r>
              <w:t>D</w:t>
            </w:r>
          </w:p>
        </w:tc>
      </w:tr>
    </w:tbl>
    <w:p w14:paraId="68129D9A" w14:textId="77777777" w:rsidR="00CC6FFF" w:rsidRDefault="00CC6FFF" w:rsidP="00CC6FFF">
      <w:pPr>
        <w:pStyle w:val="Ptabletext"/>
      </w:pPr>
    </w:p>
    <w:p w14:paraId="2D351E7F" w14:textId="1213C9F3" w:rsidR="00EF38CC" w:rsidRDefault="002760FA" w:rsidP="00B80E6D">
      <w:pPr>
        <w:pStyle w:val="Pquestionheadingmc1stafterhead"/>
      </w:pPr>
      <w:r>
        <w:t>Question 1</w:t>
      </w:r>
      <w:r>
        <w:tab/>
        <w:t>[9</w:t>
      </w:r>
      <w:r w:rsidR="00EF38CC">
        <w:t>.1]</w:t>
      </w:r>
    </w:p>
    <w:p w14:paraId="2A5070A3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B</w:t>
      </w:r>
    </w:p>
    <w:p w14:paraId="6AFDDAA7" w14:textId="77777777" w:rsidR="00D726E4" w:rsidRPr="006777A4" w:rsidRDefault="00D726E4" w:rsidP="00AE0A25">
      <w:pPr>
        <w:pStyle w:val="Pquestiontextmainstem"/>
      </w:pPr>
      <w:r w:rsidRPr="006777A4">
        <w:t>The highest power th</w:t>
      </w:r>
      <w:bookmarkStart w:id="0" w:name="_GoBack"/>
      <w:bookmarkEnd w:id="0"/>
      <w:r w:rsidRPr="006777A4">
        <w:t xml:space="preserve">at appears in a quadratic equation is 2 (a squared term). </w:t>
      </w:r>
      <w:r w:rsidRPr="006777A4">
        <w:rPr>
          <w:b/>
        </w:rPr>
        <w:t>B</w:t>
      </w:r>
      <w:r w:rsidRPr="006777A4">
        <w:t xml:space="preserve"> has a term raised to the power of 3.</w:t>
      </w:r>
    </w:p>
    <w:p w14:paraId="40AC20FE" w14:textId="59BED4FB" w:rsidR="001B433F" w:rsidRPr="005F6DAE" w:rsidRDefault="001B433F" w:rsidP="001B433F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 xml:space="preserve">Question </w:t>
      </w:r>
      <w:r w:rsidR="00EF38CC" w:rsidRPr="005F6DAE">
        <w:rPr>
          <w:rFonts w:ascii="Calibri" w:hAnsi="Calibri"/>
        </w:rPr>
        <w:t>2</w:t>
      </w:r>
      <w:r w:rsidR="002760FA" w:rsidRPr="005F6DAE">
        <w:rPr>
          <w:rFonts w:ascii="Calibri" w:hAnsi="Calibri"/>
        </w:rPr>
        <w:tab/>
        <w:t>[9.3</w:t>
      </w:r>
      <w:r w:rsidRPr="005F6DAE">
        <w:rPr>
          <w:rFonts w:ascii="Calibri" w:hAnsi="Calibri"/>
        </w:rPr>
        <w:t>]</w:t>
      </w:r>
    </w:p>
    <w:p w14:paraId="395337A1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A</w:t>
      </w:r>
    </w:p>
    <w:p w14:paraId="4889E571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y</w:t>
      </w:r>
      <w:r w:rsidRPr="006777A4">
        <w:t xml:space="preserve"> = (</w:t>
      </w:r>
      <w:r w:rsidRPr="006777A4">
        <w:rPr>
          <w:i/>
        </w:rPr>
        <w:t xml:space="preserve">x + </w:t>
      </w:r>
      <w:r w:rsidRPr="006777A4">
        <w:t>4)</w:t>
      </w:r>
      <w:r w:rsidRPr="006777A4">
        <w:rPr>
          <w:vertAlign w:val="superscript"/>
        </w:rPr>
        <w:t>2</w:t>
      </w:r>
      <w:r w:rsidRPr="006777A4">
        <w:t xml:space="preserve"> + 2</w:t>
      </w:r>
    </w:p>
    <w:p w14:paraId="6D34049A" w14:textId="77777777" w:rsidR="00D726E4" w:rsidRPr="006777A4" w:rsidRDefault="00D726E4" w:rsidP="00AE0A25">
      <w:pPr>
        <w:pStyle w:val="Pquestiontextmainstem"/>
        <w:rPr>
          <w:b/>
        </w:rPr>
      </w:pPr>
      <w:r w:rsidRPr="006777A4">
        <w:rPr>
          <w:i/>
        </w:rPr>
        <w:t xml:space="preserve">+ </w:t>
      </w:r>
      <w:r w:rsidRPr="006777A4">
        <w:t>4 is a translation 4 units to the left</w:t>
      </w:r>
    </w:p>
    <w:p w14:paraId="7FA17F01" w14:textId="77777777" w:rsidR="00D726E4" w:rsidRPr="006777A4" w:rsidRDefault="00D726E4" w:rsidP="00AE0A25">
      <w:pPr>
        <w:pStyle w:val="Pquestiontextmainstem"/>
      </w:pPr>
      <w:r w:rsidRPr="006777A4">
        <w:t>+ 2 is a translation 2 units up.</w:t>
      </w:r>
    </w:p>
    <w:p w14:paraId="1FC851B0" w14:textId="0B8690AD" w:rsidR="004E3FBA" w:rsidRPr="005F6DAE" w:rsidRDefault="00877176" w:rsidP="004E3FBA">
      <w:pPr>
        <w:pStyle w:val="Pquestionheadingmc"/>
        <w:rPr>
          <w:rFonts w:ascii="Calibri" w:hAnsi="Calibri"/>
        </w:rPr>
      </w:pPr>
      <w:r>
        <w:rPr>
          <w:rFonts w:ascii="Calibri" w:hAnsi="Calibri"/>
        </w:rPr>
        <w:t>Question 3</w:t>
      </w:r>
      <w:r>
        <w:rPr>
          <w:rFonts w:ascii="Calibri" w:hAnsi="Calibri"/>
        </w:rPr>
        <w:tab/>
        <w:t>[9.5</w:t>
      </w:r>
      <w:r w:rsidR="004E3FBA" w:rsidRPr="005F6DAE">
        <w:rPr>
          <w:rFonts w:ascii="Calibri" w:hAnsi="Calibri"/>
        </w:rPr>
        <w:t>]</w:t>
      </w:r>
    </w:p>
    <w:p w14:paraId="61EFA570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B</w:t>
      </w:r>
    </w:p>
    <w:p w14:paraId="41AAB6AB" w14:textId="77777777" w:rsidR="00D726E4" w:rsidRPr="006777A4" w:rsidRDefault="00D726E4" w:rsidP="00AE0A25">
      <w:pPr>
        <w:pStyle w:val="Pquestiontextmainstem"/>
      </w:pPr>
      <w:r w:rsidRPr="006777A4">
        <w:t>The graph is a parabola and the graph is an example of a quadratic equation.</w:t>
      </w:r>
    </w:p>
    <w:p w14:paraId="177FB38E" w14:textId="50F2A5DC" w:rsidR="004E3FBA" w:rsidRPr="005F6DAE" w:rsidRDefault="002760FA" w:rsidP="004E3FBA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>Question 4</w:t>
      </w:r>
      <w:r w:rsidRPr="005F6DAE">
        <w:rPr>
          <w:rFonts w:ascii="Calibri" w:hAnsi="Calibri"/>
        </w:rPr>
        <w:tab/>
        <w:t>[9.3</w:t>
      </w:r>
      <w:r w:rsidR="004E3FBA" w:rsidRPr="005F6DAE">
        <w:rPr>
          <w:rFonts w:ascii="Calibri" w:hAnsi="Calibri"/>
        </w:rPr>
        <w:t>]</w:t>
      </w:r>
    </w:p>
    <w:p w14:paraId="58D78455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B</w:t>
      </w:r>
    </w:p>
    <w:p w14:paraId="5EFCA0F8" w14:textId="3DAC92A9" w:rsidR="00D726E4" w:rsidRPr="006777A4" w:rsidRDefault="00D726E4" w:rsidP="00AE0A25">
      <w:pPr>
        <w:pStyle w:val="Pquestiontextmainstem"/>
      </w:pPr>
      <w:r w:rsidRPr="006777A4">
        <w:t xml:space="preserve">The dilation factor is the coefficient of the term of the second degree. It is represented by </w:t>
      </w:r>
      <w:r w:rsidRPr="006777A4">
        <w:rPr>
          <w:i/>
        </w:rPr>
        <w:t>a</w:t>
      </w:r>
      <w:r w:rsidRPr="006777A4">
        <w:t xml:space="preserve"> in </w:t>
      </w:r>
      <w:r w:rsidRPr="006777A4">
        <w:rPr>
          <w:i/>
        </w:rPr>
        <w:t>ax</w:t>
      </w:r>
      <w:r w:rsidRPr="006777A4">
        <w:rPr>
          <w:vertAlign w:val="superscript"/>
        </w:rPr>
        <w:t>2</w:t>
      </w:r>
      <w:r w:rsidR="00AE0A25">
        <w:t> </w:t>
      </w:r>
      <w:r w:rsidRPr="006777A4">
        <w:t>+</w:t>
      </w:r>
      <w:r w:rsidR="00AE0A25">
        <w:t> </w:t>
      </w:r>
      <w:r w:rsidRPr="006777A4">
        <w:rPr>
          <w:i/>
        </w:rPr>
        <w:t>bx</w:t>
      </w:r>
      <w:r w:rsidRPr="006777A4">
        <w:t xml:space="preserve"> + </w:t>
      </w:r>
      <w:r w:rsidRPr="006777A4">
        <w:rPr>
          <w:i/>
        </w:rPr>
        <w:t>c</w:t>
      </w:r>
      <w:r w:rsidRPr="006777A4">
        <w:t xml:space="preserve">. The coefficient is 3, so the dilation factor is 3. </w:t>
      </w:r>
    </w:p>
    <w:p w14:paraId="2A35FDAC" w14:textId="7830E35D" w:rsidR="004E3FBA" w:rsidRDefault="002760FA" w:rsidP="004E3FBA">
      <w:pPr>
        <w:pStyle w:val="Pquestionheadingmc"/>
      </w:pPr>
      <w:r>
        <w:t>Question 5</w:t>
      </w:r>
      <w:r>
        <w:tab/>
        <w:t>[9</w:t>
      </w:r>
      <w:r w:rsidR="00937E33">
        <w:t>.4</w:t>
      </w:r>
      <w:r w:rsidR="004E3FBA">
        <w:t>]</w:t>
      </w:r>
    </w:p>
    <w:p w14:paraId="46ACBD6A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A</w:t>
      </w:r>
    </w:p>
    <w:p w14:paraId="6BEB7382" w14:textId="42BB2090" w:rsidR="00D726E4" w:rsidRPr="006777A4" w:rsidRDefault="00D726E4" w:rsidP="00AE0A25">
      <w:pPr>
        <w:pStyle w:val="Pquestiontextmainstem"/>
      </w:pPr>
      <w:r w:rsidRPr="006777A4">
        <w:t xml:space="preserve">The equation of a circle is </w:t>
      </w:r>
      <w:r w:rsidRPr="006777A4">
        <w:rPr>
          <w:i/>
        </w:rPr>
        <w:t>x</w:t>
      </w:r>
      <w:r w:rsidRPr="006777A4">
        <w:rPr>
          <w:vertAlign w:val="superscript"/>
        </w:rPr>
        <w:t>2</w:t>
      </w:r>
      <w:r w:rsidRPr="006777A4">
        <w:t xml:space="preserve"> + </w:t>
      </w:r>
      <w:r w:rsidRPr="006777A4">
        <w:rPr>
          <w:i/>
        </w:rPr>
        <w:t>y</w:t>
      </w:r>
      <w:r w:rsidRPr="006777A4">
        <w:rPr>
          <w:vertAlign w:val="superscript"/>
        </w:rPr>
        <w:t>2</w:t>
      </w:r>
      <w:r w:rsidRPr="006777A4">
        <w:t xml:space="preserve"> = </w:t>
      </w:r>
      <w:r w:rsidRPr="006777A4">
        <w:rPr>
          <w:i/>
        </w:rPr>
        <w:t>r</w:t>
      </w:r>
      <w:r w:rsidRPr="006777A4">
        <w:rPr>
          <w:vertAlign w:val="superscript"/>
        </w:rPr>
        <w:t>2</w:t>
      </w:r>
      <w:r w:rsidRPr="006777A4">
        <w:t xml:space="preserve">. The equation that would graph as a circle is </w:t>
      </w:r>
      <w:r w:rsidRPr="006777A4">
        <w:rPr>
          <w:i/>
        </w:rPr>
        <w:t>x</w:t>
      </w:r>
      <w:r w:rsidRPr="006777A4">
        <w:rPr>
          <w:vertAlign w:val="superscript"/>
        </w:rPr>
        <w:t>2</w:t>
      </w:r>
      <w:r w:rsidRPr="006777A4">
        <w:t xml:space="preserve"> + </w:t>
      </w:r>
      <w:r w:rsidRPr="006777A4">
        <w:rPr>
          <w:i/>
        </w:rPr>
        <w:t>y</w:t>
      </w:r>
      <w:r w:rsidRPr="006777A4">
        <w:rPr>
          <w:vertAlign w:val="superscript"/>
        </w:rPr>
        <w:t>2</w:t>
      </w:r>
      <w:r w:rsidRPr="006777A4">
        <w:t xml:space="preserve"> = 4.</w:t>
      </w:r>
    </w:p>
    <w:p w14:paraId="1C21D6C2" w14:textId="76660C48" w:rsidR="004E3FBA" w:rsidRDefault="002760FA" w:rsidP="004E3FBA">
      <w:pPr>
        <w:pStyle w:val="Pquestionheadingmc"/>
      </w:pPr>
      <w:r>
        <w:t>Question 6</w:t>
      </w:r>
      <w:r>
        <w:tab/>
        <w:t>[9.2</w:t>
      </w:r>
      <w:r w:rsidR="004E3FBA">
        <w:t>]</w:t>
      </w:r>
    </w:p>
    <w:p w14:paraId="2111737C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C</w:t>
      </w:r>
    </w:p>
    <w:p w14:paraId="35880D93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x</w:t>
      </w:r>
      <w:r w:rsidRPr="006777A4">
        <w:t>(</w:t>
      </w:r>
      <w:r w:rsidRPr="006777A4">
        <w:rPr>
          <w:i/>
        </w:rPr>
        <w:t>x</w:t>
      </w:r>
      <w:r w:rsidRPr="006777A4">
        <w:t xml:space="preserve"> – 9) = 0</w:t>
      </w:r>
    </w:p>
    <w:p w14:paraId="3F7D9CB7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x</w:t>
      </w:r>
      <w:r w:rsidRPr="006777A4">
        <w:t xml:space="preserve"> = 0 </w:t>
      </w:r>
    </w:p>
    <w:p w14:paraId="50F1E9ED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x</w:t>
      </w:r>
      <w:r w:rsidRPr="006777A4">
        <w:t xml:space="preserve"> – 9 = 0 </w:t>
      </w:r>
    </w:p>
    <w:p w14:paraId="6BA813F1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x</w:t>
      </w:r>
      <w:r w:rsidRPr="006777A4">
        <w:t xml:space="preserve"> – 9 + 9 = 0 + 9</w:t>
      </w:r>
    </w:p>
    <w:p w14:paraId="2A120581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x</w:t>
      </w:r>
      <w:r w:rsidRPr="006777A4">
        <w:t xml:space="preserve"> = 9</w:t>
      </w:r>
    </w:p>
    <w:p w14:paraId="1069F092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x</w:t>
      </w:r>
      <w:r w:rsidRPr="006777A4">
        <w:t xml:space="preserve"> = 0 or </w:t>
      </w:r>
      <w:r w:rsidRPr="006777A4">
        <w:rPr>
          <w:i/>
        </w:rPr>
        <w:t>x</w:t>
      </w:r>
      <w:r w:rsidRPr="006777A4">
        <w:t xml:space="preserve"> = 9</w:t>
      </w:r>
    </w:p>
    <w:p w14:paraId="6EA91BAA" w14:textId="0B53B53F" w:rsidR="004E3FBA" w:rsidRDefault="002760FA" w:rsidP="00AE0A25">
      <w:pPr>
        <w:pStyle w:val="Pquestionheadingmc"/>
        <w:keepLines/>
      </w:pPr>
      <w:r>
        <w:lastRenderedPageBreak/>
        <w:t>Question 7</w:t>
      </w:r>
      <w:r>
        <w:tab/>
        <w:t>[9</w:t>
      </w:r>
      <w:r w:rsidR="00877176">
        <w:t>.7</w:t>
      </w:r>
      <w:r w:rsidR="004E3FBA">
        <w:t>]</w:t>
      </w:r>
    </w:p>
    <w:p w14:paraId="2FD43DB5" w14:textId="77777777" w:rsidR="00D726E4" w:rsidRPr="006777A4" w:rsidRDefault="00D726E4" w:rsidP="00AE0A25">
      <w:pPr>
        <w:keepNext/>
        <w:keepLines/>
        <w:rPr>
          <w:rFonts w:ascii="Calibri" w:hAnsi="Calibri"/>
          <w:b/>
        </w:rPr>
      </w:pPr>
      <w:r w:rsidRPr="006777A4">
        <w:rPr>
          <w:rFonts w:ascii="Calibri" w:hAnsi="Calibri"/>
          <w:b/>
        </w:rPr>
        <w:t>B</w:t>
      </w:r>
    </w:p>
    <w:p w14:paraId="7C502510" w14:textId="42603ACF" w:rsidR="00D726E4" w:rsidRPr="006777A4" w:rsidRDefault="00D726E4" w:rsidP="00AE0A25">
      <w:pPr>
        <w:pStyle w:val="Pquestiontextmainstem"/>
        <w:keepNext/>
        <w:keepLines/>
      </w:pPr>
      <w:r w:rsidRPr="006777A4">
        <w:t xml:space="preserve">8 </w:t>
      </w:r>
      <w:r w:rsidR="00AE0A25">
        <w:t xml:space="preserve">× </w:t>
      </w:r>
      <w:r w:rsidRPr="006777A4">
        <w:t>6 = 48, 16</w:t>
      </w:r>
      <w:r w:rsidR="00AE0A25">
        <w:t xml:space="preserve"> × </w:t>
      </w:r>
      <w:r w:rsidRPr="006777A4">
        <w:t>3</w:t>
      </w:r>
      <w:r w:rsidR="00AE0A25">
        <w:t xml:space="preserve"> </w:t>
      </w:r>
      <w:r w:rsidRPr="006777A4">
        <w:t xml:space="preserve">= 48, 24 </w:t>
      </w:r>
      <w:r w:rsidR="00AE0A25">
        <w:t xml:space="preserve">× </w:t>
      </w:r>
      <w:r w:rsidRPr="006777A4">
        <w:t>2 = 48, 41</w:t>
      </w:r>
      <w:r w:rsidR="00AE0A25">
        <w:t xml:space="preserve"> × </w:t>
      </w:r>
      <w:r w:rsidRPr="006777A4">
        <w:t xml:space="preserve">8 = 48 so </w:t>
      </w:r>
      <w:r w:rsidRPr="006777A4">
        <w:rPr>
          <w:i/>
        </w:rPr>
        <w:t>k</w:t>
      </w:r>
      <w:r w:rsidRPr="006777A4">
        <w:t xml:space="preserve"> = 48</w:t>
      </w:r>
    </w:p>
    <w:p w14:paraId="29AACEA0" w14:textId="77777777" w:rsidR="00D726E4" w:rsidRPr="006777A4" w:rsidRDefault="00D726E4" w:rsidP="00AE0A25">
      <w:pPr>
        <w:pStyle w:val="Pquestiontextmainstem"/>
        <w:keepNext/>
        <w:keepLines/>
      </w:pPr>
      <w:r w:rsidRPr="006777A4">
        <w:t xml:space="preserve">Substitute </w:t>
      </w:r>
      <w:r w:rsidRPr="006777A4">
        <w:rPr>
          <w:i/>
        </w:rPr>
        <w:t>k</w:t>
      </w:r>
      <w:r w:rsidRPr="006777A4">
        <w:t xml:space="preserve"> into </w:t>
      </w:r>
      <w:r w:rsidRPr="006777A4">
        <w:rPr>
          <w:i/>
        </w:rPr>
        <w:t>y</w:t>
      </w:r>
      <w:r w:rsidRPr="006777A4">
        <w:t xml:space="preserve"> = </w:t>
      </w:r>
      <w:r w:rsidRPr="006777A4">
        <w:rPr>
          <w:position w:val="-24"/>
        </w:rPr>
        <w:object w:dxaOrig="240" w:dyaOrig="620" w14:anchorId="2070E8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8pt;height:30.7pt" o:ole="">
            <v:imagedata r:id="rId9" o:title=""/>
          </v:shape>
          <o:OLEObject Type="Embed" ProgID="Equation.3" ShapeID="_x0000_i1025" DrawAspect="Content" ObjectID="_1537785470" r:id="rId10"/>
        </w:object>
      </w:r>
      <w:r w:rsidRPr="006777A4">
        <w:t xml:space="preserve"> </w:t>
      </w:r>
      <w:r w:rsidRPr="006777A4">
        <w:rPr>
          <w:position w:val="-4"/>
        </w:rPr>
        <w:object w:dxaOrig="220" w:dyaOrig="200" w14:anchorId="2690CAF4">
          <v:shape id="_x0000_i1026" type="#_x0000_t75" style="width:10.6pt;height:9.45pt" o:ole="">
            <v:imagedata r:id="rId11" o:title=""/>
          </v:shape>
          <o:OLEObject Type="Embed" ProgID="Equation.3" ShapeID="_x0000_i1026" DrawAspect="Content" ObjectID="_1537785471" r:id="rId12"/>
        </w:object>
      </w:r>
      <w:r w:rsidRPr="006777A4">
        <w:rPr>
          <w:i/>
        </w:rPr>
        <w:t xml:space="preserve"> y</w:t>
      </w:r>
      <w:r w:rsidRPr="006777A4">
        <w:t xml:space="preserve"> = </w:t>
      </w:r>
      <w:r w:rsidRPr="006777A4">
        <w:rPr>
          <w:position w:val="-24"/>
        </w:rPr>
        <w:object w:dxaOrig="360" w:dyaOrig="620" w14:anchorId="1BC6BF12">
          <v:shape id="_x0000_i1027" type="#_x0000_t75" style="width:17.7pt;height:30.7pt" o:ole="">
            <v:imagedata r:id="rId13" o:title=""/>
          </v:shape>
          <o:OLEObject Type="Embed" ProgID="Equation.3" ShapeID="_x0000_i1027" DrawAspect="Content" ObjectID="_1537785472" r:id="rId14"/>
        </w:object>
      </w:r>
    </w:p>
    <w:p w14:paraId="18C594B0" w14:textId="05054B1A" w:rsidR="00D726E4" w:rsidRPr="006777A4" w:rsidRDefault="00AE0A25" w:rsidP="00AE0A25">
      <w:pPr>
        <w:pStyle w:val="Pquestiontextmainstem"/>
        <w:keepNext/>
        <w:keepLines/>
      </w:pPr>
      <w:r>
        <w:t>Check with a value in the table.</w:t>
      </w:r>
    </w:p>
    <w:p w14:paraId="03ADE1DD" w14:textId="7C99591B" w:rsidR="00D726E4" w:rsidRPr="00AE0A25" w:rsidRDefault="00D726E4" w:rsidP="00AE0A25">
      <w:pPr>
        <w:pStyle w:val="Pquestiontextmainstem"/>
        <w:rPr>
          <w:lang w:val="es-ES"/>
        </w:rPr>
      </w:pPr>
      <w:r w:rsidRPr="00AE0A25">
        <w:rPr>
          <w:lang w:val="es-ES"/>
        </w:rPr>
        <w:t>Whe</w:t>
      </w:r>
      <w:r w:rsidR="00902C4E">
        <w:rPr>
          <w:lang w:val="es-ES"/>
        </w:rPr>
        <w:t>re</w:t>
      </w:r>
      <w:r w:rsidRPr="00AE0A25">
        <w:rPr>
          <w:lang w:val="es-ES"/>
        </w:rPr>
        <w:t xml:space="preserve"> </w:t>
      </w:r>
      <w:r w:rsidRPr="00AE0A25">
        <w:rPr>
          <w:i/>
          <w:lang w:val="es-ES"/>
        </w:rPr>
        <w:t>x</w:t>
      </w:r>
      <w:r w:rsidRPr="00AE0A25">
        <w:rPr>
          <w:lang w:val="es-ES"/>
        </w:rPr>
        <w:t xml:space="preserve"> = 8</w:t>
      </w:r>
      <w:r w:rsidR="00902C4E">
        <w:rPr>
          <w:lang w:val="es-ES"/>
        </w:rPr>
        <w:t>:</w:t>
      </w:r>
      <w:r w:rsidR="00AE0A25">
        <w:rPr>
          <w:lang w:val="es-ES"/>
        </w:rPr>
        <w:t xml:space="preserve"> 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= </w:t>
      </w:r>
      <w:r w:rsidRPr="006777A4">
        <w:rPr>
          <w:position w:val="-24"/>
        </w:rPr>
        <w:object w:dxaOrig="360" w:dyaOrig="620" w14:anchorId="329CD382">
          <v:shape id="_x0000_i1028" type="#_x0000_t75" style="width:17.7pt;height:30.7pt" o:ole="">
            <v:imagedata r:id="rId15" o:title=""/>
          </v:shape>
          <o:OLEObject Type="Embed" ProgID="Equation.3" ShapeID="_x0000_i1028" DrawAspect="Content" ObjectID="_1537785473" r:id="rId16"/>
        </w:object>
      </w:r>
    </w:p>
    <w:p w14:paraId="40BE8BEA" w14:textId="77777777" w:rsidR="00D726E4" w:rsidRPr="00AE0A25" w:rsidRDefault="00D726E4" w:rsidP="00AE0A25">
      <w:pPr>
        <w:pStyle w:val="Pquestiontextmainstem"/>
        <w:rPr>
          <w:lang w:val="es-ES"/>
        </w:rPr>
      </w:pPr>
      <w:r w:rsidRPr="006777A4">
        <w:object w:dxaOrig="220" w:dyaOrig="200" w14:anchorId="456ADE05">
          <v:shape id="_x0000_i1029" type="#_x0000_t75" style="width:10.6pt;height:9.45pt" o:ole="">
            <v:imagedata r:id="rId17" o:title=""/>
          </v:shape>
          <o:OLEObject Type="Embed" ProgID="Equation.3" ShapeID="_x0000_i1029" DrawAspect="Content" ObjectID="_1537785474" r:id="rId18"/>
        </w:objec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= 6</w:t>
      </w:r>
    </w:p>
    <w:p w14:paraId="5B6BC3A3" w14:textId="037B5B13" w:rsidR="004E3FBA" w:rsidRPr="00AE0A25" w:rsidRDefault="002760FA" w:rsidP="004E3FBA">
      <w:pPr>
        <w:pStyle w:val="Pquestionheadingmc"/>
        <w:rPr>
          <w:lang w:val="es-ES"/>
        </w:rPr>
      </w:pPr>
      <w:r w:rsidRPr="00AE0A25">
        <w:rPr>
          <w:lang w:val="es-ES"/>
        </w:rPr>
        <w:t>Question 8</w:t>
      </w:r>
      <w:r w:rsidRPr="00AE0A25">
        <w:rPr>
          <w:lang w:val="es-ES"/>
        </w:rPr>
        <w:tab/>
        <w:t>[9.4</w:t>
      </w:r>
      <w:r w:rsidR="004E3FBA" w:rsidRPr="00AE0A25">
        <w:rPr>
          <w:lang w:val="es-ES"/>
        </w:rPr>
        <w:t>]</w:t>
      </w:r>
    </w:p>
    <w:p w14:paraId="753BB7AA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C</w:t>
      </w:r>
    </w:p>
    <w:p w14:paraId="0F01E800" w14:textId="77777777" w:rsidR="00D726E4" w:rsidRPr="006777A4" w:rsidRDefault="00D726E4" w:rsidP="00AE0A25">
      <w:pPr>
        <w:pStyle w:val="Pquestiontextmainstem"/>
      </w:pPr>
      <w:r w:rsidRPr="006777A4">
        <w:rPr>
          <w:b/>
        </w:rPr>
        <w:t xml:space="preserve"> </w:t>
      </w:r>
      <w:r w:rsidRPr="006777A4">
        <w:t>The graph of a circle is represented by the equation: (</w:t>
      </w:r>
      <w:r w:rsidRPr="006777A4">
        <w:rPr>
          <w:i/>
        </w:rPr>
        <w:t xml:space="preserve">x </w:t>
      </w:r>
      <w:r w:rsidRPr="006777A4">
        <w:t xml:space="preserve">– </w:t>
      </w:r>
      <w:r w:rsidRPr="006777A4">
        <w:rPr>
          <w:i/>
        </w:rPr>
        <w:t>h</w:t>
      </w:r>
      <w:r w:rsidRPr="006777A4">
        <w:t>)</w:t>
      </w:r>
      <w:r w:rsidRPr="006777A4">
        <w:rPr>
          <w:vertAlign w:val="superscript"/>
        </w:rPr>
        <w:t>2</w:t>
      </w:r>
      <w:r w:rsidRPr="006777A4">
        <w:t xml:space="preserve"> + (</w:t>
      </w:r>
      <w:r w:rsidRPr="006777A4">
        <w:rPr>
          <w:i/>
        </w:rPr>
        <w:t>y – k</w:t>
      </w:r>
      <w:r w:rsidRPr="006777A4">
        <w:t>)</w:t>
      </w:r>
      <w:r w:rsidRPr="006777A4">
        <w:rPr>
          <w:vertAlign w:val="superscript"/>
        </w:rPr>
        <w:t>2</w:t>
      </w:r>
      <w:r w:rsidRPr="006777A4">
        <w:t xml:space="preserve"> = </w:t>
      </w:r>
      <w:r w:rsidRPr="006777A4">
        <w:rPr>
          <w:i/>
        </w:rPr>
        <w:t>r</w:t>
      </w:r>
      <w:r w:rsidRPr="006777A4">
        <w:rPr>
          <w:vertAlign w:val="superscript"/>
        </w:rPr>
        <w:t>2</w:t>
      </w:r>
      <w:r w:rsidRPr="006777A4">
        <w:t xml:space="preserve">.  </w:t>
      </w:r>
    </w:p>
    <w:p w14:paraId="572E0990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>h</w:t>
      </w:r>
      <w:r w:rsidRPr="006777A4">
        <w:t xml:space="preserve"> = 0 and </w:t>
      </w:r>
      <w:r w:rsidRPr="006777A4">
        <w:rPr>
          <w:i/>
        </w:rPr>
        <w:t>k</w:t>
      </w:r>
      <w:r w:rsidRPr="006777A4">
        <w:t xml:space="preserve"> = -8 </w:t>
      </w:r>
      <w:r w:rsidRPr="006777A4">
        <w:rPr>
          <w:position w:val="-6"/>
        </w:rPr>
        <w:object w:dxaOrig="300" w:dyaOrig="240" w14:anchorId="61D46BA2">
          <v:shape id="_x0000_i1030" type="#_x0000_t75" style="width:15.35pt;height:11.8pt" o:ole="">
            <v:imagedata r:id="rId19" o:title=""/>
          </v:shape>
          <o:OLEObject Type="Embed" ProgID="Equation.3" ShapeID="_x0000_i1030" DrawAspect="Content" ObjectID="_1537785475" r:id="rId20"/>
        </w:object>
      </w:r>
      <w:r w:rsidRPr="006777A4">
        <w:t>centre = (0, -8)</w:t>
      </w:r>
    </w:p>
    <w:p w14:paraId="3953D51C" w14:textId="6B58F3DE" w:rsidR="00D726E4" w:rsidRDefault="00D726E4" w:rsidP="00AE0A25">
      <w:pPr>
        <w:pStyle w:val="Pquestiontextmainstem"/>
      </w:pPr>
      <w:r w:rsidRPr="006777A4">
        <w:t>To find the radius</w:t>
      </w:r>
      <w:r w:rsidR="00902C4E">
        <w:t>,</w:t>
      </w:r>
      <w:r w:rsidRPr="006777A4">
        <w:t xml:space="preserve"> take the square root of the </w:t>
      </w:r>
      <w:r w:rsidRPr="006777A4">
        <w:rPr>
          <w:i/>
        </w:rPr>
        <w:t>r</w:t>
      </w:r>
      <w:r w:rsidRPr="006777A4">
        <w:rPr>
          <w:vertAlign w:val="superscript"/>
        </w:rPr>
        <w:t>2</w:t>
      </w:r>
      <w:r w:rsidRPr="006777A4">
        <w:t xml:space="preserve"> term. </w:t>
      </w:r>
      <w:r w:rsidRPr="006777A4">
        <w:rPr>
          <w:position w:val="-8"/>
        </w:rPr>
        <w:object w:dxaOrig="1060" w:dyaOrig="360" w14:anchorId="2D321426">
          <v:shape id="_x0000_i1031" type="#_x0000_t75" style="width:53.1pt;height:18.9pt" o:ole="">
            <v:imagedata r:id="rId21" o:title=""/>
          </v:shape>
          <o:OLEObject Type="Embed" ProgID="Equation.DSMT4" ShapeID="_x0000_i1031" DrawAspect="Content" ObjectID="_1537785476" r:id="rId22"/>
        </w:object>
      </w:r>
      <w:r w:rsidR="00AE0A25">
        <w:t xml:space="preserve"> </w:t>
      </w:r>
      <w:r w:rsidRPr="006777A4">
        <w:t>so the radius is 10.</w:t>
      </w:r>
    </w:p>
    <w:p w14:paraId="7DF1CA2C" w14:textId="60235B1A" w:rsidR="002760FA" w:rsidRDefault="00937E33" w:rsidP="00D726E4">
      <w:pPr>
        <w:pStyle w:val="Pquestionheadingmc"/>
      </w:pPr>
      <w:r>
        <w:t>Question 9</w:t>
      </w:r>
      <w:r>
        <w:tab/>
        <w:t>[9.5</w:t>
      </w:r>
      <w:r w:rsidR="002760FA">
        <w:t>]</w:t>
      </w:r>
    </w:p>
    <w:p w14:paraId="106DFBEA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C</w:t>
      </w:r>
    </w:p>
    <w:p w14:paraId="6665EDA3" w14:textId="77777777" w:rsidR="00D726E4" w:rsidRPr="006777A4" w:rsidRDefault="00D726E4" w:rsidP="00AE0A25">
      <w:pPr>
        <w:pStyle w:val="Pquestiontextmainstem"/>
      </w:pPr>
      <w:r w:rsidRPr="006777A4">
        <w:t xml:space="preserve">The power of </w:t>
      </w:r>
      <w:r w:rsidRPr="006777A4">
        <w:rPr>
          <w:i/>
        </w:rPr>
        <w:t>x</w:t>
      </w:r>
      <w:r w:rsidRPr="006777A4">
        <w:t xml:space="preserve"> in the equation for a hyperbola is 1.</w:t>
      </w:r>
    </w:p>
    <w:p w14:paraId="715A9C2F" w14:textId="075F00D4" w:rsidR="002760FA" w:rsidRDefault="00937E33" w:rsidP="002760FA">
      <w:pPr>
        <w:pStyle w:val="Pquestionheadingmc"/>
      </w:pPr>
      <w:r>
        <w:t>Question 10</w:t>
      </w:r>
      <w:r>
        <w:tab/>
        <w:t>[</w:t>
      </w:r>
      <w:r w:rsidR="005A5E9C">
        <w:t>9.6</w:t>
      </w:r>
      <w:r w:rsidR="002760FA">
        <w:t>]</w:t>
      </w:r>
    </w:p>
    <w:p w14:paraId="3E1F86F5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D</w:t>
      </w:r>
    </w:p>
    <w:p w14:paraId="5A893AA5" w14:textId="77777777" w:rsidR="00D726E4" w:rsidRPr="006777A4" w:rsidRDefault="00D726E4" w:rsidP="00AE0A25">
      <w:pPr>
        <w:pStyle w:val="Pquestiontextmainstem"/>
      </w:pPr>
      <w:r w:rsidRPr="006777A4">
        <w:rPr>
          <w:i/>
        </w:rPr>
        <w:t xml:space="preserve">    a</w:t>
      </w:r>
      <w:r w:rsidRPr="006777A4">
        <w:t xml:space="preserve"> </w:t>
      </w:r>
      <w:r w:rsidRPr="006777A4">
        <w:rPr>
          <w:position w:val="-4"/>
        </w:rPr>
        <w:object w:dxaOrig="240" w:dyaOrig="200" w14:anchorId="1839FC97">
          <v:shape id="_x0000_i1032" type="#_x0000_t75" style="width:11.8pt;height:9.45pt" o:ole="">
            <v:imagedata r:id="rId23" o:title=""/>
          </v:shape>
          <o:OLEObject Type="Embed" ProgID="Equation.3" ShapeID="_x0000_i1032" DrawAspect="Content" ObjectID="_1537785477" r:id="rId24"/>
        </w:object>
      </w:r>
      <w:r w:rsidRPr="006777A4">
        <w:rPr>
          <w:position w:val="-8"/>
        </w:rPr>
        <w:object w:dxaOrig="380" w:dyaOrig="360" w14:anchorId="039BF89D">
          <v:shape id="_x0000_i1033" type="#_x0000_t75" style="width:18.9pt;height:17.7pt" o:ole="">
            <v:imagedata r:id="rId25" o:title=""/>
          </v:shape>
          <o:OLEObject Type="Embed" ProgID="Equation.3" ShapeID="_x0000_i1033" DrawAspect="Content" ObjectID="_1537785478" r:id="rId26"/>
        </w:object>
      </w:r>
    </w:p>
    <w:p w14:paraId="4A6934EF" w14:textId="5D9BBD62" w:rsidR="004E3FBA" w:rsidRDefault="00D726E4" w:rsidP="00AE0A25">
      <w:pPr>
        <w:pStyle w:val="Pquestiontextmainstem"/>
      </w:pPr>
      <w:r w:rsidRPr="006777A4">
        <w:rPr>
          <w:i/>
          <w:position w:val="-4"/>
        </w:rPr>
        <w:object w:dxaOrig="220" w:dyaOrig="200" w14:anchorId="119D44A7">
          <v:shape id="_x0000_i1034" type="#_x0000_t75" style="width:10.6pt;height:9.45pt" o:ole="">
            <v:imagedata r:id="rId27" o:title=""/>
          </v:shape>
          <o:OLEObject Type="Embed" ProgID="Equation.3" ShapeID="_x0000_i1034" DrawAspect="Content" ObjectID="_1537785479" r:id="rId28"/>
        </w:object>
      </w:r>
      <w:r w:rsidRPr="006777A4">
        <w:rPr>
          <w:i/>
        </w:rPr>
        <w:t xml:space="preserve">a </w:t>
      </w:r>
      <w:r w:rsidRPr="006777A4">
        <w:t xml:space="preserve">= </w:t>
      </w:r>
      <w:r w:rsidRPr="006777A4">
        <w:rPr>
          <w:i/>
        </w:rPr>
        <w:t>k</w:t>
      </w:r>
      <w:r w:rsidRPr="006777A4">
        <w:rPr>
          <w:position w:val="-8"/>
        </w:rPr>
        <w:object w:dxaOrig="380" w:dyaOrig="360" w14:anchorId="595F7530">
          <v:shape id="_x0000_i1035" type="#_x0000_t75" style="width:18.9pt;height:17.7pt" o:ole="">
            <v:imagedata r:id="rId25" o:title=""/>
          </v:shape>
          <o:OLEObject Type="Embed" ProgID="Equation.3" ShapeID="_x0000_i1035" DrawAspect="Content" ObjectID="_1537785480" r:id="rId29"/>
        </w:object>
      </w:r>
    </w:p>
    <w:p w14:paraId="41208ED0" w14:textId="789C47BE" w:rsidR="001B433F" w:rsidRDefault="001B433F" w:rsidP="001B433F">
      <w:pPr>
        <w:pStyle w:val="Psectionresults"/>
      </w:pPr>
      <w:r>
        <w:t xml:space="preserve">Multiple-choice </w:t>
      </w:r>
      <w:r w:rsidR="001158EE">
        <w:t>total marks</w:t>
      </w:r>
      <w:r>
        <w:t>:</w:t>
      </w:r>
      <w:r w:rsidR="001158EE">
        <w:t xml:space="preserve"> </w:t>
      </w:r>
      <w:r w:rsidR="00C14CD9">
        <w:t xml:space="preserve"> 10</w:t>
      </w:r>
    </w:p>
    <w:p w14:paraId="2B7B1225" w14:textId="77777777" w:rsidR="00AE0A25" w:rsidRDefault="00AE0A25">
      <w:pPr>
        <w:rPr>
          <w:rFonts w:asciiTheme="minorHAnsi" w:hAnsiTheme="minorHAnsi"/>
          <w:i/>
          <w:sz w:val="28"/>
        </w:rPr>
      </w:pPr>
      <w:r>
        <w:br w:type="page"/>
      </w:r>
    </w:p>
    <w:p w14:paraId="1913A12C" w14:textId="2DB247D9" w:rsidR="001B433F" w:rsidRDefault="001B433F" w:rsidP="001B433F">
      <w:pPr>
        <w:pStyle w:val="Psectionheading"/>
      </w:pPr>
      <w:r>
        <w:lastRenderedPageBreak/>
        <w:t>Short answer section</w:t>
      </w:r>
    </w:p>
    <w:p w14:paraId="59257676" w14:textId="77777777" w:rsidR="00CD36B2" w:rsidRDefault="00CD36B2" w:rsidP="00CD36B2">
      <w:pPr>
        <w:pStyle w:val="Pquestionheadingsx1stafterhead"/>
      </w:pPr>
      <w:r>
        <w:t>Question 11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[9.1]</w:t>
      </w:r>
    </w:p>
    <w:p w14:paraId="35F08293" w14:textId="77777777" w:rsidR="00D726E4" w:rsidRPr="006777A4" w:rsidRDefault="00D726E4" w:rsidP="00AE0A25">
      <w:pPr>
        <w:pStyle w:val="Pquestiontextmainstem"/>
      </w:pPr>
      <w:r w:rsidRPr="006777A4">
        <w:t>Answers can be read off the graph. Algebraic solutions are given below.</w:t>
      </w:r>
    </w:p>
    <w:p w14:paraId="66CE0D14" w14:textId="4E907B4B" w:rsidR="00D726E4" w:rsidRPr="006777A4" w:rsidRDefault="00D726E4" w:rsidP="00AE0A25">
      <w:pPr>
        <w:pStyle w:val="Pquestiontextpartsa"/>
      </w:pPr>
      <w:r w:rsidRPr="006777A4">
        <w:rPr>
          <w:b/>
        </w:rPr>
        <w:t>(a)</w:t>
      </w:r>
      <w:r w:rsidR="00AE0A25">
        <w:rPr>
          <w:b/>
        </w:rPr>
        <w:tab/>
      </w:r>
      <w:r w:rsidRPr="006777A4">
        <w:t>Use</w:t>
      </w:r>
      <w:r w:rsidRPr="006777A4">
        <w:rPr>
          <w:position w:val="-24"/>
        </w:rPr>
        <w:object w:dxaOrig="740" w:dyaOrig="620" w14:anchorId="6C836AF7">
          <v:shape id="_x0000_i1036" type="#_x0000_t75" style="width:36.6pt;height:30.7pt" o:ole="" fillcolor="window">
            <v:imagedata r:id="rId30" o:title=""/>
          </v:shape>
          <o:OLEObject Type="Embed" ProgID="Equation.3" ShapeID="_x0000_i1036" DrawAspect="Content" ObjectID="_1537785481" r:id="rId31"/>
        </w:object>
      </w:r>
      <w:r w:rsidRPr="006777A4">
        <w:t>,</w:t>
      </w:r>
      <w:r w:rsidR="00902C4E">
        <w:t xml:space="preserve"> </w:t>
      </w:r>
      <w:r w:rsidRPr="006777A4">
        <w:t xml:space="preserve"> </w:t>
      </w:r>
      <w:r w:rsidRPr="006777A4">
        <w:rPr>
          <w:i/>
        </w:rPr>
        <w:t>y</w:t>
      </w:r>
      <w:r w:rsidRPr="006777A4">
        <w:t xml:space="preserve"> = </w:t>
      </w:r>
      <w:r w:rsidRPr="006777A4">
        <w:rPr>
          <w:i/>
        </w:rPr>
        <w:t>x</w:t>
      </w:r>
      <w:r w:rsidRPr="006777A4">
        <w:rPr>
          <w:vertAlign w:val="superscript"/>
        </w:rPr>
        <w:t>2</w:t>
      </w:r>
      <w:r w:rsidRPr="006777A4">
        <w:t xml:space="preserve"> + 2</w:t>
      </w:r>
      <w:r w:rsidRPr="006777A4">
        <w:rPr>
          <w:i/>
        </w:rPr>
        <w:t>x</w:t>
      </w:r>
      <w:r w:rsidRPr="006777A4">
        <w:t xml:space="preserve"> – 8: </w:t>
      </w:r>
      <w:r w:rsidRPr="006777A4">
        <w:rPr>
          <w:i/>
        </w:rPr>
        <w:t>a</w:t>
      </w:r>
      <w:r w:rsidRPr="006777A4">
        <w:t xml:space="preserve"> = 1, </w:t>
      </w:r>
      <w:r w:rsidRPr="006777A4">
        <w:rPr>
          <w:i/>
        </w:rPr>
        <w:t>b</w:t>
      </w:r>
      <w:r w:rsidRPr="006777A4">
        <w:t xml:space="preserve"> = 2</w:t>
      </w:r>
    </w:p>
    <w:p w14:paraId="09D8A3A4" w14:textId="7DA60160" w:rsidR="00D726E4" w:rsidRPr="006777A4" w:rsidRDefault="00AE0A25" w:rsidP="00AE0A25">
      <w:pPr>
        <w:pStyle w:val="Pquestiontextpartsa"/>
      </w:pPr>
      <w:r>
        <w:tab/>
      </w:r>
      <w:r w:rsidR="00D726E4" w:rsidRPr="006777A4">
        <w:rPr>
          <w:position w:val="-24"/>
        </w:rPr>
        <w:object w:dxaOrig="1860" w:dyaOrig="620" w14:anchorId="08AB7D3F">
          <v:shape id="_x0000_i1037" type="#_x0000_t75" style="width:93.25pt;height:30.7pt" o:ole="">
            <v:imagedata r:id="rId32" o:title=""/>
          </v:shape>
          <o:OLEObject Type="Embed" ProgID="Equation.3" ShapeID="_x0000_i1037" DrawAspect="Content" ObjectID="_1537785482" r:id="rId33"/>
        </w:object>
      </w:r>
    </w:p>
    <w:p w14:paraId="570A8938" w14:textId="529E230D" w:rsidR="00D726E4" w:rsidRPr="006777A4" w:rsidRDefault="00AE0A25" w:rsidP="00AE0A25">
      <w:pPr>
        <w:pStyle w:val="Pquestiontextpartsa"/>
      </w:pPr>
      <w:r>
        <w:tab/>
      </w:r>
      <w:r w:rsidR="00E21397">
        <w:t>Where</w:t>
      </w:r>
      <w:r w:rsidR="00D726E4" w:rsidRPr="006777A4">
        <w:t xml:space="preserve"> </w:t>
      </w:r>
      <w:r w:rsidR="00D726E4" w:rsidRPr="006777A4">
        <w:rPr>
          <w:i/>
        </w:rPr>
        <w:t>x</w:t>
      </w:r>
      <w:r w:rsidR="00D726E4" w:rsidRPr="006777A4">
        <w:t xml:space="preserve"> = -1</w:t>
      </w:r>
    </w:p>
    <w:p w14:paraId="4A3EFD7D" w14:textId="77222F88" w:rsidR="00D726E4" w:rsidRPr="006777A4" w:rsidRDefault="00AE0A25" w:rsidP="00AE0A25">
      <w:pPr>
        <w:pStyle w:val="Pquestiontextpartsa"/>
      </w:pPr>
      <w:r>
        <w:rPr>
          <w:i/>
        </w:rPr>
        <w:tab/>
      </w:r>
      <w:r w:rsidR="00D726E4" w:rsidRPr="006777A4">
        <w:rPr>
          <w:i/>
        </w:rPr>
        <w:t>y</w:t>
      </w:r>
      <w:r w:rsidR="00D726E4" w:rsidRPr="006777A4">
        <w:t xml:space="preserve"> = (-1) </w:t>
      </w:r>
      <w:r w:rsidR="00D726E4" w:rsidRPr="006777A4">
        <w:rPr>
          <w:vertAlign w:val="superscript"/>
        </w:rPr>
        <w:t>2</w:t>
      </w:r>
      <w:r w:rsidR="00D726E4" w:rsidRPr="006777A4">
        <w:t xml:space="preserve"> + (2 ×  -1)  – 8</w:t>
      </w:r>
    </w:p>
    <w:p w14:paraId="6D8F7D93" w14:textId="75866240" w:rsidR="00D726E4" w:rsidRPr="006777A4" w:rsidRDefault="00AE0A25" w:rsidP="00AE0A25">
      <w:pPr>
        <w:pStyle w:val="Pquestiontextpartsa"/>
      </w:pPr>
      <w:r>
        <w:rPr>
          <w:i/>
        </w:rPr>
        <w:tab/>
      </w:r>
      <w:r w:rsidR="00D726E4" w:rsidRPr="006777A4">
        <w:rPr>
          <w:i/>
        </w:rPr>
        <w:t xml:space="preserve">y </w:t>
      </w:r>
      <w:r w:rsidR="00D726E4" w:rsidRPr="006777A4">
        <w:t xml:space="preserve">= 1 – 2  – 8 </w:t>
      </w:r>
    </w:p>
    <w:p w14:paraId="34D15016" w14:textId="3F74162E" w:rsidR="00D726E4" w:rsidRPr="006777A4" w:rsidRDefault="00AE0A25" w:rsidP="00AE0A25">
      <w:pPr>
        <w:pStyle w:val="Pquestiontextpartsa"/>
      </w:pPr>
      <w:r>
        <w:rPr>
          <w:i/>
        </w:rPr>
        <w:tab/>
      </w:r>
      <w:r w:rsidR="00D726E4" w:rsidRPr="006777A4">
        <w:rPr>
          <w:i/>
        </w:rPr>
        <w:t>y</w:t>
      </w:r>
      <w:r w:rsidR="00D726E4" w:rsidRPr="006777A4">
        <w:t xml:space="preserve"> = -9</w:t>
      </w:r>
    </w:p>
    <w:p w14:paraId="5CFA342E" w14:textId="4E02549F" w:rsidR="00D726E4" w:rsidRPr="006777A4" w:rsidRDefault="00AE0A25" w:rsidP="00AE0A25">
      <w:pPr>
        <w:pStyle w:val="Pquestiontextpartsa"/>
      </w:pPr>
      <w:r>
        <w:tab/>
      </w:r>
      <w:r w:rsidR="00D726E4" w:rsidRPr="006777A4">
        <w:t>Turning point is (-1, -9)</w:t>
      </w:r>
      <w:r>
        <w:t>.</w:t>
      </w:r>
    </w:p>
    <w:p w14:paraId="68E4F884" w14:textId="2E832742" w:rsidR="00D726E4" w:rsidRPr="006777A4" w:rsidRDefault="00D726E4" w:rsidP="00AE0A25">
      <w:pPr>
        <w:pStyle w:val="Pquestiontextpartsa"/>
      </w:pPr>
      <w:r w:rsidRPr="006777A4">
        <w:rPr>
          <w:b/>
        </w:rPr>
        <w:t>(b)</w:t>
      </w:r>
      <w:r w:rsidRPr="006777A4">
        <w:rPr>
          <w:b/>
        </w:rPr>
        <w:tab/>
      </w:r>
      <w:r w:rsidRPr="006777A4">
        <w:t xml:space="preserve">To find the </w:t>
      </w:r>
      <w:r w:rsidRPr="006777A4">
        <w:rPr>
          <w:i/>
        </w:rPr>
        <w:t>x</w:t>
      </w:r>
      <w:r w:rsidRPr="006777A4">
        <w:t xml:space="preserve">-intercepts, let </w:t>
      </w:r>
      <w:r w:rsidRPr="006777A4">
        <w:rPr>
          <w:i/>
        </w:rPr>
        <w:t>y</w:t>
      </w:r>
      <w:r w:rsidRPr="006777A4">
        <w:t xml:space="preserve"> </w:t>
      </w:r>
      <w:r w:rsidR="00AE0A25">
        <w:t>=</w:t>
      </w:r>
      <w:r w:rsidRPr="006777A4">
        <w:t xml:space="preserve"> 0</w:t>
      </w:r>
      <w:r w:rsidR="00AE0A25">
        <w:t>.</w:t>
      </w:r>
    </w:p>
    <w:p w14:paraId="331ECC4D" w14:textId="4A7532F3" w:rsidR="00D726E4" w:rsidRPr="00AE0A25" w:rsidRDefault="00AE0A25" w:rsidP="00AE0A25">
      <w:pPr>
        <w:pStyle w:val="Pquestiontextpartsa"/>
        <w:rPr>
          <w:lang w:val="es-ES"/>
        </w:rPr>
      </w:pPr>
      <w:r>
        <w:rPr>
          <w:i/>
        </w:rPr>
        <w:tab/>
      </w:r>
      <w:r w:rsidR="00D726E4" w:rsidRPr="00AE0A25">
        <w:rPr>
          <w:i/>
          <w:lang w:val="es-ES"/>
        </w:rPr>
        <w:t>y</w:t>
      </w:r>
      <w:r w:rsidR="00D726E4" w:rsidRPr="00AE0A25">
        <w:rPr>
          <w:lang w:val="es-ES"/>
        </w:rPr>
        <w:t xml:space="preserve"> = </w:t>
      </w:r>
      <w:r w:rsidR="00D726E4" w:rsidRPr="00AE0A25">
        <w:rPr>
          <w:i/>
          <w:lang w:val="es-ES"/>
        </w:rPr>
        <w:t>x</w:t>
      </w:r>
      <w:r w:rsidR="00D726E4" w:rsidRPr="00AE0A25">
        <w:rPr>
          <w:vertAlign w:val="superscript"/>
          <w:lang w:val="es-ES"/>
        </w:rPr>
        <w:t>2</w:t>
      </w:r>
      <w:r w:rsidR="00D726E4" w:rsidRPr="00AE0A25">
        <w:rPr>
          <w:lang w:val="es-ES"/>
        </w:rPr>
        <w:t xml:space="preserve"> + 2</w:t>
      </w:r>
      <w:r w:rsidR="00D726E4" w:rsidRPr="00AE0A25">
        <w:rPr>
          <w:i/>
          <w:lang w:val="es-ES"/>
        </w:rPr>
        <w:t>x</w:t>
      </w:r>
      <w:r w:rsidR="00D726E4" w:rsidRPr="00AE0A25">
        <w:rPr>
          <w:lang w:val="es-ES"/>
        </w:rPr>
        <w:t xml:space="preserve"> – 8</w:t>
      </w:r>
    </w:p>
    <w:p w14:paraId="3F90727A" w14:textId="7885E810" w:rsidR="00D726E4" w:rsidRPr="00AE0A25" w:rsidRDefault="00AE0A25" w:rsidP="00AE0A25">
      <w:pPr>
        <w:pStyle w:val="Pquestiontextpartsa"/>
        <w:rPr>
          <w:lang w:val="es-ES"/>
        </w:rPr>
      </w:pPr>
      <w:r>
        <w:rPr>
          <w:lang w:val="es-ES"/>
        </w:rPr>
        <w:tab/>
      </w:r>
      <w:r w:rsidR="00D726E4" w:rsidRPr="00AE0A25">
        <w:rPr>
          <w:lang w:val="es-ES"/>
        </w:rPr>
        <w:t xml:space="preserve">0 = </w:t>
      </w:r>
      <w:r w:rsidR="00D726E4" w:rsidRPr="00AE0A25">
        <w:rPr>
          <w:i/>
          <w:lang w:val="es-ES"/>
        </w:rPr>
        <w:t>x</w:t>
      </w:r>
      <w:r w:rsidR="00D726E4" w:rsidRPr="00AE0A25">
        <w:rPr>
          <w:vertAlign w:val="superscript"/>
          <w:lang w:val="es-ES"/>
        </w:rPr>
        <w:t>2</w:t>
      </w:r>
      <w:r w:rsidR="00D726E4" w:rsidRPr="00AE0A25">
        <w:rPr>
          <w:lang w:val="es-ES"/>
        </w:rPr>
        <w:t xml:space="preserve"> + 2</w:t>
      </w:r>
      <w:r w:rsidR="00D726E4" w:rsidRPr="00AE0A25">
        <w:rPr>
          <w:i/>
          <w:lang w:val="es-ES"/>
        </w:rPr>
        <w:t>x</w:t>
      </w:r>
      <w:r w:rsidR="00D726E4" w:rsidRPr="00AE0A25">
        <w:rPr>
          <w:lang w:val="es-ES"/>
        </w:rPr>
        <w:t xml:space="preserve"> – 8</w:t>
      </w:r>
    </w:p>
    <w:p w14:paraId="23847742" w14:textId="4424ACE4" w:rsidR="00D726E4" w:rsidRPr="00AE0A25" w:rsidRDefault="00AE0A25" w:rsidP="00AE0A25">
      <w:pPr>
        <w:pStyle w:val="Pquestiontextpartsa"/>
        <w:rPr>
          <w:lang w:val="es-ES"/>
        </w:rPr>
      </w:pPr>
      <w:r>
        <w:rPr>
          <w:lang w:val="es-ES"/>
        </w:rPr>
        <w:tab/>
      </w:r>
      <w:r w:rsidR="00D726E4" w:rsidRPr="00AE0A25">
        <w:rPr>
          <w:lang w:val="es-ES"/>
        </w:rPr>
        <w:t>0 = (</w:t>
      </w:r>
      <w:r w:rsidR="00D726E4" w:rsidRPr="00AE0A25">
        <w:rPr>
          <w:i/>
          <w:lang w:val="es-ES"/>
        </w:rPr>
        <w:t>x</w:t>
      </w:r>
      <w:r w:rsidR="00D726E4" w:rsidRPr="00AE0A25">
        <w:rPr>
          <w:lang w:val="es-ES"/>
        </w:rPr>
        <w:t xml:space="preserve"> + 4)(</w:t>
      </w:r>
      <w:r w:rsidR="00D726E4" w:rsidRPr="00AE0A25">
        <w:rPr>
          <w:i/>
          <w:lang w:val="es-ES"/>
        </w:rPr>
        <w:t>x</w:t>
      </w:r>
      <w:r w:rsidR="00D726E4" w:rsidRPr="00AE0A25">
        <w:rPr>
          <w:lang w:val="es-ES"/>
        </w:rPr>
        <w:t xml:space="preserve"> – 2)</w:t>
      </w:r>
    </w:p>
    <w:p w14:paraId="2BDFD6A6" w14:textId="4E098310" w:rsidR="00D726E4" w:rsidRPr="00AE0A25" w:rsidRDefault="00AE0A25" w:rsidP="00AE0A25">
      <w:pPr>
        <w:pStyle w:val="Pquestiontextpartsa"/>
        <w:rPr>
          <w:lang w:val="es-ES"/>
        </w:rPr>
      </w:pPr>
      <w:r>
        <w:rPr>
          <w:lang w:val="es-ES"/>
        </w:rPr>
        <w:tab/>
      </w:r>
      <w:r w:rsidR="00D726E4" w:rsidRPr="00AE0A25">
        <w:rPr>
          <w:lang w:val="es-ES"/>
        </w:rPr>
        <w:t xml:space="preserve">0 = </w:t>
      </w:r>
      <w:r w:rsidR="00D726E4" w:rsidRPr="00AE0A25">
        <w:rPr>
          <w:i/>
          <w:lang w:val="es-ES"/>
        </w:rPr>
        <w:t>x</w:t>
      </w:r>
      <w:r w:rsidR="00D726E4" w:rsidRPr="00AE0A25">
        <w:rPr>
          <w:lang w:val="es-ES"/>
        </w:rPr>
        <w:t xml:space="preserve"> – 2</w:t>
      </w:r>
    </w:p>
    <w:p w14:paraId="453A7692" w14:textId="5DF5EDA7" w:rsidR="00D726E4" w:rsidRPr="00AE0A25" w:rsidRDefault="00AE0A25" w:rsidP="00AE0A25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D726E4" w:rsidRPr="00AE0A25">
        <w:rPr>
          <w:i/>
          <w:lang w:val="es-ES"/>
        </w:rPr>
        <w:t>x</w:t>
      </w:r>
      <w:r w:rsidR="00D726E4" w:rsidRPr="00AE0A25">
        <w:rPr>
          <w:lang w:val="es-ES"/>
        </w:rPr>
        <w:t xml:space="preserve"> = 2</w:t>
      </w:r>
    </w:p>
    <w:p w14:paraId="6EE397D4" w14:textId="3EAB0EA3" w:rsidR="00D726E4" w:rsidRPr="00AE0A25" w:rsidRDefault="00AE0A25" w:rsidP="00AE0A25">
      <w:pPr>
        <w:pStyle w:val="Pquestiontextpartsa"/>
        <w:rPr>
          <w:lang w:val="es-ES"/>
        </w:rPr>
      </w:pPr>
      <w:r>
        <w:rPr>
          <w:lang w:val="es-ES"/>
        </w:rPr>
        <w:tab/>
      </w:r>
      <w:r w:rsidR="00D726E4" w:rsidRPr="00AE0A25">
        <w:rPr>
          <w:lang w:val="es-ES"/>
        </w:rPr>
        <w:t xml:space="preserve">0 = </w:t>
      </w:r>
      <w:r w:rsidR="00D726E4" w:rsidRPr="00AE0A25">
        <w:rPr>
          <w:i/>
          <w:lang w:val="es-ES"/>
        </w:rPr>
        <w:t>x</w:t>
      </w:r>
      <w:r w:rsidR="00D726E4" w:rsidRPr="00AE0A25">
        <w:rPr>
          <w:lang w:val="es-ES"/>
        </w:rPr>
        <w:t xml:space="preserve"> + 4</w:t>
      </w:r>
    </w:p>
    <w:p w14:paraId="2C448339" w14:textId="435D5D6E" w:rsidR="00D726E4" w:rsidRPr="006777A4" w:rsidRDefault="00AE0A25" w:rsidP="00AE0A25">
      <w:pPr>
        <w:pStyle w:val="Pquestiontextpartsa"/>
      </w:pPr>
      <w:r w:rsidRPr="005A5E9C">
        <w:rPr>
          <w:i/>
          <w:lang w:val="es-VE"/>
        </w:rPr>
        <w:tab/>
      </w:r>
      <w:r w:rsidR="00D726E4" w:rsidRPr="006777A4">
        <w:rPr>
          <w:i/>
        </w:rPr>
        <w:t>x</w:t>
      </w:r>
      <w:r w:rsidR="00D726E4" w:rsidRPr="006777A4">
        <w:t xml:space="preserve"> = -4</w:t>
      </w:r>
    </w:p>
    <w:p w14:paraId="5B6AE810" w14:textId="02A80453" w:rsidR="00D726E4" w:rsidRPr="006777A4" w:rsidRDefault="00AE0A25" w:rsidP="00AE0A25">
      <w:pPr>
        <w:pStyle w:val="Pquestiontextpartsa"/>
      </w:pPr>
      <w:r>
        <w:rPr>
          <w:i/>
        </w:rPr>
        <w:tab/>
      </w:r>
      <w:r w:rsidR="00D726E4" w:rsidRPr="006777A4">
        <w:rPr>
          <w:i/>
        </w:rPr>
        <w:t>x</w:t>
      </w:r>
      <w:r w:rsidR="00D726E4" w:rsidRPr="006777A4">
        <w:t>-intercepts at (-4, 0) and (2, 0)</w:t>
      </w:r>
      <w:r>
        <w:t>.</w:t>
      </w:r>
    </w:p>
    <w:p w14:paraId="2F559D28" w14:textId="77777777" w:rsidR="00D726E4" w:rsidRPr="006777A4" w:rsidRDefault="00D726E4" w:rsidP="00D726E4">
      <w:pPr>
        <w:ind w:left="340" w:hanging="340"/>
        <w:rPr>
          <w:rFonts w:ascii="Calibri" w:hAnsi="Calibri"/>
          <w:b/>
        </w:rPr>
      </w:pPr>
    </w:p>
    <w:p w14:paraId="027ADE3A" w14:textId="1178096C" w:rsidR="00D726E4" w:rsidRPr="006777A4" w:rsidRDefault="00D726E4" w:rsidP="00AE0A25">
      <w:pPr>
        <w:pStyle w:val="Pquestiontextpartsa"/>
      </w:pPr>
      <w:r w:rsidRPr="006777A4">
        <w:rPr>
          <w:b/>
        </w:rPr>
        <w:t>(c)</w:t>
      </w:r>
      <w:r w:rsidRPr="006777A4">
        <w:tab/>
        <w:t xml:space="preserve">To find the </w:t>
      </w:r>
      <w:r w:rsidRPr="006777A4">
        <w:rPr>
          <w:i/>
        </w:rPr>
        <w:t>y</w:t>
      </w:r>
      <w:r w:rsidRPr="006777A4">
        <w:t xml:space="preserve">-intercept, let </w:t>
      </w:r>
      <w:r w:rsidRPr="006777A4">
        <w:rPr>
          <w:i/>
        </w:rPr>
        <w:t>x</w:t>
      </w:r>
      <w:r w:rsidRPr="006777A4">
        <w:t xml:space="preserve"> </w:t>
      </w:r>
      <w:r w:rsidR="00AE0A25">
        <w:t>=</w:t>
      </w:r>
      <w:r w:rsidRPr="006777A4">
        <w:t xml:space="preserve"> 0</w:t>
      </w:r>
      <w:r w:rsidR="00AE0A25">
        <w:t>.</w:t>
      </w:r>
    </w:p>
    <w:p w14:paraId="3EAC109E" w14:textId="02BA8E0B" w:rsidR="00D726E4" w:rsidRPr="006777A4" w:rsidRDefault="00AE0A25" w:rsidP="00AE0A25">
      <w:pPr>
        <w:pStyle w:val="Pquestiontextpartsa"/>
      </w:pPr>
      <w:r>
        <w:rPr>
          <w:i/>
        </w:rPr>
        <w:tab/>
      </w:r>
      <w:r w:rsidR="00D726E4" w:rsidRPr="006777A4">
        <w:rPr>
          <w:i/>
        </w:rPr>
        <w:t>y</w:t>
      </w:r>
      <w:r w:rsidR="00D726E4" w:rsidRPr="006777A4">
        <w:t xml:space="preserve"> = </w:t>
      </w:r>
      <w:r w:rsidR="00D726E4" w:rsidRPr="006777A4">
        <w:rPr>
          <w:i/>
        </w:rPr>
        <w:t>x</w:t>
      </w:r>
      <w:r w:rsidR="00D726E4" w:rsidRPr="006777A4">
        <w:rPr>
          <w:vertAlign w:val="superscript"/>
        </w:rPr>
        <w:t>2</w:t>
      </w:r>
      <w:r w:rsidR="00D726E4" w:rsidRPr="006777A4">
        <w:t xml:space="preserve"> + 2</w:t>
      </w:r>
      <w:r w:rsidR="00D726E4" w:rsidRPr="006777A4">
        <w:rPr>
          <w:i/>
        </w:rPr>
        <w:t>x</w:t>
      </w:r>
      <w:r w:rsidR="00D726E4" w:rsidRPr="006777A4">
        <w:t xml:space="preserve"> – 8</w:t>
      </w:r>
    </w:p>
    <w:p w14:paraId="6A06440E" w14:textId="450E39FE" w:rsidR="00D726E4" w:rsidRPr="006777A4" w:rsidRDefault="00AE0A25" w:rsidP="00AE0A25">
      <w:pPr>
        <w:pStyle w:val="Pquestiontextpartsa"/>
      </w:pPr>
      <w:r>
        <w:rPr>
          <w:i/>
        </w:rPr>
        <w:tab/>
      </w:r>
      <w:r w:rsidR="00D726E4" w:rsidRPr="006777A4">
        <w:rPr>
          <w:i/>
        </w:rPr>
        <w:t>y</w:t>
      </w:r>
      <w:r w:rsidR="00D726E4" w:rsidRPr="006777A4">
        <w:t xml:space="preserve"> = 0</w:t>
      </w:r>
      <w:r w:rsidR="00D726E4" w:rsidRPr="006777A4">
        <w:rPr>
          <w:vertAlign w:val="superscript"/>
        </w:rPr>
        <w:t>2</w:t>
      </w:r>
      <w:r w:rsidR="00D726E4" w:rsidRPr="006777A4">
        <w:t xml:space="preserve"> – 0 × 2 – 8</w:t>
      </w:r>
    </w:p>
    <w:p w14:paraId="0D6DC8F2" w14:textId="4DD3A33C" w:rsidR="00D726E4" w:rsidRPr="006777A4" w:rsidRDefault="00AE0A25" w:rsidP="00AE0A25">
      <w:pPr>
        <w:pStyle w:val="Pquestiontextpartsa"/>
      </w:pPr>
      <w:r>
        <w:rPr>
          <w:i/>
        </w:rPr>
        <w:tab/>
      </w:r>
      <w:r w:rsidR="00D726E4" w:rsidRPr="006777A4">
        <w:rPr>
          <w:i/>
        </w:rPr>
        <w:t>y</w:t>
      </w:r>
      <w:r w:rsidR="00D726E4" w:rsidRPr="006777A4">
        <w:t xml:space="preserve"> = -8</w:t>
      </w:r>
    </w:p>
    <w:p w14:paraId="47C2A90E" w14:textId="77777777" w:rsidR="00D726E4" w:rsidRPr="006777A4" w:rsidRDefault="00D726E4" w:rsidP="00D726E4">
      <w:pPr>
        <w:ind w:left="680" w:hanging="340"/>
        <w:rPr>
          <w:rFonts w:ascii="Calibri" w:hAnsi="Calibri"/>
        </w:rPr>
      </w:pPr>
    </w:p>
    <w:p w14:paraId="11DC6052" w14:textId="77777777" w:rsidR="00D726E4" w:rsidRPr="006777A4" w:rsidRDefault="00D726E4" w:rsidP="00D726E4">
      <w:pPr>
        <w:ind w:left="340"/>
        <w:rPr>
          <w:rFonts w:ascii="Calibri" w:hAnsi="Calibri"/>
        </w:rPr>
      </w:pPr>
      <w:r w:rsidRPr="006777A4">
        <w:rPr>
          <w:rFonts w:ascii="Calibri" w:hAnsi="Calibri"/>
          <w:noProof/>
        </w:rPr>
        <w:drawing>
          <wp:inline distT="0" distB="0" distL="0" distR="0" wp14:anchorId="0260E2B7" wp14:editId="700F0A0B">
            <wp:extent cx="2153920" cy="2560320"/>
            <wp:effectExtent l="0" t="0" r="0" b="0"/>
            <wp:docPr id="5" name="Picture 5" descr="ACPM9_PR_9_1wssb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PM9_PR_9_1wssb_RR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00" cy="256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6633" w14:textId="5D8E413C" w:rsidR="00B30348" w:rsidRDefault="00D726E4" w:rsidP="00D726E4">
      <w:pPr>
        <w:pStyle w:val="Pquestiontextpartsa"/>
      </w:pPr>
      <w:r w:rsidRPr="006777A4">
        <w:rPr>
          <w:rFonts w:ascii="Calibri" w:hAnsi="Calibri"/>
          <w:b/>
        </w:rPr>
        <w:t xml:space="preserve">(d) </w:t>
      </w:r>
      <w:r w:rsidRPr="006777A4">
        <w:rPr>
          <w:rFonts w:ascii="Calibri" w:hAnsi="Calibri"/>
        </w:rPr>
        <w:t xml:space="preserve">The axis of symmetry is the </w:t>
      </w:r>
      <w:r w:rsidRPr="006777A4">
        <w:rPr>
          <w:rFonts w:ascii="Calibri" w:hAnsi="Calibri"/>
          <w:i/>
        </w:rPr>
        <w:t>x</w:t>
      </w:r>
      <w:r w:rsidRPr="006777A4">
        <w:rPr>
          <w:rFonts w:ascii="Calibri" w:hAnsi="Calibri"/>
        </w:rPr>
        <w:t xml:space="preserve">-value of the turning point </w:t>
      </w:r>
      <w:r w:rsidR="00AE0A25">
        <w:rPr>
          <w:rFonts w:ascii="Calibri" w:hAnsi="Calibri"/>
        </w:rPr>
        <w:t>(</w:t>
      </w:r>
      <w:r w:rsidRPr="006777A4">
        <w:rPr>
          <w:rFonts w:ascii="Calibri" w:hAnsi="Calibri"/>
          <w:i/>
        </w:rPr>
        <w:t>x</w:t>
      </w:r>
      <w:r w:rsidRPr="006777A4">
        <w:rPr>
          <w:rFonts w:ascii="Calibri" w:hAnsi="Calibri"/>
        </w:rPr>
        <w:t xml:space="preserve"> = -1</w:t>
      </w:r>
      <w:r w:rsidR="00AE0A25">
        <w:rPr>
          <w:rFonts w:ascii="Calibri" w:hAnsi="Calibri"/>
        </w:rPr>
        <w:t>).</w:t>
      </w:r>
    </w:p>
    <w:p w14:paraId="08669729" w14:textId="77777777" w:rsidR="00B30348" w:rsidRDefault="00B30348" w:rsidP="00B30348">
      <w:pPr>
        <w:pStyle w:val="Pquestiontextpartsa"/>
      </w:pPr>
    </w:p>
    <w:p w14:paraId="62C1B132" w14:textId="0959914D" w:rsidR="00B30348" w:rsidRDefault="002760FA" w:rsidP="001158EE">
      <w:pPr>
        <w:pStyle w:val="Pquestionheadingsx1stafterhead"/>
      </w:pPr>
      <w:r>
        <w:t>Question 12</w:t>
      </w:r>
      <w:r w:rsidR="001158EE">
        <w:tab/>
      </w:r>
      <w:r w:rsidR="00937E33">
        <w:rPr>
          <w:rStyle w:val="Cmarkslabel"/>
        </w:rPr>
        <w:t>8</w:t>
      </w:r>
      <w:r w:rsidR="001158EE" w:rsidRPr="001B433F">
        <w:rPr>
          <w:rStyle w:val="Cmarkslabel"/>
        </w:rPr>
        <w:t xml:space="preserve"> marks</w:t>
      </w:r>
      <w:r>
        <w:tab/>
        <w:t>[9.1</w:t>
      </w:r>
      <w:r w:rsidR="001158EE">
        <w:t>]</w:t>
      </w:r>
    </w:p>
    <w:p w14:paraId="2FA1FD42" w14:textId="77777777" w:rsidR="00D726E4" w:rsidRPr="006777A4" w:rsidRDefault="00D726E4" w:rsidP="00AE0A25">
      <w:pPr>
        <w:pStyle w:val="Pquestiontextpartsa"/>
      </w:pPr>
      <w:r w:rsidRPr="006777A4">
        <w:rPr>
          <w:b/>
        </w:rPr>
        <w:t>(a)</w:t>
      </w:r>
      <w:r w:rsidRPr="006777A4">
        <w:rPr>
          <w:b/>
        </w:rPr>
        <w:tab/>
      </w:r>
      <w:r w:rsidRPr="006777A4">
        <w:rPr>
          <w:i/>
        </w:rPr>
        <w:t>y</w:t>
      </w:r>
      <w:r w:rsidRPr="006777A4">
        <w:t xml:space="preserve"> = </w:t>
      </w:r>
      <w:r w:rsidRPr="006777A4">
        <w:rPr>
          <w:i/>
        </w:rPr>
        <w:t>x</w:t>
      </w:r>
      <w:r w:rsidRPr="006777A4">
        <w:rPr>
          <w:vertAlign w:val="superscript"/>
        </w:rPr>
        <w:t>2</w:t>
      </w:r>
      <w:r w:rsidRPr="006777A4">
        <w:t xml:space="preserve"> + 8</w:t>
      </w:r>
      <w:r w:rsidRPr="006777A4">
        <w:rPr>
          <w:i/>
        </w:rPr>
        <w:t>x</w:t>
      </w:r>
      <w:r w:rsidRPr="006777A4">
        <w:t xml:space="preserve"> + 16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"/>
        <w:gridCol w:w="460"/>
        <w:gridCol w:w="412"/>
        <w:gridCol w:w="412"/>
        <w:gridCol w:w="412"/>
        <w:gridCol w:w="412"/>
        <w:gridCol w:w="412"/>
        <w:gridCol w:w="412"/>
        <w:gridCol w:w="412"/>
        <w:gridCol w:w="460"/>
      </w:tblGrid>
      <w:tr w:rsidR="00D726E4" w:rsidRPr="006777A4" w14:paraId="70BE3004" w14:textId="77777777" w:rsidTr="00D726E4">
        <w:tc>
          <w:tcPr>
            <w:tcW w:w="0" w:type="auto"/>
          </w:tcPr>
          <w:p w14:paraId="747D8877" w14:textId="77777777" w:rsidR="00D726E4" w:rsidRPr="00AE0A25" w:rsidRDefault="00D726E4" w:rsidP="00AE0A25">
            <w:pPr>
              <w:pStyle w:val="Ptabletext"/>
              <w:rPr>
                <w:i/>
              </w:rPr>
            </w:pPr>
            <w:r w:rsidRPr="00AE0A25">
              <w:rPr>
                <w:i/>
              </w:rPr>
              <w:t>x</w:t>
            </w:r>
          </w:p>
        </w:tc>
        <w:tc>
          <w:tcPr>
            <w:tcW w:w="0" w:type="auto"/>
          </w:tcPr>
          <w:p w14:paraId="0EE945FA" w14:textId="77777777" w:rsidR="00D726E4" w:rsidRPr="006777A4" w:rsidRDefault="00D726E4" w:rsidP="00AE0A25">
            <w:pPr>
              <w:pStyle w:val="Ptabletext"/>
            </w:pPr>
            <w:r w:rsidRPr="006777A4">
              <w:t>-8</w:t>
            </w:r>
          </w:p>
        </w:tc>
        <w:tc>
          <w:tcPr>
            <w:tcW w:w="0" w:type="auto"/>
          </w:tcPr>
          <w:p w14:paraId="262E4E54" w14:textId="77777777" w:rsidR="00D726E4" w:rsidRPr="006777A4" w:rsidRDefault="00D726E4" w:rsidP="00AE0A25">
            <w:pPr>
              <w:pStyle w:val="Ptabletext"/>
            </w:pPr>
            <w:r w:rsidRPr="006777A4">
              <w:t>-7</w:t>
            </w:r>
          </w:p>
        </w:tc>
        <w:tc>
          <w:tcPr>
            <w:tcW w:w="0" w:type="auto"/>
          </w:tcPr>
          <w:p w14:paraId="597FC36E" w14:textId="77777777" w:rsidR="00D726E4" w:rsidRPr="006777A4" w:rsidRDefault="00D726E4" w:rsidP="00AE0A25">
            <w:pPr>
              <w:pStyle w:val="Ptabletext"/>
            </w:pPr>
            <w:r w:rsidRPr="006777A4">
              <w:t>-6</w:t>
            </w:r>
          </w:p>
        </w:tc>
        <w:tc>
          <w:tcPr>
            <w:tcW w:w="0" w:type="auto"/>
          </w:tcPr>
          <w:p w14:paraId="157947C7" w14:textId="77777777" w:rsidR="00D726E4" w:rsidRPr="006777A4" w:rsidRDefault="00D726E4" w:rsidP="00AE0A25">
            <w:pPr>
              <w:pStyle w:val="Ptabletext"/>
            </w:pPr>
            <w:r w:rsidRPr="006777A4">
              <w:t>-5</w:t>
            </w:r>
          </w:p>
        </w:tc>
        <w:tc>
          <w:tcPr>
            <w:tcW w:w="0" w:type="auto"/>
          </w:tcPr>
          <w:p w14:paraId="68C35796" w14:textId="77777777" w:rsidR="00D726E4" w:rsidRPr="006777A4" w:rsidRDefault="00D726E4" w:rsidP="00AE0A25">
            <w:pPr>
              <w:pStyle w:val="Ptabletext"/>
            </w:pPr>
            <w:r w:rsidRPr="006777A4">
              <w:t>-4</w:t>
            </w:r>
          </w:p>
        </w:tc>
        <w:tc>
          <w:tcPr>
            <w:tcW w:w="0" w:type="auto"/>
          </w:tcPr>
          <w:p w14:paraId="2903FB79" w14:textId="77777777" w:rsidR="00D726E4" w:rsidRPr="006777A4" w:rsidRDefault="00D726E4" w:rsidP="00AE0A25">
            <w:pPr>
              <w:pStyle w:val="Ptabletext"/>
            </w:pPr>
            <w:r w:rsidRPr="006777A4">
              <w:t>-3</w:t>
            </w:r>
          </w:p>
        </w:tc>
        <w:tc>
          <w:tcPr>
            <w:tcW w:w="0" w:type="auto"/>
          </w:tcPr>
          <w:p w14:paraId="18D30C9A" w14:textId="77777777" w:rsidR="00D726E4" w:rsidRPr="006777A4" w:rsidRDefault="00D726E4" w:rsidP="00AE0A25">
            <w:pPr>
              <w:pStyle w:val="Ptabletext"/>
            </w:pPr>
            <w:r w:rsidRPr="006777A4">
              <w:t>-2</w:t>
            </w:r>
          </w:p>
        </w:tc>
        <w:tc>
          <w:tcPr>
            <w:tcW w:w="0" w:type="auto"/>
          </w:tcPr>
          <w:p w14:paraId="739739E6" w14:textId="77777777" w:rsidR="00D726E4" w:rsidRPr="006777A4" w:rsidRDefault="00D726E4" w:rsidP="00AE0A25">
            <w:pPr>
              <w:pStyle w:val="Ptabletext"/>
            </w:pPr>
            <w:r w:rsidRPr="006777A4">
              <w:t>-1</w:t>
            </w:r>
          </w:p>
        </w:tc>
        <w:tc>
          <w:tcPr>
            <w:tcW w:w="0" w:type="auto"/>
          </w:tcPr>
          <w:p w14:paraId="0B95111D" w14:textId="77777777" w:rsidR="00D726E4" w:rsidRPr="006777A4" w:rsidRDefault="00D726E4" w:rsidP="00AE0A25">
            <w:pPr>
              <w:pStyle w:val="Ptabletext"/>
            </w:pPr>
            <w:r w:rsidRPr="006777A4">
              <w:t>0</w:t>
            </w:r>
          </w:p>
        </w:tc>
      </w:tr>
      <w:tr w:rsidR="00D726E4" w:rsidRPr="006777A4" w14:paraId="1B9594AA" w14:textId="77777777" w:rsidTr="00D726E4">
        <w:tc>
          <w:tcPr>
            <w:tcW w:w="0" w:type="auto"/>
          </w:tcPr>
          <w:p w14:paraId="4B450948" w14:textId="77777777" w:rsidR="00D726E4" w:rsidRPr="00AE0A25" w:rsidRDefault="00D726E4" w:rsidP="00AE0A25">
            <w:pPr>
              <w:pStyle w:val="Ptabletext"/>
              <w:rPr>
                <w:i/>
              </w:rPr>
            </w:pPr>
            <w:r w:rsidRPr="00AE0A25">
              <w:rPr>
                <w:i/>
              </w:rPr>
              <w:t>y</w:t>
            </w:r>
          </w:p>
        </w:tc>
        <w:tc>
          <w:tcPr>
            <w:tcW w:w="0" w:type="auto"/>
          </w:tcPr>
          <w:p w14:paraId="3281E480" w14:textId="77777777" w:rsidR="00D726E4" w:rsidRPr="006777A4" w:rsidRDefault="00D726E4" w:rsidP="00AE0A25">
            <w:pPr>
              <w:pStyle w:val="Ptabletext"/>
            </w:pPr>
            <w:r w:rsidRPr="006777A4">
              <w:t>16</w:t>
            </w:r>
          </w:p>
        </w:tc>
        <w:tc>
          <w:tcPr>
            <w:tcW w:w="0" w:type="auto"/>
          </w:tcPr>
          <w:p w14:paraId="3C27D812" w14:textId="77777777" w:rsidR="00D726E4" w:rsidRPr="006777A4" w:rsidRDefault="00D726E4" w:rsidP="00AE0A25">
            <w:pPr>
              <w:pStyle w:val="Ptabletext"/>
            </w:pPr>
            <w:r w:rsidRPr="006777A4">
              <w:t>9</w:t>
            </w:r>
          </w:p>
        </w:tc>
        <w:tc>
          <w:tcPr>
            <w:tcW w:w="0" w:type="auto"/>
          </w:tcPr>
          <w:p w14:paraId="5F98EEA6" w14:textId="77777777" w:rsidR="00D726E4" w:rsidRPr="006777A4" w:rsidRDefault="00D726E4" w:rsidP="00AE0A25">
            <w:pPr>
              <w:pStyle w:val="Ptabletext"/>
            </w:pPr>
            <w:r w:rsidRPr="006777A4">
              <w:t>4</w:t>
            </w:r>
          </w:p>
        </w:tc>
        <w:tc>
          <w:tcPr>
            <w:tcW w:w="0" w:type="auto"/>
          </w:tcPr>
          <w:p w14:paraId="0908346B" w14:textId="77777777" w:rsidR="00D726E4" w:rsidRPr="006777A4" w:rsidRDefault="00D726E4" w:rsidP="00AE0A25">
            <w:pPr>
              <w:pStyle w:val="Ptabletext"/>
            </w:pPr>
            <w:r w:rsidRPr="006777A4">
              <w:t>1</w:t>
            </w:r>
          </w:p>
        </w:tc>
        <w:tc>
          <w:tcPr>
            <w:tcW w:w="0" w:type="auto"/>
          </w:tcPr>
          <w:p w14:paraId="1ACFA5BF" w14:textId="77777777" w:rsidR="00D726E4" w:rsidRPr="006777A4" w:rsidRDefault="00D726E4" w:rsidP="00AE0A25">
            <w:pPr>
              <w:pStyle w:val="Ptabletext"/>
            </w:pPr>
            <w:r w:rsidRPr="006777A4">
              <w:t>0</w:t>
            </w:r>
          </w:p>
        </w:tc>
        <w:tc>
          <w:tcPr>
            <w:tcW w:w="0" w:type="auto"/>
          </w:tcPr>
          <w:p w14:paraId="2B163EB2" w14:textId="77777777" w:rsidR="00D726E4" w:rsidRPr="006777A4" w:rsidRDefault="00D726E4" w:rsidP="00AE0A25">
            <w:pPr>
              <w:pStyle w:val="Ptabletext"/>
            </w:pPr>
            <w:r w:rsidRPr="006777A4">
              <w:t>1</w:t>
            </w:r>
          </w:p>
        </w:tc>
        <w:tc>
          <w:tcPr>
            <w:tcW w:w="0" w:type="auto"/>
          </w:tcPr>
          <w:p w14:paraId="0F6FEFE2" w14:textId="77777777" w:rsidR="00D726E4" w:rsidRPr="006777A4" w:rsidRDefault="00D726E4" w:rsidP="00AE0A25">
            <w:pPr>
              <w:pStyle w:val="Ptabletext"/>
            </w:pPr>
            <w:r w:rsidRPr="006777A4">
              <w:t>4</w:t>
            </w:r>
          </w:p>
        </w:tc>
        <w:tc>
          <w:tcPr>
            <w:tcW w:w="0" w:type="auto"/>
          </w:tcPr>
          <w:p w14:paraId="545273F0" w14:textId="77777777" w:rsidR="00D726E4" w:rsidRPr="006777A4" w:rsidRDefault="00D726E4" w:rsidP="00AE0A25">
            <w:pPr>
              <w:pStyle w:val="Ptabletext"/>
            </w:pPr>
            <w:r w:rsidRPr="006777A4">
              <w:t>9</w:t>
            </w:r>
          </w:p>
        </w:tc>
        <w:tc>
          <w:tcPr>
            <w:tcW w:w="0" w:type="auto"/>
          </w:tcPr>
          <w:p w14:paraId="7A3698EC" w14:textId="77777777" w:rsidR="00D726E4" w:rsidRPr="006777A4" w:rsidRDefault="00D726E4" w:rsidP="00AE0A25">
            <w:pPr>
              <w:pStyle w:val="Ptabletext"/>
            </w:pPr>
            <w:r w:rsidRPr="006777A4">
              <w:t>16</w:t>
            </w:r>
          </w:p>
        </w:tc>
      </w:tr>
    </w:tbl>
    <w:p w14:paraId="54750C35" w14:textId="77777777" w:rsidR="00D726E4" w:rsidRPr="006777A4" w:rsidRDefault="00D726E4" w:rsidP="00D726E4">
      <w:pPr>
        <w:rPr>
          <w:rFonts w:ascii="Calibri" w:hAnsi="Calibri"/>
          <w:b/>
        </w:rPr>
      </w:pPr>
    </w:p>
    <w:p w14:paraId="29622DEA" w14:textId="77777777" w:rsidR="00D726E4" w:rsidRPr="006777A4" w:rsidRDefault="00D726E4" w:rsidP="00D726E4">
      <w:pPr>
        <w:rPr>
          <w:rFonts w:ascii="Calibri" w:hAnsi="Calibri"/>
          <w:b/>
        </w:rPr>
      </w:pPr>
      <w:r w:rsidRPr="006777A4">
        <w:rPr>
          <w:rFonts w:ascii="Calibri" w:hAnsi="Calibri"/>
          <w:b/>
        </w:rPr>
        <w:t>(b)</w:t>
      </w:r>
    </w:p>
    <w:p w14:paraId="3688299F" w14:textId="77777777" w:rsidR="00D726E4" w:rsidRPr="006777A4" w:rsidRDefault="00D726E4" w:rsidP="00D726E4">
      <w:pPr>
        <w:ind w:left="340"/>
        <w:rPr>
          <w:rFonts w:ascii="Calibri" w:hAnsi="Calibri"/>
          <w:b/>
        </w:rPr>
      </w:pPr>
      <w:r w:rsidRPr="006777A4">
        <w:rPr>
          <w:rFonts w:ascii="Calibri" w:hAnsi="Calibri"/>
          <w:b/>
          <w:noProof/>
        </w:rPr>
        <w:drawing>
          <wp:inline distT="0" distB="0" distL="0" distR="0" wp14:anchorId="28998EB6" wp14:editId="68E9EE66">
            <wp:extent cx="2265680" cy="3377146"/>
            <wp:effectExtent l="0" t="0" r="1270" b="0"/>
            <wp:docPr id="8" name="Picture 8" descr="ACPM9_PR_9_2wssb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PM9_PR_9_2wssb_RR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94" cy="337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4185" w14:textId="500D68D8" w:rsidR="00D726E4" w:rsidRPr="006777A4" w:rsidRDefault="00D726E4" w:rsidP="00AE0A25">
      <w:pPr>
        <w:pStyle w:val="Pquestiontextpartsa"/>
      </w:pPr>
      <w:r w:rsidRPr="006777A4">
        <w:rPr>
          <w:b/>
        </w:rPr>
        <w:t>(c)</w:t>
      </w:r>
      <w:r w:rsidRPr="006777A4">
        <w:tab/>
        <w:t>From the graph</w:t>
      </w:r>
      <w:r w:rsidR="00AE0A25">
        <w:t>,</w:t>
      </w:r>
      <w:r w:rsidRPr="006777A4">
        <w:t xml:space="preserve"> the turning point is (-4, 0)</w:t>
      </w:r>
      <w:r w:rsidR="00AE0A25">
        <w:t>.</w:t>
      </w:r>
    </w:p>
    <w:p w14:paraId="715D6FDE" w14:textId="2FC3DE82" w:rsidR="00D726E4" w:rsidRPr="006777A4" w:rsidRDefault="00D726E4" w:rsidP="00AE0A25">
      <w:pPr>
        <w:pStyle w:val="Pquestiontextpartsa"/>
      </w:pPr>
      <w:r w:rsidRPr="006777A4">
        <w:rPr>
          <w:b/>
        </w:rPr>
        <w:t>(d)</w:t>
      </w:r>
      <w:r w:rsidRPr="006777A4">
        <w:tab/>
      </w:r>
      <w:r w:rsidR="00AE0A25">
        <w:t>minimum turning point</w:t>
      </w:r>
    </w:p>
    <w:p w14:paraId="72CA928E" w14:textId="2F859AA9" w:rsidR="00B30348" w:rsidRDefault="002760FA" w:rsidP="00AE0A25">
      <w:pPr>
        <w:pStyle w:val="Pquestionheadingsx"/>
      </w:pPr>
      <w:r>
        <w:t>Question 13</w:t>
      </w:r>
      <w:r w:rsidR="00B30348">
        <w:tab/>
      </w:r>
      <w:r>
        <w:rPr>
          <w:rStyle w:val="Cmarkslabel"/>
        </w:rPr>
        <w:t>3</w:t>
      </w:r>
      <w:r w:rsidR="00B30348" w:rsidRPr="001B433F">
        <w:rPr>
          <w:rStyle w:val="Cmarkslabel"/>
        </w:rPr>
        <w:t xml:space="preserve"> marks</w:t>
      </w:r>
      <w:r w:rsidR="00B30348">
        <w:tab/>
      </w:r>
      <w:r>
        <w:t>[9</w:t>
      </w:r>
      <w:r w:rsidR="00B30348">
        <w:t>.2]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284"/>
        <w:gridCol w:w="3285"/>
        <w:gridCol w:w="3285"/>
      </w:tblGrid>
      <w:tr w:rsidR="00F2186E" w:rsidRPr="006777A4" w14:paraId="48C9E6D1" w14:textId="77777777" w:rsidTr="00F2186E">
        <w:tc>
          <w:tcPr>
            <w:tcW w:w="3284" w:type="dxa"/>
          </w:tcPr>
          <w:p w14:paraId="1D6B1FAD" w14:textId="5AEBBE20" w:rsidR="00F2186E" w:rsidRPr="006777A4" w:rsidRDefault="00F2186E" w:rsidP="00AE0A25">
            <w:pPr>
              <w:pStyle w:val="Pquestiontextpartsa"/>
            </w:pPr>
            <w:r w:rsidRPr="006777A4">
              <w:rPr>
                <w:b/>
              </w:rPr>
              <w:t>(a)</w:t>
            </w:r>
            <w:r w:rsidR="00AE0A25">
              <w:rPr>
                <w:b/>
              </w:rPr>
              <w:tab/>
            </w:r>
            <w:r w:rsidRPr="006777A4">
              <w:t>(</w:t>
            </w:r>
            <w:r w:rsidRPr="006777A4">
              <w:rPr>
                <w:i/>
              </w:rPr>
              <w:t>x</w:t>
            </w:r>
            <w:r w:rsidRPr="006777A4">
              <w:t xml:space="preserve"> + 9) (</w:t>
            </w:r>
            <w:r w:rsidRPr="006777A4">
              <w:rPr>
                <w:i/>
              </w:rPr>
              <w:t>x</w:t>
            </w:r>
            <w:r w:rsidRPr="006777A4">
              <w:t xml:space="preserve"> – 3) = 0</w:t>
            </w:r>
          </w:p>
          <w:p w14:paraId="31AAE5DF" w14:textId="77777777" w:rsidR="00F2186E" w:rsidRPr="006777A4" w:rsidRDefault="00F2186E" w:rsidP="00AE0A25">
            <w:pPr>
              <w:pStyle w:val="Pquestiontextpartsa"/>
              <w:tabs>
                <w:tab w:val="clear" w:pos="397"/>
              </w:tabs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+ 9 = 0 </w:t>
            </w:r>
          </w:p>
          <w:p w14:paraId="0441746E" w14:textId="77777777" w:rsidR="00F2186E" w:rsidRPr="006777A4" w:rsidRDefault="00F2186E" w:rsidP="00AE0A25">
            <w:pPr>
              <w:pStyle w:val="Pquestiontextpartsa"/>
              <w:tabs>
                <w:tab w:val="clear" w:pos="397"/>
              </w:tabs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+ 9 – 9 = 0 – 9 </w:t>
            </w:r>
          </w:p>
          <w:p w14:paraId="5E1C6053" w14:textId="77777777" w:rsidR="00F2186E" w:rsidRPr="006777A4" w:rsidRDefault="00F2186E" w:rsidP="00AE0A25">
            <w:pPr>
              <w:pStyle w:val="Pquestiontextpartsa"/>
              <w:tabs>
                <w:tab w:val="clear" w:pos="397"/>
              </w:tabs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= -9</w:t>
            </w:r>
          </w:p>
          <w:p w14:paraId="01A82B1F" w14:textId="77777777" w:rsidR="00F2186E" w:rsidRPr="006777A4" w:rsidRDefault="00F2186E" w:rsidP="00AE0A25">
            <w:pPr>
              <w:pStyle w:val="Pquestiontextpartsa"/>
              <w:tabs>
                <w:tab w:val="clear" w:pos="397"/>
              </w:tabs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– 3 = 0 </w:t>
            </w:r>
          </w:p>
          <w:p w14:paraId="2B8AE502" w14:textId="77777777" w:rsidR="00F2186E" w:rsidRPr="006777A4" w:rsidRDefault="00F2186E" w:rsidP="00AE0A25">
            <w:pPr>
              <w:pStyle w:val="Pquestiontextpartsa"/>
              <w:tabs>
                <w:tab w:val="clear" w:pos="397"/>
              </w:tabs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– 3 + 3 = 0 + 3 </w:t>
            </w:r>
          </w:p>
          <w:p w14:paraId="0A803FAB" w14:textId="77777777" w:rsidR="00F2186E" w:rsidRPr="006777A4" w:rsidRDefault="00F2186E" w:rsidP="00AE0A25">
            <w:pPr>
              <w:pStyle w:val="Pquestiontextpartsa"/>
              <w:tabs>
                <w:tab w:val="clear" w:pos="397"/>
              </w:tabs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= 3</w:t>
            </w:r>
          </w:p>
          <w:p w14:paraId="75173C1A" w14:textId="77777777" w:rsidR="00F2186E" w:rsidRPr="006777A4" w:rsidRDefault="00F2186E" w:rsidP="00AE0A25">
            <w:pPr>
              <w:pStyle w:val="Pquestiontextpartsa"/>
              <w:tabs>
                <w:tab w:val="clear" w:pos="397"/>
              </w:tabs>
              <w:ind w:firstLine="29"/>
              <w:rPr>
                <w:b/>
              </w:rPr>
            </w:pPr>
            <w:r w:rsidRPr="006777A4">
              <w:rPr>
                <w:i/>
              </w:rPr>
              <w:t>x</w:t>
            </w:r>
            <w:r w:rsidRPr="006777A4">
              <w:t xml:space="preserve"> = -9 or 3</w:t>
            </w:r>
          </w:p>
        </w:tc>
        <w:tc>
          <w:tcPr>
            <w:tcW w:w="3285" w:type="dxa"/>
          </w:tcPr>
          <w:p w14:paraId="1769A3C0" w14:textId="3E866FDC" w:rsidR="00F2186E" w:rsidRPr="006777A4" w:rsidRDefault="00F2186E" w:rsidP="00AE0A25">
            <w:pPr>
              <w:pStyle w:val="Pquestiontextpartsa"/>
            </w:pPr>
            <w:r w:rsidRPr="006777A4">
              <w:rPr>
                <w:b/>
              </w:rPr>
              <w:t>(b)</w:t>
            </w:r>
            <w:r w:rsidR="00AE0A25">
              <w:rPr>
                <w:b/>
              </w:rPr>
              <w:tab/>
            </w: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 + 4</w:t>
            </w:r>
            <w:r w:rsidRPr="006777A4">
              <w:rPr>
                <w:i/>
              </w:rPr>
              <w:t>x</w:t>
            </w:r>
            <w:r w:rsidRPr="006777A4">
              <w:t xml:space="preserve"> = 0 </w:t>
            </w:r>
          </w:p>
          <w:p w14:paraId="4ABBC701" w14:textId="77777777" w:rsidR="00F2186E" w:rsidRPr="006777A4" w:rsidRDefault="00F2186E" w:rsidP="00AE0A25">
            <w:pPr>
              <w:pStyle w:val="Pquestiontextpartsa"/>
              <w:ind w:firstLine="5"/>
            </w:pPr>
            <w:r w:rsidRPr="006777A4">
              <w:rPr>
                <w:i/>
              </w:rPr>
              <w:t>x</w:t>
            </w:r>
            <w:r w:rsidRPr="006777A4">
              <w:t>(</w:t>
            </w:r>
            <w:r w:rsidRPr="006777A4">
              <w:rPr>
                <w:i/>
              </w:rPr>
              <w:t>x</w:t>
            </w:r>
            <w:r w:rsidRPr="006777A4">
              <w:t xml:space="preserve"> + 4) = 0 </w:t>
            </w:r>
          </w:p>
          <w:p w14:paraId="20CE4B6E" w14:textId="77777777" w:rsidR="00F2186E" w:rsidRPr="006777A4" w:rsidRDefault="00F2186E" w:rsidP="00AE0A25">
            <w:pPr>
              <w:pStyle w:val="Pquestiontextpartsa"/>
              <w:ind w:firstLine="5"/>
            </w:pPr>
            <w:r w:rsidRPr="006777A4">
              <w:rPr>
                <w:i/>
              </w:rPr>
              <w:t>x</w:t>
            </w:r>
            <w:r w:rsidRPr="006777A4">
              <w:t xml:space="preserve"> = 0 </w:t>
            </w:r>
          </w:p>
          <w:p w14:paraId="25307B2D" w14:textId="77777777" w:rsidR="00F2186E" w:rsidRPr="006777A4" w:rsidRDefault="00F2186E" w:rsidP="00AE0A25">
            <w:pPr>
              <w:pStyle w:val="Pquestiontextpartsa"/>
              <w:ind w:firstLine="5"/>
            </w:pPr>
            <w:r w:rsidRPr="006777A4">
              <w:rPr>
                <w:i/>
              </w:rPr>
              <w:t>x</w:t>
            </w:r>
            <w:r w:rsidRPr="006777A4">
              <w:t xml:space="preserve"> + 4 = 0 </w:t>
            </w:r>
          </w:p>
          <w:p w14:paraId="4FF23A60" w14:textId="77777777" w:rsidR="00F2186E" w:rsidRPr="006777A4" w:rsidRDefault="00F2186E" w:rsidP="00AE0A25">
            <w:pPr>
              <w:pStyle w:val="Pquestiontextpartsa"/>
              <w:ind w:firstLine="5"/>
            </w:pPr>
            <w:r w:rsidRPr="006777A4">
              <w:rPr>
                <w:i/>
              </w:rPr>
              <w:t>x</w:t>
            </w:r>
            <w:r w:rsidRPr="006777A4">
              <w:t xml:space="preserve"> + 4 – 4 = 0 – 4</w:t>
            </w:r>
          </w:p>
          <w:p w14:paraId="1AB6443A" w14:textId="77777777" w:rsidR="00F2186E" w:rsidRPr="006777A4" w:rsidRDefault="00F2186E" w:rsidP="00AE0A25">
            <w:pPr>
              <w:pStyle w:val="Pquestiontextpartsa"/>
              <w:ind w:firstLine="5"/>
            </w:pPr>
            <w:r w:rsidRPr="006777A4">
              <w:rPr>
                <w:i/>
              </w:rPr>
              <w:t xml:space="preserve">x </w:t>
            </w:r>
            <w:r w:rsidRPr="006777A4">
              <w:t>= -4</w:t>
            </w:r>
          </w:p>
          <w:p w14:paraId="5D642642" w14:textId="77777777" w:rsidR="00F2186E" w:rsidRPr="006777A4" w:rsidRDefault="00F2186E" w:rsidP="00AE0A25">
            <w:pPr>
              <w:pStyle w:val="Pquestiontextpartsa"/>
              <w:ind w:firstLine="5"/>
              <w:rPr>
                <w:b/>
              </w:rPr>
            </w:pPr>
            <w:r w:rsidRPr="006777A4">
              <w:rPr>
                <w:i/>
              </w:rPr>
              <w:t xml:space="preserve">x </w:t>
            </w:r>
            <w:r w:rsidRPr="006777A4">
              <w:t>= -4 or  0</w:t>
            </w:r>
          </w:p>
        </w:tc>
        <w:tc>
          <w:tcPr>
            <w:tcW w:w="3285" w:type="dxa"/>
          </w:tcPr>
          <w:p w14:paraId="661C8CDD" w14:textId="71D36D4F" w:rsidR="00F2186E" w:rsidRPr="006777A4" w:rsidRDefault="00F2186E" w:rsidP="00AE0A25">
            <w:pPr>
              <w:pStyle w:val="Pquestiontextpartsa"/>
            </w:pPr>
            <w:r w:rsidRPr="006777A4">
              <w:rPr>
                <w:b/>
              </w:rPr>
              <w:t>(c)</w:t>
            </w:r>
            <w:r w:rsidR="00AE0A25">
              <w:rPr>
                <w:i/>
              </w:rPr>
              <w:tab/>
            </w: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– 81 = 0 </w:t>
            </w:r>
          </w:p>
          <w:p w14:paraId="7054E0C9" w14:textId="77777777" w:rsidR="00F2186E" w:rsidRPr="006777A4" w:rsidRDefault="00F2186E" w:rsidP="00AE0A25">
            <w:pPr>
              <w:pStyle w:val="Pquestiontextpartsa"/>
              <w:ind w:hanging="20"/>
            </w:pPr>
            <w:r w:rsidRPr="006777A4">
              <w:t>(</w:t>
            </w:r>
            <w:r w:rsidRPr="006777A4">
              <w:rPr>
                <w:i/>
              </w:rPr>
              <w:t>x</w:t>
            </w:r>
            <w:r w:rsidRPr="006777A4">
              <w:t xml:space="preserve"> – 9) (</w:t>
            </w:r>
            <w:r w:rsidRPr="006777A4">
              <w:rPr>
                <w:i/>
              </w:rPr>
              <w:t>x</w:t>
            </w:r>
            <w:r w:rsidRPr="006777A4">
              <w:t xml:space="preserve"> + 9) = 0 </w:t>
            </w:r>
          </w:p>
          <w:p w14:paraId="03406B72" w14:textId="77777777" w:rsidR="00F2186E" w:rsidRPr="006777A4" w:rsidRDefault="00F2186E" w:rsidP="00AE0A25">
            <w:pPr>
              <w:pStyle w:val="Pquestiontextpartsa"/>
              <w:ind w:hanging="20"/>
            </w:pPr>
            <w:r w:rsidRPr="006777A4">
              <w:rPr>
                <w:i/>
              </w:rPr>
              <w:t>x</w:t>
            </w:r>
            <w:r w:rsidRPr="006777A4">
              <w:t xml:space="preserve"> – 9 = 0 </w:t>
            </w:r>
          </w:p>
          <w:p w14:paraId="5966A198" w14:textId="77777777" w:rsidR="00F2186E" w:rsidRPr="006777A4" w:rsidRDefault="00F2186E" w:rsidP="00AE0A25">
            <w:pPr>
              <w:pStyle w:val="Pquestiontextpartsa"/>
              <w:ind w:hanging="20"/>
            </w:pPr>
            <w:r w:rsidRPr="006777A4">
              <w:rPr>
                <w:i/>
              </w:rPr>
              <w:t>x</w:t>
            </w:r>
            <w:r w:rsidRPr="006777A4">
              <w:t xml:space="preserve"> – 9 + 9 = 0 + 9 </w:t>
            </w:r>
          </w:p>
          <w:p w14:paraId="5152325D" w14:textId="77777777" w:rsidR="00F2186E" w:rsidRPr="006777A4" w:rsidRDefault="00F2186E" w:rsidP="00AE0A25">
            <w:pPr>
              <w:pStyle w:val="Pquestiontextpartsa"/>
              <w:ind w:hanging="20"/>
            </w:pPr>
            <w:r w:rsidRPr="006777A4">
              <w:rPr>
                <w:i/>
              </w:rPr>
              <w:t>x</w:t>
            </w:r>
            <w:r w:rsidRPr="006777A4">
              <w:t xml:space="preserve"> = 9</w:t>
            </w:r>
          </w:p>
          <w:p w14:paraId="59630B13" w14:textId="77777777" w:rsidR="00F2186E" w:rsidRPr="006777A4" w:rsidRDefault="00F2186E" w:rsidP="00AE0A25">
            <w:pPr>
              <w:pStyle w:val="Pquestiontextpartsa"/>
              <w:ind w:hanging="20"/>
            </w:pPr>
            <w:r w:rsidRPr="006777A4">
              <w:rPr>
                <w:i/>
              </w:rPr>
              <w:t>x</w:t>
            </w:r>
            <w:r w:rsidRPr="006777A4">
              <w:t xml:space="preserve"> + 9 = 0 </w:t>
            </w:r>
          </w:p>
          <w:p w14:paraId="47ACCA51" w14:textId="77777777" w:rsidR="00F2186E" w:rsidRPr="006777A4" w:rsidRDefault="00F2186E" w:rsidP="00AE0A25">
            <w:pPr>
              <w:pStyle w:val="Pquestiontextpartsa"/>
              <w:ind w:hanging="20"/>
            </w:pPr>
            <w:r w:rsidRPr="006777A4">
              <w:rPr>
                <w:i/>
              </w:rPr>
              <w:t>x</w:t>
            </w:r>
            <w:r w:rsidRPr="006777A4">
              <w:t xml:space="preserve"> + 9 – 9 = 0 – 9 </w:t>
            </w:r>
          </w:p>
          <w:p w14:paraId="4ADA6D47" w14:textId="77777777" w:rsidR="00F2186E" w:rsidRPr="006777A4" w:rsidRDefault="00F2186E" w:rsidP="00AE0A25">
            <w:pPr>
              <w:pStyle w:val="Pquestiontextpartsa"/>
              <w:ind w:hanging="20"/>
            </w:pPr>
            <w:r w:rsidRPr="006777A4">
              <w:rPr>
                <w:i/>
              </w:rPr>
              <w:t>x</w:t>
            </w:r>
            <w:r w:rsidRPr="006777A4">
              <w:t xml:space="preserve"> = -9</w:t>
            </w:r>
          </w:p>
          <w:p w14:paraId="389F0D31" w14:textId="77777777" w:rsidR="00F2186E" w:rsidRPr="006777A4" w:rsidRDefault="00F2186E" w:rsidP="00AE0A25">
            <w:pPr>
              <w:pStyle w:val="Pquestiontextpartsa"/>
              <w:ind w:hanging="20"/>
              <w:rPr>
                <w:b/>
              </w:rPr>
            </w:pPr>
            <w:r w:rsidRPr="006777A4">
              <w:rPr>
                <w:i/>
              </w:rPr>
              <w:t>x</w:t>
            </w:r>
            <w:r w:rsidRPr="006777A4">
              <w:t xml:space="preserve"> = -9 or 9</w:t>
            </w:r>
          </w:p>
        </w:tc>
      </w:tr>
    </w:tbl>
    <w:p w14:paraId="31B9AA39" w14:textId="32E4093E" w:rsidR="00B30348" w:rsidRDefault="002760FA" w:rsidP="00AE0A25">
      <w:pPr>
        <w:pStyle w:val="Pquestionheadingsx"/>
        <w:keepLines/>
      </w:pPr>
      <w:r>
        <w:lastRenderedPageBreak/>
        <w:t>Question 14</w:t>
      </w:r>
      <w:r w:rsidR="00B30348">
        <w:tab/>
      </w:r>
      <w:r w:rsidR="00937E33">
        <w:rPr>
          <w:rStyle w:val="Cmarkslabel"/>
        </w:rPr>
        <w:t>4</w:t>
      </w:r>
      <w:r w:rsidR="00B30348" w:rsidRPr="001B433F">
        <w:rPr>
          <w:rStyle w:val="Cmarkslabel"/>
        </w:rPr>
        <w:t xml:space="preserve"> marks</w:t>
      </w:r>
      <w:r w:rsidR="00B30348">
        <w:tab/>
      </w:r>
      <w:r>
        <w:t>[9.2</w:t>
      </w:r>
      <w:r w:rsidR="00B30348">
        <w:t>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927"/>
        <w:gridCol w:w="4927"/>
      </w:tblGrid>
      <w:tr w:rsidR="00F2186E" w:rsidRPr="006777A4" w14:paraId="7AAC5FE0" w14:textId="77777777" w:rsidTr="00F2186E">
        <w:tc>
          <w:tcPr>
            <w:tcW w:w="4927" w:type="dxa"/>
          </w:tcPr>
          <w:p w14:paraId="2EDD5024" w14:textId="6ABAF686" w:rsidR="00F2186E" w:rsidRPr="006777A4" w:rsidRDefault="00F2186E" w:rsidP="00AE0A25">
            <w:pPr>
              <w:pStyle w:val="Pquestiontextpartsa"/>
              <w:keepNext/>
              <w:keepLines/>
            </w:pPr>
            <w:r w:rsidRPr="006777A4">
              <w:rPr>
                <w:b/>
              </w:rPr>
              <w:t>(a)</w:t>
            </w:r>
            <w:r w:rsidR="00AE0A25">
              <w:rPr>
                <w:b/>
              </w:rPr>
              <w:tab/>
            </w: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 +12</w:t>
            </w:r>
            <w:r w:rsidRPr="006777A4">
              <w:rPr>
                <w:i/>
              </w:rPr>
              <w:t>x</w:t>
            </w:r>
            <w:r w:rsidRPr="006777A4">
              <w:t xml:space="preserve"> + 35 = 0 </w:t>
            </w:r>
          </w:p>
          <w:p w14:paraId="7B58464C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</w:pPr>
            <w:r w:rsidRPr="006777A4">
              <w:t>(</w:t>
            </w:r>
            <w:r w:rsidRPr="006777A4">
              <w:rPr>
                <w:i/>
              </w:rPr>
              <w:t>x</w:t>
            </w:r>
            <w:r w:rsidRPr="006777A4">
              <w:t xml:space="preserve"> + 7)(</w:t>
            </w:r>
            <w:r w:rsidRPr="006777A4">
              <w:rPr>
                <w:i/>
              </w:rPr>
              <w:t>x</w:t>
            </w:r>
            <w:r w:rsidRPr="006777A4">
              <w:t xml:space="preserve"> + 5) = 0 </w:t>
            </w:r>
          </w:p>
          <w:p w14:paraId="048DCDEB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+ 7 = 0 </w:t>
            </w:r>
          </w:p>
          <w:p w14:paraId="4F217109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+ 7 – 7  = 0 – 7 </w:t>
            </w:r>
          </w:p>
          <w:p w14:paraId="50FA36BE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= -7</w:t>
            </w:r>
          </w:p>
          <w:p w14:paraId="2A12F403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 + 5 = 0 </w:t>
            </w:r>
          </w:p>
          <w:p w14:paraId="3427DA87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+ 5 – 5  = 0 – 5 </w:t>
            </w:r>
          </w:p>
          <w:p w14:paraId="77F732CC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</w:pPr>
            <w:r w:rsidRPr="006777A4">
              <w:rPr>
                <w:i/>
              </w:rPr>
              <w:t>x</w:t>
            </w:r>
            <w:r w:rsidRPr="006777A4">
              <w:t xml:space="preserve"> = -5</w:t>
            </w:r>
          </w:p>
          <w:p w14:paraId="6164C06E" w14:textId="77777777" w:rsidR="00F2186E" w:rsidRPr="006777A4" w:rsidRDefault="00F2186E" w:rsidP="00AE0A25">
            <w:pPr>
              <w:pStyle w:val="Pquestiontextpartsa"/>
              <w:keepNext/>
              <w:keepLines/>
              <w:ind w:firstLine="29"/>
              <w:rPr>
                <w:b/>
              </w:rPr>
            </w:pPr>
            <w:r w:rsidRPr="006777A4">
              <w:rPr>
                <w:i/>
              </w:rPr>
              <w:t>x</w:t>
            </w:r>
            <w:r w:rsidRPr="006777A4">
              <w:t xml:space="preserve"> = -5 or -7</w:t>
            </w:r>
          </w:p>
        </w:tc>
        <w:tc>
          <w:tcPr>
            <w:tcW w:w="4927" w:type="dxa"/>
          </w:tcPr>
          <w:p w14:paraId="713733C5" w14:textId="3C5AC7DF" w:rsidR="00F2186E" w:rsidRPr="006777A4" w:rsidRDefault="00F2186E" w:rsidP="00AE0A25">
            <w:pPr>
              <w:pStyle w:val="Pquestiontextpartsa"/>
              <w:keepNext/>
              <w:keepLines/>
            </w:pPr>
            <w:r w:rsidRPr="006777A4">
              <w:rPr>
                <w:b/>
              </w:rPr>
              <w:t>(b)</w:t>
            </w:r>
            <w:r w:rsidR="00AE0A25">
              <w:rPr>
                <w:i/>
              </w:rPr>
              <w:tab/>
            </w: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= 7</w:t>
            </w:r>
            <w:r w:rsidRPr="006777A4">
              <w:rPr>
                <w:i/>
              </w:rPr>
              <w:t>x</w:t>
            </w:r>
            <w:r w:rsidRPr="006777A4">
              <w:t xml:space="preserve"> + 18</w:t>
            </w:r>
          </w:p>
          <w:p w14:paraId="6DC9F769" w14:textId="77777777" w:rsidR="00F2186E" w:rsidRPr="006777A4" w:rsidRDefault="00F2186E" w:rsidP="00AE0A25">
            <w:pPr>
              <w:pStyle w:val="Pquestiontextpartsa"/>
              <w:keepNext/>
              <w:keepLines/>
              <w:ind w:firstLine="63"/>
            </w:pP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– 7</w:t>
            </w:r>
            <w:r w:rsidRPr="006777A4">
              <w:rPr>
                <w:i/>
              </w:rPr>
              <w:t>x</w:t>
            </w:r>
            <w:r w:rsidRPr="006777A4">
              <w:t xml:space="preserve"> – 18 = 0  </w:t>
            </w:r>
          </w:p>
          <w:p w14:paraId="7825783E" w14:textId="77777777" w:rsidR="00F2186E" w:rsidRPr="006777A4" w:rsidRDefault="00F2186E" w:rsidP="00AE0A25">
            <w:pPr>
              <w:pStyle w:val="Pquestiontextpartsa"/>
              <w:keepNext/>
              <w:keepLines/>
              <w:ind w:firstLine="63"/>
            </w:pPr>
            <w:r w:rsidRPr="006777A4">
              <w:t>(</w:t>
            </w:r>
            <w:r w:rsidRPr="006777A4">
              <w:rPr>
                <w:i/>
              </w:rPr>
              <w:t>x</w:t>
            </w:r>
            <w:r w:rsidRPr="006777A4">
              <w:t xml:space="preserve"> + 2)(</w:t>
            </w:r>
            <w:r w:rsidRPr="006777A4">
              <w:rPr>
                <w:i/>
              </w:rPr>
              <w:t>x</w:t>
            </w:r>
            <w:r w:rsidRPr="006777A4">
              <w:t xml:space="preserve"> – 9) = 0 </w:t>
            </w:r>
          </w:p>
          <w:p w14:paraId="5082E187" w14:textId="77777777" w:rsidR="00F2186E" w:rsidRPr="006777A4" w:rsidRDefault="00F2186E" w:rsidP="00AE0A25">
            <w:pPr>
              <w:pStyle w:val="Pquestiontextpartsa"/>
              <w:keepNext/>
              <w:keepLines/>
              <w:ind w:firstLine="63"/>
            </w:pPr>
            <w:r w:rsidRPr="006777A4">
              <w:rPr>
                <w:i/>
              </w:rPr>
              <w:t>x</w:t>
            </w:r>
            <w:r w:rsidRPr="006777A4">
              <w:t xml:space="preserve"> – 9 = 0  or </w:t>
            </w:r>
            <w:r w:rsidRPr="006777A4">
              <w:rPr>
                <w:i/>
              </w:rPr>
              <w:t>x</w:t>
            </w:r>
            <w:r w:rsidRPr="006777A4">
              <w:t xml:space="preserve"> + 2 = 0</w:t>
            </w:r>
          </w:p>
          <w:p w14:paraId="4812CD63" w14:textId="77777777" w:rsidR="00F2186E" w:rsidRPr="006777A4" w:rsidRDefault="00F2186E" w:rsidP="00AE0A25">
            <w:pPr>
              <w:pStyle w:val="Pquestiontextpartsa"/>
              <w:keepNext/>
              <w:keepLines/>
              <w:ind w:firstLine="63"/>
            </w:pPr>
            <w:r w:rsidRPr="006777A4">
              <w:rPr>
                <w:i/>
              </w:rPr>
              <w:t>x</w:t>
            </w:r>
            <w:r w:rsidRPr="006777A4">
              <w:t xml:space="preserve"> = 9 or </w:t>
            </w:r>
            <w:r w:rsidRPr="006777A4">
              <w:rPr>
                <w:i/>
              </w:rPr>
              <w:t>x</w:t>
            </w:r>
            <w:r w:rsidRPr="006777A4">
              <w:t xml:space="preserve"> = -2</w:t>
            </w:r>
          </w:p>
          <w:p w14:paraId="145E2489" w14:textId="77777777" w:rsidR="00F2186E" w:rsidRPr="006777A4" w:rsidRDefault="00F2186E" w:rsidP="00AE0A25">
            <w:pPr>
              <w:pStyle w:val="Pquestiontextpartsa"/>
              <w:keepNext/>
              <w:keepLines/>
              <w:ind w:firstLine="63"/>
              <w:rPr>
                <w:b/>
              </w:rPr>
            </w:pPr>
            <w:r w:rsidRPr="006777A4">
              <w:rPr>
                <w:i/>
              </w:rPr>
              <w:t>x</w:t>
            </w:r>
            <w:r w:rsidRPr="006777A4">
              <w:t xml:space="preserve"> = -2 or 9</w:t>
            </w:r>
          </w:p>
        </w:tc>
      </w:tr>
    </w:tbl>
    <w:p w14:paraId="44C529D5" w14:textId="4ED300FA" w:rsidR="0084220A" w:rsidRDefault="002760FA" w:rsidP="00AE0A25">
      <w:pPr>
        <w:pStyle w:val="Pquestionheadingsx"/>
      </w:pPr>
      <w:r>
        <w:t>Question 15</w:t>
      </w:r>
      <w:r w:rsidR="0084220A">
        <w:tab/>
      </w:r>
      <w:r w:rsidR="00937E33">
        <w:rPr>
          <w:rStyle w:val="Cmarkslabel"/>
        </w:rPr>
        <w:t>2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 w:rsidR="00937E33">
        <w:t>2</w:t>
      </w:r>
      <w:r w:rsidR="0084220A">
        <w:t>]</w:t>
      </w:r>
    </w:p>
    <w:p w14:paraId="7656C90B" w14:textId="77777777" w:rsidR="00F2186E" w:rsidRPr="006777A4" w:rsidRDefault="00F2186E" w:rsidP="00AE0A25">
      <w:pPr>
        <w:pStyle w:val="Pquestiontextmainstem"/>
      </w:pPr>
      <w:r w:rsidRPr="006777A4">
        <w:rPr>
          <w:i/>
        </w:rPr>
        <w:t>y</w:t>
      </w:r>
      <w:r w:rsidRPr="006777A4">
        <w:t xml:space="preserve"> = 3</w:t>
      </w:r>
      <w:r w:rsidRPr="006777A4">
        <w:rPr>
          <w:i/>
        </w:rPr>
        <w:t>x</w:t>
      </w:r>
      <w:r w:rsidRPr="006777A4">
        <w:rPr>
          <w:vertAlign w:val="superscript"/>
        </w:rPr>
        <w:t>2</w:t>
      </w:r>
      <w:r w:rsidRPr="006777A4">
        <w:t xml:space="preserve"> + 17</w:t>
      </w:r>
      <w:r w:rsidRPr="006777A4">
        <w:rPr>
          <w:i/>
        </w:rPr>
        <w:t>x</w:t>
      </w:r>
      <w:r w:rsidRPr="006777A4">
        <w:t xml:space="preserve"> + 10</w:t>
      </w:r>
    </w:p>
    <w:p w14:paraId="7A6B90BF" w14:textId="77777777" w:rsidR="00F2186E" w:rsidRPr="006777A4" w:rsidRDefault="00F2186E" w:rsidP="00AE0A25">
      <w:pPr>
        <w:pStyle w:val="Pquestiontextmainstem"/>
      </w:pPr>
      <w:r w:rsidRPr="006777A4">
        <w:t>3</w:t>
      </w:r>
      <w:r w:rsidRPr="006777A4">
        <w:rPr>
          <w:i/>
        </w:rPr>
        <w:t>x</w:t>
      </w:r>
      <w:r w:rsidRPr="006777A4">
        <w:rPr>
          <w:vertAlign w:val="superscript"/>
        </w:rPr>
        <w:t>2</w:t>
      </w:r>
      <w:r w:rsidRPr="006777A4">
        <w:t xml:space="preserve"> + 17</w:t>
      </w:r>
      <w:r w:rsidRPr="006777A4">
        <w:rPr>
          <w:i/>
        </w:rPr>
        <w:t>x</w:t>
      </w:r>
      <w:r w:rsidRPr="006777A4">
        <w:t xml:space="preserve"> + 10 = 0</w:t>
      </w:r>
    </w:p>
    <w:p w14:paraId="0B9CE301" w14:textId="77777777" w:rsidR="00F2186E" w:rsidRPr="006777A4" w:rsidRDefault="00F2186E" w:rsidP="00AE0A25">
      <w:pPr>
        <w:pStyle w:val="Pquestiontextmainstem"/>
      </w:pPr>
      <w:r w:rsidRPr="006777A4">
        <w:t>(3</w:t>
      </w:r>
      <w:r w:rsidRPr="006777A4">
        <w:rPr>
          <w:i/>
        </w:rPr>
        <w:t>x</w:t>
      </w:r>
      <w:r w:rsidRPr="006777A4">
        <w:t xml:space="preserve"> + 2)(</w:t>
      </w:r>
      <w:r w:rsidRPr="006777A4">
        <w:rPr>
          <w:i/>
        </w:rPr>
        <w:t>x</w:t>
      </w:r>
      <w:r w:rsidRPr="006777A4">
        <w:t xml:space="preserve"> + 5) = 0</w:t>
      </w:r>
    </w:p>
    <w:p w14:paraId="1CBD5B55" w14:textId="3DAF803C" w:rsidR="00F2186E" w:rsidRPr="006777A4" w:rsidRDefault="00F2186E" w:rsidP="00AE0A25">
      <w:pPr>
        <w:pStyle w:val="Pquestiontextmainstem"/>
      </w:pPr>
      <w:r w:rsidRPr="006777A4">
        <w:t>3</w:t>
      </w:r>
      <w:r w:rsidRPr="006777A4">
        <w:rPr>
          <w:i/>
        </w:rPr>
        <w:t>x</w:t>
      </w:r>
      <w:r w:rsidRPr="006777A4">
        <w:t xml:space="preserve"> + 2 = 0</w:t>
      </w:r>
      <w:r w:rsidRPr="006777A4">
        <w:tab/>
      </w:r>
      <w:r w:rsidRPr="006777A4">
        <w:rPr>
          <w:i/>
        </w:rPr>
        <w:t>x</w:t>
      </w:r>
      <w:r w:rsidR="00AE0A25">
        <w:t xml:space="preserve"> + 5 </w:t>
      </w:r>
      <w:r w:rsidRPr="006777A4">
        <w:t>= 0</w:t>
      </w:r>
    </w:p>
    <w:p w14:paraId="276587AC" w14:textId="6CC193B0" w:rsidR="00F2186E" w:rsidRPr="006777A4" w:rsidRDefault="00F2186E" w:rsidP="00AE0A25">
      <w:pPr>
        <w:pStyle w:val="Pquestiontextmainstem"/>
      </w:pPr>
      <w:r w:rsidRPr="006777A4">
        <w:rPr>
          <w:i/>
        </w:rPr>
        <w:t>x</w:t>
      </w:r>
      <w:r w:rsidRPr="006777A4">
        <w:t xml:space="preserve"> = -</w:t>
      </w:r>
      <w:r w:rsidRPr="006777A4">
        <w:rPr>
          <w:position w:val="-22"/>
        </w:rPr>
        <w:object w:dxaOrig="200" w:dyaOrig="600" w14:anchorId="607F9759">
          <v:shape id="_x0000_i1038" type="#_x0000_t75" style="width:9.45pt;height:30.7pt" o:ole="">
            <v:imagedata r:id="rId36" o:title=""/>
          </v:shape>
          <o:OLEObject Type="Embed" ProgID="Equation.3" ShapeID="_x0000_i1038" DrawAspect="Content" ObjectID="_1537785483" r:id="rId37"/>
        </w:object>
      </w:r>
      <w:r w:rsidRPr="006777A4">
        <w:t xml:space="preserve"> </w:t>
      </w:r>
      <w:r w:rsidRPr="006777A4">
        <w:tab/>
      </w:r>
      <w:r w:rsidR="00AE0A25">
        <w:tab/>
      </w:r>
      <w:r w:rsidRPr="006777A4">
        <w:rPr>
          <w:i/>
        </w:rPr>
        <w:t>x</w:t>
      </w:r>
      <w:r w:rsidR="00AE0A25">
        <w:t xml:space="preserve"> </w:t>
      </w:r>
      <w:r w:rsidRPr="006777A4">
        <w:t>= -5</w:t>
      </w:r>
    </w:p>
    <w:p w14:paraId="7D12A95F" w14:textId="2FA32164" w:rsidR="00F2186E" w:rsidRPr="006777A4" w:rsidRDefault="00F2186E" w:rsidP="00AE0A25">
      <w:pPr>
        <w:pStyle w:val="Pquestiontextmainstem"/>
      </w:pPr>
      <w:r w:rsidRPr="006777A4">
        <w:rPr>
          <w:i/>
        </w:rPr>
        <w:t>x</w:t>
      </w:r>
      <w:r w:rsidRPr="006777A4">
        <w:t xml:space="preserve">-intercepts </w:t>
      </w:r>
      <w:r w:rsidR="00AE0A25">
        <w:t xml:space="preserve">are </w:t>
      </w:r>
      <w:r w:rsidRPr="006777A4">
        <w:t>at (</w:t>
      </w:r>
      <w:r w:rsidRPr="006777A4">
        <w:rPr>
          <w:position w:val="-24"/>
        </w:rPr>
        <w:object w:dxaOrig="340" w:dyaOrig="620" w14:anchorId="19DE0AF3">
          <v:shape id="_x0000_i1039" type="#_x0000_t75" style="width:17.7pt;height:30.7pt" o:ole="">
            <v:imagedata r:id="rId38" o:title=""/>
          </v:shape>
          <o:OLEObject Type="Embed" ProgID="Equation.3" ShapeID="_x0000_i1039" DrawAspect="Content" ObjectID="_1537785484" r:id="rId39"/>
        </w:object>
      </w:r>
      <w:r w:rsidRPr="006777A4">
        <w:t>, 0) and (-5, 0)</w:t>
      </w:r>
      <w:r w:rsidR="00AE0A25">
        <w:t>.</w:t>
      </w:r>
    </w:p>
    <w:p w14:paraId="4900F0C8" w14:textId="4E376DA6" w:rsidR="0084220A" w:rsidRDefault="002760FA" w:rsidP="0084220A">
      <w:pPr>
        <w:pStyle w:val="Pquestionheadingsx1stafterhead"/>
      </w:pPr>
      <w:r>
        <w:t>Question 16</w:t>
      </w:r>
      <w:r w:rsidR="0084220A">
        <w:tab/>
      </w:r>
      <w:r w:rsidR="00937E33">
        <w:rPr>
          <w:rStyle w:val="Cmarkslabel"/>
        </w:rPr>
        <w:t>6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 w:rsidR="00937E33">
        <w:t>3</w:t>
      </w:r>
      <w:r w:rsidR="0084220A">
        <w:t>]</w:t>
      </w:r>
    </w:p>
    <w:tbl>
      <w:tblPr>
        <w:tblW w:w="9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656"/>
        <w:gridCol w:w="1610"/>
        <w:gridCol w:w="1610"/>
        <w:gridCol w:w="1610"/>
        <w:gridCol w:w="1610"/>
      </w:tblGrid>
      <w:tr w:rsidR="00F2186E" w:rsidRPr="006777A4" w14:paraId="682F45A1" w14:textId="77777777" w:rsidTr="00902C4E">
        <w:trPr>
          <w:trHeight w:val="737"/>
        </w:trPr>
        <w:tc>
          <w:tcPr>
            <w:tcW w:w="562" w:type="dxa"/>
            <w:tcBorders>
              <w:top w:val="nil"/>
              <w:left w:val="nil"/>
              <w:bottom w:val="nil"/>
            </w:tcBorders>
          </w:tcPr>
          <w:p w14:paraId="0804EA6E" w14:textId="77777777" w:rsidR="00F2186E" w:rsidRPr="006777A4" w:rsidRDefault="00F2186E" w:rsidP="00AE0A25">
            <w:pPr>
              <w:pStyle w:val="Ptabletext"/>
            </w:pPr>
          </w:p>
        </w:tc>
        <w:tc>
          <w:tcPr>
            <w:tcW w:w="2656" w:type="dxa"/>
          </w:tcPr>
          <w:p w14:paraId="3FA2267F" w14:textId="77777777" w:rsidR="00F2186E" w:rsidRPr="006777A4" w:rsidRDefault="00F2186E" w:rsidP="00AE0A25">
            <w:pPr>
              <w:pStyle w:val="Ptabletext"/>
            </w:pPr>
            <w:r w:rsidRPr="006777A4">
              <w:t>Equation</w:t>
            </w:r>
          </w:p>
        </w:tc>
        <w:tc>
          <w:tcPr>
            <w:tcW w:w="1610" w:type="dxa"/>
          </w:tcPr>
          <w:p w14:paraId="4AABBA3E" w14:textId="77777777" w:rsidR="00F2186E" w:rsidRPr="006777A4" w:rsidRDefault="00F2186E" w:rsidP="00AE0A25">
            <w:pPr>
              <w:pStyle w:val="Ptabletext"/>
            </w:pPr>
            <w:r w:rsidRPr="006777A4">
              <w:t>Dilation</w:t>
            </w:r>
          </w:p>
          <w:p w14:paraId="3914A9C6" w14:textId="77777777" w:rsidR="00F2186E" w:rsidRPr="006777A4" w:rsidRDefault="00F2186E" w:rsidP="00AE0A25">
            <w:pPr>
              <w:pStyle w:val="Ptabletext"/>
            </w:pPr>
            <w:r w:rsidRPr="006777A4">
              <w:t>factor</w:t>
            </w:r>
          </w:p>
        </w:tc>
        <w:tc>
          <w:tcPr>
            <w:tcW w:w="1610" w:type="dxa"/>
          </w:tcPr>
          <w:p w14:paraId="68C1F52E" w14:textId="77777777" w:rsidR="00F2186E" w:rsidRPr="006777A4" w:rsidRDefault="00F2186E" w:rsidP="00AE0A25">
            <w:pPr>
              <w:pStyle w:val="Ptabletext"/>
            </w:pPr>
            <w:r w:rsidRPr="006777A4">
              <w:t xml:space="preserve">Reflection in </w:t>
            </w:r>
            <w:r w:rsidRPr="006777A4">
              <w:rPr>
                <w:i/>
              </w:rPr>
              <w:t>x-</w:t>
            </w:r>
            <w:r w:rsidRPr="006777A4">
              <w:t>axis?</w:t>
            </w:r>
          </w:p>
        </w:tc>
        <w:tc>
          <w:tcPr>
            <w:tcW w:w="1610" w:type="dxa"/>
          </w:tcPr>
          <w:p w14:paraId="73E7E742" w14:textId="4BC47A95" w:rsidR="00F2186E" w:rsidRPr="006777A4" w:rsidRDefault="00F2186E" w:rsidP="00AE0A25">
            <w:pPr>
              <w:pStyle w:val="Ptabletext"/>
            </w:pPr>
            <w:r w:rsidRPr="006777A4">
              <w:t xml:space="preserve">Translation in </w:t>
            </w:r>
            <w:r w:rsidRPr="006777A4">
              <w:rPr>
                <w:i/>
              </w:rPr>
              <w:t>x</w:t>
            </w:r>
            <w:r w:rsidR="00AE0A25">
              <w:t>-</w:t>
            </w:r>
            <w:r w:rsidRPr="006777A4">
              <w:t>direction</w:t>
            </w:r>
          </w:p>
        </w:tc>
        <w:tc>
          <w:tcPr>
            <w:tcW w:w="1610" w:type="dxa"/>
          </w:tcPr>
          <w:p w14:paraId="229FD15B" w14:textId="41E0348D" w:rsidR="00F2186E" w:rsidRPr="006777A4" w:rsidRDefault="00F2186E" w:rsidP="00AE0A25">
            <w:pPr>
              <w:pStyle w:val="Ptabletext"/>
            </w:pPr>
            <w:r w:rsidRPr="006777A4">
              <w:t xml:space="preserve">Translation in </w:t>
            </w:r>
            <w:r w:rsidRPr="006777A4">
              <w:rPr>
                <w:i/>
              </w:rPr>
              <w:t>y</w:t>
            </w:r>
            <w:r w:rsidR="00AE0A25">
              <w:t>-</w:t>
            </w:r>
            <w:r w:rsidRPr="006777A4">
              <w:t>direction</w:t>
            </w:r>
          </w:p>
        </w:tc>
      </w:tr>
      <w:tr w:rsidR="00F2186E" w:rsidRPr="006777A4" w14:paraId="6D829FBA" w14:textId="77777777" w:rsidTr="00902C4E">
        <w:trPr>
          <w:trHeight w:val="1134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788F2CD1" w14:textId="77777777" w:rsidR="00F2186E" w:rsidRPr="00AE0A25" w:rsidRDefault="00F2186E" w:rsidP="00AE0A25">
            <w:pPr>
              <w:pStyle w:val="Ptabletext"/>
              <w:rPr>
                <w:b/>
              </w:rPr>
            </w:pPr>
            <w:r w:rsidRPr="00AE0A25">
              <w:rPr>
                <w:b/>
              </w:rPr>
              <w:t>(a)</w:t>
            </w:r>
          </w:p>
        </w:tc>
        <w:tc>
          <w:tcPr>
            <w:tcW w:w="2656" w:type="dxa"/>
            <w:vAlign w:val="center"/>
          </w:tcPr>
          <w:p w14:paraId="27B74D61" w14:textId="77777777" w:rsidR="00F2186E" w:rsidRPr="006777A4" w:rsidRDefault="00F2186E" w:rsidP="00AE0A25">
            <w:pPr>
              <w:pStyle w:val="Ptabletext"/>
            </w:pPr>
            <w:r w:rsidRPr="006777A4">
              <w:rPr>
                <w:i/>
              </w:rPr>
              <w:t>y</w:t>
            </w:r>
            <w:r w:rsidRPr="006777A4">
              <w:t xml:space="preserve"> = </w:t>
            </w:r>
            <w:r w:rsidRPr="006777A4">
              <w:rPr>
                <w:position w:val="-22"/>
              </w:rPr>
              <w:object w:dxaOrig="200" w:dyaOrig="600" w14:anchorId="45EC2CCD">
                <v:shape id="_x0000_i1040" type="#_x0000_t75" style="width:9.45pt;height:30.7pt" o:ole="">
                  <v:imagedata r:id="rId40" o:title=""/>
                </v:shape>
                <o:OLEObject Type="Embed" ProgID="Equation.3" ShapeID="_x0000_i1040" DrawAspect="Content" ObjectID="_1537785485" r:id="rId41"/>
              </w:object>
            </w:r>
            <w:r w:rsidRPr="006777A4">
              <w:t xml:space="preserve"> </w:t>
            </w: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+ 6</w:t>
            </w:r>
          </w:p>
        </w:tc>
        <w:tc>
          <w:tcPr>
            <w:tcW w:w="1610" w:type="dxa"/>
            <w:vAlign w:val="center"/>
          </w:tcPr>
          <w:p w14:paraId="3E205B07" w14:textId="77777777" w:rsidR="00F2186E" w:rsidRPr="006777A4" w:rsidRDefault="00F2186E" w:rsidP="00AE0A25">
            <w:pPr>
              <w:pStyle w:val="Ptabletext"/>
            </w:pPr>
            <w:r w:rsidRPr="006777A4">
              <w:rPr>
                <w:i/>
              </w:rPr>
              <w:t>a</w:t>
            </w:r>
            <w:r w:rsidRPr="006777A4">
              <w:t xml:space="preserve"> = </w:t>
            </w:r>
            <w:r w:rsidRPr="006777A4">
              <w:rPr>
                <w:position w:val="-22"/>
              </w:rPr>
              <w:object w:dxaOrig="200" w:dyaOrig="600" w14:anchorId="107F8B05">
                <v:shape id="_x0000_i1041" type="#_x0000_t75" style="width:9.45pt;height:30.7pt" o:ole="">
                  <v:imagedata r:id="rId42" o:title=""/>
                </v:shape>
                <o:OLEObject Type="Embed" ProgID="Equation.3" ShapeID="_x0000_i1041" DrawAspect="Content" ObjectID="_1537785486" r:id="rId43"/>
              </w:object>
            </w:r>
          </w:p>
        </w:tc>
        <w:tc>
          <w:tcPr>
            <w:tcW w:w="1610" w:type="dxa"/>
            <w:vAlign w:val="center"/>
          </w:tcPr>
          <w:p w14:paraId="7A50FEBF" w14:textId="77777777" w:rsidR="00F2186E" w:rsidRPr="006777A4" w:rsidRDefault="00F2186E" w:rsidP="00AE0A25">
            <w:pPr>
              <w:pStyle w:val="Ptabletext"/>
            </w:pPr>
            <w:r w:rsidRPr="006777A4">
              <w:t>No reflection</w:t>
            </w:r>
          </w:p>
        </w:tc>
        <w:tc>
          <w:tcPr>
            <w:tcW w:w="1610" w:type="dxa"/>
            <w:vAlign w:val="center"/>
          </w:tcPr>
          <w:p w14:paraId="1049D21C" w14:textId="77777777" w:rsidR="00F2186E" w:rsidRPr="006777A4" w:rsidRDefault="00F2186E" w:rsidP="00AE0A25">
            <w:pPr>
              <w:pStyle w:val="Ptabletext"/>
            </w:pPr>
            <w:r w:rsidRPr="006777A4">
              <w:t>No translation</w:t>
            </w:r>
          </w:p>
        </w:tc>
        <w:tc>
          <w:tcPr>
            <w:tcW w:w="1610" w:type="dxa"/>
            <w:vAlign w:val="center"/>
          </w:tcPr>
          <w:p w14:paraId="7B0E4539" w14:textId="77777777" w:rsidR="00F2186E" w:rsidRPr="006777A4" w:rsidRDefault="00F2186E" w:rsidP="00AE0A25">
            <w:pPr>
              <w:pStyle w:val="Ptabletext"/>
            </w:pPr>
            <w:r w:rsidRPr="006777A4">
              <w:t xml:space="preserve">Translated </w:t>
            </w:r>
            <w:r w:rsidRPr="006777A4">
              <w:br/>
              <w:t>6 units up</w:t>
            </w:r>
          </w:p>
        </w:tc>
      </w:tr>
      <w:tr w:rsidR="00F2186E" w:rsidRPr="006777A4" w14:paraId="0A397EB5" w14:textId="77777777" w:rsidTr="00902C4E">
        <w:trPr>
          <w:trHeight w:val="1134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4736A4DF" w14:textId="77777777" w:rsidR="00F2186E" w:rsidRPr="00AE0A25" w:rsidRDefault="00F2186E" w:rsidP="00AE0A25">
            <w:pPr>
              <w:pStyle w:val="Ptabletext"/>
              <w:rPr>
                <w:b/>
              </w:rPr>
            </w:pPr>
            <w:r w:rsidRPr="00AE0A25">
              <w:rPr>
                <w:b/>
              </w:rPr>
              <w:t>(b)</w:t>
            </w:r>
          </w:p>
        </w:tc>
        <w:tc>
          <w:tcPr>
            <w:tcW w:w="2656" w:type="dxa"/>
            <w:vAlign w:val="center"/>
          </w:tcPr>
          <w:p w14:paraId="165FD40F" w14:textId="77777777" w:rsidR="00F2186E" w:rsidRPr="006777A4" w:rsidRDefault="00F2186E" w:rsidP="00AE0A25">
            <w:pPr>
              <w:pStyle w:val="Ptabletext"/>
            </w:pPr>
            <w:r w:rsidRPr="006777A4">
              <w:rPr>
                <w:i/>
              </w:rPr>
              <w:t>y</w:t>
            </w:r>
            <w:r w:rsidRPr="006777A4">
              <w:t xml:space="preserve"> = 8(</w:t>
            </w:r>
            <w:r w:rsidRPr="006777A4">
              <w:rPr>
                <w:i/>
              </w:rPr>
              <w:t>x</w:t>
            </w:r>
            <w:r w:rsidRPr="006777A4">
              <w:t xml:space="preserve"> – 8)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– 8</w:t>
            </w:r>
          </w:p>
        </w:tc>
        <w:tc>
          <w:tcPr>
            <w:tcW w:w="1610" w:type="dxa"/>
            <w:vAlign w:val="center"/>
          </w:tcPr>
          <w:p w14:paraId="7556FD24" w14:textId="77777777" w:rsidR="00F2186E" w:rsidRPr="006777A4" w:rsidRDefault="00F2186E" w:rsidP="00AE0A25">
            <w:pPr>
              <w:pStyle w:val="Ptabletext"/>
            </w:pPr>
            <w:r w:rsidRPr="006777A4">
              <w:rPr>
                <w:i/>
              </w:rPr>
              <w:t>a</w:t>
            </w:r>
            <w:r w:rsidRPr="006777A4">
              <w:t xml:space="preserve"> = 8</w:t>
            </w:r>
          </w:p>
        </w:tc>
        <w:tc>
          <w:tcPr>
            <w:tcW w:w="1610" w:type="dxa"/>
            <w:vAlign w:val="center"/>
          </w:tcPr>
          <w:p w14:paraId="253A490A" w14:textId="77777777" w:rsidR="00F2186E" w:rsidRPr="006777A4" w:rsidRDefault="00F2186E" w:rsidP="00AE0A25">
            <w:pPr>
              <w:pStyle w:val="Ptabletext"/>
            </w:pPr>
            <w:r w:rsidRPr="006777A4">
              <w:t>No reflection</w:t>
            </w:r>
          </w:p>
        </w:tc>
        <w:tc>
          <w:tcPr>
            <w:tcW w:w="1610" w:type="dxa"/>
            <w:vAlign w:val="center"/>
          </w:tcPr>
          <w:p w14:paraId="4810BAF5" w14:textId="77777777" w:rsidR="00F2186E" w:rsidRPr="006777A4" w:rsidRDefault="00F2186E" w:rsidP="00AE0A25">
            <w:pPr>
              <w:pStyle w:val="Ptabletext"/>
            </w:pPr>
            <w:r w:rsidRPr="006777A4">
              <w:t xml:space="preserve">Translated </w:t>
            </w:r>
            <w:r w:rsidRPr="006777A4">
              <w:br/>
              <w:t>8 units to the right</w:t>
            </w:r>
          </w:p>
        </w:tc>
        <w:tc>
          <w:tcPr>
            <w:tcW w:w="1610" w:type="dxa"/>
            <w:vAlign w:val="center"/>
          </w:tcPr>
          <w:p w14:paraId="44E116EE" w14:textId="77777777" w:rsidR="00F2186E" w:rsidRPr="006777A4" w:rsidRDefault="00F2186E" w:rsidP="00AE0A25">
            <w:pPr>
              <w:pStyle w:val="Ptabletext"/>
            </w:pPr>
            <w:r w:rsidRPr="006777A4">
              <w:t xml:space="preserve">Translated </w:t>
            </w:r>
            <w:r w:rsidRPr="006777A4">
              <w:br/>
              <w:t>8 units down</w:t>
            </w:r>
          </w:p>
        </w:tc>
      </w:tr>
      <w:tr w:rsidR="00F2186E" w:rsidRPr="006777A4" w14:paraId="586D346A" w14:textId="77777777" w:rsidTr="00902C4E">
        <w:trPr>
          <w:trHeight w:val="1134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5ABE9BDA" w14:textId="77777777" w:rsidR="00F2186E" w:rsidRPr="00AE0A25" w:rsidRDefault="00F2186E" w:rsidP="00AE0A25">
            <w:pPr>
              <w:pStyle w:val="Ptabletext"/>
              <w:rPr>
                <w:b/>
              </w:rPr>
            </w:pPr>
            <w:r w:rsidRPr="00AE0A25">
              <w:rPr>
                <w:b/>
              </w:rPr>
              <w:t>(c)</w:t>
            </w:r>
          </w:p>
        </w:tc>
        <w:tc>
          <w:tcPr>
            <w:tcW w:w="2656" w:type="dxa"/>
            <w:vAlign w:val="center"/>
          </w:tcPr>
          <w:p w14:paraId="5D6DD994" w14:textId="77777777" w:rsidR="00F2186E" w:rsidRPr="006777A4" w:rsidRDefault="00F2186E" w:rsidP="00AE0A25">
            <w:pPr>
              <w:pStyle w:val="Ptabletext"/>
            </w:pPr>
            <w:r w:rsidRPr="006777A4">
              <w:rPr>
                <w:i/>
              </w:rPr>
              <w:t>y</w:t>
            </w:r>
            <w:r w:rsidRPr="006777A4">
              <w:t xml:space="preserve"> = -4(</w:t>
            </w:r>
            <w:r w:rsidRPr="006777A4">
              <w:rPr>
                <w:i/>
              </w:rPr>
              <w:t xml:space="preserve">x </w:t>
            </w:r>
            <w:r w:rsidRPr="006777A4">
              <w:t>+ 3)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– 2</w:t>
            </w:r>
          </w:p>
        </w:tc>
        <w:tc>
          <w:tcPr>
            <w:tcW w:w="1610" w:type="dxa"/>
            <w:vAlign w:val="center"/>
          </w:tcPr>
          <w:p w14:paraId="5A40E55F" w14:textId="77777777" w:rsidR="00F2186E" w:rsidRPr="006777A4" w:rsidRDefault="00F2186E" w:rsidP="00AE0A25">
            <w:pPr>
              <w:pStyle w:val="Ptabletext"/>
            </w:pPr>
            <w:r w:rsidRPr="006777A4">
              <w:rPr>
                <w:i/>
              </w:rPr>
              <w:t>a</w:t>
            </w:r>
            <w:r w:rsidRPr="006777A4">
              <w:t xml:space="preserve"> = -4</w:t>
            </w:r>
          </w:p>
        </w:tc>
        <w:tc>
          <w:tcPr>
            <w:tcW w:w="1610" w:type="dxa"/>
            <w:vAlign w:val="center"/>
          </w:tcPr>
          <w:p w14:paraId="06AC48DA" w14:textId="77777777" w:rsidR="00F2186E" w:rsidRPr="006777A4" w:rsidRDefault="00F2186E" w:rsidP="00AE0A25">
            <w:pPr>
              <w:pStyle w:val="Ptabletext"/>
            </w:pPr>
            <w:r w:rsidRPr="006777A4">
              <w:t>Reflected (upside down)</w:t>
            </w:r>
          </w:p>
        </w:tc>
        <w:tc>
          <w:tcPr>
            <w:tcW w:w="1610" w:type="dxa"/>
            <w:vAlign w:val="center"/>
          </w:tcPr>
          <w:p w14:paraId="1A7396C9" w14:textId="77777777" w:rsidR="00F2186E" w:rsidRPr="006777A4" w:rsidRDefault="00F2186E" w:rsidP="00AE0A25">
            <w:pPr>
              <w:pStyle w:val="Ptabletext"/>
            </w:pPr>
            <w:r w:rsidRPr="006777A4">
              <w:t xml:space="preserve">Translated </w:t>
            </w:r>
            <w:r w:rsidRPr="006777A4">
              <w:br/>
              <w:t>3 units to the left</w:t>
            </w:r>
          </w:p>
        </w:tc>
        <w:tc>
          <w:tcPr>
            <w:tcW w:w="1610" w:type="dxa"/>
            <w:vAlign w:val="center"/>
          </w:tcPr>
          <w:p w14:paraId="5F6C4A59" w14:textId="77777777" w:rsidR="00F2186E" w:rsidRPr="006777A4" w:rsidRDefault="00F2186E" w:rsidP="00AE0A25">
            <w:pPr>
              <w:pStyle w:val="Ptabletext"/>
            </w:pPr>
            <w:r w:rsidRPr="006777A4">
              <w:t xml:space="preserve">Translated </w:t>
            </w:r>
            <w:r w:rsidRPr="006777A4">
              <w:br/>
              <w:t>2 units down</w:t>
            </w:r>
          </w:p>
        </w:tc>
      </w:tr>
    </w:tbl>
    <w:p w14:paraId="39367A1B" w14:textId="2EC59CC8" w:rsidR="0084220A" w:rsidRDefault="002760FA" w:rsidP="00AE0A25">
      <w:pPr>
        <w:pStyle w:val="Pquestionheadingsx"/>
      </w:pPr>
      <w:r>
        <w:t>Question 17</w:t>
      </w:r>
      <w:r w:rsidR="0084220A">
        <w:tab/>
      </w:r>
      <w:r w:rsidR="00937E33">
        <w:rPr>
          <w:rStyle w:val="Cmarkslabel"/>
        </w:rPr>
        <w:t>2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937E33">
        <w:t>[9.3</w:t>
      </w:r>
      <w:r w:rsidR="0084220A">
        <w:t>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369"/>
        <w:gridCol w:w="4927"/>
      </w:tblGrid>
      <w:tr w:rsidR="00F2186E" w:rsidRPr="006777A4" w14:paraId="1B26CC51" w14:textId="77777777" w:rsidTr="00AE0A25">
        <w:tc>
          <w:tcPr>
            <w:tcW w:w="3369" w:type="dxa"/>
          </w:tcPr>
          <w:p w14:paraId="4C223BA6" w14:textId="77777777" w:rsidR="00F2186E" w:rsidRPr="006777A4" w:rsidRDefault="00F2186E" w:rsidP="00AE0A25">
            <w:pPr>
              <w:pStyle w:val="Pquestiontextpartsa"/>
            </w:pPr>
            <w:r w:rsidRPr="006777A4">
              <w:rPr>
                <w:b/>
              </w:rPr>
              <w:t>(a)</w:t>
            </w:r>
            <w:r w:rsidRPr="006777A4">
              <w:rPr>
                <w:b/>
              </w:rPr>
              <w:tab/>
            </w:r>
            <w:r w:rsidRPr="006777A4">
              <w:rPr>
                <w:i/>
              </w:rPr>
              <w:t>y</w:t>
            </w:r>
            <w:r w:rsidRPr="006777A4">
              <w:t xml:space="preserve"> = </w:t>
            </w: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  <w:r w:rsidRPr="006777A4">
              <w:t xml:space="preserve"> </w:t>
            </w:r>
          </w:p>
          <w:p w14:paraId="585731E9" w14:textId="31EFB59C" w:rsidR="00F2186E" w:rsidRPr="006777A4" w:rsidRDefault="00AE0A25" w:rsidP="00AE0A25">
            <w:pPr>
              <w:pStyle w:val="Pquestiontextpartsa"/>
            </w:pPr>
            <w:r>
              <w:rPr>
                <w:i/>
              </w:rPr>
              <w:tab/>
            </w:r>
            <w:r w:rsidR="00F2186E" w:rsidRPr="006777A4">
              <w:rPr>
                <w:i/>
              </w:rPr>
              <w:t>a</w:t>
            </w:r>
            <w:r w:rsidR="00F2186E" w:rsidRPr="006777A4">
              <w:t xml:space="preserve"> = +6, </w:t>
            </w:r>
            <w:r w:rsidR="00F2186E" w:rsidRPr="006777A4">
              <w:rPr>
                <w:i/>
              </w:rPr>
              <w:t>h</w:t>
            </w:r>
            <w:r w:rsidR="00F2186E" w:rsidRPr="006777A4">
              <w:t xml:space="preserve"> = +2, </w:t>
            </w:r>
            <w:r w:rsidR="00F2186E" w:rsidRPr="006777A4">
              <w:rPr>
                <w:i/>
              </w:rPr>
              <w:t>k</w:t>
            </w:r>
            <w:r w:rsidR="00F2186E" w:rsidRPr="006777A4">
              <w:t xml:space="preserve"> = +4</w:t>
            </w:r>
          </w:p>
          <w:p w14:paraId="242292FC" w14:textId="5416F870" w:rsidR="00F2186E" w:rsidRPr="006777A4" w:rsidRDefault="00AE0A25" w:rsidP="00AE0A25">
            <w:pPr>
              <w:pStyle w:val="Pquestiontextpartsa"/>
              <w:rPr>
                <w:b/>
              </w:rPr>
            </w:pPr>
            <w:r>
              <w:rPr>
                <w:i/>
              </w:rPr>
              <w:tab/>
            </w:r>
            <w:r w:rsidR="00F2186E" w:rsidRPr="006777A4">
              <w:rPr>
                <w:i/>
              </w:rPr>
              <w:t>y</w:t>
            </w:r>
            <w:r w:rsidR="00F2186E" w:rsidRPr="006777A4">
              <w:t xml:space="preserve"> = 6(</w:t>
            </w:r>
            <w:r w:rsidR="00F2186E" w:rsidRPr="006777A4">
              <w:rPr>
                <w:i/>
              </w:rPr>
              <w:t xml:space="preserve">x </w:t>
            </w:r>
            <w:r w:rsidR="00F2186E" w:rsidRPr="006777A4">
              <w:t>+ 2)</w:t>
            </w:r>
            <w:r w:rsidR="00F2186E" w:rsidRPr="006777A4">
              <w:rPr>
                <w:vertAlign w:val="superscript"/>
              </w:rPr>
              <w:t>2</w:t>
            </w:r>
            <w:r w:rsidR="00F2186E" w:rsidRPr="006777A4">
              <w:t xml:space="preserve"> + 4</w:t>
            </w:r>
          </w:p>
        </w:tc>
        <w:tc>
          <w:tcPr>
            <w:tcW w:w="4927" w:type="dxa"/>
          </w:tcPr>
          <w:p w14:paraId="5D6D9121" w14:textId="77777777" w:rsidR="00F2186E" w:rsidRPr="006777A4" w:rsidRDefault="00F2186E" w:rsidP="00AE0A25">
            <w:pPr>
              <w:pStyle w:val="Pquestiontextpartsa"/>
            </w:pPr>
            <w:r w:rsidRPr="006777A4">
              <w:rPr>
                <w:b/>
              </w:rPr>
              <w:t>(b)</w:t>
            </w:r>
            <w:r w:rsidRPr="006777A4">
              <w:rPr>
                <w:b/>
              </w:rPr>
              <w:tab/>
            </w:r>
            <w:r w:rsidRPr="006777A4">
              <w:rPr>
                <w:i/>
              </w:rPr>
              <w:t>y</w:t>
            </w:r>
            <w:r w:rsidRPr="006777A4">
              <w:t xml:space="preserve"> = </w:t>
            </w:r>
            <w:r w:rsidRPr="006777A4">
              <w:rPr>
                <w:i/>
              </w:rPr>
              <w:t>x</w:t>
            </w:r>
            <w:r w:rsidRPr="006777A4">
              <w:rPr>
                <w:vertAlign w:val="superscript"/>
              </w:rPr>
              <w:t>2</w:t>
            </w:r>
          </w:p>
          <w:p w14:paraId="4F65990C" w14:textId="1045C791" w:rsidR="00F2186E" w:rsidRPr="006777A4" w:rsidRDefault="00AE0A25" w:rsidP="00AE0A25">
            <w:pPr>
              <w:pStyle w:val="Pquestiontextpartsa"/>
            </w:pPr>
            <w:r>
              <w:rPr>
                <w:i/>
              </w:rPr>
              <w:tab/>
            </w:r>
            <w:r w:rsidR="00F2186E" w:rsidRPr="006777A4">
              <w:rPr>
                <w:i/>
              </w:rPr>
              <w:t>a</w:t>
            </w:r>
            <w:r w:rsidR="00F2186E" w:rsidRPr="006777A4">
              <w:t xml:space="preserve"> = +</w:t>
            </w:r>
            <w:r w:rsidR="00F2186E" w:rsidRPr="006777A4">
              <w:rPr>
                <w:position w:val="-22"/>
              </w:rPr>
              <w:object w:dxaOrig="200" w:dyaOrig="600" w14:anchorId="788E8046">
                <v:shape id="_x0000_i1042" type="#_x0000_t75" style="width:9.45pt;height:30.7pt" o:ole="">
                  <v:imagedata r:id="rId44" o:title=""/>
                </v:shape>
                <o:OLEObject Type="Embed" ProgID="Equation.3" ShapeID="_x0000_i1042" DrawAspect="Content" ObjectID="_1537785487" r:id="rId45"/>
              </w:object>
            </w:r>
            <w:r w:rsidR="00F2186E" w:rsidRPr="006777A4">
              <w:t xml:space="preserve">, </w:t>
            </w:r>
            <w:r w:rsidR="00F2186E" w:rsidRPr="006777A4">
              <w:rPr>
                <w:i/>
              </w:rPr>
              <w:t>h</w:t>
            </w:r>
            <w:r w:rsidR="00F2186E" w:rsidRPr="006777A4">
              <w:t xml:space="preserve"> = -5, </w:t>
            </w:r>
            <w:r w:rsidR="00F2186E" w:rsidRPr="006777A4">
              <w:rPr>
                <w:i/>
              </w:rPr>
              <w:t>k</w:t>
            </w:r>
            <w:r w:rsidR="00F2186E" w:rsidRPr="006777A4">
              <w:t xml:space="preserve"> = -3</w:t>
            </w:r>
          </w:p>
          <w:p w14:paraId="07AD3715" w14:textId="6005C836" w:rsidR="00F2186E" w:rsidRPr="006777A4" w:rsidRDefault="00AE0A25" w:rsidP="00AE0A25">
            <w:pPr>
              <w:pStyle w:val="Pquestiontextpartsa"/>
              <w:rPr>
                <w:b/>
              </w:rPr>
            </w:pPr>
            <w:r>
              <w:rPr>
                <w:i/>
              </w:rPr>
              <w:tab/>
            </w:r>
            <w:r w:rsidR="00F2186E" w:rsidRPr="006777A4">
              <w:rPr>
                <w:i/>
              </w:rPr>
              <w:t>y</w:t>
            </w:r>
            <w:r w:rsidR="00F2186E" w:rsidRPr="006777A4">
              <w:t xml:space="preserve"> = </w:t>
            </w:r>
            <w:r w:rsidR="00F2186E" w:rsidRPr="006777A4">
              <w:rPr>
                <w:position w:val="-22"/>
              </w:rPr>
              <w:object w:dxaOrig="200" w:dyaOrig="600" w14:anchorId="0DDC0115">
                <v:shape id="_x0000_i1043" type="#_x0000_t75" style="width:9.45pt;height:30.7pt" o:ole="">
                  <v:imagedata r:id="rId46" o:title=""/>
                </v:shape>
                <o:OLEObject Type="Embed" ProgID="Equation.3" ShapeID="_x0000_i1043" DrawAspect="Content" ObjectID="_1537785488" r:id="rId47"/>
              </w:object>
            </w:r>
            <w:r w:rsidR="00F2186E" w:rsidRPr="006777A4">
              <w:t xml:space="preserve"> (</w:t>
            </w:r>
            <w:r w:rsidR="00F2186E" w:rsidRPr="006777A4">
              <w:rPr>
                <w:i/>
              </w:rPr>
              <w:t xml:space="preserve">x – </w:t>
            </w:r>
            <w:r w:rsidR="00F2186E" w:rsidRPr="006777A4">
              <w:t>5)</w:t>
            </w:r>
            <w:r w:rsidR="00F2186E" w:rsidRPr="006777A4">
              <w:rPr>
                <w:vertAlign w:val="superscript"/>
              </w:rPr>
              <w:t>2</w:t>
            </w:r>
            <w:r w:rsidR="00F2186E" w:rsidRPr="006777A4">
              <w:t xml:space="preserve"> – 3 </w:t>
            </w:r>
          </w:p>
        </w:tc>
      </w:tr>
    </w:tbl>
    <w:p w14:paraId="3C52A0DA" w14:textId="77777777" w:rsidR="0084220A" w:rsidRDefault="0084220A" w:rsidP="0084220A">
      <w:pPr>
        <w:pStyle w:val="Pquestiontextpartsai"/>
      </w:pPr>
    </w:p>
    <w:p w14:paraId="48F1984C" w14:textId="427071F1" w:rsidR="0084220A" w:rsidRDefault="002760FA" w:rsidP="0084220A">
      <w:pPr>
        <w:pStyle w:val="Pquestionheadingsx1stafterhead"/>
      </w:pPr>
      <w:r>
        <w:lastRenderedPageBreak/>
        <w:t>Question 18</w:t>
      </w:r>
      <w:r w:rsidR="0084220A">
        <w:tab/>
      </w:r>
      <w:r w:rsidR="00937E33">
        <w:rPr>
          <w:rStyle w:val="Cmarkslabel"/>
        </w:rPr>
        <w:t>3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937E33">
        <w:t>[9.4</w:t>
      </w:r>
      <w:r w:rsidR="0084220A">
        <w:t>]</w:t>
      </w:r>
    </w:p>
    <w:p w14:paraId="591EC703" w14:textId="77777777" w:rsidR="00F2186E" w:rsidRPr="00AE0A25" w:rsidRDefault="00F2186E" w:rsidP="00AE0A25">
      <w:pPr>
        <w:pStyle w:val="Pquestiontextmainstem"/>
        <w:rPr>
          <w:lang w:val="es-ES"/>
        </w:rPr>
      </w:pPr>
      <w:r w:rsidRPr="00AE0A25">
        <w:rPr>
          <w:i/>
          <w:lang w:val="es-ES"/>
        </w:rPr>
        <w:t>x</w:t>
      </w:r>
      <w:r w:rsidRPr="00AE0A25">
        <w:rPr>
          <w:lang w:val="es-ES"/>
        </w:rPr>
        <w:t xml:space="preserve"> min = -1, </w:t>
      </w:r>
      <w:r w:rsidRPr="00AE0A25">
        <w:rPr>
          <w:i/>
          <w:lang w:val="es-ES"/>
        </w:rPr>
        <w:t>x</w:t>
      </w:r>
      <w:r w:rsidRPr="00AE0A25">
        <w:rPr>
          <w:lang w:val="es-ES"/>
        </w:rPr>
        <w:t xml:space="preserve"> max = 9, 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min = -6, 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max = 4</w:t>
      </w:r>
    </w:p>
    <w:p w14:paraId="0CC590AA" w14:textId="77777777" w:rsidR="00F2186E" w:rsidRPr="006777A4" w:rsidRDefault="00F2186E" w:rsidP="00AE0A25">
      <w:pPr>
        <w:pStyle w:val="Pquestiontextmainstem"/>
      </w:pPr>
      <w:r w:rsidRPr="006777A4">
        <w:rPr>
          <w:position w:val="-24"/>
        </w:rPr>
        <w:object w:dxaOrig="1800" w:dyaOrig="620" w14:anchorId="73EA3929">
          <v:shape id="_x0000_i1044" type="#_x0000_t75" style="width:89.7pt;height:30.7pt" o:ole="" fillcolor="window">
            <v:imagedata r:id="rId48" o:title=""/>
          </v:shape>
          <o:OLEObject Type="Embed" ProgID="Equation.3" ShapeID="_x0000_i1044" DrawAspect="Content" ObjectID="_1537785489" r:id="rId49"/>
        </w:object>
      </w:r>
    </w:p>
    <w:p w14:paraId="124B83AE" w14:textId="77777777" w:rsidR="00F2186E" w:rsidRPr="006777A4" w:rsidRDefault="00F2186E" w:rsidP="00AE0A25">
      <w:pPr>
        <w:pStyle w:val="Pquestiontextmainstem"/>
      </w:pPr>
      <w:r w:rsidRPr="006777A4">
        <w:rPr>
          <w:position w:val="-24"/>
        </w:rPr>
        <w:object w:dxaOrig="2020" w:dyaOrig="620" w14:anchorId="7B9FDA65">
          <v:shape id="_x0000_i1045" type="#_x0000_t75" style="width:100.35pt;height:30.7pt" o:ole="" fillcolor="window">
            <v:imagedata r:id="rId50" o:title=""/>
          </v:shape>
          <o:OLEObject Type="Embed" ProgID="Equation.3" ShapeID="_x0000_i1045" DrawAspect="Content" ObjectID="_1537785490" r:id="rId51"/>
        </w:object>
      </w:r>
    </w:p>
    <w:p w14:paraId="76076D58" w14:textId="7066DB84" w:rsidR="00F2186E" w:rsidRPr="006777A4" w:rsidRDefault="00AE0A25" w:rsidP="00AE0A25">
      <w:pPr>
        <w:pStyle w:val="Pquestiontextmainstem"/>
      </w:pPr>
      <w:r>
        <w:t>c</w:t>
      </w:r>
      <w:r w:rsidR="00F2186E" w:rsidRPr="006777A4">
        <w:t>entre: (4, -1)</w:t>
      </w:r>
    </w:p>
    <w:p w14:paraId="15FABF95" w14:textId="77777777" w:rsidR="00F2186E" w:rsidRPr="006777A4" w:rsidRDefault="00F2186E" w:rsidP="00AE0A25">
      <w:pPr>
        <w:pStyle w:val="Pquestiontextmainstem"/>
      </w:pPr>
      <w:r w:rsidRPr="006777A4">
        <w:rPr>
          <w:position w:val="-24"/>
        </w:rPr>
        <w:object w:dxaOrig="1860" w:dyaOrig="620" w14:anchorId="3E8A4250">
          <v:shape id="_x0000_i1046" type="#_x0000_t75" style="width:93.25pt;height:30.7pt" o:ole="" fillcolor="window">
            <v:imagedata r:id="rId52" o:title=""/>
          </v:shape>
          <o:OLEObject Type="Embed" ProgID="Equation.3" ShapeID="_x0000_i1046" DrawAspect="Content" ObjectID="_1537785491" r:id="rId53"/>
        </w:object>
      </w:r>
    </w:p>
    <w:p w14:paraId="4F947F49" w14:textId="77777777" w:rsidR="00F2186E" w:rsidRPr="00AE0A25" w:rsidRDefault="00F2186E" w:rsidP="00AE0A25">
      <w:pPr>
        <w:pStyle w:val="Pquestiontextmainstem"/>
        <w:rPr>
          <w:lang w:val="es-ES"/>
        </w:rPr>
      </w:pPr>
      <w:r w:rsidRPr="00AE0A25">
        <w:rPr>
          <w:i/>
          <w:lang w:val="es-ES"/>
        </w:rPr>
        <w:t>h</w:t>
      </w:r>
      <w:r w:rsidRPr="00AE0A25">
        <w:rPr>
          <w:lang w:val="es-ES"/>
        </w:rPr>
        <w:t xml:space="preserve"> = 4, </w:t>
      </w:r>
      <w:r w:rsidRPr="00AE0A25">
        <w:rPr>
          <w:i/>
          <w:lang w:val="es-ES"/>
        </w:rPr>
        <w:t>k</w:t>
      </w:r>
      <w:r w:rsidRPr="00AE0A25">
        <w:rPr>
          <w:lang w:val="es-ES"/>
        </w:rPr>
        <w:t xml:space="preserve"> = -1, </w:t>
      </w:r>
      <w:r w:rsidRPr="00AE0A25">
        <w:rPr>
          <w:i/>
          <w:lang w:val="es-ES"/>
        </w:rPr>
        <w:t>r</w:t>
      </w:r>
      <w:r w:rsidRPr="00AE0A25">
        <w:rPr>
          <w:lang w:val="es-ES"/>
        </w:rPr>
        <w:t xml:space="preserve"> = 5</w:t>
      </w:r>
    </w:p>
    <w:p w14:paraId="0EE3EA4A" w14:textId="77777777" w:rsidR="00F2186E" w:rsidRPr="00AE0A25" w:rsidRDefault="00F2186E" w:rsidP="00AE0A25">
      <w:pPr>
        <w:pStyle w:val="Pquestiontextmainstem"/>
        <w:rPr>
          <w:lang w:val="es-ES"/>
        </w:rPr>
      </w:pPr>
      <w:r w:rsidRPr="00AE0A25">
        <w:rPr>
          <w:lang w:val="es-ES"/>
        </w:rPr>
        <w:t>(</w:t>
      </w:r>
      <w:r w:rsidRPr="00AE0A25">
        <w:rPr>
          <w:i/>
          <w:lang w:val="es-ES"/>
        </w:rPr>
        <w:t>x – h</w:t>
      </w:r>
      <w:r w:rsidRPr="00AE0A25">
        <w:rPr>
          <w:lang w:val="es-ES"/>
        </w:rPr>
        <w:t>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+ (</w:t>
      </w:r>
      <w:r w:rsidRPr="00AE0A25">
        <w:rPr>
          <w:i/>
          <w:lang w:val="es-ES"/>
        </w:rPr>
        <w:t>y – k</w:t>
      </w:r>
      <w:r w:rsidRPr="00AE0A25">
        <w:rPr>
          <w:lang w:val="es-ES"/>
        </w:rPr>
        <w:t>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= </w:t>
      </w:r>
      <w:r w:rsidRPr="00AE0A25">
        <w:rPr>
          <w:i/>
          <w:lang w:val="es-ES"/>
        </w:rPr>
        <w:t>r</w:t>
      </w:r>
      <w:r w:rsidRPr="00AE0A25">
        <w:rPr>
          <w:vertAlign w:val="superscript"/>
          <w:lang w:val="es-ES"/>
        </w:rPr>
        <w:t>2</w:t>
      </w:r>
    </w:p>
    <w:p w14:paraId="589FD965" w14:textId="77777777" w:rsidR="00F2186E" w:rsidRPr="00AE0A25" w:rsidRDefault="00F2186E" w:rsidP="00AE0A25">
      <w:pPr>
        <w:pStyle w:val="Pquestiontextmainstem"/>
        <w:rPr>
          <w:lang w:val="es-ES"/>
        </w:rPr>
      </w:pPr>
      <w:r w:rsidRPr="00AE0A25">
        <w:rPr>
          <w:lang w:val="es-ES"/>
        </w:rPr>
        <w:t>(</w:t>
      </w:r>
      <w:r w:rsidRPr="00AE0A25">
        <w:rPr>
          <w:i/>
          <w:lang w:val="es-ES"/>
        </w:rPr>
        <w:t>x</w:t>
      </w:r>
      <w:r w:rsidRPr="00AE0A25">
        <w:rPr>
          <w:lang w:val="es-ES"/>
        </w:rPr>
        <w:t xml:space="preserve"> – 4)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+ (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– -1)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= 5</w:t>
      </w:r>
      <w:r w:rsidRPr="00AE0A25">
        <w:rPr>
          <w:vertAlign w:val="superscript"/>
          <w:lang w:val="es-ES"/>
        </w:rPr>
        <w:t>2</w:t>
      </w:r>
    </w:p>
    <w:p w14:paraId="0763E098" w14:textId="77777777" w:rsidR="00F2186E" w:rsidRPr="00AE0A25" w:rsidRDefault="00F2186E" w:rsidP="00AE0A25">
      <w:pPr>
        <w:pStyle w:val="Pquestiontextmainstem"/>
        <w:rPr>
          <w:lang w:val="es-ES"/>
        </w:rPr>
      </w:pPr>
      <w:r w:rsidRPr="00AE0A25">
        <w:rPr>
          <w:lang w:val="es-ES"/>
        </w:rPr>
        <w:t>(</w:t>
      </w:r>
      <w:r w:rsidRPr="00AE0A25">
        <w:rPr>
          <w:i/>
          <w:lang w:val="es-ES"/>
        </w:rPr>
        <w:t>x</w:t>
      </w:r>
      <w:r w:rsidRPr="00AE0A25">
        <w:rPr>
          <w:lang w:val="es-ES"/>
        </w:rPr>
        <w:t xml:space="preserve"> – 4)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+ (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+ 1)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= 25 </w:t>
      </w:r>
    </w:p>
    <w:p w14:paraId="52C0476A" w14:textId="06E2348B" w:rsidR="001B433F" w:rsidRPr="00AE0A25" w:rsidRDefault="002760FA" w:rsidP="00AE0A25">
      <w:pPr>
        <w:pStyle w:val="Pquestionheadingsx"/>
        <w:rPr>
          <w:lang w:val="es-ES"/>
        </w:rPr>
      </w:pPr>
      <w:r w:rsidRPr="00AE0A25">
        <w:rPr>
          <w:lang w:val="es-ES"/>
        </w:rPr>
        <w:t>Question 19</w:t>
      </w:r>
      <w:r w:rsidR="001B433F" w:rsidRPr="00AE0A25">
        <w:rPr>
          <w:lang w:val="es-ES"/>
        </w:rPr>
        <w:tab/>
      </w:r>
      <w:r w:rsidR="00937E33" w:rsidRPr="00AE0A25">
        <w:rPr>
          <w:rStyle w:val="Cmarkslabel"/>
          <w:lang w:val="es-ES"/>
        </w:rPr>
        <w:t>1</w:t>
      </w:r>
      <w:r w:rsidR="001158EE" w:rsidRPr="00AE0A25">
        <w:rPr>
          <w:rStyle w:val="Cmarkslabel"/>
          <w:lang w:val="es-ES"/>
        </w:rPr>
        <w:t xml:space="preserve"> </w:t>
      </w:r>
      <w:r w:rsidR="001B433F" w:rsidRPr="00AE0A25">
        <w:rPr>
          <w:rStyle w:val="Cmarkslabel"/>
          <w:lang w:val="es-ES"/>
        </w:rPr>
        <w:t>marks</w:t>
      </w:r>
      <w:r w:rsidR="000E5746" w:rsidRPr="00AE0A25">
        <w:rPr>
          <w:lang w:val="es-ES"/>
        </w:rPr>
        <w:tab/>
      </w:r>
      <w:r w:rsidR="00937E33" w:rsidRPr="00AE0A25">
        <w:rPr>
          <w:lang w:val="es-ES"/>
        </w:rPr>
        <w:t>[9.4</w:t>
      </w:r>
      <w:r w:rsidR="001B433F" w:rsidRPr="00AE0A25">
        <w:rPr>
          <w:lang w:val="es-ES"/>
        </w:rPr>
        <w:t>]</w:t>
      </w:r>
    </w:p>
    <w:p w14:paraId="3E181B1B" w14:textId="77777777" w:rsidR="00F2186E" w:rsidRPr="00AE0A25" w:rsidRDefault="00F2186E" w:rsidP="00AE0A25">
      <w:pPr>
        <w:pStyle w:val="Pquestiontextmainstem"/>
        <w:rPr>
          <w:lang w:val="es-ES"/>
        </w:rPr>
      </w:pPr>
      <w:r w:rsidRPr="00AE0A25">
        <w:rPr>
          <w:lang w:val="es-ES"/>
        </w:rPr>
        <w:t>(</w:t>
      </w:r>
      <w:r w:rsidRPr="00AE0A25">
        <w:rPr>
          <w:i/>
          <w:lang w:val="es-ES"/>
        </w:rPr>
        <w:t>x</w:t>
      </w:r>
      <w:r w:rsidRPr="00AE0A25">
        <w:rPr>
          <w:lang w:val="es-ES"/>
        </w:rPr>
        <w:t xml:space="preserve"> – 4)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+ (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– 2)</w:t>
      </w:r>
      <w:r w:rsidRPr="00AE0A25">
        <w:rPr>
          <w:vertAlign w:val="superscript"/>
          <w:lang w:val="es-ES"/>
        </w:rPr>
        <w:t>2</w:t>
      </w:r>
      <w:r w:rsidRPr="00AE0A25">
        <w:rPr>
          <w:lang w:val="es-ES"/>
        </w:rPr>
        <w:t xml:space="preserve"> = 25</w:t>
      </w:r>
    </w:p>
    <w:p w14:paraId="3DD4B852" w14:textId="77777777" w:rsidR="00F2186E" w:rsidRPr="006777A4" w:rsidRDefault="00F2186E" w:rsidP="00AE0A25">
      <w:pPr>
        <w:pStyle w:val="Pquestiontextmainstem"/>
      </w:pPr>
      <w:r w:rsidRPr="006777A4">
        <w:rPr>
          <w:i/>
        </w:rPr>
        <w:t>h</w:t>
      </w:r>
      <w:r w:rsidRPr="006777A4">
        <w:t xml:space="preserve">  = 4, </w:t>
      </w:r>
      <w:r w:rsidRPr="006777A4">
        <w:rPr>
          <w:i/>
        </w:rPr>
        <w:t xml:space="preserve">k </w:t>
      </w:r>
      <w:r w:rsidRPr="006777A4">
        <w:t xml:space="preserve">= 2, </w:t>
      </w:r>
      <w:r w:rsidRPr="006777A4">
        <w:rPr>
          <w:i/>
        </w:rPr>
        <w:t>r</w:t>
      </w:r>
      <w:r w:rsidRPr="006777A4">
        <w:t xml:space="preserve"> = 5 </w:t>
      </w:r>
    </w:p>
    <w:p w14:paraId="24AFEFA4" w14:textId="672841C7" w:rsidR="00F2186E" w:rsidRPr="006777A4" w:rsidRDefault="00AE0A25" w:rsidP="00AE0A25">
      <w:pPr>
        <w:pStyle w:val="Pquestiontextmainstem"/>
      </w:pPr>
      <w:r>
        <w:t>t</w:t>
      </w:r>
      <w:r w:rsidR="00F2186E" w:rsidRPr="006777A4">
        <w:t>ranslation:</w:t>
      </w:r>
      <w:r w:rsidR="00F2186E" w:rsidRPr="006777A4">
        <w:rPr>
          <w:i/>
        </w:rPr>
        <w:t xml:space="preserve"> h</w:t>
      </w:r>
      <w:r w:rsidR="00F2186E" w:rsidRPr="006777A4">
        <w:t xml:space="preserve"> = + 2, </w:t>
      </w:r>
      <w:r w:rsidR="00F2186E" w:rsidRPr="006777A4">
        <w:rPr>
          <w:i/>
        </w:rPr>
        <w:t>k</w:t>
      </w:r>
      <w:r w:rsidR="00F2186E" w:rsidRPr="006777A4">
        <w:t xml:space="preserve"> = -3, </w:t>
      </w:r>
      <w:r w:rsidR="00F2186E" w:rsidRPr="006777A4">
        <w:rPr>
          <w:i/>
        </w:rPr>
        <w:t>r</w:t>
      </w:r>
      <w:r w:rsidR="00F2186E" w:rsidRPr="006777A4">
        <w:t xml:space="preserve"> = +1</w:t>
      </w:r>
    </w:p>
    <w:p w14:paraId="0C8935DB" w14:textId="09A615FF" w:rsidR="00F2186E" w:rsidRPr="006777A4" w:rsidRDefault="00AE0A25" w:rsidP="00AE0A25">
      <w:pPr>
        <w:pStyle w:val="Pquestiontextmainstem"/>
      </w:pPr>
      <w:r>
        <w:t>n</w:t>
      </w:r>
      <w:r w:rsidR="00F2186E" w:rsidRPr="006777A4">
        <w:t xml:space="preserve">ew centre: (6, -1), new radius: </w:t>
      </w:r>
      <w:r w:rsidR="00F2186E" w:rsidRPr="006777A4">
        <w:rPr>
          <w:i/>
        </w:rPr>
        <w:t xml:space="preserve">r </w:t>
      </w:r>
      <w:r w:rsidR="00F2186E" w:rsidRPr="006777A4">
        <w:t>= 6</w:t>
      </w:r>
    </w:p>
    <w:p w14:paraId="06E3CCC8" w14:textId="64FD62AF" w:rsidR="00F2186E" w:rsidRPr="006777A4" w:rsidRDefault="00AE0A25" w:rsidP="00AE0A25">
      <w:pPr>
        <w:pStyle w:val="Pquestiontextmainstem"/>
      </w:pPr>
      <w:r>
        <w:t>g</w:t>
      </w:r>
      <w:r w:rsidR="00F2186E" w:rsidRPr="006777A4">
        <w:t>eneral equation: (</w:t>
      </w:r>
      <w:r w:rsidR="00F2186E" w:rsidRPr="006777A4">
        <w:rPr>
          <w:i/>
        </w:rPr>
        <w:t>x – h</w:t>
      </w:r>
      <w:r w:rsidR="00F2186E" w:rsidRPr="006777A4">
        <w:t>)</w:t>
      </w:r>
      <w:r w:rsidR="00F2186E" w:rsidRPr="006777A4">
        <w:rPr>
          <w:vertAlign w:val="superscript"/>
        </w:rPr>
        <w:t>2</w:t>
      </w:r>
      <w:r w:rsidR="00F2186E" w:rsidRPr="006777A4">
        <w:t xml:space="preserve"> + (</w:t>
      </w:r>
      <w:r w:rsidR="00F2186E" w:rsidRPr="006777A4">
        <w:rPr>
          <w:i/>
        </w:rPr>
        <w:t>y – k</w:t>
      </w:r>
      <w:r w:rsidR="00F2186E" w:rsidRPr="006777A4">
        <w:t>)</w:t>
      </w:r>
      <w:r w:rsidR="00F2186E" w:rsidRPr="006777A4">
        <w:rPr>
          <w:vertAlign w:val="superscript"/>
        </w:rPr>
        <w:t>2</w:t>
      </w:r>
      <w:r w:rsidR="00F2186E" w:rsidRPr="006777A4">
        <w:t xml:space="preserve"> = </w:t>
      </w:r>
      <w:r w:rsidR="00F2186E" w:rsidRPr="006777A4">
        <w:rPr>
          <w:i/>
        </w:rPr>
        <w:t>r</w:t>
      </w:r>
      <w:r w:rsidR="00F2186E" w:rsidRPr="006777A4">
        <w:rPr>
          <w:vertAlign w:val="superscript"/>
        </w:rPr>
        <w:t>2</w:t>
      </w:r>
    </w:p>
    <w:p w14:paraId="6C33CD4D" w14:textId="4049E339" w:rsidR="00F2186E" w:rsidRPr="006777A4" w:rsidRDefault="00AE0A25" w:rsidP="00AE0A25">
      <w:pPr>
        <w:pStyle w:val="Pquestiontextmainstem"/>
      </w:pPr>
      <w:r>
        <w:t>n</w:t>
      </w:r>
      <w:r w:rsidR="00F2186E" w:rsidRPr="006777A4">
        <w:t>ew equation of circle: (</w:t>
      </w:r>
      <w:r w:rsidR="00F2186E" w:rsidRPr="006777A4">
        <w:rPr>
          <w:i/>
        </w:rPr>
        <w:t>x</w:t>
      </w:r>
      <w:r w:rsidR="00F2186E" w:rsidRPr="006777A4">
        <w:t xml:space="preserve"> – 6)</w:t>
      </w:r>
      <w:r w:rsidR="00F2186E" w:rsidRPr="006777A4">
        <w:rPr>
          <w:vertAlign w:val="superscript"/>
        </w:rPr>
        <w:t>2</w:t>
      </w:r>
      <w:r w:rsidR="00F2186E" w:rsidRPr="006777A4">
        <w:t xml:space="preserve"> + (</w:t>
      </w:r>
      <w:r w:rsidR="00F2186E" w:rsidRPr="006777A4">
        <w:rPr>
          <w:i/>
        </w:rPr>
        <w:t>y</w:t>
      </w:r>
      <w:r w:rsidR="00F2186E" w:rsidRPr="006777A4">
        <w:t xml:space="preserve"> + 1)</w:t>
      </w:r>
      <w:r w:rsidR="00F2186E" w:rsidRPr="006777A4">
        <w:rPr>
          <w:vertAlign w:val="superscript"/>
        </w:rPr>
        <w:t>2</w:t>
      </w:r>
      <w:r w:rsidR="00F2186E" w:rsidRPr="006777A4">
        <w:t xml:space="preserve"> = 36</w:t>
      </w:r>
    </w:p>
    <w:p w14:paraId="38366739" w14:textId="6EB14FD4" w:rsidR="00937E33" w:rsidRDefault="00937E33" w:rsidP="00AE0A25">
      <w:pPr>
        <w:pStyle w:val="Pquestionheadingsx"/>
      </w:pPr>
      <w:r>
        <w:t>Question 20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[9.5]</w:t>
      </w:r>
    </w:p>
    <w:p w14:paraId="145FD598" w14:textId="00B88E4A" w:rsidR="00F2186E" w:rsidRPr="006777A4" w:rsidRDefault="00F2186E" w:rsidP="00AE0A25">
      <w:pPr>
        <w:pStyle w:val="Pquestiontextpartsa"/>
      </w:pPr>
      <w:r w:rsidRPr="006777A4">
        <w:rPr>
          <w:b/>
        </w:rPr>
        <w:t>(a)</w:t>
      </w:r>
      <w:r w:rsidR="00AE0A25">
        <w:rPr>
          <w:b/>
        </w:rPr>
        <w:tab/>
      </w:r>
      <w:r w:rsidRPr="006777A4">
        <w:t>It represents an exponential relationship.</w:t>
      </w:r>
    </w:p>
    <w:p w14:paraId="3B91F4CC" w14:textId="4A698329" w:rsidR="00F2186E" w:rsidRPr="006777A4" w:rsidRDefault="00F2186E" w:rsidP="00AE0A25">
      <w:pPr>
        <w:pStyle w:val="Pquestiontextpartsa"/>
      </w:pPr>
      <w:r w:rsidRPr="006777A4">
        <w:rPr>
          <w:b/>
        </w:rPr>
        <w:t>(b)</w:t>
      </w:r>
      <w:r w:rsidR="00AE0A25">
        <w:rPr>
          <w:b/>
        </w:rPr>
        <w:tab/>
      </w:r>
      <w:r w:rsidRPr="006777A4">
        <w:rPr>
          <w:i/>
        </w:rPr>
        <w:t>y</w:t>
      </w:r>
      <w:r w:rsidR="00AE0A25">
        <w:t>-</w:t>
      </w:r>
      <w:r w:rsidRPr="006777A4">
        <w:t>intercept: (0, 5)</w:t>
      </w:r>
    </w:p>
    <w:p w14:paraId="69690202" w14:textId="54744665" w:rsidR="00F2186E" w:rsidRPr="006777A4" w:rsidRDefault="00F2186E" w:rsidP="00AE0A25">
      <w:pPr>
        <w:pStyle w:val="Pquestiontextpartsa"/>
      </w:pPr>
      <w:r w:rsidRPr="006777A4">
        <w:rPr>
          <w:b/>
        </w:rPr>
        <w:t>(c)</w:t>
      </w:r>
      <w:r w:rsidR="00AE0A25">
        <w:rPr>
          <w:b/>
        </w:rPr>
        <w:tab/>
      </w:r>
      <w:r w:rsidRPr="006777A4">
        <w:t>asymptote</w:t>
      </w:r>
    </w:p>
    <w:p w14:paraId="7C7F0700" w14:textId="7FFF8ECB" w:rsidR="00F2186E" w:rsidRPr="006777A4" w:rsidRDefault="00F2186E" w:rsidP="00AE0A25">
      <w:pPr>
        <w:pStyle w:val="Pquestiontextpartsa"/>
      </w:pPr>
      <w:r w:rsidRPr="006777A4">
        <w:rPr>
          <w:b/>
        </w:rPr>
        <w:t>(d)</w:t>
      </w:r>
      <w:r w:rsidR="00AE0A25">
        <w:rPr>
          <w:b/>
        </w:rPr>
        <w:tab/>
      </w:r>
      <w:r w:rsidRPr="006777A4">
        <w:t>Exponential graphs will always have a value that they will get closer and closer to but never reach. This value is called the asymptote of the graph.</w:t>
      </w:r>
    </w:p>
    <w:p w14:paraId="021D73FD" w14:textId="77777777" w:rsidR="004F4159" w:rsidRDefault="004F4159" w:rsidP="004F4159">
      <w:pPr>
        <w:pStyle w:val="Pquestionheadingsx1stafterhead"/>
      </w:pPr>
    </w:p>
    <w:p w14:paraId="79BF7A34" w14:textId="77777777" w:rsidR="004F4159" w:rsidRDefault="004F4159" w:rsidP="00AE0A25">
      <w:pPr>
        <w:pStyle w:val="Pquestionheadingsx1stafterhead"/>
        <w:keepLines/>
      </w:pPr>
      <w:r>
        <w:t>Question 21</w:t>
      </w:r>
      <w:r>
        <w:tab/>
      </w:r>
      <w:r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[9.6]</w:t>
      </w:r>
    </w:p>
    <w:p w14:paraId="06A1E037" w14:textId="6AD0E4D2" w:rsidR="00F2186E" w:rsidRPr="006777A4" w:rsidRDefault="00F2186E" w:rsidP="00AE0A25">
      <w:pPr>
        <w:pStyle w:val="Pquestiontextpartsa"/>
        <w:keepNext/>
        <w:keepLines/>
      </w:pPr>
      <w:r w:rsidRPr="006777A4">
        <w:rPr>
          <w:b/>
        </w:rPr>
        <w:t>(a)</w:t>
      </w:r>
      <w:r w:rsidR="00AE0A25">
        <w:rPr>
          <w:b/>
        </w:rPr>
        <w:tab/>
      </w:r>
      <w:r w:rsidRPr="006777A4">
        <w:t xml:space="preserve">The relationship could be directly proportional, because as </w:t>
      </w:r>
      <w:r w:rsidRPr="006777A4">
        <w:rPr>
          <w:i/>
        </w:rPr>
        <w:t>x</w:t>
      </w:r>
      <w:r w:rsidRPr="006777A4">
        <w:t xml:space="preserve"> is increasing, </w:t>
      </w:r>
      <w:r w:rsidRPr="006777A4">
        <w:rPr>
          <w:i/>
        </w:rPr>
        <w:t>y</w:t>
      </w:r>
      <w:r w:rsidRPr="006777A4">
        <w:t xml:space="preserve"> is also increasing.</w:t>
      </w:r>
      <w:r w:rsidRPr="006777A4">
        <w:rPr>
          <w:b/>
        </w:rPr>
        <w:t xml:space="preserve"> </w:t>
      </w:r>
    </w:p>
    <w:p w14:paraId="6485CC59" w14:textId="43D36D86" w:rsidR="00F2186E" w:rsidRPr="006777A4" w:rsidRDefault="00F2186E" w:rsidP="00AE0A25">
      <w:pPr>
        <w:pStyle w:val="Pquestiontextpartsa"/>
        <w:keepNext/>
        <w:keepLines/>
      </w:pPr>
      <w:r w:rsidRPr="006777A4">
        <w:rPr>
          <w:b/>
        </w:rPr>
        <w:t>(b)</w:t>
      </w:r>
      <w:r w:rsidR="00AE0A25">
        <w:rPr>
          <w:b/>
        </w:rPr>
        <w:tab/>
      </w:r>
      <w:r w:rsidRPr="006777A4">
        <w:rPr>
          <w:i/>
        </w:rPr>
        <w:t>y = kx</w:t>
      </w:r>
    </w:p>
    <w:p w14:paraId="7BFD571B" w14:textId="211D8B1E" w:rsidR="00F2186E" w:rsidRPr="006777A4" w:rsidRDefault="00AE0A25" w:rsidP="00AE0A25">
      <w:pPr>
        <w:pStyle w:val="Pquestiontextpartsa"/>
        <w:keepNext/>
        <w:keepLines/>
      </w:pPr>
      <w:r>
        <w:tab/>
      </w:r>
      <w:r w:rsidR="00F2186E" w:rsidRPr="006777A4">
        <w:t>5 = 1</w:t>
      </w:r>
      <w:r w:rsidR="00F2186E" w:rsidRPr="006777A4">
        <w:rPr>
          <w:i/>
        </w:rPr>
        <w:t>k</w:t>
      </w:r>
    </w:p>
    <w:p w14:paraId="4103B2C6" w14:textId="056EC4C9" w:rsidR="00F2186E" w:rsidRPr="006777A4" w:rsidRDefault="00AE0A25" w:rsidP="00AE0A25">
      <w:pPr>
        <w:pStyle w:val="Pquestiontextpartsa"/>
        <w:keepNext/>
        <w:keepLines/>
      </w:pPr>
      <w:r>
        <w:rPr>
          <w:i/>
        </w:rPr>
        <w:tab/>
      </w:r>
      <w:r w:rsidR="00F2186E" w:rsidRPr="006777A4">
        <w:rPr>
          <w:i/>
        </w:rPr>
        <w:t xml:space="preserve">k </w:t>
      </w:r>
      <w:r w:rsidR="00F2186E" w:rsidRPr="006777A4">
        <w:t>= 5</w:t>
      </w:r>
    </w:p>
    <w:p w14:paraId="5F6BD610" w14:textId="0580000E" w:rsidR="00F2186E" w:rsidRPr="006777A4" w:rsidRDefault="00AE0A25" w:rsidP="00AE0A25">
      <w:pPr>
        <w:pStyle w:val="Pquestiontextpartsa"/>
        <w:keepNext/>
        <w:keepLines/>
      </w:pPr>
      <w:r>
        <w:tab/>
      </w:r>
      <w:r w:rsidR="00F2186E" w:rsidRPr="006777A4">
        <w:t>25 = 5</w:t>
      </w:r>
      <w:r w:rsidR="00F2186E" w:rsidRPr="006777A4">
        <w:rPr>
          <w:i/>
        </w:rPr>
        <w:t>k</w:t>
      </w:r>
    </w:p>
    <w:p w14:paraId="4700067E" w14:textId="1A8ED2EF" w:rsidR="00F2186E" w:rsidRPr="006777A4" w:rsidRDefault="00AE0A25" w:rsidP="00AE0A25">
      <w:pPr>
        <w:pStyle w:val="Pquestiontextpartsa"/>
        <w:keepNext/>
        <w:keepLines/>
      </w:pPr>
      <w:r>
        <w:rPr>
          <w:i/>
        </w:rPr>
        <w:tab/>
      </w:r>
      <w:r w:rsidR="00F2186E" w:rsidRPr="006777A4">
        <w:rPr>
          <w:i/>
        </w:rPr>
        <w:t>k</w:t>
      </w:r>
      <w:r w:rsidR="00F2186E" w:rsidRPr="006777A4">
        <w:t xml:space="preserve"> = 5</w:t>
      </w:r>
    </w:p>
    <w:p w14:paraId="6A24CF17" w14:textId="743ED6FD" w:rsidR="00F2186E" w:rsidRPr="006777A4" w:rsidRDefault="00AE0A25" w:rsidP="00AE0A25">
      <w:pPr>
        <w:pStyle w:val="Pquestiontextpartsa"/>
        <w:keepNext/>
        <w:keepLines/>
      </w:pPr>
      <w:r>
        <w:tab/>
      </w:r>
      <w:r w:rsidR="00F2186E" w:rsidRPr="006777A4">
        <w:t xml:space="preserve">The constant of proportionality </w:t>
      </w:r>
      <w:r w:rsidR="00F2186E" w:rsidRPr="006777A4">
        <w:rPr>
          <w:i/>
        </w:rPr>
        <w:t>k</w:t>
      </w:r>
      <w:r w:rsidR="00F2186E" w:rsidRPr="006777A4">
        <w:t xml:space="preserve"> = 5.</w:t>
      </w:r>
    </w:p>
    <w:p w14:paraId="54E3DA94" w14:textId="5DCE5BCC" w:rsidR="00F2186E" w:rsidRPr="00AE0A25" w:rsidRDefault="00F2186E" w:rsidP="00AE0A25">
      <w:pPr>
        <w:pStyle w:val="Pquestiontextpartsa"/>
        <w:keepNext/>
        <w:keepLines/>
        <w:rPr>
          <w:i/>
        </w:rPr>
      </w:pPr>
      <w:r w:rsidRPr="006777A4">
        <w:rPr>
          <w:b/>
        </w:rPr>
        <w:t>(c)</w:t>
      </w:r>
      <w:r w:rsidR="00AE0A25">
        <w:rPr>
          <w:i/>
        </w:rPr>
        <w:tab/>
      </w:r>
      <w:r w:rsidRPr="006777A4">
        <w:t xml:space="preserve">Equation: </w:t>
      </w:r>
      <w:r w:rsidRPr="006777A4">
        <w:rPr>
          <w:i/>
        </w:rPr>
        <w:t xml:space="preserve">y = </w:t>
      </w:r>
      <w:r w:rsidRPr="006777A4">
        <w:t>5</w:t>
      </w:r>
      <w:r w:rsidRPr="006777A4">
        <w:rPr>
          <w:i/>
        </w:rPr>
        <w:t>x</w:t>
      </w:r>
    </w:p>
    <w:p w14:paraId="303E0FC8" w14:textId="7A5024BD" w:rsidR="00F2186E" w:rsidRPr="006777A4" w:rsidRDefault="00AE0A25" w:rsidP="00AE0A25">
      <w:pPr>
        <w:pStyle w:val="Pquestiontextpartsa"/>
        <w:keepNext/>
        <w:keepLines/>
      </w:pPr>
      <w:r>
        <w:tab/>
      </w:r>
      <w:r w:rsidR="00F2186E" w:rsidRPr="006777A4">
        <w:t>Whe</w:t>
      </w:r>
      <w:r w:rsidR="00902C4E">
        <w:t>re</w:t>
      </w:r>
      <w:r w:rsidR="00F2186E" w:rsidRPr="006777A4">
        <w:t xml:space="preserve"> </w:t>
      </w:r>
      <w:r w:rsidR="00F2186E" w:rsidRPr="006777A4">
        <w:rPr>
          <w:i/>
        </w:rPr>
        <w:t>x</w:t>
      </w:r>
      <w:r w:rsidR="00F2186E" w:rsidRPr="006777A4">
        <w:t xml:space="preserve"> = 3</w:t>
      </w:r>
      <w:r w:rsidR="00902C4E">
        <w:t>:</w:t>
      </w:r>
      <w:r w:rsidR="00F2186E" w:rsidRPr="006777A4">
        <w:t xml:space="preserve"> </w:t>
      </w:r>
    </w:p>
    <w:p w14:paraId="57F03A08" w14:textId="522A2125" w:rsidR="00F2186E" w:rsidRPr="006777A4" w:rsidRDefault="00AE0A25" w:rsidP="00AE0A25">
      <w:pPr>
        <w:pStyle w:val="Pquestiontextpartsa"/>
        <w:keepNext/>
        <w:keepLines/>
      </w:pPr>
      <w:r>
        <w:rPr>
          <w:i/>
        </w:rPr>
        <w:tab/>
      </w:r>
      <w:r w:rsidR="00F2186E" w:rsidRPr="006777A4">
        <w:rPr>
          <w:i/>
        </w:rPr>
        <w:t xml:space="preserve">y </w:t>
      </w:r>
      <w:r w:rsidR="00F2186E" w:rsidRPr="006777A4">
        <w:t xml:space="preserve">= 3 × 5 </w:t>
      </w:r>
    </w:p>
    <w:p w14:paraId="35EF1E99" w14:textId="35466FD8" w:rsidR="00F2186E" w:rsidRPr="006777A4" w:rsidRDefault="00AE0A25" w:rsidP="00AE0A25">
      <w:pPr>
        <w:pStyle w:val="Pquestiontextpartsa"/>
        <w:keepNext/>
        <w:keepLines/>
      </w:pPr>
      <w:r>
        <w:rPr>
          <w:i/>
        </w:rPr>
        <w:tab/>
      </w:r>
      <w:r w:rsidR="00F2186E" w:rsidRPr="006777A4">
        <w:rPr>
          <w:i/>
        </w:rPr>
        <w:t>y</w:t>
      </w:r>
      <w:r w:rsidR="00F2186E" w:rsidRPr="006777A4">
        <w:t xml:space="preserve"> = 15 </w:t>
      </w:r>
    </w:p>
    <w:p w14:paraId="073AE010" w14:textId="657F7595" w:rsidR="00F2186E" w:rsidRPr="006777A4" w:rsidRDefault="00AE0A25" w:rsidP="00AE0A25">
      <w:pPr>
        <w:pStyle w:val="Pquestiontextpartsa"/>
      </w:pPr>
      <w:r>
        <w:tab/>
      </w:r>
      <w:r w:rsidR="00F2186E" w:rsidRPr="006777A4">
        <w:t>Whe</w:t>
      </w:r>
      <w:r w:rsidR="00902C4E">
        <w:t>re</w:t>
      </w:r>
      <w:r w:rsidR="00F2186E" w:rsidRPr="006777A4">
        <w:t xml:space="preserve"> </w:t>
      </w:r>
      <w:r w:rsidR="00F2186E" w:rsidRPr="006777A4">
        <w:rPr>
          <w:i/>
        </w:rPr>
        <w:t>y</w:t>
      </w:r>
      <w:r w:rsidR="00F2186E" w:rsidRPr="006777A4">
        <w:t xml:space="preserve"> = 40</w:t>
      </w:r>
      <w:r w:rsidR="00902C4E">
        <w:t>:</w:t>
      </w:r>
      <w:r w:rsidR="00F2186E" w:rsidRPr="006777A4">
        <w:t xml:space="preserve"> </w:t>
      </w:r>
    </w:p>
    <w:p w14:paraId="78B26CEC" w14:textId="5427BD9D" w:rsidR="00F2186E" w:rsidRPr="006777A4" w:rsidRDefault="00AE0A25" w:rsidP="00AE0A25">
      <w:pPr>
        <w:pStyle w:val="Pquestiontextpartsa"/>
      </w:pPr>
      <w:r>
        <w:tab/>
      </w:r>
      <w:r w:rsidR="00F2186E" w:rsidRPr="006777A4">
        <w:t>40 = 5</w:t>
      </w:r>
      <w:r w:rsidR="00F2186E" w:rsidRPr="006777A4">
        <w:rPr>
          <w:i/>
        </w:rPr>
        <w:t>x</w:t>
      </w:r>
    </w:p>
    <w:p w14:paraId="3A552A17" w14:textId="48A788E6" w:rsidR="00F2186E" w:rsidRPr="006777A4" w:rsidRDefault="00AE0A25" w:rsidP="00AE0A25">
      <w:pPr>
        <w:pStyle w:val="Pquestiontextpartsa"/>
      </w:pPr>
      <w:r>
        <w:rPr>
          <w:i/>
        </w:rPr>
        <w:tab/>
      </w:r>
      <w:r w:rsidR="00F2186E" w:rsidRPr="006777A4">
        <w:rPr>
          <w:i/>
        </w:rPr>
        <w:t>x</w:t>
      </w:r>
      <w:r w:rsidR="00F2186E" w:rsidRPr="006777A4">
        <w:t xml:space="preserve"> = 8 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708"/>
        <w:gridCol w:w="1276"/>
        <w:gridCol w:w="709"/>
        <w:gridCol w:w="1276"/>
      </w:tblGrid>
      <w:tr w:rsidR="00F2186E" w:rsidRPr="006777A4" w14:paraId="1CF46263" w14:textId="77777777" w:rsidTr="00AE0A25">
        <w:trPr>
          <w:trHeight w:val="454"/>
        </w:trPr>
        <w:tc>
          <w:tcPr>
            <w:tcW w:w="421" w:type="dxa"/>
            <w:vAlign w:val="center"/>
          </w:tcPr>
          <w:p w14:paraId="703C9888" w14:textId="77777777" w:rsidR="00F2186E" w:rsidRPr="00AE0A25" w:rsidRDefault="00F2186E" w:rsidP="00AE0A25">
            <w:pPr>
              <w:pStyle w:val="Ptabletext"/>
              <w:rPr>
                <w:i/>
              </w:rPr>
            </w:pPr>
            <w:r w:rsidRPr="00AE0A25">
              <w:rPr>
                <w:i/>
              </w:rPr>
              <w:t>x</w:t>
            </w:r>
          </w:p>
        </w:tc>
        <w:tc>
          <w:tcPr>
            <w:tcW w:w="708" w:type="dxa"/>
            <w:vAlign w:val="center"/>
          </w:tcPr>
          <w:p w14:paraId="5FB493FD" w14:textId="77777777" w:rsidR="00F2186E" w:rsidRPr="006777A4" w:rsidRDefault="00F2186E" w:rsidP="00AE0A25">
            <w:pPr>
              <w:pStyle w:val="Ptabletext"/>
            </w:pPr>
            <w:r w:rsidRPr="006777A4">
              <w:t>1</w:t>
            </w:r>
          </w:p>
        </w:tc>
        <w:tc>
          <w:tcPr>
            <w:tcW w:w="1276" w:type="dxa"/>
            <w:vAlign w:val="center"/>
          </w:tcPr>
          <w:p w14:paraId="2D9E310B" w14:textId="77777777" w:rsidR="00F2186E" w:rsidRPr="006777A4" w:rsidRDefault="00F2186E" w:rsidP="00AE0A25">
            <w:pPr>
              <w:pStyle w:val="Ptabletext"/>
            </w:pPr>
            <w:r w:rsidRPr="006777A4">
              <w:t>3</w:t>
            </w:r>
          </w:p>
        </w:tc>
        <w:tc>
          <w:tcPr>
            <w:tcW w:w="709" w:type="dxa"/>
            <w:vAlign w:val="center"/>
          </w:tcPr>
          <w:p w14:paraId="28CC4E8F" w14:textId="77777777" w:rsidR="00F2186E" w:rsidRPr="006777A4" w:rsidRDefault="00F2186E" w:rsidP="00AE0A25">
            <w:pPr>
              <w:pStyle w:val="Ptabletext"/>
            </w:pPr>
            <w:r w:rsidRPr="006777A4">
              <w:t>5</w:t>
            </w:r>
          </w:p>
        </w:tc>
        <w:tc>
          <w:tcPr>
            <w:tcW w:w="1276" w:type="dxa"/>
            <w:vAlign w:val="center"/>
          </w:tcPr>
          <w:p w14:paraId="40EE9C71" w14:textId="77777777" w:rsidR="00F2186E" w:rsidRPr="006777A4" w:rsidRDefault="00F2186E" w:rsidP="00AE0A25">
            <w:pPr>
              <w:pStyle w:val="Ptabletext"/>
              <w:rPr>
                <w:b/>
              </w:rPr>
            </w:pPr>
            <w:r w:rsidRPr="006777A4">
              <w:rPr>
                <w:b/>
              </w:rPr>
              <w:t>8</w:t>
            </w:r>
          </w:p>
        </w:tc>
      </w:tr>
      <w:tr w:rsidR="00F2186E" w:rsidRPr="006777A4" w14:paraId="481A4C5C" w14:textId="77777777" w:rsidTr="00AE0A25">
        <w:trPr>
          <w:trHeight w:val="454"/>
        </w:trPr>
        <w:tc>
          <w:tcPr>
            <w:tcW w:w="421" w:type="dxa"/>
            <w:vAlign w:val="center"/>
          </w:tcPr>
          <w:p w14:paraId="666F2071" w14:textId="77777777" w:rsidR="00F2186E" w:rsidRPr="00AE0A25" w:rsidRDefault="00F2186E" w:rsidP="00AE0A25">
            <w:pPr>
              <w:pStyle w:val="Ptabletext"/>
              <w:rPr>
                <w:i/>
              </w:rPr>
            </w:pPr>
            <w:r w:rsidRPr="00AE0A25">
              <w:rPr>
                <w:i/>
              </w:rPr>
              <w:t>y</w:t>
            </w:r>
          </w:p>
        </w:tc>
        <w:tc>
          <w:tcPr>
            <w:tcW w:w="708" w:type="dxa"/>
            <w:vAlign w:val="center"/>
          </w:tcPr>
          <w:p w14:paraId="503C7CE5" w14:textId="77777777" w:rsidR="00F2186E" w:rsidRPr="006777A4" w:rsidRDefault="00F2186E" w:rsidP="00AE0A25">
            <w:pPr>
              <w:pStyle w:val="Ptabletext"/>
            </w:pPr>
            <w:r w:rsidRPr="006777A4">
              <w:t>5</w:t>
            </w:r>
          </w:p>
        </w:tc>
        <w:tc>
          <w:tcPr>
            <w:tcW w:w="1276" w:type="dxa"/>
            <w:vAlign w:val="center"/>
          </w:tcPr>
          <w:p w14:paraId="3B9041F8" w14:textId="77777777" w:rsidR="00F2186E" w:rsidRPr="006777A4" w:rsidRDefault="00F2186E" w:rsidP="00AE0A25">
            <w:pPr>
              <w:pStyle w:val="Ptabletext"/>
              <w:rPr>
                <w:b/>
              </w:rPr>
            </w:pPr>
            <w:r w:rsidRPr="006777A4">
              <w:rPr>
                <w:b/>
              </w:rPr>
              <w:t>15</w:t>
            </w:r>
          </w:p>
        </w:tc>
        <w:tc>
          <w:tcPr>
            <w:tcW w:w="709" w:type="dxa"/>
            <w:vAlign w:val="center"/>
          </w:tcPr>
          <w:p w14:paraId="283FACB3" w14:textId="77777777" w:rsidR="00F2186E" w:rsidRPr="006777A4" w:rsidRDefault="00F2186E" w:rsidP="00AE0A25">
            <w:pPr>
              <w:pStyle w:val="Ptabletext"/>
            </w:pPr>
            <w:r w:rsidRPr="006777A4">
              <w:t>25</w:t>
            </w:r>
          </w:p>
        </w:tc>
        <w:tc>
          <w:tcPr>
            <w:tcW w:w="1276" w:type="dxa"/>
            <w:vAlign w:val="center"/>
          </w:tcPr>
          <w:p w14:paraId="2DD10E31" w14:textId="77777777" w:rsidR="00F2186E" w:rsidRPr="006777A4" w:rsidRDefault="00F2186E" w:rsidP="00AE0A25">
            <w:pPr>
              <w:pStyle w:val="Ptabletext"/>
            </w:pPr>
            <w:r w:rsidRPr="006777A4">
              <w:t>40</w:t>
            </w:r>
          </w:p>
        </w:tc>
      </w:tr>
    </w:tbl>
    <w:p w14:paraId="596E84DD" w14:textId="4E4E2B18" w:rsidR="005F6DAE" w:rsidRDefault="00877176" w:rsidP="005F6DAE">
      <w:pPr>
        <w:pStyle w:val="Psectionresults"/>
      </w:pPr>
      <w:r>
        <w:t>Short answer total marks:  42</w:t>
      </w:r>
    </w:p>
    <w:p w14:paraId="2EEAD45B" w14:textId="64E3EFC9" w:rsidR="00AE0A25" w:rsidRDefault="00AE0A25">
      <w:pPr>
        <w:rPr>
          <w:rFonts w:asciiTheme="minorHAnsi" w:hAnsiTheme="minorHAnsi"/>
          <w:i/>
          <w:sz w:val="28"/>
        </w:rPr>
      </w:pPr>
      <w:r>
        <w:br w:type="page"/>
      </w:r>
    </w:p>
    <w:p w14:paraId="7FEBECDF" w14:textId="77777777" w:rsidR="005F6DAE" w:rsidRDefault="005F6DAE" w:rsidP="005F6DAE">
      <w:pPr>
        <w:pStyle w:val="Psectionheading"/>
      </w:pPr>
      <w:r>
        <w:lastRenderedPageBreak/>
        <w:t>Extended answer section</w:t>
      </w:r>
    </w:p>
    <w:p w14:paraId="283D3ACF" w14:textId="2A927E83" w:rsidR="000E5746" w:rsidRDefault="00937E33" w:rsidP="000E5746">
      <w:pPr>
        <w:pStyle w:val="Pquestionheadingsx1stafterhead"/>
      </w:pPr>
      <w:r>
        <w:t>Question 22</w:t>
      </w:r>
      <w:r w:rsidR="000E5746">
        <w:tab/>
      </w:r>
      <w:r>
        <w:rPr>
          <w:rStyle w:val="Cmarkslabel"/>
        </w:rPr>
        <w:t>8</w:t>
      </w:r>
      <w:r w:rsidR="000E5746" w:rsidRPr="001B433F">
        <w:rPr>
          <w:rStyle w:val="Cmarkslabel"/>
        </w:rPr>
        <w:t xml:space="preserve"> marks</w:t>
      </w:r>
      <w:r w:rsidR="000E5746">
        <w:tab/>
      </w:r>
      <w:r w:rsidR="002760FA">
        <w:t>[9.1</w:t>
      </w:r>
      <w:r w:rsidR="000E5746">
        <w:t>]</w:t>
      </w:r>
    </w:p>
    <w:p w14:paraId="5E3FF92E" w14:textId="77777777" w:rsidR="00F2186E" w:rsidRPr="006777A4" w:rsidRDefault="00F2186E" w:rsidP="00AE0A25">
      <w:pPr>
        <w:pStyle w:val="Pquestiontextpartsa"/>
        <w:rPr>
          <w:i/>
        </w:rPr>
      </w:pPr>
      <w:r w:rsidRPr="006777A4">
        <w:rPr>
          <w:b/>
        </w:rPr>
        <w:t>(a)</w:t>
      </w:r>
      <w:r w:rsidRPr="006777A4">
        <w:tab/>
      </w:r>
      <w:r w:rsidRPr="006777A4">
        <w:rPr>
          <w:i/>
        </w:rPr>
        <w:t>h</w:t>
      </w:r>
      <w:r w:rsidRPr="006777A4">
        <w:t xml:space="preserve"> = -5</w:t>
      </w:r>
      <w:r w:rsidRPr="006777A4">
        <w:rPr>
          <w:i/>
        </w:rPr>
        <w:t>t</w:t>
      </w:r>
      <w:r w:rsidRPr="006777A4">
        <w:rPr>
          <w:vertAlign w:val="superscript"/>
        </w:rPr>
        <w:t>2</w:t>
      </w:r>
      <w:r w:rsidRPr="006777A4">
        <w:t xml:space="preserve"> + 25</w:t>
      </w:r>
      <w:r w:rsidRPr="006777A4">
        <w:rPr>
          <w:i/>
        </w:rPr>
        <w:t>t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"/>
        <w:gridCol w:w="338"/>
        <w:gridCol w:w="460"/>
        <w:gridCol w:w="460"/>
        <w:gridCol w:w="460"/>
        <w:gridCol w:w="460"/>
        <w:gridCol w:w="338"/>
      </w:tblGrid>
      <w:tr w:rsidR="00F2186E" w:rsidRPr="006777A4" w14:paraId="127256E1" w14:textId="77777777" w:rsidTr="00F2186E">
        <w:tc>
          <w:tcPr>
            <w:tcW w:w="0" w:type="auto"/>
          </w:tcPr>
          <w:p w14:paraId="5747484E" w14:textId="77777777" w:rsidR="00F2186E" w:rsidRPr="000E3A0B" w:rsidRDefault="00F2186E" w:rsidP="000E3A0B">
            <w:pPr>
              <w:pStyle w:val="Ptabletext"/>
              <w:rPr>
                <w:i/>
              </w:rPr>
            </w:pPr>
            <w:r w:rsidRPr="000E3A0B">
              <w:rPr>
                <w:i/>
              </w:rPr>
              <w:t>t</w:t>
            </w:r>
          </w:p>
        </w:tc>
        <w:tc>
          <w:tcPr>
            <w:tcW w:w="0" w:type="auto"/>
          </w:tcPr>
          <w:p w14:paraId="64ADB612" w14:textId="77777777" w:rsidR="00F2186E" w:rsidRPr="006777A4" w:rsidRDefault="00F2186E" w:rsidP="000E3A0B">
            <w:pPr>
              <w:pStyle w:val="Ptabletext"/>
            </w:pPr>
            <w:r w:rsidRPr="006777A4">
              <w:t>0</w:t>
            </w:r>
          </w:p>
        </w:tc>
        <w:tc>
          <w:tcPr>
            <w:tcW w:w="0" w:type="auto"/>
          </w:tcPr>
          <w:p w14:paraId="772EB34B" w14:textId="77777777" w:rsidR="00F2186E" w:rsidRPr="006777A4" w:rsidRDefault="00F2186E" w:rsidP="000E3A0B">
            <w:pPr>
              <w:pStyle w:val="Ptabletext"/>
            </w:pPr>
            <w:r w:rsidRPr="006777A4">
              <w:t>1</w:t>
            </w:r>
          </w:p>
        </w:tc>
        <w:tc>
          <w:tcPr>
            <w:tcW w:w="0" w:type="auto"/>
          </w:tcPr>
          <w:p w14:paraId="55A12D85" w14:textId="77777777" w:rsidR="00F2186E" w:rsidRPr="006777A4" w:rsidRDefault="00F2186E" w:rsidP="000E3A0B">
            <w:pPr>
              <w:pStyle w:val="Ptabletext"/>
            </w:pPr>
            <w:r w:rsidRPr="006777A4">
              <w:t>2</w:t>
            </w:r>
          </w:p>
        </w:tc>
        <w:tc>
          <w:tcPr>
            <w:tcW w:w="0" w:type="auto"/>
          </w:tcPr>
          <w:p w14:paraId="235C291A" w14:textId="77777777" w:rsidR="00F2186E" w:rsidRPr="006777A4" w:rsidRDefault="00F2186E" w:rsidP="000E3A0B">
            <w:pPr>
              <w:pStyle w:val="Ptabletext"/>
            </w:pPr>
            <w:r w:rsidRPr="006777A4">
              <w:t>3</w:t>
            </w:r>
          </w:p>
        </w:tc>
        <w:tc>
          <w:tcPr>
            <w:tcW w:w="0" w:type="auto"/>
          </w:tcPr>
          <w:p w14:paraId="21A17F7F" w14:textId="77777777" w:rsidR="00F2186E" w:rsidRPr="006777A4" w:rsidRDefault="00F2186E" w:rsidP="000E3A0B">
            <w:pPr>
              <w:pStyle w:val="Ptabletext"/>
            </w:pPr>
            <w:r w:rsidRPr="006777A4">
              <w:t>4</w:t>
            </w:r>
          </w:p>
        </w:tc>
        <w:tc>
          <w:tcPr>
            <w:tcW w:w="0" w:type="auto"/>
          </w:tcPr>
          <w:p w14:paraId="4BA4F5B1" w14:textId="77777777" w:rsidR="00F2186E" w:rsidRPr="006777A4" w:rsidRDefault="00F2186E" w:rsidP="000E3A0B">
            <w:pPr>
              <w:pStyle w:val="Ptabletext"/>
            </w:pPr>
            <w:r w:rsidRPr="006777A4">
              <w:t>5</w:t>
            </w:r>
          </w:p>
        </w:tc>
      </w:tr>
      <w:tr w:rsidR="00F2186E" w:rsidRPr="006777A4" w14:paraId="285E1922" w14:textId="77777777" w:rsidTr="00F2186E">
        <w:tc>
          <w:tcPr>
            <w:tcW w:w="0" w:type="auto"/>
          </w:tcPr>
          <w:p w14:paraId="477BA578" w14:textId="77777777" w:rsidR="00F2186E" w:rsidRPr="000E3A0B" w:rsidRDefault="00F2186E" w:rsidP="000E3A0B">
            <w:pPr>
              <w:pStyle w:val="Ptabletext"/>
              <w:rPr>
                <w:i/>
              </w:rPr>
            </w:pPr>
            <w:r w:rsidRPr="000E3A0B">
              <w:rPr>
                <w:i/>
              </w:rPr>
              <w:t>h</w:t>
            </w:r>
          </w:p>
        </w:tc>
        <w:tc>
          <w:tcPr>
            <w:tcW w:w="0" w:type="auto"/>
          </w:tcPr>
          <w:p w14:paraId="6D87BB1E" w14:textId="77777777" w:rsidR="00F2186E" w:rsidRPr="006777A4" w:rsidRDefault="00F2186E" w:rsidP="000E3A0B">
            <w:pPr>
              <w:pStyle w:val="Ptabletext"/>
            </w:pPr>
            <w:r w:rsidRPr="006777A4">
              <w:t>0</w:t>
            </w:r>
          </w:p>
        </w:tc>
        <w:tc>
          <w:tcPr>
            <w:tcW w:w="0" w:type="auto"/>
          </w:tcPr>
          <w:p w14:paraId="0B225587" w14:textId="77777777" w:rsidR="00F2186E" w:rsidRPr="006777A4" w:rsidRDefault="00F2186E" w:rsidP="000E3A0B">
            <w:pPr>
              <w:pStyle w:val="Ptabletext"/>
            </w:pPr>
            <w:r w:rsidRPr="006777A4">
              <w:t>20</w:t>
            </w:r>
          </w:p>
        </w:tc>
        <w:tc>
          <w:tcPr>
            <w:tcW w:w="0" w:type="auto"/>
          </w:tcPr>
          <w:p w14:paraId="3F37D79D" w14:textId="77777777" w:rsidR="00F2186E" w:rsidRPr="006777A4" w:rsidRDefault="00F2186E" w:rsidP="000E3A0B">
            <w:pPr>
              <w:pStyle w:val="Ptabletext"/>
            </w:pPr>
            <w:r w:rsidRPr="006777A4">
              <w:t>30</w:t>
            </w:r>
          </w:p>
        </w:tc>
        <w:tc>
          <w:tcPr>
            <w:tcW w:w="0" w:type="auto"/>
          </w:tcPr>
          <w:p w14:paraId="5C576505" w14:textId="77777777" w:rsidR="00F2186E" w:rsidRPr="006777A4" w:rsidRDefault="00F2186E" w:rsidP="000E3A0B">
            <w:pPr>
              <w:pStyle w:val="Ptabletext"/>
            </w:pPr>
            <w:r w:rsidRPr="006777A4">
              <w:t>30</w:t>
            </w:r>
          </w:p>
        </w:tc>
        <w:tc>
          <w:tcPr>
            <w:tcW w:w="0" w:type="auto"/>
          </w:tcPr>
          <w:p w14:paraId="1FCB597E" w14:textId="77777777" w:rsidR="00F2186E" w:rsidRPr="006777A4" w:rsidRDefault="00F2186E" w:rsidP="000E3A0B">
            <w:pPr>
              <w:pStyle w:val="Ptabletext"/>
            </w:pPr>
            <w:r w:rsidRPr="006777A4">
              <w:t>20</w:t>
            </w:r>
          </w:p>
        </w:tc>
        <w:tc>
          <w:tcPr>
            <w:tcW w:w="0" w:type="auto"/>
          </w:tcPr>
          <w:p w14:paraId="57350718" w14:textId="77777777" w:rsidR="00F2186E" w:rsidRPr="006777A4" w:rsidRDefault="00F2186E" w:rsidP="000E3A0B">
            <w:pPr>
              <w:pStyle w:val="Ptabletext"/>
            </w:pPr>
            <w:r w:rsidRPr="006777A4">
              <w:t>0</w:t>
            </w:r>
          </w:p>
        </w:tc>
      </w:tr>
    </w:tbl>
    <w:p w14:paraId="3CF6F908" w14:textId="77777777" w:rsidR="00F2186E" w:rsidRPr="006777A4" w:rsidRDefault="00F2186E" w:rsidP="00F2186E">
      <w:pPr>
        <w:rPr>
          <w:rFonts w:ascii="Calibri" w:hAnsi="Calibri"/>
        </w:rPr>
      </w:pPr>
    </w:p>
    <w:p w14:paraId="69BC6CEA" w14:textId="77777777" w:rsidR="00F2186E" w:rsidRPr="006777A4" w:rsidRDefault="00F2186E" w:rsidP="00F2186E">
      <w:pPr>
        <w:ind w:left="340" w:hanging="340"/>
        <w:rPr>
          <w:rFonts w:ascii="Calibri" w:hAnsi="Calibri"/>
        </w:rPr>
      </w:pPr>
      <w:r w:rsidRPr="006777A4">
        <w:rPr>
          <w:rFonts w:ascii="Calibri" w:hAnsi="Calibri"/>
          <w:b/>
        </w:rPr>
        <w:t>(b)</w:t>
      </w:r>
      <w:r w:rsidRPr="006777A4">
        <w:rPr>
          <w:rFonts w:ascii="Calibri" w:hAnsi="Calibri"/>
        </w:rPr>
        <w:tab/>
      </w:r>
    </w:p>
    <w:p w14:paraId="6212F1A9" w14:textId="01E16B9F" w:rsidR="00F2186E" w:rsidRDefault="00F2186E" w:rsidP="00F2186E">
      <w:pPr>
        <w:ind w:left="340" w:hanging="340"/>
        <w:rPr>
          <w:rFonts w:ascii="Calibri" w:hAnsi="Calibri"/>
        </w:rPr>
      </w:pPr>
      <w:r w:rsidRPr="006777A4">
        <w:rPr>
          <w:rFonts w:ascii="Calibri" w:hAnsi="Calibri"/>
          <w:noProof/>
        </w:rPr>
        <w:drawing>
          <wp:inline distT="0" distB="0" distL="0" distR="0" wp14:anchorId="597D3F3B" wp14:editId="34836685">
            <wp:extent cx="2580640" cy="4021565"/>
            <wp:effectExtent l="0" t="0" r="0" b="0"/>
            <wp:docPr id="47" name="Picture 47" descr="ACPM9_PR_9_5wssb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CPM9_PR_9_5wssb_RR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27" cy="40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w15="http://schemas.microsoft.com/office/word/2012/word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FEA6DF5" w14:textId="77777777" w:rsidR="00F2186E" w:rsidRPr="006777A4" w:rsidRDefault="00F2186E" w:rsidP="00F2186E">
      <w:pPr>
        <w:ind w:left="340" w:hanging="340"/>
        <w:rPr>
          <w:rFonts w:ascii="Calibri" w:hAnsi="Calibri"/>
        </w:rPr>
      </w:pPr>
    </w:p>
    <w:p w14:paraId="0BCDD37D" w14:textId="2A84B61A" w:rsidR="00F2186E" w:rsidRPr="006777A4" w:rsidRDefault="00F2186E" w:rsidP="000E3A0B">
      <w:pPr>
        <w:pStyle w:val="Pquestiontextpartsa"/>
      </w:pPr>
      <w:r w:rsidRPr="006777A4">
        <w:rPr>
          <w:b/>
        </w:rPr>
        <w:t>(c)</w:t>
      </w:r>
      <w:r w:rsidR="000E3A0B">
        <w:rPr>
          <w:b/>
        </w:rPr>
        <w:tab/>
      </w:r>
      <w:r w:rsidRPr="006777A4">
        <w:t>From the graph, the maximum height of the ball is 31.25 m.</w:t>
      </w:r>
    </w:p>
    <w:p w14:paraId="723715E2" w14:textId="63F05E10" w:rsidR="00F2186E" w:rsidRPr="006777A4" w:rsidRDefault="00F2186E" w:rsidP="000E3A0B">
      <w:pPr>
        <w:pStyle w:val="Pquestiontextpartsa"/>
      </w:pPr>
      <w:r w:rsidRPr="006777A4">
        <w:rPr>
          <w:b/>
        </w:rPr>
        <w:t>(d)</w:t>
      </w:r>
      <w:r w:rsidR="000E3A0B">
        <w:rPr>
          <w:b/>
        </w:rPr>
        <w:tab/>
      </w:r>
      <w:r w:rsidRPr="006777A4">
        <w:t>From the graph, the ball reache</w:t>
      </w:r>
      <w:r w:rsidR="000E3A0B">
        <w:t>s</w:t>
      </w:r>
      <w:r w:rsidRPr="006777A4">
        <w:t xml:space="preserve"> its maximum height at 2.5 seconds.</w:t>
      </w:r>
    </w:p>
    <w:p w14:paraId="464F7723" w14:textId="7AEC38D8" w:rsidR="00F2186E" w:rsidRPr="006777A4" w:rsidRDefault="00F2186E" w:rsidP="000E3A0B">
      <w:pPr>
        <w:pStyle w:val="Pquestiontextpartsa"/>
      </w:pPr>
      <w:r w:rsidRPr="006777A4">
        <w:rPr>
          <w:b/>
        </w:rPr>
        <w:t>(e)</w:t>
      </w:r>
      <w:r w:rsidR="000E3A0B">
        <w:tab/>
      </w:r>
      <w:r w:rsidRPr="006777A4">
        <w:t>From the grap</w:t>
      </w:r>
      <w:r w:rsidR="000E3A0B">
        <w:t xml:space="preserve">h, the ball hits the ground at </w:t>
      </w:r>
      <w:r w:rsidRPr="006777A4">
        <w:t xml:space="preserve">5 seconds. </w:t>
      </w:r>
    </w:p>
    <w:p w14:paraId="719A5340" w14:textId="38E7F15B" w:rsidR="00F2186E" w:rsidRPr="006777A4" w:rsidRDefault="00F2186E" w:rsidP="000E3A0B">
      <w:pPr>
        <w:pStyle w:val="Pquestiontextpartsa"/>
      </w:pPr>
      <w:r w:rsidRPr="006777A4">
        <w:rPr>
          <w:b/>
        </w:rPr>
        <w:t>(f)</w:t>
      </w:r>
      <w:r w:rsidRPr="006777A4">
        <w:tab/>
        <w:t xml:space="preserve">The ball </w:t>
      </w:r>
      <w:r w:rsidR="000E3A0B">
        <w:t>is 20 metres</w:t>
      </w:r>
      <w:r w:rsidRPr="006777A4">
        <w:t xml:space="preserve"> from the ground at 1 second.</w:t>
      </w:r>
    </w:p>
    <w:p w14:paraId="5382ABA3" w14:textId="77777777" w:rsidR="005B0D9C" w:rsidRDefault="005B0D9C" w:rsidP="007E38D0">
      <w:pPr>
        <w:pStyle w:val="Pquestiontextpartsa"/>
        <w:ind w:left="0" w:firstLine="0"/>
      </w:pPr>
    </w:p>
    <w:p w14:paraId="2DEF90AE" w14:textId="2E4B2DCA" w:rsidR="000E5746" w:rsidRDefault="00937E33" w:rsidP="000E3A0B">
      <w:pPr>
        <w:pStyle w:val="Pquestionheadingsx1stafterhead"/>
        <w:keepLines/>
      </w:pPr>
      <w:r>
        <w:lastRenderedPageBreak/>
        <w:t>Question 23</w:t>
      </w:r>
      <w:r w:rsidR="000E5746">
        <w:tab/>
      </w:r>
      <w:r>
        <w:rPr>
          <w:rStyle w:val="Cmarkslabel"/>
        </w:rPr>
        <w:t>8</w:t>
      </w:r>
      <w:r w:rsidR="000E5746" w:rsidRPr="001B433F">
        <w:rPr>
          <w:rStyle w:val="Cmarkslabel"/>
        </w:rPr>
        <w:t xml:space="preserve"> marks</w:t>
      </w:r>
      <w:r w:rsidR="000E5746">
        <w:tab/>
      </w:r>
      <w:r w:rsidR="002760FA">
        <w:t>[9.4</w:t>
      </w:r>
      <w:r w:rsidR="000E5746">
        <w:t>]</w:t>
      </w:r>
    </w:p>
    <w:p w14:paraId="6C00598D" w14:textId="77777777" w:rsidR="00F2186E" w:rsidRPr="006777A4" w:rsidRDefault="00F2186E" w:rsidP="000E3A0B">
      <w:pPr>
        <w:keepNext/>
        <w:keepLines/>
        <w:rPr>
          <w:rFonts w:ascii="Calibri" w:hAnsi="Calibri"/>
          <w:b/>
        </w:rPr>
      </w:pPr>
      <w:r w:rsidRPr="006777A4">
        <w:rPr>
          <w:rFonts w:ascii="Calibri" w:hAnsi="Calibri"/>
          <w:b/>
        </w:rPr>
        <w:t>(a)</w:t>
      </w:r>
    </w:p>
    <w:p w14:paraId="647857A1" w14:textId="77777777" w:rsidR="00F2186E" w:rsidRPr="006777A4" w:rsidRDefault="00F2186E" w:rsidP="00F2186E">
      <w:pPr>
        <w:ind w:left="340"/>
        <w:rPr>
          <w:rFonts w:ascii="Calibri" w:hAnsi="Calibri"/>
          <w:b/>
        </w:rPr>
      </w:pPr>
      <w:r w:rsidRPr="006777A4">
        <w:rPr>
          <w:rFonts w:ascii="Calibri" w:hAnsi="Calibri"/>
          <w:b/>
          <w:noProof/>
        </w:rPr>
        <w:drawing>
          <wp:inline distT="0" distB="0" distL="0" distR="0" wp14:anchorId="283E7EC3" wp14:editId="0091D7DC">
            <wp:extent cx="4600575" cy="2990850"/>
            <wp:effectExtent l="0" t="0" r="0" b="0"/>
            <wp:docPr id="16" name="Picture 16" descr="ACPM9_PR_9_6wssb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PM9_PR_9_6wssb_RR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D3C5" w14:textId="77777777" w:rsidR="00F2186E" w:rsidRPr="00AE0A25" w:rsidRDefault="00F2186E" w:rsidP="000E3A0B">
      <w:pPr>
        <w:pStyle w:val="Pquestiontextpartsa"/>
        <w:rPr>
          <w:lang w:val="es-ES"/>
        </w:rPr>
      </w:pPr>
      <w:r w:rsidRPr="00AE0A25">
        <w:rPr>
          <w:b/>
          <w:lang w:val="es-ES"/>
        </w:rPr>
        <w:t>(b)</w:t>
      </w:r>
      <w:r w:rsidRPr="00AE0A25">
        <w:rPr>
          <w:i/>
          <w:lang w:val="es-ES"/>
        </w:rPr>
        <w:tab/>
        <w:t>x</w:t>
      </w:r>
      <w:r w:rsidRPr="00AE0A25">
        <w:rPr>
          <w:lang w:val="es-ES"/>
        </w:rPr>
        <w:t xml:space="preserve"> min = 5, </w:t>
      </w:r>
      <w:r w:rsidRPr="00AE0A25">
        <w:rPr>
          <w:i/>
          <w:lang w:val="es-ES"/>
        </w:rPr>
        <w:t>x</w:t>
      </w:r>
      <w:r w:rsidRPr="00AE0A25">
        <w:rPr>
          <w:lang w:val="es-ES"/>
        </w:rPr>
        <w:t xml:space="preserve"> max = 13, 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min = -3, </w:t>
      </w:r>
      <w:r w:rsidRPr="00AE0A25">
        <w:rPr>
          <w:i/>
          <w:lang w:val="es-ES"/>
        </w:rPr>
        <w:t>y</w:t>
      </w:r>
      <w:r w:rsidRPr="00AE0A25">
        <w:rPr>
          <w:lang w:val="es-ES"/>
        </w:rPr>
        <w:t xml:space="preserve"> max = 9</w:t>
      </w:r>
    </w:p>
    <w:p w14:paraId="234F0D27" w14:textId="49960D23" w:rsidR="00F2186E" w:rsidRPr="006777A4" w:rsidRDefault="000E3A0B" w:rsidP="000E3A0B">
      <w:pPr>
        <w:pStyle w:val="Pquestiontextpartsa"/>
      </w:pPr>
      <w:r w:rsidRPr="005A5E9C">
        <w:rPr>
          <w:lang w:val="es-VE"/>
        </w:rPr>
        <w:tab/>
      </w:r>
      <w:r w:rsidR="00F2186E" w:rsidRPr="006777A4">
        <w:rPr>
          <w:position w:val="-24"/>
        </w:rPr>
        <w:object w:dxaOrig="1880" w:dyaOrig="620" w14:anchorId="7EED8D48">
          <v:shape id="_x0000_i1047" type="#_x0000_t75" style="width:93.25pt;height:30.7pt" o:ole="">
            <v:imagedata r:id="rId56" o:title=""/>
          </v:shape>
          <o:OLEObject Type="Embed" ProgID="Equation.DSMT4" ShapeID="_x0000_i1047" DrawAspect="Content" ObjectID="_1537785492" r:id="rId57"/>
        </w:object>
      </w:r>
    </w:p>
    <w:p w14:paraId="2AB849D1" w14:textId="1C82D60D" w:rsidR="00F2186E" w:rsidRPr="006777A4" w:rsidRDefault="000E3A0B" w:rsidP="000E3A0B">
      <w:pPr>
        <w:pStyle w:val="Pquestiontextpartsa"/>
      </w:pPr>
      <w:r>
        <w:tab/>
      </w:r>
      <w:r w:rsidR="00F2186E" w:rsidRPr="006777A4">
        <w:rPr>
          <w:position w:val="-24"/>
        </w:rPr>
        <w:object w:dxaOrig="1780" w:dyaOrig="620" w14:anchorId="7A51F724">
          <v:shape id="_x0000_i1048" type="#_x0000_t75" style="width:89.7pt;height:30.7pt" o:ole="" fillcolor="window">
            <v:imagedata r:id="rId58" o:title=""/>
          </v:shape>
          <o:OLEObject Type="Embed" ProgID="Equation.3" ShapeID="_x0000_i1048" DrawAspect="Content" ObjectID="_1537785493" r:id="rId59"/>
        </w:object>
      </w:r>
    </w:p>
    <w:p w14:paraId="7AF496B0" w14:textId="3E5F0F8A" w:rsidR="00F2186E" w:rsidRPr="006777A4" w:rsidRDefault="000E3A0B" w:rsidP="000E3A0B">
      <w:pPr>
        <w:pStyle w:val="Pquestiontextpartsa"/>
      </w:pPr>
      <w:r>
        <w:tab/>
        <w:t>c</w:t>
      </w:r>
      <w:r w:rsidR="00F2186E" w:rsidRPr="006777A4">
        <w:t>entre: (9, 1)</w:t>
      </w:r>
    </w:p>
    <w:p w14:paraId="1445CDE2" w14:textId="5FE3FFC4" w:rsidR="00F2186E" w:rsidRPr="006777A4" w:rsidRDefault="000E3A0B" w:rsidP="000E3A0B">
      <w:pPr>
        <w:pStyle w:val="Pquestiontextpartsa"/>
      </w:pPr>
      <w:r>
        <w:tab/>
      </w:r>
      <w:r w:rsidR="00F2186E" w:rsidRPr="006777A4">
        <w:rPr>
          <w:position w:val="-24"/>
        </w:rPr>
        <w:object w:dxaOrig="1760" w:dyaOrig="620" w14:anchorId="3583272D">
          <v:shape id="_x0000_i1049" type="#_x0000_t75" style="width:87.35pt;height:30.7pt" o:ole="">
            <v:imagedata r:id="rId60" o:title=""/>
          </v:shape>
          <o:OLEObject Type="Embed" ProgID="Equation.DSMT4" ShapeID="_x0000_i1049" DrawAspect="Content" ObjectID="_1537785494" r:id="rId61"/>
        </w:object>
      </w:r>
    </w:p>
    <w:p w14:paraId="54F818F6" w14:textId="48D7EBDA" w:rsidR="00F2186E" w:rsidRPr="00AE0A25" w:rsidRDefault="000E3A0B" w:rsidP="000E3A0B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F2186E" w:rsidRPr="00AE0A25">
        <w:rPr>
          <w:i/>
          <w:lang w:val="es-ES"/>
        </w:rPr>
        <w:t>h</w:t>
      </w:r>
      <w:r w:rsidR="00F2186E" w:rsidRPr="00AE0A25">
        <w:rPr>
          <w:lang w:val="es-ES"/>
        </w:rPr>
        <w:t xml:space="preserve"> = 9, </w:t>
      </w:r>
      <w:r w:rsidR="00F2186E" w:rsidRPr="00AE0A25">
        <w:rPr>
          <w:i/>
          <w:lang w:val="es-ES"/>
        </w:rPr>
        <w:t>k</w:t>
      </w:r>
      <w:r w:rsidR="00F2186E" w:rsidRPr="00AE0A25">
        <w:rPr>
          <w:lang w:val="es-ES"/>
        </w:rPr>
        <w:t xml:space="preserve"> = 1, </w:t>
      </w:r>
      <w:r w:rsidR="00F2186E" w:rsidRPr="00AE0A25">
        <w:rPr>
          <w:i/>
          <w:lang w:val="es-ES"/>
        </w:rPr>
        <w:t>r</w:t>
      </w:r>
      <w:r w:rsidR="00F2186E" w:rsidRPr="00AE0A25">
        <w:rPr>
          <w:lang w:val="es-ES"/>
        </w:rPr>
        <w:t xml:space="preserve"> = 4</w:t>
      </w:r>
    </w:p>
    <w:p w14:paraId="4CE2889B" w14:textId="1E7FE862" w:rsidR="00F2186E" w:rsidRPr="00AE0A25" w:rsidRDefault="000E3A0B" w:rsidP="000E3A0B">
      <w:pPr>
        <w:pStyle w:val="Pquestiontextpartsa"/>
        <w:rPr>
          <w:lang w:val="es-ES"/>
        </w:rPr>
      </w:pPr>
      <w:r>
        <w:rPr>
          <w:lang w:val="es-ES"/>
        </w:rPr>
        <w:tab/>
      </w:r>
      <w:r w:rsidR="00F2186E" w:rsidRPr="00AE0A25">
        <w:rPr>
          <w:lang w:val="es-ES"/>
        </w:rPr>
        <w:t>(</w:t>
      </w:r>
      <w:r w:rsidR="00F2186E" w:rsidRPr="00AE0A25">
        <w:rPr>
          <w:i/>
          <w:lang w:val="es-ES"/>
        </w:rPr>
        <w:t>x – h</w:t>
      </w:r>
      <w:r w:rsidR="00F2186E" w:rsidRPr="00AE0A25">
        <w:rPr>
          <w:lang w:val="es-ES"/>
        </w:rPr>
        <w:t>)</w:t>
      </w:r>
      <w:r w:rsidR="00F2186E" w:rsidRPr="00AE0A25">
        <w:rPr>
          <w:vertAlign w:val="superscript"/>
          <w:lang w:val="es-ES"/>
        </w:rPr>
        <w:t>2</w:t>
      </w:r>
      <w:r w:rsidR="00F2186E" w:rsidRPr="00AE0A25">
        <w:rPr>
          <w:lang w:val="es-ES"/>
        </w:rPr>
        <w:t xml:space="preserve"> + (</w:t>
      </w:r>
      <w:r w:rsidR="00F2186E" w:rsidRPr="00AE0A25">
        <w:rPr>
          <w:i/>
          <w:lang w:val="es-ES"/>
        </w:rPr>
        <w:t>y – k</w:t>
      </w:r>
      <w:r w:rsidR="00F2186E" w:rsidRPr="00AE0A25">
        <w:rPr>
          <w:lang w:val="es-ES"/>
        </w:rPr>
        <w:t>)</w:t>
      </w:r>
      <w:r w:rsidR="00F2186E" w:rsidRPr="00AE0A25">
        <w:rPr>
          <w:vertAlign w:val="superscript"/>
          <w:lang w:val="es-ES"/>
        </w:rPr>
        <w:t>2</w:t>
      </w:r>
      <w:r w:rsidR="00F2186E" w:rsidRPr="00AE0A25">
        <w:rPr>
          <w:lang w:val="es-ES"/>
        </w:rPr>
        <w:t xml:space="preserve"> = </w:t>
      </w:r>
      <w:r w:rsidR="00F2186E" w:rsidRPr="00AE0A25">
        <w:rPr>
          <w:i/>
          <w:lang w:val="es-ES"/>
        </w:rPr>
        <w:t>r</w:t>
      </w:r>
      <w:r w:rsidR="00F2186E" w:rsidRPr="00AE0A25">
        <w:rPr>
          <w:vertAlign w:val="superscript"/>
          <w:lang w:val="es-ES"/>
        </w:rPr>
        <w:t>2</w:t>
      </w:r>
    </w:p>
    <w:p w14:paraId="299F8A16" w14:textId="2C02B771" w:rsidR="00F2186E" w:rsidRPr="00AE0A25" w:rsidRDefault="000E3A0B" w:rsidP="000E3A0B">
      <w:pPr>
        <w:pStyle w:val="Pquestiontextpartsa"/>
        <w:rPr>
          <w:lang w:val="es-ES"/>
        </w:rPr>
      </w:pPr>
      <w:r>
        <w:rPr>
          <w:lang w:val="es-ES"/>
        </w:rPr>
        <w:tab/>
      </w:r>
      <w:r w:rsidR="00F2186E" w:rsidRPr="00AE0A25">
        <w:rPr>
          <w:lang w:val="es-ES"/>
        </w:rPr>
        <w:t>(</w:t>
      </w:r>
      <w:r w:rsidR="00F2186E" w:rsidRPr="00AE0A25">
        <w:rPr>
          <w:i/>
          <w:lang w:val="es-ES"/>
        </w:rPr>
        <w:t>x</w:t>
      </w:r>
      <w:r w:rsidR="00F2186E" w:rsidRPr="00AE0A25">
        <w:rPr>
          <w:lang w:val="es-ES"/>
        </w:rPr>
        <w:t xml:space="preserve"> – 9)</w:t>
      </w:r>
      <w:r w:rsidR="00F2186E" w:rsidRPr="00AE0A25">
        <w:rPr>
          <w:vertAlign w:val="superscript"/>
          <w:lang w:val="es-ES"/>
        </w:rPr>
        <w:t>2</w:t>
      </w:r>
      <w:r w:rsidR="00F2186E" w:rsidRPr="00AE0A25">
        <w:rPr>
          <w:lang w:val="es-ES"/>
        </w:rPr>
        <w:t xml:space="preserve"> + (</w:t>
      </w:r>
      <w:r w:rsidR="00F2186E" w:rsidRPr="00AE0A25">
        <w:rPr>
          <w:i/>
          <w:lang w:val="es-ES"/>
        </w:rPr>
        <w:t>y</w:t>
      </w:r>
      <w:r w:rsidR="00F2186E" w:rsidRPr="00AE0A25">
        <w:rPr>
          <w:lang w:val="es-ES"/>
        </w:rPr>
        <w:t xml:space="preserve"> – 1)</w:t>
      </w:r>
      <w:r w:rsidR="00F2186E" w:rsidRPr="00AE0A25">
        <w:rPr>
          <w:vertAlign w:val="superscript"/>
          <w:lang w:val="es-ES"/>
        </w:rPr>
        <w:t>2</w:t>
      </w:r>
      <w:r w:rsidR="00F2186E" w:rsidRPr="00AE0A25">
        <w:rPr>
          <w:lang w:val="es-ES"/>
        </w:rPr>
        <w:t xml:space="preserve"> = 4</w:t>
      </w:r>
      <w:r w:rsidR="00F2186E" w:rsidRPr="00AE0A25">
        <w:rPr>
          <w:vertAlign w:val="superscript"/>
          <w:lang w:val="es-ES"/>
        </w:rPr>
        <w:t>2</w:t>
      </w:r>
    </w:p>
    <w:p w14:paraId="6881376B" w14:textId="7F443A98" w:rsidR="00F2186E" w:rsidRPr="006777A4" w:rsidRDefault="000E3A0B" w:rsidP="000E3A0B">
      <w:pPr>
        <w:pStyle w:val="Pquestiontextpartsa"/>
      </w:pPr>
      <w:r w:rsidRPr="005A5E9C">
        <w:rPr>
          <w:lang w:val="es-VE"/>
        </w:rPr>
        <w:tab/>
      </w:r>
      <w:r w:rsidR="00F2186E" w:rsidRPr="006777A4">
        <w:t>(</w:t>
      </w:r>
      <w:r w:rsidR="00F2186E" w:rsidRPr="006777A4">
        <w:rPr>
          <w:i/>
        </w:rPr>
        <w:t>x</w:t>
      </w:r>
      <w:r w:rsidR="00F2186E" w:rsidRPr="006777A4">
        <w:t xml:space="preserve"> – 9)</w:t>
      </w:r>
      <w:r w:rsidR="00F2186E" w:rsidRPr="006777A4">
        <w:rPr>
          <w:vertAlign w:val="superscript"/>
        </w:rPr>
        <w:t>2</w:t>
      </w:r>
      <w:r w:rsidR="00F2186E" w:rsidRPr="006777A4">
        <w:t xml:space="preserve"> + (</w:t>
      </w:r>
      <w:r w:rsidR="00F2186E" w:rsidRPr="006777A4">
        <w:rPr>
          <w:i/>
        </w:rPr>
        <w:t>y</w:t>
      </w:r>
      <w:r w:rsidR="00F2186E" w:rsidRPr="006777A4">
        <w:t xml:space="preserve"> – 1)</w:t>
      </w:r>
      <w:r w:rsidR="00F2186E" w:rsidRPr="006777A4">
        <w:rPr>
          <w:vertAlign w:val="superscript"/>
        </w:rPr>
        <w:t>2</w:t>
      </w:r>
      <w:r w:rsidR="00F2186E" w:rsidRPr="006777A4">
        <w:t xml:space="preserve"> = 16 </w:t>
      </w:r>
    </w:p>
    <w:p w14:paraId="400C9E0F" w14:textId="3DB8E0FB" w:rsidR="00F2186E" w:rsidRPr="006777A4" w:rsidRDefault="00F2186E" w:rsidP="00F2186E">
      <w:pPr>
        <w:ind w:left="340" w:hanging="340"/>
        <w:rPr>
          <w:rFonts w:ascii="Calibri" w:hAnsi="Calibri"/>
        </w:rPr>
      </w:pPr>
      <w:r w:rsidRPr="006777A4">
        <w:rPr>
          <w:rFonts w:ascii="Calibri" w:hAnsi="Calibri"/>
          <w:b/>
        </w:rPr>
        <w:t>(c)</w:t>
      </w:r>
      <w:r w:rsidR="000E3A0B">
        <w:rPr>
          <w:rFonts w:ascii="Calibri" w:hAnsi="Calibri"/>
        </w:rPr>
        <w:tab/>
      </w:r>
      <w:r w:rsidRPr="006777A4">
        <w:rPr>
          <w:rFonts w:ascii="Calibri" w:hAnsi="Calibri"/>
        </w:rPr>
        <w:t>Area of kite</w:t>
      </w:r>
      <w:r w:rsidR="000E3A0B">
        <w:rPr>
          <w:rFonts w:ascii="Calibri" w:hAnsi="Calibri"/>
        </w:rPr>
        <w:t>:</w:t>
      </w:r>
    </w:p>
    <w:p w14:paraId="3F186E5B" w14:textId="77777777" w:rsidR="00F2186E" w:rsidRPr="006777A4" w:rsidRDefault="00F2186E" w:rsidP="00F2186E">
      <w:pPr>
        <w:ind w:left="680" w:hanging="340"/>
        <w:rPr>
          <w:rFonts w:ascii="Calibri" w:hAnsi="Calibri"/>
          <w:i/>
        </w:rPr>
      </w:pPr>
      <w:r w:rsidRPr="006777A4">
        <w:rPr>
          <w:rFonts w:ascii="Calibri" w:hAnsi="Calibri"/>
          <w:i/>
        </w:rPr>
        <w:t xml:space="preserve">A = </w:t>
      </w:r>
      <w:r w:rsidRPr="006777A4">
        <w:rPr>
          <w:rFonts w:ascii="Calibri" w:hAnsi="Calibri"/>
          <w:position w:val="-22"/>
        </w:rPr>
        <w:object w:dxaOrig="200" w:dyaOrig="600" w14:anchorId="0382B002">
          <v:shape id="_x0000_i1050" type="#_x0000_t75" style="width:9.45pt;height:30.7pt" o:ole="">
            <v:imagedata r:id="rId62" o:title=""/>
          </v:shape>
          <o:OLEObject Type="Embed" ProgID="Equation.3" ShapeID="_x0000_i1050" DrawAspect="Content" ObjectID="_1537785495" r:id="rId63"/>
        </w:object>
      </w:r>
      <w:r w:rsidRPr="006777A4">
        <w:rPr>
          <w:rFonts w:ascii="Calibri" w:hAnsi="Calibri"/>
          <w:i/>
        </w:rPr>
        <w:t>xy</w:t>
      </w:r>
    </w:p>
    <w:p w14:paraId="274E68C9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  <w:i/>
        </w:rPr>
        <w:t>A</w:t>
      </w:r>
      <w:r w:rsidRPr="006777A4">
        <w:rPr>
          <w:rFonts w:ascii="Calibri" w:hAnsi="Calibri"/>
        </w:rPr>
        <w:t xml:space="preserve"> = </w:t>
      </w:r>
      <w:r w:rsidRPr="006777A4">
        <w:rPr>
          <w:rFonts w:ascii="Calibri" w:hAnsi="Calibri"/>
          <w:position w:val="-22"/>
        </w:rPr>
        <w:object w:dxaOrig="200" w:dyaOrig="600" w14:anchorId="47A6FB37">
          <v:shape id="_x0000_i1051" type="#_x0000_t75" style="width:9.45pt;height:30.7pt" o:ole="">
            <v:imagedata r:id="rId64" o:title=""/>
          </v:shape>
          <o:OLEObject Type="Embed" ProgID="Equation.3" ShapeID="_x0000_i1051" DrawAspect="Content" ObjectID="_1537785496" r:id="rId65"/>
        </w:object>
      </w:r>
      <w:r w:rsidRPr="006777A4">
        <w:rPr>
          <w:rFonts w:ascii="Calibri" w:hAnsi="Calibri"/>
        </w:rPr>
        <w:t xml:space="preserve"> </w:t>
      </w:r>
      <w:r w:rsidRPr="006777A4">
        <w:rPr>
          <w:rFonts w:ascii="Calibri" w:hAnsi="Calibri"/>
        </w:rPr>
        <w:sym w:font="Symbol" w:char="F0B4"/>
      </w:r>
      <w:r w:rsidRPr="006777A4">
        <w:rPr>
          <w:rFonts w:ascii="Calibri" w:hAnsi="Calibri"/>
        </w:rPr>
        <w:t xml:space="preserve"> 8 </w:t>
      </w:r>
      <w:r w:rsidRPr="006777A4">
        <w:rPr>
          <w:rFonts w:ascii="Calibri" w:hAnsi="Calibri"/>
        </w:rPr>
        <w:sym w:font="Symbol" w:char="F0B4"/>
      </w:r>
      <w:r w:rsidRPr="006777A4">
        <w:rPr>
          <w:rFonts w:ascii="Calibri" w:hAnsi="Calibri"/>
        </w:rPr>
        <w:t xml:space="preserve"> 8</w:t>
      </w:r>
    </w:p>
    <w:p w14:paraId="0616A4B0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  <w:i/>
        </w:rPr>
        <w:t xml:space="preserve">A </w:t>
      </w:r>
      <w:r w:rsidRPr="006777A4">
        <w:rPr>
          <w:rFonts w:ascii="Calibri" w:hAnsi="Calibri"/>
        </w:rPr>
        <w:t>= 32 cm</w:t>
      </w:r>
      <w:r w:rsidRPr="006777A4">
        <w:rPr>
          <w:rFonts w:ascii="Calibri" w:hAnsi="Calibri"/>
          <w:vertAlign w:val="superscript"/>
        </w:rPr>
        <w:t>2</w:t>
      </w:r>
    </w:p>
    <w:p w14:paraId="22CCDEB9" w14:textId="338795BA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</w:rPr>
        <w:t>Area of circle</w:t>
      </w:r>
      <w:r w:rsidR="000E3A0B">
        <w:rPr>
          <w:rFonts w:ascii="Calibri" w:hAnsi="Calibri"/>
        </w:rPr>
        <w:t>:</w:t>
      </w:r>
    </w:p>
    <w:p w14:paraId="288913A9" w14:textId="77777777" w:rsidR="00F2186E" w:rsidRPr="006777A4" w:rsidRDefault="00F2186E" w:rsidP="00F2186E">
      <w:pPr>
        <w:ind w:left="680" w:hanging="340"/>
        <w:rPr>
          <w:rFonts w:ascii="Calibri" w:hAnsi="Calibri"/>
          <w:i/>
        </w:rPr>
      </w:pPr>
      <w:r w:rsidRPr="006777A4">
        <w:rPr>
          <w:rFonts w:ascii="Calibri" w:hAnsi="Calibri"/>
          <w:i/>
        </w:rPr>
        <w:t>A = πr</w:t>
      </w:r>
      <w:r w:rsidRPr="006777A4">
        <w:rPr>
          <w:rFonts w:ascii="Calibri" w:hAnsi="Calibri"/>
          <w:i/>
          <w:vertAlign w:val="superscript"/>
        </w:rPr>
        <w:t>2</w:t>
      </w:r>
    </w:p>
    <w:p w14:paraId="2DC3F391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  <w:i/>
        </w:rPr>
        <w:t xml:space="preserve">A </w:t>
      </w:r>
      <w:r w:rsidRPr="006777A4">
        <w:rPr>
          <w:rFonts w:ascii="Calibri" w:hAnsi="Calibri"/>
        </w:rPr>
        <w:t xml:space="preserve">= π </w:t>
      </w:r>
      <w:r w:rsidRPr="006777A4">
        <w:rPr>
          <w:rFonts w:ascii="Calibri" w:hAnsi="Calibri"/>
        </w:rPr>
        <w:sym w:font="Symbol" w:char="F0B4"/>
      </w:r>
      <w:r w:rsidRPr="006777A4">
        <w:rPr>
          <w:rFonts w:ascii="Calibri" w:hAnsi="Calibri"/>
        </w:rPr>
        <w:t xml:space="preserve"> 4</w:t>
      </w:r>
      <w:r w:rsidRPr="006777A4">
        <w:rPr>
          <w:rFonts w:ascii="Calibri" w:hAnsi="Calibri"/>
          <w:vertAlign w:val="superscript"/>
        </w:rPr>
        <w:t>2</w:t>
      </w:r>
    </w:p>
    <w:p w14:paraId="5163CBDB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  <w:i/>
        </w:rPr>
        <w:t>A</w:t>
      </w:r>
      <w:r w:rsidRPr="006777A4">
        <w:rPr>
          <w:rFonts w:ascii="Calibri" w:hAnsi="Calibri"/>
        </w:rPr>
        <w:t xml:space="preserve"> = 50.265 cm</w:t>
      </w:r>
      <w:r w:rsidRPr="006777A4">
        <w:rPr>
          <w:rFonts w:ascii="Calibri" w:hAnsi="Calibri"/>
          <w:vertAlign w:val="superscript"/>
        </w:rPr>
        <w:t>2</w:t>
      </w:r>
    </w:p>
    <w:p w14:paraId="4A4BE85E" w14:textId="2CFFC27B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</w:rPr>
        <w:t xml:space="preserve">Area of garden bed = </w:t>
      </w:r>
      <w:r w:rsidR="000E3A0B">
        <w:rPr>
          <w:rFonts w:ascii="Calibri" w:hAnsi="Calibri"/>
        </w:rPr>
        <w:t>a</w:t>
      </w:r>
      <w:r w:rsidRPr="006777A4">
        <w:rPr>
          <w:rFonts w:ascii="Calibri" w:hAnsi="Calibri"/>
        </w:rPr>
        <w:t xml:space="preserve">rea of circle – </w:t>
      </w:r>
      <w:r w:rsidR="000E3A0B">
        <w:rPr>
          <w:rFonts w:ascii="Calibri" w:hAnsi="Calibri"/>
        </w:rPr>
        <w:t>a</w:t>
      </w:r>
      <w:r w:rsidRPr="006777A4">
        <w:rPr>
          <w:rFonts w:ascii="Calibri" w:hAnsi="Calibri"/>
        </w:rPr>
        <w:t>rea of kite</w:t>
      </w:r>
      <w:r w:rsidR="000E3A0B">
        <w:rPr>
          <w:rFonts w:ascii="Calibri" w:hAnsi="Calibri"/>
        </w:rPr>
        <w:t>:</w:t>
      </w:r>
    </w:p>
    <w:p w14:paraId="5D1E2ACC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  <w:i/>
        </w:rPr>
        <w:t>A</w:t>
      </w:r>
      <w:r w:rsidRPr="006777A4">
        <w:rPr>
          <w:rFonts w:ascii="Calibri" w:hAnsi="Calibri"/>
        </w:rPr>
        <w:t xml:space="preserve"> = 50.265 – 32</w:t>
      </w:r>
    </w:p>
    <w:p w14:paraId="695CCD57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  <w:i/>
        </w:rPr>
        <w:t>A</w:t>
      </w:r>
      <w:r w:rsidRPr="006777A4">
        <w:rPr>
          <w:rFonts w:ascii="Calibri" w:hAnsi="Calibri"/>
        </w:rPr>
        <w:t xml:space="preserve"> = 18.265 cm</w:t>
      </w:r>
      <w:r w:rsidRPr="006777A4">
        <w:rPr>
          <w:rFonts w:ascii="Calibri" w:hAnsi="Calibri"/>
          <w:vertAlign w:val="superscript"/>
        </w:rPr>
        <w:t>2</w:t>
      </w:r>
    </w:p>
    <w:p w14:paraId="4F5DE0D0" w14:textId="77777777" w:rsidR="002760FA" w:rsidRDefault="002760FA" w:rsidP="00E840C7">
      <w:pPr>
        <w:pStyle w:val="Pquestiontextpartsi"/>
      </w:pPr>
    </w:p>
    <w:p w14:paraId="41491976" w14:textId="45C6C6DA" w:rsidR="002760FA" w:rsidRDefault="00937E33" w:rsidP="002760FA">
      <w:pPr>
        <w:pStyle w:val="Pquestionheadingsx1stafterhead"/>
      </w:pPr>
      <w:r>
        <w:lastRenderedPageBreak/>
        <w:t>Question 24</w:t>
      </w:r>
      <w:r w:rsidR="002760FA">
        <w:tab/>
      </w:r>
      <w:r w:rsidR="002760FA">
        <w:rPr>
          <w:rStyle w:val="Cmarkslabel"/>
        </w:rPr>
        <w:t>6</w:t>
      </w:r>
      <w:r w:rsidR="002760FA" w:rsidRPr="001B433F">
        <w:rPr>
          <w:rStyle w:val="Cmarkslabel"/>
        </w:rPr>
        <w:t xml:space="preserve"> marks</w:t>
      </w:r>
      <w:r>
        <w:tab/>
        <w:t>[9.5</w:t>
      </w:r>
      <w:r w:rsidR="002760FA">
        <w:t>]</w:t>
      </w:r>
    </w:p>
    <w:p w14:paraId="6060AA4B" w14:textId="28FCA709" w:rsidR="00F2186E" w:rsidRPr="006777A4" w:rsidRDefault="00F2186E" w:rsidP="000E3A0B">
      <w:pPr>
        <w:pStyle w:val="Pquestiontextmainstem"/>
        <w:rPr>
          <w:i/>
        </w:rPr>
      </w:pPr>
      <w:r w:rsidRPr="006777A4">
        <w:t>Using the general equation for a hyperbola:</w:t>
      </w:r>
      <w:r w:rsidRPr="006777A4">
        <w:rPr>
          <w:b/>
        </w:rPr>
        <w:t xml:space="preserve"> </w:t>
      </w:r>
      <w:r w:rsidRPr="006777A4">
        <w:rPr>
          <w:i/>
        </w:rPr>
        <w:t>y</w:t>
      </w:r>
      <w:r w:rsidRPr="006777A4">
        <w:t xml:space="preserve"> = </w:t>
      </w:r>
      <w:r w:rsidRPr="006777A4">
        <w:rPr>
          <w:position w:val="-24"/>
        </w:rPr>
        <w:object w:dxaOrig="580" w:dyaOrig="620" w14:anchorId="00D64A01">
          <v:shape id="_x0000_i1052" type="#_x0000_t75" style="width:28.35pt;height:30.7pt" o:ole="">
            <v:imagedata r:id="rId66" o:title=""/>
          </v:shape>
          <o:OLEObject Type="Embed" ProgID="Equation.3" ShapeID="_x0000_i1052" DrawAspect="Content" ObjectID="_1537785497" r:id="rId67"/>
        </w:object>
      </w:r>
      <w:r w:rsidRPr="006777A4">
        <w:t xml:space="preserve"> + </w:t>
      </w:r>
      <w:r w:rsidR="00902C4E">
        <w:rPr>
          <w:i/>
        </w:rPr>
        <w:t>k</w:t>
      </w:r>
    </w:p>
    <w:p w14:paraId="7771D808" w14:textId="77777777" w:rsidR="00F2186E" w:rsidRPr="006777A4" w:rsidRDefault="00F2186E" w:rsidP="000E3A0B">
      <w:pPr>
        <w:pStyle w:val="Pquestiontextmainstem"/>
        <w:rPr>
          <w:b/>
        </w:rPr>
      </w:pPr>
      <w:r w:rsidRPr="006777A4">
        <w:rPr>
          <w:i/>
        </w:rPr>
        <w:t>a</w:t>
      </w:r>
      <w:r w:rsidRPr="006777A4">
        <w:t xml:space="preserve"> = 1, </w:t>
      </w:r>
      <w:r w:rsidRPr="006777A4">
        <w:rPr>
          <w:i/>
        </w:rPr>
        <w:t>h</w:t>
      </w:r>
      <w:r w:rsidRPr="006777A4">
        <w:t xml:space="preserve"> = -1 and </w:t>
      </w:r>
      <w:r w:rsidRPr="006777A4">
        <w:rPr>
          <w:i/>
        </w:rPr>
        <w:t xml:space="preserve">k </w:t>
      </w:r>
      <w:r w:rsidRPr="006777A4">
        <w:t>= -3</w:t>
      </w:r>
    </w:p>
    <w:p w14:paraId="6579B479" w14:textId="77777777" w:rsidR="00F2186E" w:rsidRPr="006777A4" w:rsidRDefault="00F2186E" w:rsidP="000E3A0B">
      <w:pPr>
        <w:pStyle w:val="Pquestiontextmainstem"/>
        <w:rPr>
          <w:b/>
        </w:rPr>
      </w:pPr>
      <w:r w:rsidRPr="006777A4">
        <w:t>The equation is:</w:t>
      </w:r>
      <w:r w:rsidRPr="006777A4">
        <w:rPr>
          <w:b/>
        </w:rPr>
        <w:t xml:space="preserve"> </w:t>
      </w:r>
      <w:r w:rsidRPr="006777A4">
        <w:rPr>
          <w:i/>
        </w:rPr>
        <w:t>y</w:t>
      </w:r>
      <w:r w:rsidRPr="006777A4">
        <w:t xml:space="preserve"> = </w:t>
      </w:r>
      <w:r w:rsidRPr="006777A4">
        <w:rPr>
          <w:position w:val="-24"/>
        </w:rPr>
        <w:object w:dxaOrig="540" w:dyaOrig="620" w14:anchorId="37E1C26F">
          <v:shape id="_x0000_i1053" type="#_x0000_t75" style="width:27.15pt;height:30.7pt" o:ole="">
            <v:imagedata r:id="rId68" o:title=""/>
          </v:shape>
          <o:OLEObject Type="Embed" ProgID="Equation.3" ShapeID="_x0000_i1053" DrawAspect="Content" ObjectID="_1537785498" r:id="rId69"/>
        </w:object>
      </w:r>
      <w:r w:rsidRPr="006777A4">
        <w:t xml:space="preserve"> – 3  </w:t>
      </w:r>
    </w:p>
    <w:p w14:paraId="090D72AF" w14:textId="597EDA65" w:rsidR="00F2186E" w:rsidRPr="006777A4" w:rsidRDefault="00F2186E" w:rsidP="000E3A0B">
      <w:pPr>
        <w:pStyle w:val="Pquestiontextpartsa"/>
      </w:pPr>
      <w:r w:rsidRPr="006777A4">
        <w:rPr>
          <w:b/>
        </w:rPr>
        <w:t>(b)</w:t>
      </w:r>
      <w:r w:rsidR="000E3A0B">
        <w:rPr>
          <w:b/>
        </w:rPr>
        <w:tab/>
      </w:r>
      <w:r w:rsidRPr="006777A4">
        <w:rPr>
          <w:i/>
        </w:rPr>
        <w:t>x</w:t>
      </w:r>
      <w:r w:rsidR="00902C4E">
        <w:t>-intercept occurs where</w:t>
      </w:r>
      <w:r w:rsidRPr="006777A4">
        <w:rPr>
          <w:i/>
        </w:rPr>
        <w:t xml:space="preserve"> y</w:t>
      </w:r>
      <w:r w:rsidR="00902C4E">
        <w:t xml:space="preserve"> = 0:</w:t>
      </w:r>
    </w:p>
    <w:p w14:paraId="63F54630" w14:textId="402CBDFC" w:rsidR="00F2186E" w:rsidRPr="006777A4" w:rsidRDefault="000E3A0B" w:rsidP="000E3A0B">
      <w:pPr>
        <w:pStyle w:val="Pquestiontextpartsa"/>
      </w:pPr>
      <w:r>
        <w:tab/>
      </w:r>
      <w:r w:rsidR="00F2186E" w:rsidRPr="006777A4">
        <w:t xml:space="preserve">0 = </w:t>
      </w:r>
      <w:r w:rsidR="00F2186E" w:rsidRPr="006777A4">
        <w:rPr>
          <w:position w:val="-24"/>
        </w:rPr>
        <w:object w:dxaOrig="540" w:dyaOrig="620" w14:anchorId="6AECED65">
          <v:shape id="_x0000_i1054" type="#_x0000_t75" style="width:27.15pt;height:30.7pt" o:ole="">
            <v:imagedata r:id="rId70" o:title=""/>
          </v:shape>
          <o:OLEObject Type="Embed" ProgID="Equation.3" ShapeID="_x0000_i1054" DrawAspect="Content" ObjectID="_1537785499" r:id="rId71"/>
        </w:object>
      </w:r>
      <w:r w:rsidR="00F2186E" w:rsidRPr="006777A4">
        <w:t xml:space="preserve"> – 3</w:t>
      </w:r>
    </w:p>
    <w:p w14:paraId="53929C7E" w14:textId="6CE09C5C" w:rsidR="00F2186E" w:rsidRPr="006777A4" w:rsidRDefault="000E3A0B" w:rsidP="000E3A0B">
      <w:pPr>
        <w:pStyle w:val="Pquestiontextpartsa"/>
      </w:pPr>
      <w:r>
        <w:tab/>
      </w:r>
      <w:r w:rsidR="00F2186E" w:rsidRPr="006777A4">
        <w:t xml:space="preserve">3 = </w:t>
      </w:r>
      <w:r w:rsidR="00F2186E" w:rsidRPr="006777A4">
        <w:rPr>
          <w:position w:val="-24"/>
        </w:rPr>
        <w:object w:dxaOrig="540" w:dyaOrig="620" w14:anchorId="1E5C3587">
          <v:shape id="_x0000_i1055" type="#_x0000_t75" style="width:27.15pt;height:30.7pt" o:ole="">
            <v:imagedata r:id="rId70" o:title=""/>
          </v:shape>
          <o:OLEObject Type="Embed" ProgID="Equation.3" ShapeID="_x0000_i1055" DrawAspect="Content" ObjectID="_1537785500" r:id="rId72"/>
        </w:object>
      </w:r>
    </w:p>
    <w:p w14:paraId="3A8A6DAF" w14:textId="7FDB6549" w:rsidR="00F2186E" w:rsidRPr="006777A4" w:rsidRDefault="000E3A0B" w:rsidP="000E3A0B">
      <w:pPr>
        <w:pStyle w:val="Pquestiontextpartsa"/>
      </w:pPr>
      <w:r>
        <w:tab/>
      </w:r>
      <w:r w:rsidR="00F2186E" w:rsidRPr="006777A4">
        <w:t>3(</w:t>
      </w:r>
      <w:r w:rsidR="00F2186E" w:rsidRPr="006777A4">
        <w:rPr>
          <w:i/>
        </w:rPr>
        <w:t>x</w:t>
      </w:r>
      <w:r w:rsidR="00F2186E" w:rsidRPr="006777A4">
        <w:t xml:space="preserve"> + 1) = 1</w:t>
      </w:r>
    </w:p>
    <w:p w14:paraId="6B9E993B" w14:textId="3967BB48" w:rsidR="00F2186E" w:rsidRPr="006777A4" w:rsidRDefault="000E3A0B" w:rsidP="000E3A0B">
      <w:pPr>
        <w:pStyle w:val="Pquestiontextpartsa"/>
      </w:pPr>
      <w:r>
        <w:tab/>
      </w:r>
      <w:r w:rsidR="00F2186E" w:rsidRPr="006777A4">
        <w:t>3</w:t>
      </w:r>
      <w:r w:rsidR="00F2186E" w:rsidRPr="006777A4">
        <w:rPr>
          <w:i/>
        </w:rPr>
        <w:t>x</w:t>
      </w:r>
      <w:r w:rsidR="00F2186E" w:rsidRPr="006777A4">
        <w:t xml:space="preserve"> + 3 = 1</w:t>
      </w:r>
    </w:p>
    <w:p w14:paraId="3E69514A" w14:textId="1F6E09FA" w:rsidR="00F2186E" w:rsidRPr="006777A4" w:rsidRDefault="000E3A0B" w:rsidP="000E3A0B">
      <w:pPr>
        <w:pStyle w:val="Pquestiontextpartsa"/>
      </w:pPr>
      <w:r>
        <w:tab/>
      </w:r>
      <w:r w:rsidR="00F2186E" w:rsidRPr="006777A4">
        <w:t>3</w:t>
      </w:r>
      <w:r w:rsidR="00F2186E" w:rsidRPr="006777A4">
        <w:rPr>
          <w:i/>
        </w:rPr>
        <w:t xml:space="preserve">x = </w:t>
      </w:r>
      <w:r w:rsidR="00F2186E" w:rsidRPr="006777A4">
        <w:t>-2</w:t>
      </w:r>
    </w:p>
    <w:p w14:paraId="69604A3D" w14:textId="134EFD7A" w:rsidR="00F2186E" w:rsidRPr="006777A4" w:rsidRDefault="000E3A0B" w:rsidP="000E3A0B">
      <w:pPr>
        <w:pStyle w:val="Pquestiontextpartsa"/>
      </w:pPr>
      <w:r>
        <w:tab/>
      </w:r>
      <w:r w:rsidR="00F2186E" w:rsidRPr="006777A4">
        <w:rPr>
          <w:position w:val="-4"/>
        </w:rPr>
        <w:object w:dxaOrig="220" w:dyaOrig="200" w14:anchorId="527E3D01">
          <v:shape id="_x0000_i1056" type="#_x0000_t75" style="width:10.6pt;height:9.45pt" o:ole="">
            <v:imagedata r:id="rId73" o:title=""/>
          </v:shape>
          <o:OLEObject Type="Embed" ProgID="Equation.3" ShapeID="_x0000_i1056" DrawAspect="Content" ObjectID="_1537785501" r:id="rId74"/>
        </w:object>
      </w:r>
      <w:r w:rsidR="00F2186E" w:rsidRPr="006777A4">
        <w:rPr>
          <w:i/>
        </w:rPr>
        <w:t xml:space="preserve">x = </w:t>
      </w:r>
      <w:r w:rsidR="00F2186E" w:rsidRPr="006777A4">
        <w:t>-</w:t>
      </w:r>
      <w:r w:rsidR="00F2186E" w:rsidRPr="006777A4">
        <w:rPr>
          <w:i/>
          <w:position w:val="-24"/>
        </w:rPr>
        <w:object w:dxaOrig="240" w:dyaOrig="620" w14:anchorId="4FF73BB5">
          <v:shape id="_x0000_i1057" type="#_x0000_t75" style="width:11.8pt;height:30.7pt" o:ole="">
            <v:imagedata r:id="rId75" o:title=""/>
          </v:shape>
          <o:OLEObject Type="Embed" ProgID="Equation.3" ShapeID="_x0000_i1057" DrawAspect="Content" ObjectID="_1537785502" r:id="rId76"/>
        </w:object>
      </w:r>
    </w:p>
    <w:p w14:paraId="2E0CF581" w14:textId="4DF77B33" w:rsidR="00F2186E" w:rsidRPr="006777A4" w:rsidRDefault="000E3A0B" w:rsidP="000E3A0B">
      <w:pPr>
        <w:pStyle w:val="Pquestiontextpartsa"/>
      </w:pPr>
      <w:r>
        <w:tab/>
      </w:r>
      <w:r w:rsidR="00F2186E" w:rsidRPr="006777A4">
        <w:t>(-</w:t>
      </w:r>
      <w:r w:rsidR="00F2186E" w:rsidRPr="006777A4">
        <w:rPr>
          <w:i/>
          <w:position w:val="-24"/>
        </w:rPr>
        <w:object w:dxaOrig="240" w:dyaOrig="620" w14:anchorId="5ABA819E">
          <v:shape id="_x0000_i1058" type="#_x0000_t75" style="width:11.8pt;height:30.7pt" o:ole="">
            <v:imagedata r:id="rId77" o:title=""/>
          </v:shape>
          <o:OLEObject Type="Embed" ProgID="Equation.3" ShapeID="_x0000_i1058" DrawAspect="Content" ObjectID="_1537785503" r:id="rId78"/>
        </w:object>
      </w:r>
      <w:r w:rsidR="00F2186E" w:rsidRPr="006777A4">
        <w:t>, 0)</w:t>
      </w:r>
    </w:p>
    <w:p w14:paraId="5548A199" w14:textId="7FA0CF45" w:rsidR="00F2186E" w:rsidRPr="006777A4" w:rsidRDefault="00F2186E" w:rsidP="000E3A0B">
      <w:pPr>
        <w:pStyle w:val="Pquestiontextpartsa"/>
      </w:pPr>
      <w:r w:rsidRPr="006777A4">
        <w:rPr>
          <w:b/>
        </w:rPr>
        <w:t>(c)</w:t>
      </w:r>
      <w:r w:rsidR="000E3A0B">
        <w:rPr>
          <w:b/>
        </w:rPr>
        <w:tab/>
      </w:r>
      <w:r w:rsidRPr="006777A4">
        <w:rPr>
          <w:i/>
        </w:rPr>
        <w:t>y</w:t>
      </w:r>
      <w:r w:rsidRPr="006777A4">
        <w:t xml:space="preserve">-intercept occurs </w:t>
      </w:r>
      <w:r w:rsidR="0067177A">
        <w:t>where</w:t>
      </w:r>
      <w:r w:rsidRPr="006777A4">
        <w:t xml:space="preserve"> </w:t>
      </w:r>
      <w:r w:rsidRPr="006777A4">
        <w:rPr>
          <w:i/>
        </w:rPr>
        <w:t>x</w:t>
      </w:r>
      <w:r w:rsidRPr="006777A4">
        <w:t xml:space="preserve"> = 0</w:t>
      </w:r>
      <w:r w:rsidR="00902C4E">
        <w:t>:</w:t>
      </w:r>
    </w:p>
    <w:p w14:paraId="5E6C5727" w14:textId="2C2B5830" w:rsidR="00F2186E" w:rsidRPr="006777A4" w:rsidRDefault="000E3A0B" w:rsidP="000E3A0B">
      <w:pPr>
        <w:pStyle w:val="Pquestiontextpartsa"/>
      </w:pPr>
      <w:r>
        <w:rPr>
          <w:i/>
        </w:rPr>
        <w:tab/>
      </w:r>
      <w:r w:rsidR="00F2186E" w:rsidRPr="006777A4">
        <w:rPr>
          <w:i/>
        </w:rPr>
        <w:t>y</w:t>
      </w:r>
      <w:r w:rsidR="00F2186E" w:rsidRPr="006777A4">
        <w:t xml:space="preserve"> = </w:t>
      </w:r>
      <w:r w:rsidR="00F2186E" w:rsidRPr="006777A4">
        <w:rPr>
          <w:position w:val="-24"/>
        </w:rPr>
        <w:object w:dxaOrig="540" w:dyaOrig="620" w14:anchorId="400B75B2">
          <v:shape id="_x0000_i1059" type="#_x0000_t75" style="width:27.15pt;height:30.7pt" o:ole="">
            <v:imagedata r:id="rId79" o:title=""/>
          </v:shape>
          <o:OLEObject Type="Embed" ProgID="Equation.3" ShapeID="_x0000_i1059" DrawAspect="Content" ObjectID="_1537785504" r:id="rId80"/>
        </w:object>
      </w:r>
      <w:r w:rsidR="00F2186E" w:rsidRPr="006777A4">
        <w:t xml:space="preserve"> – 3 </w:t>
      </w:r>
    </w:p>
    <w:p w14:paraId="7D585492" w14:textId="40DC2E25" w:rsidR="00F2186E" w:rsidRPr="006777A4" w:rsidRDefault="000E3A0B" w:rsidP="000E3A0B">
      <w:pPr>
        <w:pStyle w:val="Pquestiontextpartsa"/>
      </w:pPr>
      <w:r>
        <w:rPr>
          <w:i/>
        </w:rPr>
        <w:tab/>
      </w:r>
      <w:r w:rsidR="00F2186E" w:rsidRPr="006777A4">
        <w:rPr>
          <w:i/>
        </w:rPr>
        <w:t>y</w:t>
      </w:r>
      <w:r w:rsidR="00F2186E" w:rsidRPr="006777A4">
        <w:t xml:space="preserve"> = 1 – 3 </w:t>
      </w:r>
    </w:p>
    <w:p w14:paraId="40B16A56" w14:textId="4B95F7F5" w:rsidR="00F2186E" w:rsidRPr="006777A4" w:rsidRDefault="000E3A0B" w:rsidP="000E3A0B">
      <w:pPr>
        <w:pStyle w:val="Pquestiontextpartsa"/>
      </w:pPr>
      <w:r>
        <w:tab/>
      </w:r>
      <w:r w:rsidR="00F2186E" w:rsidRPr="006777A4">
        <w:rPr>
          <w:position w:val="-4"/>
        </w:rPr>
        <w:object w:dxaOrig="220" w:dyaOrig="200" w14:anchorId="12AF0BB4">
          <v:shape id="_x0000_i1060" type="#_x0000_t75" style="width:10.6pt;height:9.45pt" o:ole="">
            <v:imagedata r:id="rId73" o:title=""/>
          </v:shape>
          <o:OLEObject Type="Embed" ProgID="Equation.3" ShapeID="_x0000_i1060" DrawAspect="Content" ObjectID="_1537785505" r:id="rId81"/>
        </w:object>
      </w:r>
      <w:r w:rsidR="00F2186E" w:rsidRPr="006777A4">
        <w:rPr>
          <w:i/>
        </w:rPr>
        <w:t xml:space="preserve"> y</w:t>
      </w:r>
      <w:r w:rsidR="00F2186E" w:rsidRPr="006777A4">
        <w:t xml:space="preserve"> = -2 </w:t>
      </w:r>
    </w:p>
    <w:p w14:paraId="71494479" w14:textId="7AD0B159" w:rsidR="00F2186E" w:rsidRPr="006777A4" w:rsidRDefault="000E3A0B" w:rsidP="000E3A0B">
      <w:pPr>
        <w:pStyle w:val="Pquestiontextpartsa"/>
      </w:pPr>
      <w:r>
        <w:tab/>
      </w:r>
      <w:r w:rsidR="00F2186E" w:rsidRPr="006777A4">
        <w:t>(0, -2)</w:t>
      </w:r>
    </w:p>
    <w:p w14:paraId="32D0AD45" w14:textId="01C76F57" w:rsidR="007E38D0" w:rsidRDefault="00EB5724" w:rsidP="00EB5724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 xml:space="preserve"> </w:t>
      </w:r>
      <w:r w:rsidR="007E38D0" w:rsidRPr="00420655">
        <w:rPr>
          <w:rFonts w:ascii="Calibri" w:hAnsi="Calibri"/>
          <w:b/>
        </w:rPr>
        <w:t>(d)</w:t>
      </w:r>
    </w:p>
    <w:p w14:paraId="5D4062FC" w14:textId="62094895" w:rsidR="007E38D0" w:rsidRPr="00420655" w:rsidRDefault="00F2186E" w:rsidP="000E3A0B">
      <w:pPr>
        <w:ind w:left="426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346BA831" wp14:editId="0E654AE7">
            <wp:extent cx="3101399" cy="3107690"/>
            <wp:effectExtent l="0" t="0" r="0" b="0"/>
            <wp:docPr id="9" name="Picture 9" descr="ExFAT:Pearson chapter tests:_SUPPLIED_V1_CORREX_080916:_SUPPLIED_V1_CORREX_080916:PM2e_09_EB_09_SBTS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 descr="ExFAT:Pearson chapter tests:_SUPPLIED_V1_CORREX_080916:_SUPPLIED_V1_CORREX_080916:PM2e_09_EB_09_SBTS_01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44" cy="31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3290" w14:textId="77777777" w:rsidR="007E38D0" w:rsidRDefault="007E38D0" w:rsidP="007E38D0">
      <w:pPr>
        <w:rPr>
          <w:rFonts w:ascii="Calibri" w:hAnsi="Calibri"/>
          <w:b/>
        </w:rPr>
      </w:pPr>
    </w:p>
    <w:p w14:paraId="0A1F9D8A" w14:textId="4ABECC9C" w:rsidR="00937E33" w:rsidRDefault="00937E33" w:rsidP="003733F7">
      <w:pPr>
        <w:pStyle w:val="Pquestionheadingsx1stafterhead"/>
        <w:tabs>
          <w:tab w:val="clear" w:pos="8505"/>
          <w:tab w:val="right" w:pos="8080"/>
        </w:tabs>
      </w:pPr>
      <w:r>
        <w:lastRenderedPageBreak/>
        <w:t>Question 25</w:t>
      </w:r>
      <w:r>
        <w:tab/>
      </w:r>
      <w:r w:rsidR="0067177A">
        <w:rPr>
          <w:rStyle w:val="Cmarkslabel"/>
        </w:rPr>
        <w:t xml:space="preserve">8 </w:t>
      </w:r>
      <w:r w:rsidRPr="001B433F">
        <w:rPr>
          <w:rStyle w:val="Cmarkslabel"/>
        </w:rPr>
        <w:t>marks</w:t>
      </w:r>
      <w:r w:rsidR="003733F7">
        <w:tab/>
        <w:t>[9.5</w:t>
      </w:r>
      <w:r>
        <w:t>]</w:t>
      </w:r>
      <w:r w:rsidR="003733F7" w:rsidRPr="003733F7">
        <w:t xml:space="preserve"> </w:t>
      </w:r>
      <w:r w:rsidR="003733F7">
        <w:t>[9.6]</w:t>
      </w:r>
      <w:r w:rsidR="003733F7" w:rsidRPr="003733F7">
        <w:t xml:space="preserve"> </w:t>
      </w:r>
      <w:r w:rsidR="003733F7">
        <w:t>[9.7]</w:t>
      </w:r>
    </w:p>
    <w:p w14:paraId="46DBE549" w14:textId="33C2A537" w:rsidR="00F2186E" w:rsidRPr="006777A4" w:rsidRDefault="00F2186E" w:rsidP="00F2186E">
      <w:pPr>
        <w:ind w:left="340" w:hanging="340"/>
        <w:rPr>
          <w:rFonts w:ascii="Calibri" w:hAnsi="Calibri"/>
        </w:rPr>
      </w:pPr>
      <w:r w:rsidRPr="006777A4">
        <w:rPr>
          <w:rFonts w:ascii="Calibri" w:hAnsi="Calibri"/>
          <w:b/>
        </w:rPr>
        <w:t>(a)</w:t>
      </w:r>
      <w:r w:rsidR="00902C4E">
        <w:rPr>
          <w:rFonts w:ascii="Calibri" w:hAnsi="Calibri"/>
        </w:rPr>
        <w:tab/>
        <w:t>The volume is increasing while</w:t>
      </w:r>
      <w:r w:rsidRPr="006777A4">
        <w:rPr>
          <w:rFonts w:ascii="Calibri" w:hAnsi="Calibri"/>
        </w:rPr>
        <w:t xml:space="preserve"> the pressure is decreasing, </w:t>
      </w:r>
      <w:r w:rsidR="00902C4E">
        <w:rPr>
          <w:rFonts w:ascii="Calibri" w:hAnsi="Calibri"/>
        </w:rPr>
        <w:t xml:space="preserve">so </w:t>
      </w:r>
      <w:r w:rsidRPr="006777A4">
        <w:rPr>
          <w:rFonts w:ascii="Calibri" w:hAnsi="Calibri"/>
        </w:rPr>
        <w:t>this could be inverse proportion.</w:t>
      </w:r>
    </w:p>
    <w:p w14:paraId="4DDDA7D7" w14:textId="77777777" w:rsidR="00F2186E" w:rsidRPr="006777A4" w:rsidRDefault="00F2186E" w:rsidP="00F2186E">
      <w:pPr>
        <w:ind w:left="340" w:hanging="340"/>
        <w:rPr>
          <w:rFonts w:ascii="Calibri" w:hAnsi="Calibri"/>
        </w:rPr>
      </w:pPr>
      <w:r w:rsidRPr="006777A4">
        <w:rPr>
          <w:rFonts w:ascii="Calibri" w:hAnsi="Calibri"/>
          <w:b/>
        </w:rPr>
        <w:t>(b)</w:t>
      </w:r>
      <w:r w:rsidRPr="006777A4">
        <w:rPr>
          <w:rFonts w:ascii="Calibri" w:hAnsi="Calibri"/>
        </w:rPr>
        <w:t xml:space="preserve">  </w:t>
      </w:r>
      <w:r w:rsidR="00902C4E" w:rsidRPr="00902C4E">
        <w:rPr>
          <w:rFonts w:ascii="Calibri" w:hAnsi="Calibri"/>
          <w:position w:val="-22"/>
        </w:rPr>
        <w:object w:dxaOrig="620" w:dyaOrig="580" w14:anchorId="1260258B">
          <v:shape id="_x0000_i1065" type="#_x0000_t75" style="width:30.7pt;height:29.5pt" o:ole="">
            <v:imagedata r:id="rId83" o:title=""/>
          </v:shape>
          <o:OLEObject Type="Embed" ProgID="Equation.DSMT4" ShapeID="_x0000_i1065" DrawAspect="Content" ObjectID="_1537785506" r:id="rId84"/>
        </w:object>
      </w:r>
    </w:p>
    <w:p w14:paraId="4B7CB141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</w:rPr>
        <w:t xml:space="preserve">400 = </w:t>
      </w:r>
      <w:r w:rsidRPr="006777A4">
        <w:rPr>
          <w:rFonts w:ascii="Calibri" w:hAnsi="Calibri"/>
          <w:position w:val="-24"/>
        </w:rPr>
        <w:object w:dxaOrig="360" w:dyaOrig="620" w14:anchorId="0D8D06D6">
          <v:shape id="_x0000_i1061" type="#_x0000_t75" style="width:17.7pt;height:30.7pt" o:ole="">
            <v:imagedata r:id="rId85" o:title=""/>
          </v:shape>
          <o:OLEObject Type="Embed" ProgID="Equation.3" ShapeID="_x0000_i1061" DrawAspect="Content" ObjectID="_1537785507" r:id="rId86"/>
        </w:object>
      </w:r>
    </w:p>
    <w:p w14:paraId="09A8F5C4" w14:textId="77777777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  <w:i/>
          <w:position w:val="-4"/>
        </w:rPr>
        <w:object w:dxaOrig="220" w:dyaOrig="200" w14:anchorId="764C0233">
          <v:shape id="_x0000_i1062" type="#_x0000_t75" style="width:10.6pt;height:9.45pt" o:ole="">
            <v:imagedata r:id="rId87" o:title=""/>
          </v:shape>
          <o:OLEObject Type="Embed" ProgID="Equation.3" ShapeID="_x0000_i1062" DrawAspect="Content" ObjectID="_1537785508" r:id="rId88"/>
        </w:object>
      </w:r>
      <w:r w:rsidRPr="006777A4">
        <w:rPr>
          <w:rFonts w:ascii="Calibri" w:hAnsi="Calibri"/>
          <w:i/>
        </w:rPr>
        <w:t>k</w:t>
      </w:r>
      <w:r w:rsidRPr="006777A4">
        <w:rPr>
          <w:rFonts w:ascii="Calibri" w:hAnsi="Calibri"/>
        </w:rPr>
        <w:t xml:space="preserve"> = 8000</w:t>
      </w:r>
    </w:p>
    <w:p w14:paraId="31E909F0" w14:textId="5AF4D4E1" w:rsidR="00F2186E" w:rsidRPr="006777A4" w:rsidRDefault="00F2186E" w:rsidP="00F2186E">
      <w:pPr>
        <w:rPr>
          <w:rFonts w:ascii="Calibri" w:hAnsi="Calibri"/>
        </w:rPr>
      </w:pPr>
      <w:r w:rsidRPr="006777A4">
        <w:rPr>
          <w:rFonts w:ascii="Calibri" w:hAnsi="Calibri"/>
          <w:b/>
        </w:rPr>
        <w:t>(c)</w:t>
      </w:r>
      <w:r w:rsidRPr="006777A4">
        <w:rPr>
          <w:rFonts w:ascii="Calibri" w:hAnsi="Calibri"/>
        </w:rPr>
        <w:t xml:space="preserve">  </w:t>
      </w:r>
      <w:r w:rsidR="000E3A0B">
        <w:rPr>
          <w:rFonts w:ascii="Calibri" w:hAnsi="Calibri"/>
        </w:rPr>
        <w:t>e</w:t>
      </w:r>
      <w:r w:rsidRPr="006777A4">
        <w:rPr>
          <w:rFonts w:ascii="Calibri" w:hAnsi="Calibri"/>
        </w:rPr>
        <w:t xml:space="preserve">quation: </w:t>
      </w:r>
      <w:r w:rsidR="00902C4E">
        <w:rPr>
          <w:rFonts w:ascii="Calibri" w:hAnsi="Calibri"/>
          <w:i/>
        </w:rPr>
        <w:t>P</w:t>
      </w:r>
      <w:r w:rsidRPr="006777A4">
        <w:rPr>
          <w:rFonts w:ascii="Calibri" w:hAnsi="Calibri"/>
        </w:rPr>
        <w:t xml:space="preserve"> = </w:t>
      </w:r>
      <w:r w:rsidR="00902C4E" w:rsidRPr="00902C4E">
        <w:rPr>
          <w:rFonts w:ascii="Calibri" w:hAnsi="Calibri"/>
          <w:position w:val="-22"/>
        </w:rPr>
        <w:object w:dxaOrig="540" w:dyaOrig="580" w14:anchorId="5CFD6326">
          <v:shape id="_x0000_i1066" type="#_x0000_t75" style="width:27.15pt;height:29.5pt" o:ole="">
            <v:imagedata r:id="rId89" o:title=""/>
          </v:shape>
          <o:OLEObject Type="Embed" ProgID="Equation.DSMT4" ShapeID="_x0000_i1066" DrawAspect="Content" ObjectID="_1537785509" r:id="rId90"/>
        </w:object>
      </w:r>
    </w:p>
    <w:p w14:paraId="542F1CB2" w14:textId="6CF3B95C" w:rsidR="00F2186E" w:rsidRPr="006777A4" w:rsidRDefault="00F2186E" w:rsidP="00F2186E">
      <w:pPr>
        <w:rPr>
          <w:rFonts w:ascii="Calibri" w:hAnsi="Calibri"/>
        </w:rPr>
      </w:pPr>
      <w:r w:rsidRPr="006777A4">
        <w:rPr>
          <w:rFonts w:ascii="Calibri" w:hAnsi="Calibri"/>
          <w:b/>
        </w:rPr>
        <w:t>(d)</w:t>
      </w:r>
      <w:r w:rsidRPr="006777A4">
        <w:rPr>
          <w:rFonts w:ascii="Calibri" w:hAnsi="Calibri"/>
        </w:rPr>
        <w:t xml:space="preserve">  When the volume is 8 L the pressure is</w:t>
      </w:r>
      <w:r w:rsidR="000E3A0B">
        <w:rPr>
          <w:rFonts w:ascii="Calibri" w:hAnsi="Calibri"/>
        </w:rPr>
        <w:t>:</w:t>
      </w:r>
    </w:p>
    <w:p w14:paraId="2E6CB0B5" w14:textId="3C7E4EDE" w:rsidR="00F2186E" w:rsidRPr="006777A4" w:rsidRDefault="00902C4E" w:rsidP="00F2186E">
      <w:pPr>
        <w:ind w:left="680" w:hanging="340"/>
        <w:rPr>
          <w:rFonts w:ascii="Calibri" w:hAnsi="Calibri"/>
        </w:rPr>
      </w:pPr>
      <w:r>
        <w:rPr>
          <w:rFonts w:ascii="Calibri" w:hAnsi="Calibri"/>
          <w:i/>
        </w:rPr>
        <w:t>P</w:t>
      </w:r>
      <w:r w:rsidR="00F2186E" w:rsidRPr="006777A4">
        <w:rPr>
          <w:rFonts w:ascii="Calibri" w:hAnsi="Calibri"/>
        </w:rPr>
        <w:t xml:space="preserve"> = </w:t>
      </w:r>
      <w:r w:rsidRPr="00902C4E">
        <w:rPr>
          <w:rFonts w:ascii="Calibri" w:hAnsi="Calibri"/>
          <w:position w:val="-22"/>
        </w:rPr>
        <w:object w:dxaOrig="540" w:dyaOrig="580" w14:anchorId="7FD1961F">
          <v:shape id="_x0000_i1067" type="#_x0000_t75" style="width:27.15pt;height:29.5pt" o:ole="">
            <v:imagedata r:id="rId91" o:title=""/>
          </v:shape>
          <o:OLEObject Type="Embed" ProgID="Equation.DSMT4" ShapeID="_x0000_i1067" DrawAspect="Content" ObjectID="_1537785510" r:id="rId92"/>
        </w:object>
      </w:r>
    </w:p>
    <w:p w14:paraId="659B03C8" w14:textId="2BDB8FB8" w:rsidR="00F2186E" w:rsidRPr="006777A4" w:rsidRDefault="00902C4E" w:rsidP="00902C4E">
      <w:pPr>
        <w:ind w:left="680" w:hanging="340"/>
        <w:rPr>
          <w:rFonts w:ascii="Calibri" w:hAnsi="Calibri"/>
        </w:rPr>
      </w:pPr>
      <w:r>
        <w:rPr>
          <w:rFonts w:ascii="Calibri" w:hAnsi="Calibri"/>
          <w:i/>
        </w:rPr>
        <w:t>P</w:t>
      </w:r>
      <w:r w:rsidR="00F2186E" w:rsidRPr="006777A4">
        <w:rPr>
          <w:rFonts w:ascii="Calibri" w:hAnsi="Calibri"/>
        </w:rPr>
        <w:t xml:space="preserve"> = </w:t>
      </w:r>
      <w:r w:rsidR="00F2186E" w:rsidRPr="006777A4">
        <w:rPr>
          <w:rFonts w:ascii="Calibri" w:hAnsi="Calibri"/>
          <w:position w:val="-24"/>
        </w:rPr>
        <w:object w:dxaOrig="580" w:dyaOrig="620" w14:anchorId="267923FE">
          <v:shape id="_x0000_i1063" type="#_x0000_t75" style="width:28.35pt;height:30.7pt" o:ole="">
            <v:imagedata r:id="rId93" o:title=""/>
          </v:shape>
          <o:OLEObject Type="Embed" ProgID="Equation.3" ShapeID="_x0000_i1063" DrawAspect="Content" ObjectID="_1537785511" r:id="rId94"/>
        </w:object>
      </w:r>
      <w:r w:rsidR="00F2186E" w:rsidRPr="006777A4">
        <w:rPr>
          <w:rFonts w:ascii="Calibri" w:hAnsi="Calibri"/>
        </w:rPr>
        <w:t xml:space="preserve"> </w:t>
      </w:r>
    </w:p>
    <w:p w14:paraId="06ECFB42" w14:textId="3851AFBD" w:rsidR="00F2186E" w:rsidRPr="006777A4" w:rsidRDefault="00902C4E" w:rsidP="00F2186E">
      <w:pPr>
        <w:ind w:left="680" w:hanging="340"/>
        <w:rPr>
          <w:rFonts w:ascii="Calibri" w:hAnsi="Calibri"/>
        </w:rPr>
      </w:pPr>
      <w:r>
        <w:rPr>
          <w:rFonts w:ascii="Calibri" w:hAnsi="Calibri"/>
          <w:i/>
        </w:rPr>
        <w:t>P</w:t>
      </w:r>
      <w:r w:rsidR="00F2186E" w:rsidRPr="006777A4">
        <w:rPr>
          <w:rFonts w:ascii="Calibri" w:hAnsi="Calibri"/>
        </w:rPr>
        <w:t xml:space="preserve"> = 1000 kPa</w:t>
      </w:r>
    </w:p>
    <w:p w14:paraId="048C4324" w14:textId="5D1AF974" w:rsidR="00F2186E" w:rsidRPr="006777A4" w:rsidRDefault="00F2186E" w:rsidP="00F2186E">
      <w:pPr>
        <w:ind w:left="680" w:hanging="340"/>
        <w:rPr>
          <w:rFonts w:ascii="Calibri" w:hAnsi="Calibri"/>
        </w:rPr>
      </w:pPr>
      <w:r w:rsidRPr="006777A4">
        <w:rPr>
          <w:rFonts w:ascii="Calibri" w:hAnsi="Calibri"/>
        </w:rPr>
        <w:t>When the volume is 10 L the pressure is</w:t>
      </w:r>
      <w:r w:rsidR="000E3A0B">
        <w:rPr>
          <w:rFonts w:ascii="Calibri" w:hAnsi="Calibri"/>
        </w:rPr>
        <w:t>:</w:t>
      </w:r>
    </w:p>
    <w:p w14:paraId="13F86AE9" w14:textId="1657ECC4" w:rsidR="00F2186E" w:rsidRPr="006777A4" w:rsidRDefault="00902C4E" w:rsidP="00F2186E">
      <w:pPr>
        <w:ind w:left="680" w:hanging="340"/>
        <w:rPr>
          <w:rFonts w:ascii="Calibri" w:hAnsi="Calibri"/>
        </w:rPr>
      </w:pPr>
      <w:r>
        <w:rPr>
          <w:rFonts w:ascii="Calibri" w:hAnsi="Calibri"/>
          <w:i/>
        </w:rPr>
        <w:t>P</w:t>
      </w:r>
      <w:r w:rsidR="00F2186E" w:rsidRPr="006777A4">
        <w:rPr>
          <w:rFonts w:ascii="Calibri" w:hAnsi="Calibri"/>
        </w:rPr>
        <w:t xml:space="preserve"> = </w:t>
      </w:r>
      <w:r w:rsidR="00F2186E" w:rsidRPr="006777A4">
        <w:rPr>
          <w:rFonts w:ascii="Calibri" w:hAnsi="Calibri"/>
          <w:position w:val="-24"/>
        </w:rPr>
        <w:object w:dxaOrig="580" w:dyaOrig="620" w14:anchorId="10667D26">
          <v:shape id="_x0000_i1064" type="#_x0000_t75" style="width:28.35pt;height:30.7pt" o:ole="">
            <v:imagedata r:id="rId95" o:title=""/>
          </v:shape>
          <o:OLEObject Type="Embed" ProgID="Equation.3" ShapeID="_x0000_i1064" DrawAspect="Content" ObjectID="_1537785512" r:id="rId96"/>
        </w:object>
      </w:r>
    </w:p>
    <w:p w14:paraId="3C2A3447" w14:textId="42932189" w:rsidR="00F2186E" w:rsidRPr="006777A4" w:rsidRDefault="00902C4E" w:rsidP="00F2186E">
      <w:pPr>
        <w:ind w:left="680" w:hanging="340"/>
        <w:rPr>
          <w:rFonts w:ascii="Calibri" w:hAnsi="Calibri"/>
        </w:rPr>
      </w:pPr>
      <w:r>
        <w:rPr>
          <w:rFonts w:ascii="Calibri" w:hAnsi="Calibri"/>
          <w:i/>
        </w:rPr>
        <w:t>P</w:t>
      </w:r>
      <w:r w:rsidR="00F2186E" w:rsidRPr="006777A4">
        <w:rPr>
          <w:rFonts w:ascii="Calibri" w:hAnsi="Calibri"/>
          <w:i/>
        </w:rPr>
        <w:t xml:space="preserve"> </w:t>
      </w:r>
      <w:r w:rsidR="00F2186E" w:rsidRPr="006777A4">
        <w:rPr>
          <w:rFonts w:ascii="Calibri" w:hAnsi="Calibri"/>
        </w:rPr>
        <w:t>= 800 kPa</w:t>
      </w:r>
    </w:p>
    <w:p w14:paraId="3A245425" w14:textId="77777777" w:rsidR="00F2186E" w:rsidRPr="006777A4" w:rsidRDefault="00F2186E" w:rsidP="00F2186E">
      <w:pPr>
        <w:ind w:left="340" w:hanging="340"/>
        <w:rPr>
          <w:rFonts w:ascii="Calibri" w:hAnsi="Calibri"/>
        </w:rPr>
      </w:pP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70"/>
        <w:gridCol w:w="1134"/>
        <w:gridCol w:w="1134"/>
        <w:gridCol w:w="1134"/>
        <w:gridCol w:w="1134"/>
      </w:tblGrid>
      <w:tr w:rsidR="00F2186E" w:rsidRPr="006777A4" w14:paraId="2F471544" w14:textId="77777777" w:rsidTr="00F2186E">
        <w:tc>
          <w:tcPr>
            <w:tcW w:w="1970" w:type="dxa"/>
          </w:tcPr>
          <w:p w14:paraId="1EBCECCE" w14:textId="6E2A9CBD" w:rsidR="00F2186E" w:rsidRPr="006777A4" w:rsidRDefault="00F2186E" w:rsidP="00902C4E">
            <w:pPr>
              <w:pStyle w:val="Ptabletext"/>
            </w:pPr>
            <w:r w:rsidRPr="006777A4">
              <w:t>Volume (</w:t>
            </w:r>
            <w:r w:rsidR="00902C4E">
              <w:rPr>
                <w:i/>
              </w:rPr>
              <w:t>V</w:t>
            </w:r>
            <w:r w:rsidRPr="006777A4">
              <w:t>)</w:t>
            </w:r>
          </w:p>
        </w:tc>
        <w:tc>
          <w:tcPr>
            <w:tcW w:w="1134" w:type="dxa"/>
          </w:tcPr>
          <w:p w14:paraId="50D55AC0" w14:textId="77777777" w:rsidR="00F2186E" w:rsidRPr="006777A4" w:rsidRDefault="00F2186E" w:rsidP="000E3A0B">
            <w:pPr>
              <w:pStyle w:val="Ptabletext"/>
            </w:pPr>
            <w:r w:rsidRPr="006777A4">
              <w:t>2</w:t>
            </w:r>
          </w:p>
        </w:tc>
        <w:tc>
          <w:tcPr>
            <w:tcW w:w="1134" w:type="dxa"/>
          </w:tcPr>
          <w:p w14:paraId="24074F45" w14:textId="77777777" w:rsidR="00F2186E" w:rsidRPr="006777A4" w:rsidRDefault="00F2186E" w:rsidP="000E3A0B">
            <w:pPr>
              <w:pStyle w:val="Ptabletext"/>
            </w:pPr>
            <w:r w:rsidRPr="006777A4">
              <w:t>4</w:t>
            </w:r>
          </w:p>
        </w:tc>
        <w:tc>
          <w:tcPr>
            <w:tcW w:w="1134" w:type="dxa"/>
          </w:tcPr>
          <w:p w14:paraId="4778C389" w14:textId="77777777" w:rsidR="00F2186E" w:rsidRPr="006777A4" w:rsidRDefault="00F2186E" w:rsidP="000E3A0B">
            <w:pPr>
              <w:pStyle w:val="Ptabletext"/>
            </w:pPr>
            <w:r w:rsidRPr="006777A4">
              <w:t>8</w:t>
            </w:r>
          </w:p>
        </w:tc>
        <w:tc>
          <w:tcPr>
            <w:tcW w:w="1134" w:type="dxa"/>
          </w:tcPr>
          <w:p w14:paraId="7EF244D1" w14:textId="77777777" w:rsidR="00F2186E" w:rsidRPr="006777A4" w:rsidRDefault="00F2186E" w:rsidP="000E3A0B">
            <w:pPr>
              <w:pStyle w:val="Ptabletext"/>
            </w:pPr>
            <w:r w:rsidRPr="006777A4">
              <w:t>10</w:t>
            </w:r>
          </w:p>
        </w:tc>
      </w:tr>
      <w:tr w:rsidR="00F2186E" w:rsidRPr="006777A4" w14:paraId="60A853A6" w14:textId="77777777" w:rsidTr="00F2186E">
        <w:tc>
          <w:tcPr>
            <w:tcW w:w="1970" w:type="dxa"/>
          </w:tcPr>
          <w:p w14:paraId="5507979C" w14:textId="71EC4DD3" w:rsidR="00F2186E" w:rsidRPr="006777A4" w:rsidRDefault="00F2186E" w:rsidP="00902C4E">
            <w:pPr>
              <w:pStyle w:val="Ptabletext"/>
            </w:pPr>
            <w:r w:rsidRPr="006777A4">
              <w:t>Pressure (</w:t>
            </w:r>
            <w:r w:rsidR="00902C4E">
              <w:rPr>
                <w:i/>
              </w:rPr>
              <w:t>P</w:t>
            </w:r>
            <w:r w:rsidRPr="006777A4">
              <w:t>)</w:t>
            </w:r>
          </w:p>
        </w:tc>
        <w:tc>
          <w:tcPr>
            <w:tcW w:w="1134" w:type="dxa"/>
          </w:tcPr>
          <w:p w14:paraId="1F502792" w14:textId="77777777" w:rsidR="00F2186E" w:rsidRPr="006777A4" w:rsidRDefault="00F2186E" w:rsidP="000E3A0B">
            <w:pPr>
              <w:pStyle w:val="Ptabletext"/>
            </w:pPr>
            <w:r w:rsidRPr="006777A4">
              <w:t>4000</w:t>
            </w:r>
          </w:p>
        </w:tc>
        <w:tc>
          <w:tcPr>
            <w:tcW w:w="1134" w:type="dxa"/>
          </w:tcPr>
          <w:p w14:paraId="610AD518" w14:textId="77777777" w:rsidR="00F2186E" w:rsidRPr="006777A4" w:rsidRDefault="00F2186E" w:rsidP="000E3A0B">
            <w:pPr>
              <w:pStyle w:val="Ptabletext"/>
            </w:pPr>
            <w:r w:rsidRPr="006777A4">
              <w:t>2000</w:t>
            </w:r>
          </w:p>
        </w:tc>
        <w:tc>
          <w:tcPr>
            <w:tcW w:w="1134" w:type="dxa"/>
          </w:tcPr>
          <w:p w14:paraId="779DD760" w14:textId="77777777" w:rsidR="00F2186E" w:rsidRPr="006777A4" w:rsidRDefault="00F2186E" w:rsidP="000E3A0B">
            <w:pPr>
              <w:pStyle w:val="Ptabletext"/>
              <w:rPr>
                <w:b/>
              </w:rPr>
            </w:pPr>
            <w:r w:rsidRPr="006777A4">
              <w:rPr>
                <w:b/>
              </w:rPr>
              <w:t>1000</w:t>
            </w:r>
          </w:p>
        </w:tc>
        <w:tc>
          <w:tcPr>
            <w:tcW w:w="1134" w:type="dxa"/>
          </w:tcPr>
          <w:p w14:paraId="7D5C8006" w14:textId="77777777" w:rsidR="00F2186E" w:rsidRPr="006777A4" w:rsidRDefault="00F2186E" w:rsidP="000E3A0B">
            <w:pPr>
              <w:pStyle w:val="Ptabletext"/>
              <w:rPr>
                <w:b/>
              </w:rPr>
            </w:pPr>
            <w:r w:rsidRPr="006777A4">
              <w:rPr>
                <w:b/>
              </w:rPr>
              <w:t>800</w:t>
            </w:r>
          </w:p>
        </w:tc>
      </w:tr>
    </w:tbl>
    <w:p w14:paraId="0391A72C" w14:textId="77777777" w:rsidR="00EB5724" w:rsidRPr="00DA2999" w:rsidRDefault="00EB5724" w:rsidP="00EB5724">
      <w:pPr>
        <w:keepNext/>
        <w:rPr>
          <w:rFonts w:ascii="Calibri" w:hAnsi="Calibri"/>
          <w:b/>
        </w:rPr>
      </w:pPr>
      <w:r w:rsidRPr="00DA2999">
        <w:rPr>
          <w:rFonts w:ascii="Calibri" w:hAnsi="Calibri"/>
          <w:b/>
        </w:rPr>
        <w:t>(e)</w:t>
      </w:r>
    </w:p>
    <w:p w14:paraId="05C6FD95" w14:textId="0D07FBCC" w:rsidR="00EB5724" w:rsidRPr="00DA2999" w:rsidRDefault="00F2186E" w:rsidP="00EB5724">
      <w:pPr>
        <w:ind w:left="340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027B50AA" wp14:editId="0E57BE1D">
            <wp:extent cx="3522688" cy="1686318"/>
            <wp:effectExtent l="0" t="0" r="1905" b="9525"/>
            <wp:docPr id="10" name="Picture 10" descr="ExFAT:Pearson chapter tests:_SUPPLIED_V1_CORREX_080916:_SUPPLIED_V1_CORREX_080916:PM2e_09_EB_09_SBTS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ExFAT:Pearson chapter tests:_SUPPLIED_V1_CORREX_080916:_SUPPLIED_V1_CORREX_080916:PM2e_09_EB_09_SBTS_02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95" cy="169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F241" w14:textId="77777777" w:rsidR="00EB5724" w:rsidRPr="00DA2999" w:rsidRDefault="00EB5724" w:rsidP="00EB5724">
      <w:pPr>
        <w:rPr>
          <w:rFonts w:ascii="Calibri" w:hAnsi="Calibri"/>
          <w:b/>
        </w:rPr>
      </w:pPr>
    </w:p>
    <w:p w14:paraId="5F2C7922" w14:textId="42FA5CBB" w:rsidR="00EB5724" w:rsidRPr="00902C4E" w:rsidRDefault="00EB5724" w:rsidP="00902C4E">
      <w:pPr>
        <w:pStyle w:val="Pquestiontextpartsa"/>
      </w:pPr>
      <w:r w:rsidRPr="00DA2999">
        <w:rPr>
          <w:b/>
        </w:rPr>
        <w:t>(f)</w:t>
      </w:r>
      <w:r w:rsidRPr="00DA2999">
        <w:tab/>
      </w:r>
      <w:r w:rsidR="00143A2E" w:rsidRPr="00902C4E">
        <w:t xml:space="preserve">The relationship is an example of inverse proportion as the graph is hyperbolic and has the equation </w:t>
      </w:r>
      <w:r w:rsidR="00902C4E" w:rsidRPr="00902C4E">
        <w:t>P</w:t>
      </w:r>
      <w:r w:rsidR="00143A2E" w:rsidRPr="00902C4E">
        <w:t xml:space="preserve"> =</w:t>
      </w:r>
      <w:r w:rsidR="00902C4E" w:rsidRPr="00902C4E">
        <w:rPr>
          <w:position w:val="-22"/>
        </w:rPr>
        <w:object w:dxaOrig="540" w:dyaOrig="580" w14:anchorId="02F66FDC">
          <v:shape id="_x0000_i1070" type="#_x0000_t75" style="width:27.15pt;height:29.5pt" o:ole="">
            <v:imagedata r:id="rId98" o:title=""/>
          </v:shape>
          <o:OLEObject Type="Embed" ProgID="Equation.DSMT4" ShapeID="_x0000_i1070" DrawAspect="Content" ObjectID="_1537785513" r:id="rId99"/>
        </w:object>
      </w:r>
      <w:r w:rsidR="00143A2E" w:rsidRPr="00902C4E">
        <w:t>. Also, as the volume is increasing, the pressure is decreasing.</w:t>
      </w:r>
      <w:r w:rsidRPr="00902C4E">
        <w:t xml:space="preserve"> </w:t>
      </w:r>
    </w:p>
    <w:p w14:paraId="482FFF2B" w14:textId="77777777" w:rsidR="00EB5724" w:rsidRPr="00902C4E" w:rsidRDefault="00EB5724" w:rsidP="00902C4E">
      <w:pPr>
        <w:pStyle w:val="Pquestiontextpartsa"/>
      </w:pPr>
    </w:p>
    <w:p w14:paraId="21154781" w14:textId="1A0CC9F7" w:rsidR="00143A2E" w:rsidRPr="006777A4" w:rsidRDefault="00143A2E" w:rsidP="00143A2E">
      <w:pPr>
        <w:pStyle w:val="Pquestiontextpartsa"/>
      </w:pPr>
      <w:r w:rsidRPr="006777A4">
        <w:rPr>
          <w:b/>
        </w:rPr>
        <w:t xml:space="preserve">(g)  </w:t>
      </w:r>
      <w:r w:rsidR="00902C4E">
        <w:rPr>
          <w:i/>
        </w:rPr>
        <w:t>P</w:t>
      </w:r>
      <w:r w:rsidRPr="006777A4">
        <w:t xml:space="preserve"> = </w:t>
      </w:r>
      <w:r w:rsidR="00902C4E" w:rsidRPr="00902C4E">
        <w:rPr>
          <w:position w:val="-22"/>
        </w:rPr>
        <w:object w:dxaOrig="540" w:dyaOrig="580" w14:anchorId="76F1DC77">
          <v:shape id="_x0000_i1068" type="#_x0000_t75" style="width:27.15pt;height:29.5pt" o:ole="">
            <v:imagedata r:id="rId100" o:title=""/>
          </v:shape>
          <o:OLEObject Type="Embed" ProgID="Equation.DSMT4" ShapeID="_x0000_i1068" DrawAspect="Content" ObjectID="_1537785514" r:id="rId101"/>
        </w:object>
      </w:r>
    </w:p>
    <w:p w14:paraId="4864DBCE" w14:textId="77777777" w:rsidR="00143A2E" w:rsidRPr="006777A4" w:rsidRDefault="00143A2E" w:rsidP="00143A2E">
      <w:pPr>
        <w:pStyle w:val="Pquestiontextpartsa"/>
      </w:pPr>
      <w:r w:rsidRPr="006777A4">
        <w:t xml:space="preserve">      2000 = </w:t>
      </w:r>
      <w:r w:rsidR="00902C4E" w:rsidRPr="00902C4E">
        <w:rPr>
          <w:position w:val="-22"/>
        </w:rPr>
        <w:object w:dxaOrig="540" w:dyaOrig="580" w14:anchorId="37A3C6FA">
          <v:shape id="_x0000_i1069" type="#_x0000_t75" style="width:27.15pt;height:29.5pt" o:ole="">
            <v:imagedata r:id="rId102" o:title=""/>
          </v:shape>
          <o:OLEObject Type="Embed" ProgID="Equation.DSMT4" ShapeID="_x0000_i1069" DrawAspect="Content" ObjectID="_1537785515" r:id="rId103"/>
        </w:object>
      </w:r>
    </w:p>
    <w:p w14:paraId="605153A9" w14:textId="77777777" w:rsidR="00143A2E" w:rsidRPr="006777A4" w:rsidRDefault="00143A2E" w:rsidP="00143A2E">
      <w:pPr>
        <w:pStyle w:val="Pquestiontextpartsa"/>
        <w:rPr>
          <w:position w:val="-24"/>
        </w:rPr>
      </w:pPr>
      <w:r w:rsidRPr="006777A4">
        <w:rPr>
          <w:position w:val="-24"/>
        </w:rPr>
        <w:t xml:space="preserve">     2000</w:t>
      </w:r>
      <w:r w:rsidRPr="006777A4">
        <w:rPr>
          <w:i/>
          <w:position w:val="-24"/>
        </w:rPr>
        <w:t>v</w:t>
      </w:r>
      <w:r w:rsidRPr="006777A4">
        <w:rPr>
          <w:position w:val="-24"/>
        </w:rPr>
        <w:t xml:space="preserve"> = 8000</w:t>
      </w:r>
    </w:p>
    <w:p w14:paraId="2B0374D4" w14:textId="3E7585FE" w:rsidR="00143A2E" w:rsidRPr="006777A4" w:rsidRDefault="000E3A0B" w:rsidP="00143A2E">
      <w:pPr>
        <w:pStyle w:val="Pquestiontextpartsa"/>
      </w:pPr>
      <w:r>
        <w:rPr>
          <w:position w:val="-24"/>
        </w:rPr>
        <w:t xml:space="preserve">     </w:t>
      </w:r>
      <w:r w:rsidR="00143A2E" w:rsidRPr="006777A4">
        <w:rPr>
          <w:position w:val="-24"/>
        </w:rPr>
        <w:t xml:space="preserve">Therefore, </w:t>
      </w:r>
      <w:r w:rsidR="00902C4E">
        <w:rPr>
          <w:i/>
          <w:position w:val="-24"/>
        </w:rPr>
        <w:t>V</w:t>
      </w:r>
      <w:r w:rsidR="00143A2E" w:rsidRPr="006777A4">
        <w:rPr>
          <w:position w:val="-24"/>
        </w:rPr>
        <w:t xml:space="preserve"> = 4 L</w:t>
      </w:r>
    </w:p>
    <w:p w14:paraId="75868716" w14:textId="50F796BE" w:rsidR="001B433F" w:rsidRDefault="001B433F" w:rsidP="00902C4E">
      <w:pPr>
        <w:pStyle w:val="Psectionresults"/>
        <w:spacing w:before="240"/>
      </w:pPr>
      <w:r>
        <w:t xml:space="preserve">Extended </w:t>
      </w:r>
      <w:r w:rsidR="00937E33">
        <w:t xml:space="preserve">answer total marks:  </w:t>
      </w:r>
      <w:r w:rsidR="0067177A">
        <w:t>22</w:t>
      </w:r>
    </w:p>
    <w:p w14:paraId="44F9515A" w14:textId="5027C163" w:rsidR="001158EE" w:rsidRDefault="001B433F" w:rsidP="00902C4E">
      <w:pPr>
        <w:pStyle w:val="Psectionresults"/>
        <w:spacing w:before="240" w:after="0"/>
      </w:pPr>
      <w:r>
        <w:t xml:space="preserve">TOTAL test </w:t>
      </w:r>
      <w:r w:rsidR="00937E33">
        <w:t xml:space="preserve">marks:  </w:t>
      </w:r>
      <w:r w:rsidR="0067177A">
        <w:t>64</w:t>
      </w:r>
    </w:p>
    <w:sectPr w:rsidR="001158EE" w:rsidSect="00957E9E">
      <w:headerReference w:type="default" r:id="rId104"/>
      <w:footerReference w:type="default" r:id="rId105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7E81A2" w14:textId="77777777" w:rsidR="00052B5B" w:rsidRDefault="00052B5B" w:rsidP="00B91E57">
      <w:r>
        <w:separator/>
      </w:r>
    </w:p>
  </w:endnote>
  <w:endnote w:type="continuationSeparator" w:id="0">
    <w:p w14:paraId="2C4D5CF7" w14:textId="77777777" w:rsidR="00052B5B" w:rsidRDefault="00052B5B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C20042" w14:textId="77777777" w:rsidR="00AE0A25" w:rsidRDefault="00AE0A25" w:rsidP="00B91E57">
    <w:pPr>
      <w:pStyle w:val="Pfootertext"/>
    </w:pPr>
  </w:p>
  <w:p w14:paraId="4090AE9B" w14:textId="77777777" w:rsidR="00AE0A25" w:rsidRPr="00B91E57" w:rsidRDefault="00AE0A25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902C4E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6BC500" w14:textId="77777777" w:rsidR="00052B5B" w:rsidRDefault="00052B5B" w:rsidP="00B91E57">
      <w:r>
        <w:separator/>
      </w:r>
    </w:p>
  </w:footnote>
  <w:footnote w:type="continuationSeparator" w:id="0">
    <w:p w14:paraId="44004F9A" w14:textId="77777777" w:rsidR="00052B5B" w:rsidRDefault="00052B5B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662D45" w14:textId="226FDF2E" w:rsidR="00AE0A25" w:rsidRDefault="00902C4E" w:rsidP="00AE0A25">
    <w:pPr>
      <w:pStyle w:val="Pheadertext"/>
      <w:tabs>
        <w:tab w:val="left" w:pos="8136"/>
      </w:tabs>
    </w:pPr>
    <w:r>
      <w:t xml:space="preserve">Pearson Mathematics </w:t>
    </w:r>
    <w:r w:rsidR="00AE0A25">
      <w:t>9</w:t>
    </w:r>
    <w:r>
      <w:t xml:space="preserve">  </w:t>
    </w:r>
    <w:r w:rsidR="00AE0A25">
      <w:t xml:space="preserve">  </w:t>
    </w:r>
    <w:r w:rsidR="00AE0A25" w:rsidRPr="002760FA">
      <w:t xml:space="preserve">Non-linear </w:t>
    </w:r>
    <w:r w:rsidR="00AE0A25">
      <w:t xml:space="preserve">relationships and proportion </w:t>
    </w:r>
    <w:r>
      <w:t>—</w:t>
    </w:r>
    <w:r w:rsidR="00AE0A25">
      <w:t xml:space="preserve"> </w:t>
    </w:r>
    <w:r w:rsidR="00AE0A25" w:rsidRPr="00F85EEB">
      <w:t xml:space="preserve">Test </w:t>
    </w:r>
    <w:r w:rsidR="00AE0A25">
      <w:t>C Solutions</w:t>
    </w:r>
  </w:p>
  <w:p w14:paraId="3AE35B27" w14:textId="77777777" w:rsidR="00AE0A25" w:rsidRPr="00B91E57" w:rsidRDefault="00AE0A25" w:rsidP="00AA7ED5">
    <w:pPr>
      <w:pStyle w:val="Pfootertex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9F56141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7D0228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7DF48B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A978CA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45DEC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B5257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3D2C2DC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D44A98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3E583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B820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0E7051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3306F"/>
    <w:rsid w:val="00033C5C"/>
    <w:rsid w:val="000407AC"/>
    <w:rsid w:val="00052B5B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C4CB1"/>
    <w:rsid w:val="000C6C56"/>
    <w:rsid w:val="000E3A0B"/>
    <w:rsid w:val="000E5746"/>
    <w:rsid w:val="000F52E2"/>
    <w:rsid w:val="00114E72"/>
    <w:rsid w:val="001158EE"/>
    <w:rsid w:val="00121EAB"/>
    <w:rsid w:val="001249D4"/>
    <w:rsid w:val="00133398"/>
    <w:rsid w:val="00136289"/>
    <w:rsid w:val="00143A2E"/>
    <w:rsid w:val="00153C7C"/>
    <w:rsid w:val="001605F8"/>
    <w:rsid w:val="00160C54"/>
    <w:rsid w:val="00180D86"/>
    <w:rsid w:val="001B433F"/>
    <w:rsid w:val="001C4DB3"/>
    <w:rsid w:val="001E6F48"/>
    <w:rsid w:val="001F3D5E"/>
    <w:rsid w:val="00223001"/>
    <w:rsid w:val="002509BC"/>
    <w:rsid w:val="002635BA"/>
    <w:rsid w:val="002760FA"/>
    <w:rsid w:val="0029660A"/>
    <w:rsid w:val="0029665F"/>
    <w:rsid w:val="002A61AB"/>
    <w:rsid w:val="002C0D5B"/>
    <w:rsid w:val="002C3C99"/>
    <w:rsid w:val="002C5286"/>
    <w:rsid w:val="002D2E83"/>
    <w:rsid w:val="002E0784"/>
    <w:rsid w:val="002E154B"/>
    <w:rsid w:val="002F0B53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33F7"/>
    <w:rsid w:val="00374306"/>
    <w:rsid w:val="00376745"/>
    <w:rsid w:val="003843EE"/>
    <w:rsid w:val="0039270F"/>
    <w:rsid w:val="00393ADE"/>
    <w:rsid w:val="003A6EA1"/>
    <w:rsid w:val="003B3BBF"/>
    <w:rsid w:val="003C445D"/>
    <w:rsid w:val="003E3349"/>
    <w:rsid w:val="004066D1"/>
    <w:rsid w:val="00412093"/>
    <w:rsid w:val="00413A15"/>
    <w:rsid w:val="004161B6"/>
    <w:rsid w:val="00420B07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D5D3E"/>
    <w:rsid w:val="004E3FBA"/>
    <w:rsid w:val="004F03F0"/>
    <w:rsid w:val="004F4159"/>
    <w:rsid w:val="004F5839"/>
    <w:rsid w:val="004F59F5"/>
    <w:rsid w:val="005067E7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5E9C"/>
    <w:rsid w:val="005A6C19"/>
    <w:rsid w:val="005B0D9C"/>
    <w:rsid w:val="005C1799"/>
    <w:rsid w:val="005C2DB7"/>
    <w:rsid w:val="005C6EE5"/>
    <w:rsid w:val="005F6DAE"/>
    <w:rsid w:val="00604D55"/>
    <w:rsid w:val="00606690"/>
    <w:rsid w:val="0060765D"/>
    <w:rsid w:val="00607F60"/>
    <w:rsid w:val="00617BEA"/>
    <w:rsid w:val="00620996"/>
    <w:rsid w:val="006315DD"/>
    <w:rsid w:val="00652315"/>
    <w:rsid w:val="00665AA1"/>
    <w:rsid w:val="0066782B"/>
    <w:rsid w:val="0067177A"/>
    <w:rsid w:val="006B2DF9"/>
    <w:rsid w:val="006C4B2F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13EAF"/>
    <w:rsid w:val="00715815"/>
    <w:rsid w:val="00722B45"/>
    <w:rsid w:val="007313E8"/>
    <w:rsid w:val="00732B3C"/>
    <w:rsid w:val="00750813"/>
    <w:rsid w:val="0076376F"/>
    <w:rsid w:val="007701CE"/>
    <w:rsid w:val="007721B9"/>
    <w:rsid w:val="00775F8D"/>
    <w:rsid w:val="00781345"/>
    <w:rsid w:val="007816DD"/>
    <w:rsid w:val="00796A94"/>
    <w:rsid w:val="007A1A60"/>
    <w:rsid w:val="007B7545"/>
    <w:rsid w:val="007C05E1"/>
    <w:rsid w:val="007D4058"/>
    <w:rsid w:val="007E38D0"/>
    <w:rsid w:val="00805377"/>
    <w:rsid w:val="00814B1B"/>
    <w:rsid w:val="00817AEB"/>
    <w:rsid w:val="008226DD"/>
    <w:rsid w:val="00823BB8"/>
    <w:rsid w:val="008266C5"/>
    <w:rsid w:val="0084220A"/>
    <w:rsid w:val="00842378"/>
    <w:rsid w:val="008453BA"/>
    <w:rsid w:val="00851029"/>
    <w:rsid w:val="0085608B"/>
    <w:rsid w:val="0086674A"/>
    <w:rsid w:val="00872A57"/>
    <w:rsid w:val="00877176"/>
    <w:rsid w:val="00883D65"/>
    <w:rsid w:val="00887F5C"/>
    <w:rsid w:val="008A2708"/>
    <w:rsid w:val="008B5DC2"/>
    <w:rsid w:val="008C44CE"/>
    <w:rsid w:val="008D3E39"/>
    <w:rsid w:val="008E3A48"/>
    <w:rsid w:val="008F0DDC"/>
    <w:rsid w:val="008F0EC6"/>
    <w:rsid w:val="009023C1"/>
    <w:rsid w:val="00902C4E"/>
    <w:rsid w:val="00913906"/>
    <w:rsid w:val="0091733C"/>
    <w:rsid w:val="0092625F"/>
    <w:rsid w:val="009303E1"/>
    <w:rsid w:val="00934CAB"/>
    <w:rsid w:val="00935B41"/>
    <w:rsid w:val="0093734D"/>
    <w:rsid w:val="00937E33"/>
    <w:rsid w:val="009437F9"/>
    <w:rsid w:val="009461B8"/>
    <w:rsid w:val="00950FFA"/>
    <w:rsid w:val="00957E9E"/>
    <w:rsid w:val="00962392"/>
    <w:rsid w:val="009841D7"/>
    <w:rsid w:val="009A776D"/>
    <w:rsid w:val="009C1F04"/>
    <w:rsid w:val="009C3377"/>
    <w:rsid w:val="009D03D9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807EE"/>
    <w:rsid w:val="00A822F0"/>
    <w:rsid w:val="00A92695"/>
    <w:rsid w:val="00AA25D9"/>
    <w:rsid w:val="00AA7ED5"/>
    <w:rsid w:val="00AB1640"/>
    <w:rsid w:val="00AD2442"/>
    <w:rsid w:val="00AD4FD5"/>
    <w:rsid w:val="00AE0A25"/>
    <w:rsid w:val="00AE3D80"/>
    <w:rsid w:val="00AF0F2C"/>
    <w:rsid w:val="00AF5384"/>
    <w:rsid w:val="00B11C16"/>
    <w:rsid w:val="00B12113"/>
    <w:rsid w:val="00B13718"/>
    <w:rsid w:val="00B21E3E"/>
    <w:rsid w:val="00B25421"/>
    <w:rsid w:val="00B30348"/>
    <w:rsid w:val="00B31E6A"/>
    <w:rsid w:val="00B32D92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D26E7"/>
    <w:rsid w:val="00BF14C7"/>
    <w:rsid w:val="00BF58C2"/>
    <w:rsid w:val="00BF678B"/>
    <w:rsid w:val="00C10D76"/>
    <w:rsid w:val="00C13F88"/>
    <w:rsid w:val="00C14CD9"/>
    <w:rsid w:val="00C15226"/>
    <w:rsid w:val="00C154D0"/>
    <w:rsid w:val="00C163CD"/>
    <w:rsid w:val="00C166E6"/>
    <w:rsid w:val="00C1714A"/>
    <w:rsid w:val="00C227ED"/>
    <w:rsid w:val="00C33E84"/>
    <w:rsid w:val="00C41B73"/>
    <w:rsid w:val="00C5054A"/>
    <w:rsid w:val="00C50C69"/>
    <w:rsid w:val="00C51718"/>
    <w:rsid w:val="00C522B4"/>
    <w:rsid w:val="00C56D83"/>
    <w:rsid w:val="00C75F4E"/>
    <w:rsid w:val="00C9254A"/>
    <w:rsid w:val="00CB3D6D"/>
    <w:rsid w:val="00CC0D68"/>
    <w:rsid w:val="00CC6FFF"/>
    <w:rsid w:val="00CC7D1F"/>
    <w:rsid w:val="00CD00EA"/>
    <w:rsid w:val="00CD36B2"/>
    <w:rsid w:val="00CE2DDA"/>
    <w:rsid w:val="00CF0C64"/>
    <w:rsid w:val="00CF4C57"/>
    <w:rsid w:val="00D01C11"/>
    <w:rsid w:val="00D027D6"/>
    <w:rsid w:val="00D03976"/>
    <w:rsid w:val="00D169AD"/>
    <w:rsid w:val="00D306C4"/>
    <w:rsid w:val="00D43956"/>
    <w:rsid w:val="00D45D65"/>
    <w:rsid w:val="00D476C7"/>
    <w:rsid w:val="00D50DA9"/>
    <w:rsid w:val="00D5254C"/>
    <w:rsid w:val="00D5788E"/>
    <w:rsid w:val="00D6673C"/>
    <w:rsid w:val="00D726E4"/>
    <w:rsid w:val="00D747CC"/>
    <w:rsid w:val="00D804BC"/>
    <w:rsid w:val="00D817B5"/>
    <w:rsid w:val="00D94C52"/>
    <w:rsid w:val="00DA3BBA"/>
    <w:rsid w:val="00DA6D73"/>
    <w:rsid w:val="00DB2FDA"/>
    <w:rsid w:val="00DD25FC"/>
    <w:rsid w:val="00DE113C"/>
    <w:rsid w:val="00DE3994"/>
    <w:rsid w:val="00DE45D5"/>
    <w:rsid w:val="00DE67DE"/>
    <w:rsid w:val="00E01186"/>
    <w:rsid w:val="00E021E4"/>
    <w:rsid w:val="00E02483"/>
    <w:rsid w:val="00E02C5B"/>
    <w:rsid w:val="00E10D96"/>
    <w:rsid w:val="00E21397"/>
    <w:rsid w:val="00E2498A"/>
    <w:rsid w:val="00E42B3B"/>
    <w:rsid w:val="00E4401F"/>
    <w:rsid w:val="00E522E3"/>
    <w:rsid w:val="00E56C69"/>
    <w:rsid w:val="00E66F4C"/>
    <w:rsid w:val="00E80255"/>
    <w:rsid w:val="00E804F6"/>
    <w:rsid w:val="00E840C7"/>
    <w:rsid w:val="00E904DF"/>
    <w:rsid w:val="00E926CC"/>
    <w:rsid w:val="00E96EDA"/>
    <w:rsid w:val="00EA305E"/>
    <w:rsid w:val="00EA3341"/>
    <w:rsid w:val="00EB5724"/>
    <w:rsid w:val="00EC0922"/>
    <w:rsid w:val="00ED79FA"/>
    <w:rsid w:val="00EE6019"/>
    <w:rsid w:val="00EE7C00"/>
    <w:rsid w:val="00EF30D8"/>
    <w:rsid w:val="00EF38CC"/>
    <w:rsid w:val="00EF3CC4"/>
    <w:rsid w:val="00EF6108"/>
    <w:rsid w:val="00F1598F"/>
    <w:rsid w:val="00F2186E"/>
    <w:rsid w:val="00F24B10"/>
    <w:rsid w:val="00F279DF"/>
    <w:rsid w:val="00F41913"/>
    <w:rsid w:val="00F5599A"/>
    <w:rsid w:val="00F60B79"/>
    <w:rsid w:val="00F80273"/>
    <w:rsid w:val="00F93270"/>
    <w:rsid w:val="00FA71CA"/>
    <w:rsid w:val="00FB077E"/>
    <w:rsid w:val="00FB44E0"/>
    <w:rsid w:val="00FB4663"/>
    <w:rsid w:val="00FB7DE1"/>
    <w:rsid w:val="00FC2A4C"/>
    <w:rsid w:val="00FC718B"/>
    <w:rsid w:val="00FD1FE1"/>
    <w:rsid w:val="00FE3101"/>
    <w:rsid w:val="00FE47F1"/>
    <w:rsid w:val="00FE4B25"/>
    <w:rsid w:val="00FE6891"/>
    <w:rsid w:val="00FE6E25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F395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image" Target="media/image18.e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7.bin"/><Relationship Id="rId89" Type="http://schemas.openxmlformats.org/officeDocument/2006/relationships/image" Target="media/image42.wmf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1.bin"/><Relationship Id="rId107" Type="http://schemas.openxmlformats.org/officeDocument/2006/relationships/theme" Target="theme/theme1.xm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image" Target="media/image31.wmf"/><Relationship Id="rId74" Type="http://schemas.openxmlformats.org/officeDocument/2006/relationships/oleObject" Target="embeddings/oleObject32.bin"/><Relationship Id="rId79" Type="http://schemas.openxmlformats.org/officeDocument/2006/relationships/image" Target="media/image37.wmf"/><Relationship Id="rId87" Type="http://schemas.openxmlformats.org/officeDocument/2006/relationships/image" Target="media/image41.wmf"/><Relationship Id="rId102" Type="http://schemas.openxmlformats.org/officeDocument/2006/relationships/image" Target="media/image49.wmf"/><Relationship Id="rId5" Type="http://schemas.openxmlformats.org/officeDocument/2006/relationships/settings" Target="settings.xml"/><Relationship Id="rId61" Type="http://schemas.openxmlformats.org/officeDocument/2006/relationships/oleObject" Target="embeddings/oleObject25.bin"/><Relationship Id="rId82" Type="http://schemas.openxmlformats.org/officeDocument/2006/relationships/image" Target="media/image38.jpeg"/><Relationship Id="rId90" Type="http://schemas.openxmlformats.org/officeDocument/2006/relationships/oleObject" Target="embeddings/oleObject40.bin"/><Relationship Id="rId95" Type="http://schemas.openxmlformats.org/officeDocument/2006/relationships/image" Target="media/image45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image" Target="media/image11.wmf"/><Relationship Id="rId35" Type="http://schemas.openxmlformats.org/officeDocument/2006/relationships/image" Target="media/image14.jpeg"/><Relationship Id="rId43" Type="http://schemas.openxmlformats.org/officeDocument/2006/relationships/oleObject" Target="embeddings/oleObject17.bin"/><Relationship Id="rId48" Type="http://schemas.openxmlformats.org/officeDocument/2006/relationships/image" Target="media/image21.w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oleObject" Target="embeddings/oleObject29.bin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105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0.wmf"/><Relationship Id="rId93" Type="http://schemas.openxmlformats.org/officeDocument/2006/relationships/image" Target="media/image44.wmf"/><Relationship Id="rId98" Type="http://schemas.openxmlformats.org/officeDocument/2006/relationships/image" Target="media/image47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4.jpeg"/><Relationship Id="rId62" Type="http://schemas.openxmlformats.org/officeDocument/2006/relationships/image" Target="media/image29.emf"/><Relationship Id="rId70" Type="http://schemas.openxmlformats.org/officeDocument/2006/relationships/image" Target="media/image33.wmf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91" Type="http://schemas.openxmlformats.org/officeDocument/2006/relationships/image" Target="media/image43.wmf"/><Relationship Id="rId96" Type="http://schemas.openxmlformats.org/officeDocument/2006/relationships/oleObject" Target="embeddings/oleObject4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e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3.bin"/><Relationship Id="rId106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3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7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4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3.jpeg"/><Relationship Id="rId50" Type="http://schemas.openxmlformats.org/officeDocument/2006/relationships/image" Target="media/image22.wmf"/><Relationship Id="rId55" Type="http://schemas.openxmlformats.org/officeDocument/2006/relationships/image" Target="media/image25.jpeg"/><Relationship Id="rId76" Type="http://schemas.openxmlformats.org/officeDocument/2006/relationships/oleObject" Target="embeddings/oleObject33.bin"/><Relationship Id="rId97" Type="http://schemas.openxmlformats.org/officeDocument/2006/relationships/image" Target="media/image46.jpeg"/><Relationship Id="rId10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F5F0B-DB70-4090-9D88-A6BCA46F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68</TotalTime>
  <Pages>11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7236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11</cp:revision>
  <cp:lastPrinted>2016-07-15T04:27:00Z</cp:lastPrinted>
  <dcterms:created xsi:type="dcterms:W3CDTF">2016-09-10T22:52:00Z</dcterms:created>
  <dcterms:modified xsi:type="dcterms:W3CDTF">2016-10-12T02:50:00Z</dcterms:modified>
</cp:coreProperties>
</file>