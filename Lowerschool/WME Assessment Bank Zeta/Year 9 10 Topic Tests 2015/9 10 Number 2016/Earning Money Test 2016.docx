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76A3845728B94C69ABFD2473A7CAD5C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37487A"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1C0F85F9D6434766A548F718DCF3FF13"/>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37487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4D2356">
              <w:rPr>
                <w:rFonts w:ascii="Times New Roman" w:hAnsi="Times New Roman"/>
                <w:color w:val="FFFFFF" w:themeColor="background1"/>
                <w:sz w:val="36"/>
                <w:szCs w:val="36"/>
              </w:rPr>
              <w:t xml:space="preserve"> Allowed</w:t>
            </w:r>
          </w:p>
        </w:tc>
      </w:tr>
      <w:tr w:rsidR="009F2DAC" w:rsidTr="0021035C">
        <w:trPr>
          <w:cantSplit/>
          <w:trHeight w:val="851"/>
        </w:trPr>
        <w:tc>
          <w:tcPr>
            <w:tcW w:w="7462" w:type="dxa"/>
            <w:gridSpan w:val="3"/>
            <w:shd w:val="clear" w:color="auto" w:fill="B6DDE8" w:themeFill="accent5" w:themeFillTint="66"/>
          </w:tcPr>
          <w:p w:rsidR="009F2DAC" w:rsidRDefault="009F2DAC" w:rsidP="009F2DAC">
            <w:pPr>
              <w:rPr>
                <w:b/>
                <w:sz w:val="20"/>
                <w:szCs w:val="20"/>
              </w:rPr>
            </w:pPr>
            <w:r w:rsidRPr="005A5683">
              <w:rPr>
                <w:b/>
                <w:sz w:val="20"/>
                <w:szCs w:val="20"/>
              </w:rPr>
              <w:t>Skills and Knowledge Assessed:</w:t>
            </w:r>
          </w:p>
          <w:p w:rsidR="009F2DAC" w:rsidRDefault="009F2DAC" w:rsidP="009F2DAC">
            <w:pPr>
              <w:rPr>
                <w:b/>
                <w:sz w:val="20"/>
                <w:szCs w:val="20"/>
              </w:rPr>
            </w:pPr>
          </w:p>
          <w:p w:rsidR="009F2DAC" w:rsidRPr="009F2DAC" w:rsidRDefault="009F2DAC" w:rsidP="003428EF">
            <w:pPr>
              <w:pStyle w:val="ListParagraph"/>
              <w:numPr>
                <w:ilvl w:val="0"/>
                <w:numId w:val="10"/>
              </w:numPr>
              <w:ind w:left="360"/>
              <w:rPr>
                <w:sz w:val="16"/>
                <w:szCs w:val="16"/>
              </w:rPr>
            </w:pPr>
            <w:r w:rsidRPr="009F2DAC">
              <w:rPr>
                <w:sz w:val="16"/>
                <w:szCs w:val="16"/>
              </w:rPr>
              <w:t>Solve prob</w:t>
            </w:r>
            <w:r>
              <w:rPr>
                <w:sz w:val="16"/>
                <w:szCs w:val="16"/>
              </w:rPr>
              <w:t xml:space="preserve">lems </w:t>
            </w:r>
            <w:r w:rsidRPr="009F2DAC">
              <w:rPr>
                <w:sz w:val="16"/>
                <w:szCs w:val="16"/>
              </w:rPr>
              <w:t>involving earning money.</w:t>
            </w:r>
          </w:p>
          <w:p w:rsidR="009F2DAC" w:rsidRPr="00204CB2" w:rsidRDefault="009F2DAC" w:rsidP="009F2DAC">
            <w:pPr>
              <w:rPr>
                <w:sz w:val="16"/>
                <w:szCs w:val="16"/>
              </w:rPr>
            </w:pPr>
          </w:p>
        </w:tc>
        <w:tc>
          <w:tcPr>
            <w:tcW w:w="3170" w:type="dxa"/>
            <w:shd w:val="clear" w:color="auto" w:fill="B6DDE8" w:themeFill="accent5" w:themeFillTint="66"/>
          </w:tcPr>
          <w:p w:rsidR="009F2DAC" w:rsidRDefault="009F2DAC" w:rsidP="009F2DAC">
            <w:pPr>
              <w:rPr>
                <w:rFonts w:ascii="Times New Roman" w:hAnsi="Times New Roman"/>
                <w:sz w:val="24"/>
                <w:szCs w:val="24"/>
              </w:rPr>
            </w:pPr>
          </w:p>
          <w:p w:rsidR="009F2DAC" w:rsidRPr="00325745" w:rsidRDefault="009F2DAC" w:rsidP="009F2DAC">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9F2DAC" w:rsidTr="001B1E4E">
        <w:trPr>
          <w:cantSplit/>
          <w:trHeight w:val="454"/>
        </w:trPr>
        <w:tc>
          <w:tcPr>
            <w:tcW w:w="10632" w:type="dxa"/>
            <w:gridSpan w:val="4"/>
            <w:shd w:val="clear" w:color="auto" w:fill="B6DDE8" w:themeFill="accent5" w:themeFillTint="66"/>
          </w:tcPr>
          <w:p w:rsidR="009F2DAC" w:rsidRDefault="009F2DAC" w:rsidP="009F2DAC">
            <w:pPr>
              <w:rPr>
                <w:b/>
                <w:sz w:val="32"/>
                <w:szCs w:val="32"/>
              </w:rPr>
            </w:pPr>
            <w:r>
              <w:br w:type="page"/>
            </w:r>
            <w:r>
              <w:rPr>
                <w:b/>
                <w:sz w:val="32"/>
                <w:szCs w:val="32"/>
              </w:rPr>
              <w:t xml:space="preserve">Section 1         </w:t>
            </w:r>
            <w:r>
              <w:rPr>
                <w:sz w:val="28"/>
                <w:szCs w:val="28"/>
              </w:rPr>
              <w:t>Short Answer Section</w:t>
            </w:r>
          </w:p>
        </w:tc>
      </w:tr>
      <w:tr w:rsidR="009F2DAC" w:rsidTr="001B1E4E">
        <w:trPr>
          <w:cantSplit/>
          <w:trHeight w:val="624"/>
        </w:trPr>
        <w:tc>
          <w:tcPr>
            <w:tcW w:w="10632" w:type="dxa"/>
            <w:gridSpan w:val="4"/>
            <w:shd w:val="clear" w:color="auto" w:fill="B6DDE8" w:themeFill="accent5" w:themeFillTint="66"/>
          </w:tcPr>
          <w:p w:rsidR="009F2DAC" w:rsidRDefault="009F2DAC" w:rsidP="009F2DAC">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9F2DAC" w:rsidRDefault="009F2DAC" w:rsidP="009F2DAC">
            <w:pPr>
              <w:rPr>
                <w:rFonts w:ascii="Times New Roman" w:hAnsi="Times New Roman"/>
                <w:sz w:val="24"/>
                <w:szCs w:val="24"/>
              </w:rPr>
            </w:pPr>
          </w:p>
        </w:tc>
      </w:tr>
      <w:tr w:rsidR="009F2DAC" w:rsidTr="00364163">
        <w:trPr>
          <w:cantSplit/>
          <w:trHeight w:val="851"/>
        </w:trPr>
        <w:tc>
          <w:tcPr>
            <w:tcW w:w="658" w:type="dxa"/>
            <w:tcBorders>
              <w:bottom w:val="single" w:sz="4" w:space="0" w:color="auto"/>
            </w:tcBorders>
            <w:shd w:val="clear" w:color="auto" w:fill="5DFF5D"/>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9F2DAC" w:rsidRDefault="009F2DAC" w:rsidP="009F2DAC">
            <w:pPr>
              <w:pStyle w:val="LongerQuestions"/>
              <w:ind w:left="0"/>
            </w:pPr>
            <w:r>
              <w:t xml:space="preserve"> Toni is on an annual salary of $23 842, paid weekly.</w:t>
            </w:r>
          </w:p>
          <w:p w:rsidR="009F2DAC" w:rsidRDefault="009F2DAC" w:rsidP="009F2DAC">
            <w:pPr>
              <w:pStyle w:val="LongerQuestions"/>
              <w:spacing w:after="240"/>
              <w:ind w:left="0"/>
            </w:pPr>
            <w:r>
              <w:t xml:space="preserve">What is </w:t>
            </w:r>
            <w:r w:rsidRPr="009F2DAC">
              <w:t xml:space="preserve">her </w:t>
            </w:r>
            <w:r>
              <w:t>gross weekly pay</w:t>
            </w:r>
            <w:r w:rsidRPr="009F2DAC">
              <w:t>?</w:t>
            </w: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Pr="00D1063D" w:rsidRDefault="00FB647D" w:rsidP="008759B4">
            <w:pPr>
              <w:pStyle w:val="QuestionStyle"/>
            </w:pPr>
            <w:r>
              <w:rPr>
                <w:noProof/>
                <w:lang w:eastAsia="en-AU"/>
              </w:rPr>
              <w:drawing>
                <wp:anchor distT="0" distB="0" distL="114300" distR="114300" simplePos="0" relativeHeight="251656704" behindDoc="0" locked="0" layoutInCell="1" allowOverlap="1" wp14:anchorId="2EC2DE02" wp14:editId="04CBBEEF">
                  <wp:simplePos x="0" y="0"/>
                  <wp:positionH relativeFrom="column">
                    <wp:posOffset>3665541</wp:posOffset>
                  </wp:positionH>
                  <wp:positionV relativeFrom="paragraph">
                    <wp:posOffset>3538277</wp:posOffset>
                  </wp:positionV>
                  <wp:extent cx="2032635" cy="1278255"/>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2325324.jpg"/>
                          <pic:cNvPicPr/>
                        </pic:nvPicPr>
                        <pic:blipFill rotWithShape="1">
                          <a:blip r:embed="rId7" cstate="print">
                            <a:extLst>
                              <a:ext uri="{28A0092B-C50C-407E-A947-70E740481C1C}">
                                <a14:useLocalDpi xmlns:a14="http://schemas.microsoft.com/office/drawing/2010/main" val="0"/>
                              </a:ext>
                            </a:extLst>
                          </a:blip>
                          <a:srcRect l="-1" t="48992" r="-39" b="9038"/>
                          <a:stretch/>
                        </pic:blipFill>
                        <pic:spPr bwMode="auto">
                          <a:xfrm>
                            <a:off x="0" y="0"/>
                            <a:ext cx="2032635" cy="127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DAC">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5DFF5D"/>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9F2DAC" w:rsidP="009F2DAC">
            <w:pPr>
              <w:pStyle w:val="LongerQuestions"/>
              <w:ind w:left="0"/>
            </w:pPr>
            <w:r>
              <w:t>Jack is paid an hourly wage of $34.50, and works a normal week of 36 hours.</w:t>
            </w:r>
          </w:p>
          <w:p w:rsidR="009F2DAC" w:rsidRDefault="009F2DAC" w:rsidP="009F2DAC">
            <w:pPr>
              <w:pStyle w:val="LongerQuestions"/>
              <w:ind w:left="0"/>
            </w:pPr>
            <w:r>
              <w:t>What would he be paid for the weeks work?</w:t>
            </w:r>
          </w:p>
          <w:p w:rsidR="009F2DAC" w:rsidRDefault="009F2DAC" w:rsidP="009F2DAC">
            <w:pPr>
              <w:pStyle w:val="LongerQuestions"/>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5DFF5D"/>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5C0766" w:rsidP="009F2DAC">
            <w:pPr>
              <w:pStyle w:val="LongerQuestions"/>
              <w:ind w:left="0"/>
            </w:pPr>
            <w:r>
              <w:t>Olivia earns a gross wage of</w:t>
            </w:r>
            <w:r w:rsidR="00AC66D1">
              <w:t xml:space="preserve"> $745.5</w:t>
            </w:r>
            <w:r>
              <w:t>0 per week and has 14% deducted for income tax</w:t>
            </w:r>
            <w:r w:rsidR="00AC66D1">
              <w:t xml:space="preserve"> and $34.60 for medical benefit fees. </w:t>
            </w:r>
          </w:p>
          <w:p w:rsidR="00AC66D1" w:rsidRDefault="00AC66D1" w:rsidP="009F2DAC">
            <w:pPr>
              <w:pStyle w:val="LongerQuestions"/>
              <w:ind w:left="0"/>
            </w:pPr>
            <w:r>
              <w:t>What is her net pay?</w:t>
            </w:r>
          </w:p>
          <w:p w:rsidR="00AC66D1" w:rsidRDefault="00AC66D1" w:rsidP="009F2DAC">
            <w:pPr>
              <w:pStyle w:val="LongerQuestions"/>
              <w:spacing w:after="0"/>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5DFF5D"/>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52FDD" w:rsidRDefault="00952FDD" w:rsidP="00FB647D">
            <w:pPr>
              <w:pStyle w:val="LongerQuestions"/>
              <w:ind w:left="0" w:right="4758"/>
            </w:pPr>
            <w:r>
              <w:t>Lee is paid for driving a truck at a rate of $0.85 per kilometre.</w:t>
            </w:r>
          </w:p>
          <w:p w:rsidR="009F2DAC" w:rsidRDefault="00952FDD" w:rsidP="00FB647D">
            <w:pPr>
              <w:pStyle w:val="LongerQuestions"/>
              <w:ind w:left="0" w:right="4758"/>
            </w:pPr>
            <w:r>
              <w:t xml:space="preserve">How much would he be paid for a trip of 1 250 km? </w:t>
            </w:r>
          </w:p>
          <w:p w:rsidR="00952FDD" w:rsidRDefault="00952FDD" w:rsidP="009F2DAC">
            <w:pPr>
              <w:pStyle w:val="LongerQuestions"/>
              <w:spacing w:after="0"/>
              <w:ind w:left="0"/>
            </w:pPr>
          </w:p>
          <w:p w:rsidR="009F2DAC" w:rsidRDefault="00FB647D" w:rsidP="009F2DAC">
            <w:pPr>
              <w:pStyle w:val="LongerQuestions"/>
              <w:spacing w:after="0"/>
              <w:ind w:left="0"/>
            </w:pPr>
            <w:r>
              <w:t xml:space="preserve">           …………………………………………</w:t>
            </w:r>
            <w:r w:rsidR="009F2DAC">
              <w:t>.</w:t>
            </w:r>
          </w:p>
          <w:p w:rsidR="009F2DAC" w:rsidRDefault="009F2DAC" w:rsidP="009F2DAC">
            <w:pPr>
              <w:pStyle w:val="LongerQuestions"/>
              <w:spacing w:after="0"/>
              <w:ind w:left="0"/>
            </w:pPr>
          </w:p>
          <w:p w:rsidR="009F2DAC" w:rsidRDefault="009F2DAC" w:rsidP="00FB647D">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5DFF5D"/>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952FDD" w:rsidP="009F2DAC">
            <w:pPr>
              <w:pStyle w:val="LongerQuestions"/>
              <w:ind w:left="0"/>
            </w:pPr>
            <w:r>
              <w:t>Marnie is a cosmetics salesperson who is paid a commission of 26% of her sales.</w:t>
            </w:r>
          </w:p>
          <w:p w:rsidR="00952FDD" w:rsidRDefault="00952FDD" w:rsidP="009F2DAC">
            <w:pPr>
              <w:pStyle w:val="LongerQuestions"/>
              <w:ind w:left="0"/>
            </w:pPr>
            <w:r>
              <w:t>In one week she had sales of $2 400. What was her commission?</w:t>
            </w:r>
          </w:p>
          <w:p w:rsidR="00952FDD" w:rsidRDefault="00952FDD" w:rsidP="009F2DAC">
            <w:pPr>
              <w:pStyle w:val="LongerQuestions"/>
              <w:spacing w:after="0"/>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Pr="00D1063D"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FF66"/>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137D34" w:rsidP="009F2DAC">
            <w:pPr>
              <w:pStyle w:val="LongerQuestions"/>
              <w:ind w:left="0"/>
            </w:pPr>
            <w:r>
              <w:t>Sven is a plumber who is paid an hourly rate of $56.50 for normal work and an additional payment of $6.20 per hour when working in muddy conditions.</w:t>
            </w:r>
          </w:p>
          <w:p w:rsidR="00137D34" w:rsidRDefault="00137D34" w:rsidP="009F2DAC">
            <w:pPr>
              <w:pStyle w:val="LongerQuestions"/>
              <w:ind w:left="0"/>
            </w:pPr>
            <w:r>
              <w:t>In a week where he worked for 38 hours, he spend 6.5 hours in muddy conditions.</w:t>
            </w:r>
          </w:p>
          <w:p w:rsidR="00137D34" w:rsidRDefault="00137D34" w:rsidP="009F2DAC">
            <w:pPr>
              <w:pStyle w:val="LongerQuestions"/>
              <w:ind w:left="0"/>
            </w:pPr>
            <w:r>
              <w:t xml:space="preserve">What would he earn for the week? </w:t>
            </w:r>
          </w:p>
          <w:p w:rsidR="00137D34" w:rsidRDefault="00137D34" w:rsidP="009F2DAC">
            <w:pPr>
              <w:pStyle w:val="LongerQuestions"/>
              <w:spacing w:after="0"/>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FF66"/>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D2356" w:rsidRDefault="004D2356" w:rsidP="009F2DAC">
            <w:pPr>
              <w:pStyle w:val="LongerQuestions"/>
              <w:ind w:left="0"/>
            </w:pPr>
            <w:r>
              <w:t>Leo packs plates and bowls into boxes for a pottery. He is paid $3.50 for each box that he packs.</w:t>
            </w:r>
          </w:p>
          <w:p w:rsidR="009F2DAC" w:rsidRDefault="004D2356" w:rsidP="009F2DAC">
            <w:pPr>
              <w:pStyle w:val="LongerQuestions"/>
              <w:ind w:left="0"/>
            </w:pPr>
            <w:r>
              <w:t>The plates are boxes in lots of 6 and the bowls in lots of 8.</w:t>
            </w:r>
          </w:p>
          <w:p w:rsidR="004D2356" w:rsidRDefault="004D2356" w:rsidP="009F2DAC">
            <w:pPr>
              <w:pStyle w:val="LongerQuestions"/>
              <w:ind w:left="0"/>
            </w:pPr>
            <w:r>
              <w:t>How much would he earn on a day where he packed 240 plates and 240 bowls?</w:t>
            </w:r>
          </w:p>
          <w:p w:rsidR="004D2356" w:rsidRDefault="004D2356" w:rsidP="009F2DAC">
            <w:pPr>
              <w:pStyle w:val="LongerQuestions"/>
              <w:spacing w:after="0"/>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Pr="00D1063D"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FF66"/>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279B6" w:rsidRDefault="004C395C" w:rsidP="004C395C">
            <w:pPr>
              <w:pStyle w:val="LongerQuestions"/>
              <w:ind w:left="0" w:right="4049"/>
            </w:pPr>
            <w:r>
              <w:rPr>
                <w:noProof/>
                <w:lang w:eastAsia="en-AU"/>
              </w:rPr>
              <w:drawing>
                <wp:anchor distT="0" distB="0" distL="114300" distR="114300" simplePos="0" relativeHeight="251647488" behindDoc="0" locked="0" layoutInCell="1" allowOverlap="1" wp14:anchorId="18A3084E" wp14:editId="418263A4">
                  <wp:simplePos x="0" y="0"/>
                  <wp:positionH relativeFrom="column">
                    <wp:posOffset>4288615</wp:posOffset>
                  </wp:positionH>
                  <wp:positionV relativeFrom="paragraph">
                    <wp:posOffset>-52616</wp:posOffset>
                  </wp:positionV>
                  <wp:extent cx="1516796" cy="1749728"/>
                  <wp:effectExtent l="0" t="0" r="762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tterstock_731309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6796" cy="1749728"/>
                          </a:xfrm>
                          <a:prstGeom prst="rect">
                            <a:avLst/>
                          </a:prstGeom>
                        </pic:spPr>
                      </pic:pic>
                    </a:graphicData>
                  </a:graphic>
                  <wp14:sizeRelH relativeFrom="page">
                    <wp14:pctWidth>0</wp14:pctWidth>
                  </wp14:sizeRelH>
                  <wp14:sizeRelV relativeFrom="page">
                    <wp14:pctHeight>0</wp14:pctHeight>
                  </wp14:sizeRelV>
                </wp:anchor>
              </w:drawing>
            </w:r>
            <w:r w:rsidR="009279B6">
              <w:t xml:space="preserve">A band called </w:t>
            </w:r>
            <w:r w:rsidR="004D2356">
              <w:t xml:space="preserve">The </w:t>
            </w:r>
            <w:r w:rsidR="009279B6">
              <w:t xml:space="preserve">Screenplay sold 156 000 copies of a song for which they received royalties of 40 cents per copy. </w:t>
            </w:r>
          </w:p>
          <w:p w:rsidR="009F2DAC" w:rsidRDefault="009279B6" w:rsidP="004C395C">
            <w:pPr>
              <w:pStyle w:val="LongerQuestions"/>
              <w:ind w:left="0" w:right="4049"/>
            </w:pPr>
            <w:r>
              <w:t>If there are 3 members in the band, how much would each receive from the song?</w:t>
            </w:r>
          </w:p>
          <w:p w:rsidR="009279B6" w:rsidRDefault="009279B6" w:rsidP="004C395C">
            <w:pPr>
              <w:pStyle w:val="LongerQuestions"/>
              <w:spacing w:after="0"/>
              <w:ind w:left="0" w:right="4049"/>
            </w:pPr>
          </w:p>
          <w:p w:rsidR="009F2DAC" w:rsidRDefault="004C395C" w:rsidP="004C395C">
            <w:pPr>
              <w:pStyle w:val="LongerQuestions"/>
              <w:spacing w:after="0"/>
              <w:ind w:left="0" w:right="4049"/>
            </w:pPr>
            <w:r>
              <w:t xml:space="preserve"> </w:t>
            </w:r>
            <w:r w:rsidR="009F2DAC">
              <w:t>……………………………</w:t>
            </w:r>
            <w:r>
              <w:t>……………………………</w:t>
            </w:r>
          </w:p>
          <w:p w:rsidR="004C395C" w:rsidRDefault="004C395C" w:rsidP="004C395C">
            <w:pPr>
              <w:pStyle w:val="QuestionStyle"/>
              <w:ind w:right="4049"/>
            </w:pPr>
          </w:p>
          <w:p w:rsidR="009F2DAC" w:rsidRDefault="009F2DAC" w:rsidP="004C395C">
            <w:pPr>
              <w:pStyle w:val="QuestionStyle"/>
              <w:ind w:right="4049"/>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FF66"/>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279B6" w:rsidRDefault="009279B6" w:rsidP="009F2DAC">
            <w:pPr>
              <w:pStyle w:val="LongerQuestions"/>
              <w:ind w:left="0"/>
            </w:pPr>
            <w:r>
              <w:t>Anna is a counsellor who is paid a gross annual salary of $65 364</w:t>
            </w:r>
            <w:r w:rsidR="00252D48">
              <w:t>, paid fortnightly</w:t>
            </w:r>
            <w:r>
              <w:t>.</w:t>
            </w:r>
          </w:p>
          <w:p w:rsidR="009279B6" w:rsidRDefault="009279B6" w:rsidP="009F2DAC">
            <w:pPr>
              <w:pStyle w:val="LongerQuestions"/>
              <w:ind w:left="0"/>
            </w:pPr>
            <w:r>
              <w:t>She has PAYG tax deducted at 15%.</w:t>
            </w:r>
          </w:p>
          <w:p w:rsidR="009F2DAC" w:rsidRDefault="009279B6" w:rsidP="009F2DAC">
            <w:pPr>
              <w:pStyle w:val="LongerQuestions"/>
              <w:ind w:left="0"/>
            </w:pPr>
            <w:r>
              <w:t xml:space="preserve">What is her net </w:t>
            </w:r>
            <w:r w:rsidR="00252D48">
              <w:t>fortnightly pay?</w:t>
            </w:r>
            <w:r>
              <w:t xml:space="preserve">  </w:t>
            </w:r>
          </w:p>
          <w:p w:rsidR="00252D48" w:rsidRDefault="00252D48" w:rsidP="009F2DAC">
            <w:pPr>
              <w:pStyle w:val="LongerQuestions"/>
              <w:spacing w:after="0"/>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FF66"/>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52D48" w:rsidRDefault="00252D48" w:rsidP="009F2DAC">
            <w:pPr>
              <w:pStyle w:val="LongerQuestions"/>
              <w:ind w:left="0"/>
            </w:pPr>
            <w:r>
              <w:t>Saskia is an entertainment manager, and charges a commission of 24% of the earnings of a band and 28% of the earnings of an individual artist.</w:t>
            </w:r>
          </w:p>
          <w:p w:rsidR="009F2DAC" w:rsidRDefault="00252D48" w:rsidP="009F2DAC">
            <w:pPr>
              <w:pStyle w:val="LongerQuestions"/>
              <w:ind w:left="0"/>
            </w:pPr>
            <w:r>
              <w:t>At the moment she has two clients, a band who last year earned $290 000 and a singer who earned $242 000.</w:t>
            </w:r>
          </w:p>
          <w:p w:rsidR="00252D48" w:rsidRDefault="00252D48" w:rsidP="009F2DAC">
            <w:pPr>
              <w:pStyle w:val="LongerQuestions"/>
              <w:ind w:left="0"/>
            </w:pPr>
            <w:r>
              <w:t xml:space="preserve">What did Saskia earn in commission last year? </w:t>
            </w:r>
          </w:p>
          <w:p w:rsidR="00252D48" w:rsidRDefault="00252D48" w:rsidP="009F2DAC">
            <w:pPr>
              <w:pStyle w:val="LongerQuestions"/>
              <w:spacing w:after="0"/>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CC99"/>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2B2386" w:rsidP="009F2DAC">
            <w:pPr>
              <w:pStyle w:val="LongerQuestions"/>
              <w:ind w:left="0"/>
            </w:pPr>
            <w:r>
              <w:t>Dara is paid $30.50 per hour for a 36 hour week and time and a half for any overtime.</w:t>
            </w:r>
          </w:p>
          <w:p w:rsidR="002B2386" w:rsidRDefault="002B2386" w:rsidP="009F2DAC">
            <w:pPr>
              <w:pStyle w:val="LongerQuestions"/>
              <w:ind w:left="0"/>
            </w:pPr>
            <w:r>
              <w:t>What would she earn in a week where she worked for 42 hours?</w:t>
            </w:r>
          </w:p>
          <w:p w:rsidR="002B2386" w:rsidRDefault="002B2386" w:rsidP="009F2DAC">
            <w:pPr>
              <w:pStyle w:val="LongerQuestions"/>
              <w:spacing w:after="0"/>
              <w:ind w:left="0"/>
            </w:pPr>
          </w:p>
          <w:p w:rsidR="009F2DAC" w:rsidRDefault="002B2386" w:rsidP="009F2DAC">
            <w:pPr>
              <w:pStyle w:val="LongerQuestions"/>
              <w:spacing w:after="0"/>
              <w:ind w:left="0"/>
            </w:pPr>
            <w:r>
              <w:t xml:space="preserve"> </w:t>
            </w:r>
            <w:r w:rsidR="009F2DAC">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CC99"/>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B2386" w:rsidRDefault="004C395C" w:rsidP="000426CF">
            <w:pPr>
              <w:pStyle w:val="LongerQuestions"/>
              <w:ind w:left="0" w:right="3624"/>
            </w:pPr>
            <w:r>
              <w:rPr>
                <w:noProof/>
                <w:lang w:eastAsia="en-AU"/>
              </w:rPr>
              <w:drawing>
                <wp:anchor distT="0" distB="0" distL="114300" distR="114300" simplePos="0" relativeHeight="251641344" behindDoc="0" locked="0" layoutInCell="1" allowOverlap="1" wp14:anchorId="49201787" wp14:editId="6F337221">
                  <wp:simplePos x="0" y="0"/>
                  <wp:positionH relativeFrom="column">
                    <wp:posOffset>4284951</wp:posOffset>
                  </wp:positionH>
                  <wp:positionV relativeFrom="paragraph">
                    <wp:posOffset>152372</wp:posOffset>
                  </wp:positionV>
                  <wp:extent cx="1242127" cy="238341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se edit.jpg"/>
                          <pic:cNvPicPr/>
                        </pic:nvPicPr>
                        <pic:blipFill rotWithShape="1">
                          <a:blip r:embed="rId9" cstate="print">
                            <a:extLst>
                              <a:ext uri="{28A0092B-C50C-407E-A947-70E740481C1C}">
                                <a14:useLocalDpi xmlns:a14="http://schemas.microsoft.com/office/drawing/2010/main" val="0"/>
                              </a:ext>
                            </a:extLst>
                          </a:blip>
                          <a:srcRect l="5576" t="11743" r="66938" b="9224"/>
                          <a:stretch/>
                        </pic:blipFill>
                        <pic:spPr bwMode="auto">
                          <a:xfrm>
                            <a:off x="0" y="0"/>
                            <a:ext cx="1259135" cy="241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26CF">
              <w:t>Nick</w:t>
            </w:r>
            <w:r w:rsidR="002B2386">
              <w:t xml:space="preserve"> and Tania both work for the same company and are both paid weekly.   </w:t>
            </w:r>
          </w:p>
          <w:p w:rsidR="002B2386" w:rsidRDefault="000426CF" w:rsidP="000426CF">
            <w:pPr>
              <w:pStyle w:val="LongerQuestions"/>
              <w:ind w:left="0" w:right="3624"/>
            </w:pPr>
            <w:r>
              <w:t>Tania</w:t>
            </w:r>
            <w:r w:rsidR="002B2386">
              <w:t xml:space="preserve"> is a clerical assistant and is paid a wage of $50.60 per</w:t>
            </w:r>
            <w:r w:rsidR="004C395C">
              <w:t> </w:t>
            </w:r>
            <w:r w:rsidR="002B2386">
              <w:t>hour for a 35 hour week.</w:t>
            </w:r>
          </w:p>
          <w:p w:rsidR="002B2386" w:rsidRDefault="000426CF" w:rsidP="000426CF">
            <w:pPr>
              <w:pStyle w:val="LongerQuestions"/>
              <w:ind w:left="0" w:right="3624"/>
            </w:pPr>
            <w:r>
              <w:t>Nick</w:t>
            </w:r>
            <w:r w:rsidR="002B2386">
              <w:t xml:space="preserve"> is a home nurse who is paid $45.60 per visit for </w:t>
            </w:r>
            <w:r w:rsidR="00B84492">
              <w:t>8</w:t>
            </w:r>
            <w:r w:rsidR="002B2386">
              <w:t xml:space="preserve"> visits per day in a 5 day week. </w:t>
            </w:r>
          </w:p>
          <w:p w:rsidR="002B2386" w:rsidRDefault="002B2386" w:rsidP="000426CF">
            <w:pPr>
              <w:pStyle w:val="LongerQuestions"/>
              <w:ind w:left="0" w:right="3624"/>
            </w:pPr>
            <w:r>
              <w:t xml:space="preserve">Who gets the higher weekly pay, and by how much?  </w:t>
            </w:r>
          </w:p>
          <w:p w:rsidR="002B2386" w:rsidRDefault="002B2386" w:rsidP="000426CF">
            <w:pPr>
              <w:pStyle w:val="LongerQuestions"/>
              <w:ind w:left="0" w:right="3624"/>
            </w:pPr>
          </w:p>
          <w:p w:rsidR="002B2386" w:rsidRDefault="002B2386" w:rsidP="000426CF">
            <w:pPr>
              <w:pStyle w:val="LongerQuestions"/>
              <w:spacing w:after="0"/>
              <w:ind w:left="0" w:right="3624"/>
            </w:pPr>
            <w:r>
              <w:t>…………………</w:t>
            </w:r>
            <w:r w:rsidR="000426CF">
              <w:t>…………………………………………..</w:t>
            </w:r>
          </w:p>
          <w:p w:rsidR="009F2DAC" w:rsidRDefault="009F2DAC" w:rsidP="000426CF">
            <w:pPr>
              <w:pStyle w:val="LongerQuestions"/>
              <w:spacing w:after="0"/>
              <w:ind w:left="0" w:right="3624"/>
            </w:pPr>
            <w:r>
              <w:t xml:space="preserve">           …………………</w:t>
            </w:r>
            <w:r w:rsidR="000426CF">
              <w:t>……………………………………………</w:t>
            </w:r>
          </w:p>
          <w:p w:rsidR="009F2DAC" w:rsidRDefault="009F2DAC" w:rsidP="000426CF">
            <w:pPr>
              <w:pStyle w:val="QuestionStyle"/>
              <w:ind w:right="3624"/>
            </w:pPr>
            <w:r>
              <w:t xml:space="preserve">           ……………</w:t>
            </w:r>
            <w:r w:rsidR="000426CF">
              <w:t>…………………………………………………</w:t>
            </w:r>
          </w:p>
        </w:tc>
      </w:tr>
      <w:tr w:rsidR="009F2DAC" w:rsidTr="00364163">
        <w:trPr>
          <w:cantSplit/>
          <w:trHeight w:val="851"/>
        </w:trPr>
        <w:tc>
          <w:tcPr>
            <w:tcW w:w="658" w:type="dxa"/>
            <w:tcBorders>
              <w:top w:val="single" w:sz="4" w:space="0" w:color="auto"/>
              <w:bottom w:val="single" w:sz="4" w:space="0" w:color="auto"/>
            </w:tcBorders>
            <w:shd w:val="clear" w:color="auto" w:fill="FFCC99"/>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B84492" w:rsidP="009F2DAC">
            <w:pPr>
              <w:pStyle w:val="LongerQuestions"/>
              <w:ind w:left="0"/>
            </w:pPr>
            <w:r>
              <w:t>Louis is a salesperson who is paid a retainer of $350 per week and 1.2% of his sales.</w:t>
            </w:r>
          </w:p>
          <w:p w:rsidR="00B84492" w:rsidRDefault="00B84492" w:rsidP="009F2DAC">
            <w:pPr>
              <w:pStyle w:val="LongerQuestions"/>
              <w:ind w:left="0"/>
            </w:pPr>
            <w:r>
              <w:t>Last week his sales were $25 600.</w:t>
            </w:r>
          </w:p>
          <w:p w:rsidR="00B84492" w:rsidRDefault="00B84492" w:rsidP="009F2DAC">
            <w:pPr>
              <w:pStyle w:val="LongerQuestions"/>
              <w:ind w:left="0"/>
            </w:pPr>
            <w:r>
              <w:t>What was his pay last week?</w:t>
            </w:r>
          </w:p>
          <w:p w:rsidR="00B84492" w:rsidRDefault="00B84492" w:rsidP="009F2DAC">
            <w:pPr>
              <w:pStyle w:val="LongerQuestions"/>
              <w:spacing w:after="0"/>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Pr="00D1063D"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CC99"/>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2D3C99" w:rsidP="00FB647D">
            <w:pPr>
              <w:pStyle w:val="LongerQuestions"/>
              <w:ind w:left="0" w:right="4049"/>
            </w:pPr>
            <w:r>
              <w:rPr>
                <w:noProof/>
                <w:lang w:eastAsia="en-AU"/>
              </w:rPr>
              <w:drawing>
                <wp:anchor distT="0" distB="0" distL="114300" distR="114300" simplePos="0" relativeHeight="251658752" behindDoc="0" locked="0" layoutInCell="1" allowOverlap="1" wp14:anchorId="7E820356" wp14:editId="5CC701C9">
                  <wp:simplePos x="0" y="0"/>
                  <wp:positionH relativeFrom="column">
                    <wp:posOffset>4515176</wp:posOffset>
                  </wp:positionH>
                  <wp:positionV relativeFrom="paragraph">
                    <wp:posOffset>26670</wp:posOffset>
                  </wp:positionV>
                  <wp:extent cx="1440382" cy="2018963"/>
                  <wp:effectExtent l="0" t="0" r="762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ym Edit.jpg"/>
                          <pic:cNvPicPr/>
                        </pic:nvPicPr>
                        <pic:blipFill rotWithShape="1">
                          <a:blip r:embed="rId10" cstate="print">
                            <a:extLst>
                              <a:ext uri="{28A0092B-C50C-407E-A947-70E740481C1C}">
                                <a14:useLocalDpi xmlns:a14="http://schemas.microsoft.com/office/drawing/2010/main" val="0"/>
                              </a:ext>
                            </a:extLst>
                          </a:blip>
                          <a:srcRect l="7699" t="7930" r="45039" b="6023"/>
                          <a:stretch/>
                        </pic:blipFill>
                        <pic:spPr bwMode="auto">
                          <a:xfrm>
                            <a:off x="0" y="0"/>
                            <a:ext cx="1440382" cy="20189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9D9">
              <w:t xml:space="preserve">Jonathan </w:t>
            </w:r>
            <w:r w:rsidR="00FB647D">
              <w:t xml:space="preserve">is a gym instructor who </w:t>
            </w:r>
            <w:r w:rsidR="009379D9">
              <w:t>is paid $45.00 per hour for a 36 hour week with overtime from Monday to Friday at time and a half and overtime on the weekend at double time.</w:t>
            </w:r>
          </w:p>
          <w:p w:rsidR="009379D9" w:rsidRDefault="009379D9" w:rsidP="00FB647D">
            <w:pPr>
              <w:pStyle w:val="LongerQuestions"/>
              <w:ind w:left="0" w:right="4049"/>
            </w:pPr>
            <w:r>
              <w:t>What does he earn for a week in which he worked 40 hours between Monday and Friday inclusive plus 6 hours on Sunday?</w:t>
            </w:r>
          </w:p>
          <w:p w:rsidR="009379D9" w:rsidRDefault="009379D9" w:rsidP="009379D9">
            <w:pPr>
              <w:pStyle w:val="LongerQuestions"/>
              <w:ind w:left="0"/>
            </w:pPr>
            <w:r>
              <w:t xml:space="preserve"> </w:t>
            </w:r>
          </w:p>
          <w:p w:rsidR="009379D9" w:rsidRDefault="009379D9" w:rsidP="009379D9">
            <w:pPr>
              <w:pStyle w:val="LongerQuestions"/>
              <w:spacing w:after="0"/>
              <w:ind w:left="0"/>
            </w:pPr>
            <w:r>
              <w:t xml:space="preserve">           ……………………………………………………………………………………………....</w:t>
            </w:r>
          </w:p>
          <w:p w:rsidR="009379D9" w:rsidRDefault="009379D9" w:rsidP="009F2DAC">
            <w:pPr>
              <w:pStyle w:val="LongerQuestions"/>
              <w:ind w:left="0"/>
            </w:pP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r w:rsidR="009F2DAC" w:rsidTr="00364163">
        <w:trPr>
          <w:cantSplit/>
          <w:trHeight w:val="851"/>
        </w:trPr>
        <w:tc>
          <w:tcPr>
            <w:tcW w:w="658" w:type="dxa"/>
            <w:tcBorders>
              <w:top w:val="single" w:sz="4" w:space="0" w:color="auto"/>
              <w:bottom w:val="single" w:sz="4" w:space="0" w:color="auto"/>
            </w:tcBorders>
            <w:shd w:val="clear" w:color="auto" w:fill="FFCC99"/>
          </w:tcPr>
          <w:p w:rsidR="009F2DAC" w:rsidRPr="001B3341" w:rsidRDefault="009F2DAC" w:rsidP="009F2DA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F2DAC" w:rsidRDefault="009379D9" w:rsidP="009F2DAC">
            <w:pPr>
              <w:pStyle w:val="LongerQuestions"/>
              <w:ind w:left="0"/>
            </w:pPr>
            <w:r>
              <w:t>Frida is paid a commission of 15% on the first $2 000 of her sales and 8% on all sales above this amount.</w:t>
            </w:r>
          </w:p>
          <w:p w:rsidR="009379D9" w:rsidRDefault="009379D9" w:rsidP="009F2DAC">
            <w:pPr>
              <w:pStyle w:val="LongerQuestions"/>
              <w:ind w:left="0"/>
            </w:pPr>
            <w:r>
              <w:t>What would she be paid if her sales totalled $5 500?</w:t>
            </w:r>
          </w:p>
          <w:p w:rsidR="009379D9" w:rsidRDefault="009379D9" w:rsidP="009379D9">
            <w:pPr>
              <w:pStyle w:val="LongerQuestions"/>
              <w:ind w:left="0"/>
            </w:pPr>
          </w:p>
          <w:p w:rsidR="009379D9" w:rsidRDefault="009379D9" w:rsidP="009379D9">
            <w:pPr>
              <w:pStyle w:val="LongerQuestions"/>
              <w:spacing w:after="0"/>
              <w:ind w:left="0"/>
            </w:pPr>
            <w:r>
              <w:t xml:space="preserve">           ……………………………………………………………………………………………....</w:t>
            </w:r>
          </w:p>
          <w:p w:rsidR="009379D9" w:rsidRDefault="009379D9" w:rsidP="009F2DAC">
            <w:pPr>
              <w:pStyle w:val="LongerQuestions"/>
              <w:spacing w:after="0"/>
              <w:ind w:left="0"/>
            </w:pPr>
            <w:r>
              <w:t xml:space="preserve"> </w:t>
            </w:r>
          </w:p>
          <w:p w:rsidR="009F2DAC" w:rsidRDefault="009F2DAC" w:rsidP="009F2DAC">
            <w:pPr>
              <w:pStyle w:val="LongerQuestions"/>
              <w:spacing w:after="0"/>
              <w:ind w:left="0"/>
            </w:pPr>
            <w:r>
              <w:t xml:space="preserve">           ……………………………………………………………………………………………....</w:t>
            </w:r>
          </w:p>
          <w:p w:rsidR="009F2DAC" w:rsidRDefault="009F2DAC" w:rsidP="009F2DAC">
            <w:pPr>
              <w:pStyle w:val="LongerQuestions"/>
              <w:spacing w:after="0"/>
              <w:ind w:left="0"/>
            </w:pPr>
          </w:p>
          <w:p w:rsidR="009F2DAC" w:rsidRDefault="009F2DAC" w:rsidP="008759B4">
            <w:pPr>
              <w:pStyle w:val="QuestionStyle"/>
            </w:pPr>
            <w:r>
              <w:t xml:space="preserve">           ……………………………………………………………………………………………….</w:t>
            </w:r>
          </w:p>
        </w:tc>
      </w:tr>
    </w:tbl>
    <w:p w:rsidR="00325745" w:rsidRDefault="00325745"/>
    <w:p w:rsidR="006475AA" w:rsidRDefault="00325745">
      <w:pPr>
        <w:sectPr w:rsidR="006475AA" w:rsidSect="006475AA">
          <w:headerReference w:type="default"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BB2F9E">
        <w:trPr>
          <w:cantSplit/>
          <w:trHeight w:val="454"/>
        </w:trPr>
        <w:sdt>
          <w:sdtPr>
            <w:rPr>
              <w:rFonts w:ascii="Times New Roman" w:hAnsi="Times New Roman"/>
              <w:sz w:val="36"/>
              <w:szCs w:val="36"/>
            </w:rPr>
            <w:alias w:val="Category"/>
            <w:tag w:val=""/>
            <w:id w:val="1830789789"/>
            <w:placeholder>
              <w:docPart w:val="55A795B9647D43D484FF4D658500C4A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37487A"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AF3AAA29A14949A195A342F41AE787CB"/>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37487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BB2F9E">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4C2BAB" w:rsidRDefault="004C2BAB" w:rsidP="008759B4">
            <w:pPr>
              <w:pStyle w:val="QuestionStyle"/>
            </w:pPr>
            <w:r>
              <w:t>Zoe is a teacher who receives her salary as fortnightly payments of $3 076 before deductions.</w:t>
            </w:r>
          </w:p>
          <w:p w:rsidR="00364163" w:rsidRDefault="004C2BAB" w:rsidP="008759B4">
            <w:pPr>
              <w:pStyle w:val="QuestionStyle"/>
            </w:pPr>
            <w:r>
              <w:t xml:space="preserve">What is her annual salary? </w:t>
            </w:r>
          </w:p>
          <w:p w:rsidR="00364163" w:rsidRDefault="00364163" w:rsidP="008759B4">
            <w:pPr>
              <w:pStyle w:val="QuestionStyle"/>
            </w:pPr>
          </w:p>
          <w:p w:rsidR="00364163" w:rsidRDefault="00364163" w:rsidP="008759B4">
            <w:pPr>
              <w:pStyle w:val="QuestionStyle"/>
            </w:pPr>
            <w:r>
              <w:t xml:space="preserve">     A.   </w:t>
            </w:r>
            <w:r w:rsidR="004C2BAB">
              <w:t>$</w:t>
            </w:r>
            <w:r w:rsidR="004C2BAB" w:rsidRPr="004C2BAB">
              <w:t>73</w:t>
            </w:r>
            <w:r w:rsidR="004C2BAB">
              <w:t xml:space="preserve"> </w:t>
            </w:r>
            <w:r w:rsidR="004C2BAB" w:rsidRPr="004C2BAB">
              <w:t>824</w:t>
            </w:r>
            <w:r>
              <w:t xml:space="preserve">         B.    </w:t>
            </w:r>
            <w:r w:rsidR="004C2BAB">
              <w:t>$</w:t>
            </w:r>
            <w:r w:rsidR="004C2BAB" w:rsidRPr="004C2BAB">
              <w:t>79</w:t>
            </w:r>
            <w:r w:rsidR="004C2BAB">
              <w:t xml:space="preserve"> </w:t>
            </w:r>
            <w:r w:rsidR="004C2BAB" w:rsidRPr="004C2BAB">
              <w:t>976</w:t>
            </w:r>
            <w:r>
              <w:t xml:space="preserve">        C.   </w:t>
            </w:r>
            <w:r w:rsidR="004C2BAB">
              <w:t>$82 400</w:t>
            </w:r>
            <w:r>
              <w:t xml:space="preserve">         D.</w:t>
            </w:r>
            <w:r w:rsidR="004C2BAB">
              <w:t xml:space="preserve">  $</w:t>
            </w:r>
            <w:r w:rsidR="004C2BAB" w:rsidRPr="004C2BAB">
              <w:t>159</w:t>
            </w:r>
            <w:r w:rsidR="004C2BAB">
              <w:t xml:space="preserve"> </w:t>
            </w:r>
            <w:r w:rsidR="004C2BAB" w:rsidRPr="004C2BAB">
              <w:t>952</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2D4B2F" w:rsidP="008759B4">
            <w:pPr>
              <w:pStyle w:val="QuestionStyle"/>
            </w:pPr>
            <w:r>
              <w:t xml:space="preserve">Yasmin is on a wage of $54.80 per hour for </w:t>
            </w:r>
            <w:r w:rsidR="001C4186">
              <w:t>a normal 40 hour week. What is her gross weekly pay?</w:t>
            </w:r>
          </w:p>
          <w:p w:rsidR="00364163" w:rsidRDefault="00364163" w:rsidP="008759B4">
            <w:pPr>
              <w:pStyle w:val="QuestionStyle"/>
            </w:pPr>
          </w:p>
          <w:p w:rsidR="00364163" w:rsidRDefault="00364163" w:rsidP="008759B4">
            <w:pPr>
              <w:pStyle w:val="QuestionStyle"/>
            </w:pPr>
            <w:r>
              <w:t xml:space="preserve">     A.   </w:t>
            </w:r>
            <w:r w:rsidR="001C4186">
              <w:t>$1 080.00</w:t>
            </w:r>
            <w:r>
              <w:t xml:space="preserve">     </w:t>
            </w:r>
            <w:r w:rsidR="001C4186">
              <w:t xml:space="preserve">  </w:t>
            </w:r>
            <w:r>
              <w:t xml:space="preserve">B.   </w:t>
            </w:r>
            <w:r w:rsidR="001C4186">
              <w:t>$2 160.00</w:t>
            </w:r>
            <w:r>
              <w:t xml:space="preserve">      </w:t>
            </w:r>
            <w:r w:rsidR="001C4186">
              <w:t xml:space="preserve"> </w:t>
            </w:r>
            <w:r>
              <w:t xml:space="preserve">C.   </w:t>
            </w:r>
            <w:r w:rsidR="001C4186">
              <w:t>$2 192.00</w:t>
            </w:r>
            <w:r>
              <w:t xml:space="preserve">       D.</w:t>
            </w:r>
            <w:r w:rsidR="001C4186">
              <w:t xml:space="preserve">  $</w:t>
            </w:r>
            <w:r w:rsidR="001C4186" w:rsidRPr="001C4186">
              <w:t>2</w:t>
            </w:r>
            <w:r w:rsidR="001C4186">
              <w:t xml:space="preserve"> </w:t>
            </w:r>
            <w:r w:rsidR="001C4186" w:rsidRPr="001C4186">
              <w:t>301.6</w:t>
            </w:r>
            <w:r w:rsidR="001C4186">
              <w:t xml:space="preserve">0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A23C8" w:rsidRDefault="006B092B" w:rsidP="006B092B">
            <w:pPr>
              <w:pStyle w:val="QuestionStyle"/>
              <w:ind w:right="4899"/>
            </w:pPr>
            <w:r>
              <w:rPr>
                <w:noProof/>
                <w:lang w:eastAsia="en-AU"/>
              </w:rPr>
              <w:drawing>
                <wp:anchor distT="0" distB="0" distL="114300" distR="114300" simplePos="0" relativeHeight="251674112" behindDoc="0" locked="0" layoutInCell="1" allowOverlap="1" wp14:anchorId="04D1BAD7" wp14:editId="7CF97D0E">
                  <wp:simplePos x="0" y="0"/>
                  <wp:positionH relativeFrom="column">
                    <wp:posOffset>4395759</wp:posOffset>
                  </wp:positionH>
                  <wp:positionV relativeFrom="paragraph">
                    <wp:posOffset>-16194</wp:posOffset>
                  </wp:positionV>
                  <wp:extent cx="949483" cy="1603867"/>
                  <wp:effectExtent l="0" t="0" r="317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utterstock_145865831.jpg"/>
                          <pic:cNvPicPr/>
                        </pic:nvPicPr>
                        <pic:blipFill rotWithShape="1">
                          <a:blip r:embed="rId15" cstate="print">
                            <a:extLst>
                              <a:ext uri="{28A0092B-C50C-407E-A947-70E740481C1C}">
                                <a14:useLocalDpi xmlns:a14="http://schemas.microsoft.com/office/drawing/2010/main" val="0"/>
                              </a:ext>
                            </a:extLst>
                          </a:blip>
                          <a:srcRect l="18164" t="1" b="7842"/>
                          <a:stretch/>
                        </pic:blipFill>
                        <pic:spPr bwMode="auto">
                          <a:xfrm>
                            <a:off x="0" y="0"/>
                            <a:ext cx="956095" cy="1615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3C8">
              <w:t>Josh is paid $14</w:t>
            </w:r>
            <w:r w:rsidR="001C4186">
              <w:t xml:space="preserve"> per room to </w:t>
            </w:r>
            <w:r w:rsidR="00BA23C8">
              <w:t xml:space="preserve">clean carpets. </w:t>
            </w:r>
          </w:p>
          <w:p w:rsidR="00364163" w:rsidRDefault="00BA23C8" w:rsidP="006B092B">
            <w:pPr>
              <w:pStyle w:val="QuestionStyle"/>
              <w:ind w:right="4899"/>
            </w:pPr>
            <w:r>
              <w:t>What would he be paid for a day where he cleaned 16 rooms?</w:t>
            </w:r>
          </w:p>
          <w:p w:rsidR="00364163" w:rsidRDefault="00364163" w:rsidP="006B092B">
            <w:pPr>
              <w:pStyle w:val="QuestionStyle"/>
              <w:ind w:right="4899"/>
            </w:pPr>
          </w:p>
          <w:p w:rsidR="006B092B" w:rsidRDefault="00364163" w:rsidP="006B092B">
            <w:pPr>
              <w:pStyle w:val="QuestionStyle"/>
              <w:ind w:right="4899"/>
            </w:pPr>
            <w:r>
              <w:t xml:space="preserve">     A.  </w:t>
            </w:r>
            <w:r w:rsidR="009560B6">
              <w:t>$224</w:t>
            </w:r>
            <w:r w:rsidR="00BA23C8">
              <w:t xml:space="preserve">     </w:t>
            </w:r>
            <w:r>
              <w:t xml:space="preserve">          B.   </w:t>
            </w:r>
            <w:r w:rsidR="009560B6">
              <w:t>$242</w:t>
            </w:r>
            <w:r>
              <w:t xml:space="preserve">    </w:t>
            </w:r>
          </w:p>
          <w:p w:rsidR="006B092B" w:rsidRDefault="00364163" w:rsidP="006B092B">
            <w:pPr>
              <w:pStyle w:val="QuestionStyle"/>
              <w:ind w:right="4899"/>
            </w:pPr>
            <w:r>
              <w:t xml:space="preserve">     </w:t>
            </w:r>
            <w:r w:rsidR="00BA23C8">
              <w:t xml:space="preserve">  </w:t>
            </w:r>
          </w:p>
          <w:p w:rsidR="00364163" w:rsidRDefault="00BA23C8" w:rsidP="006B092B">
            <w:pPr>
              <w:pStyle w:val="QuestionStyle"/>
              <w:ind w:right="4899"/>
            </w:pPr>
            <w:r>
              <w:t xml:space="preserve">    </w:t>
            </w:r>
            <w:r w:rsidR="00364163">
              <w:t xml:space="preserve">C.   </w:t>
            </w:r>
            <w:r w:rsidR="009560B6">
              <w:t>$256</w:t>
            </w:r>
            <w:r w:rsidR="00364163">
              <w:t xml:space="preserve">         </w:t>
            </w:r>
            <w:r>
              <w:t xml:space="preserve">      </w:t>
            </w:r>
            <w:r w:rsidR="00364163">
              <w:t>D.</w:t>
            </w:r>
            <w:r w:rsidR="009560B6">
              <w:t xml:space="preserve">   $284</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BA23C8" w:rsidP="008759B4">
            <w:pPr>
              <w:pStyle w:val="QuestionStyle"/>
            </w:pPr>
            <w:r>
              <w:t>Elise is a salesperson who is paid a commission of 2.5% of her sales.</w:t>
            </w:r>
          </w:p>
          <w:p w:rsidR="00BA23C8" w:rsidRDefault="00BA23C8" w:rsidP="008759B4">
            <w:pPr>
              <w:pStyle w:val="QuestionStyle"/>
            </w:pPr>
            <w:r>
              <w:t>What would she be paid for a week where her sales were $26 000?</w:t>
            </w:r>
          </w:p>
          <w:p w:rsidR="00364163" w:rsidRDefault="00364163" w:rsidP="008759B4">
            <w:pPr>
              <w:pStyle w:val="QuestionStyle"/>
            </w:pPr>
          </w:p>
          <w:p w:rsidR="00364163" w:rsidRDefault="00364163" w:rsidP="008759B4">
            <w:pPr>
              <w:pStyle w:val="QuestionStyle"/>
            </w:pPr>
            <w:r>
              <w:t xml:space="preserve">     A.  </w:t>
            </w:r>
            <w:r w:rsidR="003428EF">
              <w:t>$104.00</w:t>
            </w:r>
            <w:r>
              <w:t xml:space="preserve">          B.   </w:t>
            </w:r>
            <w:r w:rsidR="003428EF">
              <w:t>$260.00</w:t>
            </w:r>
            <w:r>
              <w:t xml:space="preserve">         </w:t>
            </w:r>
            <w:r w:rsidR="003428EF">
              <w:t xml:space="preserve">  </w:t>
            </w:r>
            <w:r>
              <w:t xml:space="preserve">C.  </w:t>
            </w:r>
            <w:r w:rsidR="003428EF">
              <w:t xml:space="preserve">$520.00 </w:t>
            </w:r>
            <w:r>
              <w:t xml:space="preserve">          D.</w:t>
            </w:r>
            <w:r w:rsidR="00BA23C8">
              <w:t xml:space="preserve">    $650.00</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3428EF" w:rsidP="008759B4">
            <w:pPr>
              <w:pStyle w:val="QuestionStyle"/>
            </w:pPr>
            <w:r>
              <w:t>Mia wrote a book of short stories for which she was paid royalties of 7% of sales.</w:t>
            </w:r>
          </w:p>
          <w:p w:rsidR="003428EF" w:rsidRDefault="003428EF" w:rsidP="008759B4">
            <w:pPr>
              <w:pStyle w:val="QuestionStyle"/>
            </w:pPr>
            <w:r>
              <w:t>The book sold for $28.00 per copy and sold 12 500 copies.</w:t>
            </w:r>
          </w:p>
          <w:p w:rsidR="003428EF" w:rsidRDefault="003428EF" w:rsidP="008759B4">
            <w:pPr>
              <w:pStyle w:val="QuestionStyle"/>
            </w:pPr>
            <w:r>
              <w:t>What did she receive in royalties?</w:t>
            </w:r>
          </w:p>
          <w:p w:rsidR="00364163" w:rsidRDefault="00364163" w:rsidP="008759B4">
            <w:pPr>
              <w:pStyle w:val="QuestionStyle"/>
            </w:pPr>
          </w:p>
          <w:p w:rsidR="00364163" w:rsidRDefault="00364163" w:rsidP="008759B4">
            <w:pPr>
              <w:pStyle w:val="QuestionStyle"/>
            </w:pPr>
            <w:r>
              <w:t xml:space="preserve">     A. </w:t>
            </w:r>
            <w:r w:rsidR="00CD23A3">
              <w:t xml:space="preserve">$3 500 </w:t>
            </w:r>
            <w:r>
              <w:t xml:space="preserve">           B.   </w:t>
            </w:r>
            <w:r w:rsidR="00CD23A3">
              <w:t xml:space="preserve">$12 500  </w:t>
            </w:r>
            <w:r>
              <w:t xml:space="preserve">         C.    </w:t>
            </w:r>
            <w:r w:rsidR="00CD23A3">
              <w:t>$24 500</w:t>
            </w:r>
            <w:r>
              <w:t xml:space="preserve">     </w:t>
            </w:r>
            <w:r w:rsidR="00CD23A3">
              <w:t xml:space="preserve">   </w:t>
            </w:r>
            <w:r>
              <w:t xml:space="preserve">   D.</w:t>
            </w:r>
            <w:r w:rsidR="00CD23A3">
              <w:t xml:space="preserve">   $87 500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759B4" w:rsidRDefault="002D3C99" w:rsidP="008759B4">
            <w:pPr>
              <w:pStyle w:val="QuestionStyle"/>
            </w:pPr>
            <w:r>
              <w:rPr>
                <w:noProof/>
                <w:lang w:eastAsia="en-AU"/>
              </w:rPr>
              <w:drawing>
                <wp:anchor distT="0" distB="0" distL="114300" distR="114300" simplePos="0" relativeHeight="251666944" behindDoc="0" locked="0" layoutInCell="1" allowOverlap="1" wp14:anchorId="0FF95A0F" wp14:editId="6C00BE53">
                  <wp:simplePos x="0" y="0"/>
                  <wp:positionH relativeFrom="column">
                    <wp:posOffset>4757691</wp:posOffset>
                  </wp:positionH>
                  <wp:positionV relativeFrom="paragraph">
                    <wp:posOffset>-60587</wp:posOffset>
                  </wp:positionV>
                  <wp:extent cx="1242019" cy="134119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utterstock_193814597.jpg"/>
                          <pic:cNvPicPr/>
                        </pic:nvPicPr>
                        <pic:blipFill rotWithShape="1">
                          <a:blip r:embed="rId16" cstate="print">
                            <a:extLst>
                              <a:ext uri="{28A0092B-C50C-407E-A947-70E740481C1C}">
                                <a14:useLocalDpi xmlns:a14="http://schemas.microsoft.com/office/drawing/2010/main" val="0"/>
                              </a:ext>
                            </a:extLst>
                          </a:blip>
                          <a:srcRect t="3385" r="-36" b="17554"/>
                          <a:stretch/>
                        </pic:blipFill>
                        <pic:spPr bwMode="auto">
                          <a:xfrm>
                            <a:off x="0" y="0"/>
                            <a:ext cx="1252047" cy="13520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59B4">
              <w:t xml:space="preserve">Fletcher is a tradesman who is paid an hourly rate of $72.60. </w:t>
            </w:r>
          </w:p>
          <w:p w:rsidR="008759B4" w:rsidRDefault="008759B4" w:rsidP="008759B4">
            <w:pPr>
              <w:pStyle w:val="QuestionStyle"/>
            </w:pPr>
            <w:r>
              <w:t xml:space="preserve">Last week his gross pay was $ </w:t>
            </w:r>
            <w:r w:rsidRPr="008759B4">
              <w:t>2</w:t>
            </w:r>
            <w:r>
              <w:t xml:space="preserve"> </w:t>
            </w:r>
            <w:r w:rsidRPr="008759B4">
              <w:t>758.8</w:t>
            </w:r>
            <w:r>
              <w:t>0.</w:t>
            </w:r>
          </w:p>
          <w:p w:rsidR="008759B4" w:rsidRDefault="008759B4" w:rsidP="008759B4">
            <w:pPr>
              <w:pStyle w:val="QuestionStyle"/>
            </w:pPr>
            <w:r>
              <w:t>How many hours did he work last week?</w:t>
            </w:r>
          </w:p>
          <w:p w:rsidR="00364163" w:rsidRDefault="00364163" w:rsidP="008759B4">
            <w:pPr>
              <w:pStyle w:val="QuestionStyle"/>
            </w:pPr>
          </w:p>
          <w:p w:rsidR="00364163" w:rsidRDefault="00364163" w:rsidP="008759B4">
            <w:pPr>
              <w:pStyle w:val="QuestionStyle"/>
            </w:pPr>
            <w:r>
              <w:t xml:space="preserve">     A.    </w:t>
            </w:r>
            <w:r w:rsidR="00AC477A">
              <w:t>35</w:t>
            </w:r>
            <w:r>
              <w:t xml:space="preserve">        </w:t>
            </w:r>
            <w:r w:rsidR="00CF569C">
              <w:t xml:space="preserve">           </w:t>
            </w:r>
            <w:r>
              <w:t xml:space="preserve">B.    </w:t>
            </w:r>
            <w:r w:rsidR="00AC477A">
              <w:t>36</w:t>
            </w:r>
            <w:r>
              <w:t xml:space="preserve">        </w:t>
            </w:r>
            <w:r w:rsidR="00CF569C">
              <w:t xml:space="preserve">             </w:t>
            </w:r>
            <w:r>
              <w:t xml:space="preserve">C.    </w:t>
            </w:r>
            <w:r w:rsidR="00AC477A">
              <w:t>37</w:t>
            </w:r>
            <w:r>
              <w:t xml:space="preserve">        </w:t>
            </w:r>
            <w:r w:rsidR="00CF569C">
              <w:t xml:space="preserve">            </w:t>
            </w:r>
            <w:r>
              <w:t>D.</w:t>
            </w:r>
            <w:r w:rsidR="00AC477A">
              <w:t xml:space="preserve">   38</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759B4" w:rsidRDefault="008759B4" w:rsidP="008759B4">
            <w:pPr>
              <w:pStyle w:val="QuestionStyle"/>
            </w:pPr>
            <w:r>
              <w:t>B</w:t>
            </w:r>
            <w:r w:rsidR="00947F94">
              <w:t>ethany</w:t>
            </w:r>
            <w:r>
              <w:t xml:space="preserve"> is on a gross annual salary of $92 040 and is paid fortnightly.  She has 22% of her salary deducted for PAYG tax instalments.</w:t>
            </w:r>
          </w:p>
          <w:p w:rsidR="00364163" w:rsidRDefault="008759B4" w:rsidP="008759B4">
            <w:pPr>
              <w:pStyle w:val="QuestionStyle"/>
            </w:pPr>
            <w:r>
              <w:t>How much would she receive in each pay after tax?</w:t>
            </w:r>
          </w:p>
          <w:p w:rsidR="00364163" w:rsidRDefault="00364163" w:rsidP="008759B4">
            <w:pPr>
              <w:pStyle w:val="QuestionStyle"/>
            </w:pPr>
          </w:p>
          <w:p w:rsidR="00364163" w:rsidRDefault="00364163" w:rsidP="008759B4">
            <w:pPr>
              <w:pStyle w:val="QuestionStyle"/>
            </w:pPr>
            <w:r>
              <w:t xml:space="preserve">     </w:t>
            </w:r>
            <w:r w:rsidR="00177F93">
              <w:t>A.</w:t>
            </w:r>
            <w:r>
              <w:t xml:space="preserve">  </w:t>
            </w:r>
            <w:r w:rsidR="00AC477A">
              <w:t>$2 761.20</w:t>
            </w:r>
            <w:r>
              <w:t xml:space="preserve">          B.   </w:t>
            </w:r>
            <w:r w:rsidR="00177F93">
              <w:t>$3 095.90</w:t>
            </w:r>
            <w:r>
              <w:t xml:space="preserve">         C.    </w:t>
            </w:r>
            <w:r w:rsidR="00177F93">
              <w:t xml:space="preserve">$ </w:t>
            </w:r>
            <w:r w:rsidR="00177F93" w:rsidRPr="00177F93">
              <w:t>3</w:t>
            </w:r>
            <w:r w:rsidR="00177F93">
              <w:t xml:space="preserve"> </w:t>
            </w:r>
            <w:r w:rsidR="00177F93" w:rsidRPr="00177F93">
              <w:t>518</w:t>
            </w:r>
            <w:r w:rsidR="00177F93">
              <w:t>.00</w:t>
            </w:r>
            <w:r>
              <w:t xml:space="preserve">        D.</w:t>
            </w:r>
            <w:r w:rsidR="00177F93">
              <w:t xml:space="preserve">    $ </w:t>
            </w:r>
            <w:r w:rsidR="00177F93" w:rsidRPr="00177F93">
              <w:t>5</w:t>
            </w:r>
            <w:r w:rsidR="00177F93">
              <w:t xml:space="preserve"> </w:t>
            </w:r>
            <w:r w:rsidR="00177F93" w:rsidRPr="00177F93">
              <w:t>522.4</w:t>
            </w:r>
            <w:r w:rsidR="00177F93">
              <w:t>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8759B4" w:rsidP="008759B4">
            <w:pPr>
              <w:pStyle w:val="QuestionStyle"/>
            </w:pPr>
            <w:r>
              <w:t>X</w:t>
            </w:r>
            <w:r w:rsidR="00947F94">
              <w:t>avier</w:t>
            </w:r>
            <w:r w:rsidRPr="008759B4">
              <w:t xml:space="preserve"> works </w:t>
            </w:r>
            <w:r>
              <w:t>as a hairdresser. He is paid $12</w:t>
            </w:r>
            <w:r w:rsidRPr="008759B4">
              <w:t xml:space="preserve">.40 per </w:t>
            </w:r>
            <w:r w:rsidR="00CF569C">
              <w:t>customer he</w:t>
            </w:r>
            <w:r w:rsidR="00CF569C" w:rsidRPr="00CF569C">
              <w:t xml:space="preserve"> </w:t>
            </w:r>
            <w:r w:rsidR="00CF569C">
              <w:t>attends</w:t>
            </w:r>
            <w:r w:rsidR="009309B2">
              <w:t>.</w:t>
            </w:r>
            <w:r w:rsidRPr="008759B4">
              <w:t xml:space="preserve"> How many c</w:t>
            </w:r>
            <w:r w:rsidR="009309B2">
              <w:t xml:space="preserve">ustomers did he have </w:t>
            </w:r>
            <w:r w:rsidRPr="008759B4">
              <w:t>in a day whe</w:t>
            </w:r>
            <w:r w:rsidR="009309B2">
              <w:t>re he earned $310</w:t>
            </w:r>
            <w:r w:rsidRPr="008759B4">
              <w:t xml:space="preserve">.00?   </w:t>
            </w:r>
          </w:p>
          <w:p w:rsidR="00364163" w:rsidRDefault="00364163" w:rsidP="008759B4">
            <w:pPr>
              <w:pStyle w:val="QuestionStyle"/>
            </w:pPr>
          </w:p>
          <w:p w:rsidR="00364163" w:rsidRDefault="00364163" w:rsidP="008759B4">
            <w:pPr>
              <w:pStyle w:val="QuestionStyle"/>
            </w:pPr>
            <w:r>
              <w:t xml:space="preserve">     A.    </w:t>
            </w:r>
            <w:r w:rsidR="00CF569C">
              <w:t>25</w:t>
            </w:r>
            <w:r>
              <w:t xml:space="preserve">        </w:t>
            </w:r>
            <w:r w:rsidR="00CF569C">
              <w:t xml:space="preserve">            </w:t>
            </w:r>
            <w:r>
              <w:t xml:space="preserve">B.   </w:t>
            </w:r>
            <w:r w:rsidR="00CF569C">
              <w:t>26</w:t>
            </w:r>
            <w:r>
              <w:t xml:space="preserve">         </w:t>
            </w:r>
            <w:r w:rsidR="00CF569C">
              <w:t xml:space="preserve">            </w:t>
            </w:r>
            <w:r>
              <w:t xml:space="preserve">C.   </w:t>
            </w:r>
            <w:r w:rsidR="00CF569C">
              <w:t>28</w:t>
            </w:r>
            <w:r>
              <w:t xml:space="preserve">         </w:t>
            </w:r>
            <w:r w:rsidR="00CF569C">
              <w:t xml:space="preserve">             </w:t>
            </w:r>
            <w:r>
              <w:t>D.</w:t>
            </w:r>
            <w:r w:rsidR="00CF569C">
              <w:t xml:space="preserve">   30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9309B2" w:rsidP="008759B4">
            <w:pPr>
              <w:pStyle w:val="QuestionStyle"/>
            </w:pPr>
            <w:r>
              <w:t>D</w:t>
            </w:r>
            <w:r w:rsidR="00FF44A6">
              <w:t>eclan</w:t>
            </w:r>
            <w:r>
              <w:t xml:space="preserve"> is a car salesman who is paid a retainer of $460.00 per week plus a commission of 2.5% of his sales. Last week his sales were $105 400. What was his gross pay?</w:t>
            </w:r>
          </w:p>
          <w:p w:rsidR="00364163" w:rsidRDefault="00364163" w:rsidP="008759B4">
            <w:pPr>
              <w:pStyle w:val="QuestionStyle"/>
            </w:pPr>
          </w:p>
          <w:p w:rsidR="00364163" w:rsidRDefault="00364163" w:rsidP="00EF6D61">
            <w:pPr>
              <w:pStyle w:val="QuestionStyle"/>
            </w:pPr>
            <w:r>
              <w:t xml:space="preserve">     A.   </w:t>
            </w:r>
            <w:r w:rsidR="00EF6D61">
              <w:t>$2 635</w:t>
            </w:r>
            <w:r>
              <w:t xml:space="preserve">      </w:t>
            </w:r>
            <w:r w:rsidR="00EF6D61">
              <w:t xml:space="preserve">    </w:t>
            </w:r>
            <w:r>
              <w:t xml:space="preserve">   B.    </w:t>
            </w:r>
            <w:r w:rsidR="00EF6D61">
              <w:t>$2 175</w:t>
            </w:r>
            <w:r>
              <w:t xml:space="preserve">        C.    </w:t>
            </w:r>
            <w:r w:rsidR="00EF6D61">
              <w:t>$3 095</w:t>
            </w:r>
            <w:r>
              <w:t xml:space="preserve">        D.</w:t>
            </w:r>
            <w:r w:rsidR="00EF6D61">
              <w:t xml:space="preserve">  $3 555</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FF44A6" w:rsidP="008759B4">
            <w:pPr>
              <w:pStyle w:val="QuestionStyle"/>
            </w:pPr>
            <w:r>
              <w:t>Natasha</w:t>
            </w:r>
            <w:r w:rsidR="009309B2" w:rsidRPr="009309B2">
              <w:t xml:space="preserve"> i</w:t>
            </w:r>
            <w:r w:rsidR="009309B2">
              <w:t>s paid at normal rates of $28.50</w:t>
            </w:r>
            <w:r w:rsidR="009309B2" w:rsidRPr="009309B2">
              <w:t xml:space="preserve"> per hour</w:t>
            </w:r>
            <w:r w:rsidR="009309B2">
              <w:t xml:space="preserve"> for a normal week of 36 hours and any </w:t>
            </w:r>
            <w:r w:rsidR="009309B2" w:rsidRPr="009309B2">
              <w:t>overtime</w:t>
            </w:r>
            <w:r w:rsidR="009309B2">
              <w:t xml:space="preserve"> is paid</w:t>
            </w:r>
            <w:r w:rsidR="009309B2" w:rsidRPr="009309B2">
              <w:t xml:space="preserve"> at time and a half.</w:t>
            </w:r>
            <w:r w:rsidR="009309B2">
              <w:t xml:space="preserve">  What was her gross pay for a</w:t>
            </w:r>
            <w:r w:rsidR="009309B2" w:rsidRPr="009309B2">
              <w:t xml:space="preserve"> week</w:t>
            </w:r>
            <w:r w:rsidR="009309B2">
              <w:t xml:space="preserve"> where she worked 45 hours</w:t>
            </w:r>
            <w:r w:rsidR="009309B2" w:rsidRPr="009309B2">
              <w:t>?</w:t>
            </w:r>
          </w:p>
          <w:p w:rsidR="00364163" w:rsidRDefault="00364163" w:rsidP="008759B4">
            <w:pPr>
              <w:pStyle w:val="QuestionStyle"/>
            </w:pPr>
          </w:p>
          <w:p w:rsidR="00364163" w:rsidRDefault="00364163" w:rsidP="008759B4">
            <w:pPr>
              <w:pStyle w:val="QuestionStyle"/>
            </w:pPr>
            <w:r>
              <w:t xml:space="preserve">     A.  </w:t>
            </w:r>
            <w:r w:rsidR="00EF6D61">
              <w:t>$1 026.00</w:t>
            </w:r>
            <w:r>
              <w:t xml:space="preserve">          B.   </w:t>
            </w:r>
            <w:r w:rsidR="00EF6D61">
              <w:t>$</w:t>
            </w:r>
            <w:r w:rsidR="00EF6D61" w:rsidRPr="00EF6D61">
              <w:t>1</w:t>
            </w:r>
            <w:r w:rsidR="00EF6D61">
              <w:t xml:space="preserve"> </w:t>
            </w:r>
            <w:r w:rsidR="00EF6D61" w:rsidRPr="00EF6D61">
              <w:t>282.5</w:t>
            </w:r>
            <w:r w:rsidR="00EF6D61">
              <w:t>0</w:t>
            </w:r>
            <w:r>
              <w:t xml:space="preserve">         C. </w:t>
            </w:r>
            <w:r w:rsidR="00EF6D61">
              <w:t xml:space="preserve">$1 </w:t>
            </w:r>
            <w:r w:rsidR="003F5670">
              <w:t>375.45</w:t>
            </w:r>
            <w:r>
              <w:t xml:space="preserve">           D.</w:t>
            </w:r>
            <w:r w:rsidR="00EF6D61">
              <w:t xml:space="preserve">    </w:t>
            </w:r>
            <w:r w:rsidR="003F5670">
              <w:t>$</w:t>
            </w:r>
            <w:r w:rsidR="00EF6D61">
              <w:t>1</w:t>
            </w:r>
            <w:r w:rsidR="003F5670">
              <w:t xml:space="preserve"> </w:t>
            </w:r>
            <w:r w:rsidR="00EF6D61">
              <w:t>410.75</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9309B2" w:rsidP="008759B4">
            <w:pPr>
              <w:pStyle w:val="QuestionStyle"/>
            </w:pPr>
            <w:r>
              <w:t>S</w:t>
            </w:r>
            <w:r w:rsidR="00FF44A6">
              <w:t>ophie</w:t>
            </w:r>
            <w:r>
              <w:t xml:space="preserve"> and </w:t>
            </w:r>
            <w:r w:rsidR="002510CB">
              <w:t>M</w:t>
            </w:r>
            <w:r w:rsidR="00FF44A6">
              <w:t>ax</w:t>
            </w:r>
            <w:r w:rsidR="002510CB">
              <w:t xml:space="preserve"> are on the same wage rate. </w:t>
            </w:r>
            <w:r>
              <w:t>Last week S</w:t>
            </w:r>
            <w:r w:rsidR="00FF44A6">
              <w:t>ophie</w:t>
            </w:r>
            <w:r>
              <w:t xml:space="preserve"> was paid $</w:t>
            </w:r>
            <w:r w:rsidR="002510CB" w:rsidRPr="002510CB">
              <w:t>2</w:t>
            </w:r>
            <w:r w:rsidR="002510CB">
              <w:t xml:space="preserve"> </w:t>
            </w:r>
            <w:r w:rsidR="002510CB" w:rsidRPr="002510CB">
              <w:t>618</w:t>
            </w:r>
            <w:r w:rsidR="002510CB">
              <w:t xml:space="preserve"> for 35</w:t>
            </w:r>
            <w:r w:rsidRPr="003400DF">
              <w:t xml:space="preserve"> hours</w:t>
            </w:r>
            <w:r w:rsidR="002510CB">
              <w:t xml:space="preserve"> of work.  How many hours did M</w:t>
            </w:r>
            <w:r w:rsidR="00FF44A6">
              <w:t>ax</w:t>
            </w:r>
            <w:r w:rsidR="002510CB">
              <w:t xml:space="preserve"> work</w:t>
            </w:r>
            <w:r w:rsidRPr="003400DF">
              <w:t>,</w:t>
            </w:r>
            <w:r w:rsidR="002510CB">
              <w:t xml:space="preserve"> if he was</w:t>
            </w:r>
            <w:r w:rsidRPr="003400DF">
              <w:t xml:space="preserve"> paid $</w:t>
            </w:r>
            <w:r w:rsidR="002510CB" w:rsidRPr="002510CB">
              <w:t>2</w:t>
            </w:r>
            <w:r w:rsidR="002510CB">
              <w:t xml:space="preserve"> </w:t>
            </w:r>
            <w:r w:rsidR="002510CB" w:rsidRPr="002510CB">
              <w:t>842.4</w:t>
            </w:r>
            <w:r w:rsidR="002510CB">
              <w:t>0.</w:t>
            </w:r>
          </w:p>
          <w:p w:rsidR="00364163" w:rsidRDefault="00364163" w:rsidP="008759B4">
            <w:pPr>
              <w:pStyle w:val="QuestionStyle"/>
            </w:pPr>
          </w:p>
          <w:p w:rsidR="00364163" w:rsidRDefault="00364163" w:rsidP="00624015">
            <w:pPr>
              <w:pStyle w:val="QuestionStyle"/>
            </w:pPr>
            <w:r>
              <w:t xml:space="preserve">     A.   </w:t>
            </w:r>
            <w:r w:rsidR="00624015">
              <w:t>36 hours</w:t>
            </w:r>
            <w:r>
              <w:t xml:space="preserve">        </w:t>
            </w:r>
            <w:r w:rsidR="00624015">
              <w:t xml:space="preserve">  </w:t>
            </w:r>
            <w:r>
              <w:t xml:space="preserve"> B.    </w:t>
            </w:r>
            <w:r w:rsidR="00624015">
              <w:t>38 hours</w:t>
            </w:r>
            <w:r>
              <w:t xml:space="preserve">     </w:t>
            </w:r>
            <w:r w:rsidR="00624015">
              <w:t xml:space="preserve"> </w:t>
            </w:r>
            <w:r>
              <w:t xml:space="preserve"> </w:t>
            </w:r>
            <w:r w:rsidR="00624015">
              <w:t xml:space="preserve">  </w:t>
            </w:r>
            <w:r>
              <w:t xml:space="preserve">  C.   </w:t>
            </w:r>
            <w:r w:rsidR="00624015">
              <w:t>40 hours</w:t>
            </w:r>
            <w:r>
              <w:t xml:space="preserve"> </w:t>
            </w:r>
            <w:r w:rsidR="00624015">
              <w:t xml:space="preserve">   </w:t>
            </w:r>
            <w:r>
              <w:t xml:space="preserve">       D.</w:t>
            </w:r>
            <w:r w:rsidR="00624015">
              <w:t xml:space="preserve">   42  hours</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510CB" w:rsidRDefault="002510CB" w:rsidP="008759B4">
            <w:pPr>
              <w:pStyle w:val="QuestionStyle"/>
            </w:pPr>
            <w:r>
              <w:t>W</w:t>
            </w:r>
            <w:r w:rsidR="00FF44A6">
              <w:t>illow</w:t>
            </w:r>
            <w:r>
              <w:t xml:space="preserve"> works entering data for a research company. She is paid $18.50 for every box of 20 forms that she enters. </w:t>
            </w:r>
          </w:p>
          <w:p w:rsidR="00364163" w:rsidRDefault="002510CB" w:rsidP="008759B4">
            <w:pPr>
              <w:pStyle w:val="QuestionStyle"/>
            </w:pPr>
            <w:r>
              <w:t xml:space="preserve">What would she earn in a five day week where she completed an average of 540 forms per day? </w:t>
            </w:r>
          </w:p>
          <w:p w:rsidR="00364163" w:rsidRDefault="00364163" w:rsidP="008759B4">
            <w:pPr>
              <w:pStyle w:val="QuestionStyle"/>
            </w:pPr>
          </w:p>
          <w:p w:rsidR="00364163" w:rsidRDefault="00364163" w:rsidP="00C04536">
            <w:pPr>
              <w:pStyle w:val="QuestionStyle"/>
            </w:pPr>
            <w:r>
              <w:t xml:space="preserve">     A.   </w:t>
            </w:r>
            <w:r w:rsidR="00B022E3">
              <w:t>$</w:t>
            </w:r>
            <w:r w:rsidR="00C04536" w:rsidRPr="00C04536">
              <w:t>499.5</w:t>
            </w:r>
            <w:r w:rsidR="00C04536">
              <w:t>0</w:t>
            </w:r>
            <w:r>
              <w:t xml:space="preserve">         </w:t>
            </w:r>
            <w:r w:rsidR="00B022E3">
              <w:t xml:space="preserve"> </w:t>
            </w:r>
            <w:r>
              <w:t xml:space="preserve">B.  </w:t>
            </w:r>
            <w:r w:rsidR="00C04536">
              <w:t>$2 497.50</w:t>
            </w:r>
            <w:r>
              <w:t xml:space="preserve">          </w:t>
            </w:r>
            <w:r w:rsidR="00C04536">
              <w:t xml:space="preserve">  </w:t>
            </w:r>
            <w:r>
              <w:t xml:space="preserve">C.  </w:t>
            </w:r>
            <w:r w:rsidR="00C04536">
              <w:t>$</w:t>
            </w:r>
            <w:r w:rsidR="00C04536" w:rsidRPr="00C04536">
              <w:t>3</w:t>
            </w:r>
            <w:r w:rsidR="00C04536">
              <w:t xml:space="preserve"> </w:t>
            </w:r>
            <w:r w:rsidR="00C04536" w:rsidRPr="00C04536">
              <w:t>746.25</w:t>
            </w:r>
            <w:r>
              <w:t xml:space="preserve">          D.</w:t>
            </w:r>
            <w:r w:rsidR="00C04536">
              <w:t xml:space="preserve">   $4 995.00</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947F94" w:rsidP="008759B4">
            <w:pPr>
              <w:pStyle w:val="QuestionStyle"/>
            </w:pPr>
            <w:r>
              <w:t>H</w:t>
            </w:r>
            <w:r w:rsidR="00FF44A6">
              <w:t>arley</w:t>
            </w:r>
            <w:r>
              <w:t xml:space="preserve"> is a salesperson who is paid a commission of 5% on sales up to $10 000 and 8% on sales above that amount.</w:t>
            </w:r>
          </w:p>
          <w:p w:rsidR="00947F94" w:rsidRDefault="00947F94" w:rsidP="008759B4">
            <w:pPr>
              <w:pStyle w:val="QuestionStyle"/>
            </w:pPr>
            <w:r>
              <w:t>What were his sales in a week where he earned a commission of $1 140?</w:t>
            </w:r>
          </w:p>
          <w:p w:rsidR="00364163" w:rsidRDefault="00364163" w:rsidP="008759B4">
            <w:pPr>
              <w:pStyle w:val="QuestionStyle"/>
            </w:pPr>
          </w:p>
          <w:p w:rsidR="00364163" w:rsidRDefault="00364163" w:rsidP="008759B4">
            <w:pPr>
              <w:pStyle w:val="QuestionStyle"/>
            </w:pPr>
            <w:r>
              <w:t xml:space="preserve">     A.   </w:t>
            </w:r>
            <w:r w:rsidR="00DB15ED">
              <w:t>$8 000</w:t>
            </w:r>
            <w:r>
              <w:t xml:space="preserve"> </w:t>
            </w:r>
            <w:r w:rsidR="00DB15ED">
              <w:t xml:space="preserve">  </w:t>
            </w:r>
            <w:r>
              <w:t xml:space="preserve">        B.     </w:t>
            </w:r>
            <w:r w:rsidR="00DB15ED">
              <w:t>$</w:t>
            </w:r>
            <w:r w:rsidR="00DB15ED" w:rsidRPr="00DB15ED">
              <w:t>14</w:t>
            </w:r>
            <w:r w:rsidR="00DB15ED">
              <w:t xml:space="preserve"> </w:t>
            </w:r>
            <w:r w:rsidR="00DB15ED" w:rsidRPr="00DB15ED">
              <w:t>250</w:t>
            </w:r>
            <w:r>
              <w:t xml:space="preserve">      </w:t>
            </w:r>
            <w:r w:rsidR="00DB15ED">
              <w:t xml:space="preserve">      </w:t>
            </w:r>
            <w:r>
              <w:t xml:space="preserve"> C.   </w:t>
            </w:r>
            <w:r w:rsidR="00DB15ED">
              <w:t>$18 000</w:t>
            </w:r>
            <w:r>
              <w:t xml:space="preserve">      </w:t>
            </w:r>
            <w:r w:rsidR="00DB15ED">
              <w:t xml:space="preserve">     </w:t>
            </w:r>
            <w:r>
              <w:t xml:space="preserve">   D.</w:t>
            </w:r>
            <w:r w:rsidR="00DB15ED">
              <w:t xml:space="preserve">   $</w:t>
            </w:r>
            <w:r w:rsidR="00DB15ED" w:rsidRPr="00DB15ED">
              <w:t>22</w:t>
            </w:r>
            <w:r w:rsidR="00DB15ED">
              <w:t xml:space="preserve"> </w:t>
            </w:r>
            <w:r w:rsidR="00DB15ED" w:rsidRPr="00DB15ED">
              <w:t>800</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47F94" w:rsidRDefault="00947F94" w:rsidP="008759B4">
            <w:pPr>
              <w:pStyle w:val="QuestionStyle"/>
            </w:pPr>
            <w:r>
              <w:t>G</w:t>
            </w:r>
            <w:r w:rsidR="00FF44A6">
              <w:t>abriel</w:t>
            </w:r>
            <w:r w:rsidR="00DB15ED">
              <w:t xml:space="preserve"> is paid a</w:t>
            </w:r>
            <w:r>
              <w:t xml:space="preserve"> rate of $62.00 per hour for a regular 8 hour day. He is paid overtime at time and a half for the first 2 hours </w:t>
            </w:r>
            <w:r w:rsidR="00DB15ED">
              <w:t xml:space="preserve">of overtime </w:t>
            </w:r>
            <w:r>
              <w:t>on each day and then double time after that.</w:t>
            </w:r>
          </w:p>
          <w:p w:rsidR="00364163" w:rsidRDefault="00947F94" w:rsidP="008759B4">
            <w:pPr>
              <w:pStyle w:val="QuestionStyle"/>
            </w:pPr>
            <w:r>
              <w:t xml:space="preserve">What would he earn for a five day week where he worked 12 hours per day? </w:t>
            </w:r>
          </w:p>
          <w:p w:rsidR="00364163" w:rsidRDefault="00364163" w:rsidP="008759B4">
            <w:pPr>
              <w:pStyle w:val="QuestionStyle"/>
            </w:pPr>
          </w:p>
          <w:p w:rsidR="00364163" w:rsidRDefault="00364163" w:rsidP="008759B4">
            <w:pPr>
              <w:pStyle w:val="QuestionStyle"/>
            </w:pPr>
            <w:r>
              <w:t xml:space="preserve">     A.   </w:t>
            </w:r>
            <w:r w:rsidR="00DB15ED">
              <w:t>$</w:t>
            </w:r>
            <w:r w:rsidR="00DB15ED" w:rsidRPr="00DB15ED">
              <w:t>3</w:t>
            </w:r>
            <w:r w:rsidR="00DB15ED">
              <w:t xml:space="preserve"> </w:t>
            </w:r>
            <w:r w:rsidR="00DB15ED" w:rsidRPr="00DB15ED">
              <w:t>720</w:t>
            </w:r>
            <w:r>
              <w:t xml:space="preserve">     </w:t>
            </w:r>
            <w:r w:rsidR="00DB15ED">
              <w:t xml:space="preserve">  </w:t>
            </w:r>
            <w:r>
              <w:t xml:space="preserve">    B.    </w:t>
            </w:r>
            <w:r w:rsidR="00DB15ED">
              <w:t>$4 650</w:t>
            </w:r>
            <w:r>
              <w:t xml:space="preserve">       </w:t>
            </w:r>
            <w:r w:rsidR="00DB15ED">
              <w:t xml:space="preserve">         </w:t>
            </w:r>
            <w:r>
              <w:t xml:space="preserve"> C.   </w:t>
            </w:r>
            <w:r w:rsidR="00130243">
              <w:t>$5 58</w:t>
            </w:r>
            <w:r w:rsidR="00DB15ED">
              <w:t>0</w:t>
            </w:r>
            <w:r>
              <w:t xml:space="preserve">      </w:t>
            </w:r>
            <w:r w:rsidR="00DB15ED">
              <w:t xml:space="preserve">     </w:t>
            </w:r>
            <w:r>
              <w:t xml:space="preserve">   D.</w:t>
            </w:r>
            <w:r w:rsidR="00130243">
              <w:t xml:space="preserve">    $</w:t>
            </w:r>
            <w:r w:rsidR="00130243" w:rsidRPr="00130243">
              <w:t>7</w:t>
            </w:r>
            <w:r w:rsidR="00130243">
              <w:t xml:space="preserve"> </w:t>
            </w:r>
            <w:r w:rsidR="00130243" w:rsidRPr="00130243">
              <w:t>440</w:t>
            </w:r>
            <w:r w:rsidR="00DB15ED">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6B092B" w:rsidP="006B092B">
            <w:pPr>
              <w:pStyle w:val="QuestionStyle"/>
              <w:ind w:right="4190"/>
            </w:pPr>
            <w:r w:rsidRPr="006B092B">
              <w:rPr>
                <w:noProof/>
                <w:lang w:eastAsia="en-AU"/>
              </w:rPr>
              <w:drawing>
                <wp:anchor distT="0" distB="0" distL="114300" distR="114300" simplePos="0" relativeHeight="251680256" behindDoc="0" locked="0" layoutInCell="1" allowOverlap="1" wp14:anchorId="7BA95DCE" wp14:editId="2B80AC3C">
                  <wp:simplePos x="0" y="0"/>
                  <wp:positionH relativeFrom="column">
                    <wp:posOffset>3475990</wp:posOffset>
                  </wp:positionH>
                  <wp:positionV relativeFrom="paragraph">
                    <wp:posOffset>-9080</wp:posOffset>
                  </wp:positionV>
                  <wp:extent cx="2489925" cy="1662546"/>
                  <wp:effectExtent l="0" t="0" r="5715" b="0"/>
                  <wp:wrapNone/>
                  <wp:docPr id="29" name="Picture 29" descr="C:\Users\Garry\Downloads\shutterstock_265903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arry\Downloads\shutterstock_26590331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9925" cy="1662546"/>
                          </a:xfrm>
                          <a:prstGeom prst="rect">
                            <a:avLst/>
                          </a:prstGeom>
                          <a:noFill/>
                          <a:ln>
                            <a:noFill/>
                          </a:ln>
                        </pic:spPr>
                      </pic:pic>
                    </a:graphicData>
                  </a:graphic>
                  <wp14:sizeRelH relativeFrom="page">
                    <wp14:pctWidth>0</wp14:pctWidth>
                  </wp14:sizeRelH>
                  <wp14:sizeRelV relativeFrom="page">
                    <wp14:pctHeight>0</wp14:pctHeight>
                  </wp14:sizeRelV>
                </wp:anchor>
              </w:drawing>
            </w:r>
            <w:r w:rsidR="002510CB">
              <w:t>T</w:t>
            </w:r>
            <w:r w:rsidR="00AD43BD">
              <w:t>ori</w:t>
            </w:r>
            <w:r>
              <w:t xml:space="preserve"> is an IT consultant whose</w:t>
            </w:r>
            <w:r w:rsidR="002510CB" w:rsidRPr="002510CB">
              <w:t xml:space="preserve"> normal r</w:t>
            </w:r>
            <w:r w:rsidR="002510CB">
              <w:t>ates of pay is $48.00 /hour for a normal 35 hour week with overtime at</w:t>
            </w:r>
            <w:r w:rsidR="002510CB" w:rsidRPr="002510CB">
              <w:t xml:space="preserve"> </w:t>
            </w:r>
            <w:r w:rsidR="002510CB">
              <w:t xml:space="preserve">time and a </w:t>
            </w:r>
            <w:r w:rsidR="002510CB" w:rsidRPr="002510CB">
              <w:t>half</w:t>
            </w:r>
            <w:r w:rsidR="002510CB">
              <w:t>.  Last week T</w:t>
            </w:r>
            <w:r w:rsidR="00AD43BD">
              <w:t>ori</w:t>
            </w:r>
            <w:r w:rsidR="002510CB">
              <w:t>’s gross pay was $2</w:t>
            </w:r>
            <w:r>
              <w:t> </w:t>
            </w:r>
            <w:r w:rsidR="002510CB">
              <w:t>112</w:t>
            </w:r>
            <w:r w:rsidR="002510CB" w:rsidRPr="002510CB">
              <w:t xml:space="preserve">. How many hours did </w:t>
            </w:r>
            <w:r w:rsidR="00AD43BD">
              <w:t>s</w:t>
            </w:r>
            <w:r w:rsidR="002510CB" w:rsidRPr="002510CB">
              <w:t>he work last week?</w:t>
            </w:r>
          </w:p>
          <w:p w:rsidR="00364163" w:rsidRDefault="00364163" w:rsidP="006B092B">
            <w:pPr>
              <w:pStyle w:val="QuestionStyle"/>
              <w:ind w:right="4190"/>
            </w:pPr>
          </w:p>
          <w:p w:rsidR="006B092B" w:rsidRDefault="00364163" w:rsidP="006B092B">
            <w:pPr>
              <w:pStyle w:val="QuestionStyle"/>
              <w:ind w:right="4190"/>
            </w:pPr>
            <w:r>
              <w:t xml:space="preserve">     A.   </w:t>
            </w:r>
            <w:r w:rsidR="00130243">
              <w:t>41</w:t>
            </w:r>
            <w:r>
              <w:t xml:space="preserve">      </w:t>
            </w:r>
            <w:r w:rsidR="00130243">
              <w:t xml:space="preserve">        </w:t>
            </w:r>
            <w:r>
              <w:t xml:space="preserve">  </w:t>
            </w:r>
            <w:r w:rsidR="00130243">
              <w:t xml:space="preserve"> </w:t>
            </w:r>
            <w:r>
              <w:t xml:space="preserve"> B.   </w:t>
            </w:r>
            <w:r w:rsidR="00130243">
              <w:t xml:space="preserve">42      </w:t>
            </w:r>
            <w:r>
              <w:t xml:space="preserve">  </w:t>
            </w:r>
            <w:r w:rsidR="00130243">
              <w:t xml:space="preserve">          </w:t>
            </w:r>
            <w:r>
              <w:t xml:space="preserve">     </w:t>
            </w:r>
          </w:p>
          <w:p w:rsidR="006B092B" w:rsidRDefault="006B092B" w:rsidP="006B092B">
            <w:pPr>
              <w:pStyle w:val="QuestionStyle"/>
              <w:ind w:right="4190"/>
            </w:pPr>
          </w:p>
          <w:p w:rsidR="00364163" w:rsidRDefault="006B092B" w:rsidP="006B092B">
            <w:pPr>
              <w:pStyle w:val="QuestionStyle"/>
              <w:ind w:right="4190"/>
            </w:pPr>
            <w:r>
              <w:t xml:space="preserve">   </w:t>
            </w:r>
            <w:r w:rsidR="00364163">
              <w:t xml:space="preserve">  C.   </w:t>
            </w:r>
            <w:r w:rsidR="00130243">
              <w:t xml:space="preserve">43           </w:t>
            </w:r>
            <w:r w:rsidR="00364163">
              <w:t xml:space="preserve">         D.</w:t>
            </w:r>
            <w:r w:rsidR="00130243">
              <w:t xml:space="preserve">   44</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1B1E4E" w:rsidTr="001B1E4E">
        <w:trPr>
          <w:cantSplit/>
          <w:trHeight w:val="624"/>
        </w:trPr>
        <w:sdt>
          <w:sdtPr>
            <w:rPr>
              <w:rFonts w:ascii="Times New Roman" w:hAnsi="Times New Roman"/>
              <w:sz w:val="36"/>
              <w:szCs w:val="36"/>
            </w:rPr>
            <w:alias w:val="Category"/>
            <w:tag w:val=""/>
            <w:id w:val="976023331"/>
            <w:placeholder>
              <w:docPart w:val="9CE2AF66AE5A4616829C8BD865683FE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37487A"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31DD439DB3D141CC8C55EFDFA8E737F9"/>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37487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545" w:type="dxa"/>
            <w:shd w:val="clear" w:color="auto" w:fill="002060"/>
            <w:vAlign w:val="center"/>
            <w:hideMark/>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27637B">
        <w:trPr>
          <w:cantSplit/>
          <w:trHeight w:val="851"/>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33406D" w:rsidRPr="003A09E1" w:rsidTr="0021035C">
        <w:trPr>
          <w:cantSplit/>
          <w:trHeight w:val="851"/>
        </w:trPr>
        <w:tc>
          <w:tcPr>
            <w:tcW w:w="567" w:type="dxa"/>
            <w:shd w:val="clear" w:color="auto" w:fill="5DFF5D"/>
          </w:tcPr>
          <w:p w:rsidR="0033406D" w:rsidRPr="003A09E1" w:rsidRDefault="0033406D" w:rsidP="0033406D">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33406D" w:rsidRPr="0033406D" w:rsidRDefault="001B4933" w:rsidP="0033406D">
            <w:pPr>
              <w:rPr>
                <w:rFonts w:ascii="Times New Roman" w:hAnsi="Times New Roman"/>
              </w:rPr>
            </w:pPr>
            <w:r>
              <w:rPr>
                <w:rFonts w:ascii="Times New Roman" w:hAnsi="Times New Roman"/>
              </w:rPr>
              <w:t>Freya</w:t>
            </w:r>
            <w:r w:rsidR="0033406D" w:rsidRPr="0033406D">
              <w:rPr>
                <w:rFonts w:ascii="Times New Roman" w:hAnsi="Times New Roman"/>
              </w:rPr>
              <w:t xml:space="preserve"> is </w:t>
            </w:r>
            <w:r>
              <w:rPr>
                <w:rFonts w:ascii="Times New Roman" w:hAnsi="Times New Roman"/>
              </w:rPr>
              <w:t xml:space="preserve">manager who is on </w:t>
            </w:r>
            <w:r w:rsidR="0033406D" w:rsidRPr="0033406D">
              <w:rPr>
                <w:rFonts w:ascii="Times New Roman" w:hAnsi="Times New Roman"/>
              </w:rPr>
              <w:t xml:space="preserve">a </w:t>
            </w:r>
            <w:r>
              <w:rPr>
                <w:rFonts w:ascii="Times New Roman" w:hAnsi="Times New Roman"/>
              </w:rPr>
              <w:t>wage of $68.00/hour for a normal 36 hour week. She has deductions from her wage of</w:t>
            </w:r>
            <w:r w:rsidR="00D874FF">
              <w:rPr>
                <w:rFonts w:ascii="Times New Roman" w:hAnsi="Times New Roman"/>
              </w:rPr>
              <w:t xml:space="preserve"> 28</w:t>
            </w:r>
            <w:r w:rsidR="0033406D" w:rsidRPr="0033406D">
              <w:rPr>
                <w:rFonts w:ascii="Times New Roman" w:hAnsi="Times New Roman"/>
              </w:rPr>
              <w:t>% for PAYG tax</w:t>
            </w:r>
            <w:r>
              <w:rPr>
                <w:rFonts w:ascii="Times New Roman" w:hAnsi="Times New Roman"/>
              </w:rPr>
              <w:t>, $48 for union fees and $56</w:t>
            </w:r>
            <w:r w:rsidR="0033406D" w:rsidRPr="0033406D">
              <w:rPr>
                <w:rFonts w:ascii="Times New Roman" w:hAnsi="Times New Roman"/>
              </w:rPr>
              <w:t xml:space="preserve">.40 for health fund membership.  </w:t>
            </w:r>
          </w:p>
          <w:p w:rsidR="0033406D" w:rsidRPr="0033406D" w:rsidRDefault="0033406D" w:rsidP="0033406D">
            <w:pPr>
              <w:rPr>
                <w:rFonts w:ascii="Times New Roman" w:hAnsi="Times New Roman"/>
              </w:rPr>
            </w:pPr>
          </w:p>
          <w:p w:rsidR="0033406D" w:rsidRPr="0033406D" w:rsidRDefault="0033406D" w:rsidP="0033406D">
            <w:pPr>
              <w:rPr>
                <w:rFonts w:ascii="Times New Roman" w:hAnsi="Times New Roman"/>
              </w:rPr>
            </w:pPr>
          </w:p>
        </w:tc>
        <w:tc>
          <w:tcPr>
            <w:tcW w:w="1166" w:type="dxa"/>
          </w:tcPr>
          <w:p w:rsidR="0033406D" w:rsidRPr="003A09E1" w:rsidRDefault="0033406D" w:rsidP="0033406D">
            <w:pPr>
              <w:jc w:val="center"/>
              <w:rPr>
                <w:rFonts w:ascii="Times New Roman" w:hAnsi="Times New Roman"/>
                <w:b/>
                <w:sz w:val="24"/>
                <w:szCs w:val="24"/>
              </w:rPr>
            </w:pPr>
          </w:p>
        </w:tc>
      </w:tr>
      <w:tr w:rsidR="0033406D" w:rsidRPr="003A09E1" w:rsidTr="0021035C">
        <w:trPr>
          <w:cantSplit/>
          <w:trHeight w:val="851"/>
        </w:trPr>
        <w:tc>
          <w:tcPr>
            <w:tcW w:w="567" w:type="dxa"/>
            <w:shd w:val="clear" w:color="auto" w:fill="5DFF5D"/>
          </w:tcPr>
          <w:p w:rsidR="0033406D" w:rsidRPr="003A09E1" w:rsidRDefault="0033406D" w:rsidP="0033406D">
            <w:pPr>
              <w:ind w:left="720" w:right="-149"/>
              <w:contextualSpacing/>
              <w:rPr>
                <w:rFonts w:ascii="Times New Roman" w:hAnsi="Times New Roman"/>
                <w:sz w:val="24"/>
                <w:szCs w:val="24"/>
              </w:rPr>
            </w:pPr>
          </w:p>
        </w:tc>
        <w:tc>
          <w:tcPr>
            <w:tcW w:w="9007" w:type="dxa"/>
          </w:tcPr>
          <w:p w:rsidR="0033406D" w:rsidRPr="0033406D" w:rsidRDefault="001B4933" w:rsidP="0033406D">
            <w:pPr>
              <w:pStyle w:val="ListParagraph"/>
              <w:numPr>
                <w:ilvl w:val="0"/>
                <w:numId w:val="22"/>
              </w:numPr>
              <w:rPr>
                <w:rFonts w:ascii="Times New Roman" w:hAnsi="Times New Roman"/>
              </w:rPr>
            </w:pPr>
            <w:r>
              <w:rPr>
                <w:rFonts w:ascii="Times New Roman" w:hAnsi="Times New Roman"/>
              </w:rPr>
              <w:t>What is her gross weekly pay for her normal hours</w:t>
            </w:r>
            <w:r w:rsidR="0033406D" w:rsidRPr="0033406D">
              <w:rPr>
                <w:rFonts w:ascii="Times New Roman" w:hAnsi="Times New Roman"/>
              </w:rPr>
              <w:t>?</w:t>
            </w:r>
          </w:p>
          <w:p w:rsidR="0033406D" w:rsidRPr="0033406D" w:rsidRDefault="0033406D" w:rsidP="0033406D">
            <w:pPr>
              <w:rPr>
                <w:rFonts w:ascii="Times New Roman" w:hAnsi="Times New Roman"/>
              </w:rPr>
            </w:pPr>
          </w:p>
          <w:p w:rsidR="0033406D" w:rsidRPr="0033406D" w:rsidRDefault="0033406D" w:rsidP="0033406D">
            <w:pPr>
              <w:rPr>
                <w:rFonts w:ascii="Times New Roman" w:hAnsi="Times New Roman"/>
              </w:rPr>
            </w:pPr>
            <w:r w:rsidRPr="0033406D">
              <w:rPr>
                <w:rFonts w:ascii="Times New Roman" w:hAnsi="Times New Roman"/>
              </w:rPr>
              <w:t>……………………………………………………………………………………………….</w:t>
            </w:r>
          </w:p>
          <w:p w:rsidR="0033406D" w:rsidRPr="0033406D" w:rsidRDefault="0033406D" w:rsidP="0033406D">
            <w:pPr>
              <w:rPr>
                <w:rFonts w:ascii="Times New Roman" w:hAnsi="Times New Roman"/>
              </w:rPr>
            </w:pPr>
          </w:p>
          <w:p w:rsidR="0033406D" w:rsidRPr="0033406D" w:rsidRDefault="0033406D" w:rsidP="0033406D">
            <w:pPr>
              <w:rPr>
                <w:rFonts w:ascii="Times New Roman" w:hAnsi="Times New Roman"/>
              </w:rPr>
            </w:pPr>
            <w:r w:rsidRPr="0033406D">
              <w:rPr>
                <w:rFonts w:ascii="Times New Roman" w:hAnsi="Times New Roman"/>
              </w:rPr>
              <w:t>……………………………………………………………………………………………….</w:t>
            </w:r>
          </w:p>
          <w:p w:rsidR="0033406D" w:rsidRPr="0033406D" w:rsidRDefault="0033406D" w:rsidP="0033406D">
            <w:pPr>
              <w:pStyle w:val="ListParagraph"/>
              <w:rPr>
                <w:rFonts w:ascii="Times New Roman" w:hAnsi="Times New Roman"/>
              </w:rPr>
            </w:pPr>
          </w:p>
        </w:tc>
        <w:tc>
          <w:tcPr>
            <w:tcW w:w="1166" w:type="dxa"/>
          </w:tcPr>
          <w:p w:rsidR="0033406D" w:rsidRPr="003A09E1" w:rsidRDefault="003200D8" w:rsidP="0033406D">
            <w:pPr>
              <w:jc w:val="center"/>
              <w:rPr>
                <w:rFonts w:ascii="Times New Roman" w:hAnsi="Times New Roman"/>
                <w:b/>
                <w:sz w:val="24"/>
                <w:szCs w:val="24"/>
              </w:rPr>
            </w:pPr>
            <w:r>
              <w:rPr>
                <w:rFonts w:ascii="Times New Roman" w:hAnsi="Times New Roman"/>
                <w:b/>
                <w:sz w:val="24"/>
                <w:szCs w:val="24"/>
              </w:rPr>
              <w:t>1</w:t>
            </w:r>
          </w:p>
        </w:tc>
      </w:tr>
      <w:tr w:rsidR="001B4933" w:rsidRPr="003A09E1" w:rsidTr="0021035C">
        <w:trPr>
          <w:cantSplit/>
          <w:trHeight w:val="851"/>
        </w:trPr>
        <w:tc>
          <w:tcPr>
            <w:tcW w:w="567" w:type="dxa"/>
            <w:shd w:val="clear" w:color="auto" w:fill="5DFF5D"/>
          </w:tcPr>
          <w:p w:rsidR="001B4933" w:rsidRPr="003A09E1" w:rsidRDefault="001B4933" w:rsidP="0033406D">
            <w:pPr>
              <w:ind w:left="720" w:right="-149"/>
              <w:contextualSpacing/>
              <w:rPr>
                <w:rFonts w:ascii="Times New Roman" w:hAnsi="Times New Roman"/>
                <w:sz w:val="24"/>
                <w:szCs w:val="24"/>
              </w:rPr>
            </w:pPr>
          </w:p>
        </w:tc>
        <w:tc>
          <w:tcPr>
            <w:tcW w:w="9007" w:type="dxa"/>
          </w:tcPr>
          <w:p w:rsidR="001B4933" w:rsidRPr="001B4933" w:rsidRDefault="001B4933" w:rsidP="001B4933">
            <w:pPr>
              <w:pStyle w:val="ListParagraph"/>
              <w:numPr>
                <w:ilvl w:val="0"/>
                <w:numId w:val="22"/>
              </w:numPr>
              <w:rPr>
                <w:rFonts w:ascii="Times New Roman" w:hAnsi="Times New Roman"/>
              </w:rPr>
            </w:pPr>
            <w:r>
              <w:rPr>
                <w:rFonts w:ascii="Times New Roman" w:hAnsi="Times New Roman"/>
              </w:rPr>
              <w:t xml:space="preserve"> </w:t>
            </w:r>
            <w:r w:rsidRPr="001B4933">
              <w:rPr>
                <w:rFonts w:ascii="Times New Roman" w:hAnsi="Times New Roman"/>
              </w:rPr>
              <w:t>If she works her normal hours each week, w</w:t>
            </w:r>
            <w:r w:rsidR="007007D4">
              <w:rPr>
                <w:rFonts w:ascii="Times New Roman" w:hAnsi="Times New Roman"/>
              </w:rPr>
              <w:t>hat is her gross annual income</w:t>
            </w:r>
            <w:r w:rsidRPr="001B4933">
              <w:rPr>
                <w:rFonts w:ascii="Times New Roman" w:hAnsi="Times New Roman"/>
              </w:rPr>
              <w:t>?</w:t>
            </w:r>
          </w:p>
          <w:p w:rsidR="001B4933" w:rsidRPr="0033406D" w:rsidRDefault="001B4933" w:rsidP="001B4933">
            <w:pPr>
              <w:rPr>
                <w:rFonts w:ascii="Times New Roman" w:hAnsi="Times New Roman"/>
              </w:rPr>
            </w:pPr>
          </w:p>
          <w:p w:rsidR="001B4933" w:rsidRPr="0033406D" w:rsidRDefault="001B4933" w:rsidP="001B4933">
            <w:pPr>
              <w:rPr>
                <w:rFonts w:ascii="Times New Roman" w:hAnsi="Times New Roman"/>
              </w:rPr>
            </w:pPr>
            <w:r w:rsidRPr="0033406D">
              <w:rPr>
                <w:rFonts w:ascii="Times New Roman" w:hAnsi="Times New Roman"/>
              </w:rPr>
              <w:t>……………………………………………………………………………………………….</w:t>
            </w:r>
          </w:p>
          <w:p w:rsidR="001B4933" w:rsidRPr="0033406D" w:rsidRDefault="001B4933" w:rsidP="001B4933">
            <w:pPr>
              <w:rPr>
                <w:rFonts w:ascii="Times New Roman" w:hAnsi="Times New Roman"/>
              </w:rPr>
            </w:pPr>
          </w:p>
          <w:p w:rsidR="001B4933" w:rsidRPr="0033406D" w:rsidRDefault="001B4933" w:rsidP="001B4933">
            <w:pPr>
              <w:rPr>
                <w:rFonts w:ascii="Times New Roman" w:hAnsi="Times New Roman"/>
              </w:rPr>
            </w:pPr>
            <w:r w:rsidRPr="0033406D">
              <w:rPr>
                <w:rFonts w:ascii="Times New Roman" w:hAnsi="Times New Roman"/>
              </w:rPr>
              <w:t>……………………………………………………………………………………………….</w:t>
            </w:r>
          </w:p>
          <w:p w:rsidR="001B4933" w:rsidRDefault="001B4933" w:rsidP="001B4933">
            <w:pPr>
              <w:pStyle w:val="ListParagraph"/>
              <w:rPr>
                <w:rFonts w:ascii="Times New Roman" w:hAnsi="Times New Roman"/>
              </w:rPr>
            </w:pPr>
          </w:p>
        </w:tc>
        <w:tc>
          <w:tcPr>
            <w:tcW w:w="1166" w:type="dxa"/>
          </w:tcPr>
          <w:p w:rsidR="001B4933" w:rsidRPr="003A09E1" w:rsidRDefault="003200D8" w:rsidP="0033406D">
            <w:pPr>
              <w:jc w:val="center"/>
              <w:rPr>
                <w:rFonts w:ascii="Times New Roman" w:hAnsi="Times New Roman"/>
                <w:b/>
                <w:sz w:val="24"/>
                <w:szCs w:val="24"/>
              </w:rPr>
            </w:pPr>
            <w:r>
              <w:rPr>
                <w:rFonts w:ascii="Times New Roman" w:hAnsi="Times New Roman"/>
                <w:b/>
                <w:sz w:val="24"/>
                <w:szCs w:val="24"/>
              </w:rPr>
              <w:t>1</w:t>
            </w:r>
          </w:p>
        </w:tc>
      </w:tr>
      <w:tr w:rsidR="0033406D" w:rsidRPr="003A09E1" w:rsidTr="0021035C">
        <w:trPr>
          <w:cantSplit/>
          <w:trHeight w:val="851"/>
        </w:trPr>
        <w:tc>
          <w:tcPr>
            <w:tcW w:w="567" w:type="dxa"/>
            <w:shd w:val="clear" w:color="auto" w:fill="5DFF5D"/>
          </w:tcPr>
          <w:p w:rsidR="0033406D" w:rsidRPr="003A09E1" w:rsidRDefault="0033406D" w:rsidP="0033406D">
            <w:pPr>
              <w:ind w:left="34"/>
              <w:contextualSpacing/>
              <w:rPr>
                <w:rFonts w:ascii="Times New Roman" w:hAnsi="Times New Roman"/>
                <w:sz w:val="24"/>
                <w:szCs w:val="24"/>
              </w:rPr>
            </w:pPr>
          </w:p>
        </w:tc>
        <w:tc>
          <w:tcPr>
            <w:tcW w:w="9007" w:type="dxa"/>
          </w:tcPr>
          <w:p w:rsidR="0033406D" w:rsidRPr="0033406D" w:rsidRDefault="0033406D" w:rsidP="0033406D">
            <w:pPr>
              <w:pStyle w:val="ListParagraph"/>
              <w:numPr>
                <w:ilvl w:val="0"/>
                <w:numId w:val="22"/>
              </w:numPr>
              <w:rPr>
                <w:rFonts w:ascii="Times New Roman" w:hAnsi="Times New Roman"/>
              </w:rPr>
            </w:pPr>
            <w:r w:rsidRPr="0033406D">
              <w:rPr>
                <w:rFonts w:ascii="Times New Roman" w:hAnsi="Times New Roman"/>
              </w:rPr>
              <w:t>What is her</w:t>
            </w:r>
            <w:r w:rsidR="001B4933">
              <w:rPr>
                <w:rFonts w:ascii="Times New Roman" w:hAnsi="Times New Roman"/>
              </w:rPr>
              <w:t xml:space="preserve"> week</w:t>
            </w:r>
            <w:r w:rsidRPr="0033406D">
              <w:rPr>
                <w:rFonts w:ascii="Times New Roman" w:hAnsi="Times New Roman"/>
              </w:rPr>
              <w:t>ly take home pay?</w:t>
            </w:r>
          </w:p>
          <w:p w:rsidR="0033406D" w:rsidRPr="0033406D" w:rsidRDefault="0033406D" w:rsidP="0033406D">
            <w:pPr>
              <w:rPr>
                <w:rFonts w:ascii="Times New Roman" w:hAnsi="Times New Roman"/>
              </w:rPr>
            </w:pPr>
          </w:p>
          <w:p w:rsidR="0033406D" w:rsidRPr="0033406D" w:rsidRDefault="0033406D" w:rsidP="0033406D">
            <w:pPr>
              <w:rPr>
                <w:rFonts w:ascii="Times New Roman" w:hAnsi="Times New Roman"/>
              </w:rPr>
            </w:pPr>
            <w:r w:rsidRPr="0033406D">
              <w:rPr>
                <w:rFonts w:ascii="Times New Roman" w:hAnsi="Times New Roman"/>
              </w:rPr>
              <w:t>……………………………………………………………………………………………….</w:t>
            </w:r>
          </w:p>
          <w:p w:rsidR="0033406D" w:rsidRPr="0033406D" w:rsidRDefault="0033406D" w:rsidP="0033406D">
            <w:pPr>
              <w:rPr>
                <w:rFonts w:ascii="Times New Roman" w:hAnsi="Times New Roman"/>
              </w:rPr>
            </w:pPr>
          </w:p>
          <w:p w:rsidR="0033406D" w:rsidRPr="0033406D" w:rsidRDefault="0033406D" w:rsidP="0033406D">
            <w:pPr>
              <w:rPr>
                <w:rFonts w:ascii="Times New Roman" w:hAnsi="Times New Roman"/>
              </w:rPr>
            </w:pPr>
            <w:r w:rsidRPr="0033406D">
              <w:rPr>
                <w:rFonts w:ascii="Times New Roman" w:hAnsi="Times New Roman"/>
              </w:rPr>
              <w:t>……………………………………………………………………………………………….</w:t>
            </w:r>
          </w:p>
          <w:p w:rsidR="0033406D" w:rsidRPr="0033406D" w:rsidRDefault="0033406D" w:rsidP="0033406D">
            <w:pPr>
              <w:rPr>
                <w:rFonts w:ascii="Times New Roman" w:hAnsi="Times New Roman"/>
              </w:rPr>
            </w:pPr>
          </w:p>
        </w:tc>
        <w:tc>
          <w:tcPr>
            <w:tcW w:w="1166" w:type="dxa"/>
          </w:tcPr>
          <w:p w:rsidR="0033406D" w:rsidRPr="003A09E1" w:rsidRDefault="003200D8" w:rsidP="0033406D">
            <w:pPr>
              <w:jc w:val="center"/>
              <w:rPr>
                <w:rFonts w:ascii="Times New Roman" w:hAnsi="Times New Roman"/>
                <w:b/>
                <w:sz w:val="24"/>
                <w:szCs w:val="24"/>
              </w:rPr>
            </w:pPr>
            <w:r>
              <w:rPr>
                <w:rFonts w:ascii="Times New Roman" w:hAnsi="Times New Roman"/>
                <w:b/>
                <w:sz w:val="24"/>
                <w:szCs w:val="24"/>
              </w:rPr>
              <w:t>1</w:t>
            </w:r>
          </w:p>
        </w:tc>
      </w:tr>
      <w:tr w:rsidR="0033406D" w:rsidRPr="003A09E1" w:rsidTr="0021035C">
        <w:trPr>
          <w:cantSplit/>
          <w:trHeight w:val="851"/>
        </w:trPr>
        <w:tc>
          <w:tcPr>
            <w:tcW w:w="567" w:type="dxa"/>
            <w:shd w:val="clear" w:color="auto" w:fill="5DFF5D"/>
          </w:tcPr>
          <w:p w:rsidR="0033406D" w:rsidRPr="003A09E1" w:rsidRDefault="0033406D" w:rsidP="0033406D">
            <w:pPr>
              <w:ind w:left="57"/>
              <w:contextualSpacing/>
              <w:rPr>
                <w:rFonts w:ascii="Times New Roman" w:hAnsi="Times New Roman"/>
                <w:sz w:val="24"/>
                <w:szCs w:val="24"/>
              </w:rPr>
            </w:pPr>
          </w:p>
        </w:tc>
        <w:tc>
          <w:tcPr>
            <w:tcW w:w="9007" w:type="dxa"/>
          </w:tcPr>
          <w:p w:rsidR="0033406D" w:rsidRPr="0033406D" w:rsidRDefault="0033406D" w:rsidP="0033406D">
            <w:pPr>
              <w:pStyle w:val="ListParagraph"/>
              <w:numPr>
                <w:ilvl w:val="0"/>
                <w:numId w:val="22"/>
              </w:numPr>
              <w:rPr>
                <w:rFonts w:ascii="Times New Roman" w:hAnsi="Times New Roman"/>
              </w:rPr>
            </w:pPr>
            <w:r w:rsidRPr="0033406D">
              <w:rPr>
                <w:rFonts w:ascii="Times New Roman" w:hAnsi="Times New Roman"/>
              </w:rPr>
              <w:t xml:space="preserve">What is her annual </w:t>
            </w:r>
            <w:r w:rsidRPr="0033406D">
              <w:rPr>
                <w:rFonts w:ascii="Times New Roman" w:hAnsi="Times New Roman"/>
                <w:i/>
              </w:rPr>
              <w:t xml:space="preserve">taxable </w:t>
            </w:r>
            <w:r w:rsidRPr="0033406D">
              <w:rPr>
                <w:rFonts w:ascii="Times New Roman" w:hAnsi="Times New Roman"/>
              </w:rPr>
              <w:t xml:space="preserve">income, if her union fees are tax deductible, and </w:t>
            </w:r>
            <w:r w:rsidR="001B4933">
              <w:rPr>
                <w:rFonts w:ascii="Times New Roman" w:hAnsi="Times New Roman"/>
              </w:rPr>
              <w:t>s</w:t>
            </w:r>
            <w:r w:rsidRPr="0033406D">
              <w:rPr>
                <w:rFonts w:ascii="Times New Roman" w:hAnsi="Times New Roman"/>
              </w:rPr>
              <w:t>he had other de</w:t>
            </w:r>
            <w:r w:rsidR="001B4933">
              <w:rPr>
                <w:rFonts w:ascii="Times New Roman" w:hAnsi="Times New Roman"/>
              </w:rPr>
              <w:t>ductions worth a total of $2 300</w:t>
            </w:r>
            <w:r w:rsidRPr="0033406D">
              <w:rPr>
                <w:rFonts w:ascii="Times New Roman" w:hAnsi="Times New Roman"/>
              </w:rPr>
              <w:t>.00?</w:t>
            </w:r>
          </w:p>
          <w:p w:rsidR="0033406D" w:rsidRPr="0033406D" w:rsidRDefault="0033406D" w:rsidP="0033406D">
            <w:pPr>
              <w:rPr>
                <w:rFonts w:ascii="Times New Roman" w:hAnsi="Times New Roman"/>
              </w:rPr>
            </w:pPr>
          </w:p>
          <w:p w:rsidR="0033406D" w:rsidRPr="0033406D" w:rsidRDefault="0033406D" w:rsidP="0033406D">
            <w:pPr>
              <w:rPr>
                <w:rFonts w:ascii="Times New Roman" w:hAnsi="Times New Roman"/>
              </w:rPr>
            </w:pPr>
            <w:r w:rsidRPr="0033406D">
              <w:rPr>
                <w:rFonts w:ascii="Times New Roman" w:hAnsi="Times New Roman"/>
              </w:rPr>
              <w:t>……………………………………………………………………………………………….</w:t>
            </w:r>
          </w:p>
          <w:p w:rsidR="0033406D" w:rsidRPr="0033406D" w:rsidRDefault="0033406D" w:rsidP="0033406D">
            <w:pPr>
              <w:rPr>
                <w:rFonts w:ascii="Times New Roman" w:hAnsi="Times New Roman"/>
              </w:rPr>
            </w:pPr>
          </w:p>
          <w:p w:rsidR="0033406D" w:rsidRPr="0033406D" w:rsidRDefault="0033406D" w:rsidP="0033406D">
            <w:pPr>
              <w:rPr>
                <w:rFonts w:ascii="Times New Roman" w:hAnsi="Times New Roman"/>
              </w:rPr>
            </w:pPr>
            <w:r w:rsidRPr="0033406D">
              <w:rPr>
                <w:rFonts w:ascii="Times New Roman" w:hAnsi="Times New Roman"/>
              </w:rPr>
              <w:t>……………………………………………………………………………………………….</w:t>
            </w:r>
          </w:p>
          <w:p w:rsidR="0033406D" w:rsidRPr="0033406D" w:rsidRDefault="0033406D" w:rsidP="0033406D">
            <w:pPr>
              <w:pStyle w:val="ListParagraph"/>
              <w:rPr>
                <w:rFonts w:ascii="Times New Roman" w:hAnsi="Times New Roman"/>
              </w:rPr>
            </w:pPr>
          </w:p>
        </w:tc>
        <w:tc>
          <w:tcPr>
            <w:tcW w:w="1166" w:type="dxa"/>
          </w:tcPr>
          <w:p w:rsidR="0033406D" w:rsidRPr="003A09E1" w:rsidRDefault="00E14F99" w:rsidP="0033406D">
            <w:pPr>
              <w:jc w:val="center"/>
              <w:rPr>
                <w:rFonts w:ascii="Times New Roman" w:hAnsi="Times New Roman"/>
                <w:b/>
                <w:sz w:val="24"/>
                <w:szCs w:val="24"/>
              </w:rPr>
            </w:pPr>
            <w:r>
              <w:rPr>
                <w:rFonts w:ascii="Times New Roman" w:hAnsi="Times New Roman"/>
                <w:b/>
                <w:sz w:val="24"/>
                <w:szCs w:val="24"/>
              </w:rPr>
              <w:t>2</w:t>
            </w:r>
          </w:p>
        </w:tc>
      </w:tr>
      <w:tr w:rsidR="0033406D" w:rsidRPr="003A09E1" w:rsidTr="0021035C">
        <w:trPr>
          <w:cantSplit/>
          <w:trHeight w:val="851"/>
        </w:trPr>
        <w:tc>
          <w:tcPr>
            <w:tcW w:w="567" w:type="dxa"/>
            <w:shd w:val="clear" w:color="auto" w:fill="5DFF5D"/>
          </w:tcPr>
          <w:p w:rsidR="0033406D" w:rsidRPr="003A09E1" w:rsidRDefault="0033406D" w:rsidP="0033406D">
            <w:pPr>
              <w:contextualSpacing/>
              <w:rPr>
                <w:rFonts w:ascii="Times New Roman" w:hAnsi="Times New Roman"/>
                <w:sz w:val="24"/>
                <w:szCs w:val="24"/>
              </w:rPr>
            </w:pPr>
            <w:r>
              <w:rPr>
                <w:rFonts w:ascii="Times New Roman" w:hAnsi="Times New Roman"/>
                <w:sz w:val="24"/>
                <w:szCs w:val="24"/>
              </w:rPr>
              <w:t xml:space="preserve"> </w:t>
            </w:r>
          </w:p>
        </w:tc>
        <w:tc>
          <w:tcPr>
            <w:tcW w:w="9007" w:type="dxa"/>
          </w:tcPr>
          <w:p w:rsidR="0033406D" w:rsidRPr="0033406D" w:rsidRDefault="0033406D" w:rsidP="0033406D">
            <w:pPr>
              <w:pStyle w:val="ListParagraph"/>
              <w:numPr>
                <w:ilvl w:val="0"/>
                <w:numId w:val="22"/>
              </w:numPr>
              <w:rPr>
                <w:rFonts w:ascii="Times New Roman" w:hAnsi="Times New Roman"/>
                <w:sz w:val="24"/>
                <w:szCs w:val="24"/>
              </w:rPr>
            </w:pPr>
            <w:r w:rsidRPr="0033406D">
              <w:rPr>
                <w:rFonts w:ascii="Times New Roman" w:hAnsi="Times New Roman"/>
                <w:sz w:val="24"/>
                <w:szCs w:val="24"/>
              </w:rPr>
              <w:t xml:space="preserve">Use the table below to calculate the annual income tax that </w:t>
            </w:r>
            <w:r w:rsidR="001B4933">
              <w:rPr>
                <w:rFonts w:ascii="Times New Roman" w:hAnsi="Times New Roman"/>
                <w:sz w:val="24"/>
                <w:szCs w:val="24"/>
              </w:rPr>
              <w:t>Freya</w:t>
            </w:r>
            <w:r w:rsidRPr="0033406D">
              <w:rPr>
                <w:rFonts w:ascii="Times New Roman" w:hAnsi="Times New Roman"/>
                <w:sz w:val="24"/>
                <w:szCs w:val="24"/>
              </w:rPr>
              <w:t xml:space="preserve"> should pay. </w:t>
            </w:r>
          </w:p>
          <w:p w:rsidR="0033406D" w:rsidRPr="0033406D" w:rsidRDefault="0033406D" w:rsidP="0033406D">
            <w:pPr>
              <w:pStyle w:val="ListParagraph"/>
              <w:numPr>
                <w:ilvl w:val="0"/>
                <w:numId w:val="22"/>
              </w:numPr>
              <w:ind w:left="57"/>
              <w:rPr>
                <w:rFonts w:ascii="Times New Roman" w:hAnsi="Times New Roman"/>
                <w:sz w:val="24"/>
                <w:szCs w:val="24"/>
              </w:rPr>
            </w:pPr>
          </w:p>
          <w:p w:rsidR="0033406D" w:rsidRPr="0033406D" w:rsidRDefault="0033406D" w:rsidP="0033406D">
            <w:pPr>
              <w:pStyle w:val="ListParagraph"/>
              <w:ind w:left="57"/>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15" w:type="dxa"/>
                <w:right w:w="15" w:type="dxa"/>
              </w:tblCellMar>
              <w:tblLook w:val="04A0" w:firstRow="1" w:lastRow="0" w:firstColumn="1" w:lastColumn="0" w:noHBand="0" w:noVBand="1"/>
            </w:tblPr>
            <w:tblGrid>
              <w:gridCol w:w="2689"/>
              <w:gridCol w:w="5528"/>
            </w:tblGrid>
            <w:tr w:rsidR="0033406D" w:rsidRPr="0033406D" w:rsidTr="001B4933">
              <w:trPr>
                <w:trHeight w:hRule="exact" w:val="510"/>
              </w:trPr>
              <w:tc>
                <w:tcPr>
                  <w:tcW w:w="2689"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b/>
                      <w:bCs/>
                      <w:color w:val="000000"/>
                      <w:sz w:val="24"/>
                      <w:szCs w:val="24"/>
                      <w:lang w:eastAsia="en-AU"/>
                    </w:rPr>
                  </w:pPr>
                  <w:r w:rsidRPr="0033406D">
                    <w:rPr>
                      <w:rFonts w:ascii="Times New Roman" w:eastAsia="Times New Roman" w:hAnsi="Times New Roman"/>
                      <w:b/>
                      <w:bCs/>
                      <w:color w:val="000000"/>
                      <w:sz w:val="24"/>
                      <w:szCs w:val="24"/>
                      <w:lang w:eastAsia="en-AU"/>
                    </w:rPr>
                    <w:t>Taxable income</w:t>
                  </w:r>
                </w:p>
              </w:tc>
              <w:tc>
                <w:tcPr>
                  <w:tcW w:w="5528"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b/>
                      <w:bCs/>
                      <w:color w:val="000000"/>
                      <w:sz w:val="24"/>
                      <w:szCs w:val="24"/>
                      <w:lang w:eastAsia="en-AU"/>
                    </w:rPr>
                  </w:pPr>
                  <w:r w:rsidRPr="0033406D">
                    <w:rPr>
                      <w:rFonts w:ascii="Times New Roman" w:eastAsia="Times New Roman" w:hAnsi="Times New Roman"/>
                      <w:b/>
                      <w:bCs/>
                      <w:color w:val="000000"/>
                      <w:sz w:val="24"/>
                      <w:szCs w:val="24"/>
                      <w:lang w:eastAsia="en-AU"/>
                    </w:rPr>
                    <w:t>Tax on this income</w:t>
                  </w:r>
                </w:p>
              </w:tc>
            </w:tr>
            <w:tr w:rsidR="0033406D" w:rsidRPr="0033406D" w:rsidTr="001B4933">
              <w:trPr>
                <w:trHeight w:hRule="exact" w:val="680"/>
              </w:trPr>
              <w:tc>
                <w:tcPr>
                  <w:tcW w:w="2689"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0 – $18,200</w:t>
                  </w:r>
                </w:p>
              </w:tc>
              <w:tc>
                <w:tcPr>
                  <w:tcW w:w="5528"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Nil</w:t>
                  </w:r>
                </w:p>
              </w:tc>
            </w:tr>
            <w:tr w:rsidR="0033406D" w:rsidRPr="0033406D" w:rsidTr="001B4933">
              <w:trPr>
                <w:trHeight w:hRule="exact" w:val="680"/>
              </w:trPr>
              <w:tc>
                <w:tcPr>
                  <w:tcW w:w="2689"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$18,201 – $37,000</w:t>
                  </w:r>
                </w:p>
              </w:tc>
              <w:tc>
                <w:tcPr>
                  <w:tcW w:w="5528"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19c for each $1 over $18,200</w:t>
                  </w:r>
                </w:p>
              </w:tc>
            </w:tr>
            <w:tr w:rsidR="0033406D" w:rsidRPr="0033406D" w:rsidTr="001B4933">
              <w:trPr>
                <w:trHeight w:hRule="exact" w:val="680"/>
              </w:trPr>
              <w:tc>
                <w:tcPr>
                  <w:tcW w:w="2689"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$37,001 – $80,000</w:t>
                  </w:r>
                </w:p>
              </w:tc>
              <w:tc>
                <w:tcPr>
                  <w:tcW w:w="5528"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$3,572 plus 32.5c for each $1 over $37,000</w:t>
                  </w:r>
                </w:p>
              </w:tc>
            </w:tr>
            <w:tr w:rsidR="0033406D" w:rsidRPr="0033406D" w:rsidTr="001B4933">
              <w:trPr>
                <w:trHeight w:hRule="exact" w:val="680"/>
              </w:trPr>
              <w:tc>
                <w:tcPr>
                  <w:tcW w:w="2689"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$80,001 – $180,000</w:t>
                  </w:r>
                </w:p>
              </w:tc>
              <w:tc>
                <w:tcPr>
                  <w:tcW w:w="5528"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$17,547 plus 37c for each $1 over $80,000</w:t>
                  </w:r>
                </w:p>
              </w:tc>
            </w:tr>
            <w:tr w:rsidR="0033406D" w:rsidRPr="0033406D" w:rsidTr="001B4933">
              <w:trPr>
                <w:trHeight w:hRule="exact" w:val="680"/>
              </w:trPr>
              <w:tc>
                <w:tcPr>
                  <w:tcW w:w="2689"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$180,001 and over</w:t>
                  </w:r>
                </w:p>
              </w:tc>
              <w:tc>
                <w:tcPr>
                  <w:tcW w:w="5528" w:type="dxa"/>
                  <w:shd w:val="clear" w:color="auto" w:fill="DAEEF3" w:themeFill="accent5" w:themeFillTint="33"/>
                  <w:tcMar>
                    <w:top w:w="120" w:type="dxa"/>
                    <w:left w:w="120" w:type="dxa"/>
                    <w:bottom w:w="120" w:type="dxa"/>
                    <w:right w:w="120" w:type="dxa"/>
                  </w:tcMar>
                  <w:hideMark/>
                </w:tcPr>
                <w:p w:rsidR="0033406D" w:rsidRPr="0033406D" w:rsidRDefault="0033406D" w:rsidP="0033406D">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$54,547 plus 45c for each $1 over $180,000</w:t>
                  </w:r>
                </w:p>
              </w:tc>
            </w:tr>
          </w:tbl>
          <w:p w:rsidR="0033406D" w:rsidRPr="0033406D" w:rsidRDefault="0033406D" w:rsidP="0033406D">
            <w:pPr>
              <w:shd w:val="clear" w:color="auto" w:fill="FFFFFF"/>
              <w:ind w:left="57"/>
              <w:rPr>
                <w:rFonts w:ascii="Times New Roman" w:eastAsia="Times New Roman" w:hAnsi="Times New Roman"/>
                <w:color w:val="000000"/>
                <w:sz w:val="24"/>
                <w:szCs w:val="24"/>
                <w:lang w:eastAsia="en-AU"/>
              </w:rPr>
            </w:pPr>
          </w:p>
          <w:p w:rsidR="0033406D" w:rsidRPr="0033406D" w:rsidRDefault="0033406D" w:rsidP="0033406D">
            <w:pPr>
              <w:rPr>
                <w:rFonts w:ascii="Times New Roman" w:hAnsi="Times New Roman"/>
                <w:sz w:val="24"/>
                <w:szCs w:val="24"/>
              </w:rPr>
            </w:pPr>
          </w:p>
          <w:p w:rsidR="0033406D" w:rsidRPr="0033406D" w:rsidRDefault="0033406D" w:rsidP="0033406D">
            <w:pPr>
              <w:rPr>
                <w:rFonts w:ascii="Times New Roman" w:hAnsi="Times New Roman"/>
                <w:sz w:val="24"/>
                <w:szCs w:val="24"/>
              </w:rPr>
            </w:pPr>
          </w:p>
          <w:p w:rsidR="0033406D" w:rsidRPr="0033406D" w:rsidRDefault="0033406D" w:rsidP="0033406D">
            <w:pPr>
              <w:rPr>
                <w:rFonts w:ascii="Times New Roman" w:hAnsi="Times New Roman"/>
                <w:sz w:val="24"/>
                <w:szCs w:val="24"/>
              </w:rPr>
            </w:pPr>
            <w:r w:rsidRPr="0033406D">
              <w:rPr>
                <w:rFonts w:ascii="Times New Roman" w:hAnsi="Times New Roman"/>
                <w:sz w:val="24"/>
                <w:szCs w:val="24"/>
              </w:rPr>
              <w:t>……………………………………………………………………………………………….</w:t>
            </w:r>
          </w:p>
          <w:p w:rsidR="0033406D" w:rsidRPr="0033406D" w:rsidRDefault="0033406D" w:rsidP="0033406D">
            <w:pPr>
              <w:rPr>
                <w:rFonts w:ascii="Times New Roman" w:hAnsi="Times New Roman"/>
                <w:sz w:val="24"/>
                <w:szCs w:val="24"/>
              </w:rPr>
            </w:pPr>
          </w:p>
          <w:p w:rsidR="0033406D" w:rsidRPr="0033406D" w:rsidRDefault="0033406D" w:rsidP="0033406D">
            <w:pPr>
              <w:rPr>
                <w:rFonts w:ascii="Times New Roman" w:hAnsi="Times New Roman"/>
                <w:sz w:val="24"/>
                <w:szCs w:val="24"/>
              </w:rPr>
            </w:pPr>
            <w:r w:rsidRPr="0033406D">
              <w:rPr>
                <w:rFonts w:ascii="Times New Roman" w:hAnsi="Times New Roman"/>
                <w:sz w:val="24"/>
                <w:szCs w:val="24"/>
              </w:rPr>
              <w:t>……………………………………………………………………………………………….</w:t>
            </w:r>
          </w:p>
        </w:tc>
        <w:tc>
          <w:tcPr>
            <w:tcW w:w="1166" w:type="dxa"/>
          </w:tcPr>
          <w:p w:rsidR="0033406D" w:rsidRPr="003A09E1" w:rsidRDefault="007007D4" w:rsidP="0033406D">
            <w:pPr>
              <w:jc w:val="center"/>
              <w:rPr>
                <w:rFonts w:ascii="Times New Roman" w:hAnsi="Times New Roman"/>
                <w:b/>
                <w:sz w:val="24"/>
                <w:szCs w:val="24"/>
              </w:rPr>
            </w:pPr>
            <w:r>
              <w:rPr>
                <w:rFonts w:ascii="Times New Roman" w:hAnsi="Times New Roman"/>
                <w:b/>
                <w:sz w:val="24"/>
                <w:szCs w:val="24"/>
              </w:rPr>
              <w:t>2</w:t>
            </w:r>
          </w:p>
        </w:tc>
      </w:tr>
      <w:tr w:rsidR="0033406D" w:rsidRPr="003A09E1" w:rsidTr="0021035C">
        <w:trPr>
          <w:cantSplit/>
          <w:trHeight w:val="851"/>
        </w:trPr>
        <w:tc>
          <w:tcPr>
            <w:tcW w:w="567" w:type="dxa"/>
            <w:shd w:val="clear" w:color="auto" w:fill="5DFF5D"/>
          </w:tcPr>
          <w:p w:rsidR="0033406D" w:rsidRPr="003A09E1" w:rsidRDefault="0033406D" w:rsidP="0033406D">
            <w:pPr>
              <w:ind w:left="57"/>
              <w:contextualSpacing/>
              <w:rPr>
                <w:rFonts w:ascii="Times New Roman" w:hAnsi="Times New Roman"/>
                <w:sz w:val="24"/>
                <w:szCs w:val="24"/>
              </w:rPr>
            </w:pPr>
          </w:p>
        </w:tc>
        <w:tc>
          <w:tcPr>
            <w:tcW w:w="9007" w:type="dxa"/>
          </w:tcPr>
          <w:p w:rsidR="0033406D" w:rsidRPr="0033406D" w:rsidRDefault="0033406D" w:rsidP="007007D4">
            <w:pPr>
              <w:pStyle w:val="ListParagraph"/>
              <w:numPr>
                <w:ilvl w:val="0"/>
                <w:numId w:val="24"/>
              </w:numPr>
              <w:rPr>
                <w:rFonts w:ascii="Times New Roman" w:hAnsi="Times New Roman"/>
                <w:sz w:val="24"/>
                <w:szCs w:val="24"/>
              </w:rPr>
            </w:pPr>
            <w:r w:rsidRPr="0033406D">
              <w:rPr>
                <w:rFonts w:ascii="Times New Roman" w:hAnsi="Times New Roman"/>
                <w:sz w:val="24"/>
                <w:szCs w:val="24"/>
              </w:rPr>
              <w:t>She also has to pay a Medicare l</w:t>
            </w:r>
            <w:r w:rsidR="001B4933">
              <w:rPr>
                <w:rFonts w:ascii="Times New Roman" w:hAnsi="Times New Roman"/>
                <w:sz w:val="24"/>
                <w:szCs w:val="24"/>
              </w:rPr>
              <w:t>evy of 2</w:t>
            </w:r>
            <w:r w:rsidRPr="0033406D">
              <w:rPr>
                <w:rFonts w:ascii="Times New Roman" w:hAnsi="Times New Roman"/>
                <w:sz w:val="24"/>
                <w:szCs w:val="24"/>
              </w:rPr>
              <w:t>% of her taxable income. How much is this?</w:t>
            </w:r>
          </w:p>
          <w:p w:rsidR="0033406D" w:rsidRPr="0033406D" w:rsidRDefault="0033406D" w:rsidP="0033406D">
            <w:pPr>
              <w:rPr>
                <w:rFonts w:ascii="Times New Roman" w:hAnsi="Times New Roman"/>
                <w:sz w:val="24"/>
                <w:szCs w:val="24"/>
              </w:rPr>
            </w:pPr>
          </w:p>
          <w:p w:rsidR="0033406D" w:rsidRPr="0033406D" w:rsidRDefault="0033406D" w:rsidP="0033406D">
            <w:pPr>
              <w:rPr>
                <w:rFonts w:ascii="Times New Roman" w:hAnsi="Times New Roman"/>
                <w:sz w:val="24"/>
                <w:szCs w:val="24"/>
              </w:rPr>
            </w:pPr>
            <w:r w:rsidRPr="0033406D">
              <w:rPr>
                <w:rFonts w:ascii="Times New Roman" w:hAnsi="Times New Roman"/>
                <w:sz w:val="24"/>
                <w:szCs w:val="24"/>
              </w:rPr>
              <w:t>……………………………………………………………………………………………….</w:t>
            </w:r>
          </w:p>
          <w:p w:rsidR="0033406D" w:rsidRPr="0033406D" w:rsidRDefault="0033406D" w:rsidP="0033406D">
            <w:pPr>
              <w:rPr>
                <w:rFonts w:ascii="Times New Roman" w:hAnsi="Times New Roman"/>
                <w:sz w:val="24"/>
                <w:szCs w:val="24"/>
              </w:rPr>
            </w:pPr>
          </w:p>
          <w:p w:rsidR="0033406D" w:rsidRPr="0033406D" w:rsidRDefault="0033406D" w:rsidP="0033406D">
            <w:pPr>
              <w:rPr>
                <w:rFonts w:ascii="Times New Roman" w:hAnsi="Times New Roman"/>
                <w:sz w:val="24"/>
                <w:szCs w:val="24"/>
              </w:rPr>
            </w:pPr>
            <w:r w:rsidRPr="0033406D">
              <w:rPr>
                <w:rFonts w:ascii="Times New Roman" w:hAnsi="Times New Roman"/>
                <w:sz w:val="24"/>
                <w:szCs w:val="24"/>
              </w:rPr>
              <w:t>……………………………………………………………………………………………….</w:t>
            </w:r>
          </w:p>
        </w:tc>
        <w:tc>
          <w:tcPr>
            <w:tcW w:w="1166" w:type="dxa"/>
          </w:tcPr>
          <w:p w:rsidR="0033406D" w:rsidRPr="003A09E1" w:rsidRDefault="003200D8" w:rsidP="0033406D">
            <w:pPr>
              <w:jc w:val="center"/>
              <w:rPr>
                <w:rFonts w:ascii="Times New Roman" w:hAnsi="Times New Roman"/>
                <w:b/>
                <w:sz w:val="24"/>
                <w:szCs w:val="24"/>
              </w:rPr>
            </w:pPr>
            <w:r>
              <w:rPr>
                <w:rFonts w:ascii="Times New Roman" w:hAnsi="Times New Roman"/>
                <w:b/>
                <w:sz w:val="24"/>
                <w:szCs w:val="24"/>
              </w:rPr>
              <w:t>1</w:t>
            </w:r>
          </w:p>
        </w:tc>
      </w:tr>
      <w:tr w:rsidR="0033406D" w:rsidRPr="003A09E1" w:rsidTr="0021035C">
        <w:trPr>
          <w:cantSplit/>
          <w:trHeight w:val="851"/>
        </w:trPr>
        <w:tc>
          <w:tcPr>
            <w:tcW w:w="567" w:type="dxa"/>
            <w:shd w:val="clear" w:color="auto" w:fill="5DFF5D"/>
          </w:tcPr>
          <w:p w:rsidR="0033406D" w:rsidRPr="003A09E1" w:rsidRDefault="0033406D" w:rsidP="0033406D">
            <w:pPr>
              <w:ind w:left="57"/>
              <w:contextualSpacing/>
              <w:rPr>
                <w:rFonts w:ascii="Times New Roman" w:hAnsi="Times New Roman"/>
                <w:sz w:val="24"/>
                <w:szCs w:val="24"/>
              </w:rPr>
            </w:pPr>
          </w:p>
        </w:tc>
        <w:tc>
          <w:tcPr>
            <w:tcW w:w="9007" w:type="dxa"/>
          </w:tcPr>
          <w:p w:rsidR="0033406D" w:rsidRPr="0033406D" w:rsidRDefault="0033406D" w:rsidP="007007D4">
            <w:pPr>
              <w:pStyle w:val="ListParagraph"/>
              <w:numPr>
                <w:ilvl w:val="0"/>
                <w:numId w:val="24"/>
              </w:numPr>
              <w:rPr>
                <w:rFonts w:ascii="Times New Roman" w:hAnsi="Times New Roman"/>
                <w:sz w:val="24"/>
                <w:szCs w:val="24"/>
              </w:rPr>
            </w:pPr>
            <w:r w:rsidRPr="0033406D">
              <w:rPr>
                <w:rFonts w:ascii="Times New Roman" w:hAnsi="Times New Roman"/>
                <w:sz w:val="24"/>
                <w:szCs w:val="24"/>
              </w:rPr>
              <w:t xml:space="preserve">Work out the amount that </w:t>
            </w:r>
            <w:r w:rsidR="001B4933">
              <w:rPr>
                <w:rFonts w:ascii="Times New Roman" w:hAnsi="Times New Roman"/>
                <w:sz w:val="24"/>
                <w:szCs w:val="24"/>
              </w:rPr>
              <w:t>Freya</w:t>
            </w:r>
            <w:r w:rsidRPr="0033406D">
              <w:rPr>
                <w:rFonts w:ascii="Times New Roman" w:hAnsi="Times New Roman"/>
                <w:sz w:val="24"/>
                <w:szCs w:val="24"/>
              </w:rPr>
              <w:t xml:space="preserve"> is due as a tax refund, or that she must pay as extra tax.</w:t>
            </w:r>
          </w:p>
          <w:p w:rsidR="0033406D" w:rsidRPr="0033406D" w:rsidRDefault="0033406D" w:rsidP="0033406D">
            <w:pPr>
              <w:rPr>
                <w:rFonts w:ascii="Times New Roman" w:hAnsi="Times New Roman"/>
                <w:sz w:val="24"/>
                <w:szCs w:val="24"/>
              </w:rPr>
            </w:pPr>
          </w:p>
          <w:p w:rsidR="0033406D" w:rsidRPr="0033406D" w:rsidRDefault="0033406D" w:rsidP="0033406D">
            <w:pPr>
              <w:rPr>
                <w:rFonts w:ascii="Times New Roman" w:hAnsi="Times New Roman"/>
                <w:sz w:val="24"/>
                <w:szCs w:val="24"/>
              </w:rPr>
            </w:pPr>
            <w:r w:rsidRPr="0033406D">
              <w:rPr>
                <w:rFonts w:ascii="Times New Roman" w:hAnsi="Times New Roman"/>
                <w:sz w:val="24"/>
                <w:szCs w:val="24"/>
              </w:rPr>
              <w:t>……………………………………………………………………………………………….</w:t>
            </w:r>
          </w:p>
          <w:p w:rsidR="0033406D" w:rsidRPr="0033406D" w:rsidRDefault="0033406D" w:rsidP="0033406D">
            <w:pPr>
              <w:rPr>
                <w:rFonts w:ascii="Times New Roman" w:hAnsi="Times New Roman"/>
                <w:sz w:val="24"/>
                <w:szCs w:val="24"/>
              </w:rPr>
            </w:pPr>
          </w:p>
          <w:p w:rsidR="0033406D" w:rsidRPr="0033406D" w:rsidRDefault="0033406D" w:rsidP="0033406D">
            <w:pPr>
              <w:rPr>
                <w:rFonts w:ascii="Times New Roman" w:hAnsi="Times New Roman"/>
                <w:sz w:val="24"/>
                <w:szCs w:val="24"/>
              </w:rPr>
            </w:pPr>
            <w:r w:rsidRPr="0033406D">
              <w:rPr>
                <w:rFonts w:ascii="Times New Roman" w:hAnsi="Times New Roman"/>
                <w:sz w:val="24"/>
                <w:szCs w:val="24"/>
              </w:rPr>
              <w:t>……………………………………………………………………………………………….</w:t>
            </w:r>
          </w:p>
        </w:tc>
        <w:tc>
          <w:tcPr>
            <w:tcW w:w="1166" w:type="dxa"/>
          </w:tcPr>
          <w:p w:rsidR="0033406D" w:rsidRPr="003A09E1" w:rsidRDefault="00E14F99" w:rsidP="0033406D">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2DD7B7F991AD4A56B7200A1EE36D0A53"/>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37487A" w:rsidP="00423CB0">
          <w:pPr>
            <w:spacing w:before="240"/>
            <w:ind w:firstLine="720"/>
            <w:jc w:val="center"/>
            <w:rPr>
              <w:rFonts w:asciiTheme="majorHAnsi" w:hAnsiTheme="majorHAnsi"/>
              <w:i/>
              <w:sz w:val="32"/>
              <w:szCs w:val="32"/>
            </w:rPr>
          </w:pPr>
          <w:r>
            <w:rPr>
              <w:rFonts w:asciiTheme="majorHAnsi" w:hAnsiTheme="majorHAnsi"/>
              <w:i/>
              <w:sz w:val="32"/>
              <w:szCs w:val="32"/>
            </w:rPr>
            <w:t>Earning Money</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4240"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5FE5D8" id="Oval 200" o:spid="_x0000_s1026" style="position:absolute;margin-left:134.7pt;margin-top:3.4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8BD70F" id="Oval 199" o:spid="_x0000_s1026" style="position:absolute;margin-left:230.1pt;margin-top:1.9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307925" id="Oval 198" o:spid="_x0000_s1026" style="position:absolute;margin-left:183.9pt;margin-top:2.6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216"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50BC20" id="Oval 197" o:spid="_x0000_s1026" style="position:absolute;margin-left:89.1pt;margin-top:4.9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03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0C4E3E" id="Oval 196" o:spid="_x0000_s1026" style="position:absolute;margin-left:230.85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219C9" id="Oval 195" o:spid="_x0000_s1026" style="position:absolute;margin-left:182.4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A541D0" id="Oval 194" o:spid="_x0000_s1026" style="position:absolute;margin-left:133.95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DA1E8F" id="Oval 193" o:spid="_x0000_s1026" style="position:absolute;margin-left:88.3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44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122326" id="Oval 192" o:spid="_x0000_s1026" style="position:absolute;margin-left:230.85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A00323" id="Oval 191" o:spid="_x0000_s1026" style="position:absolute;margin-left:182.4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F6745D" id="Oval 190" o:spid="_x0000_s1026" style="position:absolute;margin-left:133.9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3EA782" id="Oval 189" o:spid="_x0000_s1026" style="position:absolute;margin-left:88.3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85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3638A" id="Oval 188" o:spid="_x0000_s1026" style="position:absolute;margin-left:230.8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F2C825" id="Oval 187" o:spid="_x0000_s1026" style="position:absolute;margin-left:182.4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65F86" id="Oval 186" o:spid="_x0000_s1026" style="position:absolute;margin-left:133.9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65200" id="Oval 185" o:spid="_x0000_s1026" style="position:absolute;margin-left:88.3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472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AA9A2" id="Oval 184" o:spid="_x0000_s1026" style="position:absolute;margin-left:230.8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16B6B2" id="Oval 183"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1F64DE" id="Oval 182"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1D9E7" id="Oval 181" o:spid="_x0000_s1026" style="position:absolute;margin-left:88.3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984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044A1" id="Oval 180" o:spid="_x0000_s1026" style="position:absolute;margin-left:230.8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F58230" id="Oval 179" o:spid="_x0000_s1026" style="position:absolute;margin-left:182.4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CC7E09" id="Oval 178" o:spid="_x0000_s1026" style="position:absolute;margin-left:133.9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0658AC" id="Oval 177" o:spid="_x0000_s1026" style="position:absolute;margin-left:88.3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496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45670E" id="Oval 176"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E417C" id="Oval 175" o:spid="_x0000_s1026" style="position:absolute;margin-left:182.4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EE7F67" id="Oval 174" o:spid="_x0000_s1026" style="position:absolute;margin-left:133.9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431A56" id="Oval 173" o:spid="_x0000_s1026" style="position:absolute;margin-left:88.3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00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7D6AF" id="Oval 172" o:spid="_x0000_s1026" style="position:absolute;margin-left:230.8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8F1119" id="Oval 171" o:spid="_x0000_s1026" style="position:absolute;margin-left:182.4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5138D3" id="Oval 170"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82AE27" id="Oval 169"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5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7BDDF5" id="Oval 168" o:spid="_x0000_s1026" style="position:absolute;margin-left:230.8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8503A7" id="Oval 167" o:spid="_x0000_s1026" style="position:absolute;margin-left:182.4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97F1AE" id="Oval 166" o:spid="_x0000_s1026" style="position:absolute;margin-left:133.9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5F1B65" id="Oval 165" o:spid="_x0000_s1026" style="position:absolute;margin-left:88.3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236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113EF" id="Oval 164"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D8DC0A" id="Oval 163"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79CC5" id="Oval 162" o:spid="_x0000_s1026" style="position:absolute;margin-left:133.9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82A6C" id="Oval 161" o:spid="_x0000_s1026" style="position:absolute;margin-left:88.3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6464"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992406" id="Oval 1" o:spid="_x0000_s1026" style="position:absolute;margin-left:134.7pt;margin-top:3.4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28E5E" id="Oval 2" o:spid="_x0000_s1026" style="position:absolute;margin-left:230.1pt;margin-top:1.9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915946" id="Oval 3" o:spid="_x0000_s1026" style="position:absolute;margin-left:183.9pt;margin-top:2.6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72F8A" id="Oval 4" o:spid="_x0000_s1026" style="position:absolute;margin-left:89.1pt;margin-top:4.9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9776"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EAA83C" id="Oval 5" o:spid="_x0000_s1026" style="position:absolute;margin-left:230.8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B8A928" id="Oval 6" o:spid="_x0000_s1026" style="position:absolute;margin-left:182.4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12F92B" id="Oval 7" o:spid="_x0000_s1026" style="position:absolute;margin-left:133.9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DF7310" id="Oval 8" o:spid="_x0000_s1026" style="position:absolute;margin-left:88.3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592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F0F3E7" id="Oval 9" o:spid="_x0000_s1026" style="position:absolute;margin-left:230.8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DBCD1" id="Oval 10" o:spid="_x0000_s1026" style="position:absolute;margin-left:182.4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E3D3FB" id="Oval 11" o:spid="_x0000_s1026" style="position:absolute;margin-left:133.9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96C1F7" id="Oval 12" o:spid="_x0000_s1026" style="position:absolute;margin-left:88.3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513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F4324" id="Oval 13" o:spid="_x0000_s1026" style="position:absolute;margin-left:230.8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4187C8" id="Oval 14" o:spid="_x0000_s1026" style="position:absolute;margin-left:182.4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CEF96" id="Oval 15" o:spid="_x0000_s1026" style="position:absolute;margin-left:133.9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C5B63" id="Oval 16" o:spid="_x0000_s1026" style="position:absolute;margin-left:88.3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1B1E4E" w:rsidRDefault="004E01B5" w:rsidP="008761FD">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83328"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B62C61" id="Oval 17"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474A50" id="Oval 18" o:spid="_x0000_s1026" style="position:absolute;margin-left:182.4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124525" id="Oval 19" o:spid="_x0000_s1026" style="position:absolute;margin-left:133.9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997D31" id="Oval 20" o:spid="_x0000_s1026" style="position:absolute;margin-left:88.3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9560B6" w:rsidRPr="00325745" w:rsidTr="000426CF">
        <w:trPr>
          <w:cantSplit/>
          <w:trHeight w:val="851"/>
        </w:trPr>
        <w:sdt>
          <w:sdtPr>
            <w:rPr>
              <w:rFonts w:ascii="Times New Roman" w:hAnsi="Times New Roman"/>
              <w:sz w:val="36"/>
              <w:szCs w:val="36"/>
            </w:rPr>
            <w:alias w:val="Category"/>
            <w:tag w:val=""/>
            <w:id w:val="132142659"/>
            <w:placeholder>
              <w:docPart w:val="25F64C1F80684B55A60EC9C896ABB08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9560B6" w:rsidRPr="00325745" w:rsidRDefault="009560B6" w:rsidP="000426CF">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3184B6CBF6DA4E32A98B4720F37FCA3D"/>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9560B6" w:rsidRPr="005C44C0" w:rsidRDefault="009560B6" w:rsidP="000426CF">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2977" w:type="dxa"/>
            <w:shd w:val="clear" w:color="auto" w:fill="215868" w:themeFill="accent5" w:themeFillShade="80"/>
          </w:tcPr>
          <w:p w:rsidR="009560B6" w:rsidRPr="00423CB0" w:rsidRDefault="009560B6" w:rsidP="000426CF">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9560B6" w:rsidRPr="00325745" w:rsidTr="000426CF">
        <w:trPr>
          <w:cantSplit/>
          <w:trHeight w:val="624"/>
        </w:trPr>
        <w:tc>
          <w:tcPr>
            <w:tcW w:w="10207" w:type="dxa"/>
            <w:gridSpan w:val="4"/>
            <w:shd w:val="clear" w:color="auto" w:fill="B6DDE8" w:themeFill="accent5" w:themeFillTint="66"/>
          </w:tcPr>
          <w:p w:rsidR="009560B6" w:rsidRPr="00885304" w:rsidRDefault="009560B6" w:rsidP="000426CF">
            <w:pPr>
              <w:rPr>
                <w:rFonts w:ascii="Times New Roman" w:hAnsi="Times New Roman"/>
                <w:sz w:val="40"/>
                <w:szCs w:val="40"/>
              </w:rPr>
            </w:pPr>
            <w:r>
              <w:rPr>
                <w:b/>
                <w:sz w:val="32"/>
                <w:szCs w:val="32"/>
              </w:rPr>
              <w:t xml:space="preserve">Section 1         </w:t>
            </w:r>
            <w:r>
              <w:rPr>
                <w:sz w:val="28"/>
                <w:szCs w:val="28"/>
              </w:rPr>
              <w:t>Short Answer Section</w:t>
            </w:r>
          </w:p>
        </w:tc>
      </w:tr>
      <w:tr w:rsidR="009560B6" w:rsidRPr="00325745" w:rsidTr="000426CF">
        <w:trPr>
          <w:cantSplit/>
          <w:trHeight w:val="624"/>
        </w:trPr>
        <w:tc>
          <w:tcPr>
            <w:tcW w:w="10207" w:type="dxa"/>
            <w:gridSpan w:val="4"/>
            <w:shd w:val="clear" w:color="auto" w:fill="B6DDE8" w:themeFill="accent5" w:themeFillTint="66"/>
          </w:tcPr>
          <w:p w:rsidR="009560B6" w:rsidRPr="00885304" w:rsidRDefault="009560B6" w:rsidP="000426CF">
            <w:pPr>
              <w:jc w:val="center"/>
              <w:rPr>
                <w:rFonts w:ascii="Times New Roman" w:hAnsi="Times New Roman"/>
                <w:sz w:val="40"/>
                <w:szCs w:val="40"/>
              </w:rPr>
            </w:pPr>
            <w:r w:rsidRPr="00885304">
              <w:rPr>
                <w:rFonts w:ascii="Times New Roman" w:hAnsi="Times New Roman"/>
                <w:sz w:val="40"/>
                <w:szCs w:val="40"/>
              </w:rPr>
              <w:t>ANSWERS</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9560B6" w:rsidRDefault="009560B6" w:rsidP="000426CF">
            <w:pPr>
              <w:rPr>
                <w:rFonts w:asciiTheme="majorHAnsi" w:hAnsiTheme="majorHAnsi"/>
                <w:sz w:val="24"/>
                <w:szCs w:val="24"/>
              </w:rPr>
            </w:pPr>
            <w:r>
              <w:rPr>
                <w:rFonts w:asciiTheme="majorHAnsi" w:hAnsiTheme="majorHAnsi"/>
                <w:sz w:val="24"/>
                <w:szCs w:val="24"/>
              </w:rPr>
              <w:t>No.</w:t>
            </w:r>
          </w:p>
        </w:tc>
        <w:tc>
          <w:tcPr>
            <w:tcW w:w="6242" w:type="dxa"/>
            <w:gridSpan w:val="2"/>
          </w:tcPr>
          <w:p w:rsidR="009560B6" w:rsidRDefault="009560B6" w:rsidP="000426CF">
            <w:pPr>
              <w:rPr>
                <w:rFonts w:asciiTheme="majorHAnsi" w:hAnsiTheme="majorHAnsi"/>
                <w:sz w:val="24"/>
                <w:szCs w:val="24"/>
              </w:rPr>
            </w:pPr>
            <w:r>
              <w:rPr>
                <w:rFonts w:asciiTheme="majorHAnsi" w:hAnsiTheme="majorHAnsi"/>
                <w:sz w:val="24"/>
                <w:szCs w:val="24"/>
              </w:rPr>
              <w:t>WORKING</w:t>
            </w:r>
          </w:p>
        </w:tc>
        <w:tc>
          <w:tcPr>
            <w:tcW w:w="2977" w:type="dxa"/>
          </w:tcPr>
          <w:p w:rsidR="009560B6" w:rsidRDefault="009560B6" w:rsidP="000426CF">
            <w:pPr>
              <w:rPr>
                <w:rFonts w:asciiTheme="majorHAnsi" w:hAnsiTheme="majorHAnsi"/>
                <w:sz w:val="24"/>
                <w:szCs w:val="24"/>
              </w:rPr>
            </w:pPr>
            <w:r>
              <w:rPr>
                <w:rFonts w:asciiTheme="majorHAnsi" w:hAnsiTheme="majorHAnsi"/>
                <w:sz w:val="24"/>
                <w:szCs w:val="24"/>
              </w:rPr>
              <w:t>ANSWER</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Pr="00282A2F" w:rsidRDefault="009560B6" w:rsidP="000426CF">
            <w:pPr>
              <w:spacing w:before="120" w:after="120"/>
              <w:rPr>
                <w:rFonts w:asciiTheme="majorHAnsi" w:hAnsiTheme="majorHAnsi"/>
                <w:position w:val="-6"/>
                <w:sz w:val="24"/>
                <w:szCs w:val="24"/>
              </w:rPr>
            </w:pPr>
            <w:r>
              <w:rPr>
                <w:rFonts w:asciiTheme="majorHAnsi" w:hAnsiTheme="majorHAnsi"/>
                <w:sz w:val="24"/>
                <w:szCs w:val="24"/>
              </w:rPr>
              <w:t xml:space="preserve"> </w:t>
            </w:r>
            <w:r w:rsidRPr="00282A2F">
              <w:rPr>
                <w:rFonts w:asciiTheme="majorHAnsi" w:hAnsiTheme="majorHAnsi"/>
                <w:color w:val="FF0000"/>
                <w:position w:val="-6"/>
                <w:sz w:val="24"/>
                <w:szCs w:val="24"/>
              </w:rPr>
              <w:object w:dxaOrig="2824" w:dyaOrig="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25.5pt" o:ole="">
                  <v:imagedata r:id="rId18" o:title=""/>
                </v:shape>
                <o:OLEObject Type="Embed" ProgID="FXEquation.Equation" ShapeID="_x0000_i1025" DrawAspect="Content" ObjectID="_1516723206" r:id="rId19"/>
              </w:object>
            </w:r>
            <w:r w:rsidRPr="00282A2F">
              <w:rPr>
                <w:rFonts w:asciiTheme="majorHAnsi" w:hAnsiTheme="majorHAnsi"/>
                <w:position w:val="-6"/>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w:t>
            </w:r>
            <w:r w:rsidRPr="00282A2F">
              <w:rPr>
                <w:rFonts w:asciiTheme="majorHAnsi" w:hAnsiTheme="majorHAnsi"/>
                <w:sz w:val="24"/>
                <w:szCs w:val="24"/>
              </w:rPr>
              <w:t>458.5</w:t>
            </w:r>
            <w:r>
              <w:rPr>
                <w:rFonts w:asciiTheme="majorHAnsi" w:hAnsiTheme="majorHAnsi"/>
                <w:sz w:val="24"/>
                <w:szCs w:val="24"/>
              </w:rPr>
              <w:t>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Pr="00282A2F" w:rsidRDefault="009560B6" w:rsidP="000426CF">
            <w:pPr>
              <w:spacing w:before="120" w:after="120"/>
              <w:rPr>
                <w:rFonts w:asciiTheme="majorHAnsi" w:hAnsiTheme="majorHAnsi"/>
                <w:position w:val="-32"/>
                <w:sz w:val="24"/>
                <w:szCs w:val="24"/>
              </w:rPr>
            </w:pPr>
            <w:r>
              <w:rPr>
                <w:rFonts w:asciiTheme="majorHAnsi" w:hAnsiTheme="majorHAnsi"/>
                <w:sz w:val="24"/>
                <w:szCs w:val="24"/>
              </w:rPr>
              <w:t xml:space="preserve"> </w:t>
            </w:r>
            <w:r w:rsidRPr="00282A2F">
              <w:rPr>
                <w:rFonts w:asciiTheme="majorHAnsi" w:hAnsiTheme="majorHAnsi"/>
                <w:color w:val="FF0000"/>
                <w:position w:val="-32"/>
                <w:sz w:val="24"/>
                <w:szCs w:val="24"/>
              </w:rPr>
              <w:object w:dxaOrig="2464" w:dyaOrig="498">
                <v:shape id="_x0000_i1026" type="#_x0000_t75" style="width:122.25pt;height:24.75pt" o:ole="">
                  <v:imagedata r:id="rId20" o:title=""/>
                </v:shape>
                <o:OLEObject Type="Embed" ProgID="FXEquation.Equation" ShapeID="_x0000_i1026" DrawAspect="Content" ObjectID="_1516723207" r:id="rId21"/>
              </w:object>
            </w:r>
            <w:r w:rsidRPr="00282A2F">
              <w:rPr>
                <w:rFonts w:asciiTheme="majorHAnsi" w:hAnsiTheme="majorHAnsi"/>
                <w:position w:val="-32"/>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$1 242.00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984" w:dyaOrig="1074">
                <v:shape id="_x0000_i1027" type="#_x0000_t75" style="width:249pt;height:54pt" o:ole="">
                  <v:imagedata r:id="rId22" o:title=""/>
                </v:shape>
                <o:OLEObject Type="Embed" ProgID="FXEquation.Equation" ShapeID="_x0000_i1027" DrawAspect="Content" ObjectID="_1516723208" r:id="rId23"/>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$606.53</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044" w:dyaOrig="494">
                <v:shape id="_x0000_i1028" type="#_x0000_t75" style="width:102pt;height:24.75pt" o:ole="">
                  <v:imagedata r:id="rId24" o:title=""/>
                </v:shape>
                <o:OLEObject Type="Embed" ProgID="FXEquation.Equation" ShapeID="_x0000_i1028" DrawAspect="Content" ObjectID="_1516723209" r:id="rId25"/>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$1 062.50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688" w:dyaOrig="498">
                <v:shape id="_x0000_i1029" type="#_x0000_t75" style="width:133.5pt;height:24.75pt" o:ole="">
                  <v:imagedata r:id="rId26" o:title=""/>
                </v:shape>
                <o:OLEObject Type="Embed" ProgID="FXEquation.Equation" ShapeID="_x0000_i1029" DrawAspect="Content" ObjectID="_1516723210" r:id="rId27"/>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$624.00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124" w:dyaOrig="774">
                <v:shape id="_x0000_i1030" type="#_x0000_t75" style="width:156pt;height:39pt" o:ole="">
                  <v:imagedata r:id="rId28" o:title=""/>
                </v:shape>
                <o:OLEObject Type="Embed" ProgID="FXEquation.Equation" ShapeID="_x0000_i1030" DrawAspect="Content" ObjectID="_1516723211" r:id="rId29"/>
              </w:objec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$2 187.30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438" w:dyaOrig="1698">
                <v:shape id="_x0000_i1031" type="#_x0000_t75" style="width:171.75pt;height:84.75pt" o:ole="">
                  <v:imagedata r:id="rId30" o:title=""/>
                </v:shape>
                <o:OLEObject Type="Embed" ProgID="FXEquation.Equation" ShapeID="_x0000_i1031" DrawAspect="Content" ObjectID="_1516723212" r:id="rId31"/>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$245.00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958" w:dyaOrig="504">
                <v:shape id="_x0000_i1032" type="#_x0000_t75" style="width:298.5pt;height:25.5pt" o:ole="">
                  <v:imagedata r:id="rId32" o:title=""/>
                </v:shape>
                <o:OLEObject Type="Embed" ProgID="FXEquation.Equation" ShapeID="_x0000_i1032" DrawAspect="Content" ObjectID="_1516723213" r:id="rId33"/>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$20 800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608" w:dyaOrig="878">
                <v:shape id="_x0000_i1033" type="#_x0000_t75" style="width:229.5pt;height:45pt" o:ole="">
                  <v:imagedata r:id="rId34" o:title=""/>
                </v:shape>
                <o:OLEObject Type="Embed" ProgID="FXEquation.Equation" ShapeID="_x0000_i1033" DrawAspect="Content" ObjectID="_1516723214" r:id="rId35"/>
              </w:objec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$2 136.90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728" w:dyaOrig="778">
                <v:shape id="_x0000_i1034" type="#_x0000_t75" style="width:235.5pt;height:39pt" o:ole="">
                  <v:imagedata r:id="rId36" o:title=""/>
                </v:shape>
                <o:OLEObject Type="Embed" ProgID="FXEquation.Equation" ShapeID="_x0000_i1034" DrawAspect="Content" ObjectID="_1516723215" r:id="rId37"/>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$137 360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404" w:dyaOrig="1078">
                <v:shape id="_x0000_i1035" type="#_x0000_t75" style="width:270pt;height:53.25pt" o:ole="">
                  <v:imagedata r:id="rId38" o:title=""/>
                </v:shape>
                <o:OLEObject Type="Embed" ProgID="FXEquation.Equation" ShapeID="_x0000_i1035" DrawAspect="Content" ObjectID="_1516723216" r:id="rId39"/>
              </w:objec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$1 372.50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Pr="00977432" w:rsidRDefault="009560B6" w:rsidP="000426CF">
            <w:pPr>
              <w:spacing w:before="120" w:after="120"/>
              <w:rPr>
                <w:rFonts w:asciiTheme="majorHAnsi" w:hAnsiTheme="majorHAnsi"/>
                <w:position w:val="-64"/>
                <w:sz w:val="24"/>
                <w:szCs w:val="24"/>
              </w:rPr>
            </w:pPr>
            <w:r>
              <w:rPr>
                <w:rFonts w:asciiTheme="majorHAnsi" w:hAnsiTheme="majorHAnsi"/>
                <w:sz w:val="24"/>
                <w:szCs w:val="24"/>
              </w:rPr>
              <w:t xml:space="preserve"> </w:t>
            </w:r>
            <w:r w:rsidR="00977432" w:rsidRPr="00977432">
              <w:rPr>
                <w:rFonts w:asciiTheme="majorHAnsi" w:hAnsiTheme="majorHAnsi"/>
                <w:color w:val="FF0000"/>
                <w:position w:val="-64"/>
                <w:sz w:val="24"/>
                <w:szCs w:val="24"/>
              </w:rPr>
              <w:object w:dxaOrig="4294" w:dyaOrig="824">
                <v:shape id="_x0000_i1036" type="#_x0000_t75" style="width:214.5pt;height:42pt" o:ole="">
                  <v:imagedata r:id="rId40" o:title=""/>
                </v:shape>
                <o:OLEObject Type="Embed" ProgID="FXEquation.Equation" ShapeID="_x0000_i1036" DrawAspect="Content" ObjectID="_1516723217" r:id="rId41"/>
              </w:object>
            </w:r>
            <w:r w:rsidRPr="00977432">
              <w:rPr>
                <w:rFonts w:asciiTheme="majorHAnsi" w:hAnsiTheme="majorHAnsi"/>
                <w:position w:val="-64"/>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Tania earns $53 more</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158" w:dyaOrig="544">
                <v:shape id="_x0000_i1037" type="#_x0000_t75" style="width:207.75pt;height:27pt" o:ole="">
                  <v:imagedata r:id="rId42" o:title=""/>
                </v:shape>
                <o:OLEObject Type="Embed" ProgID="FXEquation.Equation" ShapeID="_x0000_i1037" DrawAspect="Content" ObjectID="_1516723218" r:id="rId43"/>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$657.20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038" w:dyaOrig="1104">
                <v:shape id="_x0000_i1038" type="#_x0000_t75" style="width:201.75pt;height:55.5pt" o:ole="">
                  <v:imagedata r:id="rId44" o:title=""/>
                </v:shape>
                <o:OLEObject Type="Embed" ProgID="FXEquation.Equation" ShapeID="_x0000_i1038" DrawAspect="Content" ObjectID="_1516723219" r:id="rId45"/>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$2 430</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8"/>
              </w:numPr>
              <w:spacing w:before="120" w:after="120"/>
              <w:rPr>
                <w:rFonts w:asciiTheme="majorHAnsi" w:hAnsiTheme="majorHAnsi"/>
                <w:sz w:val="24"/>
                <w:szCs w:val="24"/>
              </w:rPr>
            </w:pPr>
          </w:p>
        </w:tc>
        <w:tc>
          <w:tcPr>
            <w:tcW w:w="6242" w:type="dxa"/>
            <w:gridSpan w:val="2"/>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307" w:dyaOrig="778">
                <v:shape id="_x0000_i1039" type="#_x0000_t75" style="width:215.25pt;height:39pt" o:ole="">
                  <v:imagedata r:id="rId46" o:title=""/>
                </v:shape>
                <o:OLEObject Type="Embed" ProgID="FXEquation.Equation" ShapeID="_x0000_i1039" DrawAspect="Content" ObjectID="_1516723220" r:id="rId47"/>
              </w:objec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$580</w:t>
            </w:r>
          </w:p>
        </w:tc>
      </w:tr>
    </w:tbl>
    <w:p w:rsidR="009560B6" w:rsidRDefault="009560B6" w:rsidP="009560B6">
      <w:pPr>
        <w:rPr>
          <w:rFonts w:asciiTheme="majorHAnsi" w:hAnsiTheme="majorHAnsi"/>
          <w:sz w:val="24"/>
          <w:szCs w:val="24"/>
        </w:rPr>
        <w:sectPr w:rsidR="009560B6"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9560B6" w:rsidRPr="00325745" w:rsidTr="000426CF">
        <w:trPr>
          <w:cantSplit/>
          <w:trHeight w:val="624"/>
        </w:trPr>
        <w:sdt>
          <w:sdtPr>
            <w:rPr>
              <w:rFonts w:ascii="Times New Roman" w:hAnsi="Times New Roman"/>
              <w:sz w:val="36"/>
              <w:szCs w:val="36"/>
            </w:rPr>
            <w:alias w:val="Category"/>
            <w:tag w:val=""/>
            <w:id w:val="-418944250"/>
            <w:placeholder>
              <w:docPart w:val="5D7521C4DD3642E4B1C7B83BD9FCB7E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9560B6" w:rsidRPr="00325745" w:rsidRDefault="009560B6" w:rsidP="000426CF">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395EED51989C49F299E03CDFE619069F"/>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9560B6" w:rsidRPr="005C44C0" w:rsidRDefault="009560B6" w:rsidP="000426CF">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9560B6" w:rsidRDefault="009560B6" w:rsidP="000426CF">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9560B6" w:rsidRPr="00325745" w:rsidRDefault="009560B6" w:rsidP="000426CF">
            <w:pPr>
              <w:jc w:val="center"/>
              <w:rPr>
                <w:rFonts w:ascii="Times New Roman" w:hAnsi="Times New Roman"/>
                <w:sz w:val="36"/>
                <w:szCs w:val="36"/>
              </w:rPr>
            </w:pPr>
          </w:p>
        </w:tc>
      </w:tr>
      <w:tr w:rsidR="009560B6" w:rsidRPr="00325745" w:rsidTr="000426CF">
        <w:trPr>
          <w:cantSplit/>
          <w:trHeight w:val="454"/>
        </w:trPr>
        <w:tc>
          <w:tcPr>
            <w:tcW w:w="10207" w:type="dxa"/>
            <w:gridSpan w:val="5"/>
            <w:shd w:val="clear" w:color="auto" w:fill="B6DDE8" w:themeFill="accent5" w:themeFillTint="66"/>
          </w:tcPr>
          <w:p w:rsidR="009560B6" w:rsidRDefault="009560B6" w:rsidP="000426CF">
            <w:r w:rsidRPr="00CD3DFE">
              <w:rPr>
                <w:b/>
                <w:sz w:val="32"/>
                <w:szCs w:val="32"/>
              </w:rPr>
              <w:t xml:space="preserve">Section 2         </w:t>
            </w:r>
            <w:r w:rsidRPr="00CD3DFE">
              <w:rPr>
                <w:sz w:val="28"/>
                <w:szCs w:val="28"/>
              </w:rPr>
              <w:t>Multiple Choice Section</w:t>
            </w:r>
          </w:p>
        </w:tc>
      </w:tr>
      <w:tr w:rsidR="009560B6" w:rsidRPr="00325745" w:rsidTr="000426CF">
        <w:trPr>
          <w:cantSplit/>
          <w:trHeight w:val="397"/>
        </w:trPr>
        <w:tc>
          <w:tcPr>
            <w:tcW w:w="10207" w:type="dxa"/>
            <w:gridSpan w:val="5"/>
            <w:shd w:val="clear" w:color="auto" w:fill="B6DDE8" w:themeFill="accent5" w:themeFillTint="66"/>
          </w:tcPr>
          <w:p w:rsidR="009560B6" w:rsidRPr="00325745" w:rsidRDefault="009560B6" w:rsidP="000426CF">
            <w:pPr>
              <w:jc w:val="center"/>
              <w:rPr>
                <w:rFonts w:ascii="Times New Roman" w:hAnsi="Times New Roman"/>
                <w:sz w:val="36"/>
                <w:szCs w:val="36"/>
              </w:rPr>
            </w:pPr>
            <w:r w:rsidRPr="00885304">
              <w:rPr>
                <w:rFonts w:ascii="Times New Roman" w:hAnsi="Times New Roman"/>
                <w:sz w:val="40"/>
                <w:szCs w:val="40"/>
              </w:rPr>
              <w:t>ANSWERS</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9560B6" w:rsidRDefault="009560B6" w:rsidP="000426CF">
            <w:pPr>
              <w:rPr>
                <w:rFonts w:asciiTheme="majorHAnsi" w:hAnsiTheme="majorHAnsi"/>
                <w:sz w:val="24"/>
                <w:szCs w:val="24"/>
              </w:rPr>
            </w:pPr>
            <w:r>
              <w:rPr>
                <w:rFonts w:asciiTheme="majorHAnsi" w:hAnsiTheme="majorHAnsi"/>
                <w:sz w:val="24"/>
                <w:szCs w:val="24"/>
              </w:rPr>
              <w:t>No.</w:t>
            </w:r>
          </w:p>
        </w:tc>
        <w:tc>
          <w:tcPr>
            <w:tcW w:w="6242" w:type="dxa"/>
            <w:gridSpan w:val="3"/>
          </w:tcPr>
          <w:p w:rsidR="009560B6" w:rsidRDefault="009560B6" w:rsidP="000426CF">
            <w:pPr>
              <w:rPr>
                <w:rFonts w:asciiTheme="majorHAnsi" w:hAnsiTheme="majorHAnsi"/>
                <w:sz w:val="24"/>
                <w:szCs w:val="24"/>
              </w:rPr>
            </w:pPr>
            <w:r>
              <w:rPr>
                <w:rFonts w:asciiTheme="majorHAnsi" w:hAnsiTheme="majorHAnsi"/>
                <w:sz w:val="24"/>
                <w:szCs w:val="24"/>
              </w:rPr>
              <w:t>WORKING</w:t>
            </w:r>
          </w:p>
        </w:tc>
        <w:tc>
          <w:tcPr>
            <w:tcW w:w="2977" w:type="dxa"/>
          </w:tcPr>
          <w:p w:rsidR="009560B6" w:rsidRDefault="009560B6" w:rsidP="000426CF">
            <w:pPr>
              <w:rPr>
                <w:rFonts w:asciiTheme="majorHAnsi" w:hAnsiTheme="majorHAnsi"/>
                <w:sz w:val="24"/>
                <w:szCs w:val="24"/>
              </w:rPr>
            </w:pPr>
            <w:r>
              <w:rPr>
                <w:rFonts w:asciiTheme="majorHAnsi" w:hAnsiTheme="majorHAnsi"/>
                <w:sz w:val="24"/>
                <w:szCs w:val="24"/>
              </w:rPr>
              <w:t>ANSWER</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904" w:dyaOrig="244">
                <v:shape id="_x0000_i1040" type="#_x0000_t75" style="width:194.25pt;height:12pt" o:ole="">
                  <v:imagedata r:id="rId48" o:title=""/>
                </v:shape>
                <o:OLEObject Type="Embed" ProgID="FXEquation.Equation" ShapeID="_x0000_i1040" DrawAspect="Content" ObjectID="_1516723221" r:id="rId49"/>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B</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974" w:dyaOrig="244">
                <v:shape id="_x0000_i1041" type="#_x0000_t75" style="width:148.5pt;height:12pt" o:ole="">
                  <v:imagedata r:id="rId50" o:title=""/>
                </v:shape>
                <o:OLEObject Type="Embed" ProgID="FXEquation.Equation" ShapeID="_x0000_i1041" DrawAspect="Content" ObjectID="_1516723222" r:id="rId51"/>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C</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Pr="00863E61" w:rsidRDefault="009560B6" w:rsidP="000426CF">
            <w:pPr>
              <w:spacing w:before="120" w:after="120"/>
              <w:rPr>
                <w:rFonts w:asciiTheme="majorHAnsi" w:hAnsiTheme="majorHAnsi"/>
                <w:position w:val="-6"/>
                <w:sz w:val="24"/>
                <w:szCs w:val="24"/>
              </w:rPr>
            </w:pPr>
            <w:r>
              <w:rPr>
                <w:rFonts w:asciiTheme="majorHAnsi" w:hAnsiTheme="majorHAnsi"/>
                <w:sz w:val="24"/>
                <w:szCs w:val="24"/>
              </w:rPr>
              <w:t xml:space="preserve"> </w:t>
            </w:r>
            <w:r w:rsidRPr="00863E61">
              <w:rPr>
                <w:rFonts w:asciiTheme="majorHAnsi" w:hAnsiTheme="majorHAnsi"/>
                <w:color w:val="FF0000"/>
                <w:position w:val="-6"/>
                <w:sz w:val="24"/>
                <w:szCs w:val="24"/>
              </w:rPr>
              <w:object w:dxaOrig="2494" w:dyaOrig="244">
                <v:shape id="_x0000_i1042" type="#_x0000_t75" style="width:124.5pt;height:12pt" o:ole="">
                  <v:imagedata r:id="rId52" o:title=""/>
                </v:shape>
                <o:OLEObject Type="Embed" ProgID="FXEquation.Equation" ShapeID="_x0000_i1042" DrawAspect="Content" ObjectID="_1516723223" r:id="rId53"/>
              </w:object>
            </w:r>
            <w:r w:rsidRPr="00863E61">
              <w:rPr>
                <w:rFonts w:asciiTheme="majorHAnsi" w:hAnsiTheme="majorHAnsi"/>
                <w:position w:val="-6"/>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A</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218" w:dyaOrig="224">
                <v:shape id="_x0000_i1043" type="#_x0000_t75" style="width:210.75pt;height:11.25pt" o:ole="">
                  <v:imagedata r:id="rId54" o:title=""/>
                </v:shape>
                <o:OLEObject Type="Embed" ProgID="FXEquation.Equation" ShapeID="_x0000_i1043" DrawAspect="Content" ObjectID="_1516723224" r:id="rId55"/>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D</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958" w:dyaOrig="1078">
                <v:shape id="_x0000_i1044" type="#_x0000_t75" style="width:148.5pt;height:53.25pt" o:ole="">
                  <v:imagedata r:id="rId56" o:title=""/>
                </v:shape>
                <o:OLEObject Type="Embed" ProgID="FXEquation.Equation" ShapeID="_x0000_i1044" DrawAspect="Content" ObjectID="_1516723225" r:id="rId57"/>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C</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572" w:dyaOrig="818">
                <v:shape id="_x0000_i1045" type="#_x0000_t75" style="width:78.75pt;height:42pt" o:ole="">
                  <v:imagedata r:id="rId58" o:title=""/>
                </v:shape>
                <o:OLEObject Type="Embed" ProgID="FXEquation.Equation" ShapeID="_x0000_i1045" DrawAspect="Content" ObjectID="_1516723226" r:id="rId59"/>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D</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734" w:dyaOrig="1078">
                <v:shape id="_x0000_i1046" type="#_x0000_t75" style="width:286.5pt;height:53.25pt" o:ole="">
                  <v:imagedata r:id="rId60" o:title=""/>
                </v:shape>
                <o:OLEObject Type="Embed" ProgID="FXEquation.Equation" ShapeID="_x0000_i1046" DrawAspect="Content" ObjectID="_1516723227" r:id="rId61"/>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A</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048" w:dyaOrig="474">
                <v:shape id="_x0000_i1047" type="#_x0000_t75" style="width:152.25pt;height:24pt" o:ole="">
                  <v:imagedata r:id="rId62" o:title=""/>
                </v:shape>
                <o:OLEObject Type="Embed" ProgID="FXEquation.Equation" ShapeID="_x0000_i1047" DrawAspect="Content" ObjectID="_1516723228" r:id="rId63"/>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A</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048" w:dyaOrig="1078">
                <v:shape id="_x0000_i1048" type="#_x0000_t75" style="width:152.25pt;height:53.25pt" o:ole="">
                  <v:imagedata r:id="rId64" o:title=""/>
                </v:shape>
                <o:OLEObject Type="Embed" ProgID="FXEquation.Equation" ShapeID="_x0000_i1048" DrawAspect="Content" ObjectID="_1516723229" r:id="rId65"/>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C</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718" w:dyaOrig="1078">
                <v:shape id="_x0000_i1049" type="#_x0000_t75" style="width:235.5pt;height:53.25pt" o:ole="">
                  <v:imagedata r:id="rId66" o:title=""/>
                </v:shape>
                <o:OLEObject Type="Embed" ProgID="FXEquation.Equation" ShapeID="_x0000_i1049" DrawAspect="Content" ObjectID="_1516723230" r:id="rId67"/>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D</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014" w:dyaOrig="484">
                <v:shape id="_x0000_i1050" type="#_x0000_t75" style="width:249.75pt;height:24pt" o:ole="">
                  <v:imagedata r:id="rId68" o:title=""/>
                </v:shape>
                <o:OLEObject Type="Embed" ProgID="FXEquation.Equation" ShapeID="_x0000_i1050" DrawAspect="Content" ObjectID="_1516723231" r:id="rId69"/>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B</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242" w:dyaOrig="818">
                <v:shape id="_x0000_i1051" type="#_x0000_t75" style="width:261.75pt;height:42pt" o:ole="">
                  <v:imagedata r:id="rId70" o:title=""/>
                </v:shape>
                <o:OLEObject Type="Embed" ProgID="FXEquation.Equation" ShapeID="_x0000_i1051" DrawAspect="Content" ObjectID="_1516723232" r:id="rId71"/>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B</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6622" w:dyaOrig="1924">
                <v:shape id="_x0000_i1052" type="#_x0000_t75" style="width:330.75pt;height:96pt" o:ole="">
                  <v:imagedata r:id="rId72" o:title=""/>
                </v:shape>
                <o:OLEObject Type="Embed" ProgID="FXEquation.Equation" ShapeID="_x0000_i1052" DrawAspect="Content" ObjectID="_1516723233" r:id="rId73"/>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C</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7302" w:dyaOrig="1418">
                <v:shape id="_x0000_i1053" type="#_x0000_t75" style="width:289.5pt;height:55.5pt" o:ole="">
                  <v:imagedata r:id="rId74" o:title=""/>
                </v:shape>
                <o:OLEObject Type="Embed" ProgID="FXEquation.Equation" ShapeID="_x0000_i1053" DrawAspect="Content" ObjectID="_1516723234" r:id="rId75"/>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B</w:t>
            </w:r>
          </w:p>
        </w:tc>
      </w:tr>
      <w:tr w:rsidR="009560B6" w:rsidTr="000426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9560B6" w:rsidRPr="00B9780A" w:rsidRDefault="009560B6" w:rsidP="009560B6">
            <w:pPr>
              <w:pStyle w:val="ListParagraph"/>
              <w:numPr>
                <w:ilvl w:val="0"/>
                <w:numId w:val="19"/>
              </w:numPr>
              <w:spacing w:before="120" w:after="120"/>
              <w:rPr>
                <w:rFonts w:asciiTheme="majorHAnsi" w:hAnsiTheme="majorHAnsi"/>
                <w:sz w:val="24"/>
                <w:szCs w:val="24"/>
              </w:rPr>
            </w:pPr>
          </w:p>
        </w:tc>
        <w:tc>
          <w:tcPr>
            <w:tcW w:w="6242" w:type="dxa"/>
            <w:gridSpan w:val="3"/>
          </w:tcPr>
          <w:p w:rsidR="009560B6" w:rsidRDefault="009560B6" w:rsidP="000426CF">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588" w:dyaOrig="2204">
                <v:shape id="_x0000_i1054" type="#_x0000_t75" style="width:279.75pt;height:110.25pt" o:ole="">
                  <v:imagedata r:id="rId76" o:title=""/>
                </v:shape>
                <o:OLEObject Type="Embed" ProgID="FXEquation.Equation" ShapeID="_x0000_i1054" DrawAspect="Content" ObjectID="_1516723235" r:id="rId77"/>
              </w:object>
            </w:r>
            <w:r>
              <w:rPr>
                <w:rFonts w:asciiTheme="majorHAnsi" w:hAnsiTheme="majorHAnsi"/>
                <w:sz w:val="24"/>
                <w:szCs w:val="24"/>
              </w:rPr>
              <w:t xml:space="preserve"> </w:t>
            </w:r>
          </w:p>
        </w:tc>
        <w:tc>
          <w:tcPr>
            <w:tcW w:w="2977" w:type="dxa"/>
          </w:tcPr>
          <w:p w:rsidR="009560B6" w:rsidRDefault="009560B6" w:rsidP="000426CF">
            <w:pPr>
              <w:spacing w:before="120" w:after="120"/>
              <w:rPr>
                <w:rFonts w:asciiTheme="majorHAnsi" w:hAnsiTheme="majorHAnsi"/>
                <w:sz w:val="24"/>
                <w:szCs w:val="24"/>
              </w:rPr>
            </w:pPr>
            <w:r>
              <w:rPr>
                <w:rFonts w:asciiTheme="majorHAnsi" w:hAnsiTheme="majorHAnsi"/>
                <w:sz w:val="24"/>
                <w:szCs w:val="24"/>
              </w:rPr>
              <w:t>A</w:t>
            </w:r>
          </w:p>
        </w:tc>
      </w:tr>
    </w:tbl>
    <w:p w:rsidR="009560B6" w:rsidRDefault="009560B6" w:rsidP="009560B6">
      <w:pPr>
        <w:rPr>
          <w:rFonts w:asciiTheme="majorHAnsi" w:hAnsiTheme="majorHAnsi"/>
          <w:sz w:val="24"/>
          <w:szCs w:val="24"/>
        </w:rPr>
      </w:pPr>
    </w:p>
    <w:p w:rsidR="009560B6" w:rsidRDefault="009560B6" w:rsidP="009560B6">
      <w:pPr>
        <w:rPr>
          <w:rFonts w:asciiTheme="majorHAnsi" w:hAnsiTheme="majorHAnsi"/>
          <w:sz w:val="24"/>
          <w:szCs w:val="24"/>
        </w:rPr>
        <w:sectPr w:rsidR="009560B6" w:rsidSect="00423CB0">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9560B6" w:rsidRDefault="009560B6" w:rsidP="009560B6">
      <w:pPr>
        <w:rPr>
          <w:rFonts w:asciiTheme="majorHAnsi" w:hAnsiTheme="majorHAnsi"/>
          <w:sz w:val="24"/>
          <w:szCs w:val="24"/>
        </w:rPr>
      </w:pPr>
    </w:p>
    <w:p w:rsidR="009560B6" w:rsidRDefault="009560B6" w:rsidP="009560B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2E3328B44BDA494C8D7D1F724AE5AA1F"/>
        </w:placeholder>
        <w:dataBinding w:prefixMappings="xmlns:ns0='http://purl.org/dc/elements/1.1/' xmlns:ns1='http://schemas.openxmlformats.org/package/2006/metadata/core-properties' " w:xpath="/ns1:coreProperties[1]/ns0:title[1]" w:storeItemID="{6C3C8BC8-F283-45AE-878A-BAB7291924A1}"/>
        <w:text/>
      </w:sdtPr>
      <w:sdtEndPr/>
      <w:sdtContent>
        <w:p w:rsidR="009560B6" w:rsidRPr="008F4C0E" w:rsidRDefault="009560B6" w:rsidP="009560B6">
          <w:pPr>
            <w:spacing w:before="240"/>
            <w:ind w:firstLine="720"/>
            <w:jc w:val="center"/>
            <w:rPr>
              <w:rFonts w:asciiTheme="majorHAnsi" w:hAnsiTheme="majorHAnsi"/>
              <w:i/>
              <w:sz w:val="32"/>
              <w:szCs w:val="32"/>
            </w:rPr>
          </w:pPr>
          <w:r>
            <w:rPr>
              <w:rFonts w:asciiTheme="majorHAnsi" w:hAnsiTheme="majorHAnsi"/>
              <w:i/>
              <w:sz w:val="32"/>
              <w:szCs w:val="32"/>
            </w:rPr>
            <w:t>Earning Money</w:t>
          </w:r>
        </w:p>
      </w:sdtContent>
    </w:sdt>
    <w:p w:rsidR="009560B6" w:rsidRPr="008F4C0E" w:rsidRDefault="009560B6" w:rsidP="009560B6">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9560B6" w:rsidRDefault="009560B6" w:rsidP="009560B6">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9560B6" w:rsidRPr="008F4C0E" w:rsidRDefault="009560B6" w:rsidP="009560B6">
      <w:pPr>
        <w:spacing w:before="360"/>
        <w:jc w:val="center"/>
        <w:rPr>
          <w:rFonts w:asciiTheme="majorHAnsi" w:hAnsiTheme="majorHAnsi"/>
        </w:rPr>
      </w:pPr>
    </w:p>
    <w:p w:rsidR="009560B6" w:rsidRPr="008F4C0E" w:rsidRDefault="009560B6" w:rsidP="009560B6">
      <w:pPr>
        <w:spacing w:after="120"/>
      </w:pPr>
      <w:r w:rsidRPr="008F4C0E">
        <w:tab/>
      </w:r>
      <w:r>
        <w:rPr>
          <w:noProof/>
          <w:sz w:val="20"/>
          <w:lang w:eastAsia="en-AU"/>
        </w:rPr>
        <mc:AlternateContent>
          <mc:Choice Requires="wps">
            <w:drawing>
              <wp:anchor distT="0" distB="0" distL="114300" distR="114300" simplePos="0" relativeHeight="251613696" behindDoc="0" locked="0" layoutInCell="1" allowOverlap="1" wp14:anchorId="3B659E24" wp14:editId="44709BB3">
                <wp:simplePos x="0" y="0"/>
                <wp:positionH relativeFrom="column">
                  <wp:posOffset>1710690</wp:posOffset>
                </wp:positionH>
                <wp:positionV relativeFrom="paragraph">
                  <wp:posOffset>43180</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BA77A" id="Oval 253" o:spid="_x0000_s1026" style="position:absolute;margin-left:134.7pt;margin-top:3.4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pe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Oj+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BokLpe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2F120CF4" wp14:editId="6287A7D5">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9BD69" id="Oval 254" o:spid="_x0000_s1026" style="position:absolute;margin-left:230.1pt;margin-top:1.9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093E8341" wp14:editId="3E3E052B">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5B0E40" id="Oval 255" o:spid="_x0000_s1026" style="position:absolute;margin-left:183.9pt;margin-top:2.6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6C591112" wp14:editId="2FF0C033">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8DA7D3" id="Oval 160" o:spid="_x0000_s1026" style="position:absolute;margin-left:89.1pt;margin-top:4.9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39296" behindDoc="0" locked="0" layoutInCell="1" allowOverlap="1" wp14:anchorId="420A244B" wp14:editId="1A1F1AD4">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CD034A" id="Oval 201" o:spid="_x0000_s1026" style="position:absolute;margin-left:230.8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3654F8BB" wp14:editId="74D6DCDF">
                <wp:simplePos x="0" y="0"/>
                <wp:positionH relativeFrom="column">
                  <wp:posOffset>2316480</wp:posOffset>
                </wp:positionH>
                <wp:positionV relativeFrom="paragraph">
                  <wp:posOffset>23495</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A0D7F" id="Oval 202"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vX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z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bqc71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71E44707" wp14:editId="5D85C6A9">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21322" id="Oval 203" o:spid="_x0000_s1026" style="position:absolute;margin-left:133.9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7023299E" wp14:editId="100085A4">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CBE3B8" id="Oval 204" o:spid="_x0000_s1026" style="position:absolute;margin-left:88.3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51584" behindDoc="0" locked="0" layoutInCell="1" allowOverlap="1" wp14:anchorId="7F13A623" wp14:editId="2FD98A72">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97145B" id="Oval 205" o:spid="_x0000_s1026" style="position:absolute;margin-left:230.8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47A10976" wp14:editId="07F4C9B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1968E" id="Oval 206" o:spid="_x0000_s1026" style="position:absolute;margin-left:182.4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54EC1147" wp14:editId="7F5FC4C7">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CF77D1" id="Oval 207" o:spid="_x0000_s1026" style="position:absolute;margin-left:133.9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rSZzeB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180D0D64" wp14:editId="47C77BFC">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F80E6" id="Oval 208" o:spid="_x0000_s1026" style="position:absolute;margin-left:88.3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XebZp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63872" behindDoc="0" locked="0" layoutInCell="1" allowOverlap="1" wp14:anchorId="4AEC5766" wp14:editId="67E1D0A0">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AFCDAF" id="Oval 209" o:spid="_x0000_s1026" style="position:absolute;margin-left:230.8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Gf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W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QkzG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5D0D6B88" wp14:editId="66E31F57">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90D79" id="Oval 210" o:spid="_x0000_s1026" style="position:absolute;margin-left:182.4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32362BC4" wp14:editId="6339CBE7">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415AC" id="Oval 211" o:spid="_x0000_s1026" style="position:absolute;margin-left:133.9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3B50449F" wp14:editId="11654A3A">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02964" id="Oval 212" o:spid="_x0000_s1026" style="position:absolute;margin-left:88.3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76160" behindDoc="0" locked="0" layoutInCell="1" allowOverlap="1" wp14:anchorId="75DD4AF7" wp14:editId="4591D2E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740490" id="Oval 213" o:spid="_x0000_s1026" style="position:absolute;margin-left:230.8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0654B46C" wp14:editId="7A9A582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5FC3E" id="Oval 214" o:spid="_x0000_s1026" style="position:absolute;margin-left:182.4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jc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S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I143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0E3547A9" wp14:editId="2D0AD06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C38F9C" id="Oval 215" o:spid="_x0000_s1026" style="position:absolute;margin-left:133.9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12E8AC46" wp14:editId="0325B228">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8DBA1D" id="Oval 216" o:spid="_x0000_s1026" style="position:absolute;margin-left:88.3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85376" behindDoc="0" locked="0" layoutInCell="1" allowOverlap="1" wp14:anchorId="583048E6" wp14:editId="4F698B61">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FD046" id="Oval 217" o:spid="_x0000_s1026" style="position:absolute;margin-left:230.8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1F14E155" wp14:editId="7F152C3A">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0843E" id="Oval 218" o:spid="_x0000_s1026" style="position:absolute;margin-left:182.4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6A4EAFAB" wp14:editId="67B62409">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310C9" id="Oval 219" o:spid="_x0000_s1026" style="position:absolute;margin-left:133.9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51916335" wp14:editId="5197BE59">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C38BF8" id="Oval 220"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89472" behindDoc="0" locked="0" layoutInCell="1" allowOverlap="1" wp14:anchorId="456E2ADB" wp14:editId="2E6EFB30">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EE493" id="Oval 221" o:spid="_x0000_s1026" style="position:absolute;margin-left:230.8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72A71BEE" wp14:editId="0FE75BD8">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4866A" id="Oval 222" o:spid="_x0000_s1026" style="position:absolute;margin-left:182.4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39BB33FA" wp14:editId="5DC5D4BC">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D701FD" id="Oval 223" o:spid="_x0000_s1026" style="position:absolute;margin-left:133.9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097F251D" wp14:editId="6DBF83D4">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7441F" id="Oval 256" o:spid="_x0000_s1026" style="position:absolute;margin-left:88.3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93568" behindDoc="0" locked="0" layoutInCell="1" allowOverlap="1" wp14:anchorId="673141FE" wp14:editId="67BD8F5A">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8F4A2" id="Oval 257" o:spid="_x0000_s1026" style="position:absolute;margin-left:230.8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6E3166FB" wp14:editId="78488B9D">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BEB4FF" id="Oval 258" o:spid="_x0000_s1026" style="position:absolute;margin-left:182.4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1220FD8D" wp14:editId="16ABB2E9">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D8B0B" id="Oval 259" o:spid="_x0000_s1026" style="position:absolute;margin-left:133.9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53FB6052" wp14:editId="6DAB1529">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C71CE" id="Oval 260" o:spid="_x0000_s1026" style="position:absolute;margin-left:88.3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697664" behindDoc="0" locked="0" layoutInCell="1" allowOverlap="1" wp14:anchorId="5757AAE6" wp14:editId="59440DB3">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89BF6B" id="Oval 261" o:spid="_x0000_s1026" style="position:absolute;margin-left:230.8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22CE6532" wp14:editId="630CE87B">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B03F57" id="Oval 262" o:spid="_x0000_s1026" style="position:absolute;margin-left:182.4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013FB52B" wp14:editId="0415D71D">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0BEDF3" id="Oval 263" o:spid="_x0000_s1026" style="position:absolute;margin-left:133.9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54EA389F" wp14:editId="388AFCD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BA10CE" id="Oval 264" o:spid="_x0000_s1026" style="position:absolute;margin-left:88.3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701760" behindDoc="0" locked="0" layoutInCell="1" allowOverlap="1" wp14:anchorId="4713A7B7" wp14:editId="5815F3DE">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F416B" id="Oval 265" o:spid="_x0000_s1026" style="position:absolute;margin-left:230.8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yo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5D396410" wp14:editId="7DC0A089">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8CF3B" id="Oval 266" o:spid="_x0000_s1026" style="position:absolute;margin-left:182.4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61DBA918" wp14:editId="42F2EB57">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5E1B7" id="Oval 267" o:spid="_x0000_s1026" style="position:absolute;margin-left:133.9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7C3B387A" wp14:editId="06F2924A">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9DF8FF" id="Oval 268" o:spid="_x0000_s1026" style="position:absolute;margin-left:88.3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sidRPr="008F4C0E">
        <w:tab/>
      </w:r>
      <w:r>
        <w:rPr>
          <w:noProof/>
          <w:sz w:val="20"/>
          <w:lang w:eastAsia="en-AU"/>
        </w:rPr>
        <mc:AlternateContent>
          <mc:Choice Requires="wps">
            <w:drawing>
              <wp:anchor distT="0" distB="0" distL="114300" distR="114300" simplePos="0" relativeHeight="251703808" behindDoc="0" locked="0" layoutInCell="1" allowOverlap="1" wp14:anchorId="22E2DF00" wp14:editId="7491CCBA">
                <wp:simplePos x="0" y="0"/>
                <wp:positionH relativeFrom="column">
                  <wp:posOffset>1710690</wp:posOffset>
                </wp:positionH>
                <wp:positionV relativeFrom="paragraph">
                  <wp:posOffset>43180</wp:posOffset>
                </wp:positionV>
                <wp:extent cx="171450" cy="114300"/>
                <wp:effectExtent l="0" t="0" r="19050" b="1905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E88D37" id="Oval 269" o:spid="_x0000_s1026" style="position:absolute;margin-left:134.7pt;margin-top:3.4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39D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O7uQ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Ai739D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1867F196" wp14:editId="66ABBE43">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78ED1" id="Oval 270" o:spid="_x0000_s1026" style="position:absolute;margin-left:230.1pt;margin-top:1.9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65AF0813" wp14:editId="06D5A4C9">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02F7B" id="Oval 271" o:spid="_x0000_s1026" style="position:absolute;margin-left:183.9pt;margin-top:2.6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4D1F6B5D" wp14:editId="4966BF67">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FF99F5" id="Oval 272" o:spid="_x0000_s1026" style="position:absolute;margin-left:89.1pt;margin-top:4.9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709952" behindDoc="0" locked="0" layoutInCell="1" allowOverlap="1" wp14:anchorId="05C9AC7C" wp14:editId="24EAD143">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42444" id="Oval 273" o:spid="_x0000_s1026" style="position:absolute;margin-left:230.8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5F6AC45D" wp14:editId="1DFC1980">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75CDB" id="Oval 274" o:spid="_x0000_s1026" style="position:absolute;margin-left:182.4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6B6B04AF" wp14:editId="039FAED4">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8CB8C7" id="Oval 275" o:spid="_x0000_s1026" style="position:absolute;margin-left:133.9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47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S2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4TeO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2002BB3B" wp14:editId="23D59376">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48342E" id="Oval 276" o:spid="_x0000_s1026" style="position:absolute;margin-left:88.3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714048" behindDoc="0" locked="0" layoutInCell="1" allowOverlap="1" wp14:anchorId="5386E537" wp14:editId="79145687">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BA11D9" id="Oval 277" o:spid="_x0000_s1026" style="position:absolute;margin-left:230.8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1C487A4C" wp14:editId="238875D3">
                <wp:simplePos x="0" y="0"/>
                <wp:positionH relativeFrom="column">
                  <wp:posOffset>2316480</wp:posOffset>
                </wp:positionH>
                <wp:positionV relativeFrom="paragraph">
                  <wp:posOffset>23495</wp:posOffset>
                </wp:positionV>
                <wp:extent cx="171450" cy="114300"/>
                <wp:effectExtent l="0" t="0" r="19050" b="1905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75C6BC" id="Oval 278" o:spid="_x0000_s1026" style="position:absolute;margin-left:182.4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Xr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XGr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42l6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2000" behindDoc="0" locked="0" layoutInCell="1" allowOverlap="1" wp14:anchorId="451CECAE" wp14:editId="01B09E90">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A9AEF7" id="Oval 279" o:spid="_x0000_s1026" style="position:absolute;margin-left:133.95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6FBFBB7F" wp14:editId="2988F864">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73515F" id="Oval 280" o:spid="_x0000_s1026" style="position:absolute;margin-left:88.3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9560B6" w:rsidRPr="008F4C0E" w:rsidRDefault="009560B6" w:rsidP="009560B6">
      <w:pPr>
        <w:spacing w:after="120"/>
      </w:pPr>
      <w:r>
        <w:rPr>
          <w:noProof/>
          <w:sz w:val="20"/>
          <w:lang w:eastAsia="en-AU"/>
        </w:rPr>
        <mc:AlternateContent>
          <mc:Choice Requires="wps">
            <w:drawing>
              <wp:anchor distT="0" distB="0" distL="114300" distR="114300" simplePos="0" relativeHeight="251718144" behindDoc="0" locked="0" layoutInCell="1" allowOverlap="1" wp14:anchorId="06ADEB79" wp14:editId="592F3DF3">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F15BA2" id="Oval 281" o:spid="_x0000_s1026" style="position:absolute;margin-left:230.8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04686793" wp14:editId="345A3324">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349662" id="Oval 282" o:spid="_x0000_s1026" style="position:absolute;margin-left:182.4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6096" behindDoc="0" locked="0" layoutInCell="1" allowOverlap="1" wp14:anchorId="0368C386" wp14:editId="65219E2E">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1CABFD" id="Oval 283" o:spid="_x0000_s1026" style="position:absolute;margin-left:133.9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CV4Za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55BE34E2" wp14:editId="7CFFAAB3">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A39885" id="Oval 284" o:spid="_x0000_s1026" style="position:absolute;margin-left:88.35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9560B6" w:rsidRDefault="009560B6" w:rsidP="009560B6">
      <w:pPr>
        <w:spacing w:after="120"/>
        <w:rPr>
          <w:rFonts w:asciiTheme="majorHAnsi" w:hAnsiTheme="majorHAnsi"/>
          <w:sz w:val="24"/>
          <w:szCs w:val="24"/>
        </w:rPr>
        <w:sectPr w:rsidR="009560B6" w:rsidSect="00423CB0">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722240" behindDoc="0" locked="0" layoutInCell="1" allowOverlap="1" wp14:anchorId="774484BE" wp14:editId="1AA566A2">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0D613A" id="Oval 285" o:spid="_x0000_s1026" style="position:absolute;margin-left:230.85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565F2732" wp14:editId="1B6F9AE8">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9F21E" id="Oval 286" o:spid="_x0000_s1026" style="position:absolute;margin-left:182.4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0192" behindDoc="0" locked="0" layoutInCell="1" allowOverlap="1" wp14:anchorId="239685C8" wp14:editId="609718C7">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2295AF" id="Oval 287" o:spid="_x0000_s1026" style="position:absolute;margin-left:133.9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1F9E834E" wp14:editId="1F20083A">
                <wp:simplePos x="0" y="0"/>
                <wp:positionH relativeFrom="column">
                  <wp:posOffset>1122045</wp:posOffset>
                </wp:positionH>
                <wp:positionV relativeFrom="paragraph">
                  <wp:posOffset>23495</wp:posOffset>
                </wp:positionV>
                <wp:extent cx="171450" cy="114300"/>
                <wp:effectExtent l="0" t="0" r="1905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692DD" id="Oval 288" o:spid="_x0000_s1026" style="position:absolute;margin-left:88.35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m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eBWOei5&#10;Sfc7sCL5rM7gQ8VJj/6BEr/g71D9CMLhqgO30ddEOHQaGq6pTPnFiwvJCXxVrIcv2DA0bCNmofYt&#10;9QmQJRD73I+nYz/0PgrFP8vzcjbnrikOleXs/ST3q4Dq+bKnED9p7EUyaqmtNT4kxaCC3V2IqR6o&#10;nrNy/WhNc2uszU6aMr2yJJhwLeN+ZMAsT7OsE0MtL+fTeQZ+EQu0WR/vT/KXRXgFQbh1TR61JNXH&#10;gx3B2NHmIq07aJfkGmVfY/PE0hGOU8tbxkaH9EuKgSe2luHnFkhLYT87lv+ynM3SiGdnNj+f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m0xv5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tbl>
      <w:tblPr>
        <w:tblStyle w:val="TableGrid"/>
        <w:tblW w:w="1024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2"/>
        <w:gridCol w:w="467"/>
        <w:gridCol w:w="5103"/>
        <w:gridCol w:w="1734"/>
        <w:gridCol w:w="1951"/>
        <w:gridCol w:w="34"/>
      </w:tblGrid>
      <w:tr w:rsidR="009560B6" w:rsidTr="00FB0F1A">
        <w:trPr>
          <w:gridAfter w:val="1"/>
          <w:wAfter w:w="34" w:type="dxa"/>
          <w:cantSplit/>
          <w:trHeight w:val="851"/>
        </w:trPr>
        <w:sdt>
          <w:sdtPr>
            <w:rPr>
              <w:rFonts w:ascii="Times New Roman" w:hAnsi="Times New Roman"/>
              <w:sz w:val="36"/>
              <w:szCs w:val="36"/>
            </w:rPr>
            <w:alias w:val="Category"/>
            <w:tag w:val=""/>
            <w:id w:val="-1744551391"/>
            <w:placeholder>
              <w:docPart w:val="C04AC1218F4F4A7595A1E3899024301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rsidR="009560B6" w:rsidRPr="00325745" w:rsidRDefault="009560B6" w:rsidP="000426CF">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236743850"/>
            <w:placeholder>
              <w:docPart w:val="76CE2AC8A6FB4A599935A0A215D822EB"/>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9560B6" w:rsidRPr="005C44C0" w:rsidRDefault="009560B6" w:rsidP="000426CF">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685" w:type="dxa"/>
            <w:gridSpan w:val="2"/>
            <w:tcBorders>
              <w:left w:val="single" w:sz="4" w:space="0" w:color="auto"/>
            </w:tcBorders>
            <w:shd w:val="clear" w:color="auto" w:fill="215868" w:themeFill="accent5" w:themeFillShade="80"/>
          </w:tcPr>
          <w:p w:rsidR="009560B6" w:rsidRPr="00423CB0" w:rsidRDefault="009560B6" w:rsidP="000426CF">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9560B6" w:rsidTr="00FB0F1A">
        <w:trPr>
          <w:gridAfter w:val="1"/>
          <w:wAfter w:w="34" w:type="dxa"/>
          <w:cantSplit/>
          <w:trHeight w:val="567"/>
        </w:trPr>
        <w:tc>
          <w:tcPr>
            <w:tcW w:w="10207" w:type="dxa"/>
            <w:gridSpan w:val="5"/>
            <w:tcBorders>
              <w:top w:val="single" w:sz="4" w:space="0" w:color="auto"/>
              <w:left w:val="single" w:sz="4" w:space="0" w:color="auto"/>
              <w:bottom w:val="single" w:sz="4" w:space="0" w:color="auto"/>
              <w:right w:val="single" w:sz="4" w:space="0" w:color="auto"/>
            </w:tcBorders>
            <w:shd w:val="clear" w:color="auto" w:fill="B6DDE8" w:themeFill="accent5" w:themeFillTint="66"/>
          </w:tcPr>
          <w:p w:rsidR="009560B6" w:rsidRDefault="009560B6" w:rsidP="000426CF">
            <w:pPr>
              <w:rPr>
                <w:rFonts w:ascii="Times New Roman" w:hAnsi="Times New Roman"/>
                <w:sz w:val="36"/>
                <w:szCs w:val="36"/>
              </w:rPr>
            </w:pPr>
            <w:r>
              <w:rPr>
                <w:b/>
                <w:sz w:val="32"/>
                <w:szCs w:val="32"/>
              </w:rPr>
              <w:t xml:space="preserve">Section 3         </w:t>
            </w:r>
            <w:r>
              <w:rPr>
                <w:sz w:val="28"/>
                <w:szCs w:val="28"/>
              </w:rPr>
              <w:t>Longer Answer Section</w:t>
            </w:r>
          </w:p>
        </w:tc>
      </w:tr>
      <w:tr w:rsidR="009560B6" w:rsidTr="00FB0F1A">
        <w:trPr>
          <w:gridAfter w:val="1"/>
          <w:wAfter w:w="34" w:type="dxa"/>
          <w:cantSplit/>
          <w:trHeight w:val="567"/>
        </w:trPr>
        <w:tc>
          <w:tcPr>
            <w:tcW w:w="10207" w:type="dxa"/>
            <w:gridSpan w:val="5"/>
            <w:tcBorders>
              <w:top w:val="single" w:sz="4" w:space="0" w:color="auto"/>
              <w:left w:val="single" w:sz="4" w:space="0" w:color="auto"/>
              <w:bottom w:val="single" w:sz="4" w:space="0" w:color="auto"/>
              <w:right w:val="single" w:sz="4" w:space="0" w:color="auto"/>
            </w:tcBorders>
            <w:shd w:val="clear" w:color="auto" w:fill="B6DDE8" w:themeFill="accent5" w:themeFillTint="66"/>
          </w:tcPr>
          <w:p w:rsidR="009560B6" w:rsidRPr="00325745" w:rsidRDefault="009560B6" w:rsidP="000426CF">
            <w:pPr>
              <w:jc w:val="center"/>
              <w:rPr>
                <w:rFonts w:ascii="Times New Roman" w:hAnsi="Times New Roman"/>
                <w:sz w:val="36"/>
                <w:szCs w:val="36"/>
              </w:rPr>
            </w:pPr>
            <w:r>
              <w:rPr>
                <w:rFonts w:ascii="Times New Roman" w:hAnsi="Times New Roman"/>
                <w:sz w:val="36"/>
                <w:szCs w:val="36"/>
              </w:rPr>
              <w:t>ANSWERS</w:t>
            </w:r>
          </w:p>
        </w:tc>
      </w:tr>
      <w:tr w:rsidR="009560B6" w:rsidTr="00A90351">
        <w:trPr>
          <w:cantSplit/>
          <w:trHeight w:val="227"/>
          <w:tblHeader/>
        </w:trPr>
        <w:tc>
          <w:tcPr>
            <w:tcW w:w="8256" w:type="dxa"/>
            <w:gridSpan w:val="4"/>
            <w:tcBorders>
              <w:top w:val="single" w:sz="4" w:space="0" w:color="auto"/>
              <w:left w:val="single" w:sz="4" w:space="0" w:color="auto"/>
              <w:bottom w:val="single" w:sz="4" w:space="0" w:color="auto"/>
              <w:right w:val="single" w:sz="4" w:space="0" w:color="auto"/>
            </w:tcBorders>
          </w:tcPr>
          <w:p w:rsidR="009560B6" w:rsidRDefault="009560B6" w:rsidP="000426CF">
            <w:pPr>
              <w:rPr>
                <w:rFonts w:ascii="Times New Roman" w:hAnsi="Times New Roman"/>
                <w:sz w:val="24"/>
                <w:szCs w:val="24"/>
              </w:rPr>
            </w:pPr>
          </w:p>
        </w:tc>
        <w:tc>
          <w:tcPr>
            <w:tcW w:w="1985" w:type="dxa"/>
            <w:gridSpan w:val="2"/>
            <w:tcBorders>
              <w:top w:val="single" w:sz="4" w:space="0" w:color="auto"/>
              <w:left w:val="single" w:sz="4" w:space="0" w:color="auto"/>
              <w:bottom w:val="single" w:sz="4" w:space="0" w:color="auto"/>
              <w:right w:val="single" w:sz="4" w:space="0" w:color="auto"/>
            </w:tcBorders>
          </w:tcPr>
          <w:p w:rsidR="009560B6" w:rsidRPr="00A252B0" w:rsidRDefault="009560B6" w:rsidP="000426CF">
            <w:pPr>
              <w:jc w:val="center"/>
              <w:rPr>
                <w:rFonts w:ascii="Times New Roman" w:hAnsi="Times New Roman"/>
                <w:b/>
                <w:sz w:val="24"/>
                <w:szCs w:val="24"/>
              </w:rPr>
            </w:pPr>
            <w:r w:rsidRPr="00A252B0">
              <w:rPr>
                <w:rFonts w:ascii="Times New Roman" w:hAnsi="Times New Roman"/>
                <w:b/>
                <w:sz w:val="24"/>
                <w:szCs w:val="24"/>
              </w:rPr>
              <w:t>Marks</w:t>
            </w:r>
          </w:p>
        </w:tc>
      </w:tr>
      <w:tr w:rsidR="009560B6" w:rsidTr="00A90351">
        <w:trPr>
          <w:gridAfter w:val="1"/>
          <w:wAfter w:w="34" w:type="dxa"/>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9560B6" w:rsidRPr="001B1E4E" w:rsidRDefault="009560B6" w:rsidP="000426CF">
            <w:pPr>
              <w:ind w:right="-149"/>
              <w:rPr>
                <w:rFonts w:ascii="Times New Roman" w:hAnsi="Times New Roman"/>
                <w:sz w:val="24"/>
                <w:szCs w:val="24"/>
              </w:rPr>
            </w:pPr>
            <w:r>
              <w:rPr>
                <w:rFonts w:ascii="Times New Roman" w:hAnsi="Times New Roman"/>
                <w:sz w:val="24"/>
                <w:szCs w:val="24"/>
              </w:rPr>
              <w:t>1.</w:t>
            </w:r>
          </w:p>
        </w:tc>
        <w:tc>
          <w:tcPr>
            <w:tcW w:w="7304" w:type="dxa"/>
            <w:gridSpan w:val="3"/>
            <w:tcBorders>
              <w:top w:val="single" w:sz="4" w:space="0" w:color="auto"/>
              <w:left w:val="single" w:sz="4" w:space="0" w:color="auto"/>
              <w:bottom w:val="single" w:sz="4" w:space="0" w:color="auto"/>
              <w:right w:val="single" w:sz="4" w:space="0" w:color="auto"/>
            </w:tcBorders>
          </w:tcPr>
          <w:p w:rsidR="009560B6" w:rsidRDefault="009560B6" w:rsidP="000426CF">
            <w:pPr>
              <w:pStyle w:val="LongerQuestions"/>
            </w:pPr>
            <w:r>
              <w:t xml:space="preserve">(a)        </w:t>
            </w:r>
            <w:r>
              <w:object w:dxaOrig="3394" w:dyaOrig="244">
                <v:shape id="_x0000_i1055" type="#_x0000_t75" style="width:169.5pt;height:12pt" o:ole="">
                  <v:imagedata r:id="rId78" o:title=""/>
                </v:shape>
                <o:OLEObject Type="Embed" ProgID="FXEquation.Equation" ShapeID="_x0000_i1055" DrawAspect="Content" ObjectID="_1516723236" r:id="rId79"/>
              </w:object>
            </w:r>
            <w:r>
              <w:t xml:space="preserve"> </w:t>
            </w:r>
          </w:p>
          <w:p w:rsidR="009560B6" w:rsidRDefault="009560B6" w:rsidP="000426CF">
            <w:pPr>
              <w:pStyle w:val="LongerQuestions"/>
            </w:pPr>
          </w:p>
        </w:tc>
        <w:tc>
          <w:tcPr>
            <w:tcW w:w="1951" w:type="dxa"/>
            <w:tcBorders>
              <w:top w:val="single" w:sz="4" w:space="0" w:color="auto"/>
              <w:left w:val="single" w:sz="4" w:space="0" w:color="auto"/>
              <w:bottom w:val="single" w:sz="4" w:space="0" w:color="auto"/>
              <w:right w:val="single" w:sz="4" w:space="0" w:color="auto"/>
            </w:tcBorders>
          </w:tcPr>
          <w:p w:rsidR="009560B6" w:rsidRPr="00A252B0" w:rsidRDefault="009560B6" w:rsidP="000426CF">
            <w:pPr>
              <w:jc w:val="center"/>
              <w:rPr>
                <w:rFonts w:ascii="Times New Roman" w:hAnsi="Times New Roman"/>
                <w:b/>
                <w:sz w:val="24"/>
                <w:szCs w:val="24"/>
              </w:rPr>
            </w:pPr>
            <w:r>
              <w:rPr>
                <w:rFonts w:ascii="Times New Roman" w:hAnsi="Times New Roman"/>
                <w:b/>
                <w:sz w:val="24"/>
                <w:szCs w:val="24"/>
              </w:rPr>
              <w:t>1 mark for correct answer</w:t>
            </w:r>
          </w:p>
        </w:tc>
      </w:tr>
      <w:tr w:rsidR="009560B6" w:rsidTr="00A90351">
        <w:trPr>
          <w:gridAfter w:val="1"/>
          <w:wAfter w:w="34" w:type="dxa"/>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9560B6" w:rsidRPr="001B3341" w:rsidRDefault="009560B6" w:rsidP="000426CF">
            <w:pPr>
              <w:pStyle w:val="ListParagraph"/>
              <w:ind w:right="-149"/>
              <w:rPr>
                <w:rFonts w:ascii="Times New Roman" w:hAnsi="Times New Roman"/>
                <w:sz w:val="24"/>
                <w:szCs w:val="24"/>
              </w:rPr>
            </w:pPr>
          </w:p>
        </w:tc>
        <w:tc>
          <w:tcPr>
            <w:tcW w:w="7304" w:type="dxa"/>
            <w:gridSpan w:val="3"/>
            <w:tcBorders>
              <w:top w:val="single" w:sz="4" w:space="0" w:color="auto"/>
              <w:left w:val="single" w:sz="4" w:space="0" w:color="auto"/>
              <w:bottom w:val="single" w:sz="4" w:space="0" w:color="auto"/>
              <w:right w:val="single" w:sz="4" w:space="0" w:color="auto"/>
            </w:tcBorders>
          </w:tcPr>
          <w:p w:rsidR="009560B6" w:rsidRDefault="009560B6" w:rsidP="000426CF">
            <w:pPr>
              <w:pStyle w:val="LongerQuestions"/>
            </w:pPr>
            <w:r>
              <w:t xml:space="preserve">(b)       </w:t>
            </w:r>
            <w:r w:rsidRPr="00307C80">
              <w:rPr>
                <w:color w:val="FF0000"/>
                <w:position w:val="-4"/>
              </w:rPr>
              <w:object w:dxaOrig="4864" w:dyaOrig="224">
                <v:shape id="_x0000_i1056" type="#_x0000_t75" style="width:243pt;height:11.25pt" o:ole="">
                  <v:imagedata r:id="rId80" o:title=""/>
                </v:shape>
                <o:OLEObject Type="Embed" ProgID="FXEquation.Equation" ShapeID="_x0000_i1056" DrawAspect="Content" ObjectID="_1516723237" r:id="rId81"/>
              </w:object>
            </w:r>
            <w:r>
              <w:t xml:space="preserve"> </w:t>
            </w:r>
          </w:p>
          <w:p w:rsidR="009560B6" w:rsidRDefault="009560B6" w:rsidP="000426CF">
            <w:pPr>
              <w:pStyle w:val="LongerQuestions"/>
            </w:pPr>
          </w:p>
        </w:tc>
        <w:tc>
          <w:tcPr>
            <w:tcW w:w="1951" w:type="dxa"/>
            <w:tcBorders>
              <w:top w:val="single" w:sz="4" w:space="0" w:color="auto"/>
              <w:left w:val="single" w:sz="4" w:space="0" w:color="auto"/>
              <w:bottom w:val="single" w:sz="4" w:space="0" w:color="auto"/>
              <w:right w:val="single" w:sz="4" w:space="0" w:color="auto"/>
            </w:tcBorders>
          </w:tcPr>
          <w:p w:rsidR="009560B6" w:rsidRPr="00A252B0" w:rsidRDefault="009560B6" w:rsidP="000426CF">
            <w:pPr>
              <w:jc w:val="center"/>
              <w:rPr>
                <w:rFonts w:ascii="Times New Roman" w:hAnsi="Times New Roman"/>
                <w:b/>
                <w:sz w:val="24"/>
                <w:szCs w:val="24"/>
              </w:rPr>
            </w:pPr>
            <w:r>
              <w:rPr>
                <w:rFonts w:ascii="Times New Roman" w:hAnsi="Times New Roman"/>
                <w:b/>
                <w:sz w:val="24"/>
                <w:szCs w:val="24"/>
              </w:rPr>
              <w:t>1 mark for correct answer</w:t>
            </w:r>
          </w:p>
        </w:tc>
      </w:tr>
      <w:tr w:rsidR="009560B6" w:rsidTr="00A90351">
        <w:trPr>
          <w:gridAfter w:val="1"/>
          <w:wAfter w:w="34" w:type="dxa"/>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9560B6" w:rsidRPr="001B3341" w:rsidRDefault="009560B6" w:rsidP="000426CF">
            <w:pPr>
              <w:pStyle w:val="ListParagraph"/>
              <w:ind w:left="34"/>
              <w:rPr>
                <w:rFonts w:ascii="Times New Roman" w:hAnsi="Times New Roman"/>
                <w:sz w:val="24"/>
                <w:szCs w:val="24"/>
              </w:rPr>
            </w:pPr>
          </w:p>
        </w:tc>
        <w:tc>
          <w:tcPr>
            <w:tcW w:w="7304" w:type="dxa"/>
            <w:gridSpan w:val="3"/>
            <w:tcBorders>
              <w:top w:val="single" w:sz="4" w:space="0" w:color="auto"/>
              <w:left w:val="single" w:sz="4" w:space="0" w:color="auto"/>
              <w:bottom w:val="single" w:sz="4" w:space="0" w:color="auto"/>
              <w:right w:val="single" w:sz="4" w:space="0" w:color="auto"/>
            </w:tcBorders>
          </w:tcPr>
          <w:p w:rsidR="009560B6" w:rsidRDefault="009560B6" w:rsidP="000426CF">
            <w:pPr>
              <w:pStyle w:val="LongerQuestions"/>
            </w:pPr>
            <w:r>
              <w:t xml:space="preserve">(c)        </w:t>
            </w:r>
            <w:r w:rsidRPr="00C13CF9">
              <w:rPr>
                <w:color w:val="FF0000"/>
                <w:position w:val="-60"/>
              </w:rPr>
              <w:object w:dxaOrig="5658" w:dyaOrig="778">
                <v:shape id="_x0000_i1057" type="#_x0000_t75" style="width:282.75pt;height:39pt" o:ole="">
                  <v:imagedata r:id="rId82" o:title=""/>
                </v:shape>
                <o:OLEObject Type="Embed" ProgID="FXEquation.Equation" ShapeID="_x0000_i1057" DrawAspect="Content" ObjectID="_1516723238" r:id="rId83"/>
              </w:object>
            </w:r>
            <w:r>
              <w:t xml:space="preserve"> </w:t>
            </w:r>
          </w:p>
          <w:p w:rsidR="009560B6" w:rsidRDefault="009560B6" w:rsidP="000426CF">
            <w:pPr>
              <w:pStyle w:val="LongerQuestions"/>
            </w:pPr>
          </w:p>
        </w:tc>
        <w:tc>
          <w:tcPr>
            <w:tcW w:w="1951" w:type="dxa"/>
            <w:tcBorders>
              <w:top w:val="single" w:sz="4" w:space="0" w:color="auto"/>
              <w:left w:val="single" w:sz="4" w:space="0" w:color="auto"/>
              <w:bottom w:val="single" w:sz="4" w:space="0" w:color="auto"/>
              <w:right w:val="single" w:sz="4" w:space="0" w:color="auto"/>
            </w:tcBorders>
          </w:tcPr>
          <w:p w:rsidR="009560B6" w:rsidRPr="00A252B0" w:rsidRDefault="009560B6" w:rsidP="000426CF">
            <w:pPr>
              <w:jc w:val="center"/>
              <w:rPr>
                <w:rFonts w:ascii="Times New Roman" w:hAnsi="Times New Roman"/>
                <w:b/>
                <w:sz w:val="24"/>
                <w:szCs w:val="24"/>
              </w:rPr>
            </w:pPr>
            <w:r>
              <w:rPr>
                <w:rFonts w:ascii="Times New Roman" w:hAnsi="Times New Roman"/>
                <w:b/>
                <w:sz w:val="24"/>
                <w:szCs w:val="24"/>
              </w:rPr>
              <w:t>1 mark for correct answer</w:t>
            </w:r>
          </w:p>
        </w:tc>
      </w:tr>
      <w:tr w:rsidR="009560B6" w:rsidTr="00A90351">
        <w:trPr>
          <w:gridAfter w:val="1"/>
          <w:wAfter w:w="34" w:type="dxa"/>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9560B6" w:rsidRPr="001B1E4E" w:rsidRDefault="009560B6" w:rsidP="000426CF">
            <w:pPr>
              <w:pStyle w:val="ListParagraph"/>
              <w:ind w:left="34"/>
              <w:rPr>
                <w:rFonts w:ascii="Times New Roman" w:hAnsi="Times New Roman"/>
                <w:sz w:val="24"/>
                <w:szCs w:val="24"/>
              </w:rPr>
            </w:pPr>
          </w:p>
        </w:tc>
        <w:tc>
          <w:tcPr>
            <w:tcW w:w="7304" w:type="dxa"/>
            <w:gridSpan w:val="3"/>
            <w:tcBorders>
              <w:top w:val="single" w:sz="4" w:space="0" w:color="auto"/>
              <w:left w:val="single" w:sz="4" w:space="0" w:color="auto"/>
              <w:bottom w:val="single" w:sz="4" w:space="0" w:color="auto"/>
              <w:right w:val="single" w:sz="4" w:space="0" w:color="auto"/>
            </w:tcBorders>
          </w:tcPr>
          <w:p w:rsidR="009560B6" w:rsidRDefault="009560B6" w:rsidP="000426CF">
            <w:pPr>
              <w:pStyle w:val="LongerQuestions"/>
            </w:pPr>
            <w:r>
              <w:t xml:space="preserve">(d)       </w:t>
            </w:r>
            <w:r w:rsidRPr="00C95C10">
              <w:rPr>
                <w:color w:val="FF0000"/>
                <w:position w:val="-60"/>
              </w:rPr>
              <w:object w:dxaOrig="4084" w:dyaOrig="778">
                <v:shape id="_x0000_i1058" type="#_x0000_t75" style="width:204pt;height:39pt" o:ole="">
                  <v:imagedata r:id="rId84" o:title=""/>
                </v:shape>
                <o:OLEObject Type="Embed" ProgID="FXEquation.Equation" ShapeID="_x0000_i1058" DrawAspect="Content" ObjectID="_1516723239" r:id="rId85"/>
              </w:object>
            </w:r>
            <w:r>
              <w:t xml:space="preserve"> </w:t>
            </w:r>
          </w:p>
          <w:p w:rsidR="009560B6" w:rsidRDefault="009560B6" w:rsidP="000426CF">
            <w:pPr>
              <w:pStyle w:val="LongerQuestions"/>
            </w:pPr>
          </w:p>
        </w:tc>
        <w:tc>
          <w:tcPr>
            <w:tcW w:w="1951" w:type="dxa"/>
            <w:tcBorders>
              <w:top w:val="single" w:sz="4" w:space="0" w:color="auto"/>
              <w:left w:val="single" w:sz="4" w:space="0" w:color="auto"/>
              <w:bottom w:val="single" w:sz="4" w:space="0" w:color="auto"/>
              <w:right w:val="single" w:sz="4" w:space="0" w:color="auto"/>
            </w:tcBorders>
          </w:tcPr>
          <w:p w:rsidR="009560B6" w:rsidRPr="00A252B0" w:rsidRDefault="009560B6" w:rsidP="000426CF">
            <w:pPr>
              <w:jc w:val="center"/>
              <w:rPr>
                <w:rFonts w:ascii="Times New Roman" w:hAnsi="Times New Roman"/>
                <w:b/>
                <w:sz w:val="24"/>
                <w:szCs w:val="24"/>
              </w:rPr>
            </w:pPr>
            <w:r>
              <w:rPr>
                <w:rFonts w:ascii="Times New Roman" w:hAnsi="Times New Roman"/>
                <w:b/>
                <w:sz w:val="24"/>
                <w:szCs w:val="24"/>
              </w:rPr>
              <w:t>1 mark for correct answer</w:t>
            </w:r>
          </w:p>
        </w:tc>
      </w:tr>
      <w:tr w:rsidR="009560B6" w:rsidTr="00A90351">
        <w:trPr>
          <w:gridAfter w:val="1"/>
          <w:wAfter w:w="34" w:type="dxa"/>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9560B6" w:rsidRPr="001B3341" w:rsidRDefault="009560B6" w:rsidP="000426CF">
            <w:pPr>
              <w:pStyle w:val="ListParagraph"/>
              <w:ind w:left="34"/>
              <w:rPr>
                <w:rFonts w:ascii="Times New Roman" w:hAnsi="Times New Roman"/>
                <w:sz w:val="24"/>
                <w:szCs w:val="24"/>
              </w:rPr>
            </w:pPr>
          </w:p>
        </w:tc>
        <w:tc>
          <w:tcPr>
            <w:tcW w:w="7304" w:type="dxa"/>
            <w:gridSpan w:val="3"/>
            <w:tcBorders>
              <w:top w:val="single" w:sz="4" w:space="0" w:color="auto"/>
              <w:left w:val="single" w:sz="4" w:space="0" w:color="auto"/>
              <w:bottom w:val="single" w:sz="4" w:space="0" w:color="auto"/>
              <w:right w:val="single" w:sz="4" w:space="0" w:color="auto"/>
            </w:tcBorders>
          </w:tcPr>
          <w:p w:rsidR="009560B6" w:rsidRDefault="009560B6" w:rsidP="000426CF">
            <w:pPr>
              <w:pStyle w:val="LongerQuestions"/>
            </w:pPr>
            <w:r>
              <w:t xml:space="preserve">(e)        </w:t>
            </w:r>
            <w:r w:rsidRPr="00C95C10">
              <w:rPr>
                <w:color w:val="FF0000"/>
                <w:position w:val="-90"/>
              </w:rPr>
              <w:object w:dxaOrig="6258" w:dyaOrig="1084">
                <v:shape id="_x0000_i1059" type="#_x0000_t75" style="width:312.75pt;height:54pt" o:ole="">
                  <v:imagedata r:id="rId86" o:title=""/>
                </v:shape>
                <o:OLEObject Type="Embed" ProgID="FXEquation.Equation" ShapeID="_x0000_i1059" DrawAspect="Content" ObjectID="_1516723240" r:id="rId87"/>
              </w:object>
            </w:r>
            <w:r>
              <w:t xml:space="preserve"> </w:t>
            </w:r>
          </w:p>
          <w:p w:rsidR="009560B6" w:rsidRDefault="009560B6" w:rsidP="000426CF">
            <w:pPr>
              <w:pStyle w:val="LongerQuestions"/>
            </w:pPr>
          </w:p>
        </w:tc>
        <w:tc>
          <w:tcPr>
            <w:tcW w:w="1951" w:type="dxa"/>
            <w:tcBorders>
              <w:top w:val="single" w:sz="4" w:space="0" w:color="auto"/>
              <w:left w:val="single" w:sz="4" w:space="0" w:color="auto"/>
              <w:bottom w:val="single" w:sz="4" w:space="0" w:color="auto"/>
              <w:right w:val="single" w:sz="4" w:space="0" w:color="auto"/>
            </w:tcBorders>
          </w:tcPr>
          <w:p w:rsidR="009560B6" w:rsidRDefault="009560B6" w:rsidP="000426CF">
            <w:pPr>
              <w:jc w:val="center"/>
              <w:rPr>
                <w:rFonts w:ascii="Times New Roman" w:hAnsi="Times New Roman"/>
                <w:b/>
                <w:sz w:val="24"/>
                <w:szCs w:val="24"/>
              </w:rPr>
            </w:pPr>
            <w:r>
              <w:rPr>
                <w:rFonts w:ascii="Times New Roman" w:hAnsi="Times New Roman"/>
                <w:b/>
                <w:sz w:val="24"/>
                <w:szCs w:val="24"/>
              </w:rPr>
              <w:t>2 marks for correct answer</w:t>
            </w:r>
          </w:p>
          <w:p w:rsidR="009560B6" w:rsidRDefault="009560B6" w:rsidP="000426CF">
            <w:pPr>
              <w:jc w:val="center"/>
              <w:rPr>
                <w:rFonts w:ascii="Times New Roman" w:hAnsi="Times New Roman"/>
                <w:b/>
                <w:sz w:val="24"/>
                <w:szCs w:val="24"/>
              </w:rPr>
            </w:pPr>
          </w:p>
          <w:p w:rsidR="009560B6" w:rsidRPr="00A252B0" w:rsidRDefault="009560B6" w:rsidP="000426CF">
            <w:pPr>
              <w:jc w:val="center"/>
              <w:rPr>
                <w:rFonts w:ascii="Times New Roman" w:hAnsi="Times New Roman"/>
                <w:b/>
                <w:sz w:val="24"/>
                <w:szCs w:val="24"/>
              </w:rPr>
            </w:pPr>
            <w:r>
              <w:rPr>
                <w:rFonts w:ascii="Times New Roman" w:hAnsi="Times New Roman"/>
                <w:b/>
                <w:sz w:val="24"/>
                <w:szCs w:val="24"/>
              </w:rPr>
              <w:t>1 mark for answer which shows some correct working</w:t>
            </w:r>
          </w:p>
        </w:tc>
      </w:tr>
      <w:tr w:rsidR="009560B6" w:rsidTr="00A90351">
        <w:trPr>
          <w:gridAfter w:val="1"/>
          <w:wAfter w:w="34" w:type="dxa"/>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9560B6" w:rsidRPr="001B3341" w:rsidRDefault="009560B6" w:rsidP="000426CF">
            <w:pPr>
              <w:pStyle w:val="ListParagraph"/>
              <w:ind w:left="34"/>
              <w:rPr>
                <w:rFonts w:ascii="Times New Roman" w:hAnsi="Times New Roman"/>
                <w:sz w:val="24"/>
                <w:szCs w:val="24"/>
              </w:rPr>
            </w:pPr>
          </w:p>
        </w:tc>
        <w:tc>
          <w:tcPr>
            <w:tcW w:w="7304" w:type="dxa"/>
            <w:gridSpan w:val="3"/>
            <w:tcBorders>
              <w:top w:val="single" w:sz="4" w:space="0" w:color="auto"/>
              <w:left w:val="single" w:sz="4" w:space="0" w:color="auto"/>
              <w:bottom w:val="single" w:sz="4" w:space="0" w:color="auto"/>
              <w:right w:val="single" w:sz="4" w:space="0" w:color="auto"/>
            </w:tcBorders>
          </w:tcPr>
          <w:p w:rsidR="009560B6" w:rsidRDefault="009560B6" w:rsidP="000426CF">
            <w:pPr>
              <w:pStyle w:val="LongerQuestions"/>
            </w:pPr>
            <w:r>
              <w:t xml:space="preserve">(f)    </w:t>
            </w:r>
            <w:r w:rsidRPr="00C95C10">
              <w:rPr>
                <w:color w:val="FF0000"/>
                <w:position w:val="-32"/>
              </w:rPr>
              <w:object w:dxaOrig="3168" w:dyaOrig="498">
                <v:shape id="_x0000_i1060" type="#_x0000_t75" style="width:157.5pt;height:24.75pt" o:ole="">
                  <v:imagedata r:id="rId88" o:title=""/>
                </v:shape>
                <o:OLEObject Type="Embed" ProgID="FXEquation.Equation" ShapeID="_x0000_i1060" DrawAspect="Content" ObjectID="_1516723241" r:id="rId89"/>
              </w:object>
            </w:r>
            <w:r>
              <w:t xml:space="preserve"> </w:t>
            </w:r>
          </w:p>
          <w:p w:rsidR="009560B6" w:rsidRDefault="009560B6" w:rsidP="000426CF">
            <w:pPr>
              <w:pStyle w:val="LongerQuestions"/>
            </w:pPr>
          </w:p>
        </w:tc>
        <w:tc>
          <w:tcPr>
            <w:tcW w:w="1951" w:type="dxa"/>
            <w:tcBorders>
              <w:top w:val="single" w:sz="4" w:space="0" w:color="auto"/>
              <w:left w:val="single" w:sz="4" w:space="0" w:color="auto"/>
              <w:bottom w:val="single" w:sz="4" w:space="0" w:color="auto"/>
              <w:right w:val="single" w:sz="4" w:space="0" w:color="auto"/>
            </w:tcBorders>
          </w:tcPr>
          <w:p w:rsidR="009560B6" w:rsidRPr="00A252B0" w:rsidRDefault="009560B6" w:rsidP="000426CF">
            <w:pPr>
              <w:jc w:val="center"/>
              <w:rPr>
                <w:rFonts w:ascii="Times New Roman" w:hAnsi="Times New Roman"/>
                <w:b/>
                <w:sz w:val="24"/>
                <w:szCs w:val="24"/>
              </w:rPr>
            </w:pPr>
            <w:r>
              <w:rPr>
                <w:rFonts w:ascii="Times New Roman" w:hAnsi="Times New Roman"/>
                <w:b/>
                <w:sz w:val="24"/>
                <w:szCs w:val="24"/>
              </w:rPr>
              <w:t>1 mark for correct answer</w:t>
            </w:r>
          </w:p>
        </w:tc>
      </w:tr>
      <w:tr w:rsidR="009560B6" w:rsidTr="00A90351">
        <w:trPr>
          <w:gridAfter w:val="1"/>
          <w:wAfter w:w="34" w:type="dxa"/>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9560B6" w:rsidRPr="001B3341" w:rsidRDefault="009560B6" w:rsidP="000426CF">
            <w:pPr>
              <w:pStyle w:val="ListParagraph"/>
              <w:ind w:left="34"/>
              <w:rPr>
                <w:rFonts w:ascii="Times New Roman" w:hAnsi="Times New Roman"/>
                <w:sz w:val="24"/>
                <w:szCs w:val="24"/>
              </w:rPr>
            </w:pPr>
          </w:p>
        </w:tc>
        <w:tc>
          <w:tcPr>
            <w:tcW w:w="7304" w:type="dxa"/>
            <w:gridSpan w:val="3"/>
            <w:tcBorders>
              <w:top w:val="single" w:sz="4" w:space="0" w:color="auto"/>
              <w:left w:val="single" w:sz="4" w:space="0" w:color="auto"/>
              <w:bottom w:val="single" w:sz="4" w:space="0" w:color="auto"/>
              <w:right w:val="single" w:sz="4" w:space="0" w:color="auto"/>
            </w:tcBorders>
          </w:tcPr>
          <w:p w:rsidR="009560B6" w:rsidRDefault="009560B6" w:rsidP="000426CF">
            <w:pPr>
              <w:pStyle w:val="LongerQuestions"/>
            </w:pPr>
            <w:r>
              <w:t xml:space="preserve">(g)   </w:t>
            </w:r>
            <w:r w:rsidRPr="00C13CF9">
              <w:rPr>
                <w:color w:val="FF0000"/>
                <w:position w:val="-90"/>
              </w:rPr>
              <w:object w:dxaOrig="7024" w:dyaOrig="1084">
                <v:shape id="_x0000_i1061" type="#_x0000_t75" style="width:351pt;height:54pt" o:ole="">
                  <v:imagedata r:id="rId90" o:title=""/>
                </v:shape>
                <o:OLEObject Type="Embed" ProgID="FXEquation.Equation" ShapeID="_x0000_i1061" DrawAspect="Content" ObjectID="_1516723242" r:id="rId91"/>
              </w:object>
            </w:r>
            <w:r>
              <w:t xml:space="preserve"> </w:t>
            </w:r>
          </w:p>
        </w:tc>
        <w:tc>
          <w:tcPr>
            <w:tcW w:w="1951" w:type="dxa"/>
            <w:tcBorders>
              <w:top w:val="single" w:sz="4" w:space="0" w:color="auto"/>
              <w:left w:val="single" w:sz="4" w:space="0" w:color="auto"/>
              <w:bottom w:val="single" w:sz="4" w:space="0" w:color="auto"/>
              <w:right w:val="single" w:sz="4" w:space="0" w:color="auto"/>
            </w:tcBorders>
          </w:tcPr>
          <w:p w:rsidR="009560B6" w:rsidRDefault="009560B6" w:rsidP="000426CF">
            <w:pPr>
              <w:jc w:val="center"/>
              <w:rPr>
                <w:rFonts w:ascii="Times New Roman" w:hAnsi="Times New Roman"/>
                <w:b/>
                <w:sz w:val="24"/>
                <w:szCs w:val="24"/>
              </w:rPr>
            </w:pPr>
            <w:r>
              <w:rPr>
                <w:rFonts w:ascii="Times New Roman" w:hAnsi="Times New Roman"/>
                <w:b/>
                <w:sz w:val="24"/>
                <w:szCs w:val="24"/>
              </w:rPr>
              <w:t>2 marks for correct answer</w:t>
            </w:r>
          </w:p>
          <w:p w:rsidR="009560B6" w:rsidRDefault="009560B6" w:rsidP="000426CF">
            <w:pPr>
              <w:jc w:val="center"/>
              <w:rPr>
                <w:rFonts w:ascii="Times New Roman" w:hAnsi="Times New Roman"/>
                <w:b/>
                <w:sz w:val="24"/>
                <w:szCs w:val="24"/>
              </w:rPr>
            </w:pPr>
          </w:p>
          <w:p w:rsidR="009560B6" w:rsidRDefault="009560B6" w:rsidP="000426CF">
            <w:pPr>
              <w:jc w:val="center"/>
              <w:rPr>
                <w:rFonts w:ascii="Times New Roman" w:hAnsi="Times New Roman"/>
                <w:b/>
                <w:sz w:val="24"/>
                <w:szCs w:val="24"/>
              </w:rPr>
            </w:pPr>
            <w:r>
              <w:rPr>
                <w:rFonts w:ascii="Times New Roman" w:hAnsi="Times New Roman"/>
                <w:b/>
                <w:sz w:val="24"/>
                <w:szCs w:val="24"/>
              </w:rPr>
              <w:t>1 mark for answer which shows some correct working</w:t>
            </w:r>
          </w:p>
        </w:tc>
      </w:tr>
    </w:tbl>
    <w:p w:rsidR="009560B6" w:rsidRPr="00C71E16" w:rsidRDefault="009560B6" w:rsidP="009560B6">
      <w:pPr>
        <w:rPr>
          <w:rFonts w:asciiTheme="majorHAnsi" w:hAnsiTheme="majorHAnsi"/>
          <w:sz w:val="24"/>
          <w:szCs w:val="24"/>
        </w:rPr>
      </w:pPr>
    </w:p>
    <w:p w:rsidR="009560B6" w:rsidRPr="008F4C0E" w:rsidRDefault="009560B6" w:rsidP="009560B6">
      <w:pPr>
        <w:spacing w:after="120"/>
      </w:pPr>
    </w:p>
    <w:p w:rsidR="009560B6" w:rsidRDefault="009560B6" w:rsidP="009560B6"/>
    <w:p w:rsidR="001B1E4E" w:rsidRDefault="001B1E4E" w:rsidP="001B1E4E">
      <w:pPr>
        <w:rPr>
          <w:rFonts w:asciiTheme="majorHAnsi" w:hAnsiTheme="majorHAnsi"/>
          <w:sz w:val="24"/>
          <w:szCs w:val="24"/>
        </w:rPr>
      </w:pP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6DA" w:rsidRDefault="002146DA" w:rsidP="006475AA">
      <w:r>
        <w:separator/>
      </w:r>
    </w:p>
  </w:endnote>
  <w:endnote w:type="continuationSeparator" w:id="0">
    <w:p w:rsidR="002146DA" w:rsidRDefault="002146DA"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194844"/>
      <w:docPartObj>
        <w:docPartGallery w:val="Page Numbers (Bottom of Page)"/>
        <w:docPartUnique/>
      </w:docPartObj>
    </w:sdtPr>
    <w:sdtEndPr>
      <w:rPr>
        <w:noProof/>
      </w:rPr>
    </w:sdtEndPr>
    <w:sdtContent>
      <w:p w:rsidR="000426CF" w:rsidRDefault="000426CF">
        <w:pPr>
          <w:pStyle w:val="Footer"/>
          <w:jc w:val="center"/>
        </w:pPr>
        <w:r>
          <w:fldChar w:fldCharType="begin"/>
        </w:r>
        <w:r>
          <w:instrText xml:space="preserve"> PAGE   \* MERGEFORMAT </w:instrText>
        </w:r>
        <w:r>
          <w:fldChar w:fldCharType="separate"/>
        </w:r>
        <w:r w:rsidR="00125424">
          <w:rPr>
            <w:noProof/>
          </w:rPr>
          <w:t>2</w:t>
        </w:r>
        <w:r>
          <w:rPr>
            <w:noProof/>
          </w:rPr>
          <w:fldChar w:fldCharType="end"/>
        </w:r>
      </w:p>
    </w:sdtContent>
  </w:sdt>
  <w:p w:rsidR="000426CF" w:rsidRDefault="000426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81431"/>
      <w:docPartObj>
        <w:docPartGallery w:val="Page Numbers (Bottom of Page)"/>
        <w:docPartUnique/>
      </w:docPartObj>
    </w:sdtPr>
    <w:sdtEndPr>
      <w:rPr>
        <w:noProof/>
      </w:rPr>
    </w:sdtEndPr>
    <w:sdtContent>
      <w:p w:rsidR="000426CF" w:rsidRDefault="000426CF">
        <w:pPr>
          <w:pStyle w:val="Footer"/>
          <w:jc w:val="center"/>
        </w:pPr>
        <w:r>
          <w:fldChar w:fldCharType="begin"/>
        </w:r>
        <w:r>
          <w:instrText xml:space="preserve"> PAGE   \* MERGEFORMAT </w:instrText>
        </w:r>
        <w:r>
          <w:fldChar w:fldCharType="separate"/>
        </w:r>
        <w:r w:rsidR="002146DA">
          <w:rPr>
            <w:noProof/>
          </w:rPr>
          <w:t>1</w:t>
        </w:r>
        <w:r>
          <w:rPr>
            <w:noProof/>
          </w:rPr>
          <w:fldChar w:fldCharType="end"/>
        </w:r>
      </w:p>
    </w:sdtContent>
  </w:sdt>
  <w:p w:rsidR="000426CF" w:rsidRDefault="00042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6DA" w:rsidRDefault="002146DA" w:rsidP="006475AA">
      <w:r>
        <w:separator/>
      </w:r>
    </w:p>
  </w:footnote>
  <w:footnote w:type="continuationSeparator" w:id="0">
    <w:p w:rsidR="002146DA" w:rsidRDefault="002146DA"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CF" w:rsidRPr="006475AA" w:rsidRDefault="000426CF">
    <w:pPr>
      <w:pStyle w:val="Header"/>
      <w:rPr>
        <w:u w:val="single"/>
      </w:rPr>
    </w:pPr>
    <w:r w:rsidRPr="006475AA">
      <w:rPr>
        <w:u w:val="single"/>
      </w:rPr>
      <w:t xml:space="preserve">Mathematics </w:t>
    </w:r>
    <w:r>
      <w:rPr>
        <w:u w:val="single"/>
      </w:rPr>
      <w:tab/>
    </w:r>
    <w:sdt>
      <w:sdtPr>
        <w:rPr>
          <w:u w:val="single"/>
        </w:rPr>
        <w:alias w:val="Title"/>
        <w:tag w:val=""/>
        <w:id w:val="649178058"/>
        <w:placeholder>
          <w:docPart w:val="25F64C1F80684B55A60EC9C896ABB081"/>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Earning Money</w:t>
        </w:r>
      </w:sdtContent>
    </w:sdt>
    <w:r>
      <w:rPr>
        <w:u w:val="single"/>
      </w:rPr>
      <w:t xml:space="preserve">  Test</w:t>
    </w:r>
    <w:r>
      <w:rPr>
        <w:u w:val="single"/>
      </w:rPr>
      <w:tab/>
    </w:r>
    <w:r w:rsidR="00125424">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CF" w:rsidRPr="0027637B" w:rsidRDefault="000426CF"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0426CF" w:rsidRPr="0027637B" w:rsidRDefault="000426CF"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125424">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523673"/>
    <w:multiLevelType w:val="hybridMultilevel"/>
    <w:tmpl w:val="344E1522"/>
    <w:lvl w:ilvl="0" w:tplc="723CD1B4">
      <w:start w:val="6"/>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0B549E8"/>
    <w:multiLevelType w:val="hybridMultilevel"/>
    <w:tmpl w:val="C0983B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F37623D"/>
    <w:multiLevelType w:val="hybridMultilevel"/>
    <w:tmpl w:val="30709DD2"/>
    <w:lvl w:ilvl="0" w:tplc="0C090017">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3"/>
  </w:num>
  <w:num w:numId="10">
    <w:abstractNumId w:val="22"/>
  </w:num>
  <w:num w:numId="11">
    <w:abstractNumId w:val="20"/>
  </w:num>
  <w:num w:numId="12">
    <w:abstractNumId w:val="11"/>
  </w:num>
  <w:num w:numId="13">
    <w:abstractNumId w:val="17"/>
  </w:num>
  <w:num w:numId="14">
    <w:abstractNumId w:val="8"/>
  </w:num>
  <w:num w:numId="15">
    <w:abstractNumId w:val="16"/>
  </w:num>
  <w:num w:numId="16">
    <w:abstractNumId w:val="19"/>
  </w:num>
  <w:num w:numId="17">
    <w:abstractNumId w:val="2"/>
  </w:num>
  <w:num w:numId="18">
    <w:abstractNumId w:val="4"/>
  </w:num>
  <w:num w:numId="19">
    <w:abstractNumId w:val="6"/>
  </w:num>
  <w:num w:numId="20">
    <w:abstractNumId w:val="21"/>
  </w:num>
  <w:num w:numId="21">
    <w:abstractNumId w:val="10"/>
  </w:num>
  <w:num w:numId="22">
    <w:abstractNumId w:val="9"/>
  </w:num>
  <w:num w:numId="23">
    <w:abstractNumId w:val="18"/>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87A"/>
    <w:rsid w:val="000426CF"/>
    <w:rsid w:val="0005581D"/>
    <w:rsid w:val="00077577"/>
    <w:rsid w:val="00077B33"/>
    <w:rsid w:val="000966B2"/>
    <w:rsid w:val="000A3FD5"/>
    <w:rsid w:val="00104ACA"/>
    <w:rsid w:val="00125424"/>
    <w:rsid w:val="001274F5"/>
    <w:rsid w:val="00130243"/>
    <w:rsid w:val="00137D34"/>
    <w:rsid w:val="00177F93"/>
    <w:rsid w:val="0018287C"/>
    <w:rsid w:val="001B0750"/>
    <w:rsid w:val="001B1E4E"/>
    <w:rsid w:val="001B2DF7"/>
    <w:rsid w:val="001B4933"/>
    <w:rsid w:val="001C4186"/>
    <w:rsid w:val="001D51F7"/>
    <w:rsid w:val="00204CB2"/>
    <w:rsid w:val="0021035C"/>
    <w:rsid w:val="002146DA"/>
    <w:rsid w:val="00216994"/>
    <w:rsid w:val="002510CB"/>
    <w:rsid w:val="00252D48"/>
    <w:rsid w:val="0027637B"/>
    <w:rsid w:val="002A67A9"/>
    <w:rsid w:val="002B1F86"/>
    <w:rsid w:val="002B2386"/>
    <w:rsid w:val="002D3C99"/>
    <w:rsid w:val="002D4B2F"/>
    <w:rsid w:val="002D54B4"/>
    <w:rsid w:val="002E3D4C"/>
    <w:rsid w:val="003200D8"/>
    <w:rsid w:val="00325745"/>
    <w:rsid w:val="0033406D"/>
    <w:rsid w:val="003428EF"/>
    <w:rsid w:val="00347A06"/>
    <w:rsid w:val="00364163"/>
    <w:rsid w:val="0037487A"/>
    <w:rsid w:val="003C086B"/>
    <w:rsid w:val="003D6DCF"/>
    <w:rsid w:val="003F5670"/>
    <w:rsid w:val="00423CB0"/>
    <w:rsid w:val="00462CF7"/>
    <w:rsid w:val="004C2BAB"/>
    <w:rsid w:val="004C395C"/>
    <w:rsid w:val="004D2356"/>
    <w:rsid w:val="004E01B5"/>
    <w:rsid w:val="004E1A64"/>
    <w:rsid w:val="005305DD"/>
    <w:rsid w:val="00556B6D"/>
    <w:rsid w:val="00563AA5"/>
    <w:rsid w:val="005C0766"/>
    <w:rsid w:val="005F6CBB"/>
    <w:rsid w:val="00624015"/>
    <w:rsid w:val="006475AA"/>
    <w:rsid w:val="00674B12"/>
    <w:rsid w:val="006B092B"/>
    <w:rsid w:val="006D727A"/>
    <w:rsid w:val="006E3B3A"/>
    <w:rsid w:val="007007D4"/>
    <w:rsid w:val="0077682A"/>
    <w:rsid w:val="007832E9"/>
    <w:rsid w:val="007A12DD"/>
    <w:rsid w:val="007F0DF3"/>
    <w:rsid w:val="008759B4"/>
    <w:rsid w:val="008761FD"/>
    <w:rsid w:val="00887934"/>
    <w:rsid w:val="008B45B2"/>
    <w:rsid w:val="008E3476"/>
    <w:rsid w:val="008F4C0E"/>
    <w:rsid w:val="009279B6"/>
    <w:rsid w:val="009309B2"/>
    <w:rsid w:val="009379D9"/>
    <w:rsid w:val="009430F2"/>
    <w:rsid w:val="00947F94"/>
    <w:rsid w:val="00952FDD"/>
    <w:rsid w:val="009560B6"/>
    <w:rsid w:val="00974063"/>
    <w:rsid w:val="00977432"/>
    <w:rsid w:val="009F2DAC"/>
    <w:rsid w:val="00A433DF"/>
    <w:rsid w:val="00A5015F"/>
    <w:rsid w:val="00A50622"/>
    <w:rsid w:val="00A82BA8"/>
    <w:rsid w:val="00A90351"/>
    <w:rsid w:val="00AC477A"/>
    <w:rsid w:val="00AC66D1"/>
    <w:rsid w:val="00AD43BD"/>
    <w:rsid w:val="00AD652F"/>
    <w:rsid w:val="00AF2DC6"/>
    <w:rsid w:val="00B022E3"/>
    <w:rsid w:val="00B14653"/>
    <w:rsid w:val="00B405DD"/>
    <w:rsid w:val="00B466FB"/>
    <w:rsid w:val="00B47C2C"/>
    <w:rsid w:val="00B84492"/>
    <w:rsid w:val="00B92B31"/>
    <w:rsid w:val="00BA23C8"/>
    <w:rsid w:val="00BB2F9E"/>
    <w:rsid w:val="00BE2326"/>
    <w:rsid w:val="00BE51BB"/>
    <w:rsid w:val="00C04536"/>
    <w:rsid w:val="00C2241F"/>
    <w:rsid w:val="00C8689B"/>
    <w:rsid w:val="00C93B55"/>
    <w:rsid w:val="00CD23A3"/>
    <w:rsid w:val="00CF569C"/>
    <w:rsid w:val="00D1063D"/>
    <w:rsid w:val="00D874FF"/>
    <w:rsid w:val="00D944F7"/>
    <w:rsid w:val="00DA0092"/>
    <w:rsid w:val="00DB15ED"/>
    <w:rsid w:val="00DB5666"/>
    <w:rsid w:val="00DD53EB"/>
    <w:rsid w:val="00DE2FF5"/>
    <w:rsid w:val="00E14F99"/>
    <w:rsid w:val="00E8241C"/>
    <w:rsid w:val="00EA33A1"/>
    <w:rsid w:val="00EC7A14"/>
    <w:rsid w:val="00EF6D61"/>
    <w:rsid w:val="00F35105"/>
    <w:rsid w:val="00F57053"/>
    <w:rsid w:val="00FA09BC"/>
    <w:rsid w:val="00FB0F1A"/>
    <w:rsid w:val="00FB647D"/>
    <w:rsid w:val="00FC09DE"/>
    <w:rsid w:val="00FF44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4BB540-6AD1-4888-ADD7-F17D75C24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8759B4"/>
    <w:pPr>
      <w:spacing w:after="120"/>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8759B4"/>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64163"/>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364163"/>
    <w:rPr>
      <w:rFonts w:ascii="Times New Roman" w:eastAsia="Calibri" w:hAnsi="Times New Roman" w:cs="Times New Roman"/>
      <w:sz w:val="24"/>
      <w:szCs w:val="24"/>
    </w:rPr>
  </w:style>
  <w:style w:type="paragraph" w:styleId="NoSpacing">
    <w:name w:val="No Spacing"/>
    <w:link w:val="NoSpacingChar"/>
    <w:uiPriority w:val="1"/>
    <w:qFormat/>
    <w:rsid w:val="00130243"/>
    <w:rPr>
      <w:rFonts w:eastAsiaTheme="minorEastAsia"/>
      <w:lang w:val="en-US"/>
    </w:rPr>
  </w:style>
  <w:style w:type="character" w:customStyle="1" w:styleId="NoSpacingChar">
    <w:name w:val="No Spacing Char"/>
    <w:basedOn w:val="DefaultParagraphFont"/>
    <w:link w:val="NoSpacing"/>
    <w:uiPriority w:val="1"/>
    <w:rsid w:val="0013024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oleObject" Target="embeddings/oleObject15.bin"/><Relationship Id="rId50" Type="http://schemas.openxmlformats.org/officeDocument/2006/relationships/image" Target="media/image24.png"/><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3.png"/><Relationship Id="rId76" Type="http://schemas.openxmlformats.org/officeDocument/2006/relationships/image" Target="media/image37.png"/><Relationship Id="rId84" Type="http://schemas.openxmlformats.org/officeDocument/2006/relationships/image" Target="media/image41.png"/><Relationship Id="rId89" Type="http://schemas.openxmlformats.org/officeDocument/2006/relationships/oleObject" Target="embeddings/oleObject36.bin"/><Relationship Id="rId7" Type="http://schemas.openxmlformats.org/officeDocument/2006/relationships/image" Target="media/image1.jpeg"/><Relationship Id="rId71" Type="http://schemas.openxmlformats.org/officeDocument/2006/relationships/oleObject" Target="embeddings/oleObject27.bin"/><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0.bin"/><Relationship Id="rId40" Type="http://schemas.openxmlformats.org/officeDocument/2006/relationships/image" Target="media/image19.png"/><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openxmlformats.org/officeDocument/2006/relationships/oleObject" Target="embeddings/oleObject31.bin"/><Relationship Id="rId87" Type="http://schemas.openxmlformats.org/officeDocument/2006/relationships/oleObject" Target="embeddings/oleObject35.bin"/><Relationship Id="rId5" Type="http://schemas.openxmlformats.org/officeDocument/2006/relationships/footnotes" Target="footnotes.xml"/><Relationship Id="rId61" Type="http://schemas.openxmlformats.org/officeDocument/2006/relationships/oleObject" Target="embeddings/oleObject22.bin"/><Relationship Id="rId82" Type="http://schemas.openxmlformats.org/officeDocument/2006/relationships/image" Target="media/image40.png"/><Relationship Id="rId90" Type="http://schemas.openxmlformats.org/officeDocument/2006/relationships/image" Target="media/image44.png"/><Relationship Id="rId1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image" Target="media/image14.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oleObject" Target="embeddings/oleObject26.bin"/><Relationship Id="rId77" Type="http://schemas.openxmlformats.org/officeDocument/2006/relationships/oleObject" Target="embeddings/oleObject30.bin"/><Relationship Id="rId8" Type="http://schemas.openxmlformats.org/officeDocument/2006/relationships/image" Target="media/image2.jpeg"/><Relationship Id="rId51" Type="http://schemas.openxmlformats.org/officeDocument/2006/relationships/oleObject" Target="embeddings/oleObject17.bin"/><Relationship Id="rId72" Type="http://schemas.openxmlformats.org/officeDocument/2006/relationships/image" Target="media/image35.png"/><Relationship Id="rId80" Type="http://schemas.openxmlformats.org/officeDocument/2006/relationships/image" Target="media/image39.png"/><Relationship Id="rId85" Type="http://schemas.openxmlformats.org/officeDocument/2006/relationships/oleObject" Target="embeddings/oleObject34.bin"/><Relationship Id="rId93"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9.png"/><Relationship Id="rId41" Type="http://schemas.openxmlformats.org/officeDocument/2006/relationships/oleObject" Target="embeddings/oleObject12.bin"/><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3.png"/><Relationship Id="rId91" Type="http://schemas.openxmlformats.org/officeDocument/2006/relationships/oleObject" Target="embeddings/oleObject37.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oleObject" Target="embeddings/oleObject3.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4.jpeg"/><Relationship Id="rId31" Type="http://schemas.openxmlformats.org/officeDocument/2006/relationships/oleObject" Target="embeddings/oleObject7.bin"/><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8.png"/><Relationship Id="rId81" Type="http://schemas.openxmlformats.org/officeDocument/2006/relationships/oleObject" Target="embeddings/oleObject32.bin"/><Relationship Id="rId86" Type="http://schemas.openxmlformats.org/officeDocument/2006/relationships/image" Target="media/image4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A3845728B94C69ABFD2473A7CAD5C5"/>
        <w:category>
          <w:name w:val="General"/>
          <w:gallery w:val="placeholder"/>
        </w:category>
        <w:types>
          <w:type w:val="bbPlcHdr"/>
        </w:types>
        <w:behaviors>
          <w:behavior w:val="content"/>
        </w:behaviors>
        <w:guid w:val="{0994A8B1-7945-4F5B-B9A7-06F39CCF87FA}"/>
      </w:docPartPr>
      <w:docPartBody>
        <w:p w:rsidR="00FF2FB1" w:rsidRDefault="00536B2D">
          <w:pPr>
            <w:pStyle w:val="76A3845728B94C69ABFD2473A7CAD5C5"/>
          </w:pPr>
          <w:r w:rsidRPr="00EE6CF7">
            <w:rPr>
              <w:rStyle w:val="PlaceholderText"/>
            </w:rPr>
            <w:t>[Category]</w:t>
          </w:r>
        </w:p>
      </w:docPartBody>
    </w:docPart>
    <w:docPart>
      <w:docPartPr>
        <w:name w:val="1C0F85F9D6434766A548F718DCF3FF13"/>
        <w:category>
          <w:name w:val="General"/>
          <w:gallery w:val="placeholder"/>
        </w:category>
        <w:types>
          <w:type w:val="bbPlcHdr"/>
        </w:types>
        <w:behaviors>
          <w:behavior w:val="content"/>
        </w:behaviors>
        <w:guid w:val="{776FFD59-7F3F-41D1-B5AE-4DC2B9E06E9A}"/>
      </w:docPartPr>
      <w:docPartBody>
        <w:p w:rsidR="00FF2FB1" w:rsidRDefault="00536B2D">
          <w:pPr>
            <w:pStyle w:val="1C0F85F9D6434766A548F718DCF3FF13"/>
          </w:pPr>
          <w:r w:rsidRPr="00EE6CF7">
            <w:rPr>
              <w:rStyle w:val="PlaceholderText"/>
            </w:rPr>
            <w:t>[Title]</w:t>
          </w:r>
        </w:p>
      </w:docPartBody>
    </w:docPart>
    <w:docPart>
      <w:docPartPr>
        <w:name w:val="55A795B9647D43D484FF4D658500C4AA"/>
        <w:category>
          <w:name w:val="General"/>
          <w:gallery w:val="placeholder"/>
        </w:category>
        <w:types>
          <w:type w:val="bbPlcHdr"/>
        </w:types>
        <w:behaviors>
          <w:behavior w:val="content"/>
        </w:behaviors>
        <w:guid w:val="{50478A80-0887-4621-B5B9-BC4805BE73D8}"/>
      </w:docPartPr>
      <w:docPartBody>
        <w:p w:rsidR="00FF2FB1" w:rsidRDefault="00536B2D">
          <w:pPr>
            <w:pStyle w:val="55A795B9647D43D484FF4D658500C4AA"/>
          </w:pPr>
          <w:r w:rsidRPr="00EE6CF7">
            <w:rPr>
              <w:rStyle w:val="PlaceholderText"/>
            </w:rPr>
            <w:t>[Category]</w:t>
          </w:r>
        </w:p>
      </w:docPartBody>
    </w:docPart>
    <w:docPart>
      <w:docPartPr>
        <w:name w:val="AF3AAA29A14949A195A342F41AE787CB"/>
        <w:category>
          <w:name w:val="General"/>
          <w:gallery w:val="placeholder"/>
        </w:category>
        <w:types>
          <w:type w:val="bbPlcHdr"/>
        </w:types>
        <w:behaviors>
          <w:behavior w:val="content"/>
        </w:behaviors>
        <w:guid w:val="{493729B4-08FE-471F-A3C4-63A8FFA36D55}"/>
      </w:docPartPr>
      <w:docPartBody>
        <w:p w:rsidR="00FF2FB1" w:rsidRDefault="00536B2D">
          <w:pPr>
            <w:pStyle w:val="AF3AAA29A14949A195A342F41AE787CB"/>
          </w:pPr>
          <w:r w:rsidRPr="00EE6CF7">
            <w:rPr>
              <w:rStyle w:val="PlaceholderText"/>
            </w:rPr>
            <w:t>[Title]</w:t>
          </w:r>
        </w:p>
      </w:docPartBody>
    </w:docPart>
    <w:docPart>
      <w:docPartPr>
        <w:name w:val="9CE2AF66AE5A4616829C8BD865683FE7"/>
        <w:category>
          <w:name w:val="General"/>
          <w:gallery w:val="placeholder"/>
        </w:category>
        <w:types>
          <w:type w:val="bbPlcHdr"/>
        </w:types>
        <w:behaviors>
          <w:behavior w:val="content"/>
        </w:behaviors>
        <w:guid w:val="{BD289C27-6576-4F6D-9C9C-9DD804E7B284}"/>
      </w:docPartPr>
      <w:docPartBody>
        <w:p w:rsidR="00FF2FB1" w:rsidRDefault="00536B2D">
          <w:pPr>
            <w:pStyle w:val="9CE2AF66AE5A4616829C8BD865683FE7"/>
          </w:pPr>
          <w:r w:rsidRPr="00EE6CF7">
            <w:rPr>
              <w:rStyle w:val="PlaceholderText"/>
            </w:rPr>
            <w:t>[Category]</w:t>
          </w:r>
        </w:p>
      </w:docPartBody>
    </w:docPart>
    <w:docPart>
      <w:docPartPr>
        <w:name w:val="31DD439DB3D141CC8C55EFDFA8E737F9"/>
        <w:category>
          <w:name w:val="General"/>
          <w:gallery w:val="placeholder"/>
        </w:category>
        <w:types>
          <w:type w:val="bbPlcHdr"/>
        </w:types>
        <w:behaviors>
          <w:behavior w:val="content"/>
        </w:behaviors>
        <w:guid w:val="{087FEDAE-C3EC-4520-AFEA-E4D96E77CCBE}"/>
      </w:docPartPr>
      <w:docPartBody>
        <w:p w:rsidR="00FF2FB1" w:rsidRDefault="00536B2D">
          <w:pPr>
            <w:pStyle w:val="31DD439DB3D141CC8C55EFDFA8E737F9"/>
          </w:pPr>
          <w:r w:rsidRPr="00EE6CF7">
            <w:rPr>
              <w:rStyle w:val="PlaceholderText"/>
            </w:rPr>
            <w:t>[Title]</w:t>
          </w:r>
        </w:p>
      </w:docPartBody>
    </w:docPart>
    <w:docPart>
      <w:docPartPr>
        <w:name w:val="2DD7B7F991AD4A56B7200A1EE36D0A53"/>
        <w:category>
          <w:name w:val="General"/>
          <w:gallery w:val="placeholder"/>
        </w:category>
        <w:types>
          <w:type w:val="bbPlcHdr"/>
        </w:types>
        <w:behaviors>
          <w:behavior w:val="content"/>
        </w:behaviors>
        <w:guid w:val="{B290F402-24FB-4CA0-BAA7-A4161651321E}"/>
      </w:docPartPr>
      <w:docPartBody>
        <w:p w:rsidR="00FF2FB1" w:rsidRDefault="00536B2D">
          <w:pPr>
            <w:pStyle w:val="2DD7B7F991AD4A56B7200A1EE36D0A53"/>
          </w:pPr>
          <w:r w:rsidRPr="00EE6CF7">
            <w:rPr>
              <w:rStyle w:val="PlaceholderText"/>
            </w:rPr>
            <w:t>[Title]</w:t>
          </w:r>
        </w:p>
      </w:docPartBody>
    </w:docPart>
    <w:docPart>
      <w:docPartPr>
        <w:name w:val="25F64C1F80684B55A60EC9C896ABB081"/>
        <w:category>
          <w:name w:val="General"/>
          <w:gallery w:val="placeholder"/>
        </w:category>
        <w:types>
          <w:type w:val="bbPlcHdr"/>
        </w:types>
        <w:behaviors>
          <w:behavior w:val="content"/>
        </w:behaviors>
        <w:guid w:val="{FFD77F55-AF7F-4400-AF3A-29507F4D010B}"/>
      </w:docPartPr>
      <w:docPartBody>
        <w:p w:rsidR="00FF2FB1" w:rsidRDefault="0078219B" w:rsidP="0078219B">
          <w:pPr>
            <w:pStyle w:val="25F64C1F80684B55A60EC9C896ABB081"/>
          </w:pPr>
          <w:r w:rsidRPr="00EE6CF7">
            <w:rPr>
              <w:rStyle w:val="PlaceholderText"/>
            </w:rPr>
            <w:t>[Category]</w:t>
          </w:r>
        </w:p>
      </w:docPartBody>
    </w:docPart>
    <w:docPart>
      <w:docPartPr>
        <w:name w:val="3184B6CBF6DA4E32A98B4720F37FCA3D"/>
        <w:category>
          <w:name w:val="General"/>
          <w:gallery w:val="placeholder"/>
        </w:category>
        <w:types>
          <w:type w:val="bbPlcHdr"/>
        </w:types>
        <w:behaviors>
          <w:behavior w:val="content"/>
        </w:behaviors>
        <w:guid w:val="{C7294436-5D3E-4411-A491-E3DE464001AD}"/>
      </w:docPartPr>
      <w:docPartBody>
        <w:p w:rsidR="00FF2FB1" w:rsidRDefault="0078219B" w:rsidP="0078219B">
          <w:pPr>
            <w:pStyle w:val="3184B6CBF6DA4E32A98B4720F37FCA3D"/>
          </w:pPr>
          <w:r w:rsidRPr="00EE6CF7">
            <w:rPr>
              <w:rStyle w:val="PlaceholderText"/>
            </w:rPr>
            <w:t>[Title]</w:t>
          </w:r>
        </w:p>
      </w:docPartBody>
    </w:docPart>
    <w:docPart>
      <w:docPartPr>
        <w:name w:val="5D7521C4DD3642E4B1C7B83BD9FCB7E0"/>
        <w:category>
          <w:name w:val="General"/>
          <w:gallery w:val="placeholder"/>
        </w:category>
        <w:types>
          <w:type w:val="bbPlcHdr"/>
        </w:types>
        <w:behaviors>
          <w:behavior w:val="content"/>
        </w:behaviors>
        <w:guid w:val="{89A77841-11FE-486D-ADAB-F58A53FEA738}"/>
      </w:docPartPr>
      <w:docPartBody>
        <w:p w:rsidR="00FF2FB1" w:rsidRDefault="0078219B" w:rsidP="0078219B">
          <w:pPr>
            <w:pStyle w:val="5D7521C4DD3642E4B1C7B83BD9FCB7E0"/>
          </w:pPr>
          <w:r w:rsidRPr="00EE6CF7">
            <w:rPr>
              <w:rStyle w:val="PlaceholderText"/>
            </w:rPr>
            <w:t>[Category]</w:t>
          </w:r>
        </w:p>
      </w:docPartBody>
    </w:docPart>
    <w:docPart>
      <w:docPartPr>
        <w:name w:val="395EED51989C49F299E03CDFE619069F"/>
        <w:category>
          <w:name w:val="General"/>
          <w:gallery w:val="placeholder"/>
        </w:category>
        <w:types>
          <w:type w:val="bbPlcHdr"/>
        </w:types>
        <w:behaviors>
          <w:behavior w:val="content"/>
        </w:behaviors>
        <w:guid w:val="{0ADE4603-BBCD-4103-A24D-3B96732E20EB}"/>
      </w:docPartPr>
      <w:docPartBody>
        <w:p w:rsidR="00FF2FB1" w:rsidRDefault="0078219B" w:rsidP="0078219B">
          <w:pPr>
            <w:pStyle w:val="395EED51989C49F299E03CDFE619069F"/>
          </w:pPr>
          <w:r w:rsidRPr="00EE6CF7">
            <w:rPr>
              <w:rStyle w:val="PlaceholderText"/>
            </w:rPr>
            <w:t>[Title]</w:t>
          </w:r>
        </w:p>
      </w:docPartBody>
    </w:docPart>
    <w:docPart>
      <w:docPartPr>
        <w:name w:val="2E3328B44BDA494C8D7D1F724AE5AA1F"/>
        <w:category>
          <w:name w:val="General"/>
          <w:gallery w:val="placeholder"/>
        </w:category>
        <w:types>
          <w:type w:val="bbPlcHdr"/>
        </w:types>
        <w:behaviors>
          <w:behavior w:val="content"/>
        </w:behaviors>
        <w:guid w:val="{F04E84EE-D571-463A-9A6C-BB6AED127323}"/>
      </w:docPartPr>
      <w:docPartBody>
        <w:p w:rsidR="00FF2FB1" w:rsidRDefault="0078219B" w:rsidP="0078219B">
          <w:pPr>
            <w:pStyle w:val="2E3328B44BDA494C8D7D1F724AE5AA1F"/>
          </w:pPr>
          <w:r w:rsidRPr="00EE6CF7">
            <w:rPr>
              <w:rStyle w:val="PlaceholderText"/>
            </w:rPr>
            <w:t>[Title]</w:t>
          </w:r>
        </w:p>
      </w:docPartBody>
    </w:docPart>
    <w:docPart>
      <w:docPartPr>
        <w:name w:val="C04AC1218F4F4A7595A1E38990243011"/>
        <w:category>
          <w:name w:val="General"/>
          <w:gallery w:val="placeholder"/>
        </w:category>
        <w:types>
          <w:type w:val="bbPlcHdr"/>
        </w:types>
        <w:behaviors>
          <w:behavior w:val="content"/>
        </w:behaviors>
        <w:guid w:val="{C499805F-C7E4-4CB3-ADC7-884774EDE94E}"/>
      </w:docPartPr>
      <w:docPartBody>
        <w:p w:rsidR="00FF2FB1" w:rsidRDefault="0078219B" w:rsidP="0078219B">
          <w:pPr>
            <w:pStyle w:val="C04AC1218F4F4A7595A1E38990243011"/>
          </w:pPr>
          <w:r w:rsidRPr="00EE6CF7">
            <w:rPr>
              <w:rStyle w:val="PlaceholderText"/>
            </w:rPr>
            <w:t>[Category]</w:t>
          </w:r>
        </w:p>
      </w:docPartBody>
    </w:docPart>
    <w:docPart>
      <w:docPartPr>
        <w:name w:val="76CE2AC8A6FB4A599935A0A215D822EB"/>
        <w:category>
          <w:name w:val="General"/>
          <w:gallery w:val="placeholder"/>
        </w:category>
        <w:types>
          <w:type w:val="bbPlcHdr"/>
        </w:types>
        <w:behaviors>
          <w:behavior w:val="content"/>
        </w:behaviors>
        <w:guid w:val="{E21357E5-ED20-4E6F-846D-FC37D28FAD6B}"/>
      </w:docPartPr>
      <w:docPartBody>
        <w:p w:rsidR="00FF2FB1" w:rsidRDefault="0078219B" w:rsidP="0078219B">
          <w:pPr>
            <w:pStyle w:val="76CE2AC8A6FB4A599935A0A215D822EB"/>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9B"/>
    <w:rsid w:val="00100662"/>
    <w:rsid w:val="00417223"/>
    <w:rsid w:val="00536B2D"/>
    <w:rsid w:val="0078219B"/>
    <w:rsid w:val="00A64B15"/>
    <w:rsid w:val="00B74802"/>
    <w:rsid w:val="00E07581"/>
    <w:rsid w:val="00FF2F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219B"/>
    <w:rPr>
      <w:color w:val="808080"/>
    </w:rPr>
  </w:style>
  <w:style w:type="paragraph" w:customStyle="1" w:styleId="76A3845728B94C69ABFD2473A7CAD5C5">
    <w:name w:val="76A3845728B94C69ABFD2473A7CAD5C5"/>
  </w:style>
  <w:style w:type="paragraph" w:customStyle="1" w:styleId="1C0F85F9D6434766A548F718DCF3FF13">
    <w:name w:val="1C0F85F9D6434766A548F718DCF3FF13"/>
  </w:style>
  <w:style w:type="paragraph" w:customStyle="1" w:styleId="55A795B9647D43D484FF4D658500C4AA">
    <w:name w:val="55A795B9647D43D484FF4D658500C4AA"/>
  </w:style>
  <w:style w:type="paragraph" w:customStyle="1" w:styleId="AF3AAA29A14949A195A342F41AE787CB">
    <w:name w:val="AF3AAA29A14949A195A342F41AE787CB"/>
  </w:style>
  <w:style w:type="paragraph" w:customStyle="1" w:styleId="9CE2AF66AE5A4616829C8BD865683FE7">
    <w:name w:val="9CE2AF66AE5A4616829C8BD865683FE7"/>
  </w:style>
  <w:style w:type="paragraph" w:customStyle="1" w:styleId="31DD439DB3D141CC8C55EFDFA8E737F9">
    <w:name w:val="31DD439DB3D141CC8C55EFDFA8E737F9"/>
  </w:style>
  <w:style w:type="paragraph" w:customStyle="1" w:styleId="2DD7B7F991AD4A56B7200A1EE36D0A53">
    <w:name w:val="2DD7B7F991AD4A56B7200A1EE36D0A53"/>
  </w:style>
  <w:style w:type="paragraph" w:customStyle="1" w:styleId="25F64C1F80684B55A60EC9C896ABB081">
    <w:name w:val="25F64C1F80684B55A60EC9C896ABB081"/>
    <w:rsid w:val="0078219B"/>
  </w:style>
  <w:style w:type="paragraph" w:customStyle="1" w:styleId="3184B6CBF6DA4E32A98B4720F37FCA3D">
    <w:name w:val="3184B6CBF6DA4E32A98B4720F37FCA3D"/>
    <w:rsid w:val="0078219B"/>
  </w:style>
  <w:style w:type="paragraph" w:customStyle="1" w:styleId="5D7521C4DD3642E4B1C7B83BD9FCB7E0">
    <w:name w:val="5D7521C4DD3642E4B1C7B83BD9FCB7E0"/>
    <w:rsid w:val="0078219B"/>
  </w:style>
  <w:style w:type="paragraph" w:customStyle="1" w:styleId="395EED51989C49F299E03CDFE619069F">
    <w:name w:val="395EED51989C49F299E03CDFE619069F"/>
    <w:rsid w:val="0078219B"/>
  </w:style>
  <w:style w:type="paragraph" w:customStyle="1" w:styleId="2E3328B44BDA494C8D7D1F724AE5AA1F">
    <w:name w:val="2E3328B44BDA494C8D7D1F724AE5AA1F"/>
    <w:rsid w:val="0078219B"/>
  </w:style>
  <w:style w:type="paragraph" w:customStyle="1" w:styleId="C04AC1218F4F4A7595A1E38990243011">
    <w:name w:val="C04AC1218F4F4A7595A1E38990243011"/>
    <w:rsid w:val="0078219B"/>
  </w:style>
  <w:style w:type="paragraph" w:customStyle="1" w:styleId="76CE2AC8A6FB4A599935A0A215D822EB">
    <w:name w:val="76CE2AC8A6FB4A599935A0A215D822EB"/>
    <w:rsid w:val="00782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3</TotalTime>
  <Pages>17</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Earning Money</vt:lpstr>
    </vt:vector>
  </TitlesOfParts>
  <Company>Westerrn Mathematics</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Earning Money</dc:title>
  <dc:creator>Garry</dc:creator>
  <cp:lastModifiedBy>Garry Thorn</cp:lastModifiedBy>
  <cp:revision>7</cp:revision>
  <dcterms:created xsi:type="dcterms:W3CDTF">2015-07-07T15:08:00Z</dcterms:created>
  <dcterms:modified xsi:type="dcterms:W3CDTF">2016-02-11T08:01:00Z</dcterms:modified>
  <cp:category>Year 9</cp:category>
</cp:coreProperties>
</file>