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1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5"/>
        <w:gridCol w:w="708"/>
        <w:gridCol w:w="5103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305000155"/>
            <w:placeholder>
              <w:docPart w:val="53D64AC94B9D4FC9AEA9B347DAFD549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C868AD" w:rsidRPr="00325745" w:rsidRDefault="002C74B9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tc>
          <w:tcPr>
            <w:tcW w:w="5103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17ACB8AB0BB34745AD3FAA6E16F5192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2C74B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D12151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6" w:type="dxa"/>
            <w:gridSpan w:val="3"/>
            <w:shd w:val="clear" w:color="auto" w:fill="DAE7F6"/>
          </w:tcPr>
          <w:p w:rsidR="00A01B18" w:rsidRPr="00A01B18" w:rsidRDefault="00A01B18" w:rsidP="00A01B1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 and describe properties of prime, composite, square and triangular numbers 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 xml:space="preserve">(ACMNA122)  </w:t>
            </w:r>
          </w:p>
          <w:p w:rsidR="00A01B18" w:rsidRPr="00A01B18" w:rsidRDefault="00A01B18" w:rsidP="00D12151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 w:rsidRPr="00A01B18">
              <w:rPr>
                <w:rFonts w:ascii="Times New Roman" w:hAnsi="Times New Roman"/>
                <w:sz w:val="16"/>
                <w:szCs w:val="16"/>
              </w:rPr>
              <w:t>Investigate index notation and represent whole numbers as products of powers of prime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numbers (ACMNA149) </w:t>
            </w:r>
          </w:p>
          <w:p w:rsidR="00A01B18" w:rsidRDefault="00A01B18" w:rsidP="00A01B1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 and use square roots of perfect square numbers (ACMNA150) </w:t>
            </w:r>
          </w:p>
          <w:p w:rsidR="00A01B18" w:rsidRDefault="00A01B18" w:rsidP="00A01B18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Apply the associative, commutative and distributive laws to aid mental and written 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computation </w:t>
            </w:r>
          </w:p>
          <w:p w:rsidR="00853748" w:rsidRPr="00A01B18" w:rsidRDefault="00A01B18" w:rsidP="00A01B18">
            <w:pPr>
              <w:pStyle w:val="ListParagraph"/>
              <w:spacing w:after="200" w:line="276" w:lineRule="auto"/>
              <w:ind w:left="175"/>
              <w:rPr>
                <w:rFonts w:ascii="Times New Roman" w:hAnsi="Times New Roman"/>
                <w:sz w:val="16"/>
                <w:szCs w:val="16"/>
              </w:rPr>
            </w:pPr>
            <w:r w:rsidRPr="00A01B18">
              <w:rPr>
                <w:rFonts w:ascii="Times New Roman" w:hAnsi="Times New Roman"/>
                <w:sz w:val="16"/>
                <w:szCs w:val="16"/>
              </w:rPr>
              <w:t>(AC</w:t>
            </w:r>
            <w:r>
              <w:rPr>
                <w:rFonts w:ascii="Times New Roman" w:hAnsi="Times New Roman"/>
                <w:sz w:val="16"/>
                <w:szCs w:val="16"/>
              </w:rPr>
              <w:t>M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NA151) 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4D14E7">
        <w:trPr>
          <w:cantSplit/>
          <w:trHeight w:val="851"/>
        </w:trPr>
        <w:tc>
          <w:tcPr>
            <w:tcW w:w="10491" w:type="dxa"/>
            <w:gridSpan w:val="4"/>
            <w:tcBorders>
              <w:bottom w:val="single" w:sz="4" w:space="0" w:color="auto"/>
            </w:tcBorders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C2382B" w:rsidTr="004D14E7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number 45 307 in words.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…………………………………………………………………………………………………..</w: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the numeral for the number which is ten less than three thousand. </w:t>
            </w: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5046508">
                <v:rect id="Rectangle 1" o:spid="_x0000_s1129" style="position:absolute;margin-left:114.7pt;margin-top:7.25pt;width:205.8pt;height:29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BKh8hzwwIA&#10;AHM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single numeral for the number written in expanded notation below?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Pr="00C2382B" w:rsidRDefault="00C2382B" w:rsidP="00C2382B">
            <w:pPr>
              <w:rPr>
                <w:rFonts w:ascii="Times New Roman" w:hAnsi="Times New Roman"/>
                <w:position w:val="-2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  </w:t>
            </w:r>
            <w:r w:rsidRPr="00C2382B">
              <w:rPr>
                <w:rFonts w:ascii="Times New Roman" w:hAnsi="Times New Roman"/>
                <w:color w:val="FF0000"/>
                <w:position w:val="-2"/>
                <w:sz w:val="28"/>
                <w:szCs w:val="28"/>
              </w:rPr>
              <w:object w:dxaOrig="4734" w:dyaOrig="194" w14:anchorId="2FAD6E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pt;height:9.6pt" o:ole="">
                  <v:imagedata r:id="rId8" o:title=""/>
                </v:shape>
                <o:OLEObject Type="Embed" ProgID="FXEquation.Equation" ShapeID="_x0000_i1025" DrawAspect="Content" ObjectID="_1459793795" r:id="rId9"/>
              </w:object>
            </w:r>
            <w:r w:rsidRPr="00C2382B">
              <w:rPr>
                <w:rFonts w:ascii="Times New Roman" w:hAnsi="Times New Roman"/>
                <w:position w:val="-2"/>
                <w:sz w:val="28"/>
                <w:szCs w:val="28"/>
              </w:rPr>
              <w:t xml:space="preserve">   </w:t>
            </w: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08028E3">
                <v:rect id="Rectangle 2" o:spid="_x0000_s1130" style="position:absolute;margin-left:111.7pt;margin-top:5.5pt;width:205.8pt;height:29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uxgIqsQC&#10;AABz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068446C">
                <v:group id="Group 11" o:spid="_x0000_s1131" style="position:absolute;margin-left:117.5pt;margin-top:590.4pt;width:222pt;height:36pt;z-index:251644416;mso-position-horizontal-relative:text;mso-position-vertical-relative:text" coordorigin="3530,6840" coordsize="3900,72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">
                  <v:roundrect id="AutoShape 13" o:spid="_x0000_s1132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<v:roundrect id="AutoShape 14" o:spid="_x0000_s1133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<v:roundrect id="AutoShape 15" o:spid="_x0000_s1134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<v:roundrect id="AutoShape 16" o:spid="_x0000_s1135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</v:group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>What is the expanded notation for the number 38 075?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Pr="00C2382B" w:rsidRDefault="002E3C5D" w:rsidP="00C2382B">
            <w:pPr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</w:pPr>
            <w:r>
              <w:pict w14:anchorId="1B15DA73">
                <v:group id="Group 35" o:spid="_x0000_s1136" style="position:absolute;margin-left:19pt;margin-top:5.35pt;width:13.5pt;height:61.7pt;z-index:251645440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BrXP8wIAAAgPAAAfAAAA&#10;AAAAAAAAAAAAACACAABjbGlwYm9hcmQvZHJhd2luZ3MvZHJhd2luZzEueG1sUEsBAi0AFAAGAAgA&#10;AAAhAJxOXiHiBgAAOhwAABoAAAAAAAAAAAAAAAAAUAUAAGNsaXBib2FyZC90aGVtZS90aGVtZTEu&#10;eG1sUEsBAi0AFAAGAAgAAAAhAJxmRkG7AAAAJAEAACoAAAAAAAAAAAAAAAAAagwAAGNsaXBib2Fy&#10;ZC9kcmF3aW5ncy9fcmVscy9kcmF3aW5nMS54bWwucmVsc1BLBQYAAAAABQAFAGcBAABtDQAAAAA=&#10;">
                  <v:roundrect id="AutoShape 3" o:spid="_x0000_s113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<v:roundrect id="AutoShape 4" o:spid="_x0000_s113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<v:roundrect id="AutoShape 5" o:spid="_x0000_s113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/>
                  <v:roundrect id="AutoShape 6" o:spid="_x0000_s114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</v:group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C2382B" w:rsidRPr="00C2382B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4734" w:dyaOrig="194" w14:anchorId="306A20E1">
                <v:shape id="_x0000_i1026" type="#_x0000_t75" style="width:237pt;height:9.6pt" o:ole="">
                  <v:imagedata r:id="rId10" o:title=""/>
                </v:shape>
                <o:OLEObject Type="Embed" ProgID="FXEquation.Equation" ShapeID="_x0000_i1026" DrawAspect="Content" ObjectID="_1459793796" r:id="rId11"/>
              </w:object>
            </w:r>
          </w:p>
          <w:p w:rsidR="00C2382B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82B" w:rsidRPr="00C2382B" w:rsidRDefault="00C2382B" w:rsidP="00C2382B">
            <w:pPr>
              <w:ind w:left="784"/>
              <w:rPr>
                <w:rFonts w:ascii="Times New Roman" w:hAnsi="Times New Roman"/>
                <w:position w:val="-2"/>
                <w:sz w:val="12"/>
                <w:szCs w:val="12"/>
              </w:rPr>
            </w:pPr>
            <w:r w:rsidRPr="00C2382B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5214" w:dyaOrig="194" w14:anchorId="727C2CEE">
                <v:shape id="_x0000_i1027" type="#_x0000_t75" style="width:261pt;height:9.6pt" o:ole="">
                  <v:imagedata r:id="rId12" o:title=""/>
                </v:shape>
                <o:OLEObject Type="Embed" ProgID="FXEquation.Equation" ShapeID="_x0000_i1027" DrawAspect="Content" ObjectID="_1459793797" r:id="rId13"/>
              </w:object>
            </w:r>
          </w:p>
          <w:p w:rsidR="00C2382B" w:rsidRDefault="00C2382B" w:rsidP="00C2382B">
            <w:pPr>
              <w:ind w:left="784"/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</w:pPr>
          </w:p>
          <w:p w:rsidR="00C2382B" w:rsidRPr="00440DF7" w:rsidRDefault="00C2382B" w:rsidP="00C2382B">
            <w:pPr>
              <w:ind w:left="784"/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440DF7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object w:dxaOrig="5034" w:dyaOrig="194" w14:anchorId="20D49475">
                <v:shape id="_x0000_i1028" type="#_x0000_t75" style="width:252pt;height:9.6pt" o:ole="">
                  <v:imagedata r:id="rId14" o:title=""/>
                </v:shape>
                <o:OLEObject Type="Embed" ProgID="FXEquation.Equation" ShapeID="_x0000_i1028" DrawAspect="Content" ObjectID="_1459793798" r:id="rId15"/>
              </w:object>
            </w:r>
          </w:p>
          <w:p w:rsidR="00C2382B" w:rsidRDefault="00C2382B" w:rsidP="00C2382B">
            <w:pPr>
              <w:ind w:left="784"/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</w:pPr>
          </w:p>
          <w:p w:rsidR="00C2382B" w:rsidRPr="00C2382B" w:rsidRDefault="00C2382B" w:rsidP="00C2382B">
            <w:pPr>
              <w:ind w:left="784"/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</w:pPr>
            <w:r w:rsidRPr="00C2382B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5334" w:dyaOrig="194" w14:anchorId="165018DC">
                <v:shape id="_x0000_i1029" type="#_x0000_t75" style="width:267pt;height:9.6pt" o:ole="">
                  <v:imagedata r:id="rId16" o:title=""/>
                </v:shape>
                <o:OLEObject Type="Embed" ProgID="FXEquation.Equation" ShapeID="_x0000_i1029" DrawAspect="Content" ObjectID="_1459793799" r:id="rId17"/>
              </w:object>
            </w:r>
          </w:p>
          <w:p w:rsidR="00C2382B" w:rsidRDefault="00C2382B" w:rsidP="00C2382B">
            <w:pPr>
              <w:ind w:left="78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Circle the prime numbers in the list below.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15,    17,    23,    27,    35,    37,    41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5B040F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Keith has a hundred and six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horses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three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hundred </w:t>
            </w:r>
            <w:r>
              <w:rPr>
                <w:rFonts w:ascii="Times New Roman" w:hAnsi="Times New Roman"/>
                <w:sz w:val="24"/>
                <w:szCs w:val="24"/>
              </w:rPr>
              <w:t>and fifty alpacas</w: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5B040F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more alpacas than horses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does he have?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2279D1B0">
                <v:group id="Group 55" o:spid="_x0000_s1141" style="position:absolute;margin-left:29.5pt;margin-top:2pt;width:343.5pt;height:9pt;z-index:25164646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JuQcbjsAgAADw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14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<v:roundrect id="AutoShape 4" o:spid="_x0000_s114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<v:roundrect id="AutoShape 5" o:spid="_x0000_s114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4z7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Wz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5LjPvwAAANsAAAAPAAAAAAAAAAAAAAAAAJgCAABkcnMvZG93bnJl&#10;di54bWxQSwUGAAAAAAQABAD1AAAAhAMAAAAA&#10;" strokecolor="black [3213]" strokeweight="1pt"/>
                  <v:roundrect id="AutoShape 6" o:spid="_x0000_s114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dVM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8Qf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gdVMMAAADbAAAADwAAAAAAAAAAAAAAAACYAgAAZHJzL2Rv&#10;d25yZXYueG1sUEsFBgAAAAAEAAQA9QAAAIgDAAAAAA==&#10;" strokecolor="black [3213]" strokeweight="1pt"/>
                </v:group>
              </w:pict>
            </w:r>
            <w:r w:rsidR="005B040F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5B040F" w:rsidRPr="005B040F">
              <w:rPr>
                <w:rFonts w:ascii="Times New Roman" w:hAnsi="Times New Roman"/>
                <w:sz w:val="24"/>
                <w:szCs w:val="24"/>
              </w:rPr>
              <w:t>190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5B040F">
              <w:rPr>
                <w:rFonts w:ascii="Times New Roman" w:hAnsi="Times New Roman"/>
                <w:sz w:val="24"/>
                <w:szCs w:val="24"/>
              </w:rPr>
              <w:t xml:space="preserve">                           199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5B040F">
              <w:rPr>
                <w:rFonts w:ascii="Times New Roman" w:hAnsi="Times New Roman"/>
                <w:sz w:val="24"/>
                <w:szCs w:val="24"/>
              </w:rPr>
              <w:t xml:space="preserve">                            244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5B040F">
              <w:rPr>
                <w:rFonts w:ascii="Times New Roman" w:hAnsi="Times New Roman"/>
                <w:sz w:val="24"/>
                <w:szCs w:val="24"/>
              </w:rPr>
              <w:t xml:space="preserve">                            290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5B040F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Jade receives 24 567 online votes in a dancing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contest. 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this n</w:t>
            </w:r>
            <w:r w:rsidR="005B040F">
              <w:rPr>
                <w:rFonts w:ascii="Times New Roman" w:hAnsi="Times New Roman"/>
                <w:sz w:val="24"/>
                <w:szCs w:val="24"/>
              </w:rPr>
              <w:t>umber rounded to the nearest hundred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18CF79C">
                <v:rect id="Rectangle 60" o:spid="_x0000_s1146" style="position:absolute;margin-left:154.25pt;margin-top:4.3pt;width:94.95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F+tOJvF&#10;AgAAdQ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D12151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 </w:t>
            </w:r>
            <w:r w:rsidRPr="00D1215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9" w:dyaOrig="276">
                <v:shape id="_x0000_i1030" type="#_x0000_t75" style="width:19.2pt;height:13.8pt" o:ole="">
                  <v:imagedata r:id="rId18" o:title=""/>
                </v:shape>
                <o:OLEObject Type="Embed" ProgID="FXEquation.Equation" ShapeID="_x0000_i1030" DrawAspect="Content" ObjectID="_1459793800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12151" w:rsidRDefault="00D12151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F12A458" wp14:editId="0937CEF7">
                      <wp:simplePos x="0" y="0"/>
                      <wp:positionH relativeFrom="column">
                        <wp:posOffset>2296795</wp:posOffset>
                      </wp:positionH>
                      <wp:positionV relativeFrom="paragraph">
                        <wp:posOffset>18459</wp:posOffset>
                      </wp:positionV>
                      <wp:extent cx="1205865" cy="373380"/>
                      <wp:effectExtent l="0" t="0" r="13335" b="26670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0A4A6D" id="Rectangle 75" o:spid="_x0000_s1026" style="position:absolute;margin-left:180.85pt;margin-top:1.45pt;width:94.95pt;height:29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D12151" w:rsidRDefault="00D12151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12151" w:rsidRDefault="00D12151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Pr="00C95CDE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C95CDE" w:rsidRPr="00C95CDE">
              <w:rPr>
                <w:rFonts w:ascii="Times New Roman" w:hAnsi="Times New Roman"/>
                <w:color w:val="FF0000"/>
                <w:position w:val="-6"/>
                <w:sz w:val="16"/>
                <w:szCs w:val="16"/>
              </w:rPr>
              <w:object w:dxaOrig="5490" w:dyaOrig="238">
                <v:shape id="_x0000_i1031" type="#_x0000_t75" style="width:274.8pt;height:12pt" o:ole="">
                  <v:imagedata r:id="rId20" o:title=""/>
                </v:shape>
                <o:OLEObject Type="Embed" ProgID="FXEquation.Equation" ShapeID="_x0000_i1031" DrawAspect="Content" ObjectID="_1459793801" r:id="rId21"/>
              </w:object>
            </w:r>
            <w:r w:rsidRPr="00C95CDE">
              <w:rPr>
                <w:rFonts w:ascii="Times New Roman" w:hAnsi="Times New Roman"/>
                <w:position w:val="-6"/>
                <w:sz w:val="16"/>
                <w:szCs w:val="16"/>
              </w:rPr>
              <w:t xml:space="preserve"> </w:t>
            </w:r>
          </w:p>
          <w:p w:rsid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2DAB2266" wp14:editId="19537554">
                      <wp:simplePos x="0" y="0"/>
                      <wp:positionH relativeFrom="column">
                        <wp:posOffset>2411908</wp:posOffset>
                      </wp:positionH>
                      <wp:positionV relativeFrom="paragraph">
                        <wp:posOffset>27571</wp:posOffset>
                      </wp:positionV>
                      <wp:extent cx="1205865" cy="373380"/>
                      <wp:effectExtent l="12065" t="16510" r="10795" b="10160"/>
                      <wp:wrapNone/>
                      <wp:docPr id="85" name="Rectangl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75162" id="Rectangle 85" o:spid="_x0000_s1026" style="position:absolute;margin-left:189.9pt;margin-top:2.15pt;width:94.95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D12151" w:rsidRP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</w:tc>
      </w:tr>
      <w:tr w:rsidR="00D12151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D12151" w:rsidRPr="001B3341" w:rsidRDefault="00D12151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12151" w:rsidRDefault="00D12151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12151">
              <w:rPr>
                <w:rFonts w:ascii="Times New Roman" w:hAnsi="Times New Roman"/>
                <w:color w:val="FF0000"/>
                <w:position w:val="-6"/>
                <w:sz w:val="16"/>
                <w:szCs w:val="16"/>
              </w:rPr>
              <w:object w:dxaOrig="7962" w:dyaOrig="238">
                <v:shape id="_x0000_i1032" type="#_x0000_t75" style="width:398.4pt;height:12pt" o:ole="">
                  <v:imagedata r:id="rId22" o:title=""/>
                </v:shape>
                <o:OLEObject Type="Embed" ProgID="FXEquation.Equation" ShapeID="_x0000_i1032" DrawAspect="Content" ObjectID="_1459793802" r:id="rId23"/>
              </w:object>
            </w:r>
            <w:r w:rsidRPr="00D12151">
              <w:rPr>
                <w:rFonts w:ascii="Times New Roman" w:hAnsi="Times New Roman"/>
                <w:position w:val="-6"/>
                <w:sz w:val="16"/>
                <w:szCs w:val="16"/>
              </w:rPr>
              <w:t xml:space="preserve"> </w:t>
            </w:r>
          </w:p>
          <w:p w:rsidR="000052CB" w:rsidRDefault="000052C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0052CB" w:rsidRDefault="000052C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D7DB6A3" wp14:editId="3AD46248">
                      <wp:simplePos x="0" y="0"/>
                      <wp:positionH relativeFrom="column">
                        <wp:posOffset>2415180</wp:posOffset>
                      </wp:positionH>
                      <wp:positionV relativeFrom="paragraph">
                        <wp:posOffset>6124</wp:posOffset>
                      </wp:positionV>
                      <wp:extent cx="1205865" cy="373380"/>
                      <wp:effectExtent l="12065" t="16510" r="10795" b="10160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1D9B93" id="Rectangle 90" o:spid="_x0000_s1026" style="position:absolute;margin-left:190.15pt;margin-top:.5pt;width:94.95pt;height:29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0052CB" w:rsidRDefault="000052C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0052CB" w:rsidRDefault="000052C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0052CB" w:rsidRPr="00D12151" w:rsidRDefault="000052C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5B040F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down all the factors of 60</w: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 you may not need all the boxes)</w:t>
            </w:r>
          </w:p>
          <w:p w:rsidR="00C2382B" w:rsidRDefault="00C95CDE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DB3DF9C" wp14:editId="48962203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108758</wp:posOffset>
                      </wp:positionV>
                      <wp:extent cx="323850" cy="314325"/>
                      <wp:effectExtent l="9525" t="8890" r="9525" b="10160"/>
                      <wp:wrapNone/>
                      <wp:docPr id="107" name="Rectangle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85975A" id="Rectangle 107" o:spid="_x0000_s1026" style="position:absolute;margin-left:-.15pt;margin-top:8.55pt;width:25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" strokeweight="1.25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F738DE" wp14:editId="0F4D5359">
                      <wp:simplePos x="0" y="0"/>
                      <wp:positionH relativeFrom="column">
                        <wp:posOffset>5173873</wp:posOffset>
                      </wp:positionH>
                      <wp:positionV relativeFrom="paragraph">
                        <wp:posOffset>104753</wp:posOffset>
                      </wp:positionV>
                      <wp:extent cx="323850" cy="314325"/>
                      <wp:effectExtent l="9525" t="8890" r="9525" b="10160"/>
                      <wp:wrapNone/>
                      <wp:docPr id="96" name="Rectangle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E315C0" id="Rectangle 96" o:spid="_x0000_s1026" style="position:absolute;margin-left:407.4pt;margin-top:8.25pt;width:25.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" strokeweight="1.25pt"/>
                  </w:pict>
                </mc:Fallback>
              </mc:AlternateContent>
            </w:r>
            <w:r w:rsidR="002E3C5D">
              <w:pict w14:anchorId="0081F1FD">
                <v:rect id="Rectangle 37" o:spid="_x0000_s1162" style="position:absolute;margin-left:99.3pt;margin-top:9.15pt;width:25.5pt;height:24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" strokeweight="1.25pt"/>
              </w:pict>
            </w:r>
            <w:r w:rsidR="002E3C5D">
              <w:pict w14:anchorId="142D19C1">
                <v:rect id="Rectangle 39" o:spid="_x0000_s1164" style="position:absolute;margin-left:202.05pt;margin-top:9.15pt;width:25.5pt;height:2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DganUQ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2E3C5D">
              <w:pict w14:anchorId="2141C65A">
                <v:rect id="Rectangle 41" o:spid="_x0000_s1166" style="position:absolute;margin-left:237.3pt;margin-top:9.15pt;width:25.5pt;height:24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" strokeweight="1.25pt"/>
              </w:pict>
            </w:r>
            <w:r w:rsidR="002E3C5D">
              <w:pict w14:anchorId="73632360">
                <v:rect id="Rectangle 43" o:spid="_x0000_s1168" style="position:absolute;margin-left:271.05pt;margin-top:9.15pt;width:25.5pt;height:24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BOOFzw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2E3C5D">
              <w:pict w14:anchorId="3D5116AB">
                <v:rect id="Rectangle 7" o:spid="_x0000_s1170" style="position:absolute;margin-left:64.75pt;margin-top:8.95pt;width:25.5pt;height:24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" strokeweight="1.25pt"/>
              </w:pict>
            </w:r>
            <w:r w:rsidR="002E3C5D">
              <w:pict w14:anchorId="6ADF78DB">
                <v:rect id="Rectangle 10" o:spid="_x0000_s1172" style="position:absolute;margin-left:372.85pt;margin-top:8.95pt;width:25.5pt;height:24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" strokeweight="1.25pt"/>
              </w:pict>
            </w:r>
            <w:r w:rsidR="002E3C5D">
              <w:pict w14:anchorId="1A2C687D">
                <v:rect id="Rectangle 8" o:spid="_x0000_s1171" style="position:absolute;margin-left:32.8pt;margin-top:8.95pt;width:25.5pt;height:24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B+bemDTgIAACE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2E3C5D">
              <w:pict w14:anchorId="34B151DC">
                <v:rect id="Rectangle 44" o:spid="_x0000_s1169" style="position:absolute;margin-left:338.55pt;margin-top:9.15pt;width:25.5pt;height:24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AO9IkU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2E3C5D">
              <w:pict w14:anchorId="119E4595">
                <v:rect id="Rectangle 42" o:spid="_x0000_s1167" style="position:absolute;margin-left:304.05pt;margin-top:9.15pt;width:25.5pt;height:24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DqYFOxTgIAAC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2E3C5D">
              <w:pict w14:anchorId="7FE024BD">
                <v:rect id="Rectangle 40" o:spid="_x0000_s1165" style="position:absolute;margin-left:168.3pt;margin-top:9.15pt;width:25.5pt;height:24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" strokeweight="1.25pt"/>
              </w:pict>
            </w:r>
            <w:r w:rsidR="002E3C5D">
              <w:pict w14:anchorId="54EE6F07">
                <v:rect id="Rectangle 38" o:spid="_x0000_s1163" style="position:absolute;margin-left:133.8pt;margin-top:9.15pt;width:25.5pt;height:24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" strokeweight="1.25pt"/>
              </w:pic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</w:t>
            </w:r>
            <w:r w:rsidR="005B040F">
              <w:rPr>
                <w:rFonts w:ascii="Times New Roman" w:hAnsi="Times New Roman"/>
                <w:sz w:val="24"/>
                <w:szCs w:val="24"/>
              </w:rPr>
              <w:t>is the prime factorisation of 120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2E3C5D" w:rsidP="00C2382B">
            <w:pPr>
              <w:rPr>
                <w:rFonts w:ascii="Times New Roman" w:hAnsi="Times New Roman"/>
                <w:sz w:val="12"/>
                <w:szCs w:val="12"/>
              </w:rPr>
            </w:pPr>
            <w:r>
              <w:pict w14:anchorId="6C5BF867">
                <v:group id="Group 30" o:spid="_x0000_s1173" style="position:absolute;margin-left:31.9pt;margin-top:3.8pt;width:230.7pt;height:30.6pt;z-index:251659776" coordsize="29298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MxDPA/vAgAAEw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174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08sIA&#10;AADbAAAADwAAAGRycy9kb3ducmV2LnhtbESPQWsCMRSE74L/ITzBm2atKLIaRQsV6U1bPT+S52Zx&#10;87JsUnf11zdCocdhZr5hVpvOVeJOTSg9K5iMMxDE2puSCwXfXx+jBYgQkQ1WnknBgwJs1v3eCnPj&#10;Wz7S/RQLkSAcclRgY6xzKYO25DCMfU2cvKtvHMYkm0KaBtsEd5V8y7K5dFhyWrBY07slfTv9OAWf&#10;2s4Wz25/Me38Ot0ed5ez9nulhoNuuwQRqYv/4b/2wSiYTuD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fTywgAAANsAAAAPAAAAAAAAAAAAAAAAAJgCAABkcnMvZG93&#10;bnJldi54bWxQSwUGAAAAAAQABAD1AAAAhwMAAAAA&#10;" strokecolor="black [3213]" strokeweight="1pt"/>
                  <v:roundrect id="AutoShape 4" o:spid="_x0000_s117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qhc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ncD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2qFwgAAANsAAAAPAAAAAAAAAAAAAAAAAJgCAABkcnMvZG93&#10;bnJldi54bWxQSwUGAAAAAAQABAD1AAAAhwMAAAAA&#10;" strokecolor="black [3213]" strokeweight="1pt"/>
                  <v:roundrect id="AutoShape 5" o:spid="_x0000_s117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/PHsMA&#10;AADb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Q7P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/PHsMAAADbAAAADwAAAAAAAAAAAAAAAACYAgAAZHJzL2Rv&#10;d25yZXYueG1sUEsFBgAAAAAEAAQA9QAAAIgDAAAAAA==&#10;" strokecolor="black [3213]" strokeweight="1pt"/>
                  <v:roundrect id="AutoShape 6" o:spid="_x0000_s117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</v:group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E93C69" w:rsidRPr="00E93C69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1926" w:dyaOrig="194" w14:anchorId="1F5574AA">
                <v:shape id="_x0000_i1033" type="#_x0000_t75" style="width:96.6pt;height:9.6pt" o:ole="">
                  <v:imagedata r:id="rId24" o:title=""/>
                </v:shape>
                <o:OLEObject Type="Embed" ProgID="FXEquation.Equation" ShapeID="_x0000_i1033" DrawAspect="Content" ObjectID="_1459793803" r:id="rId25"/>
              </w:object>
            </w:r>
            <w:r w:rsidR="00C2382B"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             </w:t>
            </w:r>
            <w:r w:rsidR="00E93C69">
              <w:rPr>
                <w:rFonts w:ascii="Times New Roman" w:hAnsi="Times New Roman"/>
                <w:sz w:val="12"/>
                <w:szCs w:val="12"/>
              </w:rPr>
              <w:t xml:space="preserve">               </w:t>
            </w:r>
            <w:r w:rsidR="00C2382B">
              <w:rPr>
                <w:rFonts w:ascii="Times New Roman" w:hAnsi="Times New Roman"/>
                <w:sz w:val="12"/>
                <w:szCs w:val="12"/>
              </w:rPr>
              <w:t xml:space="preserve">              </w:t>
            </w:r>
            <w:r w:rsidR="00C2382B"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  <w:object w:dxaOrig="2136" w:dyaOrig="300" w14:anchorId="2C69714E">
                <v:shape id="_x0000_i1034" type="#_x0000_t75" style="width:106.8pt;height:15pt" o:ole="">
                  <v:imagedata r:id="rId26" o:title=""/>
                </v:shape>
                <o:OLEObject Type="Embed" ProgID="FXEquation.Equation" ShapeID="_x0000_i1034" DrawAspect="Content" ObjectID="_1459793804" r:id="rId27"/>
              </w:object>
            </w:r>
            <w:r w:rsidR="00C2382B">
              <w:rPr>
                <w:rFonts w:ascii="Times New Roman" w:hAnsi="Times New Roman"/>
                <w:sz w:val="12"/>
                <w:szCs w:val="12"/>
              </w:rPr>
              <w:t xml:space="preserve">     </w:t>
            </w:r>
          </w:p>
          <w:p w:rsidR="00C2382B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</w:t>
            </w:r>
          </w:p>
          <w:p w:rsidR="00C2382B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</w:t>
            </w:r>
            <w:r w:rsidR="005B040F" w:rsidRPr="005B040F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1806" w:dyaOrig="194" w14:anchorId="642C851E">
                <v:shape id="_x0000_i1035" type="#_x0000_t75" style="width:90.6pt;height:9.6pt" o:ole="">
                  <v:imagedata r:id="rId28" o:title=""/>
                </v:shape>
                <o:OLEObject Type="Embed" ProgID="FXEquation.Equation" ShapeID="_x0000_i1035" DrawAspect="Content" ObjectID="_1459793805" r:id="rId29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  <w:t xml:space="preserve">                                             </w:t>
            </w:r>
            <w:r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  <w:object w:dxaOrig="192" w:dyaOrig="276" w14:anchorId="1AFBAA31">
                <v:shape id="_x0000_i1036" type="#_x0000_t75" style="width:9.6pt;height:13.8pt" o:ole="">
                  <v:imagedata r:id="rId30" o:title=""/>
                </v:shape>
                <o:OLEObject Type="Embed" ProgID="FXEquation.Equation" ShapeID="_x0000_i1036" DrawAspect="Content" ObjectID="_1459793806" r:id="rId31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  <w:t xml:space="preserve">                                        </w:t>
            </w:r>
            <w:r w:rsidR="005B040F" w:rsidRPr="005B040F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1962" w:dyaOrig="194" w14:anchorId="43BCC88E">
                <v:shape id="_x0000_i1037" type="#_x0000_t75" style="width:98.4pt;height:9.6pt" o:ole="">
                  <v:imagedata r:id="rId32" o:title=""/>
                </v:shape>
                <o:OLEObject Type="Embed" ProgID="FXEquation.Equation" ShapeID="_x0000_i1037" DrawAspect="Content" ObjectID="_1459793807" r:id="rId33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12"/>
                <w:szCs w:val="12"/>
              </w:rPr>
              <w:t xml:space="preserve"> 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</w:t>
            </w:r>
            <w:r w:rsidR="00E93C69">
              <w:rPr>
                <w:rFonts w:ascii="Times New Roman" w:hAnsi="Times New Roman"/>
                <w:sz w:val="24"/>
                <w:szCs w:val="24"/>
              </w:rPr>
              <w:t>te the prime factorisation of 40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Pr="00E93C69" w:rsidRDefault="00C2382B" w:rsidP="00C2382B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E93C69" w:rsidRPr="00E93C6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036" w:dyaOrig="427" w14:anchorId="356A5F3A">
                <v:shape id="_x0000_i1038" type="#_x0000_t75" style="width:151.8pt;height:21.6pt" o:ole="">
                  <v:imagedata r:id="rId34" o:title=""/>
                </v:shape>
                <o:OLEObject Type="Embed" ProgID="FXEquation.Equation" ShapeID="_x0000_i1038" DrawAspect="Content" ObjectID="_1459793808" r:id="rId35"/>
              </w:object>
            </w:r>
            <w:r w:rsidRPr="00E93C69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</w:tr>
      <w:tr w:rsidR="000052C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052CB" w:rsidRPr="001B3341" w:rsidRDefault="000052C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052CB" w:rsidRDefault="000052CB" w:rsidP="000052C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number is an even square number? </w:t>
            </w:r>
          </w:p>
          <w:p w:rsidR="000052CB" w:rsidRPr="00460C07" w:rsidRDefault="000052CB" w:rsidP="000052C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0052CB" w:rsidRPr="00460C07" w:rsidRDefault="000052CB" w:rsidP="000052CB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1592A4D4" wp14:editId="35CA1A81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24086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EF9065" id="Group 28" o:spid="_x0000_s1026" style="position:absolute;margin-left:31pt;margin-top:1.9pt;width:343.5pt;height:9pt;z-index:2516602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9                                  12                                 25                                36                                                                        </w:t>
            </w:r>
          </w:p>
          <w:p w:rsidR="000052CB" w:rsidRPr="00C912B5" w:rsidRDefault="000052CB" w:rsidP="000052CB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List all</w:t>
            </w:r>
            <w:r w:rsidR="00E93C69">
              <w:rPr>
                <w:rFonts w:ascii="Times New Roman" w:hAnsi="Times New Roman"/>
                <w:sz w:val="24"/>
                <w:szCs w:val="24"/>
              </w:rPr>
              <w:t xml:space="preserve"> of the prime numbers between 5 and 2</w:t>
            </w:r>
            <w:r>
              <w:rPr>
                <w:rFonts w:ascii="Times New Roman" w:hAnsi="Times New Roman"/>
                <w:sz w:val="24"/>
                <w:szCs w:val="24"/>
              </w:rPr>
              <w:t>0.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………………………………………………………………………………..</w: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7C8C7FA">
                <v:rect id="Rectangle 6" o:spid="_x0000_s1178" style="position:absolute;margin-left:164.75pt;margin-top:11.3pt;width:59.4pt;height:29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D+ju/xwwIA&#10;AHA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E93C69" w:rsidRPr="00E93C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4CACB56F">
                <v:shape id="_x0000_i1039" type="#_x0000_t75" style="width:11.4pt;height:13.8pt" o:ole="">
                  <v:imagedata r:id="rId36" o:title=""/>
                </v:shape>
                <o:OLEObject Type="Embed" ProgID="FXEquation.Equation" ShapeID="_x0000_i1039" DrawAspect="Content" ObjectID="_1459793809" r:id="rId37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following calculation in index notation:</w:t>
            </w:r>
          </w:p>
          <w:p w:rsidR="00C2382B" w:rsidRPr="00E93C69" w:rsidRDefault="00C2382B" w:rsidP="00C2382B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E93C69" w:rsidRPr="00E93C6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316" w:dyaOrig="608" w14:anchorId="55FF13A7">
                <v:shape id="_x0000_i1040" type="#_x0000_t75" style="width:115.8pt;height:30.6pt" o:ole="">
                  <v:imagedata r:id="rId38" o:title=""/>
                </v:shape>
                <o:OLEObject Type="Embed" ProgID="FXEquation.Equation" ShapeID="_x0000_i1040" DrawAspect="Content" ObjectID="_1459793810" r:id="rId39"/>
              </w:objec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10237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first three square numbers are 1, 4, and 9</w: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D0155C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seven</w:t>
            </w:r>
            <w:r w:rsidR="0010237B">
              <w:rPr>
                <w:rFonts w:ascii="Times New Roman" w:hAnsi="Times New Roman"/>
                <w:sz w:val="24"/>
                <w:szCs w:val="24"/>
              </w:rPr>
              <w:t>th square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number?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82B" w:rsidRDefault="002E3C5D" w:rsidP="00C2382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7C65E1F0">
                <v:rect id="Rectangle 66" o:spid="_x0000_s1185" style="position:absolute;margin-left:115.55pt;margin-top:7.35pt;width:59.4pt;height:2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DioFrt&#10;xgIAAHI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Between which two whole nu</w:t>
            </w:r>
            <w:r w:rsidR="00E93C69">
              <w:rPr>
                <w:rFonts w:ascii="Times New Roman" w:hAnsi="Times New Roman"/>
                <w:sz w:val="24"/>
                <w:szCs w:val="24"/>
              </w:rPr>
              <w:t xml:space="preserve">mbers does the square root of 50  </w:t>
            </w:r>
            <w:r w:rsidR="00E93C69" w:rsidRPr="00E93C6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77" w:dyaOrig="317">
                <v:shape id="_x0000_i1041" type="#_x0000_t75" style="width:33.6pt;height:15.6pt" o:ole="">
                  <v:imagedata r:id="rId40" o:title=""/>
                </v:shape>
                <o:OLEObject Type="Embed" ProgID="FXEquation.Equation" ShapeID="_x0000_i1041" DrawAspect="Content" ObjectID="_1459793811" r:id="rId41"/>
              </w:object>
            </w:r>
            <w:r w:rsidR="00E93C6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lie?</w:t>
            </w: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4B4D3547">
                <v:rect id="Rectangle 68" o:spid="_x0000_s1186" style="position:absolute;margin-left:153.95pt;margin-top:8.85pt;width:59.4pt;height:29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" filled="f" strokecolor="black [3213]" strokeweight="1.5pt"/>
              </w:pict>
            </w:r>
            <w:r>
              <w:pict w14:anchorId="6C01C500">
                <v:rect id="Rectangle 69" o:spid="_x0000_s1187" style="position:absolute;margin-left:49.4pt;margin-top:10.65pt;width:59.4pt;height:2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60umxc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</w:t>
            </w:r>
            <w:r>
              <w:rPr>
                <w:rFonts w:ascii="Times New Roman" w:hAnsi="Times New Roman"/>
                <w:sz w:val="36"/>
                <w:szCs w:val="24"/>
              </w:rPr>
              <w:t>and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Pr="00E93C69" w:rsidRDefault="00C2382B" w:rsidP="00C2382B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93C69" w:rsidRPr="00E93C69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882" w:dyaOrig="298" w14:anchorId="061DBE80">
                <v:shape id="_x0000_i1042" type="#_x0000_t75" style="width:194.4pt;height:15pt" o:ole="">
                  <v:imagedata r:id="rId42" o:title=""/>
                </v:shape>
                <o:OLEObject Type="Embed" ProgID="FXEquation.Equation" ShapeID="_x0000_i1042" DrawAspect="Content" ObjectID="_1459793812" r:id="rId43"/>
              </w:object>
            </w:r>
            <w:r w:rsidRPr="00E93C69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>Which is not true?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C2382B" w:rsidRDefault="002E3C5D" w:rsidP="00C2382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645AAFF9">
                <v:group id="_x0000_s1188" style="position:absolute;margin-left:19.25pt;margin-top:12.6pt;width:217.5pt;height:36pt;z-index:251664896" coordorigin="3530,6840" coordsize="3900,720">
                  <v:roundrect id="_x0000_s1189" style="position:absolute;left:3530;top:6840;width:270;height:180" arcsize="10923f" strokeweight="1pt"/>
                  <v:roundrect id="_x0000_s1190" style="position:absolute;left:3530;top:7380;width:270;height:180" arcsize="10923f" strokeweight="1pt"/>
                  <v:roundrect id="_x0000_s1191" style="position:absolute;left:7160;top:6840;width:270;height:180" arcsize="10923f" strokeweight="1pt"/>
                  <v:roundrect id="_x0000_s1192" style="position:absolute;left:7160;top:7380;width:270;height:180" arcsize="10923f" strokeweight="1pt"/>
                </v:group>
              </w:pict>
            </w:r>
            <w:r w:rsidR="00C2382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C2382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16" w:dyaOrig="348" w14:anchorId="3E21DC36">
                <v:shape id="_x0000_i1043" type="#_x0000_t75" style="width:55.8pt;height:17.4pt" o:ole="">
                  <v:imagedata r:id="rId44" o:title=""/>
                </v:shape>
                <o:OLEObject Type="Embed" ProgID="FXEquation.Equation" ShapeID="_x0000_i1043" DrawAspect="Content" ObjectID="_1459793813" r:id="rId45"/>
              </w:object>
            </w:r>
            <w:r w:rsidR="00C2382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 </w:t>
            </w:r>
            <w:r w:rsidR="004D14E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C2382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E93C69" w:rsidRPr="00E93C6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220" w:dyaOrig="510" w14:anchorId="3409E7CC">
                <v:shape id="_x0000_i1044" type="#_x0000_t75" style="width:111pt;height:25.8pt" o:ole="">
                  <v:imagedata r:id="rId46" o:title=""/>
                </v:shape>
                <o:OLEObject Type="Embed" ProgID="FXEquation.Equation" ShapeID="_x0000_i1044" DrawAspect="Content" ObjectID="_1459793814" r:id="rId47"/>
              </w:object>
            </w:r>
            <w:r w:rsidR="00C2382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2382B" w:rsidRDefault="00C2382B" w:rsidP="00C2382B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C2382B" w:rsidRDefault="00C2382B" w:rsidP="00C2382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</w:t>
            </w:r>
            <w:r w:rsidR="00E93C69" w:rsidRPr="00E93C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2" w:dyaOrig="276" w14:anchorId="7B0E5153">
                <v:shape id="_x0000_i1045" type="#_x0000_t75" style="width:53.4pt;height:13.8pt" o:ole="">
                  <v:imagedata r:id="rId48" o:title=""/>
                </v:shape>
                <o:OLEObject Type="Embed" ProgID="FXEquation.Equation" ShapeID="_x0000_i1045" DrawAspect="Content" ObjectID="_1459793815" r:id="rId4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  </w:t>
            </w:r>
            <w:r w:rsidR="004D14E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E93C69" w:rsidRPr="00E93C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78" w:dyaOrig="276" w14:anchorId="6F52E3A5">
                <v:shape id="_x0000_i1046" type="#_x0000_t75" style="width:124.2pt;height:13.8pt" o:ole="">
                  <v:imagedata r:id="rId50" o:title=""/>
                </v:shape>
                <o:OLEObject Type="Embed" ProgID="FXEquation.Equation" ShapeID="_x0000_i1046" DrawAspect="Content" ObjectID="_1459793816" r:id="rId51"/>
              </w:objec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Pr="004D14E7" w:rsidRDefault="004D14E7" w:rsidP="00C2382B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4D14E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70" w:dyaOrig="290" w14:anchorId="3557F423">
                <v:shape id="_x0000_i1047" type="#_x0000_t75" style="width:328.8pt;height:14.4pt" o:ole="">
                  <v:imagedata r:id="rId52" o:title=""/>
                </v:shape>
                <o:OLEObject Type="Embed" ProgID="FXEquation.Equation" ShapeID="_x0000_i1047" DrawAspect="Content" ObjectID="_1459793817" r:id="rId53"/>
              </w:objec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color w:val="FF0000"/>
                <w:sz w:val="12"/>
                <w:szCs w:val="12"/>
              </w:rPr>
            </w:pPr>
          </w:p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1D7BE6F5">
                <v:group id="Group 70" o:spid="_x0000_s1193" style="position:absolute;margin-left:25.4pt;margin-top:1.8pt;width:343.5pt;height:9pt;z-index:25166592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">
                  <v:roundrect id="AutoShape 3" o:spid="_x0000_s119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<v:roundrect id="AutoShape 4" o:spid="_x0000_s119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<v:roundrect id="AutoShape 5" o:spid="_x0000_s119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23s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xj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23sMAAADbAAAADwAAAAAAAAAAAAAAAACYAgAAZHJzL2Rv&#10;d25yZXYueG1sUEsFBgAAAAAEAAQA9QAAAIgDAAAAAA==&#10;" strokecolor="black [3213]" strokeweight="1pt"/>
                  <v:roundrect id="AutoShape 6" o:spid="_x0000_s119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zuqsQA&#10;AADbAAAADwAAAGRycy9kb3ducmV2LnhtbESPW2sCMRSE3wv+h3CEvtWsl6qsRrFCpfTN6/MhOW4W&#10;NyfLJnXX/vqmUOjjMDPfMMt15ypxpyaUnhUMBxkIYu1NyYWC0/H9ZQ4iRGSDlWdS8KAA61XvaYm5&#10;8S3v6X6IhUgQDjkqsDHWuZRBW3IYBr4mTt7VNw5jkk0hTYNtgrtKjrJsKh2WnBYs1rS1pG+HL6fg&#10;U9vX+Xe3u5h2eh1v9m+Xs/Y7pZ773WYBIlIX/8N/7Q+jYDaB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7qrEAAAA2wAAAA8AAAAAAAAAAAAAAAAAmAIAAGRycy9k&#10;b3ducmV2LnhtbFBLBQYAAAAABAAEAPUAAACJAwAAAAA=&#10;" strokecolor="black [3213]" strokeweight="1pt"/>
                </v:group>
              </w:pict>
            </w:r>
            <w:r w:rsidR="00D12151">
              <w:rPr>
                <w:rFonts w:ascii="Times New Roman" w:hAnsi="Times New Roman"/>
                <w:sz w:val="24"/>
                <w:szCs w:val="24"/>
              </w:rPr>
              <w:t xml:space="preserve">                  14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D12151">
              <w:rPr>
                <w:rFonts w:ascii="Times New Roman" w:hAnsi="Times New Roman"/>
                <w:sz w:val="24"/>
                <w:szCs w:val="24"/>
              </w:rPr>
              <w:t xml:space="preserve">                              45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12151">
              <w:rPr>
                <w:rFonts w:ascii="Times New Roman" w:hAnsi="Times New Roman"/>
                <w:sz w:val="24"/>
                <w:szCs w:val="24"/>
              </w:rPr>
              <w:t xml:space="preserve">                 90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D12151">
              <w:rPr>
                <w:rFonts w:ascii="Times New Roman" w:hAnsi="Times New Roman"/>
                <w:sz w:val="24"/>
                <w:szCs w:val="24"/>
              </w:rPr>
              <w:t xml:space="preserve">                              1012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</w:p>
        </w:tc>
      </w:tr>
      <w:tr w:rsidR="00A01B18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1B18" w:rsidRPr="001B3341" w:rsidRDefault="00A01B18" w:rsidP="00A01B1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numbers below is divisible by 5?</w:t>
            </w:r>
          </w:p>
          <w:p w:rsidR="00A01B18" w:rsidRPr="00C912B5" w:rsidRDefault="00A01B18" w:rsidP="00A01B1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1B18" w:rsidRDefault="002E3C5D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D072610">
                <v:group id="Group 17" o:spid="_x0000_s1233" style="position:absolute;margin-left:29.5pt;margin-top:2pt;width:343.5pt;height:9pt;z-index:25167616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CzPxs6gIAAA8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23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AutoShape 4" o:spid="_x0000_s12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<v:roundrect id="AutoShape 5" o:spid="_x0000_s123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<v:roundrect id="AutoShape 6" o:spid="_x0000_s123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</v:group>
              </w:pict>
            </w:r>
            <w:r w:rsidR="00A01B18">
              <w:rPr>
                <w:rFonts w:ascii="Times New Roman" w:hAnsi="Times New Roman"/>
                <w:sz w:val="24"/>
                <w:szCs w:val="24"/>
              </w:rPr>
              <w:t xml:space="preserve">                845                               866                                888                               891</w:t>
            </w:r>
          </w:p>
          <w:p w:rsidR="00A01B18" w:rsidRPr="00C912B5" w:rsidRDefault="00A01B18" w:rsidP="00A01B18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A01B18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1B18" w:rsidRPr="001B3341" w:rsidRDefault="00A01B18" w:rsidP="00A01B1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can be used to determine if a number is divisible by 3?</w:t>
            </w:r>
          </w:p>
          <w:p w:rsidR="00A01B18" w:rsidRDefault="002E3C5D" w:rsidP="00A01B18">
            <w:pPr>
              <w:rPr>
                <w:rFonts w:ascii="Times New Roman" w:hAnsi="Times New Roman"/>
                <w:sz w:val="12"/>
                <w:szCs w:val="12"/>
              </w:rPr>
            </w:pPr>
            <w:r>
              <w:pict w14:anchorId="0BC834CF">
                <v:group id="Group 61" o:spid="_x0000_s1238" style="position:absolute;margin-left:44.85pt;margin-top:5.75pt;width:13.5pt;height:74.4pt;z-index:251677184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C8dE0j8wIAAAgPAAAfAAAA&#10;AAAAAAAAAAAAACACAABjbGlwYm9hcmQvZHJhd2luZ3MvZHJhd2luZzEueG1sUEsBAi0AFAAGAAgA&#10;AAAhAJxOXiHiBgAAOhwAABoAAAAAAAAAAAAAAAAAUAUAAGNsaXBib2FyZC90aGVtZS90aGVtZTEu&#10;eG1sUEsBAi0AFAAGAAgAAAAhAJxmRkG7AAAAJAEAACoAAAAAAAAAAAAAAAAAagwAAGNsaXBib2Fy&#10;ZC9kcmF3aW5ncy9fcmVscy9kcmF3aW5nMS54bWwucmVsc1BLBQYAAAAABQAFAGcBAABtDQAAAAA=&#10;">
                  <v:roundrect id="AutoShape 3" o:spid="_x0000_s123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<v:roundrect id="AutoShape 4" o:spid="_x0000_s124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<v:roundrect id="AutoShape 5" o:spid="_x0000_s124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4d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eHfEAAAA2wAAAA8AAAAAAAAAAAAAAAAAmAIAAGRycy9k&#10;b3ducmV2LnhtbFBLBQYAAAAABAAEAPUAAACJAwAAAAA=&#10;" strokecolor="black [3213]" strokeweight="1pt"/>
                  <v:roundrect id="AutoShape 6" o:spid="_x0000_s124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</v:group>
              </w:pict>
            </w:r>
          </w:p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last digit of the number is a 3, 6 or 9.</w:t>
            </w:r>
          </w:p>
          <w:p w:rsidR="00A01B18" w:rsidRDefault="00A01B18" w:rsidP="00A01B18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</w:t>
            </w:r>
          </w:p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sum of the digits of the number is divisible by 3.</w:t>
            </w:r>
          </w:p>
          <w:p w:rsidR="00A01B18" w:rsidRDefault="00A01B18" w:rsidP="00A01B1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The last digit of the number is an odd number. </w:t>
            </w:r>
          </w:p>
          <w:p w:rsidR="00A01B18" w:rsidRDefault="00A01B18" w:rsidP="00A01B1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1B18" w:rsidRDefault="00A01B18" w:rsidP="00A01B1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last digit of the number is a 5 or a 0.</w:t>
            </w:r>
          </w:p>
          <w:p w:rsidR="00A01B18" w:rsidRDefault="00A01B18" w:rsidP="00A01B18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BC4E0E">
            <w:pPr>
              <w:pStyle w:val="QuestionStyle"/>
            </w:pPr>
            <w:r>
              <w:t xml:space="preserve">Write one of the symbols </w:t>
            </w:r>
            <w:r>
              <w:rPr>
                <w:sz w:val="32"/>
                <w:szCs w:val="32"/>
              </w:rPr>
              <w:t xml:space="preserve"> &gt; , &lt; </w:t>
            </w:r>
            <w:r>
              <w:t xml:space="preserve">or </w:t>
            </w:r>
            <w:r>
              <w:rPr>
                <w:sz w:val="32"/>
                <w:szCs w:val="32"/>
              </w:rPr>
              <w:t>=</w:t>
            </w:r>
            <w:r>
              <w:t xml:space="preserve"> in the box to correctly complete the sentence below.</w:t>
            </w:r>
          </w:p>
          <w:p w:rsidR="00C2382B" w:rsidRDefault="002E3C5D" w:rsidP="00BC4E0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32" type="#_x0000_t75" style="position:absolute;margin-left:139.45pt;margin-top:7.05pt;width:100.8pt;height:21.1pt;z-index:251675136;mso-position-horizontal-relative:text;mso-position-vertical-relative:text">
                  <v:imagedata r:id="rId54" o:title=""/>
                </v:shape>
                <o:OLEObject Type="Embed" ProgID="FXDraw.Graphic" ShapeID="_x0000_s1232" DrawAspect="Content" ObjectID="_1459793865" r:id="rId55"/>
              </w:object>
            </w:r>
            <w:r w:rsidR="00C2382B">
              <w:t xml:space="preserve">                                   </w:t>
            </w:r>
          </w:p>
          <w:p w:rsidR="004D14E7" w:rsidRPr="004D14E7" w:rsidRDefault="004D14E7" w:rsidP="00BC4E0E">
            <w:pPr>
              <w:pStyle w:val="QuestionStyle"/>
              <w:rPr>
                <w:position w:val="-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BC4E0E">
            <w:pPr>
              <w:pStyle w:val="QuestionStyle"/>
            </w:pPr>
            <w:r>
              <w:t>Which of the following statements is true?</w:t>
            </w:r>
          </w:p>
          <w:p w:rsidR="00C2382B" w:rsidRPr="00C912B5" w:rsidRDefault="00C2382B" w:rsidP="00BC4E0E">
            <w:pPr>
              <w:pStyle w:val="QuestionStyle"/>
              <w:rPr>
                <w:sz w:val="12"/>
                <w:szCs w:val="12"/>
              </w:rPr>
            </w:pPr>
          </w:p>
          <w:p w:rsidR="00C2382B" w:rsidRDefault="00C2382B" w:rsidP="00BC4E0E">
            <w:pPr>
              <w:pStyle w:val="QuestionStyle"/>
            </w:pPr>
            <w:r>
              <w:t xml:space="preserve">                Statement I                                Statement II</w:t>
            </w:r>
          </w:p>
          <w:p w:rsidR="00C2382B" w:rsidRDefault="00C2382B" w:rsidP="00BC4E0E">
            <w:pPr>
              <w:pStyle w:val="QuestionStyle"/>
              <w:rPr>
                <w:position w:val="-2"/>
              </w:rPr>
            </w:pPr>
            <w:r>
              <w:t xml:space="preserve">                  </w:t>
            </w:r>
            <w:r w:rsidR="00BC4E0E" w:rsidRPr="00BC4E0E">
              <w:rPr>
                <w:color w:val="FF0000"/>
                <w:position w:val="-2"/>
              </w:rPr>
              <w:object w:dxaOrig="5250" w:dyaOrig="276" w14:anchorId="0F99C13D">
                <v:shape id="_x0000_i1048" type="#_x0000_t75" style="width:262.8pt;height:13.8pt" o:ole="">
                  <v:imagedata r:id="rId56" o:title=""/>
                </v:shape>
                <o:OLEObject Type="Embed" ProgID="FXEquation.Equation" ShapeID="_x0000_i1048" DrawAspect="Content" ObjectID="_1459793818" r:id="rId57"/>
              </w:object>
            </w:r>
            <w:r w:rsidRPr="00BC4E0E">
              <w:rPr>
                <w:position w:val="-2"/>
              </w:rPr>
              <w:t xml:space="preserve"> </w:t>
            </w:r>
          </w:p>
          <w:p w:rsidR="00BC4E0E" w:rsidRPr="00C912B5" w:rsidRDefault="00BC4E0E" w:rsidP="00BC4E0E">
            <w:pPr>
              <w:pStyle w:val="QuestionStyle"/>
              <w:rPr>
                <w:position w:val="-2"/>
                <w:sz w:val="12"/>
                <w:szCs w:val="12"/>
              </w:rPr>
            </w:pPr>
          </w:p>
          <w:p w:rsidR="00C2382B" w:rsidRDefault="002E3C5D" w:rsidP="00BC4E0E">
            <w:pPr>
              <w:pStyle w:val="QuestionStyle"/>
            </w:pPr>
            <w:r>
              <w:rPr>
                <w:rFonts w:ascii="Calibri" w:hAnsi="Calibri"/>
                <w:sz w:val="22"/>
                <w:szCs w:val="22"/>
              </w:rPr>
              <w:pict w14:anchorId="0DBC65CA">
                <v:group id="Group 116" o:spid="_x0000_s1204" style="position:absolute;margin-left:21.75pt;margin-top:1.9pt;width:230.7pt;height:30.6pt;z-index:251666944" coordsize="29298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">
                  <v:roundrect id="AutoShape 3" o:spid="_x0000_s1205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KLcEA&#10;AADcAAAADwAAAGRycy9kb3ducmV2LnhtbERPTWsCMRC9C/0PYQreNKtSK1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Qii3BAAAA3AAAAA8AAAAAAAAAAAAAAAAAmAIAAGRycy9kb3du&#10;cmV2LnhtbFBLBQYAAAAABAAEAPUAAACGAwAAAAA=&#10;" strokecolor="black [3213]" strokeweight="1pt"/>
                  <v:roundrect id="AutoShape 4" o:spid="_x0000_s120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5" o:spid="_x0000_s1207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6" o:spid="_x0000_s120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</v:group>
              </w:pict>
            </w:r>
            <w:r w:rsidR="00C2382B">
              <w:t xml:space="preserve">              Statement I only is true.                                   Statement II only is true.</w:t>
            </w:r>
          </w:p>
          <w:p w:rsidR="00BC4E0E" w:rsidRPr="00BC4E0E" w:rsidRDefault="00BC4E0E" w:rsidP="00BC4E0E">
            <w:pPr>
              <w:pStyle w:val="QuestionStyle"/>
              <w:rPr>
                <w:sz w:val="12"/>
                <w:szCs w:val="12"/>
              </w:rPr>
            </w:pPr>
          </w:p>
          <w:p w:rsidR="00C2382B" w:rsidRDefault="00C2382B" w:rsidP="00BC4E0E">
            <w:pPr>
              <w:pStyle w:val="QuestionStyle"/>
            </w:pPr>
            <w:r>
              <w:t xml:space="preserve">             Both statements are true.                       </w:t>
            </w:r>
            <w:r w:rsidR="00BC4E0E">
              <w:t xml:space="preserve">      </w:t>
            </w:r>
            <w:r>
              <w:t xml:space="preserve">      Neither statement is true.</w:t>
            </w:r>
          </w:p>
          <w:p w:rsidR="00BC4E0E" w:rsidRPr="00BC4E0E" w:rsidRDefault="00BC4E0E" w:rsidP="00BC4E0E">
            <w:pPr>
              <w:pStyle w:val="QuestionStyle"/>
              <w:rPr>
                <w:sz w:val="12"/>
                <w:szCs w:val="1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true?</w:t>
            </w:r>
            <w:r>
              <w:rPr>
                <w:noProof/>
                <w:lang w:eastAsia="en-AU"/>
              </w:rPr>
              <w:t xml:space="preserve"> </w:t>
            </w:r>
          </w:p>
          <w:p w:rsidR="00C2382B" w:rsidRDefault="002E3C5D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pict w14:anchorId="3210C076">
                <v:group id="Group 121" o:spid="_x0000_s1209" style="position:absolute;margin-left:26.65pt;margin-top:2.85pt;width:230.7pt;height:30.6pt;z-index:251667968" coordsize="29298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">
                  <v:roundrect id="AutoShape 3" o:spid="_x0000_s1210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jCMEA&#10;AADcAAAADwAAAGRycy9kb3ducmV2LnhtbERPS2sCMRC+C/6HMIXeNNsVRVajaEEpvfk8D8m4WdxM&#10;lk3qbvvrG6HQ23x8z1mue1eLB7Wh8qzgbZyBINbeVFwqOJ92ozmIEJEN1p5JwTcFWK+GgyUWxnd8&#10;oMcxliKFcChQgY2xKaQM2pLDMPYNceJuvnUYE2xLaVrsUrirZZ5lM+mw4tRgsaF3S/p+/HIKPrWd&#10;zn/6/dV0s9tkc9heL9rvlXp96TcLEJH6+C/+c3+YND/P4fl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L4wjBAAAA3AAAAA8AAAAAAAAAAAAAAAAAmAIAAGRycy9kb3du&#10;cmV2LnhtbFBLBQYAAAAABAAEAPUAAACGAwAAAAA=&#10;" strokecolor="black [3213]" strokeweight="1pt"/>
                  <v:roundrect id="AutoShape 4" o:spid="_x0000_s121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<v:roundrect id="AutoShape 5" o:spid="_x0000_s1212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<v:roundrect id="AutoShape 6" o:spid="_x0000_s121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7fMEA&#10;AADcAAAADwAAAGRycy9kb3ducmV2LnhtbERPTWsCMRC9C/6HMII3zaooshpFhYr0pq2eh2TcLG4m&#10;yyZ11/76plDobR7vc9bbzlXiSU0oPSuYjDMQxNqbkgsFnx9voyWIEJENVp5JwYsCbDf93hpz41s+&#10;0/MSC5FCOOSowMZY51IGbclhGPuaOHF33ziMCTaFNA22KdxVcpplC+mw5NRgsaaDJf24fDkF79rO&#10;l9/d8WbaxX22O+9vV+2PSg0H3W4FIlIX/8V/7pNJ86d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ie3zBAAAA3AAAAA8AAAAAAAAAAAAAAAAAmAIAAGRycy9kb3du&#10;cmV2LnhtbFBLBQYAAAAABAAEAPUAAACGAwAAAAA=&#10;" strokecolor="black [3213]" strokeweight="1pt"/>
                </v:group>
              </w:pict>
            </w:r>
            <w:r w:rsidR="00BC4E0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036C6"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02" w:dyaOrig="194">
                <v:shape id="_x0000_i1049" type="#_x0000_t75" style="width:80.4pt;height:9.6pt" o:ole="">
                  <v:imagedata r:id="rId58" o:title=""/>
                </v:shape>
                <o:OLEObject Type="Embed" ProgID="FXEquation.Equation" ShapeID="_x0000_i1049" DrawAspect="Content" ObjectID="_1459793819" r:id="rId59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.              </w:t>
            </w:r>
            <w:r w:rsidR="00BC4E0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BC4E0E"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70" w:dyaOrig="194" w14:anchorId="6A56196C">
                <v:shape id="_x0000_i1050" type="#_x0000_t75" style="width:88.8pt;height:9.6pt" o:ole="">
                  <v:imagedata r:id="rId60" o:title=""/>
                </v:shape>
                <o:OLEObject Type="Embed" ProgID="FXEquation.Equation" ShapeID="_x0000_i1050" DrawAspect="Content" ObjectID="_1459793820" r:id="rId61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BC4E0E" w:rsidP="003036C6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036C6"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34" w:dyaOrig="194">
                <v:shape id="_x0000_i1051" type="#_x0000_t75" style="width:1in;height:9.6pt" o:ole="">
                  <v:imagedata r:id="rId62" o:title=""/>
                </v:shape>
                <o:OLEObject Type="Embed" ProgID="FXEquation.Equation" ShapeID="_x0000_i1051" DrawAspect="Content" ObjectID="_1459793821" r:id="rId63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.      </w:t>
            </w:r>
            <w:r w:rsidR="003036C6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62" w:dyaOrig="194" w14:anchorId="7EAF0F22">
                <v:shape id="_x0000_i1052" type="#_x0000_t75" style="width:83.4pt;height:9.6pt" o:ole="">
                  <v:imagedata r:id="rId64" o:title=""/>
                </v:shape>
                <o:OLEObject Type="Embed" ProgID="FXEquation.Equation" ShapeID="_x0000_i1052" DrawAspect="Content" ObjectID="_1459793822" r:id="rId65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BC4E0E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any three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numbers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a,  b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C2382B">
              <w:rPr>
                <w:rFonts w:ascii="Times New Roman" w:hAnsi="Times New Roman"/>
                <w:sz w:val="24"/>
                <w:szCs w:val="24"/>
              </w:rPr>
              <w:t>, which statement is always true?</w:t>
            </w:r>
          </w:p>
          <w:p w:rsidR="00BC4E0E" w:rsidRPr="00BC4E0E" w:rsidRDefault="00BC4E0E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82B" w:rsidRDefault="002E3C5D" w:rsidP="00C2382B">
            <w:pPr>
              <w:spacing w:line="36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23F06925">
                <v:group id="Group 80" o:spid="_x0000_s1214" style="position:absolute;margin-left:37.8pt;margin-top:2.8pt;width:16.55pt;height:72.4pt;z-index:251668992;mso-width-relative:margin;mso-height-relative:margin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">
                  <v:roundrect id="AutoShape 3" o:spid="_x0000_s1215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9FcMA&#10;AADbAAAADwAAAGRycy9kb3ducmV2LnhtbESPT2sCMRTE7wW/Q3hCbzVrpbJsjaKCIr359/xInpul&#10;m5dlk7pbP31TEDwOM/MbZrboXS1u1IbKs4LxKANBrL2puFRwOm7echAhIhusPZOCXwqwmA9eZlgY&#10;3/GebodYigThUKACG2NTSBm0JYdh5Bvi5F196zAm2ZbStNgluKvle5ZNpcOK04LFhtaW9Pfhxyn4&#10;0vYjv/fbi+mm18lyv7qctd8q9Trsl58gIvXxGX60d0ZBPob/L+k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49FcMAAADbAAAADwAAAAAAAAAAAAAAAACYAgAAZHJzL2Rv&#10;d25yZXYueG1sUEsFBgAAAAAEAAQA9QAAAIgDAAAAAA==&#10;" strokecolor="black [3213]" strokeweight="1pt"/>
                  <v:roundrect id="AutoShape 4" o:spid="_x0000_s121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jYsMA&#10;AADbAAAADwAAAGRycy9kb3ducmV2LnhtbESPT2sCMRTE74LfIbxCb5qtoiyrUbSglN78e34kz83i&#10;5mXZpO62n74RCj0OM/MbZrnuXS0e1IbKs4K3cQaCWHtTcangfNqNchAhIhusPZOCbwqwXg0HSyyM&#10;7/hAj2MsRYJwKFCBjbEppAzaksMw9g1x8m6+dRiTbEtpWuwS3NVykmVz6bDitGCxoXdL+n78cgo+&#10;tZ3lP/3+arr5bbo5bK8X7fdKvb70mwWISH38D/+1P4yCfAL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yjYsMAAADbAAAADwAAAAAAAAAAAAAAAACYAgAAZHJzL2Rv&#10;d25yZXYueG1sUEsFBgAAAAAEAAQA9QAAAIgDAAAAAA==&#10;" strokecolor="black [3213]" strokeweight="1pt"/>
                  <v:roundrect id="AutoShape 5" o:spid="_x0000_s1217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AG+cMA&#10;AADbAAAADwAAAGRycy9kb3ducmV2LnhtbESPT2sCMRTE74LfIbyCN822oiyrUbRQKb359/xInpvF&#10;zcuySd21n74RCj0OM/MbZrnuXS3u1IbKs4LXSQaCWHtTcangdPwY5yBCRDZYeyYFDwqwXg0HSyyM&#10;73hP90MsRYJwKFCBjbEppAzaksMw8Q1x8q6+dRiTbEtpWuwS3NXyLcvm0mHFacFiQ++W9O3w7RR8&#10;aTvLf/rdxXTz63Sz317O2u+UGr30mwWISH38D/+1P42CfAr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AG+cMAAADbAAAADwAAAAAAAAAAAAAAAACYAgAAZHJzL2Rv&#10;d25yZXYueG1sUEsFBgAAAAAEAAQA9QAAAIgDAAAAAA==&#10;" strokecolor="black [3213]" strokeweight="1pt"/>
                  <v:roundrect id="AutoShape 6" o:spid="_x0000_s1218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mejcQA&#10;AADbAAAADwAAAGRycy9kb3ducmV2LnhtbESPQWsCMRSE7wX/Q3iCt5qtrcuyNYoWKtKbtvX8SJ6b&#10;pZuXZZO6q7++KQgeh5n5hlmsBteIM3Wh9qzgaZqBINbe1Fwp+Pp8fyxAhIhssPFMCi4UYLUcPSyw&#10;NL7nPZ0PsRIJwqFEBTbGtpQyaEsOw9S3xMk7+c5hTLKrpOmwT3DXyFmW5dJhzWnBYktvlvTP4dcp&#10;+NB2XlyH7dH0+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no3EAAAA2wAAAA8AAAAAAAAAAAAAAAAAmAIAAGRycy9k&#10;b3ducmV2LnhtbFBLBQYAAAAABAAEAPUAAACJAwAAAAA=&#10;" strokecolor="black [3213]" strokeweight="1pt"/>
                </v:group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BC4E0E"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62" w:dyaOrig="198" w14:anchorId="58FE8675">
                <v:shape id="_x0000_i1053" type="#_x0000_t75" style="width:128.4pt;height:10.2pt" o:ole="">
                  <v:imagedata r:id="rId66" o:title=""/>
                </v:shape>
                <o:OLEObject Type="Embed" ProgID="FXEquation.Equation" ShapeID="_x0000_i1053" DrawAspect="Content" ObjectID="_1459793823" r:id="rId67"/>
              </w:objec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C4E0E" w:rsidRPr="00BC4E0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06" w:dyaOrig="238">
                <v:shape id="_x0000_i1054" type="#_x0000_t75" style="width:135.6pt;height:12pt" o:ole="">
                  <v:imagedata r:id="rId68" o:title=""/>
                </v:shape>
                <o:OLEObject Type="Embed" ProgID="FXEquation.Equation" ShapeID="_x0000_i1054" DrawAspect="Content" ObjectID="_1459793824" r:id="rId6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036C6" w:rsidRPr="003036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65" w:dyaOrig="238">
                <v:shape id="_x0000_i1055" type="#_x0000_t75" style="width:138pt;height:12pt" o:ole="">
                  <v:imagedata r:id="rId70" o:title=""/>
                </v:shape>
                <o:OLEObject Type="Embed" ProgID="FXEquation.Equation" ShapeID="_x0000_i1055" DrawAspect="Content" ObjectID="_1459793825" r:id="rId7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C4E0E"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62" w:dyaOrig="198">
                <v:shape id="_x0000_i1056" type="#_x0000_t75" style="width:128.4pt;height:10.2pt" o:ole="">
                  <v:imagedata r:id="rId66" o:title=""/>
                </v:shape>
                <o:OLEObject Type="Embed" ProgID="FXEquation.Equation" ShapeID="_x0000_i1056" DrawAspect="Content" ObjectID="_1459793826" r:id="rId7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2382B" w:rsidTr="00A01B18">
        <w:trPr>
          <w:cantSplit/>
          <w:trHeight w:val="1153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Pr="00A01B18" w:rsidRDefault="00C2382B" w:rsidP="00C2382B">
            <w:pPr>
              <w:jc w:val="both"/>
              <w:rPr>
                <w:rFonts w:ascii="Times New Roman" w:hAnsi="Times New Roman"/>
                <w:position w:val="-6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01B18" w:rsidRPr="00A01B18">
              <w:rPr>
                <w:rFonts w:ascii="Times New Roman" w:hAnsi="Times New Roman"/>
                <w:color w:val="FF0000"/>
                <w:position w:val="-6"/>
                <w:sz w:val="28"/>
                <w:szCs w:val="28"/>
              </w:rPr>
              <w:object w:dxaOrig="2693" w:dyaOrig="238" w14:anchorId="3DD19F0E">
                <v:shape id="_x0000_i1057" type="#_x0000_t75" style="width:134.4pt;height:12pt" o:ole="">
                  <v:imagedata r:id="rId73" o:title=""/>
                </v:shape>
                <o:OLEObject Type="Embed" ProgID="FXEquation.Equation" ShapeID="_x0000_i1057" DrawAspect="Content" ObjectID="_1459793827" r:id="rId74"/>
              </w:object>
            </w:r>
            <w:r w:rsidRPr="00A01B18">
              <w:rPr>
                <w:rFonts w:ascii="Times New Roman" w:hAnsi="Times New Roman"/>
                <w:position w:val="-6"/>
                <w:sz w:val="28"/>
                <w:szCs w:val="28"/>
              </w:rPr>
              <w:t xml:space="preserve"> </w:t>
            </w:r>
          </w:p>
          <w:p w:rsidR="00C2382B" w:rsidRDefault="00C2382B" w:rsidP="00C2382B">
            <w:pPr>
              <w:jc w:val="both"/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C2382B" w:rsidRDefault="002E3C5D" w:rsidP="00C2382B">
            <w:pPr>
              <w:spacing w:after="12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pict w14:anchorId="4ED0DD96">
                <v:group id="Group 100" o:spid="_x0000_s1219" style="position:absolute;left:0;text-align:left;margin-left:9.45pt;margin-top:3pt;width:343.5pt;height:9pt;z-index:25167001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JIvGv3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22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hH8AA&#10;AADc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GwEv8+kC+T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2whH8AAAADcAAAADwAAAAAAAAAAAAAAAACYAgAAZHJzL2Rvd25y&#10;ZXYueG1sUEsFBgAAAAAEAAQA9QAAAIUDAAAAAA==&#10;" strokecolor="black [3213]" strokeweight="1pt"/>
                  <v:roundrect id="AutoShape 4" o:spid="_x0000_s122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6/aMIA&#10;AADcAAAADwAAAGRycy9kb3ducmV2LnhtbERP32vCMBB+H+x/CCfsbaYqk9I1ihOUsTd18/lIrk1Z&#10;cylNtN3++mUg+HYf388r16NrxZX60HhWMJtmIIi1Nw3XCj5Pu+ccRIjIBlvPpOCHAqxXjw8lFsYP&#10;fKDrMdYihXAoUIGNsSukDNqSwzD1HXHiKt87jAn2tTQ9DinctXKeZUvpsOHUYLGjrSX9fbw4BR/a&#10;vuS/4/5shmW12Bzezl/a75V6moybVxCRxngX39zvJs3P5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r9owgAAANwAAAAPAAAAAAAAAAAAAAAAAJgCAABkcnMvZG93&#10;bnJldi54bWxQSwUGAAAAAAQABAD1AAAAhwMAAAAA&#10;" strokecolor="black [3213]" strokeweight="1pt"/>
                  <v:roundrect id="AutoShape 5" o:spid="_x0000_s122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a88IA&#10;AADcAAAADwAAAGRycy9kb3ducmV2LnhtbERP32vCMBB+H+x/CCf4NlOVSekaxQnK2Ju6+Xwk16as&#10;uZQm2rq/fhkM9nYf388rN6NrxY360HhWMJ9lIIi1Nw3XCj7O+6ccRIjIBlvPpOBOATbrx4cSC+MH&#10;PtLtFGuRQjgUqMDG2BVSBm3JYZj5jjhxle8dxgT7WpoehxTuWrnIspV02HBqsNjRzpL+Ol2dgndt&#10;n/Pv8XAxw6pabo+vl0/tD0pNJ+P2BUSkMf6L/9xvJs3Pl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hrzwgAAANwAAAAPAAAAAAAAAAAAAAAAAJgCAABkcnMvZG93&#10;bnJldi54bWxQSwUGAAAAAAQABAD1AAAAhwMAAAAA&#10;" strokecolor="black [3213]" strokeweight="1pt"/>
                  <v:roundrect id="AutoShape 6" o:spid="_x0000_s122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Ch8EA&#10;AADcAAAADwAAAGRycy9kb3ducmV2LnhtbERPS2sCMRC+F/wPYYTeatbWimyNYoWKePNRz0MybhY3&#10;k2UT3a2/3ggFb/PxPWc671wlrtSE0rOC4SADQay9KblQcNj/vE1AhIhssPJMCv4owHzWe5libnzL&#10;W7ruYiFSCIccFdgY61zKoC05DANfEyfu5BuHMcGmkKbBNoW7Sr5n2Vg6LDk1WKxpaUmfdxenYKPt&#10;5+TWrY6mHZ8+Ftvv46/2K6Ve+93iC0SkLj7F/+61SfOzETyeSRfI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bgofBAAAA3AAAAA8AAAAAAAAAAAAAAAAAmAIAAGRycy9kb3du&#10;cmV2LnhtbFBLBQYAAAAABAAEAPUAAACGAwAAAAA=&#10;" strokecolor="black [3213]" strokeweight="1pt"/>
                </v:group>
              </w:pict>
            </w:r>
            <w:r w:rsidR="00A01B18">
              <w:rPr>
                <w:rFonts w:ascii="Times New Roman" w:hAnsi="Times New Roman"/>
                <w:sz w:val="24"/>
                <w:szCs w:val="24"/>
              </w:rPr>
              <w:t xml:space="preserve">           8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A01B18">
              <w:rPr>
                <w:rFonts w:ascii="Times New Roman" w:hAnsi="Times New Roman"/>
                <w:sz w:val="24"/>
                <w:szCs w:val="24"/>
              </w:rPr>
              <w:t xml:space="preserve">   12      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A01B18">
              <w:rPr>
                <w:rFonts w:ascii="Times New Roman" w:hAnsi="Times New Roman"/>
                <w:sz w:val="24"/>
                <w:szCs w:val="24"/>
              </w:rPr>
              <w:t>16                                  24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</w:p>
          <w:p w:rsidR="00C2382B" w:rsidRPr="00A01B18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2E3C5D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0DEB0B8C">
                <v:rect id="Rectangle 110" o:spid="_x0000_s1224" style="position:absolute;margin-left:307.1pt;margin-top:10.5pt;width:59.4pt;height:29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Qzwc9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>Find the value of :</w:t>
            </w:r>
          </w:p>
          <w:p w:rsidR="00C2382B" w:rsidRPr="00A01B18" w:rsidRDefault="00C2382B" w:rsidP="00C2382B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A01B18" w:rsidRPr="00A01B18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630" w:dyaOrig="570" w14:anchorId="0D26B91A">
                <v:shape id="_x0000_i1058" type="#_x0000_t75" style="width:31.8pt;height:28.8pt" o:ole="">
                  <v:imagedata r:id="rId75" o:title=""/>
                </v:shape>
                <o:OLEObject Type="Embed" ProgID="FXEquation.Equation" ShapeID="_x0000_i1058" DrawAspect="Content" ObjectID="_1459793828" r:id="rId76"/>
              </w:object>
            </w:r>
            <w:r w:rsidRPr="00A01B18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</w:p>
          <w:p w:rsidR="00C2382B" w:rsidRPr="00C912B5" w:rsidRDefault="00C2382B" w:rsidP="00C2382B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three unequal numbers.</w:t>
            </w: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can be said about the statement below? </w:t>
            </w:r>
          </w:p>
          <w:p w:rsidR="00A01B18" w:rsidRPr="00A01B18" w:rsidRDefault="00A01B18" w:rsidP="00C2382B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  <w:p w:rsidR="00C2382B" w:rsidRDefault="00C2382B" w:rsidP="00C2382B">
            <w:pPr>
              <w:jc w:val="both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                      </w:t>
            </w:r>
            <w:r w:rsidR="00A01B18" w:rsidRPr="00A01B1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22" w:dyaOrig="198" w14:anchorId="7EA09DEE">
                <v:shape id="_x0000_i1059" type="#_x0000_t75" style="width:116.4pt;height:10.2pt" o:ole="">
                  <v:imagedata r:id="rId77" o:title=""/>
                </v:shape>
                <o:OLEObject Type="Embed" ProgID="FXEquation.Equation" ShapeID="_x0000_i1059" DrawAspect="Content" ObjectID="_1459793829" r:id="rId78"/>
              </w:object>
            </w:r>
            <w:r w:rsidRPr="00A01B1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A01B18" w:rsidRPr="00A01B18" w:rsidRDefault="00A01B18" w:rsidP="00C2382B">
            <w:pPr>
              <w:jc w:val="both"/>
              <w:rPr>
                <w:rFonts w:ascii="Times New Roman" w:hAnsi="Times New Roman"/>
                <w:position w:val="-2"/>
                <w:sz w:val="16"/>
                <w:szCs w:val="16"/>
                <w:vertAlign w:val="subscript"/>
              </w:rPr>
            </w:pPr>
          </w:p>
          <w:p w:rsidR="00C2382B" w:rsidRDefault="002E3C5D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pict w14:anchorId="630980D7">
                <v:group id="Group 111" o:spid="_x0000_s1225" style="position:absolute;margin-left:32.8pt;margin-top:1.75pt;width:15.15pt;height:70.35pt;z-index:251672064;mso-width-relative:margin;mso-height-relative:margin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">
                  <v:roundrect id="AutoShape 3" o:spid="_x0000_s1226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ptc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o8n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nKbXBAAAA3AAAAA8AAAAAAAAAAAAAAAAAmAIAAGRycy9kb3du&#10;cmV2LnhtbFBLBQYAAAAABAAEAPUAAACGAwAAAAA=&#10;" strokecolor="black [3213]" strokeweight="1pt"/>
                  <v:roundrect id="AutoShape 4" o:spid="_x0000_s12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MLsEA&#10;AADcAAAADwAAAGRycy9kb3ducmV2LnhtbERPTWsCMRC9C/6HMII3zVpRZDWKFirSm7Z6HpJxs7iZ&#10;LJvUXf31jVDobR7vc1abzlXiTk0oPSuYjDMQxNqbkgsF318fowWIEJENVp5JwYMCbNb93gpz41s+&#10;0v0UC5FCOOSowMZY51IGbclhGPuaOHFX3ziMCTaFNA22KdxV8i3L5tJhyanBYk3vlvTt9OMUfGo7&#10;Wzy7/cW08+t0e9xdztrvlRoOuu0SRKQu/ov/3AeT5k+m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rjC7BAAAA3AAAAA8AAAAAAAAAAAAAAAAAmAIAAGRycy9kb3du&#10;cmV2LnhtbFBLBQYAAAAABAAEAPUAAACGAwAAAAA=&#10;" strokecolor="black [3213]" strokeweight="1pt"/>
                  <v:roundrect id="AutoShape 5" o:spid="_x0000_s1228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UWsEA&#10;AADcAAAADwAAAGRycy9kb3ducmV2LnhtbERPTWsCMRC9C/0PYQq9aVatIqtRtKAUb2rreUjGzeJm&#10;smxSd9tf3wiCt3m8z1msOleJGzWh9KxgOMhAEGtvSi4UfJ22/RmIEJENVp5JwS8FWC1fegvMjW/5&#10;QLdjLEQK4ZCjAhtjnUsZtCWHYeBr4sRdfOMwJtgU0jTYpnBXyVGWTaXDklODxZo+LOnr8ccp2Gs7&#10;mf11u7Npp5fx+rA5f2u/U+rttVvPQUTq4lP8cH+aNH/4D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CFFrBAAAA3AAAAA8AAAAAAAAAAAAAAAAAmAIAAGRycy9kb3du&#10;cmV2LnhtbFBLBQYAAAAABAAEAPUAAACGAwAAAAA=&#10;" strokecolor="black [3213]" strokeweight="1pt"/>
                  <v:roundrect id="AutoShape 6" o:spid="_x0000_s1229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xwcEA&#10;AADcAAAADwAAAGRycy9kb3ducmV2LnhtbERPTWsCMRC9F/wPYQRvNWtFkdUoWlCKN231PCTjZnEz&#10;WTbR3fbXN4LgbR7vcxarzlXiTk0oPSsYDTMQxNqbkgsFP9/b9xmIEJENVp5JwS8FWC17bwvMjW/5&#10;QPdjLEQK4ZCjAhtjnUsZtCWHYehr4sRdfOMwJtgU0jTYpnBXyY8sm0qHJacGizV9WtLX480p2Gs7&#10;mf11u7Npp5fx+rA5n7TfKTXod+s5iEhdfImf7i+T5o8m8HgmXS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scHBAAAA3AAAAA8AAAAAAAAAAAAAAAAAmAIAAGRycy9kb3du&#10;cmV2LnhtbFBLBQYAAAAABAAEAPUAAACGAwAAAAA=&#10;" strokecolor="black [3213]" strokeweight="1pt"/>
                </v:group>
              </w:pic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                   It is true for all values of </w:t>
            </w:r>
            <w:r w:rsidR="00C2382B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C2382B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C2382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C2382B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C238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It is true only if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c </w:t>
            </w:r>
            <w:r>
              <w:rPr>
                <w:rFonts w:ascii="Times New Roman" w:hAnsi="Times New Roman"/>
                <w:sz w:val="24"/>
                <w:szCs w:val="24"/>
              </w:rPr>
              <w:t>are even numbers.</w:t>
            </w:r>
          </w:p>
          <w:p w:rsidR="00C2382B" w:rsidRDefault="00C2382B" w:rsidP="00C2382B">
            <w:pPr>
              <w:spacing w:after="12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A01B1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It is true only if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c </w:t>
            </w:r>
            <w:r>
              <w:rPr>
                <w:rFonts w:ascii="Times New Roman" w:hAnsi="Times New Roman"/>
                <w:sz w:val="24"/>
                <w:szCs w:val="24"/>
              </w:rPr>
              <w:t>are composite numbers.</w:t>
            </w:r>
          </w:p>
          <w:p w:rsidR="00C2382B" w:rsidRDefault="00C2382B" w:rsidP="00C238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It is never true, no matter what values are used for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</w:t>
            </w:r>
            <w:r w:rsidR="00A01B18">
              <w:rPr>
                <w:rFonts w:ascii="Times New Roman" w:hAnsi="Times New Roman"/>
                <w:sz w:val="24"/>
                <w:szCs w:val="24"/>
              </w:rPr>
              <w:t xml:space="preserve"> the highest common factor of 36 and 54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Pr="00C912B5" w:rsidRDefault="00C2382B" w:rsidP="00C2382B">
            <w:pPr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C2382B" w:rsidRDefault="002E3C5D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pict w14:anchorId="1684C0E5">
                <v:rect id="Rectangle 129" o:spid="_x0000_s1230" style="position:absolute;left:0;text-align:left;margin-left:184.3pt;margin-top:8.5pt;width:140.25pt;height:28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" strokeweight="1.25pt"/>
              </w:pict>
            </w: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2382B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2382B" w:rsidRPr="001B3341" w:rsidRDefault="00C2382B" w:rsidP="00C2382B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</w:t>
            </w:r>
            <w:r w:rsidR="00A01B18">
              <w:rPr>
                <w:rFonts w:ascii="Times New Roman" w:hAnsi="Times New Roman"/>
                <w:sz w:val="24"/>
                <w:szCs w:val="24"/>
              </w:rPr>
              <w:t>the lowest common multiple of 12 and 16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2E3C5D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pict w14:anchorId="7BF39D85">
                <v:rect id="Rectangle 126" o:spid="_x0000_s1231" style="position:absolute;left:0;text-align:left;margin-left:184.3pt;margin-top:2.3pt;width:140.25pt;height:28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" strokeweight="1.25pt"/>
              </w:pict>
            </w: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C2382B" w:rsidRDefault="00C2382B" w:rsidP="00C2382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9"/>
          <w:footerReference w:type="default" r:id="rId80"/>
          <w:headerReference w:type="first" r:id="rId81"/>
          <w:footerReference w:type="first" r:id="rId8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843"/>
        <w:gridCol w:w="5102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468962714"/>
            <w:placeholder>
              <w:docPart w:val="D146BC86DF814BC29EDFE6B73D50EB0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shd w:val="clear" w:color="auto" w:fill="DAE7F6"/>
                <w:vAlign w:val="center"/>
              </w:tcPr>
              <w:p w:rsidR="00853748" w:rsidRPr="00325745" w:rsidRDefault="002C74B9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tc>
          <w:tcPr>
            <w:tcW w:w="5102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F00021DFE82F4306BEBC3661410C0CB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2C74B9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Whole Numbers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853748" w:rsidRDefault="002814E3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Non </w:t>
            </w:r>
            <w:r w:rsidR="00325745"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Calculator </w:t>
            </w: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Longer</w:t>
            </w:r>
            <w:r w:rsidR="00853748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5" w:type="dxa"/>
            <w:gridSpan w:val="2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10237B">
        <w:trPr>
          <w:cantSplit/>
          <w:trHeight w:val="567"/>
        </w:trPr>
        <w:tc>
          <w:tcPr>
            <w:tcW w:w="10490" w:type="dxa"/>
            <w:gridSpan w:val="3"/>
          </w:tcPr>
          <w:p w:rsidR="0010237B" w:rsidRDefault="0010237B" w:rsidP="0010237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all working and answers in the spaces provided on this test paper.</w:t>
            </w:r>
          </w:p>
          <w:p w:rsidR="00325745" w:rsidRDefault="00325745" w:rsidP="0064105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912B5" w:rsidRDefault="00C912B5"/>
    <w:tbl>
      <w:tblPr>
        <w:tblStyle w:val="TableGrid"/>
        <w:tblW w:w="10495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51"/>
        <w:gridCol w:w="8647"/>
        <w:gridCol w:w="142"/>
        <w:gridCol w:w="855"/>
      </w:tblGrid>
      <w:tr w:rsidR="00C912B5" w:rsidTr="00C912B5">
        <w:trPr>
          <w:cantSplit/>
          <w:trHeight w:val="851"/>
        </w:trPr>
        <w:tc>
          <w:tcPr>
            <w:tcW w:w="851" w:type="dxa"/>
          </w:tcPr>
          <w:p w:rsidR="00C912B5" w:rsidRPr="00C912B5" w:rsidRDefault="00C912B5" w:rsidP="00C912B5">
            <w:pPr>
              <w:ind w:left="3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7" w:type="dxa"/>
          </w:tcPr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7" w:type="dxa"/>
            <w:gridSpan w:val="2"/>
          </w:tcPr>
          <w:p w:rsidR="00C912B5" w:rsidRDefault="00C912B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66FF66"/>
          </w:tcPr>
          <w:p w:rsidR="00C912B5" w:rsidRDefault="00C912B5" w:rsidP="00C912B5">
            <w:pPr>
              <w:pStyle w:val="ListParagraph"/>
              <w:numPr>
                <w:ilvl w:val="0"/>
                <w:numId w:val="12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10237B" w:rsidRDefault="0010237B" w:rsidP="001023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first three triangular numbers are shown.</w:t>
            </w:r>
          </w:p>
          <w:p w:rsidR="0010237B" w:rsidRDefault="0010237B" w:rsidP="001023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Draw diagrams and write the valu</w:t>
            </w:r>
            <w:r w:rsidR="00A43A91">
              <w:rPr>
                <w:rFonts w:ascii="Times New Roman" w:hAnsi="Times New Roman"/>
                <w:sz w:val="24"/>
                <w:szCs w:val="24"/>
              </w:rPr>
              <w:t>es of the next two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triangular numbers.</w:t>
            </w:r>
          </w:p>
          <w:p w:rsidR="00C912B5" w:rsidRDefault="002E3C5D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52" type="#_x0000_t75" style="position:absolute;left:0;text-align:left;margin-left:38.8pt;margin-top:23.75pt;width:131.05pt;height:55.05pt;z-index:251679232;mso-position-horizontal-relative:text;mso-position-vertical-relative:text">
                  <v:imagedata r:id="rId83" o:title=""/>
                  <w10:wrap type="square"/>
                </v:shape>
                <o:OLEObject Type="Embed" ProgID="FXDraw.Graphic" ShapeID="_x0000_s1252" DrawAspect="Content" ObjectID="_1459793866" r:id="rId84"/>
              </w:object>
            </w:r>
          </w:p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10237B" w:rsidRDefault="0010237B" w:rsidP="0010237B">
            <w:pPr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 w:rsidP="0010237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A43A91" w:rsidRDefault="00A43A91" w:rsidP="0010237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A43A91" w:rsidRDefault="00A43A91" w:rsidP="0010237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A43A91" w:rsidRDefault="00A43A91" w:rsidP="0010237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5" w:type="dxa"/>
          </w:tcPr>
          <w:p w:rsidR="00C912B5" w:rsidRDefault="00A43A9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FFFF99"/>
          </w:tcPr>
          <w:p w:rsidR="00C912B5" w:rsidRDefault="00C912B5" w:rsidP="00C912B5">
            <w:pPr>
              <w:pStyle w:val="ListParagraph"/>
              <w:numPr>
                <w:ilvl w:val="0"/>
                <w:numId w:val="12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12B5" w:rsidRDefault="00C912B5">
            <w:pPr>
              <w:ind w:left="926" w:hanging="926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 Complete the factor tree below.                                                                           </w:t>
            </w:r>
          </w:p>
          <w:p w:rsidR="00C912B5" w:rsidRDefault="002E3C5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50" type="#_x0000_t75" style="position:absolute;margin-left:208.15pt;margin-top:12.35pt;width:153.35pt;height:118.7pt;z-index:251678208">
                  <v:imagedata r:id="rId85" o:title=""/>
                  <w10:wrap type="square"/>
                </v:shape>
                <o:OLEObject Type="Embed" ProgID="FXDraw.Graphic" ShapeID="_x0000_s1250" DrawAspect="Content" ObjectID="_1459793867" r:id="rId86"/>
              </w:object>
            </w:r>
          </w:p>
          <w:p w:rsidR="00A43A91" w:rsidRDefault="00A43A9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3A91" w:rsidRDefault="00A43A91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</w:t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</w:tc>
        <w:tc>
          <w:tcPr>
            <w:tcW w:w="855" w:type="dxa"/>
            <w:hideMark/>
          </w:tcPr>
          <w:p w:rsidR="00C912B5" w:rsidRDefault="00C912B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FFFF99"/>
          </w:tcPr>
          <w:p w:rsidR="00C912B5" w:rsidRDefault="00C912B5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   Hence writ</w:t>
            </w:r>
            <w:r w:rsidR="0010237B">
              <w:rPr>
                <w:rFonts w:ascii="Times New Roman" w:hAnsi="Times New Roman"/>
                <w:sz w:val="24"/>
                <w:szCs w:val="24"/>
              </w:rPr>
              <w:t>e the prime factorisation of 1 400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912B5" w:rsidRDefault="00C912B5">
            <w:pPr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855" w:type="dxa"/>
            <w:hideMark/>
          </w:tcPr>
          <w:p w:rsidR="00C912B5" w:rsidRDefault="00C912B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FFCCFF"/>
          </w:tcPr>
          <w:p w:rsidR="00C912B5" w:rsidRDefault="00C912B5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12B5" w:rsidRDefault="00C912B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Another number has a prime factorisation of </w:t>
            </w:r>
            <w:r w:rsidR="00BF7B47" w:rsidRPr="00BF7B4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502" w:dyaOrig="194">
                <v:shape id="_x0000_i1060" type="#_x0000_t75" style="width:125.4pt;height:9.6pt" o:ole="">
                  <v:imagedata r:id="rId87" o:title=""/>
                </v:shape>
                <o:OLEObject Type="Embed" ProgID="FXEquation.Equation" ShapeID="_x0000_i1060" DrawAspect="Content" ObjectID="_1459793830" r:id="rId8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.                  </w:t>
            </w:r>
          </w:p>
          <w:p w:rsidR="00C912B5" w:rsidRDefault="00C912B5">
            <w:pPr>
              <w:ind w:left="642" w:hanging="567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What is the number, and what is the highest commo</w:t>
            </w:r>
            <w:r w:rsidR="00C93C81">
              <w:rPr>
                <w:rFonts w:asciiTheme="majorHAnsi" w:hAnsiTheme="majorHAnsi"/>
                <w:sz w:val="24"/>
                <w:szCs w:val="24"/>
              </w:rPr>
              <w:t>n factor of this number and 1400</w:t>
            </w:r>
            <w:r>
              <w:rPr>
                <w:rFonts w:asciiTheme="majorHAnsi" w:hAnsiTheme="majorHAnsi"/>
                <w:sz w:val="24"/>
                <w:szCs w:val="24"/>
              </w:rPr>
              <w:t>?</w:t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855" w:type="dxa"/>
            <w:hideMark/>
          </w:tcPr>
          <w:p w:rsidR="00C912B5" w:rsidRDefault="00C912B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66FF66"/>
          </w:tcPr>
          <w:p w:rsidR="00C912B5" w:rsidRDefault="00C912B5" w:rsidP="00C912B5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  <w:hideMark/>
          </w:tcPr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table below gives some squares and cubes.</w:t>
            </w:r>
          </w:p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tbl>
            <w:tblPr>
              <w:tblW w:w="7312" w:type="dxa"/>
              <w:tblInd w:w="111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06"/>
              <w:gridCol w:w="1136"/>
              <w:gridCol w:w="994"/>
              <w:gridCol w:w="994"/>
              <w:gridCol w:w="994"/>
              <w:gridCol w:w="994"/>
              <w:gridCol w:w="994"/>
            </w:tblGrid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Number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Square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Cube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Number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Square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b/>
                      <w:color w:val="000000"/>
                      <w:lang w:eastAsia="en-AU"/>
                    </w:rPr>
                    <w:t>Cube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 xml:space="preserve">   11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121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1331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21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441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9261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12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144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1728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22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484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10648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13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169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2197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23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529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12167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14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196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2744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24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576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13824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15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225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3375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25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625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15625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16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256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4096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26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676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17576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17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289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4913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27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729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19683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18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324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5832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28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784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21952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19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361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6859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29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841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24389</w:t>
                  </w:r>
                </w:p>
              </w:tc>
            </w:tr>
            <w:tr w:rsidR="00C93C81" w:rsidTr="00C93C81">
              <w:trPr>
                <w:trHeight w:val="300"/>
              </w:trPr>
              <w:tc>
                <w:tcPr>
                  <w:tcW w:w="1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20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400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lang w:eastAsia="en-AU"/>
                    </w:rPr>
                    <w:t>8000</w:t>
                  </w:r>
                </w:p>
              </w:tc>
              <w:tc>
                <w:tcPr>
                  <w:tcW w:w="994" w:type="dxa"/>
                </w:tcPr>
                <w:p w:rsidR="00C93C81" w:rsidRDefault="00C93C81" w:rsidP="00C93C81">
                  <w:pPr>
                    <w:jc w:val="center"/>
                    <w:rPr>
                      <w:rFonts w:eastAsia="Times New Roman"/>
                      <w:b/>
                      <w:color w:val="000000"/>
                      <w:lang w:eastAsia="en-AU"/>
                    </w:rPr>
                  </w:pP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C93C81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30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900</w:t>
                  </w:r>
                </w:p>
              </w:tc>
              <w:tc>
                <w:tcPr>
                  <w:tcW w:w="994" w:type="dxa"/>
                  <w:vAlign w:val="center"/>
                </w:tcPr>
                <w:p w:rsidR="00C93C81" w:rsidRPr="0026731F" w:rsidRDefault="002814E3" w:rsidP="00C93C81">
                  <w:pPr>
                    <w:jc w:val="center"/>
                    <w:rPr>
                      <w:rFonts w:eastAsia="Times New Roman"/>
                      <w:color w:val="000000"/>
                      <w:lang w:eastAsia="en-AU"/>
                    </w:rPr>
                  </w:pPr>
                  <w:r w:rsidRPr="0026731F">
                    <w:rPr>
                      <w:rFonts w:eastAsia="Times New Roman"/>
                      <w:color w:val="000000"/>
                      <w:lang w:eastAsia="en-AU"/>
                    </w:rPr>
                    <w:t>2700</w:t>
                  </w:r>
                </w:p>
              </w:tc>
            </w:tr>
          </w:tbl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</w:tcPr>
          <w:p w:rsidR="00C912B5" w:rsidRDefault="00C912B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66FF66"/>
          </w:tcPr>
          <w:p w:rsidR="00C912B5" w:rsidRDefault="00C912B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3C81" w:rsidRPr="002814E3" w:rsidRDefault="002814E3" w:rsidP="002814E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(a)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</w:t>
            </w:r>
            <w:r w:rsidR="00C912B5"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What is the value of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:</w:t>
            </w:r>
          </w:p>
          <w:p w:rsidR="00C912B5" w:rsidRPr="002814E3" w:rsidRDefault="00C93C81" w:rsidP="002814E3">
            <w:pPr>
              <w:spacing w:before="240"/>
              <w:ind w:left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i)   </w:t>
            </w:r>
            <w:r w:rsidR="00BF7B47" w:rsidRPr="00BF7B47">
              <w:rPr>
                <w:color w:val="FF0000"/>
                <w:position w:val="-2"/>
              </w:rPr>
              <w:object w:dxaOrig="510" w:dyaOrig="276">
                <v:shape id="_x0000_i1061" type="#_x0000_t75" style="width:24.6pt;height:13.8pt" o:ole="">
                  <v:imagedata r:id="rId89" o:title=""/>
                </v:shape>
                <o:OLEObject Type="Embed" ProgID="FXEquation.Equation" ShapeID="_x0000_i1061" DrawAspect="Content" ObjectID="_1459793831" r:id="rId90"/>
              </w:object>
            </w:r>
            <w:r w:rsidR="002814E3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</w:t>
            </w:r>
            <w:r w:rsidR="00C912B5"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………………………………………………………………..</w:t>
            </w:r>
          </w:p>
          <w:p w:rsidR="00C912B5" w:rsidRPr="002814E3" w:rsidRDefault="00C912B5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C912B5" w:rsidRPr="002814E3" w:rsidRDefault="00C93C81" w:rsidP="002814E3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ii)   </w:t>
            </w:r>
            <w:r w:rsidRPr="002814E3">
              <w:rPr>
                <w:color w:val="000000" w:themeColor="text1"/>
                <w:position w:val="-2"/>
              </w:rPr>
              <w:object w:dxaOrig="510" w:dyaOrig="276">
                <v:shape id="_x0000_i1062" type="#_x0000_t75" style="width:25.8pt;height:13.8pt" o:ole="">
                  <v:imagedata r:id="rId91" o:title=""/>
                </v:shape>
                <o:OLEObject Type="Embed" ProgID="FXEquation.Equation" ShapeID="_x0000_i1062" DrawAspect="Content" ObjectID="_1459793832" r:id="rId92"/>
              </w:object>
            </w:r>
            <w:r w:rsidR="002814E3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</w:t>
            </w:r>
            <w:r w:rsidR="00C912B5"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……………………………………………………………..</w:t>
            </w:r>
          </w:p>
        </w:tc>
        <w:tc>
          <w:tcPr>
            <w:tcW w:w="855" w:type="dxa"/>
            <w:hideMark/>
          </w:tcPr>
          <w:p w:rsidR="00C912B5" w:rsidRDefault="00C93C8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FFFF99"/>
          </w:tcPr>
          <w:p w:rsidR="00C912B5" w:rsidRDefault="00C912B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12B5" w:rsidRPr="002814E3" w:rsidRDefault="002814E3" w:rsidP="002814E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(b)    </w:t>
            </w:r>
            <w:r w:rsidR="00C912B5"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What is the value of 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:</w:t>
            </w:r>
            <w:r w:rsidR="00BF7B47"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2814E3" w:rsidRPr="002814E3" w:rsidRDefault="002814E3" w:rsidP="002814E3">
            <w:pPr>
              <w:spacing w:before="240"/>
              <w:ind w:left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i)   </w:t>
            </w:r>
            <w:r w:rsidRPr="002814E3">
              <w:rPr>
                <w:color w:val="FF0000"/>
                <w:position w:val="-4"/>
              </w:rPr>
              <w:object w:dxaOrig="672" w:dyaOrig="298">
                <v:shape id="_x0000_i1063" type="#_x0000_t75" style="width:33.6pt;height:15pt" o:ole="">
                  <v:imagedata r:id="rId93" o:title=""/>
                </v:shape>
                <o:OLEObject Type="Embed" ProgID="FXEquation.Equation" ShapeID="_x0000_i1063" DrawAspect="Content" ObjectID="_1459793833" r:id="rId94"/>
              </w:objec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………………………………………………………………..</w:t>
            </w:r>
          </w:p>
          <w:p w:rsidR="002814E3" w:rsidRPr="002814E3" w:rsidRDefault="002814E3" w:rsidP="002814E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C912B5" w:rsidRPr="002814E3" w:rsidRDefault="002814E3" w:rsidP="002814E3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ii)   </w:t>
            </w:r>
            <w:r w:rsidRPr="002814E3">
              <w:rPr>
                <w:color w:val="FF0000"/>
                <w:position w:val="-4"/>
              </w:rPr>
              <w:object w:dxaOrig="990" w:dyaOrig="298">
                <v:shape id="_x0000_i1064" type="#_x0000_t75" style="width:49.8pt;height:15pt" o:ole="">
                  <v:imagedata r:id="rId95" o:title=""/>
                </v:shape>
                <o:OLEObject Type="Embed" ProgID="FXEquation.Equation" ShapeID="_x0000_i1064" DrawAspect="Content" ObjectID="_1459793834" r:id="rId96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…………………………………………………………………..</w:t>
            </w:r>
          </w:p>
        </w:tc>
        <w:tc>
          <w:tcPr>
            <w:tcW w:w="855" w:type="dxa"/>
          </w:tcPr>
          <w:p w:rsidR="00C912B5" w:rsidRDefault="002814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912B5" w:rsidTr="00C93C81">
        <w:trPr>
          <w:cantSplit/>
          <w:trHeight w:val="851"/>
        </w:trPr>
        <w:tc>
          <w:tcPr>
            <w:tcW w:w="851" w:type="dxa"/>
            <w:shd w:val="clear" w:color="auto" w:fill="FFCCFF"/>
          </w:tcPr>
          <w:p w:rsidR="00C912B5" w:rsidRDefault="00C912B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89" w:type="dxa"/>
            <w:gridSpan w:val="2"/>
          </w:tcPr>
          <w:p w:rsidR="00C912B5" w:rsidRPr="002814E3" w:rsidRDefault="002814E3" w:rsidP="002814E3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(c)    </w:t>
            </w:r>
            <w:r w:rsidR="0026731F" w:rsidRPr="0026731F">
              <w:rPr>
                <w:color w:val="FF0000"/>
                <w:position w:val="-34"/>
              </w:rPr>
              <w:object w:dxaOrig="3042" w:dyaOrig="514">
                <v:shape id="_x0000_i1065" type="#_x0000_t75" style="width:152.4pt;height:25.8pt" o:ole="">
                  <v:imagedata r:id="rId97" o:title=""/>
                </v:shape>
                <o:OLEObject Type="Embed" ProgID="FXEquation.Equation" ShapeID="_x0000_i1065" DrawAspect="Content" ObjectID="_1459793835" r:id="rId98"/>
              </w:object>
            </w:r>
            <w:r w:rsidR="00C912B5" w:rsidRPr="002814E3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</w:t>
            </w:r>
          </w:p>
          <w:p w:rsidR="00C912B5" w:rsidRPr="002814E3" w:rsidRDefault="00C912B5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C912B5" w:rsidRPr="002814E3" w:rsidRDefault="00C912B5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C912B5" w:rsidRPr="002814E3" w:rsidRDefault="00C912B5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C912B5" w:rsidRPr="002814E3" w:rsidRDefault="00C912B5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855" w:type="dxa"/>
          </w:tcPr>
          <w:p w:rsidR="00C912B5" w:rsidRDefault="002814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</w:tbl>
    <w:p w:rsidR="00C912B5" w:rsidRDefault="00C912B5">
      <w:pPr>
        <w:sectPr w:rsidR="00C912B5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4D95B57BEF114C2D9BAEB9712C7B5C3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2C74B9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Whole Numbers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D12151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9781" w:type="dxa"/>
        <w:tblInd w:w="-459" w:type="dxa"/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1134"/>
        <w:gridCol w:w="8647"/>
      </w:tblGrid>
      <w:tr w:rsidR="00440DF7" w:rsidTr="00440DF7">
        <w:tc>
          <w:tcPr>
            <w:tcW w:w="1134" w:type="dxa"/>
          </w:tcPr>
          <w:p w:rsidR="00440DF7" w:rsidRDefault="00440DF7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8647" w:type="dxa"/>
          </w:tcPr>
          <w:p w:rsidR="00440DF7" w:rsidRDefault="00440DF7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440DF7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Forty five thousand, three hundred and seven.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440DF7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3000-10 = 2990</w:t>
            </w:r>
          </w:p>
        </w:tc>
      </w:tr>
      <w:tr w:rsidR="00440DF7" w:rsidTr="00440DF7">
        <w:trPr>
          <w:trHeight w:val="370"/>
        </w:trPr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440DF7" w:rsidRDefault="00440DF7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40DF7">
              <w:rPr>
                <w:rFonts w:ascii="Times New Roman" w:hAnsi="Times New Roman"/>
                <w:color w:val="FF0000"/>
                <w:position w:val="-2"/>
                <w:sz w:val="28"/>
                <w:szCs w:val="28"/>
              </w:rPr>
              <w:object w:dxaOrig="5538" w:dyaOrig="194">
                <v:shape id="_x0000_i1066" type="#_x0000_t75" style="width:277.2pt;height:9.6pt" o:ole="">
                  <v:imagedata r:id="rId99" o:title=""/>
                </v:shape>
                <o:OLEObject Type="Embed" ProgID="FXEquation.Equation" ShapeID="_x0000_i1066" DrawAspect="Content" ObjectID="_1459793836" r:id="rId100"/>
              </w:objec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440DF7" w:rsidRDefault="00440DF7" w:rsidP="003F3344">
            <w:pPr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38 075=</w:t>
            </w:r>
            <w:r w:rsidRPr="00C2382B"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object w:dxaOrig="5034" w:dyaOrig="194">
                <v:shape id="_x0000_i1067" type="#_x0000_t75" style="width:252pt;height:9.6pt" o:ole="">
                  <v:imagedata r:id="rId14" o:title=""/>
                </v:shape>
                <o:OLEObject Type="Embed" ProgID="FXEquation.Equation" ShapeID="_x0000_i1067" DrawAspect="Content" ObjectID="_1459793837" r:id="rId101"/>
              </w:object>
            </w:r>
            <w:r>
              <w:rPr>
                <w:rFonts w:ascii="Times New Roman" w:hAnsi="Times New Roman"/>
                <w:color w:val="FF0000"/>
                <w:position w:val="-2"/>
                <w:sz w:val="12"/>
                <w:szCs w:val="12"/>
              </w:rPr>
              <w:t xml:space="preserve">  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</w:t>
            </w:r>
            <w:r w:rsidR="00E938F9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        </w:t>
            </w:r>
            <w:bookmarkStart w:id="0" w:name="_GoBack"/>
            <w:bookmarkEnd w:id="0"/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(3</w:t>
            </w:r>
            <w:r w:rsidRPr="00440DF7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2E3C5D" w:rsidP="00440DF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253" type="#_x0000_t75" style="position:absolute;margin-left:60.4pt;margin-top:9.05pt;width:125.05pt;height:22.3pt;z-index:251680256;mso-position-horizontal-relative:text;mso-position-vertical-relative:text">
                  <v:imagedata r:id="rId102" o:title=""/>
                </v:shape>
                <o:OLEObject Type="Embed" ProgID="FXDraw.Graphic" ShapeID="_x0000_s1253" DrawAspect="Content" ObjectID="_1459793868" r:id="rId103"/>
              </w:object>
            </w:r>
          </w:p>
          <w:p w:rsidR="00440DF7" w:rsidRDefault="00440DF7" w:rsidP="00440DF7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40DF7" w:rsidRDefault="00440DF7" w:rsidP="00440DF7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440DF7" w:rsidRDefault="00C95CDE" w:rsidP="003F3344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-32172</wp:posOffset>
                      </wp:positionH>
                      <wp:positionV relativeFrom="paragraph">
                        <wp:posOffset>298676</wp:posOffset>
                      </wp:positionV>
                      <wp:extent cx="351692" cy="0"/>
                      <wp:effectExtent l="0" t="0" r="29845" b="19050"/>
                      <wp:wrapNone/>
                      <wp:docPr id="91" name="Straight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169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058D22" id="Straight Connector 91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23.5pt" to="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" strokecolor="black [3213]" strokeweight="1pt"/>
                  </w:pict>
                </mc:Fallback>
              </mc:AlternateContent>
            </w:r>
            <w:r w:rsidR="00440DF7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440DF7" w:rsidRPr="00440DF7">
              <w:rPr>
                <w:rFonts w:asciiTheme="majorHAnsi" w:hAnsiTheme="majorHAnsi"/>
                <w:color w:val="FF0000"/>
                <w:position w:val="-54"/>
                <w:sz w:val="24"/>
                <w:szCs w:val="24"/>
              </w:rPr>
              <w:object w:dxaOrig="618" w:dyaOrig="714">
                <v:shape id="_x0000_i1068" type="#_x0000_t75" style="width:31.2pt;height:36pt" o:ole="">
                  <v:imagedata r:id="rId104" o:title=""/>
                </v:shape>
                <o:OLEObject Type="Embed" ProgID="FXEquation.Equation" ShapeID="_x0000_i1068" DrawAspect="Content" ObjectID="_1459793838" r:id="rId105"/>
              </w:object>
            </w:r>
            <w:r w:rsidR="00440DF7" w:rsidRPr="00440DF7">
              <w:rPr>
                <w:rFonts w:asciiTheme="majorHAnsi" w:hAnsiTheme="majorHAnsi"/>
                <w:position w:val="-54"/>
                <w:sz w:val="24"/>
                <w:szCs w:val="24"/>
              </w:rPr>
              <w:t xml:space="preserve">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C95CDE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24 567 = 24 600 (nearest hundred)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C95CDE" w:rsidRDefault="00C95CD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C95CD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26" w:dyaOrig="276">
                <v:shape id="_x0000_i1069" type="#_x0000_t75" style="width:81.6pt;height:13.8pt" o:ole="">
                  <v:imagedata r:id="rId106" o:title=""/>
                </v:shape>
                <o:OLEObject Type="Embed" ProgID="FXEquation.Equation" ShapeID="_x0000_i1069" DrawAspect="Content" ObjectID="_1459793839" r:id="rId107"/>
              </w:objec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C95CDE" w:rsidRDefault="00C95CD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C95CDE">
              <w:rPr>
                <w:rFonts w:ascii="Times New Roman" w:hAnsi="Times New Roman"/>
                <w:color w:val="FF0000"/>
                <w:position w:val="-2"/>
                <w:sz w:val="16"/>
                <w:szCs w:val="16"/>
              </w:rPr>
              <w:object w:dxaOrig="2693" w:dyaOrig="194">
                <v:shape id="_x0000_i1070" type="#_x0000_t75" style="width:134.4pt;height:9.6pt" o:ole="">
                  <v:imagedata r:id="rId108" o:title=""/>
                </v:shape>
                <o:OLEObject Type="Embed" ProgID="FXEquation.Equation" ShapeID="_x0000_i1070" DrawAspect="Content" ObjectID="_1459793840" r:id="rId109"/>
              </w:object>
            </w:r>
          </w:p>
        </w:tc>
      </w:tr>
      <w:tr w:rsidR="00440DF7" w:rsidTr="00440DF7">
        <w:tc>
          <w:tcPr>
            <w:tcW w:w="1134" w:type="dxa"/>
          </w:tcPr>
          <w:p w:rsidR="00440DF7" w:rsidRPr="00C95CDE" w:rsidRDefault="00C95CDE" w:rsidP="00C95CDE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8647" w:type="dxa"/>
          </w:tcPr>
          <w:p w:rsidR="00440DF7" w:rsidRDefault="00C95CDE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C95CD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118" w:dyaOrig="198">
                <v:shape id="_x0000_i1071" type="#_x0000_t75" style="width:106.2pt;height:10.2pt" o:ole="">
                  <v:imagedata r:id="rId110" o:title=""/>
                </v:shape>
                <o:OLEObject Type="Embed" ProgID="FXEquation.Equation" ShapeID="_x0000_i1071" DrawAspect="Content" ObjectID="_1459793841" r:id="rId111"/>
              </w:objec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C95CDE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Factors of 60 are 1,  2,  3,  4,  5,  6,  10,  12,  15,  20,  30,  60.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C95CDE" w:rsidRDefault="00C95CD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95CD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5514" w:dyaOrig="194">
                <v:shape id="_x0000_i1072" type="#_x0000_t75" style="width:276pt;height:9.6pt" o:ole="">
                  <v:imagedata r:id="rId112" o:title=""/>
                </v:shape>
                <o:OLEObject Type="Embed" ProgID="FXEquation.Equation" ShapeID="_x0000_i1072" DrawAspect="Content" ObjectID="_1459793842" r:id="rId113"/>
              </w:object>
            </w:r>
            <w:r w:rsidRPr="00C95CDE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 </w:t>
            </w:r>
            <w:r w:rsidR="00E938F9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            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(4</w:t>
            </w:r>
            <w:r w:rsidRPr="00C95CDE">
              <w:rPr>
                <w:rFonts w:asciiTheme="majorHAnsi" w:hAnsiTheme="majorHAnsi"/>
                <w:position w:val="-2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Answer)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C95CDE" w:rsidRDefault="00C95CD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95CD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042" w:dyaOrig="194">
                <v:shape id="_x0000_i1073" type="#_x0000_t75" style="width:152.4pt;height:9.6pt" o:ole="">
                  <v:imagedata r:id="rId114" o:title=""/>
                </v:shape>
                <o:OLEObject Type="Embed" ProgID="FXEquation.Equation" ShapeID="_x0000_i1073" DrawAspect="Content" ObjectID="_1459793843" r:id="rId115"/>
              </w:object>
            </w:r>
            <w:r w:rsidRPr="00C95CDE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C95CDE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36 is the only even square number   </w:t>
            </w:r>
            <w:r w:rsidR="00E938F9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(4</w:t>
            </w:r>
            <w:r w:rsidRPr="00C95CDE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Answer)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Default="00D0155C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7,  11,  13,  17,  19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D0155C" w:rsidRDefault="00D0155C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0155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901" w:dyaOrig="276">
                <v:shape id="_x0000_i1074" type="#_x0000_t75" style="width:94.8pt;height:13.8pt" o:ole="">
                  <v:imagedata r:id="rId116" o:title=""/>
                </v:shape>
                <o:OLEObject Type="Embed" ProgID="FXEquation.Equation" ShapeID="_x0000_i1074" DrawAspect="Content" ObjectID="_1459793844" r:id="rId117"/>
              </w:object>
            </w:r>
            <w:r w:rsidRPr="00D0155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D0155C" w:rsidRDefault="00D0155C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015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73" w:dyaOrig="276">
                <v:shape id="_x0000_i1075" type="#_x0000_t75" style="width:98.4pt;height:13.8pt" o:ole="">
                  <v:imagedata r:id="rId118" o:title=""/>
                </v:shape>
                <o:OLEObject Type="Embed" ProgID="FXEquation.Equation" ShapeID="_x0000_i1075" DrawAspect="Content" ObjectID="_1459793845" r:id="rId119"/>
              </w:objec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D0155C" w:rsidRDefault="00D0155C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0155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726" w:dyaOrig="276">
                <v:shape id="_x0000_i1076" type="#_x0000_t75" style="width:36.6pt;height:13.8pt" o:ole="">
                  <v:imagedata r:id="rId120" o:title=""/>
                </v:shape>
                <o:OLEObject Type="Embed" ProgID="FXEquation.Equation" ShapeID="_x0000_i1076" DrawAspect="Content" ObjectID="_1459793846" r:id="rId121"/>
              </w:object>
            </w:r>
            <w:r w:rsidRPr="00D0155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D0155C" w:rsidRDefault="00D0155C" w:rsidP="003F3344">
            <w:pPr>
              <w:rPr>
                <w:rFonts w:asciiTheme="majorHAnsi" w:hAnsiTheme="majorHAnsi"/>
                <w:position w:val="-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0155C"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4565" w:dyaOrig="298">
                <v:shape id="_x0000_i1077" type="#_x0000_t75" style="width:228pt;height:15pt" o:ole="">
                  <v:imagedata r:id="rId122" o:title=""/>
                </v:shape>
                <o:OLEObject Type="Embed" ProgID="FXEquation.Equation" ShapeID="_x0000_i1077" DrawAspect="Content" ObjectID="_1459793847" r:id="rId123"/>
              </w:object>
            </w:r>
            <w:r w:rsidRPr="00D0155C">
              <w:rPr>
                <w:rFonts w:asciiTheme="majorHAnsi" w:hAnsiTheme="majorHAnsi"/>
                <w:position w:val="-4"/>
                <w:sz w:val="24"/>
                <w:szCs w:val="24"/>
              </w:rPr>
              <w:t xml:space="preserve"> 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0573E3" w:rsidRDefault="000573E3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0573E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340" w:dyaOrig="510">
                <v:shape id="_x0000_i1078" type="#_x0000_t75" style="width:117pt;height:25.8pt" o:ole="">
                  <v:imagedata r:id="rId124" o:title=""/>
                </v:shape>
                <o:OLEObject Type="Embed" ProgID="FXEquation.Equation" ShapeID="_x0000_i1078" DrawAspect="Content" ObjectID="_1459793848" r:id="rId125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</w:t>
            </w:r>
            <w:r w:rsidR="00E938F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  <w:r w:rsidRPr="000573E3">
              <w:rPr>
                <w:rFonts w:ascii="Times New Roman" w:hAnsi="Times New Roman"/>
                <w:sz w:val="28"/>
                <w:szCs w:val="24"/>
              </w:rPr>
              <w:t>2</w:t>
            </w:r>
            <w:r w:rsidRPr="000573E3">
              <w:rPr>
                <w:rFonts w:ascii="Times New Roman" w:hAnsi="Times New Roman"/>
                <w:sz w:val="28"/>
                <w:szCs w:val="24"/>
                <w:vertAlign w:val="superscript"/>
              </w:rPr>
              <w:t>nd</w:t>
            </w:r>
            <w:r w:rsidRPr="000573E3">
              <w:rPr>
                <w:rFonts w:ascii="Times New Roman" w:hAnsi="Times New Roman"/>
                <w:sz w:val="28"/>
                <w:szCs w:val="24"/>
              </w:rPr>
              <w:t xml:space="preserve"> Answer</w:t>
            </w:r>
          </w:p>
        </w:tc>
      </w:tr>
      <w:tr w:rsidR="00440DF7" w:rsidTr="00440DF7">
        <w:tc>
          <w:tcPr>
            <w:tcW w:w="1134" w:type="dxa"/>
          </w:tcPr>
          <w:p w:rsidR="00440DF7" w:rsidRPr="00750A38" w:rsidRDefault="00440DF7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440DF7" w:rsidRPr="001D70E1" w:rsidRDefault="001D70E1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1D70E1">
              <w:rPr>
                <w:rFonts w:ascii="Times New Roman" w:hAnsi="Times New Roman"/>
                <w:color w:val="FF0000"/>
                <w:position w:val="-130"/>
                <w:sz w:val="24"/>
                <w:szCs w:val="24"/>
              </w:rPr>
              <w:object w:dxaOrig="3012" w:dyaOrig="1556">
                <v:shape id="_x0000_i1079" type="#_x0000_t75" style="width:150.6pt;height:78pt" o:ole="">
                  <v:imagedata r:id="rId126" o:title=""/>
                </v:shape>
                <o:OLEObject Type="Embed" ProgID="FXEquation.Equation" ShapeID="_x0000_i1079" DrawAspect="Content" ObjectID="_1459793849" r:id="rId12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E938F9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  <w:r w:rsidRPr="001D70E1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1D70E1" w:rsidRDefault="001D70E1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Only 845 ends in a 5 (or 0) so is the only one divisible by 5.      </w:t>
            </w:r>
            <w:r w:rsidR="00E938F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1D70E1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Default="001D70E1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number is divisible by 3 if the sum of the                              </w:t>
            </w:r>
            <w:r w:rsidR="00E938F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</w:t>
            </w:r>
            <w:r w:rsidRPr="001D70E1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  <w:p w:rsidR="001D70E1" w:rsidRPr="001D70E1" w:rsidRDefault="001D70E1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digits of the number is divisible by 3.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1D70E1" w:rsidRDefault="001D70E1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LHS =60   RHS = 50   so correct symbol is      </w:t>
            </w:r>
            <w:r w:rsidRPr="001D70E1">
              <w:rPr>
                <w:rFonts w:ascii="Times New Roman" w:hAnsi="Times New Roman"/>
                <w:b/>
                <w:sz w:val="44"/>
                <w:szCs w:val="44"/>
              </w:rPr>
              <w:t>&gt;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3036C6" w:rsidRPr="003036C6" w:rsidRDefault="003036C6" w:rsidP="003F3344">
            <w:r>
              <w:t xml:space="preserve">             Statement I                                Statement II</w:t>
            </w:r>
          </w:p>
          <w:p w:rsidR="001D70E1" w:rsidRDefault="001D70E1" w:rsidP="003F3344">
            <w:pPr>
              <w:rPr>
                <w:color w:val="FF0000"/>
                <w:position w:val="-110"/>
              </w:rPr>
            </w:pPr>
            <w:r w:rsidRPr="001D70E1">
              <w:rPr>
                <w:color w:val="FF0000"/>
                <w:position w:val="-110"/>
              </w:rPr>
              <w:object w:dxaOrig="3462" w:dyaOrig="1356">
                <v:shape id="_x0000_i1080" type="#_x0000_t75" style="width:173.4pt;height:67.8pt" o:ole="">
                  <v:imagedata r:id="rId128" o:title=""/>
                </v:shape>
                <o:OLEObject Type="Embed" ProgID="FXEquation.Equation" ShapeID="_x0000_i1080" DrawAspect="Content" ObjectID="_1459793850" r:id="rId129"/>
              </w:object>
            </w:r>
            <w:r w:rsidRPr="001D70E1">
              <w:rPr>
                <w:color w:val="FF0000"/>
                <w:position w:val="-110"/>
              </w:rPr>
              <w:object w:dxaOrig="4086" w:dyaOrig="1274">
                <v:shape id="_x0000_i1081" type="#_x0000_t75" style="width:204.6pt;height:63.6pt" o:ole="">
                  <v:imagedata r:id="rId130" o:title=""/>
                </v:shape>
                <o:OLEObject Type="Embed" ProgID="FXEquation.Equation" ShapeID="_x0000_i1081" DrawAspect="Content" ObjectID="_1459793851" r:id="rId131"/>
              </w:object>
            </w:r>
          </w:p>
          <w:p w:rsidR="003036C6" w:rsidRDefault="003036C6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036C6" w:rsidRPr="003036C6" w:rsidRDefault="003036C6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1</w:t>
            </w:r>
            <w:r w:rsidRPr="003036C6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 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1D70E1" w:rsidRDefault="003036C6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3036C6">
              <w:rPr>
                <w:rFonts w:ascii="Times New Roman" w:hAnsi="Times New Roman"/>
                <w:sz w:val="24"/>
                <w:szCs w:val="24"/>
              </w:rPr>
              <w:t xml:space="preserve">Only </w:t>
            </w:r>
            <w:r w:rsidRPr="00BC4E0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34" w:dyaOrig="194">
                <v:shape id="_x0000_i1082" type="#_x0000_t75" style="width:1in;height:9.6pt" o:ole="">
                  <v:imagedata r:id="rId62" o:title=""/>
                </v:shape>
                <o:OLEObject Type="Embed" ProgID="FXEquation.Equation" ShapeID="_x0000_i1082" DrawAspect="Content" ObjectID="_1459793852" r:id="rId132"/>
              </w:object>
            </w:r>
            <w:r w:rsidRPr="003036C6">
              <w:rPr>
                <w:rFonts w:ascii="Times New Roman" w:hAnsi="Times New Roman"/>
                <w:sz w:val="24"/>
                <w:szCs w:val="24"/>
              </w:rPr>
              <w:t xml:space="preserve"> is true.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3</w:t>
            </w:r>
            <w:r w:rsidRPr="003036C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         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3036C6" w:rsidRDefault="003036C6" w:rsidP="003F3344">
            <w:pPr>
              <w:rPr>
                <w:sz w:val="24"/>
                <w:szCs w:val="24"/>
              </w:rPr>
            </w:pPr>
            <w:r w:rsidRPr="003036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65" w:dyaOrig="238">
                <v:shape id="_x0000_i1083" type="#_x0000_t75" style="width:138pt;height:12pt" o:ole="">
                  <v:imagedata r:id="rId70" o:title=""/>
                </v:shape>
                <o:OLEObject Type="Embed" ProgID="FXEquation.Equation" ShapeID="_x0000_i1083" DrawAspect="Content" ObjectID="_1459793853" r:id="rId133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                                                   </w:t>
            </w:r>
            <w:r w:rsidRPr="003036C6">
              <w:rPr>
                <w:rFonts w:ascii="Times New Roman" w:hAnsi="Times New Roman"/>
                <w:sz w:val="24"/>
                <w:szCs w:val="24"/>
              </w:rPr>
              <w:t>3</w:t>
            </w:r>
            <w:r w:rsidRPr="003036C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Pr="003036C6"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3036C6" w:rsidRDefault="003036C6" w:rsidP="003F3344">
            <w:pPr>
              <w:rPr>
                <w:rFonts w:ascii="Times New Roman" w:hAnsi="Times New Roman"/>
                <w:position w:val="-56"/>
                <w:sz w:val="24"/>
                <w:szCs w:val="24"/>
              </w:rPr>
            </w:pPr>
            <w:r w:rsidRPr="003036C6">
              <w:rPr>
                <w:rFonts w:ascii="Times New Roman" w:hAnsi="Times New Roman"/>
                <w:color w:val="FF0000"/>
                <w:position w:val="-56"/>
                <w:sz w:val="28"/>
                <w:szCs w:val="28"/>
              </w:rPr>
              <w:object w:dxaOrig="3810" w:dyaOrig="738">
                <v:shape id="_x0000_i1084" type="#_x0000_t75" style="width:190.8pt;height:37.2pt" o:ole="">
                  <v:imagedata r:id="rId134" o:title=""/>
                </v:shape>
                <o:OLEObject Type="Embed" ProgID="FXEquation.Equation" ShapeID="_x0000_i1084" DrawAspect="Content" ObjectID="_1459793854" r:id="rId135"/>
              </w:objec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3036C6" w:rsidRDefault="003036C6" w:rsidP="003F3344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3036C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752" w:dyaOrig="562">
                <v:shape id="_x0000_i1085" type="#_x0000_t75" style="width:87.6pt;height:28.2pt" o:ole="">
                  <v:imagedata r:id="rId136" o:title=""/>
                </v:shape>
                <o:OLEObject Type="Embed" ProgID="FXEquation.Equation" ShapeID="_x0000_i1085" DrawAspect="Content" ObjectID="_1459793855" r:id="rId137"/>
              </w:objec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Pr="003036C6" w:rsidRDefault="003036C6" w:rsidP="003F3344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 w:rsidRPr="003036C6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742" w:dyaOrig="218">
                <v:shape id="_x0000_i1086" type="#_x0000_t75" style="width:287.4pt;height:10.8pt" o:ole="">
                  <v:imagedata r:id="rId138" o:title=""/>
                </v:shape>
                <o:OLEObject Type="Embed" ProgID="FXEquation.Equation" ShapeID="_x0000_i1086" DrawAspect="Content" ObjectID="_1459793856" r:id="rId139"/>
              </w:object>
            </w: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3036C6" w:rsidRDefault="003036C6" w:rsidP="003036C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HCF of 36 and 54.</w:t>
            </w:r>
          </w:p>
          <w:p w:rsidR="003036C6" w:rsidRDefault="003036C6" w:rsidP="003036C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36   1, 2, 3, 4, 6, 9, 12, </w:t>
            </w:r>
            <w:r w:rsidRPr="006D2234">
              <w:rPr>
                <w:rFonts w:ascii="Times New Roman" w:hAnsi="Times New Roman"/>
                <w:sz w:val="24"/>
                <w:szCs w:val="24"/>
                <w:u w:val="single"/>
              </w:rPr>
              <w:t>18,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36</w:t>
            </w:r>
          </w:p>
          <w:p w:rsidR="003036C6" w:rsidRDefault="003036C6" w:rsidP="003036C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54   1, 2, 3, 6, 9, </w:t>
            </w:r>
            <w:r w:rsidR="006D2234" w:rsidRPr="006D2234">
              <w:rPr>
                <w:rFonts w:ascii="Times New Roman" w:hAnsi="Times New Roman"/>
                <w:sz w:val="24"/>
                <w:szCs w:val="24"/>
                <w:u w:val="single"/>
              </w:rPr>
              <w:t>18</w:t>
            </w:r>
            <w:r w:rsidR="006D2234">
              <w:rPr>
                <w:rFonts w:ascii="Times New Roman" w:hAnsi="Times New Roman"/>
                <w:sz w:val="24"/>
                <w:szCs w:val="24"/>
              </w:rPr>
              <w:t>, 27,  54</w:t>
            </w:r>
          </w:p>
          <w:p w:rsidR="006D2234" w:rsidRDefault="006D2234" w:rsidP="003036C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3036C6" w:rsidRDefault="006D2234" w:rsidP="003036C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HCF is   </w:t>
            </w:r>
            <w:r w:rsidRPr="006D2234">
              <w:rPr>
                <w:rFonts w:ascii="Times New Roman" w:hAnsi="Times New Roman"/>
                <w:b/>
                <w:sz w:val="24"/>
                <w:szCs w:val="24"/>
              </w:rPr>
              <w:t>18</w:t>
            </w:r>
          </w:p>
          <w:p w:rsidR="001D70E1" w:rsidRPr="001D70E1" w:rsidRDefault="001D70E1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D70E1" w:rsidTr="00440DF7">
        <w:tc>
          <w:tcPr>
            <w:tcW w:w="1134" w:type="dxa"/>
          </w:tcPr>
          <w:p w:rsidR="001D70E1" w:rsidRPr="00750A38" w:rsidRDefault="001D70E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647" w:type="dxa"/>
          </w:tcPr>
          <w:p w:rsidR="001D70E1" w:rsidRDefault="006D2234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LCM  12 and 16.</w:t>
            </w:r>
          </w:p>
          <w:p w:rsidR="006D2234" w:rsidRDefault="006D2234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12    12, 24, 36, </w:t>
            </w:r>
            <w:r w:rsidRPr="006D2234">
              <w:rPr>
                <w:rFonts w:ascii="Times New Roman" w:hAnsi="Times New Roman"/>
                <w:sz w:val="24"/>
                <w:szCs w:val="24"/>
                <w:u w:val="single"/>
              </w:rPr>
              <w:t>48</w:t>
            </w:r>
            <w:r>
              <w:rPr>
                <w:rFonts w:ascii="Times New Roman" w:hAnsi="Times New Roman"/>
                <w:sz w:val="24"/>
                <w:szCs w:val="24"/>
              </w:rPr>
              <w:t>, 60, 72</w:t>
            </w:r>
          </w:p>
          <w:p w:rsidR="006D2234" w:rsidRDefault="006D2234" w:rsidP="006D22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16    16, 32, </w:t>
            </w:r>
            <w:r w:rsidRPr="006D2234">
              <w:rPr>
                <w:rFonts w:ascii="Times New Roman" w:hAnsi="Times New Roman"/>
                <w:sz w:val="24"/>
                <w:szCs w:val="24"/>
                <w:u w:val="single"/>
              </w:rPr>
              <w:t>48</w:t>
            </w:r>
            <w:r>
              <w:rPr>
                <w:rFonts w:ascii="Times New Roman" w:hAnsi="Times New Roman"/>
                <w:sz w:val="24"/>
                <w:szCs w:val="24"/>
              </w:rPr>
              <w:t>, 64, 80, 96</w:t>
            </w:r>
          </w:p>
          <w:p w:rsidR="006D2234" w:rsidRDefault="006D2234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2234" w:rsidRPr="001D70E1" w:rsidRDefault="006D2234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LCM  is  </w:t>
            </w:r>
            <w:r w:rsidRPr="006D2234">
              <w:rPr>
                <w:rFonts w:ascii="Times New Roman" w:hAnsi="Times New Roman"/>
                <w:b/>
                <w:sz w:val="24"/>
                <w:szCs w:val="24"/>
              </w:rPr>
              <w:t>48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6D2234" w:rsidP="003F3344">
            <w:pPr>
              <w:pStyle w:val="Heading1"/>
              <w:jc w:val="center"/>
            </w:pPr>
            <w:r>
              <w:t xml:space="preserve">Longer </w:t>
            </w:r>
            <w:r w:rsidR="00165882">
              <w:t xml:space="preserve"> Answer </w:t>
            </w:r>
            <w:r w:rsidR="003F3344">
              <w:t xml:space="preserve">Section  </w:t>
            </w:r>
            <w:r w:rsidR="003F3344"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>
      <w:pPr>
        <w:sectPr w:rsidR="003F3344" w:rsidSect="003F334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1C36C9">
        <w:trPr>
          <w:cantSplit/>
        </w:trPr>
        <w:tc>
          <w:tcPr>
            <w:tcW w:w="1134" w:type="dxa"/>
          </w:tcPr>
          <w:p w:rsidR="00750A38" w:rsidRDefault="00750A38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Default="00750A38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750A38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2E3C5D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256" type="#_x0000_t75" style="position:absolute;margin-left:35.75pt;margin-top:5.4pt;width:258.7pt;height:174.95pt;z-index:251682304;mso-position-horizontal-relative:text;mso-position-vertical-relative:text">
                  <v:imagedata r:id="rId140" o:title=""/>
                </v:shape>
                <o:OLEObject Type="Embed" ProgID="FXDraw.Graphic" ShapeID="_x0000_s1256" DrawAspect="Content" ObjectID="_1459793869" r:id="rId141"/>
              </w:object>
            </w: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D2234" w:rsidRDefault="006D2234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mark for each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2E3C5D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257" type="#_x0000_t75" style="position:absolute;margin-left:89pt;margin-top:8.2pt;width:157.3pt;height:128.65pt;z-index:251683328;mso-position-horizontal-relative:text;mso-position-vertical-relative:text">
                  <v:imagedata r:id="rId142" o:title=""/>
                  <w10:wrap type="square"/>
                </v:shape>
                <o:OLEObject Type="Embed" ProgID="FXDraw.Graphic" ShapeID="_x0000_s1257" DrawAspect="Content" ObjectID="_1459793870" r:id="rId143"/>
              </w:object>
            </w:r>
            <w:r w:rsidR="00A43A91">
              <w:rPr>
                <w:rFonts w:asciiTheme="majorHAnsi" w:hAnsiTheme="majorHAnsi"/>
                <w:sz w:val="24"/>
                <w:szCs w:val="24"/>
              </w:rPr>
              <w:t>(a)</w:t>
            </w:r>
            <w:r w:rsidR="00A43A91">
              <w:rPr>
                <w:rFonts w:asciiTheme="majorHAnsi" w:hAnsiTheme="majorHAnsi"/>
                <w:sz w:val="24"/>
                <w:szCs w:val="24"/>
              </w:rPr>
              <w:tab/>
            </w: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A43A91">
            <w:pPr>
              <w:tabs>
                <w:tab w:val="left" w:pos="3927"/>
              </w:tabs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marks if complete</w:t>
            </w:r>
          </w:p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mark for partially correct answer</w:t>
            </w:r>
          </w:p>
        </w:tc>
      </w:tr>
      <w:tr w:rsidR="00A43A91" w:rsidTr="001C36C9">
        <w:trPr>
          <w:cantSplit/>
        </w:trPr>
        <w:tc>
          <w:tcPr>
            <w:tcW w:w="1134" w:type="dxa"/>
          </w:tcPr>
          <w:p w:rsidR="00A43A91" w:rsidRPr="00750A38" w:rsidRDefault="00A43A91" w:rsidP="00A43A91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(b)        </w:t>
            </w:r>
            <w:r w:rsidRPr="00A43A91"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  <w:object w:dxaOrig="3282" w:dyaOrig="834">
                <v:shape id="_x0000_i1087" type="#_x0000_t75" style="width:164.4pt;height:42pt" o:ole="">
                  <v:imagedata r:id="rId144" o:title=""/>
                </v:shape>
                <o:OLEObject Type="Embed" ProgID="FXEquation.Equation" ShapeID="_x0000_i1087" DrawAspect="Content" ObjectID="_1459793857" r:id="rId145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A43A91" w:rsidRDefault="00A43A91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A43A91" w:rsidTr="001C36C9">
        <w:trPr>
          <w:cantSplit/>
        </w:trPr>
        <w:tc>
          <w:tcPr>
            <w:tcW w:w="1134" w:type="dxa"/>
          </w:tcPr>
          <w:p w:rsidR="00A43A91" w:rsidRPr="00750A38" w:rsidRDefault="00A43A91" w:rsidP="00A43A91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A43A91" w:rsidRDefault="00A43A91" w:rsidP="00A43A91">
            <w:pPr>
              <w:tabs>
                <w:tab w:val="left" w:pos="6183"/>
              </w:tabs>
              <w:rPr>
                <w:rFonts w:asciiTheme="majorHAnsi" w:hAnsiTheme="majorHAnsi"/>
                <w:color w:val="FF0000"/>
                <w:position w:val="-2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(c)     </w:t>
            </w:r>
            <w:r w:rsidR="00BF7B47" w:rsidRPr="00BF7B47">
              <w:rPr>
                <w:rFonts w:asciiTheme="majorHAnsi" w:hAnsiTheme="majorHAnsi"/>
                <w:color w:val="FF0000"/>
                <w:position w:val="-28"/>
                <w:sz w:val="24"/>
                <w:szCs w:val="24"/>
              </w:rPr>
              <w:object w:dxaOrig="3522" w:dyaOrig="454">
                <v:shape id="_x0000_i1088" type="#_x0000_t75" style="width:176.4pt;height:22.8pt" o:ole="">
                  <v:imagedata r:id="rId146" o:title=""/>
                </v:shape>
                <o:OLEObject Type="Embed" ProgID="FXEquation.Equation" ShapeID="_x0000_i1088" DrawAspect="Content" ObjectID="_1459793858" r:id="rId147"/>
              </w:object>
            </w:r>
            <w:r>
              <w:rPr>
                <w:rFonts w:asciiTheme="majorHAnsi" w:hAnsiTheme="majorHAnsi"/>
                <w:color w:val="FF0000"/>
                <w:position w:val="-28"/>
                <w:sz w:val="24"/>
                <w:szCs w:val="24"/>
              </w:rPr>
              <w:tab/>
            </w:r>
          </w:p>
          <w:p w:rsidR="00A43A91" w:rsidRDefault="00A43A91" w:rsidP="00A43A91">
            <w:pPr>
              <w:tabs>
                <w:tab w:val="left" w:pos="6183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Compare the prime factors of 1</w:t>
            </w:r>
            <w:r w:rsidR="00BF7B47">
              <w:rPr>
                <w:rFonts w:asciiTheme="majorHAnsi" w:hAnsiTheme="majorHAnsi"/>
                <w:sz w:val="24"/>
                <w:szCs w:val="24"/>
              </w:rPr>
              <w:t>400 and 1050</w:t>
            </w:r>
          </w:p>
          <w:p w:rsidR="00A43A91" w:rsidRDefault="00BF7B47" w:rsidP="00A43A91">
            <w:pPr>
              <w:tabs>
                <w:tab w:val="left" w:pos="6183"/>
              </w:tabs>
              <w:rPr>
                <w:rFonts w:asciiTheme="majorHAnsi" w:hAnsiTheme="majorHAnsi"/>
                <w:sz w:val="24"/>
                <w:szCs w:val="24"/>
              </w:rPr>
            </w:pPr>
            <w:r w:rsidRPr="00BF7B4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153" w:dyaOrig="658">
                <v:shape id="_x0000_i1089" type="#_x0000_t75" style="width:307.8pt;height:33pt" o:ole="">
                  <v:imagedata r:id="rId148" o:title=""/>
                </v:shape>
                <o:OLEObject Type="Embed" ProgID="FXEquation.Equation" ShapeID="_x0000_i1089" DrawAspect="Content" ObjectID="_1459793859" r:id="rId149"/>
              </w:object>
            </w:r>
            <w:r w:rsidR="00A43A91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t xml:space="preserve">   </w:t>
            </w:r>
          </w:p>
        </w:tc>
        <w:tc>
          <w:tcPr>
            <w:tcW w:w="2126" w:type="dxa"/>
          </w:tcPr>
          <w:p w:rsidR="00A43A91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marks for correct answer</w:t>
            </w:r>
          </w:p>
          <w:p w:rsidR="00BF7B47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BF7B47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mark for attempt which has an error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BF7B47" w:rsidP="00D12151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(a)     (i)   </w:t>
            </w:r>
            <w:r w:rsidRPr="002814E3">
              <w:rPr>
                <w:color w:val="000000" w:themeColor="text1"/>
                <w:position w:val="-2"/>
              </w:rPr>
              <w:object w:dxaOrig="1086" w:dyaOrig="276">
                <v:shape id="_x0000_i1090" type="#_x0000_t75" style="width:52.8pt;height:13.8pt" o:ole="">
                  <v:imagedata r:id="rId150" o:title=""/>
                </v:shape>
                <o:OLEObject Type="Embed" ProgID="FXEquation.Equation" ShapeID="_x0000_i1090" DrawAspect="Content" ObjectID="_1459793860" r:id="rId151"/>
              </w:object>
            </w:r>
          </w:p>
          <w:p w:rsidR="00BF7B47" w:rsidRDefault="00BF7B47" w:rsidP="00D12151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</w:p>
          <w:p w:rsidR="00BF7B47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   (ii)  </w:t>
            </w:r>
            <w:r w:rsidRPr="00BF7B47">
              <w:rPr>
                <w:color w:val="FF0000"/>
                <w:position w:val="-2"/>
              </w:rPr>
              <w:object w:dxaOrig="1146" w:dyaOrig="276">
                <v:shape id="_x0000_i1091" type="#_x0000_t75" style="width:57.6pt;height:13.8pt" o:ole="">
                  <v:imagedata r:id="rId152" o:title=""/>
                </v:shape>
                <o:OLEObject Type="Embed" ProgID="FXEquation.Equation" ShapeID="_x0000_i1091" DrawAspect="Content" ObjectID="_1459793861" r:id="rId153"/>
              </w:object>
            </w:r>
          </w:p>
        </w:tc>
        <w:tc>
          <w:tcPr>
            <w:tcW w:w="2126" w:type="dxa"/>
          </w:tcPr>
          <w:p w:rsidR="00750A38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mark each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BF7B47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(b)    (i)  </w:t>
            </w:r>
            <w:r w:rsidR="0026731F" w:rsidRPr="002814E3">
              <w:rPr>
                <w:color w:val="FF0000"/>
                <w:position w:val="-4"/>
              </w:rPr>
              <w:object w:dxaOrig="1068" w:dyaOrig="298">
                <v:shape id="_x0000_i1092" type="#_x0000_t75" style="width:53.4pt;height:15pt" o:ole="">
                  <v:imagedata r:id="rId154" o:title=""/>
                </v:shape>
                <o:OLEObject Type="Embed" ProgID="FXEquation.Equation" ShapeID="_x0000_i1092" DrawAspect="Content" ObjectID="_1459793862" r:id="rId155"/>
              </w:object>
            </w:r>
          </w:p>
          <w:p w:rsidR="00BF7B47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BF7B47" w:rsidRDefault="00BF7B47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(ii)  </w:t>
            </w:r>
            <w:r w:rsidR="0026731F" w:rsidRPr="0026731F">
              <w:rPr>
                <w:color w:val="FF0000"/>
                <w:position w:val="-4"/>
              </w:rPr>
              <w:object w:dxaOrig="1446" w:dyaOrig="298">
                <v:shape id="_x0000_i1093" type="#_x0000_t75" style="width:72.6pt;height:15pt" o:ole="">
                  <v:imagedata r:id="rId156" o:title=""/>
                </v:shape>
                <o:OLEObject Type="Embed" ProgID="FXEquation.Equation" ShapeID="_x0000_i1093" DrawAspect="Content" ObjectID="_1459793863" r:id="rId157"/>
              </w:object>
            </w:r>
          </w:p>
        </w:tc>
        <w:tc>
          <w:tcPr>
            <w:tcW w:w="2126" w:type="dxa"/>
          </w:tcPr>
          <w:p w:rsidR="00750A38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mark each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26731F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(c)    </w:t>
            </w:r>
            <w:r w:rsidRPr="0026731F">
              <w:rPr>
                <w:color w:val="FF0000"/>
                <w:position w:val="-126"/>
              </w:rPr>
              <w:object w:dxaOrig="2650" w:dyaOrig="1434">
                <v:shape id="_x0000_i1094" type="#_x0000_t75" style="width:132.6pt;height:1in" o:ole="">
                  <v:imagedata r:id="rId158" o:title=""/>
                </v:shape>
                <o:OLEObject Type="Embed" ProgID="FXEquation.Equation" ShapeID="_x0000_i1094" DrawAspect="Content" ObjectID="_1459793864" r:id="rId159"/>
              </w:object>
            </w:r>
          </w:p>
        </w:tc>
        <w:tc>
          <w:tcPr>
            <w:tcW w:w="2126" w:type="dxa"/>
          </w:tcPr>
          <w:p w:rsidR="00750A38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for correct answer</w:t>
            </w:r>
          </w:p>
          <w:p w:rsidR="0026731F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6731F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6731F" w:rsidRDefault="0026731F" w:rsidP="00D1215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for reasonable attemp</w:t>
            </w:r>
          </w:p>
        </w:tc>
      </w:tr>
    </w:tbl>
    <w:p w:rsidR="00C71E16" w:rsidRPr="00C71E16" w:rsidRDefault="00C71E16" w:rsidP="0026731F">
      <w:pPr>
        <w:rPr>
          <w:rFonts w:asciiTheme="majorHAnsi" w:hAnsiTheme="majorHAnsi"/>
          <w:sz w:val="24"/>
          <w:szCs w:val="24"/>
        </w:rPr>
      </w:pPr>
    </w:p>
    <w:sectPr w:rsidR="00C71E16" w:rsidRPr="00C71E16" w:rsidSect="0026731F">
      <w:type w:val="continuous"/>
      <w:pgSz w:w="11906" w:h="16838"/>
      <w:pgMar w:top="1440" w:right="1440" w:bottom="1440" w:left="1440" w:header="708" w:footer="708" w:gutter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C5D" w:rsidRDefault="002E3C5D" w:rsidP="00C868AD">
      <w:r>
        <w:separator/>
      </w:r>
    </w:p>
  </w:endnote>
  <w:endnote w:type="continuationSeparator" w:id="0">
    <w:p w:rsidR="002E3C5D" w:rsidRDefault="002E3C5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7B47" w:rsidRDefault="00BF7B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8F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F7B47" w:rsidRDefault="00BF7B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7B47" w:rsidRDefault="00BF7B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3C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F7B47" w:rsidRDefault="00BF7B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C5D" w:rsidRDefault="002E3C5D" w:rsidP="00C868AD">
      <w:r>
        <w:separator/>
      </w:r>
    </w:p>
  </w:footnote>
  <w:footnote w:type="continuationSeparator" w:id="0">
    <w:p w:rsidR="002E3C5D" w:rsidRDefault="002E3C5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7B47" w:rsidRPr="00C868AD" w:rsidRDefault="002E3C5D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53D64AC94B9D4FC9AEA9B347DAFD549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F7B47">
          <w:rPr>
            <w:u w:val="single"/>
          </w:rPr>
          <w:t>Whole Numbers</w:t>
        </w:r>
      </w:sdtContent>
    </w:sdt>
    <w:r w:rsidR="00BF7B47">
      <w:rPr>
        <w:u w:val="single"/>
      </w:rPr>
      <w:tab/>
      <w:t>Test</w:t>
    </w:r>
    <w:r w:rsidR="00BF7B47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7B47" w:rsidRDefault="00BF7B47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BF7B47" w:rsidRPr="00C71E16" w:rsidRDefault="00BF7B47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18198A"/>
    <w:multiLevelType w:val="hybridMultilevel"/>
    <w:tmpl w:val="175C66C4"/>
    <w:lvl w:ilvl="0" w:tplc="EDFA4CE2">
      <w:start w:val="1"/>
      <w:numFmt w:val="lowerLetter"/>
      <w:lvlText w:val="(%1)"/>
      <w:lvlJc w:val="left"/>
      <w:pPr>
        <w:ind w:left="720" w:hanging="360"/>
      </w:pPr>
      <w:rPr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0D024A"/>
    <w:multiLevelType w:val="hybridMultilevel"/>
    <w:tmpl w:val="8DBAC24E"/>
    <w:lvl w:ilvl="0" w:tplc="556A1C7E">
      <w:start w:val="9"/>
      <w:numFmt w:val="lowerLetter"/>
      <w:lvlText w:val="(%1)"/>
      <w:lvlJc w:val="left"/>
      <w:pPr>
        <w:ind w:left="1080" w:hanging="360"/>
      </w:pPr>
      <w:rPr>
        <w:rFonts w:hint="default"/>
        <w:color w:val="FF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10"/>
  </w:num>
  <w:num w:numId="8">
    <w:abstractNumId w:val="11"/>
  </w:num>
  <w:num w:numId="9">
    <w:abstractNumId w:val="3"/>
  </w:num>
  <w:num w:numId="10">
    <w:abstractNumId w:val="1"/>
  </w:num>
  <w:num w:numId="11">
    <w:abstractNumId w:val="10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4B9"/>
    <w:rsid w:val="000052CB"/>
    <w:rsid w:val="000176AA"/>
    <w:rsid w:val="000573E3"/>
    <w:rsid w:val="000C4CAD"/>
    <w:rsid w:val="0010237B"/>
    <w:rsid w:val="00110126"/>
    <w:rsid w:val="00135B26"/>
    <w:rsid w:val="00165882"/>
    <w:rsid w:val="0018287C"/>
    <w:rsid w:val="001C36C9"/>
    <w:rsid w:val="001D51F7"/>
    <w:rsid w:val="001D70E1"/>
    <w:rsid w:val="001F156E"/>
    <w:rsid w:val="00216994"/>
    <w:rsid w:val="00246314"/>
    <w:rsid w:val="0026731F"/>
    <w:rsid w:val="002814E3"/>
    <w:rsid w:val="002B2828"/>
    <w:rsid w:val="002C1F1F"/>
    <w:rsid w:val="002C74B9"/>
    <w:rsid w:val="002E3C5D"/>
    <w:rsid w:val="002F71E5"/>
    <w:rsid w:val="003036C6"/>
    <w:rsid w:val="00325745"/>
    <w:rsid w:val="003D41FF"/>
    <w:rsid w:val="003F3344"/>
    <w:rsid w:val="00413DF5"/>
    <w:rsid w:val="0043665C"/>
    <w:rsid w:val="00440DF7"/>
    <w:rsid w:val="00460B7C"/>
    <w:rsid w:val="00474558"/>
    <w:rsid w:val="004A64CB"/>
    <w:rsid w:val="004D14E7"/>
    <w:rsid w:val="004E1D1E"/>
    <w:rsid w:val="00591FD0"/>
    <w:rsid w:val="005B040F"/>
    <w:rsid w:val="005B261E"/>
    <w:rsid w:val="005C44C0"/>
    <w:rsid w:val="00604D11"/>
    <w:rsid w:val="00612675"/>
    <w:rsid w:val="00641052"/>
    <w:rsid w:val="00641EA7"/>
    <w:rsid w:val="00667642"/>
    <w:rsid w:val="006718CF"/>
    <w:rsid w:val="00695BDD"/>
    <w:rsid w:val="006A0722"/>
    <w:rsid w:val="006D2234"/>
    <w:rsid w:val="007403DD"/>
    <w:rsid w:val="00750A38"/>
    <w:rsid w:val="007B3348"/>
    <w:rsid w:val="007D39B1"/>
    <w:rsid w:val="00845ACB"/>
    <w:rsid w:val="00853748"/>
    <w:rsid w:val="00890728"/>
    <w:rsid w:val="008B7480"/>
    <w:rsid w:val="008C68D7"/>
    <w:rsid w:val="008D4402"/>
    <w:rsid w:val="008F3E43"/>
    <w:rsid w:val="00937C3B"/>
    <w:rsid w:val="009854B1"/>
    <w:rsid w:val="0098729A"/>
    <w:rsid w:val="009A5487"/>
    <w:rsid w:val="009D24C3"/>
    <w:rsid w:val="009D2F7F"/>
    <w:rsid w:val="00A01B18"/>
    <w:rsid w:val="00A23965"/>
    <w:rsid w:val="00A252B0"/>
    <w:rsid w:val="00A43A91"/>
    <w:rsid w:val="00A81533"/>
    <w:rsid w:val="00A824D7"/>
    <w:rsid w:val="00AB0C62"/>
    <w:rsid w:val="00B0317F"/>
    <w:rsid w:val="00B26BD8"/>
    <w:rsid w:val="00B64059"/>
    <w:rsid w:val="00B850EA"/>
    <w:rsid w:val="00BC0959"/>
    <w:rsid w:val="00BC4E0E"/>
    <w:rsid w:val="00BE233F"/>
    <w:rsid w:val="00BF7B47"/>
    <w:rsid w:val="00C17E11"/>
    <w:rsid w:val="00C2382B"/>
    <w:rsid w:val="00C42BE5"/>
    <w:rsid w:val="00C56E1E"/>
    <w:rsid w:val="00C71E16"/>
    <w:rsid w:val="00C868AD"/>
    <w:rsid w:val="00C912B5"/>
    <w:rsid w:val="00C93C81"/>
    <w:rsid w:val="00C95CDE"/>
    <w:rsid w:val="00CA11C9"/>
    <w:rsid w:val="00CA296A"/>
    <w:rsid w:val="00D0155C"/>
    <w:rsid w:val="00D03A78"/>
    <w:rsid w:val="00D12151"/>
    <w:rsid w:val="00D667E2"/>
    <w:rsid w:val="00D95422"/>
    <w:rsid w:val="00DC4C29"/>
    <w:rsid w:val="00E938F9"/>
    <w:rsid w:val="00E93C69"/>
    <w:rsid w:val="00EB1449"/>
    <w:rsid w:val="00F705A3"/>
    <w:rsid w:val="00F71785"/>
    <w:rsid w:val="00FB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58"/>
    <o:shapelayout v:ext="edit">
      <o:idmap v:ext="edit" data="1"/>
    </o:shapelayout>
  </w:shapeDefaults>
  <w:decimalSymbol w:val="."/>
  <w:listSeparator w:val=","/>
  <w15:docId w15:val="{391302D8-6FD3-440A-8667-8D59928C7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7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oleObject" Target="embeddings/oleObject37.bin"/><Relationship Id="rId89" Type="http://schemas.openxmlformats.org/officeDocument/2006/relationships/image" Target="media/image39.png"/><Relationship Id="rId112" Type="http://schemas.openxmlformats.org/officeDocument/2006/relationships/image" Target="media/image50.png"/><Relationship Id="rId133" Type="http://schemas.openxmlformats.org/officeDocument/2006/relationships/oleObject" Target="embeddings/oleObject63.bin"/><Relationship Id="rId138" Type="http://schemas.openxmlformats.org/officeDocument/2006/relationships/image" Target="media/image62.png"/><Relationship Id="rId154" Type="http://schemas.openxmlformats.org/officeDocument/2006/relationships/image" Target="media/image70.png"/><Relationship Id="rId159" Type="http://schemas.openxmlformats.org/officeDocument/2006/relationships/oleObject" Target="embeddings/oleObject76.bin"/><Relationship Id="rId16" Type="http://schemas.openxmlformats.org/officeDocument/2006/relationships/image" Target="media/image5.png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oleObject" Target="embeddings/oleObject34.bin"/><Relationship Id="rId79" Type="http://schemas.openxmlformats.org/officeDocument/2006/relationships/header" Target="header1.xml"/><Relationship Id="rId102" Type="http://schemas.openxmlformats.org/officeDocument/2006/relationships/image" Target="media/image45.png"/><Relationship Id="rId123" Type="http://schemas.openxmlformats.org/officeDocument/2006/relationships/oleObject" Target="embeddings/oleObject57.bin"/><Relationship Id="rId128" Type="http://schemas.openxmlformats.org/officeDocument/2006/relationships/image" Target="media/image58.png"/><Relationship Id="rId144" Type="http://schemas.openxmlformats.org/officeDocument/2006/relationships/image" Target="media/image65.png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2.png"/><Relationship Id="rId160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3.png"/><Relationship Id="rId134" Type="http://schemas.openxmlformats.org/officeDocument/2006/relationships/image" Target="media/image60.png"/><Relationship Id="rId139" Type="http://schemas.openxmlformats.org/officeDocument/2006/relationships/oleObject" Target="embeddings/oleObject66.bin"/><Relationship Id="rId80" Type="http://schemas.openxmlformats.org/officeDocument/2006/relationships/footer" Target="footer1.xml"/><Relationship Id="rId85" Type="http://schemas.openxmlformats.org/officeDocument/2006/relationships/image" Target="media/image37.png"/><Relationship Id="rId150" Type="http://schemas.openxmlformats.org/officeDocument/2006/relationships/image" Target="media/image68.png"/><Relationship Id="rId155" Type="http://schemas.openxmlformats.org/officeDocument/2006/relationships/oleObject" Target="embeddings/oleObject74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48.png"/><Relationship Id="rId124" Type="http://schemas.openxmlformats.org/officeDocument/2006/relationships/image" Target="media/image56.png"/><Relationship Id="rId129" Type="http://schemas.openxmlformats.org/officeDocument/2006/relationships/oleObject" Target="embeddings/oleObject6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image" Target="media/image34.png"/><Relationship Id="rId83" Type="http://schemas.openxmlformats.org/officeDocument/2006/relationships/image" Target="media/image36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0.png"/><Relationship Id="rId96" Type="http://schemas.openxmlformats.org/officeDocument/2006/relationships/oleObject" Target="embeddings/oleObject43.bin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40" Type="http://schemas.openxmlformats.org/officeDocument/2006/relationships/image" Target="media/image63.png"/><Relationship Id="rId145" Type="http://schemas.openxmlformats.org/officeDocument/2006/relationships/oleObject" Target="embeddings/oleObject69.bin"/><Relationship Id="rId153" Type="http://schemas.openxmlformats.org/officeDocument/2006/relationships/oleObject" Target="embeddings/oleObject73.bin"/><Relationship Id="rId16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7.png"/><Relationship Id="rId114" Type="http://schemas.openxmlformats.org/officeDocument/2006/relationships/image" Target="media/image51.png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image" Target="media/image33.png"/><Relationship Id="rId78" Type="http://schemas.openxmlformats.org/officeDocument/2006/relationships/oleObject" Target="embeddings/oleObject36.bin"/><Relationship Id="rId81" Type="http://schemas.openxmlformats.org/officeDocument/2006/relationships/header" Target="header2.xml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4.png"/><Relationship Id="rId101" Type="http://schemas.openxmlformats.org/officeDocument/2006/relationships/oleObject" Target="embeddings/oleObject46.bin"/><Relationship Id="rId122" Type="http://schemas.openxmlformats.org/officeDocument/2006/relationships/image" Target="media/image55.png"/><Relationship Id="rId130" Type="http://schemas.openxmlformats.org/officeDocument/2006/relationships/image" Target="media/image59.png"/><Relationship Id="rId135" Type="http://schemas.openxmlformats.org/officeDocument/2006/relationships/oleObject" Target="embeddings/oleObject64.bin"/><Relationship Id="rId143" Type="http://schemas.openxmlformats.org/officeDocument/2006/relationships/oleObject" Target="embeddings/oleObject68.bin"/><Relationship Id="rId148" Type="http://schemas.openxmlformats.org/officeDocument/2006/relationships/image" Target="media/image67.png"/><Relationship Id="rId151" Type="http://schemas.openxmlformats.org/officeDocument/2006/relationships/oleObject" Target="embeddings/oleObject72.bin"/><Relationship Id="rId15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3.png"/><Relationship Id="rId104" Type="http://schemas.openxmlformats.org/officeDocument/2006/relationships/image" Target="media/image46.png"/><Relationship Id="rId120" Type="http://schemas.openxmlformats.org/officeDocument/2006/relationships/image" Target="media/image54.png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1.bin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image" Target="media/image38.png"/><Relationship Id="rId110" Type="http://schemas.openxmlformats.org/officeDocument/2006/relationships/image" Target="media/image49.png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1.png"/><Relationship Id="rId157" Type="http://schemas.openxmlformats.org/officeDocument/2006/relationships/oleObject" Target="embeddings/oleObject75.bin"/><Relationship Id="rId61" Type="http://schemas.openxmlformats.org/officeDocument/2006/relationships/oleObject" Target="embeddings/oleObject27.bin"/><Relationship Id="rId82" Type="http://schemas.openxmlformats.org/officeDocument/2006/relationships/footer" Target="footer2.xml"/><Relationship Id="rId152" Type="http://schemas.openxmlformats.org/officeDocument/2006/relationships/image" Target="media/image69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57.png"/><Relationship Id="rId147" Type="http://schemas.openxmlformats.org/officeDocument/2006/relationships/oleObject" Target="embeddings/oleObject70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1.png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4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2.png"/><Relationship Id="rId137" Type="http://schemas.openxmlformats.org/officeDocument/2006/relationships/oleObject" Target="embeddings/oleObject65.bin"/><Relationship Id="rId158" Type="http://schemas.openxmlformats.org/officeDocument/2006/relationships/image" Target="media/image7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Shorter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D64AC94B9D4FC9AEA9B347DAFD5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FE80E-66D6-49D2-AA65-25E6A4B1BD2E}"/>
      </w:docPartPr>
      <w:docPartBody>
        <w:p w:rsidR="00393155" w:rsidRDefault="00FE2FC9">
          <w:pPr>
            <w:pStyle w:val="53D64AC94B9D4FC9AEA9B347DAFD549F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17ACB8AB0BB34745AD3FAA6E16F51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4E1D7F-B44B-4CF9-AC26-9920D59EE214}"/>
      </w:docPartPr>
      <w:docPartBody>
        <w:p w:rsidR="00393155" w:rsidRDefault="00FE2FC9">
          <w:pPr>
            <w:pStyle w:val="17ACB8AB0BB34745AD3FAA6E16F51925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D146BC86DF814BC29EDFE6B73D50E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BFC0E-FD2C-428E-B1F2-AF5BC69C3776}"/>
      </w:docPartPr>
      <w:docPartBody>
        <w:p w:rsidR="00393155" w:rsidRDefault="00FE2FC9">
          <w:pPr>
            <w:pStyle w:val="D146BC86DF814BC29EDFE6B73D50EB05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F00021DFE82F4306BEBC3661410C0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E522D1-B2E1-4A19-AF23-23DDEFD801B5}"/>
      </w:docPartPr>
      <w:docPartBody>
        <w:p w:rsidR="00393155" w:rsidRDefault="00FE2FC9">
          <w:pPr>
            <w:pStyle w:val="F00021DFE82F4306BEBC3661410C0CB6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4D95B57BEF114C2D9BAEB9712C7B5C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3BFE9-1295-4440-9FDF-42E44152D375}"/>
      </w:docPartPr>
      <w:docPartBody>
        <w:p w:rsidR="00393155" w:rsidRDefault="00FE2FC9">
          <w:pPr>
            <w:pStyle w:val="4D95B57BEF114C2D9BAEB9712C7B5C33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FC9"/>
    <w:rsid w:val="00393155"/>
    <w:rsid w:val="00870F79"/>
    <w:rsid w:val="00FE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3D64AC94B9D4FC9AEA9B347DAFD549F">
    <w:name w:val="53D64AC94B9D4FC9AEA9B347DAFD549F"/>
  </w:style>
  <w:style w:type="paragraph" w:customStyle="1" w:styleId="17ACB8AB0BB34745AD3FAA6E16F51925">
    <w:name w:val="17ACB8AB0BB34745AD3FAA6E16F51925"/>
  </w:style>
  <w:style w:type="paragraph" w:customStyle="1" w:styleId="D146BC86DF814BC29EDFE6B73D50EB05">
    <w:name w:val="D146BC86DF814BC29EDFE6B73D50EB05"/>
  </w:style>
  <w:style w:type="paragraph" w:customStyle="1" w:styleId="F00021DFE82F4306BEBC3661410C0CB6">
    <w:name w:val="F00021DFE82F4306BEBC3661410C0CB6"/>
  </w:style>
  <w:style w:type="paragraph" w:customStyle="1" w:styleId="4D95B57BEF114C2D9BAEB9712C7B5C33">
    <w:name w:val="4D95B57BEF114C2D9BAEB9712C7B5C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49343E-EB76-4041-93B3-5FE602521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Shorter Template</Template>
  <TotalTime>1</TotalTime>
  <Pages>10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Whole Numbers</vt:lpstr>
    </vt:vector>
  </TitlesOfParts>
  <Company>Toshiba</Company>
  <LinksUpToDate>false</LinksUpToDate>
  <CharactersWithSpaces>10735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Whole Numbers</dc:title>
  <dc:creator>Garry</dc:creator>
  <cp:lastModifiedBy>Garry Thorn</cp:lastModifiedBy>
  <cp:revision>2</cp:revision>
  <dcterms:created xsi:type="dcterms:W3CDTF">2014-04-23T11:29:00Z</dcterms:created>
  <dcterms:modified xsi:type="dcterms:W3CDTF">2014-04-23T11:29:00Z</dcterms:modified>
  <cp:category>Year 7</cp:category>
</cp:coreProperties>
</file>