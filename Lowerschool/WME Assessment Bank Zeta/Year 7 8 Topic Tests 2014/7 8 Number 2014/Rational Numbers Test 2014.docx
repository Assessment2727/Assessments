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491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1135"/>
        <w:gridCol w:w="708"/>
        <w:gridCol w:w="5103"/>
        <w:gridCol w:w="3545"/>
      </w:tblGrid>
      <w:tr w:rsidR="00325745" w:rsidTr="009854B1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305000155"/>
            <w:placeholder>
              <w:docPart w:val="758E508D4FB941A6BDCCABB32D9F206B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843" w:type="dxa"/>
                <w:gridSpan w:val="2"/>
                <w:shd w:val="clear" w:color="auto" w:fill="DAE7F6"/>
                <w:vAlign w:val="center"/>
              </w:tcPr>
              <w:p w:rsidR="00C868AD" w:rsidRPr="00325745" w:rsidRDefault="00E920E9" w:rsidP="009854B1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tc>
          <w:tcPr>
            <w:tcW w:w="5103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3AE1B4275FFD421AAC6DDB3DED18CA3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E920E9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Rational Numbers</w:t>
                </w:r>
              </w:p>
            </w:sdtContent>
          </w:sdt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9854B1">
        <w:trPr>
          <w:cantSplit/>
          <w:trHeight w:val="851"/>
        </w:trPr>
        <w:tc>
          <w:tcPr>
            <w:tcW w:w="6946" w:type="dxa"/>
            <w:gridSpan w:val="3"/>
            <w:shd w:val="clear" w:color="auto" w:fill="DAE7F6"/>
          </w:tcPr>
          <w:p w:rsidR="004A797E" w:rsidRDefault="004A797E" w:rsidP="004A797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4A797E" w:rsidRDefault="004A797E" w:rsidP="004A797E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Connect fractions, decimals and percentages and carry out simple conversions (ACMNA157)</w:t>
            </w:r>
          </w:p>
          <w:p w:rsidR="004A797E" w:rsidRDefault="004A797E" w:rsidP="004A797E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Carry out the four operations with rational numbers and integers, using efficient mental and written strategies and appropriate digital technologies (ACMNA183)</w:t>
            </w:r>
          </w:p>
          <w:p w:rsidR="00853748" w:rsidRPr="004A797E" w:rsidRDefault="004A797E" w:rsidP="004A797E">
            <w:pPr>
              <w:pStyle w:val="ListParagraph"/>
              <w:numPr>
                <w:ilvl w:val="0"/>
                <w:numId w:val="11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 terminating and recurring decimals (ACMNA18</w:t>
            </w:r>
          </w:p>
        </w:tc>
        <w:tc>
          <w:tcPr>
            <w:tcW w:w="3545" w:type="dxa"/>
            <w:shd w:val="clear" w:color="auto" w:fill="DAE7F6"/>
            <w:vAlign w:val="center"/>
          </w:tcPr>
          <w:p w:rsidR="00853748" w:rsidRPr="00325745" w:rsidRDefault="00853748" w:rsidP="003F334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D0926">
        <w:trPr>
          <w:cantSplit/>
          <w:trHeight w:val="851"/>
        </w:trPr>
        <w:tc>
          <w:tcPr>
            <w:tcW w:w="10491" w:type="dxa"/>
            <w:gridSpan w:val="4"/>
            <w:tcBorders>
              <w:bottom w:val="single" w:sz="4" w:space="0" w:color="auto"/>
            </w:tcBorders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4A797E" w:rsidTr="0097426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4A797E" w:rsidRPr="001B3341" w:rsidRDefault="004A797E" w:rsidP="004A797E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797E" w:rsidRDefault="004A797E" w:rsidP="004A79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simplest form of the fraction  </w:t>
            </w:r>
            <w:r w:rsidRPr="004A797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32" w:dyaOrig="498" w14:anchorId="3F3F63C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6pt;height:24.6pt" o:ole="">
                  <v:imagedata r:id="rId8" o:title=""/>
                </v:shape>
                <o:OLEObject Type="Embed" ProgID="FXEquation.Equation" ShapeID="_x0000_i1025" DrawAspect="Content" ObjectID="_1459795651" r:id="rId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A797E" w:rsidRDefault="003A353A" w:rsidP="004A797E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315905C7">
                <v:group id="Group 5" o:spid="_x0000_s1026" style="position:absolute;margin-left:2.45pt;margin-top:10.4pt;width:343.5pt;height:9pt;z-index:25165977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">
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0w5sAA&#10;AADbAAAADwAAAGRycy9kb3ducmV2LnhtbERPTWsCMRC9F/wPYQRvNWuli6xGUUGR3rTV85CMm8XN&#10;ZNmk7uqvbwqF3ubxPmex6l0t7tSGyrOCyTgDQay9qbhU8PW5e52BCBHZYO2ZFDwowGo5eFlgYXzH&#10;R7qfYilSCIcCFdgYm0LKoC05DGPfECfu6luHMcG2lKbFLoW7Wr5lWS4dVpwaLDa0taRvp2+n4EPb&#10;99mz319Ml1+n6+PmctZ+r9Ro2K/nICL18V/85z6YND+H31/SAX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V0w5sAAAADbAAAADwAAAAAAAAAAAAAAAACYAgAAZHJzL2Rvd25y&#10;ZXYueG1sUEsFBgAAAAAEAAQA9QAAAIUDAAAAAA==&#10;" strokecolor="black [3213]" strokeweight="1pt"/>
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VfcEA&#10;AADbAAAADwAAAGRycy9kb3ducmV2LnhtbERPS2sCMRC+F/ofwhS81WwVH6xGsYIi3tTW85CMm8XN&#10;ZNlEd9tfbwoFb/PxPWe+7Fwl7tSE0rOCj34Gglh7U3Kh4Ou0eZ+CCBHZYOWZFPxQgOXi9WWOufEt&#10;H+h+jIVIIRxyVGBjrHMpg7bkMPR9TZy4i28cxgSbQpoG2xTuKjnIsrF0WHJqsFjT2pK+Hm9OwV7b&#10;0fS3255NO74MV4fP87f2W6V6b91qBiJSF5/if/fOpPkT+PslHS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RlX3BAAAA2wAAAA8AAAAAAAAAAAAAAAAAmAIAAGRycy9kb3du&#10;cmV2LnhtbFBLBQYAAAAABAAEAPUAAACGAwAAAAA=&#10;" strokecolor="black [3213]" strokeweight="1pt"/>
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BD8MA&#10;AADb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4BD8MAAADbAAAADwAAAAAAAAAAAAAAAACYAgAAZHJzL2Rv&#10;d25yZXYueG1sUEsFBgAAAAAEAAQA9QAAAIgDAAAAAA==&#10;" strokecolor="black [3213]" strokeweight="1pt"/>
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klMAA&#10;AADb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f4C/n5J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KklMAAAADbAAAADwAAAAAAAAAAAAAAAACYAgAAZHJzL2Rvd25y&#10;ZXYueG1sUEsFBgAAAAAEAAQA9QAAAIUDAAAAAA==&#10;" strokecolor="black [3213]" strokeweight="1pt"/>
                </v:group>
              </w:pict>
            </w:r>
            <w:r w:rsidR="004A797E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4A797E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0" w:dyaOrig="540" w14:anchorId="7DE4BEBB">
                <v:shape id="_x0000_i1026" type="#_x0000_t75" style="width:9pt;height:27pt" o:ole="">
                  <v:imagedata r:id="rId10" o:title=""/>
                </v:shape>
                <o:OLEObject Type="Embed" ProgID="FXEquation.Equation" ShapeID="_x0000_i1026" DrawAspect="Content" ObjectID="_1459795652" r:id="rId11"/>
              </w:object>
            </w:r>
            <w:r w:rsidR="004A797E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4A797E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0" w:dyaOrig="540" w14:anchorId="4B761786">
                <v:shape id="_x0000_i1027" type="#_x0000_t75" style="width:9pt;height:27pt" o:ole="">
                  <v:imagedata r:id="rId12" o:title=""/>
                </v:shape>
                <o:OLEObject Type="Embed" ProgID="FXEquation.Equation" ShapeID="_x0000_i1027" DrawAspect="Content" ObjectID="_1459795653" r:id="rId13"/>
              </w:object>
            </w:r>
            <w:r w:rsidR="004A797E"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="004A797E" w:rsidRPr="004A797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 w14:anchorId="0C7158CF">
                <v:shape id="_x0000_i1028" type="#_x0000_t75" style="width:6.6pt;height:24.6pt" o:ole="">
                  <v:imagedata r:id="rId14" o:title=""/>
                </v:shape>
                <o:OLEObject Type="Embed" ProgID="FXEquation.Equation" ShapeID="_x0000_i1028" DrawAspect="Content" ObjectID="_1459795654" r:id="rId15"/>
              </w:object>
            </w:r>
            <w:r w:rsidR="004A797E"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="004A797E" w:rsidRPr="004A797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4" w14:anchorId="7368AA9A">
                <v:shape id="_x0000_i1029" type="#_x0000_t75" style="width:6.6pt;height:24.6pt" o:ole="">
                  <v:imagedata r:id="rId16" o:title=""/>
                </v:shape>
                <o:OLEObject Type="Embed" ProgID="FXEquation.Equation" ShapeID="_x0000_i1029" DrawAspect="Content" ObjectID="_1459795655" r:id="rId17"/>
              </w:object>
            </w:r>
            <w:r w:rsidR="004A797E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4A797E" w:rsidRDefault="004A797E" w:rsidP="004A797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74263" w:rsidTr="0097426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Pr="007803B8" w:rsidRDefault="00974263" w:rsidP="00974263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2640" behindDoc="0" locked="0" layoutInCell="1" allowOverlap="1" wp14:anchorId="0CF43AF4" wp14:editId="1086610F">
                      <wp:simplePos x="0" y="0"/>
                      <wp:positionH relativeFrom="column">
                        <wp:posOffset>3767278</wp:posOffset>
                      </wp:positionH>
                      <wp:positionV relativeFrom="paragraph">
                        <wp:posOffset>56808</wp:posOffset>
                      </wp:positionV>
                      <wp:extent cx="689610" cy="732790"/>
                      <wp:effectExtent l="17145" t="14605" r="17145" b="14605"/>
                      <wp:wrapNone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7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D1324" w:rsidRPr="00F90B85" w:rsidRDefault="005D1324" w:rsidP="004A797E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D1324" w:rsidRPr="00F90B85" w:rsidRDefault="005D1324" w:rsidP="004A797E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F43AF4" id="Group 6" o:spid="_x0000_s1026" style="position:absolute;margin-left:296.65pt;margin-top:4.45pt;width:54.3pt;height:57.7pt;z-index:251632640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">
                      <v:rect id="Rectangle 84" o:spid="_x0000_s1027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kYEMUA&#10;AADaAAAADwAAAGRycy9kb3ducmV2LnhtbESPT2sCMRTE7wW/Q3hCL0Wz9bDqahQtSAstBf+geHts&#10;ntnFzcuSpLr99k2h0OMwM79h5svONuJGPtSOFTwPMxDEpdM1GwWH/WYwAREissbGMSn4pgDLRe9h&#10;joV2d97SbReNSBAOBSqoYmwLKUNZkcUwdC1x8i7OW4xJeiO1x3uC20aOsiyXFmtOCxW29FJRed19&#10;WQXr63H7OTaTd9/m04/Xp/Mp78xJqcd+t5qBiNTF//Bf+00rGMPvlXQD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2RgQxQAAANoAAAAPAAAAAAAAAAAAAAAAAJgCAABkcnMv&#10;ZG93bnJldi54bWxQSwUGAAAAAAQABAD1AAAAigMAAAAA&#10;" strokeweight="1pt">
                        <v:textbox>
                          <w:txbxContent>
                            <w:p w:rsidR="005D1324" w:rsidRPr="00F90B85" w:rsidRDefault="005D1324" w:rsidP="004A797E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28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aMYsIA&#10;AADaAAAADwAAAGRycy9kb3ducmV2LnhtbERPz2vCMBS+C/4P4QleZKbu0LlqlE0YCpNB3Zjs9mie&#10;abF5KUnU7r83h8GOH9/v5bq3rbiSD41jBbNpBoK4crpho+Dr8+1hDiJEZI2tY1LwSwHWq+FgiYV2&#10;Ny7peohGpBAOBSqoY+wKKUNVk8UwdR1x4k7OW4wJeiO1x1sKt618zLJcWmw4NdTY0aam6ny4WAWv&#10;5+/y48nM332XP++3k59j3pujUuNR/7IAEamP/+I/904rSFvTlXQ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oxiwgAAANoAAAAPAAAAAAAAAAAAAAAAAJgCAABkcnMvZG93&#10;bnJldi54bWxQSwUGAAAAAAQABAD1AAAAhwMAAAAA&#10;" strokeweight="1pt">
                        <v:textbox>
                          <w:txbxContent>
                            <w:p w:rsidR="005D1324" w:rsidRPr="00F90B85" w:rsidRDefault="005D1324" w:rsidP="004A797E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86" o:spid="_x0000_s1029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kbUcIAAADaAAAADwAAAGRycy9kb3ducmV2LnhtbESP3YrCMBSE7xd8h3AE79ZUEVerUUQQ&#10;RXDFH/T20BzbYnNSmljr25uFBS+HmfmGmc4bU4iaKpdbVtDrRiCIE6tzThWcT6vvEQjnkTUWlknB&#10;ixzMZ62vKcbaPvlA9dGnIkDYxagg876MpXRJRgZd15bEwbvZyqAPskqlrvAZ4KaQ/SgaSoM5h4UM&#10;S1pmlNyPD6Og3l9+f1Zlvd779DI4bAfjK5qdUp12s5iA8NT4T/i/vdEKxvB3JdwAOX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+kbUcIAAADaAAAADwAAAAAAAAAAAAAA&#10;AAChAgAAZHJzL2Rvd25yZXYueG1sUEsFBgAAAAAEAAQA+QAAAJADAAAAAA==&#10;" strokeweight="2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803B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96" w:dyaOrig="510" w14:anchorId="346F2D30">
                <v:shape id="_x0000_i1030" type="#_x0000_t75" style="width:64.8pt;height:25.8pt" o:ole="">
                  <v:imagedata r:id="rId18" o:title=""/>
                </v:shape>
                <o:OLEObject Type="Embed" ProgID="FXEquation.Equation" ShapeID="_x0000_i1030" DrawAspect="Content" ObjectID="_1459795656" r:id="rId19"/>
              </w:object>
            </w:r>
            <w:r w:rsidRPr="007803B8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974263" w:rsidRDefault="00974263" w:rsidP="00974263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  <w:p w:rsidR="00974263" w:rsidRDefault="00974263" w:rsidP="00974263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  <w:p w:rsidR="00974263" w:rsidRPr="00474676" w:rsidRDefault="00974263" w:rsidP="00974263">
            <w:pPr>
              <w:rPr>
                <w:rFonts w:ascii="Times New Roman" w:hAnsi="Times New Roman"/>
                <w:position w:val="-18"/>
                <w:sz w:val="12"/>
                <w:szCs w:val="12"/>
              </w:rPr>
            </w:pPr>
          </w:p>
          <w:p w:rsidR="00974263" w:rsidRPr="00F152A3" w:rsidRDefault="00974263" w:rsidP="00974263">
            <w:pPr>
              <w:rPr>
                <w:rFonts w:ascii="Times New Roman" w:hAnsi="Times New Roman"/>
                <w:position w:val="-18"/>
                <w:sz w:val="12"/>
                <w:szCs w:val="12"/>
              </w:rPr>
            </w:pPr>
          </w:p>
        </w:tc>
      </w:tr>
      <w:tr w:rsidR="00974263" w:rsidTr="0097426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Pr="007803B8" w:rsidRDefault="00974263" w:rsidP="00974263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5440" behindDoc="0" locked="0" layoutInCell="1" allowOverlap="1" wp14:anchorId="16544B1D" wp14:editId="3AD2683C">
                      <wp:simplePos x="0" y="0"/>
                      <wp:positionH relativeFrom="column">
                        <wp:posOffset>3767278</wp:posOffset>
                      </wp:positionH>
                      <wp:positionV relativeFrom="paragraph">
                        <wp:posOffset>56808</wp:posOffset>
                      </wp:positionV>
                      <wp:extent cx="689610" cy="732790"/>
                      <wp:effectExtent l="17145" t="14605" r="17145" b="14605"/>
                      <wp:wrapNone/>
                      <wp:docPr id="109" name="Group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110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D1324" w:rsidRPr="00F90B85" w:rsidRDefault="005D1324" w:rsidP="004A797E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D1324" w:rsidRPr="00F90B85" w:rsidRDefault="005D1324" w:rsidP="004A797E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544B1D" id="Group 109" o:spid="_x0000_s1030" style="position:absolute;margin-left:296.65pt;margin-top:4.45pt;width:54.3pt;height:57.7pt;z-index:251645440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">
                      <v:rect id="Rectangle 84" o:spid="_x0000_s1031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ckv8gA&#10;AADcAAAADwAAAGRycy9kb3ducmV2LnhtbESPQUsDMRCF70L/Q5iCF7HZeljr2rRUQRQUobW0eBs2&#10;0+zSzWRJYrv+e+cg9DbDe/PeN/Pl4Dt1opjawAamkwIUcR1sy87A9uvldgYqZWSLXWAy8EsJlovR&#10;1RwrG868ptMmOyUhnCo00OTcV1qnuiGPaRJ6YtEOIXrMskanbcSzhPtO3xVFqT22LA0N9vTcUH3c&#10;/HgDT8fd+vPezd5jXz58vN5878vB7Y25Hg+rR1CZhnwx/1+/WcGfCr48IxPo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1yS/yAAAANwAAAAPAAAAAAAAAAAAAAAAAJgCAABk&#10;cnMvZG93bnJldi54bWxQSwUGAAAAAAQABAD1AAAAjQMAAAAA&#10;" strokeweight="1pt">
                        <v:textbox>
                          <w:txbxContent>
                            <w:p w:rsidR="005D1324" w:rsidRPr="00F90B85" w:rsidRDefault="005D1324" w:rsidP="004A797E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32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uBJMUA&#10;AADcAAAADwAAAGRycy9kb3ducmV2LnhtbERPTWsCMRC9C/0PYQq9SM1uD1vdGkULxYJFUEult2Ez&#10;zS5uJksSdfvvTaHgbR7vc6bz3rbiTD40jhXkowwEceV0w0bB5/7tcQwiRGSNrWNS8EsB5rO7wRRL&#10;7S68pfMuGpFCOJSooI6xK6UMVU0Ww8h1xIn7cd5iTNAbqT1eUrht5VOWFdJiw6mhxo5ea6qOu5NV&#10;sDx+bTfPZrz2XTH5WA2/D0VvDko93PeLFxCR+ngT/7vfdZqf5/D3TLp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m4EkxQAAANwAAAAPAAAAAAAAAAAAAAAAAJgCAABkcnMv&#10;ZG93bnJldi54bWxQSwUGAAAAAAQABAD1AAAAigMAAAAA&#10;" strokeweight="1pt">
                        <v:textbox>
                          <w:txbxContent>
                            <w:p w:rsidR="005D1324" w:rsidRPr="00F90B85" w:rsidRDefault="005D1324" w:rsidP="004A797E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33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3oMMAAADcAAAADwAAAGRycy9kb3ducmV2LnhtbERPTWvCQBC9C/6HZQq96UYJraauIkKw&#10;FNoQFb0O2WkSmp0N2W2S/vtuoeBtHu9zNrvRNKKnztWWFSzmEQjiwuqaSwWXczpbgXAeWWNjmRT8&#10;kIPddjrZYKLtwDn1J1+KEMIuQQWV920ipSsqMujmtiUO3KftDPoAu1LqDocQbhq5jKInabDm0FBh&#10;S4eKiq/Tt1HQZ9eP57Ttj5kvr3H+Fq9vaN6VenwY9y8gPI3+Lv53v+owf7GEv2fCBX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rd6DDAAAA3AAAAA8AAAAAAAAAAAAA&#10;AAAAoQIAAGRycy9kb3ducmV2LnhtbFBLBQYAAAAABAAEAPkAAACRAwAAAAA=&#10;" strokeweight="2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803B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080" w:dyaOrig="510">
                <v:shape id="_x0000_i1031" type="#_x0000_t75" style="width:54pt;height:25.8pt" o:ole="">
                  <v:imagedata r:id="rId20" o:title=""/>
                </v:shape>
                <o:OLEObject Type="Embed" ProgID="FXEquation.Equation" ShapeID="_x0000_i1031" DrawAspect="Content" ObjectID="_1459795657" r:id="rId21"/>
              </w:object>
            </w:r>
            <w:r w:rsidRPr="007803B8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974263" w:rsidRDefault="00974263" w:rsidP="00974263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  <w:p w:rsidR="00974263" w:rsidRDefault="00974263" w:rsidP="00974263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  <w:p w:rsidR="00974263" w:rsidRPr="00474676" w:rsidRDefault="00974263" w:rsidP="00974263">
            <w:pPr>
              <w:rPr>
                <w:rFonts w:ascii="Times New Roman" w:hAnsi="Times New Roman"/>
                <w:position w:val="-18"/>
                <w:sz w:val="12"/>
                <w:szCs w:val="12"/>
              </w:rPr>
            </w:pPr>
          </w:p>
          <w:p w:rsidR="00974263" w:rsidRPr="00F152A3" w:rsidRDefault="00974263" w:rsidP="00974263">
            <w:pPr>
              <w:rPr>
                <w:rFonts w:ascii="Times New Roman" w:hAnsi="Times New Roman"/>
                <w:position w:val="-18"/>
                <w:sz w:val="12"/>
                <w:szCs w:val="12"/>
              </w:rPr>
            </w:pPr>
          </w:p>
        </w:tc>
      </w:tr>
      <w:tr w:rsidR="00974263" w:rsidTr="0097426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Default="003A353A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71" type="#_x0000_t75" style="position:absolute;margin-left:321.7pt;margin-top:-1.05pt;width:87.75pt;height:61.7pt;z-index:251673088;mso-position-horizontal-relative:text;mso-position-vertical-relative:text">
                  <v:imagedata r:id="rId22" o:title=""/>
                </v:shape>
                <o:OLEObject Type="Embed" ProgID="FXDraw.Graphic" ShapeID="_x0000_s1171" DrawAspect="Content" ObjectID="_1459795741" r:id="rId23"/>
              </w:object>
            </w:r>
            <w:r w:rsidR="00974263">
              <w:rPr>
                <w:rFonts w:ascii="Times New Roman" w:hAnsi="Times New Roman"/>
                <w:sz w:val="24"/>
                <w:szCs w:val="24"/>
              </w:rPr>
              <w:t>Some buttons are shown.</w: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f</w:t>
            </w:r>
            <w:r w:rsidR="005C5CF9">
              <w:rPr>
                <w:rFonts w:ascii="Times New Roman" w:hAnsi="Times New Roman"/>
                <w:sz w:val="24"/>
                <w:szCs w:val="24"/>
              </w:rPr>
              <w:t>raction of the buttons are coloured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2608" behindDoc="0" locked="0" layoutInCell="1" allowOverlap="1" wp14:anchorId="34F59153" wp14:editId="4BD4FA96">
                      <wp:simplePos x="0" y="0"/>
                      <wp:positionH relativeFrom="column">
                        <wp:posOffset>2324100</wp:posOffset>
                      </wp:positionH>
                      <wp:positionV relativeFrom="paragraph">
                        <wp:posOffset>5488305</wp:posOffset>
                      </wp:positionV>
                      <wp:extent cx="171450" cy="876300"/>
                      <wp:effectExtent l="0" t="0" r="19050" b="19050"/>
                      <wp:wrapNone/>
                      <wp:docPr id="81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450" cy="87630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82" name="AutoShap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" name="AutoShap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510C71" id="Group 81" o:spid="_x0000_s1026" style="position:absolute;margin-left:183pt;margin-top:432.15pt;width:13.5pt;height:69pt;z-index:251652608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">
                      <v:roundrect id="AutoShape 20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TYAcMA&#10;AADbAAAADwAAAGRycy9kb3ducmV2LnhtbESPQWsCMRSE7wX/Q3iCt5ooWHQ1igiW3kq3Hjw+N8/d&#10;xc3LmmTXbX99Uyj0OMzMN8xmN9hG9ORD7VjDbKpAEBfO1FxqOH0en5cgQkQ22DgmDV8UYLcdPW0w&#10;M+7BH9TnsRQJwiFDDVWMbSZlKCqyGKauJU7e1XmLMUlfSuPxkeC2kXOlXqTFmtNChS0dKipueWc1&#10;FEZ1yp/799VlEfPvvruzfL1rPRkP+zWISEP8D/+134yG5Rx+v6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TYAcMAAADbAAAADwAAAAAAAAAAAAAAAACYAgAAZHJzL2Rv&#10;d25yZXYueG1sUEsFBgAAAAAEAAQA9QAAAIgDAAAAAA==&#10;"/>
                      <v:roundrect id="AutoShape 21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h9msMA&#10;AADbAAAADwAAAGRycy9kb3ducmV2LnhtbESPQWsCMRSE7wX/Q3hCbzWx0qKrUUSo9Fa6evD43Dx3&#10;Fzcva5Jdt/31TaHQ4zAz3zCrzWAb0ZMPtWMN04kCQVw4U3Op4Xh4e5qDCBHZYOOYNHxRgM169LDC&#10;zLg7f1Kfx1IkCIcMNVQxtpmUoajIYpi4ljh5F+ctxiR9KY3He4LbRj4r9Sot1pwWKmxpV1FxzTur&#10;oTCqU/7UfyzOLzH/7rsby/1N68fxsF2CiDTE//Bf+91omM/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h9msMAAADbAAAADwAAAAAAAAAAAAAAAACYAgAAZHJzL2Rv&#10;d25yZXYueG1sUEsFBgAAAAAEAAQA9QAAAIgDAAAAAA==&#10;"/>
                      <v:roundrect id="AutoShape 22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Hl7sMA&#10;AADbAAAADwAAAGRycy9kb3ducmV2LnhtbESPQWsCMRSE7wX/Q3hCbzWx2KKrUUSo9Fa6evD43Dx3&#10;Fzcva5Jdt/31TaHQ4zAz3zCrzWAb0ZMPtWMN04kCQVw4U3Op4Xh4e5qDCBHZYOOYNHxRgM169LDC&#10;zLg7f1Kfx1IkCIcMNVQxtpmUoajIYpi4ljh5F+ctxiR9KY3He4LbRj4r9Sot1pwWKmxpV1FxzTur&#10;oTCqU/7UfyzOLzH/7rsby/1N68fxsF2CiDTE//Bf+91omM/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Hl7sMAAADbAAAADwAAAAAAAAAAAAAAAACYAgAAZHJzL2Rv&#10;d25yZXYueG1sUEsFBgAAAAAEAAQA9QAAAIgDAAAAAA==&#10;"/>
                      <v:roundrect id="AutoShape 23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1AdcMA&#10;AADbAAAADwAAAGRycy9kb3ducmV2LnhtbESPQWsCMRSE7wX/Q3iCt5pYsOhqFBEs3kq3Hjw+N8/d&#10;xc3LmmTXbX99Uyj0OMzMN8x6O9hG9ORD7VjDbKpAEBfO1FxqOH0enhcgQkQ22DgmDV8UYLsZPa0x&#10;M+7BH9TnsRQJwiFDDVWMbSZlKCqyGKauJU7e1XmLMUlfSuPxkeC2kS9KvUqLNaeFClvaV1Tc8s5q&#10;KIzqlD/378vLPObffXdn+XbXejIedisQkYb4H/5rH42GxRx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1AdcMAAADbAAAADwAAAAAAAAAAAAAAAACYAgAAZHJzL2Rv&#10;d25yZXYueG1sUEsFBgAAAAAEAAQA9QAAAIgDAAAAAA==&#10;"/>
                    </v:group>
                  </w:pict>
                </mc:Fallback>
              </mc:AlternateContent>
            </w: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1584" behindDoc="0" locked="0" layoutInCell="1" allowOverlap="1" wp14:anchorId="449E39BD" wp14:editId="0519DB0F">
                      <wp:simplePos x="0" y="0"/>
                      <wp:positionH relativeFrom="column">
                        <wp:posOffset>2197100</wp:posOffset>
                      </wp:positionH>
                      <wp:positionV relativeFrom="paragraph">
                        <wp:posOffset>7162800</wp:posOffset>
                      </wp:positionV>
                      <wp:extent cx="2476500" cy="457200"/>
                      <wp:effectExtent l="0" t="0" r="19050" b="19050"/>
                      <wp:wrapNone/>
                      <wp:docPr id="76" name="Group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765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77" name="AutoShap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DEB1E0" id="Group 76" o:spid="_x0000_s1026" style="position:absolute;margin-left:173pt;margin-top:564pt;width:195pt;height:36pt;z-index:251651584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">
                      <v:roundrect id="AutoShape 32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LvsMA&#10;AADbAAAADwAAAGRycy9kb3ducmV2LnhtbESPQWsCMRSE7wX/Q3hCb5pYqLarUaTQ0pu49tDjc/O6&#10;u3TzsibZdeuvN4LQ4zAz3zCrzWAb0ZMPtWMNs6kCQVw4U3Op4evwPnkBESKywcYxafijAJv16GGF&#10;mXFn3lOfx1IkCIcMNVQxtpmUoajIYpi6ljh5P85bjEn6UhqP5wS3jXxSai4t1pwWKmzpraLiN++s&#10;hsKoTvnvfvd6fI75pe9OLD9OWj+Oh+0SRKQh/ofv7U+jYbGA25f0A+T6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YLvsMAAADbAAAADwAAAAAAAAAAAAAAAACYAgAAZHJzL2Rv&#10;d25yZXYueG1sUEsFBgAAAAAEAAQA9QAAAIgDAAAAAA==&#10;"/>
                      <v:roundrect id="AutoShape 33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mfzMAA&#10;AADbAAAADwAAAGRycy9kb3ducmV2LnhtbERPz2vCMBS+D/Y/hDfwNpMNdFs1yhgo3sS6w47P5tkW&#10;m5eapLX615uDsOPH93u+HGwjevKhdqzhbaxAEBfO1Fxq+N2vXj9BhIhssHFMGq4UYLl4fppjZtyF&#10;d9TnsRQphEOGGqoY20zKUFRkMYxdS5y4o/MWY4K+lMbjJYXbRr4rNZUWa04NFbb0U1FxyjuroTCq&#10;U/6v334dJjG/9d2Z5fqs9ehl+J6BiDTEf/HDvTEaPtLY9CX9ALm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/mfzMAAAADbAAAADwAAAAAAAAAAAAAAAACYAgAAZHJzL2Rvd25y&#10;ZXYueG1sUEsFBgAAAAAEAAQA9QAAAIUDAAAAAA==&#10;"/>
                      <v:roundrect id="AutoShape 34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U6V8MA&#10;AADbAAAADwAAAGRycy9kb3ducmV2LnhtbESPQWsCMRSE7wX/Q3hCbzWxYKurUUSo9Fa6evD43Dx3&#10;Fzcva5Jdt/31TaHQ4zAz3zCrzWAb0ZMPtWMN04kCQVw4U3Op4Xh4e5qDCBHZYOOYNHxRgM169LDC&#10;zLg7f1Kfx1IkCIcMNVQxtpmUoajIYpi4ljh5F+ctxiR9KY3He4LbRj4r9SIt1pwWKmxpV1FxzTur&#10;oTCqU/7UfyzOs5h/992N5f6m9eN42C5BRBrif/iv/W40vC7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U6V8MAAADbAAAADwAAAAAAAAAAAAAAAACYAgAAZHJzL2Rv&#10;d25yZXYueG1sUEsFBgAAAAAEAAQA9QAAAIgDAAAAAA==&#10;"/>
                      <v:roundrect id="AutoShape 35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rj7cAA&#10;AADbAAAADwAAAGRycy9kb3ducmV2LnhtbERPz2vCMBS+C/4P4Qm7aeJA0c4oMtjwNqwePL41b21Z&#10;81KTtHb7681B8Pjx/d7sBtuInnyoHWuYzxQI4sKZmksN59PHdAUiRGSDjWPS8EcBdtvxaIOZcTc+&#10;Up/HUqQQDhlqqGJsMylDUZHFMHMtceJ+nLcYE/SlNB5vKdw28lWppbRYc2qosKX3iorfvLMaCqM6&#10;5S/91/p7EfP/vruy/Lxq/TIZ9m8gIg3xKX64D0bDKq1PX9IPkN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Frj7cAAAADbAAAADwAAAAAAAAAAAAAAAACYAgAAZHJzL2Rvd25y&#10;ZXYueG1sUEsFBgAAAAAEAAQA9QAAAIUDAAAAAA==&#10;"/>
                    </v:group>
                  </w:pict>
                </mc:Fallback>
              </mc:AlternateContent>
            </w:r>
          </w:p>
          <w:p w:rsidR="00974263" w:rsidRDefault="00974263" w:rsidP="00974263">
            <w:pPr>
              <w:pStyle w:val="QuestionStyle"/>
              <w:rPr>
                <w:color w:val="FF0000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 wp14:anchorId="4BF5884B" wp14:editId="257A87C7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107906</wp:posOffset>
                      </wp:positionV>
                      <wp:extent cx="2249632" cy="574698"/>
                      <wp:effectExtent l="0" t="0" r="17780" b="15875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9632" cy="574698"/>
                                <a:chOff x="0" y="0"/>
                                <a:chExt cx="2249632" cy="574698"/>
                              </a:xfrm>
                            </wpg:grpSpPr>
                            <wps:wsp>
                              <wps:cNvPr id="3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82" y="460398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460398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82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457549" id="Group 29" o:spid="_x0000_s1026" style="position:absolute;margin-left:8pt;margin-top:8.5pt;width:177.15pt;height:45.25pt;z-index:251649536" coordsize="22496,5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">
                      <v:roundrect id="AutoShape 3" o:spid="_x0000_s1027" style="position:absolute;left:20781;top:460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O8S8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DvEvBAAAA2wAAAA8AAAAAAAAAAAAAAAAAmAIAAGRycy9kb3du&#10;cmV2LnhtbFBLBQYAAAAABAAEAPUAAACG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8Z0MUA&#10;AADb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xnQxQAAANsAAAAPAAAAAAAAAAAAAAAAAJgCAABkcnMv&#10;ZG93bnJldi54bWxQSwUGAAAAAAQABAD1AAAAigMAAAAA&#10;" strokecolor="windowText" strokeweight="1pt"/>
                      <v:roundrect id="AutoShape 5" o:spid="_x0000_s1029" style="position:absolute;top:460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uVV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5VVxQAAANsAAAAPAAAAAAAAAAAAAAAAAJgCAABkcnMv&#10;ZG93bnJldi54bWxQSwUGAAAAAAQABAD1AAAAigMAAAAA&#10;" strokecolor="windowText" strokeweight="1pt"/>
                      <v:roundrect id="AutoShape 6" o:spid="_x0000_s1030" style="position:absolute;left:20781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cwzsUA&#10;AADbAAAADwAAAGRycy9kb3ducmV2LnhtbESPQWvCQBSE70L/w/IEL9JsKtT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xzDO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3632" behindDoc="0" locked="0" layoutInCell="1" allowOverlap="1" wp14:anchorId="68B7B1A9" wp14:editId="6A278E76">
                      <wp:simplePos x="0" y="0"/>
                      <wp:positionH relativeFrom="column">
                        <wp:posOffset>2200275</wp:posOffset>
                      </wp:positionH>
                      <wp:positionV relativeFrom="paragraph">
                        <wp:posOffset>7162800</wp:posOffset>
                      </wp:positionV>
                      <wp:extent cx="2476500" cy="457200"/>
                      <wp:effectExtent l="0" t="0" r="19050" b="19050"/>
                      <wp:wrapNone/>
                      <wp:docPr id="71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765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72" name="AutoShap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AutoShap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C30446" id="Group 71" o:spid="_x0000_s1026" style="position:absolute;margin-left:173.25pt;margin-top:564pt;width:195pt;height:36pt;z-index:251653632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">
                      <v:roundrect id="AutoShape 32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GoJsMA&#10;AADbAAAADwAAAGRycy9kb3ducmV2LnhtbESPQWsCMRSE74L/ITyhN00UWtvVKCJYeitde+jxuXnd&#10;Xbp5WZPsuu2vbwTB4zAz3zDr7WAb0ZMPtWMN85kCQVw4U3Op4fN4mD6DCBHZYOOYNPxSgO1mPFpj&#10;ZtyFP6jPYykShEOGGqoY20zKUFRkMcxcS5y8b+ctxiR9KY3HS4LbRi6UepIWa04LFba0r6j4yTur&#10;oTCqU/6rf385Pcb8r+/OLF/PWj9Mht0KRKQh3sO39pvRsFzA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GoJsMAAADbAAAADwAAAAAAAAAAAAAAAACYAgAAZHJzL2Rv&#10;d25yZXYueG1sUEsFBgAAAAAEAAQA9QAAAIgDAAAAAA==&#10;"/>
                      <v:roundrect id="AutoShape 33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0NvcQA&#10;AADbAAAADwAAAGRycy9kb3ducmV2LnhtbESPzWrDMBCE74W8g9hCb43UlubHjRJCoaW3UCeHHDfW&#10;xja1Vo4kO26fPioEchxm5htmsRpsI3ryoXas4WmsQBAXztRcathtPx5nIEJENtg4Jg2/FGC1HN0t&#10;MDPuzN/U57EUCcIhQw1VjG0mZSgqshjGriVO3tF5izFJX0rj8ZzgtpHPSk2kxZrTQoUtvVdU/OSd&#10;1VAY1Sm/7zfzw2vM//ruxPLzpPXD/bB+AxFpiLfwtf1lNExf4P9L+gF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dDb3EAAAA2wAAAA8AAAAAAAAAAAAAAAAAmAIAAGRycy9k&#10;b3ducmV2LnhtbFBLBQYAAAAABAAEAPUAAACJAwAAAAA=&#10;"/>
                      <v:roundrect id="AutoShape 34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SVycQA&#10;AADbAAAADwAAAGRycy9kb3ducmV2LnhtbESPzWrDMBCE74W8g9hCb43U0ubHjRJCoaW3UCeHHDfW&#10;xja1Vo4kO26fPioEchxm5htmsRpsI3ryoXas4WmsQBAXztRcathtPx5nIEJENtg4Jg2/FGC1HN0t&#10;MDPuzN/U57EUCcIhQw1VjG0mZSgqshjGriVO3tF5izFJX0rj8ZzgtpHPSk2kxZrTQoUtvVdU/OSd&#10;1VAY1Sm/7zfzw2vM//ruxPLzpPXD/bB+AxFpiLfwtf1lNExf4P9L+gF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0lcnEAAAA2wAAAA8AAAAAAAAAAAAAAAAAmAIAAGRycy9k&#10;b3ducmV2LnhtbFBLBQYAAAAABAAEAPUAAACJAwAAAAA=&#10;"/>
                      <v:roundrect id="AutoShape 35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gwUsMA&#10;AADbAAAADwAAAGRycy9kb3ducmV2LnhtbESPQWsCMRSE7wX/Q3iCN00sWO1qFCm0eCtdPfT43Lzu&#10;Lt28rEl23fbXN4LQ4zAz3zCb3WAb0ZMPtWMN85kCQVw4U3Op4XR8na5AhIhssHFMGn4owG47ethg&#10;ZtyVP6jPYykShEOGGqoY20zKUFRkMcxcS5y8L+ctxiR9KY3Ha4LbRj4q9SQt1pwWKmzppaLiO++s&#10;hsKoTvnP/v35vIj5b99dWL5dtJ6Mh/0aRKQh/ofv7YPRsFzA7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gwUsMAAADbAAAADwAAAAAAAAAAAAAAAACYAgAAZHJzL2Rv&#10;d25yZXYueG1sUEsFBgAAAAAEAAQA9QAAAIgDAAAAAA==&#10;"/>
                    </v:group>
                  </w:pict>
                </mc:Fallback>
              </mc:AlternateContent>
            </w: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0560" behindDoc="0" locked="0" layoutInCell="1" allowOverlap="1" wp14:anchorId="0A913E8E" wp14:editId="01198077">
                      <wp:simplePos x="0" y="0"/>
                      <wp:positionH relativeFrom="column">
                        <wp:posOffset>2197100</wp:posOffset>
                      </wp:positionH>
                      <wp:positionV relativeFrom="paragraph">
                        <wp:posOffset>7162800</wp:posOffset>
                      </wp:positionV>
                      <wp:extent cx="2476500" cy="457200"/>
                      <wp:effectExtent l="0" t="0" r="19050" b="19050"/>
                      <wp:wrapNone/>
                      <wp:docPr id="66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765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67" name="AutoShap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81BDC1" id="Group 66" o:spid="_x0000_s1026" style="position:absolute;margin-left:173pt;margin-top:564pt;width:195pt;height:36pt;z-index:251650560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">
                      <v:roundrect id="AutoShape 32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+dY8MA&#10;AADbAAAADwAAAGRycy9kb3ducmV2LnhtbESPQWsCMRSE74X+h/AEbzWxoK2rUUpB6a249uDxuXnu&#10;Lm5e1iS7bvvrTaHQ4zAz3zCrzWAb0ZMPtWMN04kCQVw4U3Op4euwfXoFESKywcYxafimAJv148MK&#10;M+NuvKc+j6VIEA4ZaqhibDMpQ1GRxTBxLXHyzs5bjEn6UhqPtwS3jXxWai4t1pwWKmzpvaLikndW&#10;Q2FUp/yx/1ycZjH/6bsry91V6/FoeFuCiDTE//Bf+8NomL/A75f0A+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+dY8MAAADbAAAADwAAAAAAAAAAAAAAAACYAgAAZHJzL2Rv&#10;d25yZXYueG1sUEsFBgAAAAAEAAQA9QAAAIgDAAAAAA==&#10;"/>
                      <v:roundrect id="AutoShape 33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AJEcAA&#10;AADbAAAADwAAAGRycy9kb3ducmV2LnhtbERPz2vCMBS+C/4P4Qm7aeJA0c4oMtjwNqwePL41b21Z&#10;81KTtHb7681B8Pjx/d7sBtuInnyoHWuYzxQI4sKZmksN59PHdAUiRGSDjWPS8EcBdtvxaIOZcTc+&#10;Up/HUqQQDhlqqGJsMylDUZHFMHMtceJ+nLcYE/SlNB5vKdw28lWppbRYc2qosKX3iorfvLMaCqM6&#10;5S/91/p7EfP/vruy/Lxq/TIZ9m8gIg3xKX64D0bDMo1NX9IPkN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iAJEcAAAADbAAAADwAAAAAAAAAAAAAAAACYAgAAZHJzL2Rvd25y&#10;ZXYueG1sUEsFBgAAAAAEAAQA9QAAAIUDAAAAAA==&#10;"/>
                      <v:roundrect id="AutoShape 34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ysisMA&#10;AADbAAAADwAAAGRycy9kb3ducmV2LnhtbESPQWsCMRSE7wX/Q3iCt5pYUOpqFBEq3kq3Hjw+N8/d&#10;xc3LmmTXbX99Uyj0OMzMN8x6O9hG9ORD7VjDbKpAEBfO1FxqOH2+Pb+CCBHZYOOYNHxRgO1m9LTG&#10;zLgHf1Cfx1IkCIcMNVQxtpmUoajIYpi6ljh5V+ctxiR9KY3HR4LbRr4otZAWa04LFba0r6i45Z3V&#10;UBjVKX/u35eXecy/++7O8nDXejIedisQkYb4H/5rH42GxRJ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ysisMAAADbAAAADwAAAAAAAAAAAAAAAACYAgAAZHJzL2Rv&#10;d25yZXYueG1sUEsFBgAAAAAEAAQA9QAAAIgDAAAAAA==&#10;"/>
                      <v:roundrect id="AutoShape 35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+TysAA&#10;AADbAAAADwAAAGRycy9kb3ducmV2LnhtbERPz2vCMBS+D/Y/hDfwNpMNdFs1yhgo3sS6w47P5tkW&#10;m5eapLX615uDsOPH93u+HGwjevKhdqzhbaxAEBfO1Fxq+N2vXj9BhIhssHFMGq4UYLl4fppjZtyF&#10;d9TnsRQphEOGGqoY20zKUFRkMYxdS5y4o/MWY4K+lMbjJYXbRr4rNZUWa04NFbb0U1FxyjuroTCq&#10;U/6v334dJjG/9d2Z5fqs9ehl+J6BiDTEf/HDvTEaPtL69CX9ALm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Y+TysAAAADbAAAADwAAAAAAAAAAAAAAAACYAgAAZHJzL2Rvd25y&#10;ZXYueG1sUEsFBgAAAAAEAAQA9QAAAIUDAAAAAA==&#10;"/>
                    </v:group>
                  </w:pict>
                </mc:Fallback>
              </mc:AlternateContent>
            </w:r>
            <w:r>
              <w:t xml:space="preserve">         </w:t>
            </w:r>
            <w:r w:rsidRPr="00474676">
              <w:rPr>
                <w:color w:val="FF0000"/>
              </w:rPr>
              <w:object w:dxaOrig="160" w:dyaOrig="576">
                <v:shape id="_x0000_i1032" type="#_x0000_t75" style="width:6pt;height:20.4pt" o:ole="">
                  <v:imagedata r:id="rId24" o:title=""/>
                </v:shape>
                <o:OLEObject Type="Embed" ProgID="FXEquation.Equation" ShapeID="_x0000_i1032" DrawAspect="Content" ObjectID="_1459795658" r:id="rId25"/>
              </w:object>
            </w:r>
            <w:r w:rsidRPr="004E3ABA">
              <w:rPr>
                <w:position w:val="-30"/>
              </w:rPr>
              <w:t xml:space="preserve"> </w:t>
            </w:r>
            <w:r>
              <w:rPr>
                <w:position w:val="-30"/>
              </w:rPr>
              <w:t xml:space="preserve">                                                      </w:t>
            </w:r>
            <w:r w:rsidRPr="00474676">
              <w:rPr>
                <w:color w:val="FF0000"/>
              </w:rPr>
              <w:object w:dxaOrig="298" w:dyaOrig="576">
                <v:shape id="_x0000_i1033" type="#_x0000_t75" style="width:12.6pt;height:21pt" o:ole="">
                  <v:imagedata r:id="rId26" o:title=""/>
                </v:shape>
                <o:OLEObject Type="Embed" ProgID="FXEquation.Equation" ShapeID="_x0000_i1033" DrawAspect="Content" ObjectID="_1459795659" r:id="rId27"/>
              </w:object>
            </w:r>
          </w:p>
          <w:p w:rsidR="00974263" w:rsidRPr="00ED0926" w:rsidRDefault="00974263" w:rsidP="00974263">
            <w:pPr>
              <w:pStyle w:val="QuestionStyle"/>
              <w:rPr>
                <w:position w:val="-30"/>
                <w:sz w:val="12"/>
                <w:szCs w:val="12"/>
              </w:rPr>
            </w:pPr>
          </w:p>
          <w:p w:rsidR="00974263" w:rsidRDefault="00974263" w:rsidP="00974263">
            <w:pPr>
              <w:pStyle w:val="QuestionStyle"/>
            </w:pPr>
            <w:r>
              <w:t xml:space="preserve">         </w:t>
            </w:r>
            <w:r w:rsidRPr="00ED0926">
              <w:rPr>
                <w:color w:val="FF0000"/>
                <w:position w:val="-18"/>
              </w:rPr>
              <w:object w:dxaOrig="270" w:dyaOrig="506">
                <v:shape id="_x0000_i1034" type="#_x0000_t75" style="width:12pt;height:23.4pt" o:ole="">
                  <v:imagedata r:id="rId28" o:title=""/>
                </v:shape>
                <o:OLEObject Type="Embed" ProgID="FXEquation.Equation" ShapeID="_x0000_i1034" DrawAspect="Content" ObjectID="_1459795660" r:id="rId29"/>
              </w:object>
            </w:r>
            <w:r>
              <w:rPr>
                <w:color w:val="FF0000"/>
                <w:position w:val="-30"/>
              </w:rPr>
              <w:t xml:space="preserve">                                                     </w:t>
            </w:r>
            <w:r w:rsidRPr="00ED0926">
              <w:rPr>
                <w:color w:val="FF0000"/>
                <w:position w:val="-18"/>
              </w:rPr>
              <w:object w:dxaOrig="270" w:dyaOrig="506">
                <v:shape id="_x0000_i1035" type="#_x0000_t75" style="width:13.8pt;height:24pt" o:ole="">
                  <v:imagedata r:id="rId30" o:title=""/>
                </v:shape>
                <o:OLEObject Type="Embed" ProgID="FXEquation.Equation" ShapeID="_x0000_i1035" DrawAspect="Content" ObjectID="_1459795661" r:id="rId31"/>
              </w:object>
            </w:r>
          </w:p>
          <w:p w:rsidR="00974263" w:rsidRDefault="00974263" w:rsidP="00974263">
            <w:pPr>
              <w:rPr>
                <w:noProof/>
                <w:lang w:eastAsia="en-AU"/>
              </w:rPr>
            </w:pPr>
          </w:p>
        </w:tc>
      </w:tr>
      <w:tr w:rsidR="00974263" w:rsidTr="0097426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value of 0.45 – 0.21?</w: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4A621585" wp14:editId="2FE06350">
                      <wp:simplePos x="0" y="0"/>
                      <wp:positionH relativeFrom="column">
                        <wp:posOffset>3608141</wp:posOffset>
                      </wp:positionH>
                      <wp:positionV relativeFrom="paragraph">
                        <wp:posOffset>116764</wp:posOffset>
                      </wp:positionV>
                      <wp:extent cx="754380" cy="373380"/>
                      <wp:effectExtent l="0" t="0" r="26670" b="26670"/>
                      <wp:wrapNone/>
                      <wp:docPr id="88" name="Rectangle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01428B" id="Rectangle 88" o:spid="_x0000_s1026" style="position:absolute;margin-left:284.1pt;margin-top:9.2pt;width:59.4pt;height:29.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4263" w:rsidRDefault="00974263" w:rsidP="00974263">
            <w:pPr>
              <w:rPr>
                <w:noProof/>
                <w:lang w:eastAsia="en-AU"/>
              </w:rPr>
            </w:pPr>
          </w:p>
        </w:tc>
      </w:tr>
      <w:tr w:rsidR="00974263" w:rsidTr="0097426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fraction is equivalent to 0.36? (Answer in simplest form.)</w: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7488" behindDoc="0" locked="0" layoutInCell="1" allowOverlap="1" wp14:anchorId="4E4ECAC1" wp14:editId="3FC52E06">
                      <wp:simplePos x="0" y="0"/>
                      <wp:positionH relativeFrom="column">
                        <wp:posOffset>3566027</wp:posOffset>
                      </wp:positionH>
                      <wp:positionV relativeFrom="paragraph">
                        <wp:posOffset>120690</wp:posOffset>
                      </wp:positionV>
                      <wp:extent cx="689610" cy="732790"/>
                      <wp:effectExtent l="17145" t="14605" r="17145" b="14605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2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D1324" w:rsidRPr="00F90B85" w:rsidRDefault="005D1324" w:rsidP="00F152A3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D1324" w:rsidRPr="00F90B85" w:rsidRDefault="005D1324" w:rsidP="00F152A3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4ECAC1" id="Group 1" o:spid="_x0000_s1034" style="position:absolute;margin-left:280.8pt;margin-top:9.5pt;width:54.3pt;height:57.7pt;z-index:251647488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">
                      <v:rect id="Rectangle 84" o:spid="_x0000_s1035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67iMUA&#10;AADaAAAADwAAAGRycy9kb3ducmV2LnhtbESPT2sCMRTE7wW/Q3hCL0WzetjqapRWKC1YCv5B8fbY&#10;PLOLm5clSXX77U2h0OMwM79h5svONuJKPtSOFYyGGQji0umajYL97m0wAREissbGMSn4oQDLRe9h&#10;joV2N97QdRuNSBAOBSqoYmwLKUNZkcUwdC1x8s7OW4xJeiO1x1uC20aOsyyXFmtOCxW2tKqovGy/&#10;rYLXy2Hz9Wwma9/m08/3p9Mx78xRqcd+9zIDEamL/+G/9odWMIbfK+kG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rruIxQAAANoAAAAPAAAAAAAAAAAAAAAAAJgCAABkcnMv&#10;ZG93bnJldi54bWxQSwUGAAAAAAQABAD1AAAAigMAAAAA&#10;" strokeweight="1pt">
                        <v:textbox>
                          <w:txbxContent>
                            <w:p w:rsidR="005D1324" w:rsidRPr="00F90B85" w:rsidRDefault="005D1324" w:rsidP="00F152A3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36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IeE8UA&#10;AADaAAAADwAAAGRycy9kb3ducmV2LnhtbESPQWsCMRSE74X+h/AKvYhmVVh1a5QqlAotBW1Rents&#10;XrOLm5clSXX996Yg9DjMzDfMfNnZRpzIh9qxguEgA0FcOl2zUfD1+dKfgggRWWPjmBRcKMBycX83&#10;x0K7M2/ptItGJAiHAhVUMbaFlKGsyGIYuJY4eT/OW4xJeiO1x3OC20aOsiyXFmtOCxW2tK6oPO5+&#10;rYLVcb/9mJjpm2/z2ftr7/uQd+ag1OND9/wEIlIX/8O39kYrGMPflXQD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4h4TxQAAANoAAAAPAAAAAAAAAAAAAAAAAJgCAABkcnMv&#10;ZG93bnJldi54bWxQSwUGAAAAAAQABAD1AAAAigMAAAAA&#10;" strokeweight="1pt">
                        <v:textbox>
                          <w:txbxContent>
                            <w:p w:rsidR="005D1324" w:rsidRPr="00F90B85" w:rsidRDefault="005D1324" w:rsidP="00F152A3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37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0z8QAAADaAAAADwAAAGRycy9kb3ducmV2LnhtbESPQWvCQBSE74L/YXlCb7ppCVVT11AK&#10;oaVQJVH0+si+JqHZtyG7jem/7wqCx2FmvmE26WhaMVDvGssKHhcRCOLS6oYrBcdDNl+BcB5ZY2uZ&#10;FPyRg3Q7nWww0fbCOQ2Fr0SAsEtQQe19l0jpypoMuoXtiIP3bXuDPsi+krrHS4CbVj5F0bM02HBY&#10;qLGjt5rKn+LXKBj2p90y64b3va9Ocf4Zr89ovpR6mI2vLyA8jf4evrU/tIIYrlfCDZD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6LTPxAAAANoAAAAPAAAAAAAAAAAA&#10;AAAAAKECAABkcnMvZG93bnJldi54bWxQSwUGAAAAAAQABAD5AAAAkgMAAAAA&#10;" strokeweight="2pt"/>
                    </v:group>
                  </w:pict>
                </mc:Fallback>
              </mc:AlternateConten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74263" w:rsidTr="00974263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Pr="007803B8" w:rsidRDefault="00974263" w:rsidP="00974263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803B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12" w:dyaOrig="510">
                <v:shape id="_x0000_i1036" type="#_x0000_t75" style="width:60.6pt;height:25.8pt" o:ole="">
                  <v:imagedata r:id="rId32" o:title=""/>
                </v:shape>
                <o:OLEObject Type="Embed" ProgID="FXEquation.Equation" ShapeID="_x0000_i1036" DrawAspect="Content" ObjectID="_1459795662" r:id="rId33"/>
              </w:object>
            </w:r>
            <w:r w:rsidRPr="007803B8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974263" w:rsidRDefault="00974263" w:rsidP="00974263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8512" behindDoc="0" locked="0" layoutInCell="1" allowOverlap="1" wp14:anchorId="0A8362D7" wp14:editId="6D739098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132080</wp:posOffset>
                      </wp:positionV>
                      <wp:extent cx="4362450" cy="114300"/>
                      <wp:effectExtent l="0" t="0" r="19050" b="1905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D17A00" id="Group 5" o:spid="_x0000_s1026" style="position:absolute;margin-left:2.45pt;margin-top:10.4pt;width:343.5pt;height:9pt;z-index:25164851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0w5sAA&#10;AADbAAAADwAAAGRycy9kb3ducmV2LnhtbERPTWsCMRC9F/wPYQRvNWuli6xGUUGR3rTV85CMm8XN&#10;ZNmk7uqvbwqF3ubxPmex6l0t7tSGyrOCyTgDQay9qbhU8PW5e52BCBHZYO2ZFDwowGo5eFlgYXzH&#10;R7qfYilSCIcCFdgYm0LKoC05DGPfECfu6luHMcG2lKbFLoW7Wr5lWS4dVpwaLDa0taRvp2+n4EPb&#10;99mz319Ml1+n6+PmctZ+r9Ro2K/nICL18V/85z6YND+H31/SAX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V0w5sAAAADbAAAADwAAAAAAAAAAAAAAAACYAgAAZHJzL2Rvd25y&#10;ZXYueG1sUEsFBgAAAAAEAAQA9QAAAIU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VfcEA&#10;AADbAAAADwAAAGRycy9kb3ducmV2LnhtbERPS2sCMRC+F/ofwhS81WwVH6xGsYIi3tTW85CMm8XN&#10;ZNlEd9tfbwoFb/PxPWe+7Fwl7tSE0rOCj34Gglh7U3Kh4Ou0eZ+CCBHZYOWZFPxQgOXi9WWOufEt&#10;H+h+jIVIIRxyVGBjrHMpg7bkMPR9TZy4i28cxgSbQpoG2xTuKjnIsrF0WHJqsFjT2pK+Hm9OwV7b&#10;0fS3255NO74MV4fP87f2W6V6b91qBiJSF5/if/fOpPkT+PslHS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RlX3BAAAA2w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BD8MA&#10;AADb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4BD8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klMAA&#10;AADb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f4C/n5J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KklMAAAADbAAAADwAAAAAAAAAAAAAAAACYAgAAZHJzL2Rvd25y&#10;ZXYueG1sUEsFBgAAAAAEAAQA9QAAAIU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F152A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>
                <v:shape id="_x0000_i1037" type="#_x0000_t75" style="width:6.6pt;height:24.6pt" o:ole="">
                  <v:imagedata r:id="rId34" o:title=""/>
                </v:shape>
                <o:OLEObject Type="Embed" ProgID="FXEquation.Equation" ShapeID="_x0000_i1037" DrawAspect="Content" ObjectID="_1459795663" r:id="rId3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Pr="00F152A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>
                <v:shape id="_x0000_i1038" type="#_x0000_t75" style="width:6.6pt;height:24.6pt" o:ole="">
                  <v:imagedata r:id="rId36" o:title=""/>
                </v:shape>
                <o:OLEObject Type="Embed" ProgID="FXEquation.Equation" ShapeID="_x0000_i1038" DrawAspect="Content" ObjectID="_1459795664" r:id="rId3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  <w:r w:rsidRPr="00F152A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10">
                <v:shape id="_x0000_i1039" type="#_x0000_t75" style="width:13.8pt;height:25.8pt" o:ole="">
                  <v:imagedata r:id="rId38" o:title=""/>
                </v:shape>
                <o:OLEObject Type="Embed" ProgID="FXEquation.Equation" ShapeID="_x0000_i1039" DrawAspect="Content" ObjectID="_1459795665" r:id="rId3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Pr="00F152A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24" w:dyaOrig="506">
                <v:shape id="_x0000_i1040" type="#_x0000_t75" style="width:16.2pt;height:25.2pt" o:ole="">
                  <v:imagedata r:id="rId40" o:title=""/>
                </v:shape>
                <o:OLEObject Type="Embed" ProgID="FXEquation.Equation" ShapeID="_x0000_i1040" DrawAspect="Content" ObjectID="_1459795666" r:id="rId41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974263" w:rsidRPr="00F152A3" w:rsidRDefault="00974263" w:rsidP="00974263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</w:tc>
      </w:tr>
      <w:tr w:rsidR="00974263" w:rsidTr="00ED0926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Default="003A353A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625F63D5">
                <v:group id="Group 24" o:spid="_x0000_s1128" style="position:absolute;margin-left:370.05pt;margin-top:12.35pt;width:37.65pt;height:53.4pt;z-index:251662848;mso-position-horizontal-relative:text;mso-position-vertical-relative:text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">
                  <v:rect id="Rectangle 25" o:spid="_x0000_s1129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Nlc8UA&#10;AADbAAAADwAAAGRycy9kb3ducmV2LnhtbESPQWvCQBSE70L/w/IKvdVNLUpJs0qxWlS8mPbi7Zl9&#10;yYZm34bsNsZ/7woFj8PMfMNki8E2oqfO144VvIwTEMSF0zVXCn6+189vIHxA1tg4JgUX8rCYP4wy&#10;TLU784H6PFQiQtinqMCE0KZS+sKQRT92LXH0StdZDFF2ldQdniPcNnKSJDNpsea4YLClpaHiN/+z&#10;Csr29Lo/Ho5JftrulqsvbeRnb5R6ehw+3kEEGsI9/N/eaAWTKdy+x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82VzxQAAANsAAAAPAAAAAAAAAAAAAAAAAJgCAABkcnMv&#10;ZG93bnJldi54bWxQSwUGAAAAAAQABAD1AAAAigMAAAAA&#10;" filled="f" strokecolor="black [3213]" strokeweight="1.5pt"/>
                  <v:rect id="Rectangle 26" o:spid="_x0000_s1130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H7BMQA&#10;AADbAAAADwAAAGRycy9kb3ducmV2LnhtbESPT4vCMBTE7wt+h/AEb2uqgizVKOI/3GUvVi/ens2z&#10;KTYvpYm1++03Cwseh5n5DTNfdrYSLTW+dKxgNExAEOdOl1woOJ927x8gfEDWWDkmBT/kYbnovc0x&#10;1e7JR2qzUIgIYZ+iAhNCnUrpc0MW/dDVxNG7ucZiiLIppG7wGeG2kuMkmUqLJccFgzWtDeX37GEV&#10;3Orr5PtyvCTZ9fNrvd1rIzetUWrQ71YzEIG68Ar/tw9awXgKf1/i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h+wTEAAAA2wAAAA8AAAAAAAAAAAAAAAAAmAIAAGRycy9k&#10;b3ducmV2LnhtbFBLBQYAAAAABAAEAPUAAACJAwAAAAA=&#10;" filled="f" strokecolor="black [3213]" strokeweight="1.5pt"/>
                  <v:line id="Straight Connector 27" o:spid="_x0000_s1131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CvtcMAAADbAAAADwAAAGRycy9kb3ducmV2LnhtbESPwWrDMBBE74X8g9hCb41cH5riRjZp&#10;IGmudZJDbou1tUytlZHk2P37qBDocZiZN8y6mm0vruRD51jByzIDQdw43XGr4HTcPb+BCBFZY++Y&#10;FPxSgKpcPKyx0G7iL7rWsRUJwqFABSbGoZAyNIYshqUbiJP37bzFmKRvpfY4JbjtZZ5lr9Jix2nB&#10;4EBbQ81PPVoFl/Ej+s+j3Ez1vN2bfNc3ozsr9fQ4b95BRJrjf/jePmgF+Qr+vqQfIM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Qr7XDAAAA2wAAAA8AAAAAAAAAAAAA&#10;AAAAoQIAAGRycy9kb3ducmV2LnhtbFBLBQYAAAAABAAEAPkAAACRAwAAAAA=&#10;" strokecolor="black [3213]" strokeweight="1.5pt"/>
                </v:group>
              </w:pict>
            </w:r>
            <w:r>
              <w:pict w14:anchorId="0085BAF3">
                <v:group id="Group 11" o:spid="_x0000_s1123" style="position:absolute;margin-left:117.5pt;margin-top:590.4pt;width:222pt;height:36pt;z-index:251661824;mso-position-horizontal-relative:text;mso-position-vertical-relative:text" coordorigin="3530,6840" coordsize="3900,72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">
                  <v:roundrect id="AutoShape 13" o:spid="_x0000_s1124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5NhsEA&#10;AADbAAAADwAAAGRycy9kb3ducmV2LnhtbERPTWsCMRC9C/6HMEJvmihY6tYoRVC8FbcePI6b6e7S&#10;zWRNsuu2v94UCr3N433OejvYRvTkQ+1Yw3ymQBAXztRcajh/7KcvIEJENtg4Jg3fFGC7GY/WmBl3&#10;5xP1eSxFCuGQoYYqxjaTMhQVWQwz1xIn7tN5izFBX0rj8Z7CbSMXSj1LizWnhgpb2lVUfOWd1VAY&#10;1Sl/6d9X12XMf/ruxvJw0/ppMry9gog0xH/xn/to0vwF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OTYbBAAAA2wAAAA8AAAAAAAAAAAAAAAAAmAIAAGRycy9kb3du&#10;cmV2LnhtbFBLBQYAAAAABAAEAPUAAACGAwAAAAA=&#10;"/>
                  <v:roundrect id="AutoShape 14" o:spid="_x0000_s1125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oHcEA&#10;AADbAAAADwAAAGRycy9kb3ducmV2LnhtbERPTWsCMRC9C/6HMEJvmqhU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C6B3BAAAA2wAAAA8AAAAAAAAAAAAAAAAAmAIAAGRycy9kb3du&#10;cmV2LnhtbFBLBQYAAAAABAAEAPUAAACGAwAAAAA=&#10;"/>
                  <v:roundrect id="AutoShape 15" o:spid="_x0000_s1126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twacEA&#10;AADbAAAADwAAAGRycy9kb3ducmV2LnhtbERPTWsCMRC9C/6HMEJvmihW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rcGnBAAAA2wAAAA8AAAAAAAAAAAAAAAAAmAIAAGRycy9kb3du&#10;cmV2LnhtbFBLBQYAAAAABAAEAPUAAACGAwAAAAA=&#10;"/>
                  <v:roundrect id="AutoShape 16" o:spid="_x0000_s1127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V8sEA&#10;AADbAAAADwAAAGRycy9kb3ducmV2LnhtbERPTWsCMRC9C/6HMII3TSxY6tYoRah4K249eBw3092l&#10;m8maZNe1v94UCr3N433OejvYRvTkQ+1Yw2KuQBAXztRcajh9vs9eQISIbLBxTBruFGC7GY/WmBl3&#10;4yP1eSxFCuGQoYYqxjaTMhQVWQxz1xIn7st5izFBX0rj8ZbCbSOflHqWFmtODRW2tKuo+M47q6Ew&#10;qlP+3H+sLsuY//TdleX+qvV0Mry9gog0xH/xn/tg0vwl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n1fLBAAAA2wAAAA8AAAAAAAAAAAAAAAAAmAIAAGRycy9kb3du&#10;cmV2LnhtbFBLBQYAAAAABAAEAPUAAACGAwAAAAA=&#10;"/>
                </v:group>
              </w:pict>
            </w:r>
            <w:r w:rsidR="00974263">
              <w:rPr>
                <w:rFonts w:ascii="Times New Roman" w:hAnsi="Times New Roman"/>
                <w:sz w:val="24"/>
                <w:szCs w:val="24"/>
              </w:rPr>
              <w:t xml:space="preserve">What is the sum of  </w:t>
            </w:r>
            <w:r w:rsidR="00974263" w:rsidRPr="00ED092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008" w:dyaOrig="498" w14:anchorId="2561A437">
                <v:shape id="_x0000_i1041" type="#_x0000_t75" style="width:50.4pt;height:24.6pt" o:ole="">
                  <v:imagedata r:id="rId42" o:title=""/>
                </v:shape>
                <o:OLEObject Type="Embed" ProgID="FXEquation.Equation" ShapeID="_x0000_i1041" DrawAspect="Content" ObjectID="_1459795667" r:id="rId43"/>
              </w:object>
            </w:r>
            <w:r w:rsidR="0097426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74263" w:rsidTr="00ED0926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Pr="00ED0926" w:rsidRDefault="00974263" w:rsidP="0097426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D092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46" w:dyaOrig="194" w14:anchorId="04415882">
                <v:shape id="_x0000_i1042" type="#_x0000_t75" style="width:72.6pt;height:9.6pt" o:ole="">
                  <v:imagedata r:id="rId44" o:title=""/>
                </v:shape>
                <o:OLEObject Type="Embed" ProgID="FXEquation.Equation" ShapeID="_x0000_i1042" DrawAspect="Content" ObjectID="_1459795668" r:id="rId45"/>
              </w:object>
            </w:r>
            <w:r w:rsidRPr="00ED092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974263" w:rsidRDefault="00974263" w:rsidP="00974263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057F03CB" wp14:editId="74C13DDD">
                      <wp:simplePos x="0" y="0"/>
                      <wp:positionH relativeFrom="column">
                        <wp:posOffset>3821723</wp:posOffset>
                      </wp:positionH>
                      <wp:positionV relativeFrom="paragraph">
                        <wp:posOffset>13944</wp:posOffset>
                      </wp:positionV>
                      <wp:extent cx="754380" cy="373380"/>
                      <wp:effectExtent l="0" t="0" r="26670" b="26670"/>
                      <wp:wrapNone/>
                      <wp:docPr id="86" name="Rectangl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0098B5" id="Rectangle 86" o:spid="_x0000_s1026" style="position:absolute;margin-left:300.9pt;margin-top:1.1pt;width:59.4pt;height:29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8uz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974263" w:rsidRDefault="00974263" w:rsidP="00974263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974263" w:rsidRDefault="00974263" w:rsidP="00974263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</w:tc>
      </w:tr>
      <w:tr w:rsidR="00974263" w:rsidTr="00ED0926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Pr="0030537D" w:rsidRDefault="005C5CF9" w:rsidP="0097426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B705CB9" wp14:editId="40A1E13A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69850</wp:posOffset>
                      </wp:positionV>
                      <wp:extent cx="754380" cy="373380"/>
                      <wp:effectExtent l="0" t="0" r="26670" b="2667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98C4D1" id="Rectangle 11" o:spid="_x0000_s1026" style="position:absolute;margin-left:303pt;margin-top:5.5pt;width:59.4pt;height:29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" filled="f" strokecolor="black [3213]" strokeweight="1.5pt"/>
                  </w:pict>
                </mc:Fallback>
              </mc:AlternateContent>
            </w:r>
            <w:r w:rsidR="0030537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0537D" w:rsidRPr="0030537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90" w:dyaOrig="194">
                <v:shape id="_x0000_i1043" type="#_x0000_t75" style="width:79.8pt;height:9.6pt" o:ole="">
                  <v:imagedata r:id="rId46" o:title=""/>
                </v:shape>
                <o:OLEObject Type="Embed" ProgID="FXEquation.Equation" ShapeID="_x0000_i1043" DrawAspect="Content" ObjectID="_1459795669" r:id="rId47"/>
              </w:object>
            </w:r>
            <w:r w:rsidR="0030537D" w:rsidRPr="0030537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974263" w:rsidTr="00ED0926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value of 0.8 + 0.19 + 2.3?</w: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4263" w:rsidRDefault="003A353A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031FB7D7">
                <v:rect id="Rectangle 88" o:spid="_x0000_s1137" style="position:absolute;margin-left:225.7pt;margin-top:3.45pt;width:59.4pt;height:29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" filled="f" strokecolor="black [3213]" strokeweight="1.5pt"/>
              </w:pic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74263" w:rsidTr="00ED0926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Default="0030537D" w:rsidP="00974263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0537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152" w:dyaOrig="510">
                <v:shape id="_x0000_i1044" type="#_x0000_t75" style="width:57.6pt;height:25.8pt" o:ole="">
                  <v:imagedata r:id="rId48" o:title=""/>
                </v:shape>
                <o:OLEObject Type="Embed" ProgID="FXEquation.Equation" ShapeID="_x0000_i1044" DrawAspect="Content" ObjectID="_1459795670" r:id="rId49"/>
              </w:object>
            </w:r>
            <w:r w:rsidRPr="0030537D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30537D" w:rsidRDefault="0030537D" w:rsidP="0030537D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  <w:p w:rsidR="0030537D" w:rsidRDefault="0030537D" w:rsidP="003053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5680" behindDoc="0" locked="0" layoutInCell="1" allowOverlap="1" wp14:anchorId="39781B99" wp14:editId="4FC77FA4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132080</wp:posOffset>
                      </wp:positionV>
                      <wp:extent cx="4362450" cy="114300"/>
                      <wp:effectExtent l="0" t="0" r="19050" b="1905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9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3B3C1E" id="Group 90" o:spid="_x0000_s1026" style="position:absolute;margin-left:2.45pt;margin-top:10.4pt;width:343.5pt;height:9pt;z-index:25165568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eryMMA&#10;AADbAAAADwAAAGRycy9kb3ducmV2LnhtbESPQWsCMRSE70L/Q3gFb5pVqditUaygFG/a1vMjeW6W&#10;bl6WTXRXf70RhB6HmfmGmS87V4kLNaH0rGA0zEAQa29KLhT8fG8GMxAhIhusPJOCKwVYLl56c8yN&#10;b3lPl0MsRIJwyFGBjbHOpQzaksMw9DVx8k6+cRiTbAppGmwT3FVynGVT6bDktGCxprUl/Xc4OwU7&#10;bd9mt257NO30NFntP4+/2m+V6r92qw8Qkbr4H362v4yC9xE8vq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2eryM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U1v8MA&#10;AADbAAAADwAAAGRycy9kb3ducmV2LnhtbESPT2sCMRTE70K/Q3iF3jSrRbFbo9iCIt78e34kz83i&#10;5mXZRHfbT28KBY/DzPyGmS06V4k7NaH0rGA4yEAQa29KLhQcD6v+FESIyAYrz6TghwIs5i+9GebG&#10;t7yj+z4WIkE45KjAxljnUgZtyWEY+Jo4eRffOIxJNoU0DbYJ7io5yrKJdFhyWrBY07clfd3fnIKt&#10;tuPpb7c+m3ZyeV/uvs4n7ddKvb12y08Qkbr4DP+3N0bBxwj+vq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U1v8MAAADb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QJMMA&#10;AADbAAAADwAAAGRycy9kb3ducmV2LnhtbESPT2sCMRTE74V+h/AKvdWsFcVujWKFinjz7/mRPDeL&#10;m5dlE91tP70RBI/DzPyGmcw6V4krNaH0rKDfy0AQa29KLhTsd78fYxAhIhusPJOCPwowm76+TDA3&#10;vuUNXbexEAnCIUcFNsY6lzJoSw5Dz9fEyTv5xmFMsimkabBNcFfJzywbSYclpwWLNS0s6fP24hSs&#10;tR2O/7vl0bSj02C++TketF8q9f7Wzb9BROriM/xor4yCrwHcv6Qf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mQJM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AIUMMA&#10;AADbAAAADwAAAGRycy9kb3ducmV2LnhtbESPT2sCMRTE74LfIbxCb5qtbUW3RrGFivTm3/MjeW6W&#10;bl6WTepu/fRGEDwOM/MbZrboXCXO1ITSs4KXYQaCWHtTcqFgv/seTECEiGyw8kwK/inAYt7vzTA3&#10;vuUNnbexEAnCIUcFNsY6lzJoSw7D0NfEyTv5xmFMsimkabBNcFfJUZaNpcOS04LFmr4s6d/tn1Pw&#10;o+375NKtjqYdn16Xm8/jQfuVUs9P3fIDRKQuPsL39toomL7B7Uv6AX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AIUM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30537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>
                <v:shape id="_x0000_i1045" type="#_x0000_t75" style="width:6.6pt;height:25.8pt" o:ole="">
                  <v:imagedata r:id="rId50" o:title=""/>
                </v:shape>
                <o:OLEObject Type="Embed" ProgID="FXEquation.Equation" ShapeID="_x0000_i1045" DrawAspect="Content" ObjectID="_1459795671" r:id="rId5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Pr="0030537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>
                <v:shape id="_x0000_i1046" type="#_x0000_t75" style="width:6.6pt;height:25.8pt" o:ole="">
                  <v:imagedata r:id="rId52" o:title=""/>
                </v:shape>
                <o:OLEObject Type="Embed" ProgID="FXEquation.Equation" ShapeID="_x0000_i1046" DrawAspect="Content" ObjectID="_1459795672" r:id="rId5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  <w:r w:rsidRPr="0030537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>
                <v:shape id="_x0000_i1047" type="#_x0000_t75" style="width:6.6pt;height:25.8pt" o:ole="">
                  <v:imagedata r:id="rId54" o:title=""/>
                </v:shape>
                <o:OLEObject Type="Embed" ProgID="FXEquation.Equation" ShapeID="_x0000_i1047" DrawAspect="Content" ObjectID="_1459795673" r:id="rId5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Pr="0030537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>
                <v:shape id="_x0000_i1048" type="#_x0000_t75" style="width:6.6pt;height:9.6pt" o:ole="">
                  <v:imagedata r:id="rId56" o:title=""/>
                </v:shape>
                <o:OLEObject Type="Embed" ProgID="FXEquation.Equation" ShapeID="_x0000_i1048" DrawAspect="Content" ObjectID="_1459795674" r:id="rId57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30537D" w:rsidRPr="0030537D" w:rsidRDefault="0030537D" w:rsidP="00974263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</w:tc>
      </w:tr>
      <w:tr w:rsidR="00974263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Default="003A353A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56C7BE1F">
                <v:rect id="Rectangle 6" o:spid="_x0000_s1153" style="position:absolute;margin-left:358pt;margin-top:12.4pt;width:59.4pt;height:29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" filled="f" strokecolor="black [3213]" strokeweight="1.5pt"/>
              </w:pict>
            </w:r>
            <w:r w:rsidR="00974263">
              <w:rPr>
                <w:rFonts w:ascii="Times New Roman" w:hAnsi="Times New Roman"/>
                <w:sz w:val="24"/>
                <w:szCs w:val="24"/>
              </w:rPr>
              <w:t xml:space="preserve">Write  </w:t>
            </w:r>
            <w:r w:rsidR="002B0916" w:rsidRPr="002B091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498" w14:anchorId="47D591FD">
                <v:shape id="_x0000_i1049" type="#_x0000_t75" style="width:13.8pt;height:24.6pt" o:ole="">
                  <v:imagedata r:id="rId58" o:title=""/>
                </v:shape>
                <o:OLEObject Type="Embed" ProgID="FXEquation.Equation" ShapeID="_x0000_i1049" DrawAspect="Content" ObjectID="_1459795675" r:id="rId59"/>
              </w:object>
            </w:r>
            <w:r w:rsidR="00974263">
              <w:rPr>
                <w:rFonts w:ascii="Times New Roman" w:hAnsi="Times New Roman"/>
                <w:sz w:val="24"/>
                <w:szCs w:val="24"/>
              </w:rPr>
              <w:t xml:space="preserve"> as a decimal.</w: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74263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Default="003A353A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087CBE0C">
                <v:rect id="Rectangle 145" o:spid="_x0000_s1159" style="position:absolute;margin-left:265pt;margin-top:8.3pt;width:59.4pt;height:29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" filled="f" strokecolor="black [3213]" strokeweight="1.5pt"/>
              </w:pict>
            </w:r>
            <w:r w:rsidR="00CB118F">
              <w:rPr>
                <w:rFonts w:ascii="Times New Roman" w:hAnsi="Times New Roman"/>
                <w:sz w:val="24"/>
                <w:szCs w:val="24"/>
              </w:rPr>
              <w:t>What is 45% of $28</w:t>
            </w:r>
            <w:r w:rsidR="00974263">
              <w:rPr>
                <w:rFonts w:ascii="Times New Roman" w:hAnsi="Times New Roman"/>
                <w:sz w:val="24"/>
                <w:szCs w:val="24"/>
              </w:rPr>
              <w:t>0.00?</w: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74263" w:rsidTr="00CB118F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B118F" w:rsidRDefault="00CB118F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Luke spends 60 minutes playing out of the 400 minutes he spends at school. </w: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percentage of the </w:t>
            </w:r>
            <w:r w:rsidR="00CB118F">
              <w:rPr>
                <w:rFonts w:ascii="Times New Roman" w:hAnsi="Times New Roman"/>
                <w:sz w:val="24"/>
                <w:szCs w:val="24"/>
              </w:rPr>
              <w:t>time does he spend playing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? </w:t>
            </w:r>
          </w:p>
          <w:p w:rsidR="00974263" w:rsidRDefault="003A353A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5D1E66CA">
                <v:rect id="Rectangle 146" o:spid="_x0000_s1160" style="position:absolute;margin-left:263.8pt;margin-top:8.9pt;width:59.4pt;height:29.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" filled="f" strokecolor="black [3213]" strokeweight="1.5pt"/>
              </w:pic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74263" w:rsidTr="00CB118F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Default="003A353A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79FA94EE">
                <v:rect id="Rectangle 153" o:spid="_x0000_s1161" style="position:absolute;margin-left:257.5pt;margin-top:8.95pt;width:59.4pt;height:29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" filled="f" strokecolor="black [3213]" strokeweight="1.5pt"/>
              </w:pict>
            </w:r>
            <w:r w:rsidR="00A76641">
              <w:rPr>
                <w:rFonts w:ascii="Times New Roman" w:hAnsi="Times New Roman"/>
                <w:sz w:val="24"/>
                <w:szCs w:val="24"/>
              </w:rPr>
              <w:t>Decrease $160 by 6</w:t>
            </w:r>
            <w:r w:rsidR="00974263">
              <w:rPr>
                <w:rFonts w:ascii="Times New Roman" w:hAnsi="Times New Roman"/>
                <w:sz w:val="24"/>
                <w:szCs w:val="24"/>
              </w:rPr>
              <w:t>0%.</w:t>
            </w:r>
          </w:p>
        </w:tc>
      </w:tr>
      <w:tr w:rsidR="00974263" w:rsidTr="00CB118F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974263" w:rsidRPr="001B3341" w:rsidRDefault="00974263" w:rsidP="00974263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Rewrite the following numbers in the spaces provided, in ascending order.</w:t>
            </w:r>
          </w:p>
          <w:p w:rsidR="00974263" w:rsidRDefault="00974263" w:rsidP="00974263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974263" w:rsidRPr="00A76641" w:rsidRDefault="003A353A" w:rsidP="00974263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pict w14:anchorId="670F361F">
                <v:rect id="Rectangle 172" o:spid="_x0000_s1165" style="position:absolute;margin-left:370.3pt;margin-top:23.85pt;width:59.4pt;height:29.4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" filled="f" strokecolor="black [3213]" strokeweight="1.5pt"/>
              </w:pict>
            </w:r>
            <w:r>
              <w:pict w14:anchorId="4D9C3899">
                <v:rect id="Rectangle 171" o:spid="_x0000_s1164" style="position:absolute;margin-left:294.7pt;margin-top:23.85pt;width:59.4pt;height:29.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OMXQbbF&#10;AgAAdA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  <w:r>
              <w:pict w14:anchorId="7D3430A7">
                <v:rect id="Rectangle 169" o:spid="_x0000_s1162" style="position:absolute;margin-left:217.9pt;margin-top:23.85pt;width:59.4pt;height:29.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" filled="f" strokecolor="black [3213]" strokeweight="1.5pt"/>
              </w:pict>
            </w:r>
            <w:r>
              <w:pict w14:anchorId="563B6629">
                <v:rect id="Rectangle 170" o:spid="_x0000_s1163" style="position:absolute;margin-left:144.7pt;margin-top:23.85pt;width:59.4pt;height:29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AS8UXnF&#10;AgAAdA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  <w:r w:rsidR="00974263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A76641" w:rsidRPr="00A76641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142" w:dyaOrig="498" w14:anchorId="3FCB1786">
                <v:shape id="_x0000_i1050" type="#_x0000_t75" style="width:107.4pt;height:24.6pt" o:ole="">
                  <v:imagedata r:id="rId60" o:title=""/>
                </v:shape>
                <o:OLEObject Type="Embed" ProgID="FXEquation.Equation" ShapeID="_x0000_i1050" DrawAspect="Content" ObjectID="_1459795676" r:id="rId61"/>
              </w:object>
            </w:r>
            <w:r w:rsidR="00974263" w:rsidRPr="00A76641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14AF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C14AF" w:rsidRPr="001B3341" w:rsidRDefault="006C14AF" w:rsidP="006C14AF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C14AF" w:rsidRDefault="006C14AF" w:rsidP="006C14A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 recurring decimal is written as  </w:t>
            </w:r>
            <w:r w:rsidRPr="006C14A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54" w:dyaOrig="282" w14:anchorId="6DF6D8DC">
                <v:shape id="_x0000_i1051" type="#_x0000_t75" style="width:33pt;height:14.4pt" o:ole="">
                  <v:imagedata r:id="rId62" o:title=""/>
                </v:shape>
                <o:OLEObject Type="Embed" ProgID="FXEquation.Equation" ShapeID="_x0000_i1051" DrawAspect="Content" ObjectID="_1459795677" r:id="rId6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C14AF" w:rsidRDefault="006C14AF" w:rsidP="006C14A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decimal could also be written as:</w:t>
            </w:r>
          </w:p>
          <w:p w:rsidR="006C14AF" w:rsidRDefault="006C14AF" w:rsidP="006C14A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C14AF" w:rsidRDefault="003A353A" w:rsidP="006C14AF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58271253">
                <v:group id="Group 115" o:spid="_x0000_s1220" style="position:absolute;margin-left:7pt;margin-top:3.1pt;width:343.5pt;height:9pt;z-index:25168025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">
                  <v:roundrect id="AutoShape 3" o:spid="_x0000_s1221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wvtsEA&#10;AADcAAAADwAAAGRycy9kb3ducmV2LnhtbERPS2sCMRC+F/ofwhS81awVF9kaRQWl9ObzPCTjZulm&#10;smxSd+2vbwTB23x8z5kteleLK7Wh8qxgNMxAEGtvKi4VHA+b9ymIEJEN1p5JwY0CLOavLzMsjO94&#10;R9d9LEUK4VCgAhtjU0gZtCWHYegb4sRdfOswJtiW0rTYpXBXy48sy6XDilODxYbWlvTP/tcp+NZ2&#10;Mv3rt2fT5Zfxcrc6n7TfKjV465efICL18Sl+uL9Mmj/K4f5Muk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cL7bBAAAA3AAAAA8AAAAAAAAAAAAAAAAAmAIAAGRycy9kb3du&#10;cmV2LnhtbFBLBQYAAAAABAAEAPUAAACGAwAAAAA=&#10;" strokecolor="black [3213]" strokeweight="1pt"/>
                  <v:roundrect id="AutoShape 4" o:spid="_x0000_s1222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KLcEA&#10;AADcAAAADwAAAGRycy9kb3ducmV2LnhtbERPTWsCMRC9C/0PYQreNKtSK1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Qii3BAAAA3AAAAA8AAAAAAAAAAAAAAAAAmAIAAGRycy9kb3du&#10;cmV2LnhtbFBLBQYAAAAABAAEAPUAAACGAwAAAAA=&#10;" strokecolor="black [3213]" strokeweight="1pt"/>
                  <v:roundrect id="AutoShape 5" o:spid="_x0000_s1223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8eX8UA&#10;AADcAAAADwAAAGRycy9kb3ducmV2LnhtbESPT2sCMRDF70K/Q5hCb5rVUpGtUaxQKb35p56HZNws&#10;3UyWTepu/fTOodDbDO/Ne79ZrofQqCt1qY5sYDopQBHb6GquDJyO7+MFqJSRHTaRycAvJVivHkZL&#10;LF3seU/XQ66UhHAq0YDPuS21TtZTwDSJLbFol9gFzLJ2lXYd9hIeGj0rirkOWLM0eGxp68l+H36C&#10;gU/rXxa3YXd2/fzyvNm/nb9s3Bnz9DhsXkFlGvK/+e/6wwn+VGjlGZlA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x5fxQAAANwAAAAPAAAAAAAAAAAAAAAAAJgCAABkcnMv&#10;ZG93bnJldi54bWxQSwUGAAAAAAQABAD1AAAAigMAAAAA&#10;" strokecolor="black [3213]" strokeweight="1pt"/>
                  <v:roundrect id="AutoShape 6" o:spid="_x0000_s1224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7xMEA&#10;AADcAAAADwAAAGRycy9kb3ducmV2LnhtbERPTWsCMRC9C/0PYQreNKtSsV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u8TBAAAA3AAAAA8AAAAAAAAAAAAAAAAAmAIAAGRycy9kb3du&#10;cmV2LnhtbFBLBQYAAAAABAAEAPUAAACGAwAAAAA=&#10;" strokecolor="black [3213]" strokeweight="1pt"/>
                </v:group>
              </w:pict>
            </w:r>
            <w:r w:rsidR="006C14AF">
              <w:rPr>
                <w:rFonts w:ascii="Times New Roman" w:hAnsi="Times New Roman"/>
                <w:sz w:val="24"/>
                <w:szCs w:val="24"/>
              </w:rPr>
              <w:t xml:space="preserve">         0.806806806…            0.806060606….          0.80666666…               0.806</w:t>
            </w:r>
          </w:p>
          <w:p w:rsidR="006C14AF" w:rsidRDefault="006C14AF" w:rsidP="006C14A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14AF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C14AF" w:rsidRPr="001B3341" w:rsidRDefault="006C14AF" w:rsidP="006C14AF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C14AF" w:rsidRDefault="003A353A" w:rsidP="006C14AF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17B6DED3">
                <v:group id="Group 20" o:spid="_x0000_s1206" style="position:absolute;margin-left:365.35pt;margin-top:11.75pt;width:37.65pt;height:53.4pt;z-index:251678208;mso-position-horizontal-relative:text;mso-position-vertical-relative:text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">
                  <v:rect id="Rectangle 21" o:spid="_x0000_s120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hjcMQA&#10;AADbAAAADwAAAGRycy9kb3ducmV2LnhtbESPQWvCQBSE74X+h+UJ3upGBSnRVcRqqdJL0l68PbPP&#10;bDD7NmS3Mf33riB4HGbmG2ax6m0tOmp95VjBeJSAIC6crrhU8Puze3sH4QOyxtoxKfgnD6vl68sC&#10;U+2unFGXh1JECPsUFZgQmlRKXxiy6EeuIY7e2bUWQ5RtKXWL1wi3tZwkyUxarDguGGxoY6i45H9W&#10;wbk5Tb+P2THJT/vDZvupjfzojFLDQb+egwjUh2f40f7SCiZjuH+JP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IY3DEAAAA2wAAAA8AAAAAAAAAAAAAAAAAmAIAAGRycy9k&#10;b3ducmV2LnhtbFBLBQYAAAAABAAEAPUAAACJAwAAAAA=&#10;" filled="f" strokecolor="black [3213]" strokeweight="1.5pt"/>
                  <v:rect id="Rectangle 22" o:spid="_x0000_s120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r9B8QA&#10;AADbAAAADwAAAGRycy9kb3ducmV2LnhtbESPQWvCQBSE74L/YXlCb7oxhSKpGynaii1eTHvx9pJ9&#10;ZkOzb0N2jfHfdwuFHoeZ+YZZb0bbioF63zhWsFwkIIgrpxuuFXx9vs1XIHxA1tg6JgV38rDJp5M1&#10;Ztrd+ERDEWoRIewzVGBC6DIpfWXIol+4jjh6F9dbDFH2tdQ93iLctjJNkidpseG4YLCjraHqu7ha&#10;BZeufDyeT+ekKN8/tq97beRuMEo9zMaXZxCBxvAf/msftII0hd8v8Qf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a/QfEAAAA2wAAAA8AAAAAAAAAAAAAAAAAmAIAAGRycy9k&#10;b3ducmV2LnhtbFBLBQYAAAAABAAEAPUAAACJAwAAAAA=&#10;" filled="f" strokecolor="black [3213]" strokeweight="1.5pt"/>
                  <v:line id="Straight Connector 23" o:spid="_x0000_s120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ptsIAAADbAAAADwAAAGRycy9kb3ducmV2LnhtbESPwWrDMBBE74X8g9hCb41cF0JxI5s0&#10;kDTXOskht8XaWqbWykhy7P59VAj0OMzMG2ZdzbYXV/Khc6zgZZmBIG6c7rhVcDrunt9AhIissXdM&#10;Cn4pQFUuHtZYaDfxF13r2IoE4VCgAhPjUEgZGkMWw9INxMn7dt5iTNK3UnucEtz2Ms+ylbTYcVow&#10;ONDWUPNTj1bBZfyI/vMoN1M9b/cm3/XN6M5KPT3Om3cQkeb4H763D1pB/gp/X9IPk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2uptsIAAADbAAAADwAAAAAAAAAAAAAA&#10;AAChAgAAZHJzL2Rvd25yZXYueG1sUEsFBgAAAAAEAAQA+QAAAJADAAAAAA==&#10;" strokecolor="black [3213]" strokeweight="1.5pt"/>
                </v:group>
              </w:pict>
            </w:r>
            <w:r w:rsidR="006C14AF">
              <w:rPr>
                <w:rFonts w:ascii="Times New Roman" w:hAnsi="Times New Roman"/>
                <w:sz w:val="24"/>
                <w:szCs w:val="24"/>
              </w:rPr>
              <w:t xml:space="preserve">What fraction is halfway between  </w:t>
            </w:r>
            <w:r w:rsidR="006C14AF" w:rsidRPr="006C14A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008" w:dyaOrig="498" w14:anchorId="5D8EFAD3">
                <v:shape id="_x0000_i1052" type="#_x0000_t75" style="width:50.4pt;height:24.6pt" o:ole="">
                  <v:imagedata r:id="rId64" o:title=""/>
                </v:shape>
                <o:OLEObject Type="Embed" ProgID="FXEquation.Equation" ShapeID="_x0000_i1052" DrawAspect="Content" ObjectID="_1459795678" r:id="rId65"/>
              </w:object>
            </w:r>
            <w:r w:rsidR="006C14A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C14AF" w:rsidRDefault="006C14AF" w:rsidP="006C14A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C14AF" w:rsidRDefault="006C14AF" w:rsidP="006C14A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C14AF" w:rsidRDefault="006C14AF" w:rsidP="006C14A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14AF" w:rsidTr="009854B1">
        <w:trPr>
          <w:cantSplit/>
          <w:trHeight w:val="851"/>
        </w:trPr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6C14AF" w:rsidRPr="001B3341" w:rsidRDefault="006C14AF" w:rsidP="006C14AF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35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C14AF" w:rsidRPr="006C14AF" w:rsidRDefault="006C14AF" w:rsidP="006C14AF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6C14A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678" w:dyaOrig="238">
                <v:shape id="_x0000_i1053" type="#_x0000_t75" style="width:183.6pt;height:12pt" o:ole="">
                  <v:imagedata r:id="rId66" o:title=""/>
                </v:shape>
                <o:OLEObject Type="Embed" ProgID="FXEquation.Equation" ShapeID="_x0000_i1053" DrawAspect="Content" ObjectID="_1459795679" r:id="rId6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C14A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85" w:dyaOrig="194" w14:anchorId="6117D799">
                <v:shape id="_x0000_i1054" type="#_x0000_t75" style="width:84pt;height:9.6pt" o:ole="">
                  <v:imagedata r:id="rId68" o:title=""/>
                </v:shape>
                <o:OLEObject Type="Embed" ProgID="FXEquation.Equation" ShapeID="_x0000_i1054" DrawAspect="Content" ObjectID="_1459795680" r:id="rId69"/>
              </w:object>
            </w:r>
            <w:r w:rsidRPr="006C14AF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6C14AF" w:rsidRDefault="006C14AF" w:rsidP="006C14A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C14AF" w:rsidRDefault="003A353A" w:rsidP="006C14AF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759E9DC7">
                <v:group id="Group 89" o:spid="_x0000_s1210" style="position:absolute;margin-left:6pt;margin-top:1.9pt;width:343.5pt;height:9pt;z-index:25167923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">
                  <v:roundrect id="AutoShape 3" o:spid="_x0000_s1211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sOU8AA&#10;AADbAAAADwAAAGRycy9kb3ducmV2LnhtbERPz2vCMBS+D/wfwht4m+kmE+2aig6UsZtuen4kz6as&#10;eSlNtNW/fjkIHj++38VycI24UBdqzwpeJxkIYu1NzZWC35/NyxxEiMgGG8+k4EoBluXoqcDc+J53&#10;dNnHSqQQDjkqsDG2uZRBW3IYJr4lTtzJdw5jgl0lTYd9CneNfMuymXRYc2qw2NKnJf23PzsF39q+&#10;z2/D9mj62Wm62q2PB+23So2fh9UHiEhDfIjv7i+jYJHWpy/pB8j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CsOU8AAAADbAAAADwAAAAAAAAAAAAAAAACYAgAAZHJzL2Rvd25y&#10;ZXYueG1sUEsFBgAAAAAEAAQA9QAAAIUDAAAAAA==&#10;" strokecolor="black [3213]" strokeweight="1pt"/>
                  <v:roundrect id="AutoShape 4" o:spid="_x0000_s1212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eryMMA&#10;AADbAAAADwAAAGRycy9kb3ducmV2LnhtbESPQWsCMRSE70L/Q3gFb5pVqditUaygFG/a1vMjeW6W&#10;bl6WTXRXf70RhB6HmfmGmS87V4kLNaH0rGA0zEAQa29KLhT8fG8GMxAhIhusPJOCKwVYLl56c8yN&#10;b3lPl0MsRIJwyFGBjbHOpQzaksMw9DVx8k6+cRiTbAppGmwT3FVynGVT6bDktGCxprUl/Xc4OwU7&#10;bd9mt257NO30NFntP4+/2m+V6r92qw8Qkbr4H362v4yC9xE8vq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2eryMMAAADbAAAADwAAAAAAAAAAAAAAAACYAgAAZHJzL2Rv&#10;d25yZXYueG1sUEsFBgAAAAAEAAQA9QAAAIgDAAAAAA==&#10;" strokecolor="black [3213]" strokeweight="1pt"/>
                  <v:roundrect id="AutoShape 5" o:spid="_x0000_s1213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U1v8MA&#10;AADbAAAADwAAAGRycy9kb3ducmV2LnhtbESPT2sCMRTE70K/Q3iF3jSrRbFbo9iCIt78e34kz83i&#10;5mXZRHfbT28KBY/DzPyGmS06V4k7NaH0rGA4yEAQa29KLhQcD6v+FESIyAYrz6TghwIs5i+9GebG&#10;t7yj+z4WIkE45KjAxljnUgZtyWEY+Jo4eRffOIxJNoU0DbYJ7io5yrKJdFhyWrBY07clfd3fnIKt&#10;tuPpb7c+m3ZyeV/uvs4n7ddKvb12y08Qkbr4DP+3N0bBxwj+vq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U1v8MAAADbAAAADwAAAAAAAAAAAAAAAACYAgAAZHJzL2Rv&#10;d25yZXYueG1sUEsFBgAAAAAEAAQA9QAAAIgDAAAAAA==&#10;" strokecolor="black [3213]" strokeweight="1pt"/>
                  <v:roundrect id="AutoShape 6" o:spid="_x0000_s1214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QJMMA&#10;AADbAAAADwAAAGRycy9kb3ducmV2LnhtbESPT2sCMRTE74V+h/AKvdWsFcVujWKFinjz7/mRPDeL&#10;m5dlE91tP70RBI/DzPyGmcw6V4krNaH0rKDfy0AQa29KLhTsd78fYxAhIhusPJOCPwowm76+TDA3&#10;vuUNXbexEAnCIUcFNsY6lzJoSw5Dz9fEyTv5xmFMsimkabBNcFfJzywbSYclpwWLNS0s6fP24hSs&#10;tR2O/7vl0bSj02C++TketF8q9f7Wzb9BROriM/xor4yCrwHcv6Qf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mQJMMAAADbAAAADwAAAAAAAAAAAAAAAACYAgAAZHJzL2Rv&#10;d25yZXYueG1sUEsFBgAAAAAEAAQA9QAAAIgDAAAAAA==&#10;" strokecolor="black [3213]" strokeweight="1pt"/>
                </v:group>
              </w:pict>
            </w:r>
            <w:r w:rsidR="006C14AF">
              <w:rPr>
                <w:rFonts w:ascii="Times New Roman" w:hAnsi="Times New Roman"/>
                <w:sz w:val="24"/>
                <w:szCs w:val="24"/>
              </w:rPr>
              <w:t xml:space="preserve">        0.002 04                        0.020 4                        0.204                              2.04</w:t>
            </w:r>
          </w:p>
          <w:p w:rsidR="006C14AF" w:rsidRDefault="006C14AF" w:rsidP="006C14AF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70"/>
          <w:footerReference w:type="default" r:id="rId71"/>
          <w:headerReference w:type="first" r:id="rId72"/>
          <w:footerReference w:type="first" r:id="rId7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490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235"/>
        <w:gridCol w:w="608"/>
        <w:gridCol w:w="5102"/>
        <w:gridCol w:w="3545"/>
      </w:tblGrid>
      <w:tr w:rsidR="00325745" w:rsidTr="009854B1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468962714"/>
            <w:placeholder>
              <w:docPart w:val="8B7F6326BC664C0B8A02730FD05D952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843" w:type="dxa"/>
                <w:gridSpan w:val="2"/>
                <w:shd w:val="clear" w:color="auto" w:fill="DAE7F6"/>
                <w:vAlign w:val="center"/>
              </w:tcPr>
              <w:p w:rsidR="00853748" w:rsidRPr="00325745" w:rsidRDefault="00E920E9" w:rsidP="009854B1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tc>
          <w:tcPr>
            <w:tcW w:w="5102" w:type="dxa"/>
            <w:tcBorders>
              <w:right w:val="single" w:sz="4" w:space="0" w:color="auto"/>
            </w:tcBorders>
            <w:shd w:val="clear" w:color="auto" w:fill="DAE7F6"/>
          </w:tcPr>
          <w:sdt>
            <w:sdtPr>
              <w:rPr>
                <w:rFonts w:ascii="Times New Roman" w:hAnsi="Times New Roman"/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E11374935E1F4E4FAF194B5223D0BA07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2C1F1F" w:rsidRDefault="00E920E9" w:rsidP="000C4CAD">
                <w:pPr>
                  <w:ind w:left="720" w:hanging="720"/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Rational Numbers</w:t>
                </w:r>
              </w:p>
            </w:sdtContent>
          </w:sdt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53748" w:rsidRDefault="00853748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9854B1">
        <w:trPr>
          <w:cantSplit/>
          <w:trHeight w:val="851"/>
        </w:trPr>
        <w:tc>
          <w:tcPr>
            <w:tcW w:w="6945" w:type="dxa"/>
            <w:gridSpan w:val="3"/>
            <w:shd w:val="clear" w:color="auto" w:fill="DAE7F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DAE7F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9854B1">
        <w:trPr>
          <w:cantSplit/>
          <w:trHeight w:val="851"/>
        </w:trPr>
        <w:tc>
          <w:tcPr>
            <w:tcW w:w="10490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Show any working out on the test paper.  Calculators are</w:t>
            </w: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allowed.</w:t>
            </w:r>
          </w:p>
        </w:tc>
      </w:tr>
      <w:tr w:rsidR="007803B8" w:rsidTr="009854B1">
        <w:trPr>
          <w:cantSplit/>
          <w:trHeight w:val="851"/>
        </w:trPr>
        <w:tc>
          <w:tcPr>
            <w:tcW w:w="1235" w:type="dxa"/>
            <w:tcBorders>
              <w:bottom w:val="single" w:sz="4" w:space="0" w:color="auto"/>
            </w:tcBorders>
            <w:shd w:val="clear" w:color="auto" w:fill="00FF99"/>
          </w:tcPr>
          <w:p w:rsidR="007803B8" w:rsidRPr="001B3341" w:rsidRDefault="007803B8" w:rsidP="007803B8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7803B8" w:rsidRDefault="007803B8" w:rsidP="007803B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fraction is equivalent to  </w:t>
            </w:r>
            <w:r w:rsidRPr="007803B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12" w:dyaOrig="506" w14:anchorId="6070E00A">
                <v:shape id="_x0000_i1055" type="#_x0000_t75" style="width:15.6pt;height:25.2pt" o:ole="">
                  <v:imagedata r:id="rId74" o:title=""/>
                </v:shape>
                <o:OLEObject Type="Embed" ProgID="FXEquation.Equation" ShapeID="_x0000_i1055" DrawAspect="Content" ObjectID="_1459795681" r:id="rId7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803B8" w:rsidRDefault="003A353A" w:rsidP="007803B8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30F920ED">
                <v:group id="_x0000_s1093" style="position:absolute;margin-left:2.45pt;margin-top:10.4pt;width:343.5pt;height:9pt;z-index:25166080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">
                  <v:roundrect id="AutoShape 3" o:spid="_x0000_s109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0w5sAA&#10;AADbAAAADwAAAGRycy9kb3ducmV2LnhtbERPTWsCMRC9F/wPYQRvNWuli6xGUUGR3rTV85CMm8XN&#10;ZNmk7uqvbwqF3ubxPmex6l0t7tSGyrOCyTgDQay9qbhU8PW5e52BCBHZYO2ZFDwowGo5eFlgYXzH&#10;R7qfYilSCIcCFdgYm0LKoC05DGPfECfu6luHMcG2lKbFLoW7Wr5lWS4dVpwaLDa0taRvp2+n4EPb&#10;99mz319Ml1+n6+PmctZ+r9Ro2K/nICL18V/85z6YND+H31/SAX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V0w5sAAAADbAAAADwAAAAAAAAAAAAAAAACYAgAAZHJzL2Rvd25y&#10;ZXYueG1sUEsFBgAAAAAEAAQA9QAAAIUDAAAAAA==&#10;" strokecolor="black [3213]" strokeweight="1pt"/>
                  <v:roundrect id="AutoShape 4" o:spid="_x0000_s109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VfcEA&#10;AADbAAAADwAAAGRycy9kb3ducmV2LnhtbERPS2sCMRC+F/ofwhS81WwVH6xGsYIi3tTW85CMm8XN&#10;ZNlEd9tfbwoFb/PxPWe+7Fwl7tSE0rOCj34Gglh7U3Kh4Ou0eZ+CCBHZYOWZFPxQgOXi9WWOufEt&#10;H+h+jIVIIRxyVGBjrHMpg7bkMPR9TZy4i28cxgSbQpoG2xTuKjnIsrF0WHJqsFjT2pK+Hm9OwV7b&#10;0fS3255NO74MV4fP87f2W6V6b91qBiJSF5/if/fOpPkT+PslHS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RlX3BAAAA2wAAAA8AAAAAAAAAAAAAAAAAmAIAAGRycy9kb3du&#10;cmV2LnhtbFBLBQYAAAAABAAEAPUAAACGAwAAAAA=&#10;" strokecolor="black [3213]" strokeweight="1pt"/>
                  <v:roundrect id="AutoShape 5" o:spid="_x0000_s109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BD8MA&#10;AADb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4BD8MAAADbAAAADwAAAAAAAAAAAAAAAACYAgAAZHJzL2Rv&#10;d25yZXYueG1sUEsFBgAAAAAEAAQA9QAAAIgDAAAAAA==&#10;" strokecolor="black [3213]" strokeweight="1pt"/>
                  <v:roundrect id="AutoShape 6" o:spid="_x0000_s109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klMAA&#10;AADb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f4C/n5J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KklMAAAADbAAAADwAAAAAAAAAAAAAAAACYAgAAZHJzL2Rvd25y&#10;ZXYueG1sUEsFBgAAAAAEAAQA9QAAAIUDAAAAAA==&#10;" strokecolor="black [3213]" strokeweight="1pt"/>
                </v:group>
              </w:pict>
            </w:r>
            <w:r w:rsidR="007803B8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7803B8" w:rsidRPr="007803B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498" w14:anchorId="654FC575">
                <v:shape id="_x0000_i1056" type="#_x0000_t75" style="width:13.8pt;height:24.6pt" o:ole="">
                  <v:imagedata r:id="rId76" o:title=""/>
                </v:shape>
                <o:OLEObject Type="Embed" ProgID="FXEquation.Equation" ShapeID="_x0000_i1056" DrawAspect="Content" ObjectID="_1459795682" r:id="rId77"/>
              </w:object>
            </w:r>
            <w:r w:rsidR="007803B8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7803B8" w:rsidRPr="007803B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498" w14:anchorId="405713F0">
                <v:shape id="_x0000_i1057" type="#_x0000_t75" style="width:13.8pt;height:24.6pt" o:ole="">
                  <v:imagedata r:id="rId78" o:title=""/>
                </v:shape>
                <o:OLEObject Type="Embed" ProgID="FXEquation.Equation" ShapeID="_x0000_i1057" DrawAspect="Content" ObjectID="_1459795683" r:id="rId79"/>
              </w:object>
            </w:r>
            <w:r w:rsidR="007803B8"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="007803B8" w:rsidRPr="007803B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10" w14:anchorId="67A4B062">
                <v:shape id="_x0000_i1058" type="#_x0000_t75" style="width:13.8pt;height:25.8pt" o:ole="">
                  <v:imagedata r:id="rId80" o:title=""/>
                </v:shape>
                <o:OLEObject Type="Embed" ProgID="FXEquation.Equation" ShapeID="_x0000_i1058" DrawAspect="Content" ObjectID="_1459795684" r:id="rId81"/>
              </w:object>
            </w:r>
            <w:r w:rsidR="007803B8"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="007803B8" w:rsidRPr="007803B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10" w14:anchorId="340F8368">
                <v:shape id="_x0000_i1059" type="#_x0000_t75" style="width:13.8pt;height:25.8pt" o:ole="">
                  <v:imagedata r:id="rId82" o:title=""/>
                </v:shape>
                <o:OLEObject Type="Embed" ProgID="FXEquation.Equation" ShapeID="_x0000_i1059" DrawAspect="Content" ObjectID="_1459795685" r:id="rId83"/>
              </w:object>
            </w:r>
            <w:r w:rsidR="007803B8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7803B8" w:rsidRDefault="007803B8" w:rsidP="007803B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03B8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803B8" w:rsidRPr="001B3341" w:rsidRDefault="007803B8" w:rsidP="007803B8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03B8" w:rsidRDefault="007803B8" w:rsidP="007803B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improper fraction:</w:t>
            </w:r>
          </w:p>
          <w:p w:rsidR="007803B8" w:rsidRPr="007803B8" w:rsidRDefault="007803B8" w:rsidP="007803B8">
            <w:pPr>
              <w:rPr>
                <w:rFonts w:ascii="Times New Roman" w:hAnsi="Times New Roman"/>
                <w:position w:val="-2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</w:t>
            </w:r>
            <w:r w:rsidRPr="007803B8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1384" w:dyaOrig="948" w14:anchorId="4B02CF07">
                <v:shape id="_x0000_i1060" type="#_x0000_t75" style="width:69pt;height:47.4pt" o:ole="">
                  <v:imagedata r:id="rId84" o:title=""/>
                </v:shape>
                <o:OLEObject Type="Embed" ProgID="FXEquation.Equation" ShapeID="_x0000_i1060" DrawAspect="Content" ObjectID="_1459795686" r:id="rId85"/>
              </w:object>
            </w:r>
            <w:r w:rsidRPr="007803B8">
              <w:rPr>
                <w:rFonts w:ascii="Times New Roman" w:hAnsi="Times New Roman"/>
                <w:position w:val="-28"/>
                <w:sz w:val="24"/>
                <w:szCs w:val="24"/>
              </w:rPr>
              <w:t xml:space="preserve"> </w:t>
            </w:r>
          </w:p>
          <w:p w:rsidR="007803B8" w:rsidRPr="00F152A3" w:rsidRDefault="007803B8" w:rsidP="007803B8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7803B8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803B8" w:rsidRPr="001B3341" w:rsidRDefault="007803B8" w:rsidP="007803B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74263" w:rsidRDefault="00974263" w:rsidP="0097426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equivalent fraction:</w:t>
            </w:r>
          </w:p>
          <w:p w:rsidR="00974263" w:rsidRPr="00F152A3" w:rsidRDefault="00974263" w:rsidP="00974263">
            <w:pPr>
              <w:rPr>
                <w:rFonts w:ascii="Times New Roman" w:hAnsi="Times New Roman"/>
                <w:position w:val="-2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</w:t>
            </w:r>
            <w:r w:rsidRPr="00F152A3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1178" w:dyaOrig="948">
                <v:shape id="_x0000_i1061" type="#_x0000_t75" style="width:58.8pt;height:47.4pt" o:ole="">
                  <v:imagedata r:id="rId86" o:title=""/>
                </v:shape>
                <o:OLEObject Type="Embed" ProgID="FXEquation.Equation" ShapeID="_x0000_i1061" DrawAspect="Content" ObjectID="_1459795687" r:id="rId87"/>
              </w:object>
            </w:r>
            <w:r w:rsidRPr="00F152A3">
              <w:rPr>
                <w:rFonts w:ascii="Times New Roman" w:hAnsi="Times New Roman"/>
                <w:position w:val="-28"/>
                <w:sz w:val="24"/>
                <w:szCs w:val="24"/>
              </w:rPr>
              <w:t xml:space="preserve"> </w:t>
            </w:r>
          </w:p>
          <w:p w:rsidR="007803B8" w:rsidRPr="00F152A3" w:rsidRDefault="007803B8" w:rsidP="007803B8">
            <w:pPr>
              <w:rPr>
                <w:rFonts w:ascii="Times New Roman" w:hAnsi="Times New Roman"/>
                <w:position w:val="-18"/>
                <w:sz w:val="12"/>
                <w:szCs w:val="12"/>
              </w:rPr>
            </w:pPr>
          </w:p>
        </w:tc>
      </w:tr>
      <w:tr w:rsidR="007803B8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803B8" w:rsidRPr="001B3341" w:rsidRDefault="007803B8" w:rsidP="007803B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03B8" w:rsidRDefault="007803B8" w:rsidP="007803B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value of 0.65 + 0.34?</w:t>
            </w:r>
          </w:p>
          <w:p w:rsidR="007803B8" w:rsidRDefault="007803B8" w:rsidP="007803B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2400" behindDoc="0" locked="0" layoutInCell="1" allowOverlap="1" wp14:anchorId="6ECACAEC" wp14:editId="74D7A6C2">
                      <wp:simplePos x="0" y="0"/>
                      <wp:positionH relativeFrom="column">
                        <wp:posOffset>3608141</wp:posOffset>
                      </wp:positionH>
                      <wp:positionV relativeFrom="paragraph">
                        <wp:posOffset>116764</wp:posOffset>
                      </wp:positionV>
                      <wp:extent cx="754380" cy="373380"/>
                      <wp:effectExtent l="0" t="0" r="26670" b="2667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0C81C4" id="Rectangle 10" o:spid="_x0000_s1026" style="position:absolute;margin-left:284.1pt;margin-top:9.2pt;width:59.4pt;height:29.4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7803B8" w:rsidRDefault="007803B8" w:rsidP="007803B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803B8" w:rsidRDefault="007803B8" w:rsidP="007803B8">
            <w:pPr>
              <w:rPr>
                <w:noProof/>
                <w:lang w:eastAsia="en-AU"/>
              </w:rPr>
            </w:pPr>
          </w:p>
        </w:tc>
      </w:tr>
      <w:tr w:rsidR="007803B8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803B8" w:rsidRPr="001B3341" w:rsidRDefault="007803B8" w:rsidP="007803B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03B8" w:rsidRDefault="007803B8" w:rsidP="007803B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</w:t>
            </w:r>
            <w:r w:rsidR="00474676">
              <w:rPr>
                <w:rFonts w:ascii="Times New Roman" w:hAnsi="Times New Roman"/>
                <w:sz w:val="24"/>
                <w:szCs w:val="24"/>
              </w:rPr>
              <w:t>fraction is equivalent to 45%</w:t>
            </w:r>
            <w:r>
              <w:rPr>
                <w:rFonts w:ascii="Times New Roman" w:hAnsi="Times New Roman"/>
                <w:sz w:val="24"/>
                <w:szCs w:val="24"/>
              </w:rPr>
              <w:t>? (Answer in simplest form.)</w:t>
            </w:r>
          </w:p>
          <w:p w:rsidR="007803B8" w:rsidRDefault="007803B8" w:rsidP="007803B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5472" behindDoc="0" locked="0" layoutInCell="1" allowOverlap="1" wp14:anchorId="6709CBEA" wp14:editId="7DE0CC29">
                      <wp:simplePos x="0" y="0"/>
                      <wp:positionH relativeFrom="column">
                        <wp:posOffset>3566027</wp:posOffset>
                      </wp:positionH>
                      <wp:positionV relativeFrom="paragraph">
                        <wp:posOffset>120690</wp:posOffset>
                      </wp:positionV>
                      <wp:extent cx="689610" cy="732790"/>
                      <wp:effectExtent l="17145" t="14605" r="17145" b="14605"/>
                      <wp:wrapNone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21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D1324" w:rsidRPr="00F90B85" w:rsidRDefault="005D1324" w:rsidP="00F152A3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D1324" w:rsidRPr="00F90B85" w:rsidRDefault="005D1324" w:rsidP="00F152A3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09CBEA" id="Group 20" o:spid="_x0000_s1038" style="position:absolute;margin-left:280.8pt;margin-top:9.5pt;width:54.3pt;height:57.7pt;z-index:251625472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">
                      <v:rect id="Rectangle 84" o:spid="_x0000_s1039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MQesYA&#10;AADbAAAADwAAAGRycy9kb3ducmV2LnhtbESPT2sCMRTE7wW/Q3iFXkrN6mG1q1FUKC20CP5B8fbY&#10;vGYXNy9Lkur22zcFweMwM79hpvPONuJCPtSOFQz6GQji0umajYL97u1lDCJEZI2NY1LwSwHms97D&#10;FAvtrryhyzYakSAcClRQxdgWUoayIouh71ri5H07bzEm6Y3UHq8Jbhs5zLJcWqw5LVTY0qqi8rz9&#10;sQqW58NmPTLjT9/mr1/vz6dj3pmjUk+P3WICIlIX7+Fb+0MrGA7g/0v6AX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MQesYAAADbAAAADwAAAAAAAAAAAAAAAACYAgAAZHJz&#10;L2Rvd25yZXYueG1sUEsFBgAAAAAEAAQA9QAAAIsDAAAAAA==&#10;" strokeweight="1pt">
                        <v:textbox>
                          <w:txbxContent>
                            <w:p w:rsidR="005D1324" w:rsidRPr="00F90B85" w:rsidRDefault="005D1324" w:rsidP="00F152A3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40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GODcYA&#10;AADbAAAADwAAAGRycy9kb3ducmV2LnhtbESPQWsCMRSE70L/Q3iFXqRmu4etbo2ihWLBIqil0ttj&#10;85pd3LwsSdTtvzeFgsdhZr5hpvPetuJMPjSOFTyNMhDEldMNGwWf+7fHMYgQkTW2jknBLwWYz+4G&#10;Uyy1u/CWzrtoRIJwKFFBHWNXShmqmiyGkeuIk/fjvMWYpDdSe7wkuG1lnmWFtNhwWqixo9eaquPu&#10;ZBUsj1/bzbMZr31XTD5Ww+9D0ZuDUg/3/eIFRKQ+3sL/7XetIM/h70v6AX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GODcYAAADbAAAADwAAAAAAAAAAAAAAAACYAgAAZHJz&#10;L2Rvd25yZXYueG1sUEsFBgAAAAAEAAQA9QAAAIsDAAAAAA==&#10;" strokeweight="1pt">
                        <v:textbox>
                          <w:txbxContent>
                            <w:p w:rsidR="005D1324" w:rsidRPr="00F90B85" w:rsidRDefault="005D1324" w:rsidP="00F152A3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41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g4R8QAAADbAAAADwAAAGRycy9kb3ducmV2LnhtbESPW4vCMBSE3wX/QziCb5p6YdVqFBHE&#10;RdgVL+jroTm2xeakNLF2/71ZWNjHYWa+YRarxhSipsrllhUM+hEI4sTqnFMFl/O2NwXhPLLGwjIp&#10;+CEHq2W7tcBY2xcfqT75VAQIuxgVZN6XsZQuycig69uSOHh3Wxn0QVap1BW+AtwUchhFH9JgzmEh&#10;w5I2GSWP09MoqA/X78m2rHcHn17Hx/14dkPzpVS306znIDw1/j/81/7UCoYj+P0SfoBcv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yDhHxAAAANsAAAAPAAAAAAAAAAAA&#10;AAAAAKECAABkcnMvZG93bnJldi54bWxQSwUGAAAAAAQABAD5AAAAkgMAAAAA&#10;" strokeweight="2pt"/>
                    </v:group>
                  </w:pict>
                </mc:Fallback>
              </mc:AlternateContent>
            </w:r>
          </w:p>
          <w:p w:rsidR="007803B8" w:rsidRDefault="007803B8" w:rsidP="007803B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803B8" w:rsidRDefault="007803B8" w:rsidP="007803B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803B8" w:rsidRDefault="007803B8" w:rsidP="007803B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803B8" w:rsidRDefault="007803B8" w:rsidP="007803B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03B8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803B8" w:rsidRPr="001B3341" w:rsidRDefault="007803B8" w:rsidP="007803B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03B8" w:rsidRPr="00474676" w:rsidRDefault="007803B8" w:rsidP="007803B8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74676" w:rsidRPr="0047467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00" w:dyaOrig="510" w14:anchorId="34054046">
                <v:shape id="_x0000_i1062" type="#_x0000_t75" style="width:60pt;height:25.8pt" o:ole="">
                  <v:imagedata r:id="rId88" o:title=""/>
                </v:shape>
                <o:OLEObject Type="Embed" ProgID="FXEquation.Equation" ShapeID="_x0000_i1062" DrawAspect="Content" ObjectID="_1459795688" r:id="rId89"/>
              </w:object>
            </w:r>
            <w:r w:rsidRPr="00474676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7803B8" w:rsidRPr="00474676" w:rsidRDefault="007803B8" w:rsidP="007803B8">
            <w:pPr>
              <w:rPr>
                <w:rFonts w:ascii="Times New Roman" w:hAnsi="Times New Roman"/>
                <w:position w:val="-18"/>
                <w:sz w:val="12"/>
                <w:szCs w:val="12"/>
              </w:rPr>
            </w:pPr>
          </w:p>
          <w:p w:rsidR="007803B8" w:rsidRDefault="007803B8" w:rsidP="007803B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8544" behindDoc="0" locked="0" layoutInCell="1" allowOverlap="1" wp14:anchorId="5C093C99" wp14:editId="6966912C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132080</wp:posOffset>
                      </wp:positionV>
                      <wp:extent cx="4362450" cy="114300"/>
                      <wp:effectExtent l="0" t="0" r="19050" b="1905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AE9A4A" id="Group 24" o:spid="_x0000_s1026" style="position:absolute;margin-left:2.45pt;margin-top:10.4pt;width:343.5pt;height:9pt;z-index:25162854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NkLMIA&#10;AADbAAAADwAAAGRycy9kb3ducmV2LnhtbESPQWsCMRSE74L/ITzBm2ZVFFmNokJFetNWz4/kuVnc&#10;vCyb1F3765tCocdhZr5h1tvOVeJJTSg9K5iMMxDE2puSCwWfH2+jJYgQkQ1WnknBiwJsN/3eGnPj&#10;Wz7T8xILkSAcclRgY6xzKYO25DCMfU2cvLtvHMYkm0KaBtsEd5WcZtlCOiw5LVis6WBJPy5fTsG7&#10;tvPld3e8mXZxn+3O+9tV+6NSw0G3W4GI1MX/8F/7ZBRM5/D7Jf0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42QswgAAANsAAAAPAAAAAAAAAAAAAAAAAJgCAABkcnMvZG93&#10;bnJldi54bWxQSwUGAAAAAAQABAD1AAAAhw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H6W8MA&#10;AADbAAAADwAAAGRycy9kb3ducmV2LnhtbESPT2sCMRTE7wW/Q3gFbzVbxUW2RtGCIr359/xInpul&#10;m5dlk7qrn74RCj0OM/MbZr7sXS1u1IbKs4L3UQaCWHtTcangdNy8zUCEiGyw9kwK7hRguRi8zLEw&#10;vuM93Q6xFAnCoUAFNsamkDJoSw7DyDfEybv61mFMsi2labFLcFfLcZbl0mHFacFiQ5+W9Pfhxyn4&#10;0nY6e/Tbi+ny62S1X1/O2m+VGr72qw8Qkfr4H/5r74yCcQ7PL+kH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H6W8MAAADb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1fwMMA&#10;AADbAAAADwAAAGRycy9kb3ducmV2LnhtbESPQWsCMRSE74L/ITyhN81qqZXVKCooxZu2en4kz83i&#10;5mXZRHfbX28KhR6HmfmGWaw6V4kHNaH0rGA8ykAQa29KLhR8fe6GMxAhIhusPJOCbwqwWvZ7C8yN&#10;b/lIj1MsRIJwyFGBjbHOpQzaksMw8jVx8q6+cRiTbAppGmwT3FVykmVT6bDktGCxpq0lfTvdnYKD&#10;tm+zn25/Me30+ro+bi5n7fdKvQy69RxEpC7+h//aH0bB5B1+v6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1fwM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LLss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Uam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iy7LBAAAA2w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974263" w:rsidRPr="0097426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726" w:dyaOrig="510" w14:anchorId="487F8F2D">
                <v:shape id="_x0000_i1063" type="#_x0000_t75" style="width:36pt;height:25.8pt" o:ole="">
                  <v:imagedata r:id="rId90" o:title=""/>
                </v:shape>
                <o:OLEObject Type="Embed" ProgID="FXEquation.Equation" ShapeID="_x0000_i1063" DrawAspect="Content" ObjectID="_1459795689" r:id="rId91"/>
              </w:object>
            </w:r>
            <w:r w:rsidR="00974263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74263" w:rsidRPr="0097426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726" w:dyaOrig="510" w14:anchorId="60A491B4">
                <v:shape id="_x0000_i1064" type="#_x0000_t75" style="width:36pt;height:25.8pt" o:ole="">
                  <v:imagedata r:id="rId92" o:title=""/>
                </v:shape>
                <o:OLEObject Type="Embed" ProgID="FXEquation.Equation" ShapeID="_x0000_i1064" DrawAspect="Content" ObjectID="_1459795690" r:id="rId93"/>
              </w:object>
            </w:r>
            <w:r w:rsidR="00974263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974263" w:rsidRPr="0097426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533" w:dyaOrig="510" w14:anchorId="247696DC">
                <v:shape id="_x0000_i1065" type="#_x0000_t75" style="width:27pt;height:25.8pt" o:ole="">
                  <v:imagedata r:id="rId94" o:title=""/>
                </v:shape>
                <o:OLEObject Type="Embed" ProgID="FXEquation.Equation" ShapeID="_x0000_i1065" DrawAspect="Content" ObjectID="_1459795691" r:id="rId95"/>
              </w:object>
            </w:r>
            <w:r w:rsidR="00974263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974263" w:rsidRPr="0097426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605" w:dyaOrig="510" w14:anchorId="7486420C">
                <v:shape id="_x0000_i1066" type="#_x0000_t75" style="width:30pt;height:25.8pt" o:ole="">
                  <v:imagedata r:id="rId96" o:title=""/>
                </v:shape>
                <o:OLEObject Type="Embed" ProgID="FXEquation.Equation" ShapeID="_x0000_i1066" DrawAspect="Content" ObjectID="_1459795692" r:id="rId97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7803B8" w:rsidRPr="00474676" w:rsidRDefault="007803B8" w:rsidP="007803B8">
            <w:pPr>
              <w:rPr>
                <w:rFonts w:ascii="Times New Roman" w:hAnsi="Times New Roman"/>
                <w:position w:val="-18"/>
                <w:sz w:val="12"/>
                <w:szCs w:val="12"/>
              </w:rPr>
            </w:pPr>
          </w:p>
        </w:tc>
      </w:tr>
      <w:tr w:rsidR="00325745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F726B" w:rsidRDefault="003A353A" w:rsidP="002F72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25" type="#_x0000_t75" style="position:absolute;margin-left:208.35pt;margin-top:10.35pt;width:124.35pt;height:64.55pt;z-index:251681280;mso-position-horizontal-relative:text;mso-position-vertical-relative:text">
                  <v:imagedata r:id="rId98" o:title=""/>
                </v:shape>
                <o:OLEObject Type="Embed" ProgID="FXDraw.Graphic" ShapeID="_x0000_s1225" DrawAspect="Content" ObjectID="_1459795742" r:id="rId99"/>
              </w:object>
            </w:r>
            <w:r w:rsidR="002F726B">
              <w:rPr>
                <w:rFonts w:ascii="Times New Roman" w:hAnsi="Times New Roman"/>
                <w:sz w:val="24"/>
                <w:szCs w:val="24"/>
              </w:rPr>
              <w:t xml:space="preserve">Shade  </w:t>
            </w:r>
            <w:r w:rsidR="002F726B" w:rsidRPr="002F726B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60" w:dyaOrig="576">
                <v:shape id="_x0000_i1067" type="#_x0000_t75" style="width:5.4pt;height:19.8pt" o:ole="">
                  <v:imagedata r:id="rId100" o:title=""/>
                </v:shape>
                <o:OLEObject Type="Embed" ProgID="FXEquation.Equation" ShapeID="_x0000_i1067" DrawAspect="Content" ObjectID="_1459795693" r:id="rId101"/>
              </w:object>
            </w:r>
            <w:r w:rsidR="002F726B">
              <w:rPr>
                <w:rFonts w:ascii="Times New Roman" w:hAnsi="Times New Roman"/>
                <w:sz w:val="24"/>
                <w:szCs w:val="24"/>
              </w:rPr>
              <w:t xml:space="preserve"> of the shape shown.</w:t>
            </w:r>
          </w:p>
          <w:p w:rsidR="002F726B" w:rsidRDefault="002F726B" w:rsidP="002F726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F726B" w:rsidRDefault="002F726B" w:rsidP="002F72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2F726B" w:rsidRDefault="002F726B" w:rsidP="002F726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F726B" w:rsidRDefault="002F726B" w:rsidP="002F726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5745" w:rsidRDefault="00325745" w:rsidP="00591FD0">
            <w:pPr>
              <w:pStyle w:val="QuestionStyle"/>
            </w:pPr>
          </w:p>
        </w:tc>
      </w:tr>
      <w:tr w:rsidR="00325745" w:rsidTr="002F726B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F726B" w:rsidRDefault="002F726B" w:rsidP="002F72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value of the 7 digit in the number 35.267?</w:t>
            </w:r>
          </w:p>
          <w:p w:rsidR="002F726B" w:rsidRPr="00AF7852" w:rsidRDefault="002F726B" w:rsidP="002F726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F726B" w:rsidRDefault="002F726B" w:rsidP="002F72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784" behindDoc="0" locked="0" layoutInCell="1" allowOverlap="1" wp14:anchorId="7785A257" wp14:editId="5CB1D2A6">
                      <wp:simplePos x="0" y="0"/>
                      <wp:positionH relativeFrom="column">
                        <wp:posOffset>154709</wp:posOffset>
                      </wp:positionH>
                      <wp:positionV relativeFrom="paragraph">
                        <wp:posOffset>29250</wp:posOffset>
                      </wp:positionV>
                      <wp:extent cx="4362450" cy="114300"/>
                      <wp:effectExtent l="12700" t="10160" r="6350" b="8890"/>
                      <wp:wrapNone/>
                      <wp:docPr id="33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3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878625" id="Group 33" o:spid="_x0000_s1026" style="position:absolute;margin-left:12.2pt;margin-top:2.3pt;width:343.5pt;height:9pt;z-index:2516387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ZXasMA&#10;AADbAAAADwAAAGRycy9kb3ducmV2LnhtbESPT2sCMRTE74LfIbyCN81Wq8jWKCpUSm/+PT+S52bp&#10;5mXZpO7aT98UBI/DzPyGWaw6V4kbNaH0rOB1lIEg1t6UXCg4HT+GcxAhIhusPJOCOwVYLfu9BebG&#10;t7yn2yEWIkE45KjAxljnUgZtyWEY+Zo4eVffOIxJNoU0DbYJ7io5zrKZdFhyWrBY09aS/j78OAVf&#10;2k7nv93uYtrZdbLeby5n7XdKDV669TuISF18hh/tT6Ng8gb/X9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ZXas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ry8cIA&#10;AADbAAAADwAAAGRycy9kb3ducmV2LnhtbESPQWsCMRSE74L/ITzBm2atKLIaRQVFetNWz4/kuVnc&#10;vCyb1F3765tCocdhZr5hVpvOVeJJTSg9K5iMMxDE2puSCwWfH4fRAkSIyAYrz6TgRQE2635vhbnx&#10;LZ/peYmFSBAOOSqwMda5lEFbchjGviZO3t03DmOSTSFNg22Cu0q+ZdlcOiw5LVisaW9JPy5fTsG7&#10;trPFd3e8mXZ+n27Pu9tV+6NSw0G3XYKI1MX/8F/7ZBRMZ/D7Jf0A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LxwgAAANsAAAAPAAAAAAAAAAAAAAAAAJgCAABkcnMvZG93&#10;bnJldi54bWxQSwUGAAAAAAQABAD1AAAAhwM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f49MMA&#10;AADbAAAADwAAAGRycy9kb3ducmV2LnhtbESPT2sCMRTE74V+h/AKvdWsFcVujWKFinjz7/mRPDeL&#10;m5dlE91tP70RBI/DzPyGmcw6V4krNaH0rKDfy0AQa29KLhTsd78fYxAhIhusPJOCPwowm76+TDA3&#10;vuUNXbexEAnCIUcFNsY6lzJoSw5Dz9fEyTv5xmFMsimkabBNcFfJzywbSYclpwWLNS0s6fP24hSs&#10;tR2O/7vl0bSj02C++TketF8q9f7Wzb9BROriM/xor4yCwRfcv6Qf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f49M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iFMAA&#10;AADbAAAADwAAAGRycy9kb3ducmV2LnhtbERPy2oCMRTdF/yHcAV3NaO2IqNRtKCU7hwf60tynQxO&#10;boZJ6oz9+mZR6PJw3qtN72rxoDZUnhVMxhkIYu1NxaWC82n/ugARIrLB2jMpeFKAzXrwssLc+I6P&#10;9ChiKVIIhxwV2BibXMqgLTkMY98QJ+7mW4cxwbaUpsUuhbtaTrNsLh1WnBosNvRhSd+Lb6fgS9v3&#10;xU9/uJpufpttj7vrRfuDUqNhv12CiNTHf/Gf+9MoeEvr05f0A+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siFMAAAADbAAAADwAAAAAAAAAAAAAAAACYAgAAZHJzL2Rvd25y&#10;ZXYueG1sUEsFBgAAAAAEAAQA9QAAAIUDAAAAAA=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Units                            Tenths                         Hundredths                   Thousandths</w:t>
            </w:r>
          </w:p>
          <w:p w:rsidR="00325745" w:rsidRPr="002F726B" w:rsidRDefault="00325745" w:rsidP="00591FD0">
            <w:pPr>
              <w:pStyle w:val="QuestionStyle"/>
              <w:rPr>
                <w:sz w:val="12"/>
                <w:szCs w:val="12"/>
              </w:rPr>
            </w:pPr>
          </w:p>
        </w:tc>
      </w:tr>
      <w:tr w:rsidR="0030537D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0537D" w:rsidRPr="001B3341" w:rsidRDefault="0030537D" w:rsidP="0030537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0537D" w:rsidRDefault="0030537D" w:rsidP="0030537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number is the largest?</w:t>
            </w:r>
          </w:p>
          <w:p w:rsidR="0030537D" w:rsidRDefault="0030537D" w:rsidP="0030537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0537D" w:rsidRDefault="003A353A" w:rsidP="0030537D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4886B689">
                <v:group id="Group 83" o:spid="_x0000_s1176" style="position:absolute;margin-left:10pt;margin-top:4.1pt;width:343.5pt;height:9pt;z-index:251674112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">
                  <v:roundrect id="AutoShape 3" o:spid="_x0000_s117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mejcQA&#10;AADbAAAADwAAAGRycy9kb3ducmV2LnhtbESPQWsCMRSE7wX/Q3iCt5qtrcuyNYoWKtKbtvX8SJ6b&#10;pZuXZZO6q7++KQgeh5n5hlmsBteIM3Wh9qzgaZqBINbe1Fwp+Pp8fyxAhIhssPFMCi4UYLUcPSyw&#10;NL7nPZ0PsRIJwqFEBTbGtpQyaEsOw9S3xMk7+c5hTLKrpOmwT3DXyFmW5dJhzWnBYktvlvTP4dcp&#10;+NB2XlyH7dH0+el5vd8cv7XfKjUZD+tXEJGGeA/f2jujoHiB/y/p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Jno3EAAAA2wAAAA8AAAAAAAAAAAAAAAAAmAIAAGRycy9k&#10;b3ducmV2LnhtbFBLBQYAAAAABAAEAPUAAACJAwAAAAA=&#10;" strokecolor="black [3213]" strokeweight="1pt"/>
                  <v:roundrect id="AutoShape 4" o:spid="_x0000_s117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U7FsMA&#10;AADbAAAADwAAAGRycy9kb3ducmV2LnhtbESPzWrDMBCE74W8g9hAb42clgTjWAlJoaH0lt/zIq0t&#10;E2tlLDV2+/RVodDjMDPfMOVmdK24Ux8azwrmswwEsfam4VrB+fT2lIMIEdlg65kUfFGAzXryUGJh&#10;/MAHuh9jLRKEQ4EKbIxdIWXQlhyGme+Ik1f53mFMsq+l6XFIcNfK5yxbSocNpwWLHb1a0rfjp1Pw&#10;oe0i/x73VzMsq5ftYXe9aL9X6nE6blcgIo3xP/zXfjcK8gX8fkk/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U7FsMAAADbAAAADwAAAAAAAAAAAAAAAACYAgAAZHJzL2Rv&#10;d25yZXYueG1sUEsFBgAAAAAEAAQA9QAAAIgDAAAAAA==&#10;" strokecolor="black [3213]" strokeweight="1pt"/>
                  <v:roundrect id="AutoShape 5" o:spid="_x0000_s117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elYcMA&#10;AADbAAAADwAAAGRycy9kb3ducmV2LnhtbESPQWsCMRSE7wX/Q3iCt5ptxWXZGkUFpfSmbT0/kudm&#10;6eZl2aTu2l/fCILHYWa+YRarwTXiQl2oPSt4mWYgiLU3NVcKvj53zwWIEJENNp5JwZUCrJajpwWW&#10;xvd8oMsxViJBOJSowMbYllIGbclhmPqWOHln3zmMSXaVNB32Ce4a+ZpluXRYc1qw2NLWkv45/joF&#10;H9rOi79hfzJ9fp6tD5vTt/Z7pSbjYf0GItIQH+F7+90oKHK4fUk/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elYcMAAADbAAAADwAAAAAAAAAAAAAAAACYAgAAZHJzL2Rv&#10;d25yZXYueG1sUEsFBgAAAAAEAAQA9QAAAIgDAAAAAA==&#10;" strokecolor="black [3213]" strokeweight="1pt"/>
                  <v:roundrect id="AutoShape 6" o:spid="_x0000_s118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sA+sMA&#10;AADbAAAADwAAAGRycy9kb3ducmV2LnhtbESPQWsCMRSE7wX/Q3gFbzVbpbpsjaJCpXhTW8+P5LlZ&#10;unlZNqm7+utNoeBxmJlvmPmyd7W4UBsqzwpeRxkIYu1NxaWCr+PHSw4iRGSDtWdScKUAy8XgaY6F&#10;8R3v6XKIpUgQDgUqsDE2hZRBW3IYRr4hTt7Ztw5jkm0pTYtdgrtajrNsKh1WnBYsNrSxpH8Ov07B&#10;Ttu3/NZvT6abnier/fr0rf1WqeFzv3oHEamPj/B/+9MoyGfw9yX9AL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sA+sMAAADbAAAADwAAAAAAAAAAAAAAAACYAgAAZHJzL2Rv&#10;d25yZXYueG1sUEsFBgAAAAAEAAQA9QAAAIgDAAAAAA==&#10;" strokecolor="black [3213]" strokeweight="1pt"/>
                </v:group>
              </w:pict>
            </w:r>
            <w:r w:rsidR="0030537D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0B558A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30537D">
              <w:rPr>
                <w:rFonts w:ascii="Times New Roman" w:hAnsi="Times New Roman"/>
                <w:sz w:val="24"/>
                <w:szCs w:val="24"/>
              </w:rPr>
              <w:t xml:space="preserve"> 0.035                              0.35                            0.305                              0.053</w:t>
            </w:r>
          </w:p>
          <w:p w:rsidR="0030537D" w:rsidRPr="000B558A" w:rsidRDefault="0030537D" w:rsidP="0030537D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B558A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B558A" w:rsidRPr="001B3341" w:rsidRDefault="000B558A" w:rsidP="000B558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B558A" w:rsidRDefault="000B558A" w:rsidP="000B558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When 2.947 is rounded to the nearest hundredth, the result is:</w:t>
            </w:r>
          </w:p>
          <w:p w:rsidR="000B558A" w:rsidRDefault="000B558A" w:rsidP="000B558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B558A" w:rsidRDefault="003A353A" w:rsidP="000B558A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63B191EC">
                <v:group id="Group 125" o:spid="_x0000_s1186" style="position:absolute;margin-left:8.4pt;margin-top:3.25pt;width:343.5pt;height:9pt;z-index:25167513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">
                  <v:roundrect id="AutoShape 3" o:spid="_x0000_s118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DlC8EA&#10;AADcAAAADwAAAGRycy9kb3ducmV2LnhtbERPS2sCMRC+F/wPYQrearaKi2yNogVFevN5HpJxs3Qz&#10;WTapu/rrG6HQ23x8z5kve1eLG7Wh8qzgfZSBINbeVFwqOB03bzMQISIbrD2TgjsFWC4GL3MsjO94&#10;T7dDLEUK4VCgAhtjU0gZtCWHYeQb4sRdfeswJtiW0rTYpXBXy3GW5dJhxanBYkOflvT34ccp+NJ2&#10;Onv024vp8utktV9fztpvlRq+9qsPEJH6+C/+c+9Mmj/O4flMuk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w5QvBAAAA3AAAAA8AAAAAAAAAAAAAAAAAmAIAAGRycy9kb3du&#10;cmV2LnhtbFBLBQYAAAAABAAEAPUAAACGAwAAAAA=&#10;" strokecolor="black [3213]" strokeweight="1pt"/>
                  <v:roundrect id="AutoShape 4" o:spid="_x0000_s118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xAkMEA&#10;AADcAAAADwAAAGRycy9kb3ducmV2LnhtbERPTWsCMRC9C/6HMEJvmtVSK6tRVFCKN231PCTjZnEz&#10;WTbR3fbXm0Kht3m8z1msOleJBzWh9KxgPMpAEGtvSi4UfH3uhjMQISIbrDyTgm8KsFr2ewvMjW/5&#10;SI9TLEQK4ZCjAhtjnUsZtCWHYeRr4sRdfeMwJtgU0jTYpnBXyUmWTaXDklODxZq2lvTtdHcKDtq+&#10;zX66/cW00+vr+ri5nLXfK/Uy6NZzEJG6+C/+c3+YNH/yDr/PpAv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8QJDBAAAA3AAAAA8AAAAAAAAAAAAAAAAAmAIAAGRycy9kb3du&#10;cmV2LnhtbFBLBQYAAAAABAAEAPUAAACGAwAAAAA=&#10;" strokecolor="black [3213]" strokeweight="1pt"/>
                  <v:roundrect id="AutoShape 5" o:spid="_x0000_s118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PU4sQA&#10;AADcAAAADwAAAGRycy9kb3ducmV2LnhtbESPQWsCMRCF74X+hzCF3mpWiyKrUWxBKd601fOQjJvF&#10;zWTZRHfbX985FHqb4b1575vlegiNulOX6sgGxqMCFLGNrubKwNfn9mUOKmVkh01kMvBNCdarx4cl&#10;li72fKD7MVdKQjiVaMDn3JZaJ+spYBrFlli0S+wCZlm7SrsOewkPjZ4UxUwHrFkaPLb07slej7dg&#10;YG/9dP4z7M6un11eN4e388nGnTHPT8NmASrTkP/Nf9cfTvA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j1OLEAAAA3AAAAA8AAAAAAAAAAAAAAAAAmAIAAGRycy9k&#10;b3ducmV2LnhtbFBLBQYAAAAABAAEAPUAAACJAwAAAAA=&#10;" strokecolor="black [3213]" strokeweight="1pt"/>
                  <v:roundrect id="AutoShape 6" o:spid="_x0000_s119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9xecIA&#10;AADcAAAADwAAAGRycy9kb3ducmV2LnhtbERP32vCMBB+F/wfwgl701THxHVNRYXJ2JtOfT6Ssyk2&#10;l9JktttfvwwGe7uP7+cV68E14k5dqD0rmM8yEMTam5orBaeP1+kKRIjIBhvPpOCLAqzL8ajA3Pie&#10;D3Q/xkqkEA45KrAxtrmUQVtyGGa+JU7c1XcOY4JdJU2HfQp3jVxk2VI6rDk1WGxpZ0nfjp9Owbu2&#10;T6vvYX8x/fL6uDlsL2ft90o9TIbNC4hIQ/wX/7nfTJq/eIbfZ9IFs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r3F5wgAAANwAAAAPAAAAAAAAAAAAAAAAAJgCAABkcnMvZG93&#10;bnJldi54bWxQSwUGAAAAAAQABAD1AAAAhwMAAAAA&#10;" strokecolor="black [3213]" strokeweight="1pt"/>
                </v:group>
              </w:pict>
            </w:r>
            <w:r w:rsidR="000B558A">
              <w:rPr>
                <w:rFonts w:ascii="Times New Roman" w:hAnsi="Times New Roman"/>
                <w:sz w:val="24"/>
                <w:szCs w:val="24"/>
              </w:rPr>
              <w:t xml:space="preserve">          2.9                              3.0                               2.94                               2.95</w:t>
            </w:r>
          </w:p>
          <w:p w:rsidR="000B558A" w:rsidRPr="000B558A" w:rsidRDefault="000B558A" w:rsidP="000B558A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B558A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B558A" w:rsidRPr="001B3341" w:rsidRDefault="000B558A" w:rsidP="000B558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B558A" w:rsidRDefault="000B558A" w:rsidP="000B558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fraction is equal to </w:t>
            </w:r>
            <w:r w:rsidRPr="000B558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05" w:dyaOrig="194" w14:anchorId="343254CD">
                <v:shape id="_x0000_i1068" type="#_x0000_t75" style="width:30pt;height:9.6pt" o:ole="">
                  <v:imagedata r:id="rId102" o:title=""/>
                </v:shape>
                <o:OLEObject Type="Embed" ProgID="FXEquation.Equation" ShapeID="_x0000_i1068" DrawAspect="Content" ObjectID="_1459795694" r:id="rId10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0B558A" w:rsidRDefault="000B558A" w:rsidP="000B558A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0B558A" w:rsidRPr="000B558A" w:rsidRDefault="003A353A" w:rsidP="000B558A">
            <w:pPr>
              <w:rPr>
                <w:rFonts w:ascii="Times New Roman" w:hAnsi="Times New Roman"/>
                <w:position w:val="-22"/>
                <w:sz w:val="12"/>
                <w:szCs w:val="12"/>
              </w:rPr>
            </w:pPr>
            <w:r>
              <w:pict w14:anchorId="1BFC2C0B">
                <v:group id="Group 130" o:spid="_x0000_s1196" style="position:absolute;margin-left:10pt;margin-top:9.6pt;width:343.5pt;height:9pt;z-index:25167616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">
                  <v:roundrect id="AutoShape 3" o:spid="_x0000_s119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DrosEA&#10;AADcAAAADwAAAGRycy9kb3ducmV2LnhtbERPTWsCMRC9C/6HMII3zVpRZDWKFirSm7Z6HpJxs7iZ&#10;LJvUXf31jVDobR7vc1abzlXiTk0oPSuYjDMQxNqbkgsF318fowWIEJENVp5JwYMCbNb93gpz41s+&#10;0v0UC5FCOOSowMZY51IGbclhGPuaOHFX3ziMCTaFNA22KdxV8i3L5tJhyanBYk3vlvTt9OMUfGo7&#10;Wzy7/cW08+t0e9xdztrvlRoOuu0SRKQu/ov/3AeT5k8n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A66LBAAAA3AAAAA8AAAAAAAAAAAAAAAAAmAIAAGRycy9kb3du&#10;cmV2LnhtbFBLBQYAAAAABAAEAPUAAACGAwAAAAA=&#10;" strokecolor="black [3213]" strokeweight="1pt"/>
                  <v:roundrect id="AutoShape 4" o:spid="_x0000_s119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J11cEA&#10;AADcAAAADwAAAGRycy9kb3ducmV2LnhtbERPTWsCMRC9C/6HMII3zVZRZGsUW1CKN23reUjGzdLN&#10;ZNlEd+2vN4LgbR7vc5brzlXiSk0oPSt4G2cgiLU3JRcKfr63owWIEJENVp5JwY0CrFf93hJz41s+&#10;0PUYC5FCOOSowMZY51IGbclhGPuaOHFn3ziMCTaFNA22KdxVcpJlc+mw5NRgsaZPS/rveHEK9trO&#10;Fv/d7mTa+Xm6OXycfrXfKTUcdJt3EJG6+BI/3V8mzZ9O4PFMuk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SddXBAAAA3AAAAA8AAAAAAAAAAAAAAAAAmAIAAGRycy9kb3du&#10;cmV2LnhtbFBLBQYAAAAABAAEAPUAAACGAwAAAAA=&#10;" strokecolor="black [3213]" strokeweight="1pt"/>
                  <v:roundrect id="AutoShape 5" o:spid="_x0000_s119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7QTsEA&#10;AADcAAAADwAAAGRycy9kb3ducmV2LnhtbERPS2sCMRC+C/6HMAVvmm0XRbZG0YJSevN5HpJxs3Qz&#10;WTbRXfvrG6HQ23x8z1mseleLO7Wh8qzgdZKBINbeVFwqOB234zmIEJEN1p5JwYMCrJbDwQIL4zve&#10;0/0QS5FCOBSowMbYFFIGbclhmPiGOHFX3zqMCbalNC12KdzV8i3LZtJhxanBYkMflvT34eYUfGk7&#10;nf/0u4vpZtd8vd9cztrvlBq99Ot3EJH6+C/+c3+aND/P4flMuk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e0E7BAAAA3AAAAA8AAAAAAAAAAAAAAAAAmAIAAGRycy9kb3du&#10;cmV2LnhtbFBLBQYAAAAABAAEAPUAAACGAwAAAAA=&#10;" strokecolor="black [3213]" strokeweight="1pt"/>
                  <v:roundrect id="AutoShape 6" o:spid="_x0000_s120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dIOsIA&#10;AADcAAAADwAAAGRycy9kb3ducmV2LnhtbERP32vCMBB+H/g/hBv4NtPNTaRrFB0osjed+nwk16as&#10;uZQm2upfvwwGe7uP7+cVy8E14kpdqD0reJ5kIIi1NzVXCo5fm6c5iBCRDTaeScGNAiwXo4cCc+N7&#10;3tP1ECuRQjjkqMDG2OZSBm3JYZj4ljhxpe8cxgS7SpoO+xTuGvmSZTPpsObUYLGlD0v6+3BxCj61&#10;fZvfh+3Z9LNyutqvzyftt0qNH4fVO4hIQ/wX/7l3Js2fvsLvM+kCu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d0g6wgAAANwAAAAPAAAAAAAAAAAAAAAAAJgCAABkcnMvZG93&#10;bnJldi54bWxQSwUGAAAAAAQABAD1AAAAhwMAAAAA&#10;" strokecolor="black [3213]" strokeweight="1pt"/>
                </v:group>
              </w:pict>
            </w:r>
            <w:r w:rsidR="000B558A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0B558A" w:rsidRPr="000B558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10" w14:anchorId="09EC0CCD">
                <v:shape id="_x0000_i1069" type="#_x0000_t75" style="width:13.8pt;height:25.8pt" o:ole="">
                  <v:imagedata r:id="rId104" o:title=""/>
                </v:shape>
                <o:OLEObject Type="Embed" ProgID="FXEquation.Equation" ShapeID="_x0000_i1069" DrawAspect="Content" ObjectID="_1459795695" r:id="rId105"/>
              </w:object>
            </w:r>
            <w:r w:rsidR="000B558A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0B558A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0B558A" w:rsidRPr="000B558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10" w14:anchorId="3FB3BD29">
                <v:shape id="_x0000_i1070" type="#_x0000_t75" style="width:13.8pt;height:25.8pt" o:ole="">
                  <v:imagedata r:id="rId106" o:title=""/>
                </v:shape>
                <o:OLEObject Type="Embed" ProgID="FXEquation.Equation" ShapeID="_x0000_i1070" DrawAspect="Content" ObjectID="_1459795696" r:id="rId107"/>
              </w:object>
            </w:r>
            <w:r w:rsidR="000B558A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0B558A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0B558A" w:rsidRPr="000B558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498" w14:anchorId="6D6C9992">
                <v:shape id="_x0000_i1071" type="#_x0000_t75" style="width:13.8pt;height:24.6pt" o:ole="">
                  <v:imagedata r:id="rId108" o:title=""/>
                </v:shape>
                <o:OLEObject Type="Embed" ProgID="FXEquation.Equation" ShapeID="_x0000_i1071" DrawAspect="Content" ObjectID="_1459795697" r:id="rId109"/>
              </w:object>
            </w:r>
            <w:r w:rsidR="000B558A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="000B558A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0B558A" w:rsidRPr="000B558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498" w14:anchorId="7A4C6168">
                <v:shape id="_x0000_i1072" type="#_x0000_t75" style="width:13.8pt;height:24.6pt" o:ole="">
                  <v:imagedata r:id="rId110" o:title=""/>
                </v:shape>
                <o:OLEObject Type="Embed" ProgID="FXEquation.Equation" ShapeID="_x0000_i1072" DrawAspect="Content" ObjectID="_1459795698" r:id="rId111"/>
              </w:object>
            </w:r>
            <w:r w:rsidR="000B558A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0B558A" w:rsidRPr="000B558A" w:rsidRDefault="000B558A" w:rsidP="000B558A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B558A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B558A" w:rsidRPr="001B3341" w:rsidRDefault="000B558A" w:rsidP="000B558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F726B" w:rsidRDefault="002F726B" w:rsidP="002F726B">
            <w:pPr>
              <w:ind w:right="428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45952" behindDoc="0" locked="0" layoutInCell="1" allowOverlap="1" wp14:anchorId="53298286" wp14:editId="7A812212">
                  <wp:simplePos x="0" y="0"/>
                  <wp:positionH relativeFrom="column">
                    <wp:posOffset>3951555</wp:posOffset>
                  </wp:positionH>
                  <wp:positionV relativeFrom="paragraph">
                    <wp:posOffset>-17411</wp:posOffset>
                  </wp:positionV>
                  <wp:extent cx="1406325" cy="1406325"/>
                  <wp:effectExtent l="0" t="0" r="3810" b="3810"/>
                  <wp:wrapNone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 Shirts shutterstock_60329233.jpg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315" cy="14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Peter counts his T shirts and finds that 40% of them are red.</w:t>
            </w:r>
          </w:p>
          <w:p w:rsidR="002F726B" w:rsidRDefault="002F726B" w:rsidP="002F726B">
            <w:pPr>
              <w:ind w:right="428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If he owns 65 T shirts, how many are red?</w:t>
            </w:r>
          </w:p>
          <w:p w:rsidR="000B558A" w:rsidRDefault="000B558A" w:rsidP="002F726B"/>
          <w:p w:rsidR="002F726B" w:rsidRDefault="002F726B" w:rsidP="002F726B"/>
          <w:p w:rsidR="002F726B" w:rsidRDefault="002F726B" w:rsidP="002F726B"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12FF318E" wp14:editId="631CD4B9">
                      <wp:simplePos x="0" y="0"/>
                      <wp:positionH relativeFrom="column">
                        <wp:posOffset>2709958</wp:posOffset>
                      </wp:positionH>
                      <wp:positionV relativeFrom="paragraph">
                        <wp:posOffset>45467</wp:posOffset>
                      </wp:positionV>
                      <wp:extent cx="754380" cy="373380"/>
                      <wp:effectExtent l="0" t="0" r="26670" b="2667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6D580A" id="Rectangle 32" o:spid="_x0000_s1026" style="position:absolute;margin-left:213.4pt;margin-top:3.6pt;width:59.4pt;height:29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WBMmgIAAI8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2F726B" w:rsidRDefault="002F726B" w:rsidP="002F726B"/>
          <w:p w:rsidR="002F726B" w:rsidRDefault="002F726B" w:rsidP="002F726B"/>
        </w:tc>
      </w:tr>
      <w:tr w:rsidR="000B558A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B558A" w:rsidRPr="001B3341" w:rsidRDefault="000B558A" w:rsidP="000B558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F726B" w:rsidRPr="00FA7746" w:rsidRDefault="002F726B" w:rsidP="002F726B">
            <w:pPr>
              <w:rPr>
                <w:rFonts w:ascii="Times New Roman" w:hAnsi="Times New Roman"/>
                <w:sz w:val="24"/>
                <w:szCs w:val="24"/>
              </w:rPr>
            </w:pPr>
            <w:r w:rsidRPr="00FA7746">
              <w:rPr>
                <w:rFonts w:ascii="Times New Roman" w:hAnsi="Times New Roman"/>
                <w:sz w:val="24"/>
                <w:szCs w:val="24"/>
              </w:rPr>
              <w:t xml:space="preserve">Find  </w:t>
            </w:r>
            <w:r w:rsidRPr="002F726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06">
                <v:shape id="_x0000_i1073" type="#_x0000_t75" style="width:4.8pt;height:19.2pt" o:ole="">
                  <v:imagedata r:id="rId113" o:title=""/>
                </v:shape>
                <o:OLEObject Type="Embed" ProgID="FXEquation.Equation" ShapeID="_x0000_i1073" DrawAspect="Content" ObjectID="_1459795699" r:id="rId11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128</w:t>
            </w:r>
            <w:r w:rsidRPr="00FA774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kg</w:t>
            </w:r>
            <w:r w:rsidRPr="00FA774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A7D7E" w:rsidRDefault="006A7D7E" w:rsidP="002F72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835BDFE" wp14:editId="60C664CE">
                      <wp:simplePos x="0" y="0"/>
                      <wp:positionH relativeFrom="column">
                        <wp:posOffset>3313252</wp:posOffset>
                      </wp:positionH>
                      <wp:positionV relativeFrom="paragraph">
                        <wp:posOffset>128874</wp:posOffset>
                      </wp:positionV>
                      <wp:extent cx="754380" cy="373380"/>
                      <wp:effectExtent l="0" t="0" r="26670" b="26670"/>
                      <wp:wrapNone/>
                      <wp:docPr id="231" name="Rectangle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E9DB58" id="Rectangle 231" o:spid="_x0000_s1026" style="position:absolute;margin-left:260.9pt;margin-top:10.15pt;width:59.4pt;height:2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2F726B" w:rsidRPr="00FA7746" w:rsidRDefault="002F726B" w:rsidP="002F726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B558A" w:rsidRDefault="000B558A" w:rsidP="000B558A">
            <w:pPr>
              <w:pStyle w:val="QuestionStyle"/>
            </w:pPr>
          </w:p>
        </w:tc>
      </w:tr>
      <w:tr w:rsidR="000B558A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B558A" w:rsidRPr="001B3341" w:rsidRDefault="000B558A" w:rsidP="000B558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When 3.45 is subtracted from 5.725, the result is</w:t>
            </w:r>
          </w:p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>
                      <wp:simplePos x="0" y="0"/>
                      <wp:positionH relativeFrom="column">
                        <wp:posOffset>2447925</wp:posOffset>
                      </wp:positionH>
                      <wp:positionV relativeFrom="paragraph">
                        <wp:posOffset>34925</wp:posOffset>
                      </wp:positionV>
                      <wp:extent cx="1038225" cy="419100"/>
                      <wp:effectExtent l="0" t="0" r="28575" b="19050"/>
                      <wp:wrapNone/>
                      <wp:docPr id="36" name="Rectangle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8225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4230A2" id="Rectangle 36" o:spid="_x0000_s1026" style="position:absolute;margin-left:192.75pt;margin-top:2.75pt;width:81.75pt;height:3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" strokeweight="1pt"/>
                  </w:pict>
                </mc:Fallback>
              </mc:AlternateContent>
            </w:r>
          </w:p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B558A" w:rsidRDefault="000B558A" w:rsidP="000B558A">
            <w:pPr>
              <w:pStyle w:val="QuestionStyle"/>
            </w:pPr>
          </w:p>
        </w:tc>
      </w:tr>
      <w:tr w:rsidR="000B558A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B558A" w:rsidRPr="001B3341" w:rsidRDefault="000B558A" w:rsidP="000B558A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 points represent the position of 0.024 on the number line?</w:t>
            </w:r>
          </w:p>
          <w:p w:rsidR="006A7D7E" w:rsidRDefault="003A353A" w:rsidP="006A7D7E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228" type="#_x0000_t75" style="position:absolute;margin-left:8.35pt;margin-top:10.3pt;width:430.3pt;height:82.9pt;z-index:251683328">
                  <v:imagedata r:id="rId115" o:title="" cropbottom="-1901f"/>
                </v:shape>
                <o:OLEObject Type="Embed" ProgID="FXDraw.Graphic" ShapeID="_x0000_s1228" DrawAspect="Content" ObjectID="_1459795743" r:id="rId116"/>
              </w:object>
            </w:r>
          </w:p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7D7E" w:rsidRDefault="006A7D7E" w:rsidP="006A7D7E"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7202DB4E" wp14:editId="72A44468">
                      <wp:simplePos x="0" y="0"/>
                      <wp:positionH relativeFrom="column">
                        <wp:posOffset>79841</wp:posOffset>
                      </wp:positionH>
                      <wp:positionV relativeFrom="paragraph">
                        <wp:posOffset>41759</wp:posOffset>
                      </wp:positionV>
                      <wp:extent cx="4362450" cy="114300"/>
                      <wp:effectExtent l="0" t="0" r="19050" b="19050"/>
                      <wp:wrapNone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9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37329A" id="Group 120" o:spid="_x0000_s1026" style="position:absolute;margin-left:6.3pt;margin-top:3.3pt;width:343.5pt;height:9pt;z-index:2516776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4zvMQA&#10;AADbAAAADwAAAGRycy9kb3ducmV2LnhtbESPT2sCMRTE7wW/Q3gFbzXbiovdGkULFfHmn3p+JM/N&#10;0s3Lsknd1U9vCgWPw8z8hpkteleLC7Wh8qzgdZSBINbeVFwqOB6+XqYgQkQ2WHsmBVcKsJgPnmZY&#10;GN/xji77WIoE4VCgAhtjU0gZtCWHYeQb4uSdfeswJtmW0rTYJbir5VuW5dJhxWnBYkOflvTP/tcp&#10;2Go7md769cl0+Xm83K1O39qvlRo+98sPEJH6+Aj/tzdGwXsOf1/SD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OM7zEAAAA2wAAAA8AAAAAAAAAAAAAAAAAmAIAAGRycy9k&#10;b3ducmV2LnhtbFBLBQYAAAAABAAEAPUAAACJ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KWJ8QA&#10;AADbAAAADwAAAGRycy9kb3ducmV2LnhtbESPW2sCMRSE3wv+h3AKfavZWuplaxRbqIhvXp8PyXGz&#10;dHOybFJ36683guDjMDPfMNN55ypxpiaUnhW89TMQxNqbkgsF+93P6xhEiMgGK8+k4J8CzGe9pynm&#10;xre8ofM2FiJBOOSowMZY51IGbclh6PuaOHkn3ziMSTaFNA22Ce4qOciyoXRYclqwWNO3Jf27/XMK&#10;1tp+jC/d8mja4el9sfk6HrRfKvXy3C0+QUTq4iN8b6+MgskIbl/SD5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ClifEAAAA2wAAAA8AAAAAAAAAAAAAAAAAmAIAAGRycy9k&#10;b3ducmV2LnhtbFBLBQYAAAAABAAEAPUAAACJ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0CVcAA&#10;AADbAAAADwAAAGRycy9kb3ducmV2LnhtbERPz2vCMBS+D/wfwht4m+kmE+2aig6UsZtuen4kz6as&#10;eSlNtNW/fjkIHj++38VycI24UBdqzwpeJxkIYu1NzZWC35/NyxxEiMgGG8+k4EoBluXoqcDc+J53&#10;dNnHSqQQDjkqsDG2uZRBW3IYJr4lTtzJdw5jgl0lTYd9CneNfMuymXRYc2qw2NKnJf23PzsF39q+&#10;z2/D9mj62Wm62q2PB+23So2fh9UHiEhDfIjv7i+jYJHGpi/pB8j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l0CVcAAAADbAAAADwAAAAAAAAAAAAAAAACYAgAAZHJzL2Rvd25y&#10;ZXYueG1sUEsFBgAAAAAEAAQA9QAAAIU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nzsQA&#10;AADbAAAADwAAAGRycy9kb3ducmV2LnhtbESPQWsCMRSE74L/IbxCb5ptS0W3G0ULSulNq54fydvN&#10;0s3Lsonutr++EYQeh5n5hilWg2vElbpQe1bwNM1AEGtvaq4UHL+2kzmIEJENNp5JwQ8FWC3HowJz&#10;43ve0/UQK5EgHHJUYGNscymDtuQwTH1LnLzSdw5jkl0lTYd9grtGPmfZTDqsOS1YbOndkv4+XJyC&#10;T21f57/D7mz6Wfmy3m/OJ+13Sj0+DOs3EJGG+B++tz+MgsUCbl/SD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Rp87EAAAA2w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Point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Point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Point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Point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:rsidR="006A7D7E" w:rsidRDefault="006A7D7E" w:rsidP="000B558A">
            <w:pPr>
              <w:pStyle w:val="QuestionStyle"/>
            </w:pPr>
          </w:p>
        </w:tc>
      </w:tr>
      <w:tr w:rsidR="00A76641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76641" w:rsidRPr="001B3341" w:rsidRDefault="00A76641" w:rsidP="00A766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76641" w:rsidRDefault="00A76641" w:rsidP="00A7664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decimal is equal to </w:t>
            </w:r>
            <w:r w:rsidRPr="00A76641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58" w:dyaOrig="494" w14:anchorId="6366EE1B">
                <v:shape id="_x0000_i1074" type="#_x0000_t75" style="width:13.2pt;height:24.6pt" o:ole="">
                  <v:imagedata r:id="rId117" o:title=""/>
                </v:shape>
                <o:OLEObject Type="Embed" ProgID="FXEquation.Equation" ShapeID="_x0000_i1074" DrawAspect="Content" ObjectID="_1459795700" r:id="rId11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?</w:t>
            </w:r>
          </w:p>
          <w:p w:rsidR="00A76641" w:rsidRDefault="00A76641" w:rsidP="00A76641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A76641" w:rsidRDefault="003A353A" w:rsidP="00A76641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pict w14:anchorId="65C8CCD5">
                <v:group id="Group 173" o:spid="_x0000_s1201" style="position:absolute;margin-left:15.2pt;margin-top:4.8pt;width:343.5pt;height:9pt;z-index:25167718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">
                  <v:roundrect id="AutoShape 3" o:spid="_x0000_s120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3x+sIA&#10;AADcAAAADwAAAGRycy9kb3ducmV2LnhtbERPS2sCMRC+F/wPYYTeatZHVVajWKFSevN5HpJxs7iZ&#10;LJvUXfvrm0Kht/n4nrNcd64Sd2pC6VnBcJCBINbelFwoOB3fX+YgQkQ2WHkmBQ8KsF71npaYG9/y&#10;nu6HWIgUwiFHBTbGOpcyaEsOw8DXxIm7+sZhTLAppGmwTeGukqMsm0qHJacGizVtLenb4csp+NT2&#10;df7d7S6mnV7Hm/3b5az9TqnnfrdZgIjUxX/xn/vDpPmzCfw+ky6Qq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HfH6wgAAANwAAAAPAAAAAAAAAAAAAAAAAJgCAABkcnMvZG93&#10;bnJldi54bWxQSwUGAAAAAAQABAD1AAAAhwMAAAAA&#10;" strokecolor="black [3213]" strokeweight="1pt"/>
                  <v:roundrect id="AutoShape 4" o:spid="_x0000_s120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FUYcIA&#10;AADcAAAADwAAAGRycy9kb3ducmV2LnhtbERPS2sCMRC+C/0PYQq9aVaLD1ajqFCR3rTqeUjGzeJm&#10;smyiu/XXN4VCb/PxPWex6lwlHtSE0rOC4SADQay9KblQcPr66M9AhIhssPJMCr4pwGr50ltgbnzL&#10;B3ocYyFSCIccFdgY61zKoC05DANfEyfu6huHMcGmkKbBNoW7So6ybCIdlpwaLNa0taRvx7tT8Knt&#10;ePbsdhfTTq7v68PmctZ+p9Tba7eeg4jUxX/xn3tv0vzpGH6fSRfI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UVRhwgAAANwAAAAPAAAAAAAAAAAAAAAAAJgCAABkcnMvZG93&#10;bnJldi54bWxQSwUGAAAAAAQABAD1AAAAhwMAAAAA&#10;" strokecolor="black [3213]" strokeweight="1pt"/>
                  <v:roundrect id="AutoShape 5" o:spid="_x0000_s120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PKFsIA&#10;AADcAAAADwAAAGRycy9kb3ducmV2LnhtbERPTWsCMRC9F/wPYQrearYVV9kaRQsV8aa2nodk3Czd&#10;TJZN6q7+elMoeJvH+5z5sne1uFAbKs8KXkcZCGLtTcWlgq/j58sMRIjIBmvPpOBKAZaLwdMcC+M7&#10;3tPlEEuRQjgUqMDG2BRSBm3JYRj5hjhxZ986jAm2pTQtdinc1fIty3LpsOLUYLGhD0v65/DrFOy0&#10;ncxu/eZkuvw8Xu3Xp2/tN0oNn/vVO4hIfXyI/91bk+ZPc/h7Jl0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g8oWwgAAANwAAAAPAAAAAAAAAAAAAAAAAJgCAABkcnMvZG93&#10;bnJldi54bWxQSwUGAAAAAAQABAD1AAAAhwMAAAAA&#10;" strokecolor="black [3213]" strokeweight="1pt"/>
                  <v:roundrect id="AutoShape 6" o:spid="_x0000_s120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9vjcIA&#10;AADcAAAADwAAAGRycy9kb3ducmV2LnhtbERP32vCMBB+F/wfwg32puk2ptI1ig6UsTed+nwk16as&#10;uZQm2m5//SIIe7uP7+cVq8E14kpdqD0reJpmIIi1NzVXCo5f28kCRIjIBhvPpOCHAqyW41GBufE9&#10;7+l6iJVIIRxyVGBjbHMpg7bkMEx9S5y40ncOY4JdJU2HfQp3jXzOspl0WHNqsNjSuyX9fbg4BZ/a&#10;vi5+h93Z9LPyZb3fnE/a75R6fBjWbyAiDfFffHd/mDR/PofbM+kC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2+NwgAAANwAAAAPAAAAAAAAAAAAAAAAAJgCAABkcnMvZG93&#10;bnJldi54bWxQSwUGAAAAAAQABAD1AAAAhwMAAAAA&#10;" strokecolor="black [3213]" strokeweight="1pt"/>
                </v:group>
              </w:pict>
            </w:r>
            <w:r w:rsidR="00A76641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A76641" w:rsidRPr="00A7664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38" w:dyaOrig="282" w14:anchorId="7EC95CC5">
                <v:shape id="_x0000_i1075" type="#_x0000_t75" style="width:21.6pt;height:14.4pt" o:ole="">
                  <v:imagedata r:id="rId119" o:title=""/>
                </v:shape>
                <o:OLEObject Type="Embed" ProgID="FXEquation.Equation" ShapeID="_x0000_i1075" DrawAspect="Content" ObjectID="_1459795701" r:id="rId120"/>
              </w:object>
            </w:r>
            <w:r w:rsidR="00A7664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A76641" w:rsidRPr="00A7664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38" w:dyaOrig="282" w14:anchorId="0DF8DF0A">
                <v:shape id="_x0000_i1076" type="#_x0000_t75" style="width:21.6pt;height:14.4pt" o:ole="">
                  <v:imagedata r:id="rId121" o:title=""/>
                </v:shape>
                <o:OLEObject Type="Embed" ProgID="FXEquation.Equation" ShapeID="_x0000_i1076" DrawAspect="Content" ObjectID="_1459795702" r:id="rId122"/>
              </w:object>
            </w:r>
            <w:r w:rsidR="00A7664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A76641" w:rsidRPr="00A7664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" w:dyaOrig="282" w14:anchorId="1F9144A6">
                <v:shape id="_x0000_i1077" type="#_x0000_t75" style="width:15.6pt;height:14.4pt" o:ole="">
                  <v:imagedata r:id="rId123" o:title=""/>
                </v:shape>
                <o:OLEObject Type="Embed" ProgID="FXEquation.Equation" ShapeID="_x0000_i1077" DrawAspect="Content" ObjectID="_1459795703" r:id="rId124"/>
              </w:object>
            </w:r>
            <w:r w:rsidR="00A7664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A76641" w:rsidRPr="00A76641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58" w:dyaOrig="282" w14:anchorId="230348C2">
                <v:shape id="_x0000_i1078" type="#_x0000_t75" style="width:27.6pt;height:14.4pt" o:ole="">
                  <v:imagedata r:id="rId125" o:title=""/>
                </v:shape>
                <o:OLEObject Type="Embed" ProgID="FXEquation.Equation" ShapeID="_x0000_i1078" DrawAspect="Content" ObjectID="_1459795704" r:id="rId126"/>
              </w:object>
            </w:r>
            <w:r w:rsidR="00A7664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A76641" w:rsidRDefault="00A76641" w:rsidP="00A7664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76641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76641" w:rsidRPr="001B3341" w:rsidRDefault="00A76641" w:rsidP="00A766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Mrs Ford asks four of her students;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“What part of an hour is 40 minutes?”</w:t>
            </w:r>
          </w:p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 answers below is incorrect?</w:t>
            </w:r>
          </w:p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7D7E" w:rsidRDefault="006A7D7E" w:rsidP="006A7D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38735</wp:posOffset>
                      </wp:positionV>
                      <wp:extent cx="3017520" cy="487680"/>
                      <wp:effectExtent l="0" t="0" r="11430" b="26670"/>
                      <wp:wrapNone/>
                      <wp:docPr id="155" name="Group 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7520" cy="487680"/>
                                <a:chOff x="0" y="0"/>
                                <a:chExt cx="2929890" cy="388620"/>
                              </a:xfrm>
                            </wpg:grpSpPr>
                            <wps:wsp>
                              <wps:cNvPr id="10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C711BD" id="Group 155" o:spid="_x0000_s1026" style="position:absolute;margin-left:27.1pt;margin-top:3.05pt;width:237.6pt;height:38.4pt;z-index:251657728;mso-width-relative:margin;mso-height-relative:margin" coordsize="2929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">
                      <v:roundrect id="AutoShape 3" o:spid="_x0000_s1027" style="position:absolute;left:27584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CEhMQA&#10;AADc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Xgi/PyAR6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ghITEAAAA3AAAAA8AAAAAAAAAAAAAAAAAmAIAAGRycy9k&#10;b3ducmV2LnhtbFBLBQYAAAAABAAEAPUAAACJ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whH8AA&#10;AADcAAAADwAAAGRycy9kb3ducmV2LnhtbERPS2sCMRC+F/wPYQRvNWulIqtRVFCkN5/nIRk3i5vJ&#10;sknd1V/fFAq9zcf3nPmyc5V4UBNKzwpGwwwEsfam5ELB+bR9n4IIEdlg5ZkUPCnActF7m2NufMsH&#10;ehxjIVIIhxwV2BjrXMqgLTkMQ18TJ+7mG4cxwaaQpsE2hbtKfmTZRDosOTVYrGljSd+P307Bl7af&#10;01e3u5p2chuvDuvrRfudUoN+t5qBiNTFf/Gfe2/S/GwEv8+kC+Ti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2whH8AAAADcAAAADwAAAAAAAAAAAAAAAACYAgAAZHJzL2Rvd25y&#10;ZXYueG1sUEsFBgAAAAAEAAQA9QAAAIUDAAAAAA==&#10;" strokecolor="black [3213]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6/aMIA&#10;AADcAAAADwAAAGRycy9kb3ducmV2LnhtbERP32vCMBB+H+x/CCfsbaYqk9I1ihOUsTd18/lIrk1Z&#10;cylNtN3++mUg+HYf388r16NrxZX60HhWMJtmIIi1Nw3XCj5Pu+ccRIjIBlvPpOCHAqxXjw8lFsYP&#10;fKDrMdYihXAoUIGNsSukDNqSwzD1HXHiKt87jAn2tTQ9DinctXKeZUvpsOHUYLGjrSX9fbw4BR/a&#10;vuS/4/5shmW12Bzezl/a75V6moybVxCRxngX39zvJs3P5vD/TLp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vr9owgAAANwAAAAPAAAAAAAAAAAAAAAAAJgCAABkcnMvZG93&#10;bnJldi54bWxQSwUGAAAAAAQABAD1AAAAhw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a88IA&#10;AADcAAAADwAAAGRycy9kb3ducmV2LnhtbERP32vCMBB+H+x/CCf4NlOVSekaxQnK2Ju6+Xwk16as&#10;uZQm2rq/fhkM9nYf388rN6NrxY360HhWMJ9lIIi1Nw3XCj7O+6ccRIjIBlvPpOBOATbrx4cSC+MH&#10;PtLtFGuRQjgUqMDG2BVSBm3JYZj5jjhxle8dxgT7WpoehxTuWrnIspV02HBqsNjRzpL+Ol2dgndt&#10;n/Pv8XAxw6pabo+vl0/tD0pNJ+P2BUSkMf6L/9xvJs3PlvD7TL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8hrzwgAAANw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“It is 40% of an hour.”                                   “It is 0.65 of an hour.”</w:t>
            </w:r>
          </w:p>
          <w:p w:rsidR="006A7D7E" w:rsidRDefault="006A7D7E" w:rsidP="006A7D7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641" w:rsidRDefault="006A7D7E" w:rsidP="006A7D7E">
            <w:pPr>
              <w:pStyle w:val="QuestionStyle"/>
            </w:pPr>
            <w:r>
              <w:t xml:space="preserve">                  “It is  </w:t>
            </w:r>
            <w:r w:rsidRPr="006A7D7E">
              <w:rPr>
                <w:color w:val="FF0000"/>
                <w:position w:val="-18"/>
              </w:rPr>
              <w:object w:dxaOrig="204" w:dyaOrig="494">
                <v:shape id="_x0000_i1079" type="#_x0000_t75" style="width:10.2pt;height:24.6pt" o:ole="">
                  <v:imagedata r:id="rId127" o:title=""/>
                </v:shape>
                <o:OLEObject Type="Embed" ProgID="FXEquation.Equation" ShapeID="_x0000_i1079" DrawAspect="Content" ObjectID="_1459795705" r:id="rId128"/>
              </w:object>
            </w:r>
            <w:r>
              <w:t xml:space="preserve"> of an hour.”                                      “It is  </w:t>
            </w:r>
            <w:r w:rsidRPr="006A7D7E">
              <w:rPr>
                <w:color w:val="FF0000"/>
                <w:position w:val="-18"/>
              </w:rPr>
              <w:object w:dxaOrig="642" w:dyaOrig="510">
                <v:shape id="_x0000_i1080" type="#_x0000_t75" style="width:32.4pt;height:25.8pt" o:ole="">
                  <v:imagedata r:id="rId129" o:title=""/>
                </v:shape>
                <o:OLEObject Type="Embed" ProgID="FXEquation.Equation" ShapeID="_x0000_i1080" DrawAspect="Content" ObjectID="_1459795706" r:id="rId130"/>
              </w:object>
            </w:r>
            <w:r>
              <w:t xml:space="preserve">  of an hour.”</w:t>
            </w:r>
          </w:p>
        </w:tc>
      </w:tr>
      <w:tr w:rsidR="00A76641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76641" w:rsidRPr="001B3341" w:rsidRDefault="00A76641" w:rsidP="00A766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32590" w:rsidRDefault="00132590" w:rsidP="0013259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When running, Polly takes 1.24 breaths every second.</w:t>
            </w:r>
          </w:p>
          <w:p w:rsidR="00132590" w:rsidRDefault="00132590" w:rsidP="0013259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breaths does she take in foot race that lasts for 1.6 minutes?</w:t>
            </w:r>
          </w:p>
          <w:p w:rsidR="00132590" w:rsidRPr="00460C07" w:rsidRDefault="00132590" w:rsidP="00132590">
            <w:pPr>
              <w:rPr>
                <w:rFonts w:ascii="Times New Roman" w:hAnsi="Times New Roman"/>
                <w:sz w:val="16"/>
                <w:szCs w:val="16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0ADEF7DE" wp14:editId="26D7BD04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116205</wp:posOffset>
                      </wp:positionV>
                      <wp:extent cx="4362450" cy="114300"/>
                      <wp:effectExtent l="0" t="0" r="19050" b="1905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5B9847" id="Group 38" o:spid="_x0000_s1026" style="position:absolute;margin-left:16pt;margin-top:9.15pt;width:343.5pt;height:9pt;z-index:25167872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qrcUA&#10;AADbAAAADwAAAGRycy9kb3ducmV2LnhtbESPQWvCQBSE70L/w/IKvUizUcT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Wqt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v02s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b9NrEAAAA2w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7JNcUA&#10;AADbAAAADwAAAGRycy9kb3ducmV2LnhtbESPQWvCQBSE70L/w/IEL9JsKmJ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sk1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</w:p>
          <w:p w:rsidR="00A76641" w:rsidRDefault="00132590" w:rsidP="00113EC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2 breaths                   20 breaths                  119 breaths                   120 breaths  </w:t>
            </w:r>
          </w:p>
          <w:p w:rsidR="00113EC2" w:rsidRPr="00113EC2" w:rsidRDefault="00113EC2" w:rsidP="00113EC2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A76641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76641" w:rsidRPr="001B3341" w:rsidRDefault="00A76641" w:rsidP="00A766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13EC2" w:rsidRDefault="00113EC2" w:rsidP="00113EC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Paul puts 32% of the money he earns for working on Saturday into the bank.</w:t>
            </w:r>
          </w:p>
          <w:p w:rsidR="00113EC2" w:rsidRDefault="00113EC2" w:rsidP="00113EC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Paul put $38.40 into the bank.</w:t>
            </w:r>
          </w:p>
          <w:p w:rsidR="00113EC2" w:rsidRDefault="005D1324" w:rsidP="00113EC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3ECE43F" wp14:editId="01FCFA64">
                      <wp:simplePos x="0" y="0"/>
                      <wp:positionH relativeFrom="column">
                        <wp:posOffset>3267799</wp:posOffset>
                      </wp:positionH>
                      <wp:positionV relativeFrom="paragraph">
                        <wp:posOffset>96094</wp:posOffset>
                      </wp:positionV>
                      <wp:extent cx="786512" cy="373380"/>
                      <wp:effectExtent l="0" t="0" r="13970" b="26670"/>
                      <wp:wrapNone/>
                      <wp:docPr id="152" name="Rectangle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6512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A7100A" id="Rectangle 152" o:spid="_x0000_s1026" style="position:absolute;margin-left:257.3pt;margin-top:7.55pt;width:61.95pt;height:29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" filled="f" strokecolor="black [3213]" strokeweight="1.5pt"/>
                  </w:pict>
                </mc:Fallback>
              </mc:AlternateContent>
            </w:r>
            <w:r w:rsidR="00113EC2">
              <w:rPr>
                <w:rFonts w:ascii="Times New Roman" w:hAnsi="Times New Roman"/>
                <w:sz w:val="24"/>
                <w:szCs w:val="24"/>
              </w:rPr>
              <w:t>How much did he earn on Saturday?</w:t>
            </w:r>
          </w:p>
          <w:p w:rsidR="00113EC2" w:rsidRDefault="00113EC2" w:rsidP="00113EC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76641" w:rsidRDefault="00A76641" w:rsidP="00A76641">
            <w:pPr>
              <w:pStyle w:val="QuestionStyle"/>
            </w:pPr>
          </w:p>
        </w:tc>
      </w:tr>
      <w:tr w:rsidR="00A76641" w:rsidTr="009854B1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76641" w:rsidRPr="001B3341" w:rsidRDefault="00A76641" w:rsidP="00A766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D1324" w:rsidRDefault="005D1324" w:rsidP="005D1324">
            <w:pPr>
              <w:pStyle w:val="QuestionStyle"/>
            </w:pPr>
            <w:r>
              <w:t>Jana f</w:t>
            </w:r>
            <w:r w:rsidRPr="005D1324">
              <w:t xml:space="preserve">ills the tank </w:t>
            </w:r>
            <w:r>
              <w:t xml:space="preserve">of her SUV </w:t>
            </w:r>
            <w:r w:rsidRPr="005D1324">
              <w:t xml:space="preserve">with fuel before setting out on a day’s travel. </w:t>
            </w:r>
          </w:p>
          <w:p w:rsidR="005D1324" w:rsidRPr="005D1324" w:rsidRDefault="005D1324" w:rsidP="005D1324">
            <w:pPr>
              <w:pStyle w:val="QuestionStyle"/>
            </w:pPr>
            <w:r>
              <w:t>The fuel is costs 152.9 cents per litre and sh</w:t>
            </w:r>
            <w:r w:rsidRPr="005D1324">
              <w:t>e put</w:t>
            </w:r>
            <w:r>
              <w:t>s 72.5 litres of fuel in the tank</w:t>
            </w:r>
            <w:r w:rsidRPr="005D1324">
              <w:t>.</w:t>
            </w:r>
          </w:p>
          <w:p w:rsidR="005D1324" w:rsidRPr="005D1324" w:rsidRDefault="005D1324" w:rsidP="005D1324">
            <w:pPr>
              <w:pStyle w:val="QuestionStyle"/>
            </w:pPr>
            <w:r w:rsidRPr="005D1324">
              <w:t>What is the cost (in dollars, to the nearest 5 cents) of the fuel?</w:t>
            </w:r>
          </w:p>
          <w:p w:rsidR="005D1324" w:rsidRDefault="005D1324" w:rsidP="00A76641">
            <w:pPr>
              <w:pStyle w:val="QuestionStyle"/>
            </w:pPr>
          </w:p>
          <w:p w:rsidR="00A76641" w:rsidRDefault="005D1324" w:rsidP="00A76641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8A1A4AD" wp14:editId="1C3774D7">
                      <wp:simplePos x="0" y="0"/>
                      <wp:positionH relativeFrom="column">
                        <wp:posOffset>3191065</wp:posOffset>
                      </wp:positionH>
                      <wp:positionV relativeFrom="paragraph">
                        <wp:posOffset>133785</wp:posOffset>
                      </wp:positionV>
                      <wp:extent cx="895217" cy="373380"/>
                      <wp:effectExtent l="0" t="0" r="19685" b="2667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217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57CBDF" id="Rectangle 50" o:spid="_x0000_s1026" style="position:absolute;margin-left:251.25pt;margin-top:10.55pt;width:70.5pt;height:29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5D1324" w:rsidRDefault="005D1324" w:rsidP="00A76641">
            <w:pPr>
              <w:pStyle w:val="QuestionStyle"/>
            </w:pPr>
          </w:p>
          <w:p w:rsidR="005D1324" w:rsidRDefault="005D1324" w:rsidP="00A76641">
            <w:pPr>
              <w:pStyle w:val="QuestionStyle"/>
            </w:pPr>
          </w:p>
          <w:p w:rsidR="005D1324" w:rsidRDefault="005D1324" w:rsidP="00A76641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C7A797BB7C264D1EA2C71F2FD02F85C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E920E9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Rational Numbers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474676">
        <w:tc>
          <w:tcPr>
            <w:tcW w:w="9242" w:type="dxa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348" w:type="dxa"/>
        <w:tblInd w:w="-459" w:type="dxa"/>
        <w:tblLayout w:type="fixed"/>
        <w:tblCellMar>
          <w:top w:w="113" w:type="dxa"/>
        </w:tblCellMar>
        <w:tblLook w:val="04A0" w:firstRow="1" w:lastRow="0" w:firstColumn="1" w:lastColumn="0" w:noHBand="0" w:noVBand="1"/>
      </w:tblPr>
      <w:tblGrid>
        <w:gridCol w:w="1134"/>
        <w:gridCol w:w="7088"/>
        <w:gridCol w:w="2126"/>
      </w:tblGrid>
      <w:tr w:rsidR="00750A38" w:rsidTr="001C36C9">
        <w:tc>
          <w:tcPr>
            <w:tcW w:w="1134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7088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4A797E" w:rsidRDefault="004A797E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4A797E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714" w:dyaOrig="510">
                <v:shape id="_x0000_i1081" type="#_x0000_t75" style="width:36pt;height:25.8pt" o:ole="">
                  <v:imagedata r:id="rId131" o:title=""/>
                </v:shape>
                <o:OLEObject Type="Embed" ProgID="FXEquation.Equation" ShapeID="_x0000_i1081" DrawAspect="Content" ObjectID="_1459795707" r:id="rId132"/>
              </w:object>
            </w:r>
          </w:p>
        </w:tc>
        <w:tc>
          <w:tcPr>
            <w:tcW w:w="2126" w:type="dxa"/>
          </w:tcPr>
          <w:p w:rsidR="00750A38" w:rsidRDefault="004A797E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4A797E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974263" w:rsidTr="001C36C9">
        <w:tc>
          <w:tcPr>
            <w:tcW w:w="1134" w:type="dxa"/>
          </w:tcPr>
          <w:p w:rsidR="00974263" w:rsidRPr="00750A38" w:rsidRDefault="00974263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974263" w:rsidRPr="007803B8" w:rsidRDefault="00974263" w:rsidP="003F3344">
            <w:pP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</w:pPr>
            <w:r w:rsidRPr="0047467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434" w:dyaOrig="510">
                <v:shape id="_x0000_i1082" type="#_x0000_t75" style="width:71.4pt;height:25.8pt" o:ole="">
                  <v:imagedata r:id="rId133" o:title=""/>
                </v:shape>
                <o:OLEObject Type="Embed" ProgID="FXEquation.Equation" ShapeID="_x0000_i1082" DrawAspect="Content" ObjectID="_1459795708" r:id="rId134"/>
              </w:object>
            </w:r>
          </w:p>
        </w:tc>
        <w:tc>
          <w:tcPr>
            <w:tcW w:w="2126" w:type="dxa"/>
          </w:tcPr>
          <w:p w:rsidR="00974263" w:rsidRDefault="00974263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7803B8" w:rsidRDefault="007803B8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7803B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098" w:dyaOrig="510">
                <v:shape id="_x0000_i1083" type="#_x0000_t75" style="width:55.2pt;height:25.8pt" o:ole="">
                  <v:imagedata r:id="rId135" o:title=""/>
                </v:shape>
                <o:OLEObject Type="Embed" ProgID="FXEquation.Equation" ShapeID="_x0000_i1083" DrawAspect="Content" ObjectID="_1459795709" r:id="rId136"/>
              </w:object>
            </w: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ED0926" w:rsidTr="001C36C9">
        <w:tc>
          <w:tcPr>
            <w:tcW w:w="1134" w:type="dxa"/>
          </w:tcPr>
          <w:p w:rsidR="00ED0926" w:rsidRPr="00750A38" w:rsidRDefault="00ED0926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ED0926" w:rsidRPr="005C5CF9" w:rsidRDefault="00ED0926" w:rsidP="003F3344">
            <w:pP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</w:t>
            </w:r>
            <w:r w:rsidR="005C5CF9" w:rsidRPr="005C5CF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856" w:dyaOrig="506">
                <v:shape id="_x0000_i1113" type="#_x0000_t75" style="width:142.8pt;height:25.2pt" o:ole="">
                  <v:imagedata r:id="rId137" o:title=""/>
                </v:shape>
                <o:OLEObject Type="Embed" ProgID="FXEquation.Equation" ShapeID="_x0000_i1113" DrawAspect="Content" ObjectID="_1459795710" r:id="rId138"/>
              </w:object>
            </w:r>
            <w:r w:rsidRPr="005C5CF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ED0926" w:rsidRDefault="00ED0926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ED0926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7803B8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0.45 – 0.21 = 0.24</w:t>
            </w: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7803B8" w:rsidRDefault="007803B8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7803B8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572" w:dyaOrig="510">
                <v:shape id="_x0000_i1084" type="#_x0000_t75" style="width:78.6pt;height:25.8pt" o:ole="">
                  <v:imagedata r:id="rId139" o:title=""/>
                </v:shape>
                <o:OLEObject Type="Embed" ProgID="FXEquation.Equation" ShapeID="_x0000_i1084" DrawAspect="Content" ObjectID="_1459795711" r:id="rId140"/>
              </w:object>
            </w:r>
            <w:r w:rsidRPr="007803B8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7803B8" w:rsidRDefault="007803B8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7803B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50" w:dyaOrig="510">
                <v:shape id="_x0000_i1085" type="#_x0000_t75" style="width:67.2pt;height:25.8pt" o:ole="">
                  <v:imagedata r:id="rId141" o:title=""/>
                </v:shape>
                <o:OLEObject Type="Embed" ProgID="FXEquation.Equation" ShapeID="_x0000_i1085" DrawAspect="Content" ObjectID="_1459795712" r:id="rId142"/>
              </w:object>
            </w:r>
          </w:p>
        </w:tc>
        <w:tc>
          <w:tcPr>
            <w:tcW w:w="2126" w:type="dxa"/>
          </w:tcPr>
          <w:p w:rsidR="00750A38" w:rsidRDefault="007803B8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7803B8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ED0926" w:rsidRDefault="00ED0926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ED0926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045" w:dyaOrig="510">
                <v:shape id="_x0000_i1086" type="#_x0000_t75" style="width:102pt;height:25.8pt" o:ole="">
                  <v:imagedata r:id="rId143" o:title=""/>
                </v:shape>
                <o:OLEObject Type="Embed" ProgID="FXEquation.Equation" ShapeID="_x0000_i1086" DrawAspect="Content" ObjectID="_1459795713" r:id="rId144"/>
              </w:object>
            </w:r>
            <w:r w:rsidRPr="00ED0926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5C5CF9" w:rsidRDefault="005C5CF9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5C5CF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18" w:dyaOrig="194">
                <v:shape id="_x0000_i1114" type="#_x0000_t75" style="width:90.6pt;height:9.6pt" o:ole="">
                  <v:imagedata r:id="rId145" o:title=""/>
                </v:shape>
                <o:OLEObject Type="Embed" ProgID="FXEquation.Equation" ShapeID="_x0000_i1114" DrawAspect="Content" ObjectID="_1459795714" r:id="rId146"/>
              </w:object>
            </w: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30537D" w:rsidRDefault="0030537D" w:rsidP="003F3344">
            <w:pPr>
              <w:rPr>
                <w:rFonts w:asciiTheme="majorHAnsi" w:hAnsiTheme="majorHAnsi"/>
                <w:position w:val="-54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1" allowOverlap="1" wp14:anchorId="1E426F20" wp14:editId="75ADE22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302939</wp:posOffset>
                      </wp:positionV>
                      <wp:extent cx="389890" cy="6350"/>
                      <wp:effectExtent l="0" t="0" r="29210" b="31750"/>
                      <wp:wrapNone/>
                      <wp:docPr id="89" name="Straight Connector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9890" cy="63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7710739" id="Straight Connector 89" o:spid="_x0000_s1026" style="position:absolute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23.85pt" to="30.3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" strokecolor="#0d0d0d [3069]"/>
                  </w:pict>
                </mc:Fallback>
              </mc:AlternateConten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0537D">
              <w:rPr>
                <w:rFonts w:asciiTheme="majorHAnsi" w:hAnsiTheme="majorHAnsi"/>
                <w:color w:val="FF0000"/>
                <w:position w:val="-54"/>
                <w:sz w:val="24"/>
                <w:szCs w:val="24"/>
              </w:rPr>
              <w:object w:dxaOrig="677" w:dyaOrig="714">
                <v:shape id="_x0000_i1087" type="#_x0000_t75" style="width:33.6pt;height:36pt" o:ole="">
                  <v:imagedata r:id="rId147" o:title=""/>
                </v:shape>
                <o:OLEObject Type="Embed" ProgID="FXEquation.Equation" ShapeID="_x0000_i1087" DrawAspect="Content" ObjectID="_1459795715" r:id="rId148"/>
              </w:object>
            </w:r>
            <w:r w:rsidRPr="0030537D">
              <w:rPr>
                <w:rFonts w:asciiTheme="majorHAnsi" w:hAnsiTheme="majorHAnsi"/>
                <w:position w:val="-54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974263" w:rsidRDefault="00974263" w:rsidP="003F3344">
            <w:pPr>
              <w:rPr>
                <w:rFonts w:asciiTheme="majorHAnsi" w:hAnsiTheme="majorHAnsi"/>
                <w:position w:val="-82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1616" behindDoc="0" locked="0" layoutInCell="1" allowOverlap="1" wp14:anchorId="05DC6EF2" wp14:editId="7498FE65">
                      <wp:simplePos x="0" y="0"/>
                      <wp:positionH relativeFrom="column">
                        <wp:posOffset>57350</wp:posOffset>
                      </wp:positionH>
                      <wp:positionV relativeFrom="paragraph">
                        <wp:posOffset>472658</wp:posOffset>
                      </wp:positionV>
                      <wp:extent cx="390059" cy="6394"/>
                      <wp:effectExtent l="0" t="0" r="29210" b="31750"/>
                      <wp:wrapNone/>
                      <wp:docPr id="87" name="Straight Connector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0059" cy="639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5D20E7" id="Straight Connector 87" o:spid="_x0000_s1026" style="position:absolute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pt,37.2pt" to="35.2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" strokecolor="#0d0d0d [3069]"/>
                  </w:pict>
                </mc:Fallback>
              </mc:AlternateConten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4263">
              <w:rPr>
                <w:rFonts w:asciiTheme="majorHAnsi" w:hAnsiTheme="majorHAnsi"/>
                <w:color w:val="FF0000"/>
                <w:position w:val="-82"/>
                <w:sz w:val="24"/>
                <w:szCs w:val="24"/>
              </w:rPr>
              <w:object w:dxaOrig="882" w:dyaOrig="994">
                <v:shape id="_x0000_i1088" type="#_x0000_t75" style="width:44.4pt;height:49.8pt" o:ole="">
                  <v:imagedata r:id="rId149" o:title=""/>
                </v:shape>
                <o:OLEObject Type="Embed" ProgID="FXEquation.Equation" ShapeID="_x0000_i1088" DrawAspect="Content" ObjectID="_1459795716" r:id="rId150"/>
              </w:object>
            </w:r>
            <w:r w:rsidRPr="00974263">
              <w:rPr>
                <w:rFonts w:asciiTheme="majorHAnsi" w:hAnsiTheme="majorHAnsi"/>
                <w:position w:val="-82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30537D" w:rsidRDefault="0030537D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30537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794" w:dyaOrig="510">
                <v:shape id="_x0000_i1089" type="#_x0000_t75" style="width:89.4pt;height:25.8pt" o:ole="">
                  <v:imagedata r:id="rId151" o:title=""/>
                </v:shape>
                <o:OLEObject Type="Embed" ProgID="FXEquation.Equation" ShapeID="_x0000_i1089" DrawAspect="Content" ObjectID="_1459795717" r:id="rId152"/>
              </w:object>
            </w:r>
          </w:p>
        </w:tc>
        <w:tc>
          <w:tcPr>
            <w:tcW w:w="2126" w:type="dxa"/>
          </w:tcPr>
          <w:p w:rsidR="00750A38" w:rsidRDefault="0030537D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30537D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2B0916" w:rsidRDefault="002B0916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2B0916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812" w:dyaOrig="510">
                <v:shape id="_x0000_i1090" type="#_x0000_t75" style="width:90.6pt;height:25.8pt" o:ole="">
                  <v:imagedata r:id="rId153" o:title=""/>
                </v:shape>
                <o:OLEObject Type="Embed" ProgID="FXEquation.Equation" ShapeID="_x0000_i1090" DrawAspect="Content" ObjectID="_1459795718" r:id="rId154"/>
              </w:object>
            </w:r>
            <w:r w:rsidRPr="002B0916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CB118F" w:rsidRDefault="00CB118F" w:rsidP="003F3344">
            <w:pPr>
              <w:rPr>
                <w:rFonts w:asciiTheme="majorHAnsi" w:hAnsiTheme="majorHAnsi"/>
                <w:position w:val="-7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CB118F">
              <w:rPr>
                <w:rFonts w:asciiTheme="majorHAnsi" w:hAnsiTheme="majorHAnsi"/>
                <w:color w:val="FF0000"/>
                <w:position w:val="-74"/>
                <w:sz w:val="24"/>
                <w:szCs w:val="24"/>
              </w:rPr>
              <w:object w:dxaOrig="3780" w:dyaOrig="1132">
                <v:shape id="_x0000_i1091" type="#_x0000_t75" style="width:189pt;height:56.4pt" o:ole="">
                  <v:imagedata r:id="rId155" o:title=""/>
                </v:shape>
                <o:OLEObject Type="Embed" ProgID="FXEquation.Equation" ShapeID="_x0000_i1091" DrawAspect="Content" ObjectID="_1459795719" r:id="rId156"/>
              </w:object>
            </w:r>
            <w:r w:rsidRPr="00CB118F">
              <w:rPr>
                <w:rFonts w:asciiTheme="majorHAnsi" w:hAnsiTheme="majorHAnsi"/>
                <w:position w:val="-74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CB118F" w:rsidRDefault="00CB118F" w:rsidP="003F3344">
            <w:pPr>
              <w:rPr>
                <w:rFonts w:asciiTheme="majorHAnsi" w:hAnsiTheme="majorHAnsi"/>
                <w:position w:val="-4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CB118F">
              <w:rPr>
                <w:rFonts w:asciiTheme="majorHAnsi" w:hAnsiTheme="majorHAnsi"/>
                <w:color w:val="FF0000"/>
                <w:position w:val="-44"/>
                <w:sz w:val="24"/>
                <w:szCs w:val="24"/>
              </w:rPr>
              <w:object w:dxaOrig="2824" w:dyaOrig="832">
                <v:shape id="_x0000_i1092" type="#_x0000_t75" style="width:141pt;height:42pt" o:ole="">
                  <v:imagedata r:id="rId157" o:title=""/>
                </v:shape>
                <o:OLEObject Type="Embed" ProgID="FXEquation.Equation" ShapeID="_x0000_i1092" DrawAspect="Content" ObjectID="_1459795720" r:id="rId158"/>
              </w:object>
            </w:r>
            <w:r w:rsidRPr="00CB118F">
              <w:rPr>
                <w:rFonts w:asciiTheme="majorHAnsi" w:hAnsiTheme="majorHAnsi"/>
                <w:position w:val="-44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A76641" w:rsidRDefault="00A76641" w:rsidP="003F3344">
            <w:pPr>
              <w:rPr>
                <w:rFonts w:asciiTheme="majorHAnsi" w:hAnsiTheme="majorHAnsi"/>
                <w:position w:val="-4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A76641">
              <w:rPr>
                <w:rFonts w:asciiTheme="majorHAnsi" w:hAnsiTheme="majorHAnsi"/>
                <w:color w:val="FF0000"/>
                <w:position w:val="-46"/>
                <w:sz w:val="24"/>
                <w:szCs w:val="24"/>
              </w:rPr>
              <w:object w:dxaOrig="2333" w:dyaOrig="790">
                <v:shape id="_x0000_i1093" type="#_x0000_t75" style="width:117pt;height:39pt" o:ole="">
                  <v:imagedata r:id="rId159" o:title=""/>
                </v:shape>
                <o:OLEObject Type="Embed" ProgID="FXEquation.Equation" ShapeID="_x0000_i1093" DrawAspect="Content" ObjectID="_1459795721" r:id="rId160"/>
              </w:object>
            </w:r>
            <w:r w:rsidRPr="00A76641">
              <w:rPr>
                <w:rFonts w:asciiTheme="majorHAnsi" w:hAnsiTheme="majorHAnsi"/>
                <w:position w:val="-46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A76641" w:rsidRDefault="00A76641" w:rsidP="003F3344">
            <w:pPr>
              <w:rPr>
                <w:rFonts w:asciiTheme="majorHAnsi" w:hAnsiTheme="majorHAnsi"/>
                <w:position w:val="-206"/>
                <w:sz w:val="24"/>
                <w:szCs w:val="24"/>
              </w:rPr>
            </w:pPr>
            <w:r w:rsidRPr="00A76641">
              <w:rPr>
                <w:rFonts w:ascii="Times New Roman" w:hAnsi="Times New Roman"/>
                <w:color w:val="FF0000"/>
                <w:position w:val="-206"/>
                <w:sz w:val="24"/>
                <w:szCs w:val="24"/>
              </w:rPr>
              <w:object w:dxaOrig="3222" w:dyaOrig="2234">
                <v:shape id="_x0000_i1094" type="#_x0000_t75" style="width:161.4pt;height:111.6pt" o:ole="">
                  <v:imagedata r:id="rId161" o:title=""/>
                </v:shape>
                <o:OLEObject Type="Embed" ProgID="FXEquation.Equation" ShapeID="_x0000_i1094" DrawAspect="Content" ObjectID="_1459795722" r:id="rId162"/>
              </w:object>
            </w: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6C14AF" w:rsidRDefault="006C14AF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6C14A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490" w:dyaOrig="270">
                <v:shape id="_x0000_i1095" type="#_x0000_t75" style="width:124.2pt;height:13.8pt" o:ole="">
                  <v:imagedata r:id="rId163" o:title=""/>
                </v:shape>
                <o:OLEObject Type="Embed" ProgID="FXEquation.Equation" ShapeID="_x0000_i1095" DrawAspect="Content" ObjectID="_1459795723" r:id="rId164"/>
              </w:object>
            </w:r>
          </w:p>
        </w:tc>
        <w:tc>
          <w:tcPr>
            <w:tcW w:w="2126" w:type="dxa"/>
          </w:tcPr>
          <w:p w:rsidR="00750A38" w:rsidRDefault="006C14AF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6C14AF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6C14AF" w:rsidRDefault="006C14AF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6C14AF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4212" w:dyaOrig="510">
                <v:shape id="_x0000_i1096" type="#_x0000_t75" style="width:210.6pt;height:25.8pt" o:ole="">
                  <v:imagedata r:id="rId165" o:title=""/>
                </v:shape>
                <o:OLEObject Type="Embed" ProgID="FXEquation.Equation" ShapeID="_x0000_i1096" DrawAspect="Content" ObjectID="_1459795724" r:id="rId166"/>
              </w:object>
            </w:r>
            <w:r w:rsidRPr="006C14AF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6C14AF" w:rsidRDefault="006C14AF" w:rsidP="003F3344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6C14A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118" w:dyaOrig="194">
                <v:shape id="_x0000_i1097" type="#_x0000_t75" style="width:105.6pt;height:9.6pt" o:ole="">
                  <v:imagedata r:id="rId167" o:title=""/>
                </v:shape>
                <o:OLEObject Type="Embed" ProgID="FXEquation.Equation" ShapeID="_x0000_i1097" DrawAspect="Content" ObjectID="_1459795725" r:id="rId168"/>
              </w:object>
            </w:r>
          </w:p>
        </w:tc>
        <w:tc>
          <w:tcPr>
            <w:tcW w:w="2126" w:type="dxa"/>
          </w:tcPr>
          <w:p w:rsidR="00750A38" w:rsidRDefault="006C14AF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6C14AF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</w:tbl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3F3344">
        <w:tc>
          <w:tcPr>
            <w:tcW w:w="9242" w:type="dxa"/>
          </w:tcPr>
          <w:p w:rsidR="003F3344" w:rsidRDefault="003F3344" w:rsidP="003F3344">
            <w:pPr>
              <w:pStyle w:val="Heading1"/>
              <w:jc w:val="center"/>
            </w:pPr>
            <w:r>
              <w:t xml:space="preserve">Calculator Allowed </w:t>
            </w:r>
            <w:r w:rsidR="00165882">
              <w:t xml:space="preserve">Short Answer </w:t>
            </w:r>
            <w:r>
              <w:t xml:space="preserve">Section  </w:t>
            </w:r>
            <w:r>
              <w:rPr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>
      <w:pPr>
        <w:sectPr w:rsidR="003F3344" w:rsidSect="003F3344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750A38" w:rsidRDefault="00750A38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348" w:type="dxa"/>
        <w:tblInd w:w="-459" w:type="dxa"/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1134"/>
        <w:gridCol w:w="7088"/>
        <w:gridCol w:w="2126"/>
      </w:tblGrid>
      <w:tr w:rsidR="00750A38" w:rsidTr="001C36C9">
        <w:trPr>
          <w:cantSplit/>
        </w:trPr>
        <w:tc>
          <w:tcPr>
            <w:tcW w:w="1134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7088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7803B8" w:rsidRDefault="007803B8" w:rsidP="00474676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7803B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768" w:dyaOrig="510">
                <v:shape id="_x0000_i1098" type="#_x0000_t75" style="width:38.4pt;height:25.8pt" o:ole="">
                  <v:imagedata r:id="rId169" o:title=""/>
                </v:shape>
                <o:OLEObject Type="Embed" ProgID="FXEquation.Equation" ShapeID="_x0000_i1098" DrawAspect="Content" ObjectID="_1459795726" r:id="rId170"/>
              </w:object>
            </w:r>
          </w:p>
        </w:tc>
        <w:tc>
          <w:tcPr>
            <w:tcW w:w="2126" w:type="dxa"/>
          </w:tcPr>
          <w:p w:rsidR="00750A38" w:rsidRDefault="007803B8" w:rsidP="004746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7803B8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474676" w:rsidRDefault="00474676" w:rsidP="00474676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474676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768" w:dyaOrig="510">
                <v:shape id="_x0000_i1099" type="#_x0000_t75" style="width:38.4pt;height:25.8pt" o:ole="">
                  <v:imagedata r:id="rId171" o:title=""/>
                </v:shape>
                <o:OLEObject Type="Embed" ProgID="FXEquation.Equation" ShapeID="_x0000_i1099" DrawAspect="Content" ObjectID="_1459795727" r:id="rId172"/>
              </w:object>
            </w:r>
            <w:r w:rsidRPr="00474676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474676" w:rsidRDefault="00974263" w:rsidP="00474676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F152A3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1178" w:dyaOrig="738">
                <v:shape id="_x0000_i1100" type="#_x0000_t75" style="width:58.8pt;height:36.6pt" o:ole="">
                  <v:imagedata r:id="rId173" o:title=""/>
                </v:shape>
                <o:OLEObject Type="Embed" ProgID="FXEquation.Equation" ShapeID="_x0000_i1100" DrawAspect="Content" ObjectID="_1459795728" r:id="rId174"/>
              </w:object>
            </w:r>
          </w:p>
        </w:tc>
        <w:tc>
          <w:tcPr>
            <w:tcW w:w="2126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474676" w:rsidP="004746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0.65 + 0.34 = 0.99</w:t>
            </w:r>
          </w:p>
        </w:tc>
        <w:tc>
          <w:tcPr>
            <w:tcW w:w="2126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474676" w:rsidRDefault="00474676" w:rsidP="00474676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474676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656" w:dyaOrig="510">
                <v:shape id="_x0000_i1101" type="#_x0000_t75" style="width:82.8pt;height:25.8pt" o:ole="">
                  <v:imagedata r:id="rId175" o:title=""/>
                </v:shape>
                <o:OLEObject Type="Embed" ProgID="FXEquation.Equation" ShapeID="_x0000_i1101" DrawAspect="Content" ObjectID="_1459795729" r:id="rId176"/>
              </w:object>
            </w:r>
            <w:r w:rsidRPr="00474676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474676" w:rsidRDefault="00474676" w:rsidP="00474676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47467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298" w:dyaOrig="510">
                <v:shape id="_x0000_i1102" type="#_x0000_t75" style="width:114.6pt;height:25.8pt" o:ole="">
                  <v:imagedata r:id="rId177" o:title=""/>
                </v:shape>
                <o:OLEObject Type="Embed" ProgID="FXEquation.Equation" ShapeID="_x0000_i1102" DrawAspect="Content" ObjectID="_1459795730" r:id="rId178"/>
              </w:object>
            </w:r>
          </w:p>
        </w:tc>
        <w:tc>
          <w:tcPr>
            <w:tcW w:w="2126" w:type="dxa"/>
          </w:tcPr>
          <w:p w:rsidR="00750A38" w:rsidRDefault="005C5CF9" w:rsidP="004746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5C5CF9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3A353A" w:rsidP="004746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226" type="#_x0000_t75" style="position:absolute;margin-left:134.7pt;margin-top:.05pt;width:124.4pt;height:64.55pt;z-index:251682304;mso-position-horizontal-relative:text;mso-position-vertical-relative:text">
                  <v:imagedata r:id="rId179" o:title=""/>
                </v:shape>
                <o:OLEObject Type="Embed" ProgID="FXDraw.Graphic" ShapeID="_x0000_s1226" DrawAspect="Content" ObjectID="_1459795744" r:id="rId180"/>
              </w:object>
            </w:r>
            <w:r w:rsidR="002F726B">
              <w:rPr>
                <w:rFonts w:asciiTheme="majorHAnsi" w:hAnsiTheme="majorHAnsi"/>
                <w:sz w:val="24"/>
                <w:szCs w:val="24"/>
              </w:rPr>
              <w:t>Any ten shaded.</w:t>
            </w:r>
          </w:p>
          <w:p w:rsidR="002F726B" w:rsidRDefault="002F726B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F726B" w:rsidRDefault="002F726B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F726B" w:rsidRDefault="002F726B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F726B" w:rsidRDefault="002F726B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F726B" w:rsidRDefault="002F726B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2F726B" w:rsidP="0047467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2F726B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place after the point is </w:t>
            </w:r>
            <w:r>
              <w:rPr>
                <w:rFonts w:ascii="Times New Roman" w:hAnsi="Times New Roman"/>
                <w:sz w:val="24"/>
                <w:szCs w:val="24"/>
              </w:rPr>
              <w:t>Thousandths</w:t>
            </w:r>
          </w:p>
          <w:p w:rsidR="002F726B" w:rsidRPr="002F726B" w:rsidRDefault="002F726B" w:rsidP="0047467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:rsidR="00750A38" w:rsidRDefault="002F726B" w:rsidP="004746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2F726B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30537D" w:rsidTr="001C36C9">
        <w:trPr>
          <w:cantSplit/>
        </w:trPr>
        <w:tc>
          <w:tcPr>
            <w:tcW w:w="1134" w:type="dxa"/>
          </w:tcPr>
          <w:p w:rsidR="0030537D" w:rsidRPr="00750A38" w:rsidRDefault="0030537D" w:rsidP="0030537D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30537D" w:rsidRDefault="0030537D" w:rsidP="0030537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0.35 is largest</w:t>
            </w:r>
          </w:p>
        </w:tc>
        <w:tc>
          <w:tcPr>
            <w:tcW w:w="2126" w:type="dxa"/>
          </w:tcPr>
          <w:p w:rsidR="0030537D" w:rsidRDefault="0030537D" w:rsidP="0030537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974263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0B558A" w:rsidP="004746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2.947 = 2.95 to nearest hundredth</w:t>
            </w:r>
          </w:p>
        </w:tc>
        <w:tc>
          <w:tcPr>
            <w:tcW w:w="2126" w:type="dxa"/>
          </w:tcPr>
          <w:p w:rsidR="00750A38" w:rsidRDefault="000B558A" w:rsidP="004746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0B558A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0B558A" w:rsidRDefault="000B558A" w:rsidP="00474676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0B558A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376" w:dyaOrig="510">
                <v:shape id="_x0000_i1103" type="#_x0000_t75" style="width:118.8pt;height:25.8pt" o:ole="">
                  <v:imagedata r:id="rId181" o:title=""/>
                </v:shape>
                <o:OLEObject Type="Embed" ProgID="FXEquation.Equation" ShapeID="_x0000_i1103" DrawAspect="Content" ObjectID="_1459795731" r:id="rId182"/>
              </w:object>
            </w:r>
            <w:r w:rsidRPr="000B558A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2F726B" w:rsidRDefault="002F726B" w:rsidP="00474676">
            <w:pPr>
              <w:rPr>
                <w:rFonts w:asciiTheme="majorHAnsi" w:hAnsiTheme="majorHAnsi"/>
                <w:position w:val="-2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2F726B">
              <w:rPr>
                <w:rFonts w:asciiTheme="majorHAnsi" w:hAnsiTheme="majorHAnsi"/>
                <w:color w:val="FF0000"/>
                <w:position w:val="-28"/>
                <w:sz w:val="24"/>
                <w:szCs w:val="24"/>
              </w:rPr>
              <w:object w:dxaOrig="2562" w:dyaOrig="458">
                <v:shape id="_x0000_i1104" type="#_x0000_t75" style="width:127.8pt;height:22.8pt" o:ole="">
                  <v:imagedata r:id="rId183" o:title=""/>
                </v:shape>
                <o:OLEObject Type="Embed" ProgID="FXEquation.Equation" ShapeID="_x0000_i1104" DrawAspect="Content" ObjectID="_1459795732" r:id="rId184"/>
              </w:object>
            </w:r>
            <w:r w:rsidRPr="002F726B">
              <w:rPr>
                <w:rFonts w:asciiTheme="majorHAnsi" w:hAnsiTheme="majorHAnsi"/>
                <w:position w:val="-28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2F726B" w:rsidP="00474676">
            <w:pPr>
              <w:rPr>
                <w:rFonts w:asciiTheme="majorHAnsi" w:hAnsiTheme="majorHAnsi"/>
                <w:sz w:val="24"/>
                <w:szCs w:val="24"/>
              </w:rPr>
            </w:pPr>
            <w:r w:rsidRPr="002F726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06">
                <v:shape id="_x0000_i1105" type="#_x0000_t75" style="width:4.8pt;height:19.2pt" o:ole="">
                  <v:imagedata r:id="rId113" o:title=""/>
                </v:shape>
                <o:OLEObject Type="Embed" ProgID="FXEquation.Equation" ShapeID="_x0000_i1105" DrawAspect="Content" ObjectID="_1459795733" r:id="rId18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128 = </w:t>
            </w:r>
            <w:r w:rsidRPr="002F726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26" w:dyaOrig="238">
                <v:shape id="_x0000_i1106" type="#_x0000_t75" style="width:121.2pt;height:12pt" o:ole="">
                  <v:imagedata r:id="rId186" o:title=""/>
                </v:shape>
                <o:OLEObject Type="Embed" ProgID="FXEquation.Equation" ShapeID="_x0000_i1106" DrawAspect="Content" ObjectID="_1459795734" r:id="rId18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6A7D7E" w:rsidRDefault="006A7D7E" w:rsidP="00474676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6A7D7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261" w:dyaOrig="194">
                <v:shape id="_x0000_i1107" type="#_x0000_t75" style="width:113.4pt;height:9.6pt" o:ole="">
                  <v:imagedata r:id="rId188" o:title=""/>
                </v:shape>
                <o:OLEObject Type="Embed" ProgID="FXEquation.Equation" ShapeID="_x0000_i1107" DrawAspect="Content" ObjectID="_1459795735" r:id="rId189"/>
              </w:object>
            </w:r>
            <w:r w:rsidRPr="006A7D7E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(using calculator)</w:t>
            </w:r>
          </w:p>
        </w:tc>
        <w:tc>
          <w:tcPr>
            <w:tcW w:w="2126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6A7D7E" w:rsidRDefault="006A7D7E" w:rsidP="00132590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132590">
              <w:rPr>
                <w:rFonts w:asciiTheme="majorHAnsi" w:hAnsiTheme="majorHAnsi"/>
                <w:sz w:val="24"/>
                <w:szCs w:val="24"/>
              </w:rPr>
              <w:t>Point B</w:t>
            </w:r>
          </w:p>
        </w:tc>
        <w:tc>
          <w:tcPr>
            <w:tcW w:w="2126" w:type="dxa"/>
          </w:tcPr>
          <w:p w:rsidR="00750A38" w:rsidRDefault="00132590" w:rsidP="004746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132590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132590" w:rsidTr="001C36C9">
        <w:trPr>
          <w:cantSplit/>
        </w:trPr>
        <w:tc>
          <w:tcPr>
            <w:tcW w:w="1134" w:type="dxa"/>
          </w:tcPr>
          <w:p w:rsidR="00132590" w:rsidRPr="00750A38" w:rsidRDefault="00132590" w:rsidP="00132590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132590" w:rsidRPr="006C14AF" w:rsidRDefault="00132590" w:rsidP="00132590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6C14AF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3624" w:dyaOrig="506" w14:anchorId="56E3B5FA">
                <v:shape id="_x0000_i1108" type="#_x0000_t75" style="width:181.2pt;height:25.2pt" o:ole="">
                  <v:imagedata r:id="rId190" o:title=""/>
                </v:shape>
                <o:OLEObject Type="Embed" ProgID="FXEquation.Equation" ShapeID="_x0000_i1108" DrawAspect="Content" ObjectID="_1459795736" r:id="rId191"/>
              </w:object>
            </w:r>
            <w:r w:rsidRPr="006C14AF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132590" w:rsidRDefault="00132590" w:rsidP="00132590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6C14AF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Default="00132590" w:rsidP="00474676">
            <w:pPr>
              <w:rPr>
                <w:rFonts w:asciiTheme="majorHAnsi" w:hAnsiTheme="majorHAnsi"/>
                <w:sz w:val="24"/>
                <w:szCs w:val="24"/>
              </w:rPr>
            </w:pPr>
            <w:r w:rsidRPr="006A7D7E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3240" w:dyaOrig="510">
                <v:shape id="_x0000_i1109" type="#_x0000_t75" style="width:162pt;height:25.8pt" o:ole="">
                  <v:imagedata r:id="rId192" o:title=""/>
                </v:shape>
                <o:OLEObject Type="Embed" ProgID="FXEquation.Equation" ShapeID="_x0000_i1109" DrawAspect="Content" ObjectID="_1459795737" r:id="rId193"/>
              </w:object>
            </w:r>
          </w:p>
        </w:tc>
        <w:tc>
          <w:tcPr>
            <w:tcW w:w="2126" w:type="dxa"/>
          </w:tcPr>
          <w:p w:rsidR="00750A38" w:rsidRDefault="005C5CF9" w:rsidP="004746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5C5CF9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132590" w:rsidRDefault="00132590" w:rsidP="00474676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 w:rsidRPr="00132590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606" w:dyaOrig="198">
                <v:shape id="_x0000_i1110" type="#_x0000_t75" style="width:180.6pt;height:10.2pt" o:ole="">
                  <v:imagedata r:id="rId194" o:title=""/>
                </v:shape>
                <o:OLEObject Type="Embed" ProgID="FXEquation.Equation" ShapeID="_x0000_i1110" DrawAspect="Content" ObjectID="_1459795738" r:id="rId195"/>
              </w:object>
            </w:r>
            <w:r w:rsidRPr="00132590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5C5CF9" w:rsidP="004746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5C5CF9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113EC2" w:rsidRDefault="00113EC2" w:rsidP="00474676">
            <w:pPr>
              <w:rPr>
                <w:rFonts w:asciiTheme="majorHAnsi" w:hAnsiTheme="majorHAnsi"/>
                <w:position w:val="-6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113EC2">
              <w:rPr>
                <w:rFonts w:asciiTheme="majorHAnsi" w:hAnsiTheme="majorHAnsi"/>
                <w:color w:val="FF0000"/>
                <w:position w:val="-62"/>
                <w:sz w:val="24"/>
                <w:szCs w:val="24"/>
              </w:rPr>
              <w:object w:dxaOrig="4277" w:dyaOrig="798">
                <v:shape id="_x0000_i1111" type="#_x0000_t75" style="width:214.2pt;height:39.6pt" o:ole="">
                  <v:imagedata r:id="rId196" o:title=""/>
                </v:shape>
                <o:OLEObject Type="Embed" ProgID="FXEquation.Equation" ShapeID="_x0000_i1111" DrawAspect="Content" ObjectID="_1459795739" r:id="rId197"/>
              </w:object>
            </w:r>
            <w:r w:rsidRPr="00113EC2">
              <w:rPr>
                <w:rFonts w:asciiTheme="majorHAnsi" w:hAnsiTheme="majorHAnsi"/>
                <w:position w:val="-62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750A38" w:rsidTr="001C36C9">
        <w:trPr>
          <w:cantSplit/>
        </w:trPr>
        <w:tc>
          <w:tcPr>
            <w:tcW w:w="1134" w:type="dxa"/>
          </w:tcPr>
          <w:p w:rsidR="00750A38" w:rsidRPr="00750A38" w:rsidRDefault="00750A38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088" w:type="dxa"/>
          </w:tcPr>
          <w:p w:rsidR="00750A38" w:rsidRPr="005D1324" w:rsidRDefault="005D1324" w:rsidP="00474676">
            <w:pPr>
              <w:rPr>
                <w:rFonts w:asciiTheme="majorHAnsi" w:hAnsiTheme="majorHAnsi"/>
                <w:position w:val="-3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D1324">
              <w:rPr>
                <w:rFonts w:asciiTheme="majorHAnsi" w:hAnsiTheme="majorHAnsi"/>
                <w:color w:val="FF0000"/>
                <w:position w:val="-34"/>
                <w:sz w:val="24"/>
                <w:szCs w:val="24"/>
              </w:rPr>
              <w:object w:dxaOrig="5190" w:dyaOrig="524">
                <v:shape id="_x0000_i1112" type="#_x0000_t75" style="width:259.2pt;height:26.4pt" o:ole="">
                  <v:imagedata r:id="rId198" o:title=""/>
                </v:shape>
                <o:OLEObject Type="Embed" ProgID="FXEquation.Equation" ShapeID="_x0000_i1112" DrawAspect="Content" ObjectID="_1459795740" r:id="rId199"/>
              </w:object>
            </w:r>
            <w:r w:rsidRPr="005D1324">
              <w:rPr>
                <w:rFonts w:asciiTheme="majorHAnsi" w:hAnsiTheme="majorHAnsi"/>
                <w:position w:val="-34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</w:tcPr>
          <w:p w:rsidR="00750A38" w:rsidRDefault="00750A38" w:rsidP="00474676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C71E16" w:rsidRPr="00C71E16" w:rsidRDefault="00C71E16" w:rsidP="00617B5A">
      <w:pPr>
        <w:rPr>
          <w:rFonts w:asciiTheme="majorHAnsi" w:hAnsiTheme="majorHAnsi"/>
          <w:sz w:val="24"/>
          <w:szCs w:val="24"/>
        </w:rPr>
      </w:pPr>
    </w:p>
    <w:sectPr w:rsidR="00C71E16" w:rsidRPr="00C71E16" w:rsidSect="00617B5A">
      <w:type w:val="continuous"/>
      <w:pgSz w:w="11906" w:h="16838"/>
      <w:pgMar w:top="1440" w:right="1440" w:bottom="1440" w:left="1440" w:header="708" w:footer="708" w:gutter="0"/>
      <w:cols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353A" w:rsidRDefault="003A353A" w:rsidP="00C868AD">
      <w:r>
        <w:separator/>
      </w:r>
    </w:p>
  </w:endnote>
  <w:endnote w:type="continuationSeparator" w:id="0">
    <w:p w:rsidR="003A353A" w:rsidRDefault="003A353A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1324" w:rsidRDefault="005D13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668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5D1324" w:rsidRDefault="005D132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1324" w:rsidRDefault="005D13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353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D1324" w:rsidRDefault="005D13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353A" w:rsidRDefault="003A353A" w:rsidP="00C868AD">
      <w:r>
        <w:separator/>
      </w:r>
    </w:p>
  </w:footnote>
  <w:footnote w:type="continuationSeparator" w:id="0">
    <w:p w:rsidR="003A353A" w:rsidRDefault="003A353A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1324" w:rsidRPr="00C868AD" w:rsidRDefault="003A353A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932864221"/>
        <w:placeholder>
          <w:docPart w:val="758E508D4FB941A6BDCCABB32D9F206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D1324">
          <w:rPr>
            <w:u w:val="single"/>
          </w:rPr>
          <w:t>Rational Numbers</w:t>
        </w:r>
      </w:sdtContent>
    </w:sdt>
    <w:r w:rsidR="005D1324">
      <w:rPr>
        <w:u w:val="single"/>
      </w:rPr>
      <w:tab/>
      <w:t>Test</w:t>
    </w:r>
    <w:r w:rsidR="005D1324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1324" w:rsidRDefault="005D1324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5D1324" w:rsidRPr="00C71E16" w:rsidRDefault="005D1324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5B5D03"/>
    <w:multiLevelType w:val="hybridMultilevel"/>
    <w:tmpl w:val="57782F60"/>
    <w:lvl w:ilvl="0" w:tplc="F11E9A70">
      <w:start w:val="1"/>
      <w:numFmt w:val="lowerLetter"/>
      <w:lvlText w:val="(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2"/>
  </w:num>
  <w:num w:numId="5">
    <w:abstractNumId w:val="8"/>
  </w:num>
  <w:num w:numId="6">
    <w:abstractNumId w:val="0"/>
  </w:num>
  <w:num w:numId="7">
    <w:abstractNumId w:val="9"/>
  </w:num>
  <w:num w:numId="8">
    <w:abstractNumId w:val="10"/>
  </w:num>
  <w:num w:numId="9">
    <w:abstractNumId w:val="3"/>
  </w:num>
  <w:num w:numId="10">
    <w:abstractNumId w:val="1"/>
  </w:num>
  <w:num w:numId="11">
    <w:abstractNumId w:val="9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lickAndTypeStyle w:val="QuestionStyle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0E9"/>
    <w:rsid w:val="000176AA"/>
    <w:rsid w:val="000B558A"/>
    <w:rsid w:val="000C4CAD"/>
    <w:rsid w:val="00110126"/>
    <w:rsid w:val="00113EC2"/>
    <w:rsid w:val="00132590"/>
    <w:rsid w:val="00135B26"/>
    <w:rsid w:val="00165882"/>
    <w:rsid w:val="0018287C"/>
    <w:rsid w:val="001C36C9"/>
    <w:rsid w:val="001D51F7"/>
    <w:rsid w:val="001F156E"/>
    <w:rsid w:val="00216994"/>
    <w:rsid w:val="00246314"/>
    <w:rsid w:val="002B0916"/>
    <w:rsid w:val="002B2828"/>
    <w:rsid w:val="002C1F1F"/>
    <w:rsid w:val="002F71E5"/>
    <w:rsid w:val="002F726B"/>
    <w:rsid w:val="0030537D"/>
    <w:rsid w:val="00325745"/>
    <w:rsid w:val="0038328B"/>
    <w:rsid w:val="003A353A"/>
    <w:rsid w:val="003D41FF"/>
    <w:rsid w:val="003F3344"/>
    <w:rsid w:val="00413DF5"/>
    <w:rsid w:val="0045723A"/>
    <w:rsid w:val="00460B7C"/>
    <w:rsid w:val="00474558"/>
    <w:rsid w:val="00474676"/>
    <w:rsid w:val="004A64CB"/>
    <w:rsid w:val="004A797E"/>
    <w:rsid w:val="004E1D1E"/>
    <w:rsid w:val="0052668A"/>
    <w:rsid w:val="00591FD0"/>
    <w:rsid w:val="005B261E"/>
    <w:rsid w:val="005C44C0"/>
    <w:rsid w:val="005C5CF9"/>
    <w:rsid w:val="005D1324"/>
    <w:rsid w:val="00604D11"/>
    <w:rsid w:val="00617B5A"/>
    <w:rsid w:val="00641052"/>
    <w:rsid w:val="00641EA7"/>
    <w:rsid w:val="00667642"/>
    <w:rsid w:val="006718CF"/>
    <w:rsid w:val="00695BDD"/>
    <w:rsid w:val="006A0722"/>
    <w:rsid w:val="006A7D7E"/>
    <w:rsid w:val="006C14AF"/>
    <w:rsid w:val="007403DD"/>
    <w:rsid w:val="00750A38"/>
    <w:rsid w:val="007803B8"/>
    <w:rsid w:val="007B3348"/>
    <w:rsid w:val="007D39B1"/>
    <w:rsid w:val="00845ACB"/>
    <w:rsid w:val="00853748"/>
    <w:rsid w:val="008B7480"/>
    <w:rsid w:val="008C68D7"/>
    <w:rsid w:val="008D4402"/>
    <w:rsid w:val="008F3E43"/>
    <w:rsid w:val="00937C3B"/>
    <w:rsid w:val="00974263"/>
    <w:rsid w:val="009854B1"/>
    <w:rsid w:val="0098729A"/>
    <w:rsid w:val="009A5487"/>
    <w:rsid w:val="009D24C3"/>
    <w:rsid w:val="009D2F7F"/>
    <w:rsid w:val="00A23965"/>
    <w:rsid w:val="00A252B0"/>
    <w:rsid w:val="00A422C0"/>
    <w:rsid w:val="00A76641"/>
    <w:rsid w:val="00A81533"/>
    <w:rsid w:val="00A824D7"/>
    <w:rsid w:val="00AB0C62"/>
    <w:rsid w:val="00B0317F"/>
    <w:rsid w:val="00B26BD8"/>
    <w:rsid w:val="00B5193B"/>
    <w:rsid w:val="00B64059"/>
    <w:rsid w:val="00B850EA"/>
    <w:rsid w:val="00BC0959"/>
    <w:rsid w:val="00BE233F"/>
    <w:rsid w:val="00C17E11"/>
    <w:rsid w:val="00C42BE5"/>
    <w:rsid w:val="00C56E1E"/>
    <w:rsid w:val="00C71E16"/>
    <w:rsid w:val="00C868AD"/>
    <w:rsid w:val="00CA11C9"/>
    <w:rsid w:val="00CA296A"/>
    <w:rsid w:val="00CB118F"/>
    <w:rsid w:val="00D03A78"/>
    <w:rsid w:val="00D667E2"/>
    <w:rsid w:val="00D95422"/>
    <w:rsid w:val="00DC4C29"/>
    <w:rsid w:val="00E920E9"/>
    <w:rsid w:val="00EB1449"/>
    <w:rsid w:val="00ED0926"/>
    <w:rsid w:val="00F152A3"/>
    <w:rsid w:val="00F705A3"/>
    <w:rsid w:val="00F71785"/>
    <w:rsid w:val="00FB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9"/>
    <o:shapelayout v:ext="edit">
      <o:idmap v:ext="edit" data="1"/>
      <o:rules v:ext="edit">
        <o:r id="V:Rule1" type="connector" idref="#Straight Connector 27"/>
        <o:r id="V:Rule2" type="connector" idref="#Straight Connector 23"/>
      </o:rules>
    </o:shapelayout>
  </w:shapeDefaults>
  <w:decimalSymbol w:val="."/>
  <w:listSeparator w:val=","/>
  <w15:docId w15:val="{54A29695-AF63-4778-AD9E-EB2A6E7A4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91FD0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image" Target="media/image37.png"/><Relationship Id="rId138" Type="http://schemas.openxmlformats.org/officeDocument/2006/relationships/oleObject" Target="embeddings/oleObject63.bin"/><Relationship Id="rId159" Type="http://schemas.openxmlformats.org/officeDocument/2006/relationships/image" Target="media/image75.png"/><Relationship Id="rId170" Type="http://schemas.openxmlformats.org/officeDocument/2006/relationships/oleObject" Target="embeddings/oleObject79.bin"/><Relationship Id="rId191" Type="http://schemas.openxmlformats.org/officeDocument/2006/relationships/oleObject" Target="embeddings/oleObject90.bin"/><Relationship Id="rId196" Type="http://schemas.openxmlformats.org/officeDocument/2006/relationships/image" Target="media/image93.png"/><Relationship Id="rId200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74" Type="http://schemas.openxmlformats.org/officeDocument/2006/relationships/image" Target="media/image32.png"/><Relationship Id="rId79" Type="http://schemas.openxmlformats.org/officeDocument/2006/relationships/oleObject" Target="embeddings/oleObject34.bin"/><Relationship Id="rId102" Type="http://schemas.openxmlformats.org/officeDocument/2006/relationships/image" Target="media/image46.png"/><Relationship Id="rId123" Type="http://schemas.openxmlformats.org/officeDocument/2006/relationships/image" Target="media/image57.png"/><Relationship Id="rId128" Type="http://schemas.openxmlformats.org/officeDocument/2006/relationships/oleObject" Target="embeddings/oleObject58.bin"/><Relationship Id="rId144" Type="http://schemas.openxmlformats.org/officeDocument/2006/relationships/oleObject" Target="embeddings/oleObject66.bin"/><Relationship Id="rId14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40.png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4.bin"/><Relationship Id="rId165" Type="http://schemas.openxmlformats.org/officeDocument/2006/relationships/image" Target="media/image78.png"/><Relationship Id="rId181" Type="http://schemas.openxmlformats.org/officeDocument/2006/relationships/image" Target="media/image86.png"/><Relationship Id="rId186" Type="http://schemas.openxmlformats.org/officeDocument/2006/relationships/image" Target="media/image88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oleObject" Target="embeddings/oleObject31.bin"/><Relationship Id="rId113" Type="http://schemas.openxmlformats.org/officeDocument/2006/relationships/image" Target="media/image52.png"/><Relationship Id="rId118" Type="http://schemas.openxmlformats.org/officeDocument/2006/relationships/oleObject" Target="embeddings/oleObject53.bin"/><Relationship Id="rId134" Type="http://schemas.openxmlformats.org/officeDocument/2006/relationships/oleObject" Target="embeddings/oleObject61.bin"/><Relationship Id="rId139" Type="http://schemas.openxmlformats.org/officeDocument/2006/relationships/image" Target="media/image65.png"/><Relationship Id="rId80" Type="http://schemas.openxmlformats.org/officeDocument/2006/relationships/image" Target="media/image35.png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69.bin"/><Relationship Id="rId155" Type="http://schemas.openxmlformats.org/officeDocument/2006/relationships/image" Target="media/image73.png"/><Relationship Id="rId171" Type="http://schemas.openxmlformats.org/officeDocument/2006/relationships/image" Target="media/image81.png"/><Relationship Id="rId176" Type="http://schemas.openxmlformats.org/officeDocument/2006/relationships/oleObject" Target="embeddings/oleObject82.bin"/><Relationship Id="rId192" Type="http://schemas.openxmlformats.org/officeDocument/2006/relationships/image" Target="media/image91.png"/><Relationship Id="rId197" Type="http://schemas.openxmlformats.org/officeDocument/2006/relationships/oleObject" Target="embeddings/oleObject93.bin"/><Relationship Id="rId201" Type="http://schemas.openxmlformats.org/officeDocument/2006/relationships/glossaryDocument" Target="glossary/document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49.png"/><Relationship Id="rId124" Type="http://schemas.openxmlformats.org/officeDocument/2006/relationships/oleObject" Target="embeddings/oleObject56.bin"/><Relationship Id="rId129" Type="http://schemas.openxmlformats.org/officeDocument/2006/relationships/image" Target="media/image60.png"/><Relationship Id="rId54" Type="http://schemas.openxmlformats.org/officeDocument/2006/relationships/image" Target="media/image24.png"/><Relationship Id="rId70" Type="http://schemas.openxmlformats.org/officeDocument/2006/relationships/header" Target="header1.xml"/><Relationship Id="rId75" Type="http://schemas.openxmlformats.org/officeDocument/2006/relationships/oleObject" Target="embeddings/oleObject32.bin"/><Relationship Id="rId91" Type="http://schemas.openxmlformats.org/officeDocument/2006/relationships/oleObject" Target="embeddings/oleObject40.bin"/><Relationship Id="rId96" Type="http://schemas.openxmlformats.org/officeDocument/2006/relationships/image" Target="media/image43.png"/><Relationship Id="rId140" Type="http://schemas.openxmlformats.org/officeDocument/2006/relationships/oleObject" Target="embeddings/oleObject64.bin"/><Relationship Id="rId145" Type="http://schemas.openxmlformats.org/officeDocument/2006/relationships/image" Target="media/image68.png"/><Relationship Id="rId161" Type="http://schemas.openxmlformats.org/officeDocument/2006/relationships/image" Target="media/image76.png"/><Relationship Id="rId166" Type="http://schemas.openxmlformats.org/officeDocument/2006/relationships/oleObject" Target="embeddings/oleObject77.bin"/><Relationship Id="rId182" Type="http://schemas.openxmlformats.org/officeDocument/2006/relationships/oleObject" Target="embeddings/oleObject85.bin"/><Relationship Id="rId187" Type="http://schemas.openxmlformats.org/officeDocument/2006/relationships/oleObject" Target="embeddings/oleObject8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1.bin"/><Relationship Id="rId119" Type="http://schemas.openxmlformats.org/officeDocument/2006/relationships/image" Target="media/image55.png"/><Relationship Id="rId44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5.bin"/><Relationship Id="rId86" Type="http://schemas.openxmlformats.org/officeDocument/2006/relationships/image" Target="media/image38.png"/><Relationship Id="rId130" Type="http://schemas.openxmlformats.org/officeDocument/2006/relationships/oleObject" Target="embeddings/oleObject59.bin"/><Relationship Id="rId135" Type="http://schemas.openxmlformats.org/officeDocument/2006/relationships/image" Target="media/image63.png"/><Relationship Id="rId151" Type="http://schemas.openxmlformats.org/officeDocument/2006/relationships/image" Target="media/image71.png"/><Relationship Id="rId156" Type="http://schemas.openxmlformats.org/officeDocument/2006/relationships/oleObject" Target="embeddings/oleObject72.bin"/><Relationship Id="rId177" Type="http://schemas.openxmlformats.org/officeDocument/2006/relationships/image" Target="media/image84.png"/><Relationship Id="rId198" Type="http://schemas.openxmlformats.org/officeDocument/2006/relationships/image" Target="media/image94.png"/><Relationship Id="rId172" Type="http://schemas.openxmlformats.org/officeDocument/2006/relationships/oleObject" Target="embeddings/oleObject80.bin"/><Relationship Id="rId193" Type="http://schemas.openxmlformats.org/officeDocument/2006/relationships/oleObject" Target="embeddings/oleObject91.bin"/><Relationship Id="rId202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3.png"/><Relationship Id="rId97" Type="http://schemas.openxmlformats.org/officeDocument/2006/relationships/oleObject" Target="embeddings/oleObject43.bin"/><Relationship Id="rId104" Type="http://schemas.openxmlformats.org/officeDocument/2006/relationships/image" Target="media/image47.png"/><Relationship Id="rId120" Type="http://schemas.openxmlformats.org/officeDocument/2006/relationships/oleObject" Target="embeddings/oleObject54.bin"/><Relationship Id="rId125" Type="http://schemas.openxmlformats.org/officeDocument/2006/relationships/image" Target="media/image58.png"/><Relationship Id="rId141" Type="http://schemas.openxmlformats.org/officeDocument/2006/relationships/image" Target="media/image66.png"/><Relationship Id="rId146" Type="http://schemas.openxmlformats.org/officeDocument/2006/relationships/oleObject" Target="embeddings/oleObject67.bin"/><Relationship Id="rId167" Type="http://schemas.openxmlformats.org/officeDocument/2006/relationships/image" Target="media/image79.png"/><Relationship Id="rId188" Type="http://schemas.openxmlformats.org/officeDocument/2006/relationships/image" Target="media/image89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92" Type="http://schemas.openxmlformats.org/officeDocument/2006/relationships/image" Target="media/image41.png"/><Relationship Id="rId162" Type="http://schemas.openxmlformats.org/officeDocument/2006/relationships/oleObject" Target="embeddings/oleObject75.bin"/><Relationship Id="rId183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38.bin"/><Relationship Id="rId110" Type="http://schemas.openxmlformats.org/officeDocument/2006/relationships/image" Target="media/image50.png"/><Relationship Id="rId115" Type="http://schemas.openxmlformats.org/officeDocument/2006/relationships/image" Target="media/image53.png"/><Relationship Id="rId131" Type="http://schemas.openxmlformats.org/officeDocument/2006/relationships/image" Target="media/image61.png"/><Relationship Id="rId136" Type="http://schemas.openxmlformats.org/officeDocument/2006/relationships/oleObject" Target="embeddings/oleObject62.bin"/><Relationship Id="rId157" Type="http://schemas.openxmlformats.org/officeDocument/2006/relationships/image" Target="media/image74.png"/><Relationship Id="rId178" Type="http://schemas.openxmlformats.org/officeDocument/2006/relationships/oleObject" Target="embeddings/oleObject83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6.png"/><Relationship Id="rId152" Type="http://schemas.openxmlformats.org/officeDocument/2006/relationships/oleObject" Target="embeddings/oleObject70.bin"/><Relationship Id="rId173" Type="http://schemas.openxmlformats.org/officeDocument/2006/relationships/image" Target="media/image82.png"/><Relationship Id="rId194" Type="http://schemas.openxmlformats.org/officeDocument/2006/relationships/image" Target="media/image92.png"/><Relationship Id="rId199" Type="http://schemas.openxmlformats.org/officeDocument/2006/relationships/oleObject" Target="embeddings/oleObject94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3.bin"/><Relationship Id="rId100" Type="http://schemas.openxmlformats.org/officeDocument/2006/relationships/image" Target="media/image45.png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7.bin"/><Relationship Id="rId147" Type="http://schemas.openxmlformats.org/officeDocument/2006/relationships/image" Target="media/image69.png"/><Relationship Id="rId168" Type="http://schemas.openxmlformats.org/officeDocument/2006/relationships/oleObject" Target="embeddings/oleObject78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header" Target="header2.xml"/><Relationship Id="rId93" Type="http://schemas.openxmlformats.org/officeDocument/2006/relationships/oleObject" Target="embeddings/oleObject41.bin"/><Relationship Id="rId98" Type="http://schemas.openxmlformats.org/officeDocument/2006/relationships/image" Target="media/image44.png"/><Relationship Id="rId121" Type="http://schemas.openxmlformats.org/officeDocument/2006/relationships/image" Target="media/image56.png"/><Relationship Id="rId142" Type="http://schemas.openxmlformats.org/officeDocument/2006/relationships/oleObject" Target="embeddings/oleObject65.bin"/><Relationship Id="rId163" Type="http://schemas.openxmlformats.org/officeDocument/2006/relationships/image" Target="media/image77.png"/><Relationship Id="rId184" Type="http://schemas.openxmlformats.org/officeDocument/2006/relationships/oleObject" Target="embeddings/oleObject86.bin"/><Relationship Id="rId189" Type="http://schemas.openxmlformats.org/officeDocument/2006/relationships/oleObject" Target="embeddings/oleObject89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2.bin"/><Relationship Id="rId137" Type="http://schemas.openxmlformats.org/officeDocument/2006/relationships/image" Target="media/image64.png"/><Relationship Id="rId158" Type="http://schemas.openxmlformats.org/officeDocument/2006/relationships/oleObject" Target="embeddings/oleObject73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6.bin"/><Relationship Id="rId88" Type="http://schemas.openxmlformats.org/officeDocument/2006/relationships/image" Target="media/image39.png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0.bin"/><Relationship Id="rId153" Type="http://schemas.openxmlformats.org/officeDocument/2006/relationships/image" Target="media/image72.png"/><Relationship Id="rId174" Type="http://schemas.openxmlformats.org/officeDocument/2006/relationships/oleObject" Target="embeddings/oleObject81.bin"/><Relationship Id="rId179" Type="http://schemas.openxmlformats.org/officeDocument/2006/relationships/image" Target="media/image85.png"/><Relationship Id="rId195" Type="http://schemas.openxmlformats.org/officeDocument/2006/relationships/oleObject" Target="embeddings/oleObject92.bin"/><Relationship Id="rId190" Type="http://schemas.openxmlformats.org/officeDocument/2006/relationships/image" Target="media/image90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106" Type="http://schemas.openxmlformats.org/officeDocument/2006/relationships/image" Target="media/image48.png"/><Relationship Id="rId127" Type="http://schemas.openxmlformats.org/officeDocument/2006/relationships/image" Target="media/image59.pn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footer" Target="footer2.xml"/><Relationship Id="rId78" Type="http://schemas.openxmlformats.org/officeDocument/2006/relationships/image" Target="media/image34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5.bin"/><Relationship Id="rId143" Type="http://schemas.openxmlformats.org/officeDocument/2006/relationships/image" Target="media/image67.png"/><Relationship Id="rId148" Type="http://schemas.openxmlformats.org/officeDocument/2006/relationships/oleObject" Target="embeddings/oleObject68.bin"/><Relationship Id="rId164" Type="http://schemas.openxmlformats.org/officeDocument/2006/relationships/oleObject" Target="embeddings/oleObject76.bin"/><Relationship Id="rId169" Type="http://schemas.openxmlformats.org/officeDocument/2006/relationships/image" Target="media/image80.png"/><Relationship Id="rId185" Type="http://schemas.openxmlformats.org/officeDocument/2006/relationships/oleObject" Target="embeddings/oleObject8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4.bin"/><Relationship Id="rId26" Type="http://schemas.openxmlformats.org/officeDocument/2006/relationships/image" Target="media/image10.png"/><Relationship Id="rId47" Type="http://schemas.openxmlformats.org/officeDocument/2006/relationships/oleObject" Target="embeddings/oleObject20.bin"/><Relationship Id="rId68" Type="http://schemas.openxmlformats.org/officeDocument/2006/relationships/image" Target="media/image31.png"/><Relationship Id="rId89" Type="http://schemas.openxmlformats.org/officeDocument/2006/relationships/oleObject" Target="embeddings/oleObject39.bin"/><Relationship Id="rId112" Type="http://schemas.openxmlformats.org/officeDocument/2006/relationships/image" Target="media/image51.jpg"/><Relationship Id="rId133" Type="http://schemas.openxmlformats.org/officeDocument/2006/relationships/image" Target="media/image62.png"/><Relationship Id="rId154" Type="http://schemas.openxmlformats.org/officeDocument/2006/relationships/oleObject" Target="embeddings/oleObject71.bin"/><Relationship Id="rId175" Type="http://schemas.openxmlformats.org/officeDocument/2006/relationships/image" Target="media/image8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ocuments\WME%20Pty%20Ltd%2012\Draft%20Products\Draft%20Products%202014\2014%20WME%20Mathematics%20Assessment%20Bank\2014%20Templates\Year%207%208%20Test%20Shorter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58E508D4FB941A6BDCCABB32D9F20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24BD0-545B-405D-B590-0DC60EB5C168}"/>
      </w:docPartPr>
      <w:docPartBody>
        <w:p w:rsidR="00E66F3B" w:rsidRDefault="008D1C43">
          <w:pPr>
            <w:pStyle w:val="758E508D4FB941A6BDCCABB32D9F206B"/>
          </w:pPr>
          <w:r w:rsidRPr="00152996">
            <w:rPr>
              <w:rStyle w:val="PlaceholderText"/>
            </w:rPr>
            <w:t>[Category]</w:t>
          </w:r>
        </w:p>
      </w:docPartBody>
    </w:docPart>
    <w:docPart>
      <w:docPartPr>
        <w:name w:val="3AE1B4275FFD421AAC6DDB3DED18CA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562BA8-B623-427C-A633-14044502FA98}"/>
      </w:docPartPr>
      <w:docPartBody>
        <w:p w:rsidR="00E66F3B" w:rsidRDefault="008D1C43">
          <w:pPr>
            <w:pStyle w:val="3AE1B4275FFD421AAC6DDB3DED18CA3A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8B7F6326BC664C0B8A02730FD05D95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76FFD9-FF3E-4BB4-AB9D-29011A880C60}"/>
      </w:docPartPr>
      <w:docPartBody>
        <w:p w:rsidR="00E66F3B" w:rsidRDefault="008D1C43">
          <w:pPr>
            <w:pStyle w:val="8B7F6326BC664C0B8A02730FD05D9524"/>
          </w:pPr>
          <w:r w:rsidRPr="00152996">
            <w:rPr>
              <w:rStyle w:val="PlaceholderText"/>
            </w:rPr>
            <w:t>[Category]</w:t>
          </w:r>
        </w:p>
      </w:docPartBody>
    </w:docPart>
    <w:docPart>
      <w:docPartPr>
        <w:name w:val="E11374935E1F4E4FAF194B5223D0BA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54C105-44C5-4539-A372-0D45F1D7F9F5}"/>
      </w:docPartPr>
      <w:docPartBody>
        <w:p w:rsidR="00E66F3B" w:rsidRDefault="008D1C43">
          <w:pPr>
            <w:pStyle w:val="E11374935E1F4E4FAF194B5223D0BA07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C7A797BB7C264D1EA2C71F2FD02F85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50EDE6-C464-48FF-87D1-84B6E02A9129}"/>
      </w:docPartPr>
      <w:docPartBody>
        <w:p w:rsidR="00E66F3B" w:rsidRDefault="008D1C43">
          <w:pPr>
            <w:pStyle w:val="C7A797BB7C264D1EA2C71F2FD02F85C3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C43"/>
    <w:rsid w:val="008D1C43"/>
    <w:rsid w:val="00CD6228"/>
    <w:rsid w:val="00E6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58E508D4FB941A6BDCCABB32D9F206B">
    <w:name w:val="758E508D4FB941A6BDCCABB32D9F206B"/>
  </w:style>
  <w:style w:type="paragraph" w:customStyle="1" w:styleId="3AE1B4275FFD421AAC6DDB3DED18CA3A">
    <w:name w:val="3AE1B4275FFD421AAC6DDB3DED18CA3A"/>
  </w:style>
  <w:style w:type="paragraph" w:customStyle="1" w:styleId="8B7F6326BC664C0B8A02730FD05D9524">
    <w:name w:val="8B7F6326BC664C0B8A02730FD05D9524"/>
  </w:style>
  <w:style w:type="paragraph" w:customStyle="1" w:styleId="E11374935E1F4E4FAF194B5223D0BA07">
    <w:name w:val="E11374935E1F4E4FAF194B5223D0BA07"/>
  </w:style>
  <w:style w:type="paragraph" w:customStyle="1" w:styleId="C7A797BB7C264D1EA2C71F2FD02F85C3">
    <w:name w:val="C7A797BB7C264D1EA2C71F2FD02F85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ABD85A-2DF2-405C-BE4C-92F41BA43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Shorter Template</Template>
  <TotalTime>0</TotalTime>
  <Pages>10</Pages>
  <Words>1300</Words>
  <Characters>7415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Numbers</vt:lpstr>
    </vt:vector>
  </TitlesOfParts>
  <Company>Western Mathematics</Company>
  <LinksUpToDate>false</LinksUpToDate>
  <CharactersWithSpaces>8698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Numbers</dc:title>
  <dc:creator>Garry</dc:creator>
  <cp:lastModifiedBy>Garry Thorn</cp:lastModifiedBy>
  <cp:revision>2</cp:revision>
  <dcterms:created xsi:type="dcterms:W3CDTF">2014-04-23T11:58:00Z</dcterms:created>
  <dcterms:modified xsi:type="dcterms:W3CDTF">2014-04-23T11:58:00Z</dcterms:modified>
  <cp:category>Year 8</cp:category>
</cp:coreProperties>
</file>