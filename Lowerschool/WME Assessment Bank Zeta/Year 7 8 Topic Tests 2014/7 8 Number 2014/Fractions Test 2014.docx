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491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1134"/>
        <w:gridCol w:w="5103"/>
        <w:gridCol w:w="3545"/>
      </w:tblGrid>
      <w:tr w:rsidR="00325745" w:rsidTr="009854B1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305000155"/>
            <w:placeholder>
              <w:docPart w:val="BD06A542890C4626BF683175DC14D9F5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843" w:type="dxa"/>
                <w:gridSpan w:val="2"/>
                <w:shd w:val="clear" w:color="auto" w:fill="DAE7F6"/>
                <w:vAlign w:val="center"/>
              </w:tcPr>
              <w:p w:rsidR="00C868AD" w:rsidRPr="00325745" w:rsidRDefault="00C441EB" w:rsidP="009854B1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tc>
          <w:tcPr>
            <w:tcW w:w="5103" w:type="dxa"/>
            <w:shd w:val="clear" w:color="auto" w:fill="DAE7F6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338033075"/>
              <w:placeholder>
                <w:docPart w:val="60CAEB8EA83F487B958FF6CAC8E7EB19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5C44C0" w:rsidRDefault="00C441EB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Fractions</w:t>
                </w:r>
              </w:p>
            </w:sdtContent>
          </w:sdt>
          <w:bookmarkStart w:id="0" w:name="_GoBack" w:displacedByCustomXml="prev"/>
          <w:bookmarkEnd w:id="0" w:displacedByCustomXml="prev"/>
        </w:tc>
        <w:tc>
          <w:tcPr>
            <w:tcW w:w="3545" w:type="dxa"/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2515" w:rsidTr="009854B1">
        <w:trPr>
          <w:cantSplit/>
          <w:trHeight w:val="851"/>
        </w:trPr>
        <w:tc>
          <w:tcPr>
            <w:tcW w:w="6946" w:type="dxa"/>
            <w:gridSpan w:val="3"/>
            <w:shd w:val="clear" w:color="auto" w:fill="DAE7F6"/>
          </w:tcPr>
          <w:p w:rsidR="00852515" w:rsidRPr="00C56E1E" w:rsidRDefault="00852515" w:rsidP="00852515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852515" w:rsidRDefault="00852515" w:rsidP="00852515">
            <w:pPr>
              <w:pStyle w:val="ListParagraph"/>
              <w:numPr>
                <w:ilvl w:val="0"/>
                <w:numId w:val="7"/>
              </w:numPr>
              <w:ind w:left="318" w:hanging="142"/>
              <w:rPr>
                <w:rFonts w:ascii="Times New Roman" w:hAnsi="Times New Roman"/>
                <w:sz w:val="16"/>
                <w:szCs w:val="16"/>
              </w:rPr>
            </w:pPr>
            <w:r w:rsidRPr="00884ABC">
              <w:rPr>
                <w:rFonts w:ascii="Times New Roman" w:hAnsi="Times New Roman"/>
                <w:sz w:val="16"/>
                <w:szCs w:val="16"/>
              </w:rPr>
              <w:t>Compare fractions using equivalence. Locate and represent positive and negative fractions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884ABC">
              <w:rPr>
                <w:rFonts w:ascii="Times New Roman" w:hAnsi="Times New Roman"/>
                <w:sz w:val="16"/>
                <w:szCs w:val="16"/>
              </w:rPr>
              <w:t>and mixed numbers on a number line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884ABC">
              <w:rPr>
                <w:rFonts w:ascii="Times New Roman" w:hAnsi="Times New Roman"/>
                <w:sz w:val="16"/>
                <w:szCs w:val="16"/>
              </w:rPr>
              <w:t>(ACMNA152)</w:t>
            </w:r>
          </w:p>
          <w:p w:rsidR="00852515" w:rsidRDefault="00852515" w:rsidP="00852515">
            <w:pPr>
              <w:pStyle w:val="ListParagraph"/>
              <w:numPr>
                <w:ilvl w:val="0"/>
                <w:numId w:val="7"/>
              </w:numPr>
              <w:ind w:left="318" w:hanging="142"/>
              <w:rPr>
                <w:rFonts w:ascii="Times New Roman" w:hAnsi="Times New Roman"/>
                <w:sz w:val="16"/>
                <w:szCs w:val="16"/>
              </w:rPr>
            </w:pPr>
            <w:r w:rsidRPr="00884ABC">
              <w:rPr>
                <w:rFonts w:ascii="Times New Roman" w:hAnsi="Times New Roman"/>
                <w:sz w:val="16"/>
                <w:szCs w:val="16"/>
              </w:rPr>
              <w:t>Solve problems involving addition and subtraction of fractions, including those with unrelated denominators (ACMNA153) </w:t>
            </w:r>
          </w:p>
          <w:p w:rsidR="00852515" w:rsidRDefault="00852515" w:rsidP="00852515">
            <w:pPr>
              <w:pStyle w:val="ListParagraph"/>
              <w:numPr>
                <w:ilvl w:val="0"/>
                <w:numId w:val="7"/>
              </w:numPr>
              <w:ind w:left="318" w:hanging="142"/>
              <w:rPr>
                <w:rFonts w:ascii="Times New Roman" w:hAnsi="Times New Roman"/>
                <w:sz w:val="16"/>
                <w:szCs w:val="16"/>
              </w:rPr>
            </w:pPr>
            <w:r w:rsidRPr="00884ABC">
              <w:rPr>
                <w:rFonts w:ascii="Times New Roman" w:hAnsi="Times New Roman"/>
                <w:sz w:val="16"/>
                <w:szCs w:val="16"/>
              </w:rPr>
              <w:t>Multiply and divide fractions and decimals using efficient written strategies and digital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884ABC">
              <w:rPr>
                <w:rFonts w:ascii="Times New Roman" w:hAnsi="Times New Roman"/>
                <w:sz w:val="16"/>
                <w:szCs w:val="16"/>
              </w:rPr>
              <w:t>technologies (ACMNA154) </w:t>
            </w:r>
          </w:p>
          <w:p w:rsidR="00852515" w:rsidRPr="00C56E1E" w:rsidRDefault="00852515" w:rsidP="00852515">
            <w:pPr>
              <w:pStyle w:val="ListParagraph"/>
              <w:numPr>
                <w:ilvl w:val="0"/>
                <w:numId w:val="7"/>
              </w:numPr>
              <w:ind w:left="318" w:hanging="142"/>
              <w:rPr>
                <w:rFonts w:ascii="Times New Roman" w:hAnsi="Times New Roman"/>
                <w:sz w:val="16"/>
                <w:szCs w:val="16"/>
              </w:rPr>
            </w:pPr>
            <w:r w:rsidRPr="00884ABC">
              <w:rPr>
                <w:rFonts w:ascii="Times New Roman" w:hAnsi="Times New Roman"/>
                <w:sz w:val="16"/>
                <w:szCs w:val="16"/>
              </w:rPr>
              <w:t>Express one quantity as a fraction of another, with and without the use of digital technologies 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 </w:t>
            </w:r>
            <w:r w:rsidRPr="00884ABC">
              <w:rPr>
                <w:rFonts w:ascii="Times New Roman" w:hAnsi="Times New Roman"/>
                <w:sz w:val="16"/>
                <w:szCs w:val="16"/>
              </w:rPr>
              <w:t>(ACMNA155) </w:t>
            </w:r>
          </w:p>
        </w:tc>
        <w:tc>
          <w:tcPr>
            <w:tcW w:w="3545" w:type="dxa"/>
            <w:shd w:val="clear" w:color="auto" w:fill="DAE7F6"/>
            <w:vAlign w:val="center"/>
          </w:tcPr>
          <w:p w:rsidR="00852515" w:rsidRPr="00325745" w:rsidRDefault="00852515" w:rsidP="00852515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852515">
        <w:trPr>
          <w:cantSplit/>
          <w:trHeight w:val="851"/>
        </w:trPr>
        <w:tc>
          <w:tcPr>
            <w:tcW w:w="10491" w:type="dxa"/>
            <w:gridSpan w:val="4"/>
            <w:tcBorders>
              <w:bottom w:val="single" w:sz="4" w:space="0" w:color="auto"/>
            </w:tcBorders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Show any working out on the test paper.  Calculators are </w:t>
            </w:r>
            <w:r w:rsidRPr="007E3E86">
              <w:rPr>
                <w:rFonts w:asciiTheme="majorHAnsi" w:hAnsiTheme="majorHAnsi"/>
                <w:b/>
                <w:i/>
                <w:sz w:val="24"/>
                <w:szCs w:val="24"/>
              </w:rPr>
              <w:t>not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allowed.</w:t>
            </w:r>
          </w:p>
        </w:tc>
      </w:tr>
      <w:tr w:rsidR="00325745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52515" w:rsidRPr="00886ED4" w:rsidRDefault="006D2FE8" w:rsidP="0085251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37.5pt;margin-top:1.3pt;width:129.25pt;height:27.45pt;z-index:251662848;mso-position-horizontal-relative:text;mso-position-vertical-relative:text">
                  <v:imagedata r:id="rId8" o:title=""/>
                </v:shape>
                <o:OLEObject Type="Embed" ProgID="FXDraw.Graphic" ShapeID="_x0000_s1026" DrawAspect="Content" ObjectID="_1459795213" r:id="rId9"/>
              </w:object>
            </w:r>
            <w:r w:rsidR="00852515" w:rsidRPr="00886ED4">
              <w:rPr>
                <w:rFonts w:ascii="Times New Roman" w:hAnsi="Times New Roman"/>
                <w:sz w:val="24"/>
                <w:szCs w:val="24"/>
              </w:rPr>
              <w:t>The fraction of the diagram which is shaded is :</w:t>
            </w:r>
          </w:p>
          <w:p w:rsidR="00852515" w:rsidRPr="00886ED4" w:rsidRDefault="00852515" w:rsidP="0085251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52515" w:rsidRPr="00886ED4" w:rsidRDefault="00852515" w:rsidP="0085251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52515" w:rsidRPr="00886ED4" w:rsidRDefault="00852515" w:rsidP="00852515">
            <w:pPr>
              <w:spacing w:before="12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12832" behindDoc="0" locked="0" layoutInCell="1" allowOverlap="1" wp14:anchorId="277F79C4" wp14:editId="606F2A38">
                      <wp:simplePos x="0" y="0"/>
                      <wp:positionH relativeFrom="column">
                        <wp:posOffset>215504</wp:posOffset>
                      </wp:positionH>
                      <wp:positionV relativeFrom="paragraph">
                        <wp:posOffset>173528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69B5F2" id="Group 28" o:spid="_x0000_s1026" style="position:absolute;margin-left:16.95pt;margin-top:13.65pt;width:343.5pt;height:9pt;z-index:25151283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Pr="00886ED4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Pr="00886ED4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25" type="#_x0000_t75" style="width:9pt;height:27pt" o:ole="">
                  <v:imagedata r:id="rId10" o:title=""/>
                </v:shape>
                <o:OLEObject Type="Embed" ProgID="FXEquation.Equation" ShapeID="_x0000_i1025" DrawAspect="Content" ObjectID="_1459795072" r:id="rId11"/>
              </w:object>
            </w:r>
            <w:r w:rsidRPr="00886ED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886ED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</w:t>
            </w:r>
            <w:r w:rsidRPr="0085251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498">
                <v:shape id="_x0000_i1026" type="#_x0000_t75" style="width:6.6pt;height:24.6pt" o:ole="">
                  <v:imagedata r:id="rId12" o:title=""/>
                </v:shape>
                <o:OLEObject Type="Embed" ProgID="FXEquation.Equation" ShapeID="_x0000_i1026" DrawAspect="Content" ObjectID="_1459795073" r:id="rId13"/>
              </w:object>
            </w:r>
            <w:r w:rsidRPr="00886ED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</w:t>
            </w:r>
            <w:r w:rsidRPr="0085251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498">
                <v:shape id="_x0000_i1027" type="#_x0000_t75" style="width:6.6pt;height:24.6pt" o:ole="">
                  <v:imagedata r:id="rId14" o:title=""/>
                </v:shape>
                <o:OLEObject Type="Embed" ProgID="FXEquation.Equation" ShapeID="_x0000_i1027" DrawAspect="Content" ObjectID="_1459795074" r:id="rId15"/>
              </w:object>
            </w:r>
            <w:r w:rsidRPr="00886ED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Pr="00886ED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</w:t>
            </w:r>
            <w:r w:rsidRPr="0085251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498">
                <v:shape id="_x0000_i1028" type="#_x0000_t75" style="width:6.6pt;height:24.6pt" o:ole="">
                  <v:imagedata r:id="rId16" o:title=""/>
                </v:shape>
                <o:OLEObject Type="Embed" ProgID="FXEquation.Equation" ShapeID="_x0000_i1028" DrawAspect="Content" ObjectID="_1459795075" r:id="rId17"/>
              </w:object>
            </w:r>
            <w:r w:rsidRPr="00886ED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3D41FF" w:rsidRDefault="003D41FF" w:rsidP="00591FD0">
            <w:pPr>
              <w:pStyle w:val="QuestionStyle"/>
            </w:pPr>
          </w:p>
        </w:tc>
      </w:tr>
      <w:tr w:rsidR="00852515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852515" w:rsidRPr="001B3341" w:rsidRDefault="00852515" w:rsidP="0085251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52515" w:rsidRPr="00252D49" w:rsidRDefault="00852515" w:rsidP="00852515">
            <w:pPr>
              <w:rPr>
                <w:rFonts w:ascii="Times New Roman" w:hAnsi="Times New Roman"/>
                <w:sz w:val="24"/>
                <w:szCs w:val="24"/>
              </w:rPr>
            </w:pPr>
            <w:r w:rsidRPr="00252D49">
              <w:rPr>
                <w:rFonts w:ascii="Times New Roman" w:hAnsi="Times New Roman"/>
                <w:sz w:val="24"/>
                <w:szCs w:val="24"/>
              </w:rPr>
              <w:t>Which pair of f</w:t>
            </w:r>
            <w:r>
              <w:rPr>
                <w:rFonts w:ascii="Times New Roman" w:hAnsi="Times New Roman"/>
                <w:sz w:val="24"/>
                <w:szCs w:val="24"/>
              </w:rPr>
              <w:t>ractions below has the same denomin</w:t>
            </w:r>
            <w:r w:rsidRPr="00252D49">
              <w:rPr>
                <w:rFonts w:ascii="Times New Roman" w:hAnsi="Times New Roman"/>
                <w:sz w:val="24"/>
                <w:szCs w:val="24"/>
              </w:rPr>
              <w:t>ator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but different numer</w:t>
            </w:r>
            <w:r w:rsidRPr="00252D49">
              <w:rPr>
                <w:rFonts w:ascii="Times New Roman" w:hAnsi="Times New Roman"/>
                <w:sz w:val="24"/>
                <w:szCs w:val="24"/>
              </w:rPr>
              <w:t>ators?</w:t>
            </w:r>
          </w:p>
          <w:p w:rsidR="00852515" w:rsidRPr="00252D49" w:rsidRDefault="00852515" w:rsidP="0085251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52515" w:rsidRPr="00252D49" w:rsidRDefault="00852515" w:rsidP="00852515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14880" behindDoc="0" locked="0" layoutInCell="1" allowOverlap="1" wp14:anchorId="69DA082D" wp14:editId="6C788308">
                      <wp:simplePos x="0" y="0"/>
                      <wp:positionH relativeFrom="column">
                        <wp:posOffset>40382</wp:posOffset>
                      </wp:positionH>
                      <wp:positionV relativeFrom="paragraph">
                        <wp:posOffset>97195</wp:posOffset>
                      </wp:positionV>
                      <wp:extent cx="4362450" cy="114300"/>
                      <wp:effectExtent l="0" t="0" r="19050" b="1905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1C9ED6" id="Group 17" o:spid="_x0000_s1026" style="position:absolute;margin-left:3.2pt;margin-top:7.65pt;width:343.5pt;height:9pt;z-index:25151488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5G/8EA&#10;AADaAAAADwAAAGRycy9kb3ducmV2LnhtbESPT2sCMRTE7wW/Q3hCbzWrUpHVKFpQpDf/nh/Jc7O4&#10;eVk2qbv10zcFweMwM79h5svOVeJOTSg9KxgOMhDE2puSCwWn4+ZjCiJEZIOVZ1LwSwGWi97bHHPj&#10;W97T/RALkSAcclRgY6xzKYO25DAMfE2cvKtvHMYkm0KaBtsEd5UcZdlEOiw5LVis6cuSvh1+nIJv&#10;bT+nj257Me3kOl7t15ez9lul3vvdagYiUhdf4Wd7ZxS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ORv/BAAAA2gAAAA8AAAAAAAAAAAAAAAAAmAIAAGRycy9kb3du&#10;cmV2LnhtbFBLBQYAAAAABAAEAPUAAACG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LjZMEA&#10;AADaAAAADwAAAGRycy9kb3ducmV2LnhtbESPT2sCMRTE7wW/Q3iCt5q1UpHVKFpQpDf/nh/Jc7O4&#10;eVk20V399E2h0OMwM79h5svOVeJBTSg9KxgNMxDE2puSCwWn4+Z9CiJEZIOVZ1LwpADLRe9tjrnx&#10;Le/pcYiFSBAOOSqwMda5lEFbchiGviZO3tU3DmOSTSFNg22Cu0p+ZNlEOiw5LVis6cuSvh3uTsG3&#10;tp/TV7e9mHZyHa/268tZ+61Sg363moGI1MX/8F97ZxSM4fdKug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C42TBAAAA2gAAAA8AAAAAAAAAAAAAAAAAmAIAAGRycy9kb3du&#10;cmV2LnhtbFBLBQYAAAAABAAEAPUAAACG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7EMMA&#10;AADaAAAADwAAAGRycy9kb3ducmV2LnhtbESPzWrDMBCE74G8g9hAb4mctgnBtRLSQkPpLT/NeZHW&#10;lom1MpYau336qhDIcZiZb5hiM7hGXKkLtWcF81kGglh7U3Ol4HR8n65AhIhssPFMCn4owGY9HhWY&#10;G9/znq6HWIkE4ZCjAhtjm0sZtCWHYeZb4uSVvnMYk+wqaTrsE9w18jHLltJhzWnBYktvlvTl8O0U&#10;fGq7WP0Ou7Ppl+XTdv96/tJ+p9TDZNi+gIg0xHv41v4wCp7h/0q6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t7EMMAAADa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ei8EA&#10;AADaAAAADwAAAGRycy9kb3ducmV2LnhtbESPT2sCMRTE74V+h/AEbzWrosjWKFZQpDf/nh/Jc7N0&#10;87Jsorv20zcFweMwM79h5svOVeJOTSg9KxgOMhDE2puSCwWn4+ZjBiJEZIOVZ1LwoADLxfvbHHPj&#10;W97T/RALkSAcclRgY6xzKYO25DAMfE2cvKtvHMYkm0KaBtsEd5UcZdlUOiw5LVisaW1J/xxuTsG3&#10;tpPZb7e9mHZ6Ha/2X5ez9lul+r1u9QkiUhdf4Wd7ZxR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n3ovBAAAA2gAAAA8AAAAAAAAAAAAAAAAAmAIAAGRycy9kb3du&#10;cmV2LnhtbFBLBQYAAAAABAAEAPUAAACGAw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Pr="0085251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846" w:dyaOrig="498" w14:anchorId="2CACF03C">
                <v:shape id="_x0000_i1029" type="#_x0000_t75" style="width:42.6pt;height:25.2pt" o:ole="">
                  <v:imagedata r:id="rId18" o:title=""/>
                </v:shape>
                <o:OLEObject Type="Embed" ProgID="FXEquation.Equation" ShapeID="_x0000_i1029" DrawAspect="Content" ObjectID="_1459795076" r:id="rId19"/>
              </w:objec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</w: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</w:t>
            </w:r>
            <w:r w:rsidRPr="0085251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846" w:dyaOrig="510">
                <v:shape id="_x0000_i1030" type="#_x0000_t75" style="width:42.6pt;height:25.8pt" o:ole="">
                  <v:imagedata r:id="rId20" o:title=""/>
                </v:shape>
                <o:OLEObject Type="Embed" ProgID="FXEquation.Equation" ShapeID="_x0000_i1030" DrawAspect="Content" ObjectID="_1459795077" r:id="rId21"/>
              </w:objec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</w: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</w:t>
            </w:r>
            <w:r w:rsidRPr="0085251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846" w:dyaOrig="510">
                <v:shape id="_x0000_i1031" type="#_x0000_t75" style="width:42.6pt;height:25.8pt" o:ole="">
                  <v:imagedata r:id="rId22" o:title=""/>
                </v:shape>
                <o:OLEObject Type="Embed" ProgID="FXEquation.Equation" ShapeID="_x0000_i1031" DrawAspect="Content" ObjectID="_1459795078" r:id="rId23"/>
              </w:objec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</w: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</w:t>
            </w:r>
            <w:r w:rsidRPr="0085251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846" w:dyaOrig="510">
                <v:shape id="_x0000_i1032" type="#_x0000_t75" style="width:42.6pt;height:25.8pt" o:ole="">
                  <v:imagedata r:id="rId24" o:title=""/>
                </v:shape>
                <o:OLEObject Type="Embed" ProgID="FXEquation.Equation" ShapeID="_x0000_i1032" DrawAspect="Content" ObjectID="_1459795079" r:id="rId25"/>
              </w:objec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852515" w:rsidRDefault="00852515" w:rsidP="0085251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52515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852515" w:rsidRPr="001B3341" w:rsidRDefault="00852515" w:rsidP="0085251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52515" w:rsidRPr="00252D49" w:rsidRDefault="00852515" w:rsidP="0085251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 w</w: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hich pair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below are both </w: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of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the </w:t>
            </w:r>
            <w:r w:rsidRPr="00252D49">
              <w:rPr>
                <w:rFonts w:ascii="Times New Roman" w:hAnsi="Times New Roman"/>
                <w:sz w:val="24"/>
                <w:szCs w:val="24"/>
              </w:rPr>
              <w:t>fractions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greater than 1?</w:t>
            </w:r>
          </w:p>
          <w:p w:rsidR="00852515" w:rsidRPr="00252D49" w:rsidRDefault="00852515" w:rsidP="0085251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52515" w:rsidRPr="00252D49" w:rsidRDefault="00852515" w:rsidP="00852515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16928" behindDoc="0" locked="0" layoutInCell="1" allowOverlap="1" wp14:anchorId="4242E7AA" wp14:editId="1BBE3C80">
                      <wp:simplePos x="0" y="0"/>
                      <wp:positionH relativeFrom="column">
                        <wp:posOffset>91538</wp:posOffset>
                      </wp:positionH>
                      <wp:positionV relativeFrom="paragraph">
                        <wp:posOffset>86178</wp:posOffset>
                      </wp:positionV>
                      <wp:extent cx="4362450" cy="114300"/>
                      <wp:effectExtent l="0" t="0" r="19050" b="1905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C816C6" id="Group 1" o:spid="_x0000_s1026" style="position:absolute;margin-left:7.2pt;margin-top:6.8pt;width:343.5pt;height:9pt;z-index:25151692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0w5sAA&#10;AADbAAAADwAAAGRycy9kb3ducmV2LnhtbERPTWsCMRC9F/wPYQRvNWuli6xGUUGR3rTV85CMm8XN&#10;ZNmk7uqvbwqF3ubxPmex6l0t7tSGyrOCyTgDQay9qbhU8PW5e52BCBHZYO2ZFDwowGo5eFlgYXzH&#10;R7qfYilSCIcCFdgYm0LKoC05DGPfECfu6luHMcG2lKbFLoW7Wr5lWS4dVpwaLDa0taRvp2+n4EPb&#10;99mz319Ml1+n6+PmctZ+r9Ro2K/nICL18V/85z6YND+H31/SAX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V0w5sAAAADbAAAADwAAAAAAAAAAAAAAAACYAgAAZHJzL2Rvd25y&#10;ZXYueG1sUEsFBgAAAAAEAAQA9QAAAIU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4BD8MA&#10;AADbAAAADwAAAGRycy9kb3ducmV2LnhtbESPQWsCMRCF74X+hzBCbzWrpSKrUaxQKb2prechGTeL&#10;m8mySd2tv945FHqb4b1575vlegiNulKX6sgGJuMCFLGNrubKwNfx/XkOKmVkh01kMvBLCdarx4cl&#10;li72vKfrIVdKQjiVaMDn3JZaJ+spYBrHlli0c+wCZlm7SrsOewkPjZ4WxUwHrFkaPLa09WQvh59g&#10;4NP61/lt2J1cPzu/bPZvp28bd8Y8jYbNAlSmIf+b/64/nOALrPwiA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4BD8MAAADbAAAADwAAAAAAAAAAAAAAAACYAgAAZHJzL2Rv&#10;d25yZXYueG1sUEsFBgAAAAAEAAQA9QAAAIg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KklMAA&#10;AADbAAAADwAAAGRycy9kb3ducmV2LnhtbERPTWsCMRC9C/6HMII3zVqp6GoULVSKN231PCTjZnEz&#10;WTapu+2vN4WCt3m8z1ltOleJOzWh9KxgMs5AEGtvSi4UfH2+j+YgQkQ2WHkmBT8UYLPu91aYG9/y&#10;ke6nWIgUwiFHBTbGOpcyaEsOw9jXxIm7+sZhTLAppGmwTeGuki9ZNpMOS04NFmt6s6Rvp2+n4KDt&#10;6/y3219MO7tOt8fd5az9XqnhoNsuQUTq4lP87/4waf4C/n5JB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KklMAAAADbAAAADwAAAAAAAAAAAAAAAACYAgAAZHJzL2Rvd25y&#10;ZXYueG1sUEsFBgAAAAAEAAQA9QAAAIU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THtMEA&#10;AADbAAAADwAAAGRycy9kb3ducmV2LnhtbERPz2vCMBS+D/Y/hDfYbaY6FKmmpRsow5tuen4kr02x&#10;eSlNtN3++uUw2PHj+70tJ9eJOw2h9axgPstAEGtvWm4UfH3uXtYgQkQ22HkmBd8UoCweH7aYGz/y&#10;ke6n2IgUwiFHBTbGPpcyaEsOw8z3xImr/eAwJjg00gw4pnDXyUWWraTDllODxZ7eLenr6eYUHLRd&#10;rn+m/cWMq/q1Or5dztrvlXp+mqoNiEhT/Bf/uT+MgkVan76kHy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Ux7TBAAAA2wAAAA8AAAAAAAAAAAAAAAAAmAIAAGRycy9kb3du&#10;cmV2LnhtbFBLBQYAAAAABAAEAPUAAACGAwAAAAA=&#10;" strokecolor="black [3213]" strokeweight="1pt"/>
                    </v:group>
                  </w:pict>
                </mc:Fallback>
              </mc:AlternateConten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52D49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 w14:anchorId="0EC9F661">
                <v:shape id="_x0000_i1033" type="#_x0000_t75" style="width:9.6pt;height:27pt" o:ole="">
                  <v:imagedata r:id="rId26" o:title=""/>
                </v:shape>
                <o:OLEObject Type="Embed" ProgID="FXEquation.Equation" ShapeID="_x0000_i1033" DrawAspect="Content" ObjectID="_1459795080" r:id="rId27"/>
              </w:objec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>and</w: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252D49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 w14:anchorId="74FD9C5C">
                <v:shape id="_x0000_i1034" type="#_x0000_t75" style="width:9.6pt;height:27pt" o:ole="">
                  <v:imagedata r:id="rId28" o:title=""/>
                </v:shape>
                <o:OLEObject Type="Embed" ProgID="FXEquation.Equation" ShapeID="_x0000_i1034" DrawAspect="Content" ObjectID="_1459795081" r:id="rId29"/>
              </w:objec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</w: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</w: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252D49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68" w:dyaOrig="383" w14:anchorId="40646D4F">
                <v:shape id="_x0000_i1035" type="#_x0000_t75" style="width:19.8pt;height:27pt" o:ole="">
                  <v:imagedata r:id="rId30" o:title=""/>
                </v:shape>
                <o:OLEObject Type="Embed" ProgID="FXEquation.Equation" ShapeID="_x0000_i1035" DrawAspect="Content" ObjectID="_1459795082" r:id="rId31"/>
              </w:objec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>and</w: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252D49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 w14:anchorId="67C23B26">
                <v:shape id="_x0000_i1036" type="#_x0000_t75" style="width:9.6pt;height:27pt" o:ole="">
                  <v:imagedata r:id="rId28" o:title=""/>
                </v:shape>
                <o:OLEObject Type="Embed" ProgID="FXEquation.Equation" ShapeID="_x0000_i1036" DrawAspect="Content" ObjectID="_1459795083" r:id="rId32"/>
              </w:objec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</w: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252D49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68" w:dyaOrig="383" w14:anchorId="21641DA3">
                <v:shape id="_x0000_i1037" type="#_x0000_t75" style="width:19.8pt;height:27pt" o:ole="">
                  <v:imagedata r:id="rId33" o:title=""/>
                </v:shape>
                <o:OLEObject Type="Embed" ProgID="FXEquation.Equation" ShapeID="_x0000_i1037" DrawAspect="Content" ObjectID="_1459795084" r:id="rId34"/>
              </w:objec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>and</w: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252D49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 w14:anchorId="18D1C139">
                <v:shape id="_x0000_i1038" type="#_x0000_t75" style="width:9.6pt;height:27pt" o:ole="">
                  <v:imagedata r:id="rId35" o:title=""/>
                </v:shape>
                <o:OLEObject Type="Embed" ProgID="FXEquation.Equation" ShapeID="_x0000_i1038" DrawAspect="Content" ObjectID="_1459795085" r:id="rId36"/>
              </w:objec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</w: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85251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498" w14:anchorId="41EE545D">
                <v:shape id="_x0000_i1039" type="#_x0000_t75" style="width:7.2pt;height:25.2pt" o:ole="">
                  <v:imagedata r:id="rId37" o:title=""/>
                </v:shape>
                <o:OLEObject Type="Embed" ProgID="FXEquation.Equation" ShapeID="_x0000_i1039" DrawAspect="Content" ObjectID="_1459795086" r:id="rId38"/>
              </w:objec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>and</w: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85251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498" w14:anchorId="6F275783">
                <v:shape id="_x0000_i1040" type="#_x0000_t75" style="width:7.2pt;height:25.2pt" o:ole="">
                  <v:imagedata r:id="rId39" o:title=""/>
                </v:shape>
                <o:OLEObject Type="Embed" ProgID="FXEquation.Equation" ShapeID="_x0000_i1040" DrawAspect="Content" ObjectID="_1459795087" r:id="rId40"/>
              </w:objec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</w: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</w: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</w:p>
          <w:p w:rsidR="00852515" w:rsidRDefault="00852515" w:rsidP="0085251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52515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852515" w:rsidRPr="001B3341" w:rsidRDefault="00852515" w:rsidP="0085251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52515" w:rsidRDefault="006D2FE8" w:rsidP="0085251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557FCEA">
                <v:shape id="_x0000_s1027" type="#_x0000_t75" style="position:absolute;margin-left:321.7pt;margin-top:-1.05pt;width:43.95pt;height:115.9pt;z-index:251663872;mso-position-horizontal-relative:text;mso-position-vertical-relative:text">
                  <v:imagedata r:id="rId41" o:title=""/>
                </v:shape>
                <o:OLEObject Type="Embed" ProgID="FXDraw.Graphic" ShapeID="_x0000_s1027" DrawAspect="Content" ObjectID="_1459795214" r:id="rId42"/>
              </w:object>
            </w:r>
            <w:r w:rsidR="00852515">
              <w:rPr>
                <w:rFonts w:ascii="Times New Roman" w:hAnsi="Times New Roman"/>
                <w:sz w:val="24"/>
                <w:szCs w:val="24"/>
              </w:rPr>
              <w:t>Some left over tiles are shown.</w:t>
            </w:r>
          </w:p>
          <w:p w:rsidR="00852515" w:rsidRDefault="00852515" w:rsidP="0085251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fraction of the tiles are</w:t>
            </w:r>
            <w:r w:rsidR="00785B6D">
              <w:rPr>
                <w:rFonts w:ascii="Times New Roman" w:hAnsi="Times New Roman"/>
                <w:sz w:val="24"/>
                <w:szCs w:val="24"/>
              </w:rPr>
              <w:t xml:space="preserve"> white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852515" w:rsidRDefault="006D2FE8" w:rsidP="0085251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</w:rPr>
              <w:pict w14:anchorId="0B8E6159">
                <v:group id="Group 24" o:spid="_x0000_s1038" style="position:absolute;margin-left:183pt;margin-top:432.15pt;width:13.5pt;height:69pt;z-index:251666944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">
                  <v:roundrect id="AutoShape 20" o:spid="_x0000_s1039" style="position:absolute;left:3420;top:8403;width:270;height:18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khGsIA&#10;AADaAAAADwAAAGRycy9kb3ducmV2LnhtbESPQWsCMRSE74L/ITyhN00UrHZrFBGU3kq3PXh83bzu&#10;Lm5e1iS7bvvrm0LB4zAz3zCb3WAb0ZMPtWMN85kCQVw4U3Op4eP9OF2DCBHZYOOYNHxTgN12PNpg&#10;ZtyN36jPYykShEOGGqoY20zKUFRkMcxcS5y8L+ctxiR9KY3HW4LbRi6UepQWa04LFbZ0qKi45J3V&#10;UBjVKX/uX58+lzH/6bsry9NV64fJsH8GEWmI9/B/+8VoWMHflXQ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+SEawgAAANoAAAAPAAAAAAAAAAAAAAAAAJgCAABkcnMvZG93&#10;bnJldi54bWxQSwUGAAAAAAQABAD1AAAAhwMAAAAA&#10;"/>
                  <v:roundrect id="AutoShape 21" o:spid="_x0000_s1040" style="position:absolute;left:3420;top:8778;width:270;height:18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a1aL8A&#10;AADaAAAADwAAAGRycy9kb3ducmV2LnhtbERPz2vCMBS+C/sfwhvspsmEydaZFhk4dhO7HXZ8a97a&#10;YvNSk7RW/3pzEDx+fL/XxWQ7MZIPrWMNzwsFgrhypuVaw8/3dv4KIkRkg51j0nCmAEX+MFtjZtyJ&#10;9zSWsRYphEOGGpoY+0zKUDVkMSxcT5y4f+ctxgR9LY3HUwq3nVwqtZIWW04NDfb00VB1KAeroTJq&#10;UP533L39vcTyMg5Hlp9HrZ8ep807iEhTvItv7i+jIW1NV9INkPkV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ZrVovwAAANoAAAAPAAAAAAAAAAAAAAAAAJgCAABkcnMvZG93bnJl&#10;di54bWxQSwUGAAAAAAQABAD1AAAAhAMAAAAA&#10;"/>
                  <v:roundrect id="AutoShape 22" o:spid="_x0000_s1041" style="position:absolute;left:3420;top:9180;width:270;height:18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oQ88IA&#10;AADaAAAADwAAAGRycy9kb3ducmV2LnhtbESPQWsCMRSE7wX/Q3iCt5pYsNTVKCJYvEm3PfT43Dx3&#10;Fzcva5JdV399Uyj0OMzMN8xqM9hG9ORD7VjDbKpAEBfO1Fxq+PrcP7+BCBHZYOOYNNwpwGY9elph&#10;ZtyNP6jPYykShEOGGqoY20zKUFRkMUxdS5y8s/MWY5K+lMbjLcFtI1+UepUWa04LFba0q6i45J3V&#10;UBjVKf/dHxenecwffXdl+X7VejIetksQkYb4H/5rH4yGBfxeSTd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KhDzwgAAANoAAAAPAAAAAAAAAAAAAAAAAJgCAABkcnMvZG93&#10;bnJldi54bWxQSwUGAAAAAAQABAD1AAAAhwMAAAAA&#10;"/>
                  <v:roundrect id="AutoShape 23" o:spid="_x0000_s1042" style="position:absolute;left:3420;top:9603;width:270;height:18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B2asMA&#10;AADbAAAADwAAAGRycy9kb3ducmV2LnhtbESPQU/DMAyF70j8h8hI3FgCEmjrlk0TEogbotthR6/x&#10;2mqN0yVpV/j1+IDEzdZ7fu/zajP5To0UUxvYwuPMgCKugmu5trDfvT3MQaWM7LALTBa+KcFmfXuz&#10;wsKFK3/RWOZaSQinAi00OfeF1qlqyGOahZ5YtFOIHrOssdYu4lXCfaefjHnRHluWhgZ7em2oOpeD&#10;t1A5M5h4GD8Xx+dc/ozDhfX7xdr7u2m7BJVpyv/mv+sPJ/hCL7/IAH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B2asMAAADbAAAADwAAAAAAAAAAAAAAAACYAgAAZHJzL2Rv&#10;d25yZXYueG1sUEsFBgAAAAAEAAQA9QAAAIgDAAAAAA==&#10;"/>
                </v:group>
              </w:pict>
            </w:r>
            <w:r>
              <w:rPr>
                <w:rFonts w:asciiTheme="minorHAnsi" w:hAnsiTheme="minorHAnsi" w:cstheme="minorBidi"/>
                <w:noProof/>
              </w:rPr>
              <w:pict w14:anchorId="7039399E">
                <v:group id="_x0000_s1033" style="position:absolute;margin-left:173pt;margin-top:564pt;width:195pt;height:36pt;z-index:251665920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">
                  <v:roundrect id="AutoShape 32" o:spid="_x0000_s1034" style="position:absolute;left:3530;top:6840;width:270;height:18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6CgsIA&#10;AADaAAAADwAAAGRycy9kb3ducmV2LnhtbESPQWsCMRSE74L/ITyhN00ULHVrlCIo3opbDx6fm9fd&#10;pZuXNcmu2/56Uyj0OMzMN8x6O9hG9ORD7VjDfKZAEBfO1FxqOH/spy8gQkQ22DgmDd8UYLsZj9aY&#10;GXfnE/V5LEWCcMhQQxVjm0kZiooshplriZP36bzFmKQvpfF4T3DbyIVSz9JizWmhwpZ2FRVfeWc1&#10;FEZ1yl/699V1GfOfvruxPNy0fpoMb68gIg3xP/zXPhoNC/i9km6A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joKCwgAAANoAAAAPAAAAAAAAAAAAAAAAAJgCAABkcnMvZG93&#10;bnJldi54bWxQSwUGAAAAAAQABAD1AAAAhwMAAAAA&#10;"/>
                  <v:roundrect id="AutoShape 33" o:spid="_x0000_s1035" style="position:absolute;left:3530;top:7380;width:270;height:18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InGcIA&#10;AADaAAAADwAAAGRycy9kb3ducmV2LnhtbESPQWsCMRSE74L/ITyhN01UKnZrFBGU3kq3PXh83bzu&#10;Lm5e1iS7bvvrm0LB4zAz3zCb3WAb0ZMPtWMN85kCQVw4U3Op4eP9OF2DCBHZYOOYNHxTgN12PNpg&#10;ZtyN36jPYykShEOGGqoY20zKUFRkMcxcS5y8L+ctxiR9KY3HW4LbRi6UWkmLNaeFCls6VFRc8s5q&#10;KIzqlD/3r0+fjzH/6bsry9NV64fJsH8GEWmI9/B/+8VoWMLflXQ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wicZwgAAANoAAAAPAAAAAAAAAAAAAAAAAJgCAABkcnMvZG93&#10;bnJldi54bWxQSwUGAAAAAAQABAD1AAAAhwMAAAAA&#10;"/>
                  <v:roundrect id="AutoShape 34" o:spid="_x0000_s1036" style="position:absolute;left:7160;top:6840;width:270;height:18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u/bcIA&#10;AADaAAAADwAAAGRycy9kb3ducmV2LnhtbESPQWsCMRSE74L/ITyhN00UK3ZrFBGU3kq3PXh83bzu&#10;Lm5e1iS7bvvrm0LB4zAz3zCb3WAb0ZMPtWMN85kCQVw4U3Op4eP9OF2DCBHZYOOYNHxTgN12PNpg&#10;ZtyN36jPYykShEOGGqoY20zKUFRkMcxcS5y8L+ctxiR9KY3HW4LbRi6UWkmLNaeFCls6VFRc8s5q&#10;KIzqlD/3r0+fjzH/6bsry9NV64fJsH8GEWmI9/B/+8VoWMLflXQ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K79twgAAANoAAAAPAAAAAAAAAAAAAAAAAJgCAABkcnMvZG93&#10;bnJldi54bWxQSwUGAAAAAAQABAD1AAAAhwMAAAAA&#10;"/>
                  <v:roundrect id="AutoShape 35" o:spid="_x0000_s1037" style="position:absolute;left:7160;top:7380;width:270;height:18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ca9sIA&#10;AADaAAAADwAAAGRycy9kb3ducmV2LnhtbESPQWvCQBSE74X+h+UVemt2Kyg2uooULL1JYw89vmaf&#10;STD7Nu5uYuqv7wqCx2FmvmGW69G2YiAfGscaXjMFgrh0puFKw/d++zIHESKywdYxafijAOvV48MS&#10;c+PO/EVDESuRIBxy1FDH2OVShrImiyFzHXHyDs5bjEn6ShqP5wS3rZwoNZMWG04LNXb0XlN5LHqr&#10;oTSqV/5n2L39TmNxGfoTy4+T1s9P42YBItIY7+Fb+9NomML1SroB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Zxr2wgAAANoAAAAPAAAAAAAAAAAAAAAAAJgCAABkcnMvZG93&#10;bnJldi54bWxQSwUGAAAAAAQABAD1AAAAhwMAAAAA&#10;"/>
                </v:group>
              </w:pict>
            </w:r>
          </w:p>
          <w:p w:rsidR="00852515" w:rsidRPr="004E3ABA" w:rsidRDefault="00852515" w:rsidP="00852515">
            <w:pPr>
              <w:spacing w:after="120"/>
              <w:rPr>
                <w:rFonts w:ascii="Times New Roman" w:hAnsi="Times New Roman"/>
                <w:position w:val="-30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1920" behindDoc="0" locked="0" layoutInCell="1" allowOverlap="1">
                      <wp:simplePos x="0" y="0"/>
                      <wp:positionH relativeFrom="column">
                        <wp:posOffset>101644</wp:posOffset>
                      </wp:positionH>
                      <wp:positionV relativeFrom="paragraph">
                        <wp:posOffset>44450</wp:posOffset>
                      </wp:positionV>
                      <wp:extent cx="2249632" cy="574698"/>
                      <wp:effectExtent l="0" t="0" r="17780" b="15875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9632" cy="574698"/>
                                <a:chOff x="0" y="0"/>
                                <a:chExt cx="2249632" cy="574698"/>
                              </a:xfrm>
                            </wpg:grpSpPr>
                            <wps:wsp>
                              <wps:cNvPr id="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8182" y="460398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460398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8182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CD1E61" id="Group 21" o:spid="_x0000_s1026" style="position:absolute;margin-left:8pt;margin-top:3.5pt;width:177.15pt;height:45.25pt;z-index:251601920" coordsize="22496,5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">
                      <v:roundrect id="AutoShape 3" o:spid="_x0000_s1027" style="position:absolute;left:20781;top:460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m9iMQA&#10;AADaAAAADwAAAGRycy9kb3ducmV2LnhtbESPQWvCQBSE70L/w/IKXkQ3etA0zUakUrEXoWnR6yP7&#10;moRm34bsNon++m6h4HGYmW+YdDuaRvTUudqyguUiAkFcWF1zqeDz43Ueg3AeWWNjmRRcycE2e5ik&#10;mGg78Dv1uS9FgLBLUEHlfZtI6YqKDLqFbYmD92U7gz7IrpS6wyHATSNXUbSWBmsOCxW29FJR8Z3/&#10;GAXxNTbn/nw6XOiNh/3tpDe72ZNS08dx9wzC0+jv4f/2USvYwN+VcAN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pvYjEAAAA2g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Yp+sMA&#10;AADaAAAADwAAAGRycy9kb3ducmV2LnhtbESPQWvCQBSE7wX/w/IEL6Vu9GDT6CqiKHoRqqLXR/Y1&#10;Cc2+Ddk1if56Vyj0OMx8M8xs0ZlSNFS7wrKC0TACQZxaXXCm4HzafMQgnEfWWFomBXdysJj33maY&#10;aNvyNzVHn4lQwi5BBbn3VSKlS3My6Ia2Ig7ej60N+iDrTOoa21BuSjmOook0WHBYyLGiVU7p7/Fm&#10;FMT32Fyay2F7pT2368dBfy7fv5Qa9LvlFISnzv+H/+idDhy8roQb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Yp+sMAAADaAAAADwAAAAAAAAAAAAAAAACYAgAAZHJzL2Rv&#10;d25yZXYueG1sUEsFBgAAAAAEAAQA9QAAAIgDAAAAAA==&#10;" strokecolor="windowText" strokeweight="1pt"/>
                      <v:roundrect id="AutoShape 5" o:spid="_x0000_s1029" style="position:absolute;top:460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qMYcMA&#10;AADaAAAADwAAAGRycy9kb3ducmV2LnhtbESPQWvCQBSE74L/YXmCF6kbPbQxuoooSnsR1KLXR/Y1&#10;Cc2+Ddk1if56t1DwOMzMN8xi1ZlSNFS7wrKCyTgCQZxaXXCm4Pu8e4tBOI+ssbRMCu7kYLXs9xaY&#10;aNvykZqTz0SAsEtQQe59lUjp0pwMurGtiIP3Y2uDPsg6k7rGNsBNKadR9C4NFhwWcqxok1P6e7oZ&#10;BfE9Npfmcthf6Yvb7eOgP9ajmVLDQbeeg/DU+Vf4v/2pFczg70q4AX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qMYcMAAADaAAAADwAAAAAAAAAAAAAAAACYAgAAZHJzL2Rv&#10;d25yZXYueG1sUEsFBgAAAAAEAAQA9QAAAIgDAAAAAA==&#10;" strokecolor="windowText" strokeweight="1pt"/>
                      <v:roundrect id="AutoShape 6" o:spid="_x0000_s1030" style="position:absolute;left:20781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bgK8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KGX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uAr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="006D2FE8">
              <w:rPr>
                <w:rFonts w:asciiTheme="minorHAnsi" w:hAnsiTheme="minorHAnsi" w:cstheme="minorBidi"/>
                <w:noProof/>
              </w:rPr>
              <w:pict w14:anchorId="4B1C2BCB">
                <v:group id="_x0000_s1043" style="position:absolute;margin-left:173.25pt;margin-top:564pt;width:195pt;height:36pt;z-index:251667968;mso-position-horizontal-relative:text;mso-position-vertical-relative:text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">
                  <v:roundrect id="AutoShape 32" o:spid="_x0000_s1044" style="position:absolute;left:3530;top:6840;width:270;height:18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6CgsIA&#10;AADaAAAADwAAAGRycy9kb3ducmV2LnhtbESPQWsCMRSE74L/ITyhN00ULHVrlCIo3opbDx6fm9fd&#10;pZuXNcmu2/56Uyj0OMzMN8x6O9hG9ORD7VjDfKZAEBfO1FxqOH/spy8gQkQ22DgmDd8UYLsZj9aY&#10;GXfnE/V5LEWCcMhQQxVjm0kZiooshplriZP36bzFmKQvpfF4T3DbyIVSz9JizWmhwpZ2FRVfeWc1&#10;FEZ1yl/699V1GfOfvruxPNy0fpoMb68gIg3xP/zXPhoNC/i9km6A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joKCwgAAANoAAAAPAAAAAAAAAAAAAAAAAJgCAABkcnMvZG93&#10;bnJldi54bWxQSwUGAAAAAAQABAD1AAAAhwMAAAAA&#10;"/>
                  <v:roundrect id="AutoShape 33" o:spid="_x0000_s1045" style="position:absolute;left:3530;top:7380;width:270;height:18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InGcIA&#10;AADaAAAADwAAAGRycy9kb3ducmV2LnhtbESPQWsCMRSE74L/ITyhN01UKnZrFBGU3kq3PXh83bzu&#10;Lm5e1iS7bvvrm0LB4zAz3zCb3WAb0ZMPtWMN85kCQVw4U3Op4eP9OF2DCBHZYOOYNHxTgN12PNpg&#10;ZtyN36jPYykShEOGGqoY20zKUFRkMcxcS5y8L+ctxiR9KY3HW4LbRi6UWkmLNaeFCls6VFRc8s5q&#10;KIzqlD/3r0+fjzH/6bsry9NV64fJsH8GEWmI9/B/+8VoWMLflXQ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wicZwgAAANoAAAAPAAAAAAAAAAAAAAAAAJgCAABkcnMvZG93&#10;bnJldi54bWxQSwUGAAAAAAQABAD1AAAAhwMAAAAA&#10;"/>
                  <v:roundrect id="AutoShape 34" o:spid="_x0000_s1046" style="position:absolute;left:7160;top:6840;width:270;height:18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u/bcIA&#10;AADaAAAADwAAAGRycy9kb3ducmV2LnhtbESPQWsCMRSE74L/ITyhN00UK3ZrFBGU3kq3PXh83bzu&#10;Lm5e1iS7bvvrm0LB4zAz3zCb3WAb0ZMPtWMN85kCQVw4U3Op4eP9OF2DCBHZYOOYNHxTgN12PNpg&#10;ZtyN36jPYykShEOGGqoY20zKUFRkMcxcS5y8L+ctxiR9KY3HW4LbRi6UWkmLNaeFCls6VFRc8s5q&#10;KIzqlD/3r0+fjzH/6bsry9NV64fJsH8GEWmI9/B/+8VoWMLflXQ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K79twgAAANoAAAAPAAAAAAAAAAAAAAAAAJgCAABkcnMvZG93&#10;bnJldi54bWxQSwUGAAAAAAQABAD1AAAAhwMAAAAA&#10;"/>
                  <v:roundrect id="AutoShape 35" o:spid="_x0000_s1047" style="position:absolute;left:7160;top:7380;width:270;height:18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ca9sIA&#10;AADaAAAADwAAAGRycy9kb3ducmV2LnhtbESPQWvCQBSE74X+h+UVemt2Kyg2uooULL1JYw89vmaf&#10;STD7Nu5uYuqv7wqCx2FmvmGW69G2YiAfGscaXjMFgrh0puFKw/d++zIHESKywdYxafijAOvV48MS&#10;c+PO/EVDESuRIBxy1FDH2OVShrImiyFzHXHyDs5bjEn6ShqP5wS3rZwoNZMWG04LNXb0XlN5LHqr&#10;oTSqV/5n2L39TmNxGfoTy4+T1s9P42YBItIY7+Fb+9NomML1SroB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Zxr2wgAAANoAAAAPAAAAAAAAAAAAAAAAAJgCAABkcnMvZG93&#10;bnJldi54bWxQSwUGAAAAAAQABAD1AAAAhwMAAAAA&#10;"/>
                </v:group>
              </w:pict>
            </w:r>
            <w:r w:rsidR="006D2FE8">
              <w:rPr>
                <w:rFonts w:asciiTheme="minorHAnsi" w:hAnsiTheme="minorHAnsi" w:cstheme="minorBidi"/>
                <w:noProof/>
              </w:rPr>
              <w:pict w14:anchorId="12C8F1B3">
                <v:group id="Group 31" o:spid="_x0000_s1028" style="position:absolute;margin-left:173pt;margin-top:564pt;width:195pt;height:36pt;z-index:251664896;mso-position-horizontal-relative:text;mso-position-vertical-relative:text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">
                  <v:roundrect id="AutoShape 32" o:spid="_x0000_s1029" style="position:absolute;left:3530;top:6840;width:270;height:18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6CgsIA&#10;AADaAAAADwAAAGRycy9kb3ducmV2LnhtbESPQWsCMRSE74L/ITyhN00ULHVrlCIo3opbDx6fm9fd&#10;pZuXNcmu2/56Uyj0OMzMN8x6O9hG9ORD7VjDfKZAEBfO1FxqOH/spy8gQkQ22DgmDd8UYLsZj9aY&#10;GXfnE/V5LEWCcMhQQxVjm0kZiooshplriZP36bzFmKQvpfF4T3DbyIVSz9JizWmhwpZ2FRVfeWc1&#10;FEZ1yl/699V1GfOfvruxPNy0fpoMb68gIg3xP/zXPhoNC/i9km6A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joKCwgAAANoAAAAPAAAAAAAAAAAAAAAAAJgCAABkcnMvZG93&#10;bnJldi54bWxQSwUGAAAAAAQABAD1AAAAhwMAAAAA&#10;"/>
                  <v:roundrect id="AutoShape 33" o:spid="_x0000_s1030" style="position:absolute;left:3530;top:7380;width:270;height:18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InGcIA&#10;AADaAAAADwAAAGRycy9kb3ducmV2LnhtbESPQWsCMRSE74L/ITyhN01UKnZrFBGU3kq3PXh83bzu&#10;Lm5e1iS7bvvrm0LB4zAz3zCb3WAb0ZMPtWMN85kCQVw4U3Op4eP9OF2DCBHZYOOYNHxTgN12PNpg&#10;ZtyN36jPYykShEOGGqoY20zKUFRkMcxcS5y8L+ctxiR9KY3HW4LbRi6UWkmLNaeFCls6VFRc8s5q&#10;KIzqlD/3r0+fjzH/6bsry9NV64fJsH8GEWmI9/B/+8VoWMLflXQ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wicZwgAAANoAAAAPAAAAAAAAAAAAAAAAAJgCAABkcnMvZG93&#10;bnJldi54bWxQSwUGAAAAAAQABAD1AAAAhwMAAAAA&#10;"/>
                  <v:roundrect id="AutoShape 34" o:spid="_x0000_s1031" style="position:absolute;left:7160;top:6840;width:270;height:18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u/bcIA&#10;AADaAAAADwAAAGRycy9kb3ducmV2LnhtbESPQWsCMRSE74L/ITyhN00UK3ZrFBGU3kq3PXh83bzu&#10;Lm5e1iS7bvvrm0LB4zAz3zCb3WAb0ZMPtWMN85kCQVw4U3Op4eP9OF2DCBHZYOOYNHxTgN12PNpg&#10;ZtyN36jPYykShEOGGqoY20zKUFRkMcxcS5y8L+ctxiR9KY3HW4LbRi6UWkmLNaeFCls6VFRc8s5q&#10;KIzqlD/3r0+fjzH/6bsry9NV64fJsH8GEWmI9/B/+8VoWMLflXQ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K79twgAAANoAAAAPAAAAAAAAAAAAAAAAAJgCAABkcnMvZG93&#10;bnJldi54bWxQSwUGAAAAAAQABAD1AAAAhwMAAAAA&#10;"/>
                  <v:roundrect id="AutoShape 35" o:spid="_x0000_s1032" style="position:absolute;left:7160;top:7380;width:270;height:180;visibility:visib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ca9sIA&#10;AADaAAAADwAAAGRycy9kb3ducmV2LnhtbESPQWvCQBSE74X+h+UVemt2Kyg2uooULL1JYw89vmaf&#10;STD7Nu5uYuqv7wqCx2FmvmGW69G2YiAfGscaXjMFgrh0puFKw/d++zIHESKywdYxafijAOvV48MS&#10;c+PO/EVDESuRIBxy1FDH2OVShrImiyFzHXHyDs5bjEn6ShqP5wS3rZwoNZMWG04LNXb0XlN5LHqr&#10;oTSqV/5n2L39TmNxGfoTy4+T1s9P42YBItIY7+Fb+9NomML1SroB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Zxr2wgAAANoAAAAPAAAAAAAAAAAAAAAAAJgCAABkcnMvZG93&#10;bnJldi54bWxQSwUGAAAAAAQABAD1AAAAhwMAAAAA&#10;"/>
                </v:group>
              </w:pi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785B6D" w:rsidRPr="00785B6D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298" w:dyaOrig="580" w14:anchorId="41ED2988">
                <v:shape id="_x0000_i1041" type="#_x0000_t75" style="width:10.8pt;height:21pt" o:ole="">
                  <v:imagedata r:id="rId43" o:title=""/>
                </v:shape>
                <o:OLEObject Type="Embed" ProgID="FXEquation.Equation" ShapeID="_x0000_i1041" DrawAspect="Content" ObjectID="_1459795088" r:id="rId44"/>
              </w:object>
            </w:r>
            <w:r w:rsidRPr="004E3ABA">
              <w:rPr>
                <w:rFonts w:ascii="Times New Roman" w:hAnsi="Times New Roman"/>
                <w:position w:val="-3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30"/>
                <w:sz w:val="24"/>
                <w:szCs w:val="24"/>
              </w:rPr>
              <w:t xml:space="preserve">                                                    </w:t>
            </w:r>
            <w:r w:rsidR="00785B6D" w:rsidRPr="00785B6D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60" w:dyaOrig="580">
                <v:shape id="_x0000_i1042" type="#_x0000_t75" style="width:7.2pt;height:20.4pt" o:ole="">
                  <v:imagedata r:id="rId45" o:title=""/>
                </v:shape>
                <o:OLEObject Type="Embed" ProgID="FXEquation.Equation" ShapeID="_x0000_i1042" DrawAspect="Content" ObjectID="_1459795089" r:id="rId46"/>
              </w:object>
            </w:r>
          </w:p>
          <w:p w:rsidR="00852515" w:rsidRDefault="00852515" w:rsidP="00852515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785B6D" w:rsidRPr="00785B6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494" w14:anchorId="577BB603">
                <v:shape id="_x0000_i1043" type="#_x0000_t75" style="width:12pt;height:22.8pt" o:ole="">
                  <v:imagedata r:id="rId47" o:title=""/>
                </v:shape>
                <o:OLEObject Type="Embed" ProgID="FXEquation.Equation" ShapeID="_x0000_i1043" DrawAspect="Content" ObjectID="_1459795090" r:id="rId48"/>
              </w:object>
            </w:r>
            <w:r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  <w:t xml:space="preserve">                                                     </w:t>
            </w:r>
            <w:r w:rsidR="00785B6D" w:rsidRPr="00785B6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494" w14:anchorId="400280BC">
                <v:shape id="_x0000_i1044" type="#_x0000_t75" style="width:7.2pt;height:25.2pt" o:ole="">
                  <v:imagedata r:id="rId49" o:title=""/>
                </v:shape>
                <o:OLEObject Type="Embed" ProgID="FXEquation.Equation" ShapeID="_x0000_i1044" DrawAspect="Content" ObjectID="_1459795091" r:id="rId50"/>
              </w:object>
            </w:r>
          </w:p>
          <w:p w:rsidR="00852515" w:rsidRDefault="00852515" w:rsidP="0085251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52515" w:rsidRDefault="00852515" w:rsidP="0085251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52515" w:rsidRPr="00F97437" w:rsidRDefault="00852515" w:rsidP="0085251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85B6D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85B6D" w:rsidRPr="001B3341" w:rsidRDefault="00785B6D" w:rsidP="00785B6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85B6D" w:rsidRDefault="006D2FE8" w:rsidP="00785B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7694DA7D">
                <v:shape id="_x0000_s1053" type="#_x0000_t75" style="position:absolute;margin-left:208.35pt;margin-top:10.35pt;width:124.35pt;height:64.55pt;z-index:251668992;mso-position-horizontal-relative:text;mso-position-vertical-relative:text">
                  <v:imagedata r:id="rId51" o:title=""/>
                </v:shape>
                <o:OLEObject Type="Embed" ProgID="FXDraw.Graphic" ShapeID="_x0000_s1053" DrawAspect="Content" ObjectID="_1459795215" r:id="rId52"/>
              </w:object>
            </w:r>
            <w:r w:rsidR="00785B6D">
              <w:rPr>
                <w:rFonts w:ascii="Times New Roman" w:hAnsi="Times New Roman"/>
                <w:sz w:val="24"/>
                <w:szCs w:val="24"/>
              </w:rPr>
              <w:t xml:space="preserve">Shade  </w:t>
            </w:r>
            <w:r w:rsidR="00785B6D" w:rsidRPr="00785B6D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60" w:dyaOrig="580" w14:anchorId="478EE5D2">
                <v:shape id="_x0000_i1045" type="#_x0000_t75" style="width:5.4pt;height:19.8pt" o:ole="">
                  <v:imagedata r:id="rId53" o:title=""/>
                </v:shape>
                <o:OLEObject Type="Embed" ProgID="FXEquation.Equation" ShapeID="_x0000_i1045" DrawAspect="Content" ObjectID="_1459795092" r:id="rId54"/>
              </w:object>
            </w:r>
            <w:r w:rsidR="00785B6D">
              <w:rPr>
                <w:rFonts w:ascii="Times New Roman" w:hAnsi="Times New Roman"/>
                <w:sz w:val="24"/>
                <w:szCs w:val="24"/>
              </w:rPr>
              <w:t xml:space="preserve"> of the shape shown.</w:t>
            </w:r>
          </w:p>
          <w:p w:rsidR="00785B6D" w:rsidRDefault="00785B6D" w:rsidP="00785B6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85B6D" w:rsidRDefault="00785B6D" w:rsidP="00785B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</w:p>
          <w:p w:rsidR="00785B6D" w:rsidRDefault="00785B6D" w:rsidP="00785B6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85B6D" w:rsidRDefault="00785B6D" w:rsidP="00785B6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85B6D" w:rsidRPr="00F97437" w:rsidRDefault="00785B6D" w:rsidP="00785B6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85B6D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85B6D" w:rsidRPr="001B3341" w:rsidRDefault="00785B6D" w:rsidP="00785B6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85B6D" w:rsidRPr="00886ED4" w:rsidRDefault="00785B6D" w:rsidP="00785B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Write </w:t>
            </w:r>
            <w:r w:rsidRPr="00785B6D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02" w:dyaOrig="668" w14:anchorId="3646520E">
                <v:shape id="_x0000_i1046" type="#_x0000_t75" style="width:7.8pt;height:24.6pt" o:ole="">
                  <v:imagedata r:id="rId55" o:title=""/>
                </v:shape>
                <o:OLEObject Type="Embed" ProgID="FXEquation.Equation" ShapeID="_x0000_i1046" DrawAspect="Content" ObjectID="_1459795093" r:id="rId56"/>
              </w:object>
            </w:r>
            <w:r w:rsidRPr="00886ED4">
              <w:rPr>
                <w:rFonts w:ascii="Times New Roman" w:hAnsi="Times New Roman"/>
                <w:sz w:val="24"/>
                <w:szCs w:val="24"/>
              </w:rPr>
              <w:t xml:space="preserve"> as a mixed number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85B6D" w:rsidRPr="00886ED4" w:rsidRDefault="00785B6D" w:rsidP="00785B6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85B6D" w:rsidRPr="00886ED4" w:rsidRDefault="00785B6D" w:rsidP="00785B6D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22048" behindDoc="0" locked="0" layoutInCell="1" allowOverlap="1" wp14:anchorId="2971C399" wp14:editId="0C699EE0">
                      <wp:simplePos x="0" y="0"/>
                      <wp:positionH relativeFrom="column">
                        <wp:posOffset>93389</wp:posOffset>
                      </wp:positionH>
                      <wp:positionV relativeFrom="paragraph">
                        <wp:posOffset>107315</wp:posOffset>
                      </wp:positionV>
                      <wp:extent cx="4362450" cy="114300"/>
                      <wp:effectExtent l="0" t="0" r="19050" b="19050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3D9136" id="Group 22" o:spid="_x0000_s1026" style="position:absolute;margin-left:7.35pt;margin-top:8.45pt;width:343.5pt;height:9pt;z-index:25152204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i04c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ItOH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EslcQA&#10;AADbAAAADwAAAGRycy9kb3ducmV2LnhtbESPQWvCQBSE7wX/w/IEL0U3Sqk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hLJXEAAAA2wAAAA8AAAAAAAAAAAAAAAAAmAIAAGRycy9k&#10;b3ducmV2LnhtbFBLBQYAAAAABAAEAPUAAACJ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2JDsQA&#10;AADbAAAADwAAAGRycy9kb3ducmV2LnhtbESPQWvCQBSE7wX/w/IEL0U3Cq0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tiQ7EAAAA2wAAAA8AAAAAAAAAAAAAAAAAmAIAAGRycy9k&#10;b3ducmV2LnhtbFBLBQYAAAAABAAEAPUAAACJ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8XecUA&#10;AADbAAAADwAAAGRycy9kb3ducmV2LnhtbESPQWvCQBSE74X+h+UVeim6qQcbYzYilZZ6EZoWvT6y&#10;zySYfRuyaxL99a5Q6HGYmW+YdDWaRvTUudqygtdpBIK4sLrmUsHvz8ckBuE8ssbGMim4kINV9viQ&#10;YqLtwN/U574UAcIuQQWV920ipSsqMuimtiUO3tF2Bn2QXSl1h0OAm0bOomguDdYcFips6b2i4pSf&#10;jYL4Ept9v999HmjLw+a602/rl4VSz0/jegnC0+j/w3/tL61gNof7l/AD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xd5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886ED4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785B6D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446" w:dyaOrig="672" w14:anchorId="42C6A59F">
                <v:shape id="_x0000_i1047" type="#_x0000_t75" style="width:18pt;height:27.6pt" o:ole="">
                  <v:imagedata r:id="rId57" o:title=""/>
                </v:shape>
                <o:OLEObject Type="Embed" ProgID="FXEquation.Equation" ShapeID="_x0000_i1047" DrawAspect="Content" ObjectID="_1459795094" r:id="rId58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</w:t>
            </w:r>
            <w:r w:rsidRPr="00886ED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</w:t>
            </w:r>
            <w:r w:rsidRPr="00785B6D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446" w:dyaOrig="672">
                <v:shape id="_x0000_i1048" type="#_x0000_t75" style="width:18pt;height:27.6pt" o:ole="">
                  <v:imagedata r:id="rId59" o:title=""/>
                </v:shape>
                <o:OLEObject Type="Embed" ProgID="FXEquation.Equation" ShapeID="_x0000_i1048" DrawAspect="Content" ObjectID="_1459795095" r:id="rId60"/>
              </w:object>
            </w:r>
            <w:r w:rsidRPr="00886ED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</w:t>
            </w:r>
            <w:r w:rsidRPr="00886ED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</w:t>
            </w:r>
            <w:r w:rsidRPr="00785B6D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446" w:dyaOrig="672">
                <v:shape id="_x0000_i1049" type="#_x0000_t75" style="width:18pt;height:27.6pt" o:ole="">
                  <v:imagedata r:id="rId61" o:title=""/>
                </v:shape>
                <o:OLEObject Type="Embed" ProgID="FXEquation.Equation" ShapeID="_x0000_i1049" DrawAspect="Content" ObjectID="_1459795096" r:id="rId62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</w:t>
            </w:r>
            <w:r w:rsidRPr="00886ED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</w:t>
            </w:r>
            <w:r w:rsidRPr="00785B6D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446" w:dyaOrig="672">
                <v:shape id="_x0000_i1050" type="#_x0000_t75" style="width:18pt;height:27.6pt" o:ole="">
                  <v:imagedata r:id="rId63" o:title=""/>
                </v:shape>
                <o:OLEObject Type="Embed" ProgID="FXEquation.Equation" ShapeID="_x0000_i1050" DrawAspect="Content" ObjectID="_1459795097" r:id="rId64"/>
              </w:object>
            </w:r>
            <w:r w:rsidRPr="00886ED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785B6D" w:rsidRPr="00F97437" w:rsidRDefault="00785B6D" w:rsidP="00785B6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85B6D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85B6D" w:rsidRPr="001B3341" w:rsidRDefault="00785B6D" w:rsidP="00785B6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85B6D" w:rsidRPr="00886ED4" w:rsidRDefault="005917CC" w:rsidP="00785B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76000" behindDoc="0" locked="0" layoutInCell="1" allowOverlap="1" wp14:anchorId="4B743E82" wp14:editId="458EEA0D">
                      <wp:simplePos x="0" y="0"/>
                      <wp:positionH relativeFrom="column">
                        <wp:posOffset>4573758</wp:posOffset>
                      </wp:positionH>
                      <wp:positionV relativeFrom="paragraph">
                        <wp:posOffset>57101</wp:posOffset>
                      </wp:positionV>
                      <wp:extent cx="689610" cy="732790"/>
                      <wp:effectExtent l="17145" t="14605" r="17145" b="14605"/>
                      <wp:wrapNone/>
                      <wp:docPr id="233" name="Group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234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917CC" w:rsidRPr="00F90B85" w:rsidRDefault="005917CC" w:rsidP="005917CC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5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5917CC" w:rsidRPr="00F90B85" w:rsidRDefault="005917CC" w:rsidP="005917CC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6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B743E82" id="Group 233" o:spid="_x0000_s1026" style="position:absolute;margin-left:360.15pt;margin-top:4.5pt;width:54.3pt;height:57.7pt;z-index:251776000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">
                      <v:rect id="Rectangle 84" o:spid="_x0000_s1027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wfoMgA&#10;AADcAAAADwAAAGRycy9kb3ducmV2LnhtbESPQWsCMRSE7wX/Q3iFXkrNqmVrV6O0BVFoKWhLxdtj&#10;85pd3LwsSdT13xuh0OMwM98w03lnG3EkH2rHCgb9DARx6XTNRsH31+JhDCJEZI2NY1JwpgDzWe9m&#10;ioV2J17TcRONSBAOBSqoYmwLKUNZkcXQdy1x8n6dtxiT9EZqj6cEt40cZlkuLdacFips6a2icr85&#10;WAWv+5/155MZv/s2f/5Y3u+2eWe2St3ddi8TEJG6+B/+a6+0guHoEa5n0hGQs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fB+gyAAAANwAAAAPAAAAAAAAAAAAAAAAAJgCAABk&#10;cnMvZG93bnJldi54bWxQSwUGAAAAAAQABAD1AAAAjQMAAAAA&#10;" strokeweight="1pt">
                        <v:textbox>
                          <w:txbxContent>
                            <w:p w:rsidR="005917CC" w:rsidRPr="00F90B85" w:rsidRDefault="005917CC" w:rsidP="005917CC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28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C6O8gA&#10;AADcAAAADwAAAGRycy9kb3ducmV2LnhtbESPQWsCMRSE7wX/Q3iFXkrNqnRrV6O0BVFoKWhLxdtj&#10;85pd3LwsSdT13xuh0OMwM98w03lnG3EkH2rHCgb9DARx6XTNRsH31+JhDCJEZI2NY1JwpgDzWe9m&#10;ioV2J17TcRONSBAOBSqoYmwLKUNZkcXQdy1x8n6dtxiT9EZqj6cEt40cZlkuLdacFips6a2icr85&#10;WAWv+5/155MZv/s2f/5Y3u+2eWe2St3ddi8TEJG6+B/+a6+0guHoEa5n0hGQs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MLo7yAAAANwAAAAPAAAAAAAAAAAAAAAAAJgCAABk&#10;cnMvZG93bnJldi54bWxQSwUGAAAAAAQABAD1AAAAjQMAAAAA&#10;" strokeweight="1pt">
                        <v:textbox>
                          <w:txbxContent>
                            <w:p w:rsidR="005917CC" w:rsidRPr="00F90B85" w:rsidRDefault="005917CC" w:rsidP="005917CC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86" o:spid="_x0000_s1029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BMv8YAAADcAAAADwAAAGRycy9kb3ducmV2LnhtbESPQWvCQBSE7wX/w/IEb3WjFW2jq0gh&#10;tBSqJC16fWSfSTD7NmTXJP333ULB4zAz3zCb3WBq0VHrKssKZtMIBHFudcWFgu+v5PEZhPPIGmvL&#10;pOCHHOy2o4cNxtr2nFKX+UIECLsYFZTeN7GULi/JoJvahjh4F9sa9EG2hdQt9gFuajmPoqU0WHFY&#10;KLGh15Lya3YzCrrj6bBKmu7t6IvTIv1YvJzRfCo1GQ/7NQhPg7+H/9vvWsH8aQl/Z8IRkN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ATL/GAAAA3AAAAA8AAAAAAAAA&#10;AAAAAAAAoQIAAGRycy9kb3ducmV2LnhtbFBLBQYAAAAABAAEAPkAAACUAwAAAAA=&#10;" strokeweight="2pt"/>
                    </v:group>
                  </w:pict>
                </mc:Fallback>
              </mc:AlternateContent>
            </w:r>
            <w:r w:rsidR="00785B6D" w:rsidRPr="00886ED4">
              <w:rPr>
                <w:rFonts w:ascii="Times New Roman" w:hAnsi="Times New Roman"/>
                <w:sz w:val="24"/>
                <w:szCs w:val="24"/>
              </w:rPr>
              <w:t xml:space="preserve">Write  </w:t>
            </w:r>
            <w:r w:rsidR="00785B6D" w:rsidRPr="00785B6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24" w:dyaOrig="498" w14:anchorId="5DD29E22">
                <v:shape id="_x0000_i1051" type="#_x0000_t75" style="width:16.8pt;height:25.8pt" o:ole="">
                  <v:imagedata r:id="rId65" o:title=""/>
                </v:shape>
                <o:OLEObject Type="Embed" ProgID="FXEquation.Equation" ShapeID="_x0000_i1051" DrawAspect="Content" ObjectID="_1459795098" r:id="rId66"/>
              </w:object>
            </w:r>
            <w:r w:rsidR="00785B6D" w:rsidRPr="00886ED4">
              <w:rPr>
                <w:rFonts w:ascii="Times New Roman" w:hAnsi="Times New Roman"/>
                <w:sz w:val="24"/>
                <w:szCs w:val="24"/>
              </w:rPr>
              <w:t xml:space="preserve"> as an improper fraction.</w:t>
            </w:r>
          </w:p>
          <w:p w:rsidR="00785B6D" w:rsidRPr="00886ED4" w:rsidRDefault="00785B6D" w:rsidP="00785B6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85B6D" w:rsidRDefault="00785B6D" w:rsidP="00785B6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85B6D" w:rsidRPr="00F97437" w:rsidRDefault="00785B6D" w:rsidP="00785B6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85B6D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85B6D" w:rsidRPr="001B3341" w:rsidRDefault="00785B6D" w:rsidP="00785B6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85B6D" w:rsidRDefault="00691EBD" w:rsidP="00785B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65056" behindDoc="0" locked="0" layoutInCell="1" allowOverlap="1" wp14:anchorId="29AE8FA8" wp14:editId="28C9E39E">
                      <wp:simplePos x="0" y="0"/>
                      <wp:positionH relativeFrom="column">
                        <wp:posOffset>4601463</wp:posOffset>
                      </wp:positionH>
                      <wp:positionV relativeFrom="paragraph">
                        <wp:posOffset>18783</wp:posOffset>
                      </wp:positionV>
                      <wp:extent cx="689610" cy="732790"/>
                      <wp:effectExtent l="17145" t="14605" r="17145" b="14605"/>
                      <wp:wrapNone/>
                      <wp:docPr id="105" name="Group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106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91EBD" w:rsidRPr="00F90B85" w:rsidRDefault="00691EBD" w:rsidP="00691EBD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91EBD" w:rsidRPr="00F90B85" w:rsidRDefault="00691EBD" w:rsidP="00691EBD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8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AE8FA8" id="Group 105" o:spid="_x0000_s1030" style="position:absolute;margin-left:362.3pt;margin-top:1.5pt;width:54.3pt;height:57.7pt;z-index:251565056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">
                      <v:rect id="Rectangle 84" o:spid="_x0000_s1031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PjcQA&#10;AADcAAAADwAAAGRycy9kb3ducmV2LnhtbERPTWsCMRC9C/6HMEIvUrP2sNqtUbRQWrAIWlF6GzZj&#10;dnEzWZJUt//eFITe5vE+Z7bobCMu5EPtWMF4lIEgLp2u2SjYf709TkGEiKyxcUwKfinAYt7vzbDQ&#10;7spbuuyiESmEQ4EKqhjbQspQVmQxjFxLnLiT8xZjgt5I7fGawm0jn7IslxZrTg0VtvRaUXne/VgF&#10;q/Nhu5mY6dq3+fPn+/D7mHfmqNTDoFu+gIjUxX/x3f2h0/wsh79n0gV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rj43EAAAA3AAAAA8AAAAAAAAAAAAAAAAAmAIAAGRycy9k&#10;b3ducmV2LnhtbFBLBQYAAAAABAAEAPUAAACJAwAAAAA=&#10;" strokeweight="1pt">
                        <v:textbox>
                          <w:txbxContent>
                            <w:p w:rsidR="00691EBD" w:rsidRPr="00F90B85" w:rsidRDefault="00691EBD" w:rsidP="00691EBD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32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cqFsUA&#10;AADcAAAADwAAAGRycy9kb3ducmV2LnhtbERPS2sCMRC+F/wPYYReimbrYdXVKFqQFloKPlC8DZsx&#10;u7iZLEmq23/fFAq9zcf3nPmys424kQ+1YwXPwwwEcel0zUbBYb8ZTECEiKyxcUwKvinActF7mGOh&#10;3Z23dNtFI1IIhwIVVDG2hZShrMhiGLqWOHEX5y3GBL2R2uM9hdtGjrIslxZrTg0VtvRSUXndfVkF&#10;6+tx+zk2k3ff5tOP16fzKe/MSanHfreagYjUxX/xn/tNp/nZGH6fSRfI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5yoWxQAAANwAAAAPAAAAAAAAAAAAAAAAAJgCAABkcnMv&#10;ZG93bnJldi54bWxQSwUGAAAAAAQABAD1AAAAigMAAAAA&#10;" strokeweight="1pt">
                        <v:textbox>
                          <w:txbxContent>
                            <w:p w:rsidR="00691EBD" w:rsidRPr="00F90B85" w:rsidRDefault="00691EBD" w:rsidP="00691EBD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86" o:spid="_x0000_s1033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rWl8UAAADcAAAADwAAAGRycy9kb3ducmV2LnhtbESPQWvCQBCF74L/YRnBm24s0tboKlIQ&#10;S6EVreh1yI5JMDsbstsY/71zKHib4b1575vFqnOVaqkJpWcDk3ECijjztuTcwPF3M3oHFSKyxcoz&#10;GbhTgNWy31tgav2N99QeYq4khEOKBooY61TrkBXkMIx9TSzaxTcOo6xNrm2DNwl3lX5JklftsGRp&#10;KLCmj4Ky6+HPGWh3p5+3Td1udzE/Tfdf09kZ3bcxw0G3noOK1MWn+f/60wp+IrTyjEy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rWl8UAAADcAAAADwAAAAAAAAAA&#10;AAAAAAChAgAAZHJzL2Rvd25yZXYueG1sUEsFBgAAAAAEAAQA+QAAAJMDAAAAAA==&#10;" strokeweight="2pt"/>
                    </v:group>
                  </w:pict>
                </mc:Fallback>
              </mc:AlternateContent>
            </w:r>
            <w:r w:rsidR="00785B6D">
              <w:rPr>
                <w:rFonts w:ascii="Times New Roman" w:hAnsi="Times New Roman"/>
                <w:sz w:val="24"/>
                <w:szCs w:val="24"/>
              </w:rPr>
              <w:t xml:space="preserve">Simplify the fraction : </w:t>
            </w:r>
            <w:r w:rsidR="00785B6D" w:rsidRPr="00785B6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498" w14:anchorId="60FF6A58">
                <v:shape id="_x0000_i1052" type="#_x0000_t75" style="width:13.2pt;height:23.4pt" o:ole="">
                  <v:imagedata r:id="rId67" o:title=""/>
                </v:shape>
                <o:OLEObject Type="Embed" ProgID="FXEquation.Equation" ShapeID="_x0000_i1052" DrawAspect="Content" ObjectID="_1459795099" r:id="rId68"/>
              </w:object>
            </w:r>
            <w:r w:rsidR="00785B6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85B6D" w:rsidRDefault="00785B6D" w:rsidP="00785B6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85B6D" w:rsidRDefault="00785B6D" w:rsidP="00785B6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91EBD" w:rsidRPr="00F97437" w:rsidRDefault="00691EBD" w:rsidP="00785B6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85B6D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85B6D" w:rsidRPr="001B3341" w:rsidRDefault="00785B6D" w:rsidP="00785B6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85B6D" w:rsidRDefault="00785B6D" w:rsidP="00785B6D">
            <w:pP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simplest equivalent fraction to </w:t>
            </w:r>
            <w:r w:rsidRPr="00785B6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648" w:dyaOrig="510">
                <v:shape id="_x0000_i1053" type="#_x0000_t75" style="width:31.2pt;height:24pt" o:ole="">
                  <v:imagedata r:id="rId69" o:title=""/>
                </v:shape>
                <o:OLEObject Type="Embed" ProgID="FXEquation.Equation" ShapeID="_x0000_i1053" DrawAspect="Content" ObjectID="_1459795100" r:id="rId70"/>
              </w:object>
            </w:r>
          </w:p>
          <w:p w:rsidR="00785B6D" w:rsidRPr="00460C07" w:rsidRDefault="00785B6D" w:rsidP="00785B6D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785B6D" w:rsidRPr="00785B6D" w:rsidRDefault="00785B6D" w:rsidP="00785B6D">
            <w:pP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37408" behindDoc="0" locked="0" layoutInCell="1" allowOverlap="1" wp14:anchorId="097DA305" wp14:editId="33E39F81">
                      <wp:simplePos x="0" y="0"/>
                      <wp:positionH relativeFrom="column">
                        <wp:posOffset>235172</wp:posOffset>
                      </wp:positionH>
                      <wp:positionV relativeFrom="paragraph">
                        <wp:posOffset>56915</wp:posOffset>
                      </wp:positionV>
                      <wp:extent cx="4362450" cy="114300"/>
                      <wp:effectExtent l="0" t="0" r="19050" b="19050"/>
                      <wp:wrapNone/>
                      <wp:docPr id="47" name="Group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F00876" id="Group 47" o:spid="_x0000_s1026" style="position:absolute;margin-left:18.5pt;margin-top:4.5pt;width:343.5pt;height:9pt;z-index:25153740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DMM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zwzDBAAAA2wAAAA8AAAAAAAAAAAAAAAAAmAIAAGRycy9kb3du&#10;cmV2LnhtbFBLBQYAAAAABAAEAPUAAACG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9mq8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/ZqvEAAAA2wAAAA8AAAAAAAAAAAAAAAAAmAIAAGRycy9k&#10;b3ducmV2LnhtbFBLBQYAAAAABAAEAPUAAACJ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xZ68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cWevBAAAA2wAAAA8AAAAAAAAAAAAAAAAAmAIAAGRycy9kb3du&#10;cmV2LnhtbFBLBQYAAAAABAAEAPUAAACG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8cMUA&#10;AADbAAAADwAAAGRycy9kb3ducmV2LnhtbESPQWvCQBSE70L/w/IKvUizUdD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Pxw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          </w:t>
            </w:r>
            <w:r w:rsidRPr="00785B6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510">
                <v:shape id="_x0000_i1054" type="#_x0000_t75" style="width:6.6pt;height:25.8pt" o:ole="">
                  <v:imagedata r:id="rId71" o:title=""/>
                </v:shape>
                <o:OLEObject Type="Embed" ProgID="FXEquation.Equation" ShapeID="_x0000_i1054" DrawAspect="Content" ObjectID="_1459795101" r:id="rId72"/>
              </w:object>
            </w:r>
            <w:r w:rsidRPr="00785B6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</w:t>
            </w:r>
            <w:r w:rsidRPr="00785B6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                       </w:t>
            </w:r>
            <w:r w:rsidRPr="00785B6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510">
                <v:shape id="_x0000_i1055" type="#_x0000_t75" style="width:6.6pt;height:25.8pt" o:ole="">
                  <v:imagedata r:id="rId73" o:title=""/>
                </v:shape>
                <o:OLEObject Type="Embed" ProgID="FXEquation.Equation" ShapeID="_x0000_i1055" DrawAspect="Content" ObjectID="_1459795102" r:id="rId74"/>
              </w:object>
            </w: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</w:t>
            </w:r>
            <w:r w:rsidRPr="00785B6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                            </w:t>
            </w:r>
            <w:r w:rsidRPr="00785B6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510">
                <v:shape id="_x0000_i1056" type="#_x0000_t75" style="width:13.2pt;height:25.2pt" o:ole="">
                  <v:imagedata r:id="rId75" o:title=""/>
                </v:shape>
                <o:OLEObject Type="Embed" ProgID="FXEquation.Equation" ShapeID="_x0000_i1056" DrawAspect="Content" ObjectID="_1459795103" r:id="rId76"/>
              </w:object>
            </w: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                               </w:t>
            </w:r>
            <w:r w:rsidRPr="00785B6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510">
                <v:shape id="_x0000_i1057" type="#_x0000_t75" style="width:13.8pt;height:25.8pt" o:ole="">
                  <v:imagedata r:id="rId77" o:title=""/>
                </v:shape>
                <o:OLEObject Type="Embed" ProgID="FXEquation.Equation" ShapeID="_x0000_i1057" DrawAspect="Content" ObjectID="_1459795104" r:id="rId78"/>
              </w:object>
            </w: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</w:t>
            </w:r>
          </w:p>
          <w:p w:rsidR="00785B6D" w:rsidRPr="00785B6D" w:rsidRDefault="00785B6D" w:rsidP="00785B6D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</w:tc>
      </w:tr>
      <w:tr w:rsidR="00785B6D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85B6D" w:rsidRPr="001B3341" w:rsidRDefault="00785B6D" w:rsidP="00785B6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85B6D" w:rsidRDefault="00785B6D" w:rsidP="00785B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fraction is not equivalent to  </w:t>
            </w:r>
            <w:r w:rsidRPr="00785B6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510">
                <v:shape id="_x0000_i1058" type="#_x0000_t75" style="width:6.6pt;height:25.8pt" o:ole="">
                  <v:imagedata r:id="rId79" o:title=""/>
                </v:shape>
                <o:OLEObject Type="Embed" ProgID="FXEquation.Equation" ShapeID="_x0000_i1058" DrawAspect="Content" ObjectID="_1459795105" r:id="rId80"/>
              </w:obje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785B6D" w:rsidRPr="00886ED4" w:rsidRDefault="00785B6D" w:rsidP="00785B6D">
            <w:pPr>
              <w:spacing w:before="12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31264" behindDoc="0" locked="0" layoutInCell="1" allowOverlap="1" wp14:anchorId="0FBB69DC" wp14:editId="23D8D0B3">
                      <wp:simplePos x="0" y="0"/>
                      <wp:positionH relativeFrom="column">
                        <wp:posOffset>219169</wp:posOffset>
                      </wp:positionH>
                      <wp:positionV relativeFrom="paragraph">
                        <wp:posOffset>176357</wp:posOffset>
                      </wp:positionV>
                      <wp:extent cx="4362450" cy="114300"/>
                      <wp:effectExtent l="0" t="0" r="19050" b="19050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CAF938" id="Group 42" o:spid="_x0000_s1026" style="position:absolute;margin-left:17.25pt;margin-top:13.9pt;width:343.5pt;height:9pt;z-index:25153126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dRQc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1FB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7JNcUA&#10;AADbAAAADwAAAGRycy9kb3ducmV2LnhtbESPQWvCQBSE70L/w/IEL9JsKmJjmlVEsbQXobbo9ZF9&#10;TYLZtyG7JrG/vlsoeBxm5hsmWw+mFh21rrKs4CmKQRDnVldcKPj63D8mIJxH1lhbJgU3crBePYwy&#10;TLXt+YO6oy9EgLBLUUHpfZNK6fKSDLrINsTB+7atQR9kW0jdYh/gppazOF5IgxWHhRIb2paUX45X&#10;oyC5JebUnQ6vZ3rnfvdz0M+b6VKpyXjYvIDwNPh7+L/9phXM5/D3Jf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sk1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srs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myu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Dy2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PLZ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886ED4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886ED4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86ED4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85B6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510">
                <v:shape id="_x0000_i1059" type="#_x0000_t75" style="width:6.6pt;height:25.8pt" o:ole="">
                  <v:imagedata r:id="rId81" o:title=""/>
                </v:shape>
                <o:OLEObject Type="Embed" ProgID="FXEquation.Equation" ShapeID="_x0000_i1059" DrawAspect="Content" ObjectID="_1459795106" r:id="rId8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</w:t>
            </w:r>
            <w:r w:rsidRPr="00886ED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785B6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510">
                <v:shape id="_x0000_i1060" type="#_x0000_t75" style="width:13.8pt;height:25.8pt" o:ole="">
                  <v:imagedata r:id="rId83" o:title=""/>
                </v:shape>
                <o:OLEObject Type="Embed" ProgID="FXEquation.Equation" ShapeID="_x0000_i1060" DrawAspect="Content" ObjectID="_1459795107" r:id="rId84"/>
              </w:obje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886ED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Pr="00886ED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Pr="00886ED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785B6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510">
                <v:shape id="_x0000_i1061" type="#_x0000_t75" style="width:6.6pt;height:25.8pt" o:ole="">
                  <v:imagedata r:id="rId85" o:title=""/>
                </v:shape>
                <o:OLEObject Type="Embed" ProgID="FXEquation.Equation" ShapeID="_x0000_i1061" DrawAspect="Content" ObjectID="_1459795108" r:id="rId86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886ED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Pr="00886ED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785B6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510">
                <v:shape id="_x0000_i1062" type="#_x0000_t75" style="width:13.8pt;height:25.8pt" o:ole="">
                  <v:imagedata r:id="rId87" o:title=""/>
                </v:shape>
                <o:OLEObject Type="Embed" ProgID="FXEquation.Equation" ShapeID="_x0000_i1062" DrawAspect="Content" ObjectID="_1459795109" r:id="rId88"/>
              </w:obje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</w:p>
          <w:p w:rsidR="00785B6D" w:rsidRPr="00785B6D" w:rsidRDefault="00785B6D" w:rsidP="00785B6D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785B6D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785B6D" w:rsidRPr="001B3341" w:rsidRDefault="00785B6D" w:rsidP="00785B6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85B6D" w:rsidRDefault="00691EBD" w:rsidP="00785B6D">
            <w:pPr>
              <w:pStyle w:val="QuestionStyle"/>
              <w:rPr>
                <w:position w:val="-18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67104" behindDoc="0" locked="0" layoutInCell="1" allowOverlap="1" wp14:anchorId="61FDBC63" wp14:editId="5E3101F2">
                      <wp:simplePos x="0" y="0"/>
                      <wp:positionH relativeFrom="column">
                        <wp:posOffset>3578860</wp:posOffset>
                      </wp:positionH>
                      <wp:positionV relativeFrom="paragraph">
                        <wp:posOffset>39294</wp:posOffset>
                      </wp:positionV>
                      <wp:extent cx="689610" cy="732790"/>
                      <wp:effectExtent l="17145" t="14605" r="17145" b="14605"/>
                      <wp:wrapNone/>
                      <wp:docPr id="109" name="Group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110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91EBD" w:rsidRPr="00F90B85" w:rsidRDefault="00691EBD" w:rsidP="00691EBD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1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91EBD" w:rsidRPr="00F90B85" w:rsidRDefault="00691EBD" w:rsidP="00691EBD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1FDBC63" id="Group 109" o:spid="_x0000_s1034" style="position:absolute;margin-left:281.8pt;margin-top:3.1pt;width:54.3pt;height:57.7pt;z-index:251567104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">
                      <v:rect id="Rectangle 84" o:spid="_x0000_s1035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ckv8gA&#10;AADcAAAADwAAAGRycy9kb3ducmV2LnhtbESPQUsDMRCF70L/Q5iCF7HZeljr2rRUQRQUobW0eBs2&#10;0+zSzWRJYrv+e+cg9DbDe/PeN/Pl4Dt1opjawAamkwIUcR1sy87A9uvldgYqZWSLXWAy8EsJlovR&#10;1RwrG868ptMmOyUhnCo00OTcV1qnuiGPaRJ6YtEOIXrMskanbcSzhPtO3xVFqT22LA0N9vTcUH3c&#10;/HgDT8fd+vPezd5jXz58vN5878vB7Y25Hg+rR1CZhnwx/1+/WcGfCr48IxPo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1yS/yAAAANwAAAAPAAAAAAAAAAAAAAAAAJgCAABk&#10;cnMvZG93bnJldi54bWxQSwUGAAAAAAQABAD1AAAAjQMAAAAA&#10;" strokeweight="1pt">
                        <v:textbox>
                          <w:txbxContent>
                            <w:p w:rsidR="00691EBD" w:rsidRPr="00F90B85" w:rsidRDefault="00691EBD" w:rsidP="00691EBD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36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uBJMUA&#10;AADcAAAADwAAAGRycy9kb3ducmV2LnhtbERPTWsCMRC9C/0PYQq9SM1uD1vdGkULxYJFUEult2Ez&#10;zS5uJksSdfvvTaHgbR7vc6bz3rbiTD40jhXkowwEceV0w0bB5/7tcQwiRGSNrWNS8EsB5rO7wRRL&#10;7S68pfMuGpFCOJSooI6xK6UMVU0Ww8h1xIn7cd5iTNAbqT1eUrht5VOWFdJiw6mhxo5ea6qOu5NV&#10;sDx+bTfPZrz2XTH5WA2/D0VvDko93PeLFxCR+ngT/7vfdZqf5/D3TLpA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m4EkxQAAANwAAAAPAAAAAAAAAAAAAAAAAJgCAABkcnMv&#10;ZG93bnJldi54bWxQSwUGAAAAAAQABAD1AAAAigMAAAAA&#10;" strokeweight="1pt">
                        <v:textbox>
                          <w:txbxContent>
                            <w:p w:rsidR="00691EBD" w:rsidRPr="00F90B85" w:rsidRDefault="00691EBD" w:rsidP="00691EBD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86" o:spid="_x0000_s1037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t3oMMAAADcAAAADwAAAGRycy9kb3ducmV2LnhtbERPTWvCQBC9C/6HZQq96UYJraauIkKw&#10;FNoQFb0O2WkSmp0N2W2S/vtuoeBtHu9zNrvRNKKnztWWFSzmEQjiwuqaSwWXczpbgXAeWWNjmRT8&#10;kIPddjrZYKLtwDn1J1+KEMIuQQWV920ipSsqMujmtiUO3KftDPoAu1LqDocQbhq5jKInabDm0FBh&#10;S4eKiq/Tt1HQZ9eP57Ttj5kvr3H+Fq9vaN6VenwY9y8gPI3+Lv53v+owf7GEv2fCBX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rd6DDAAAA3AAAAA8AAAAAAAAAAAAA&#10;AAAAoQIAAGRycy9kb3ducmV2LnhtbFBLBQYAAAAABAAEAPkAAACRAwAAAAA=&#10;" strokeweight="2pt"/>
                    </v:group>
                  </w:pict>
                </mc:Fallback>
              </mc:AlternateContent>
            </w:r>
            <w:r w:rsidR="00785B6D">
              <w:t xml:space="preserve"> </w:t>
            </w:r>
            <w:r w:rsidRPr="00691EBD">
              <w:rPr>
                <w:color w:val="FF0000"/>
                <w:position w:val="-18"/>
              </w:rPr>
              <w:object w:dxaOrig="1380" w:dyaOrig="510">
                <v:shape id="_x0000_i1063" type="#_x0000_t75" style="width:69pt;height:25.8pt" o:ole="">
                  <v:imagedata r:id="rId89" o:title=""/>
                </v:shape>
                <o:OLEObject Type="Embed" ProgID="FXEquation.Equation" ShapeID="_x0000_i1063" DrawAspect="Content" ObjectID="_1459795110" r:id="rId90"/>
              </w:object>
            </w:r>
            <w:r w:rsidR="00785B6D" w:rsidRPr="00691EBD">
              <w:rPr>
                <w:position w:val="-18"/>
              </w:rPr>
              <w:t xml:space="preserve"> </w:t>
            </w:r>
          </w:p>
          <w:p w:rsidR="00691EBD" w:rsidRDefault="00691EBD" w:rsidP="00785B6D">
            <w:pPr>
              <w:pStyle w:val="QuestionStyle"/>
              <w:rPr>
                <w:position w:val="-18"/>
              </w:rPr>
            </w:pPr>
          </w:p>
          <w:p w:rsidR="00691EBD" w:rsidRDefault="00691EBD" w:rsidP="00785B6D">
            <w:pPr>
              <w:pStyle w:val="QuestionStyle"/>
              <w:rPr>
                <w:position w:val="-18"/>
              </w:rPr>
            </w:pPr>
          </w:p>
          <w:p w:rsidR="00691EBD" w:rsidRPr="00691EBD" w:rsidRDefault="00691EBD" w:rsidP="00785B6D">
            <w:pPr>
              <w:pStyle w:val="QuestionStyle"/>
              <w:rPr>
                <w:position w:val="-18"/>
              </w:rPr>
            </w:pPr>
          </w:p>
        </w:tc>
      </w:tr>
      <w:tr w:rsidR="00691EBD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691EBD" w:rsidRPr="001B3341" w:rsidRDefault="00691EBD" w:rsidP="00691EBD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91EBD" w:rsidRPr="00691EBD" w:rsidRDefault="00691EBD" w:rsidP="00691EBD">
            <w:pPr>
              <w:pStyle w:val="QuestionStyle"/>
              <w:rPr>
                <w:position w:val="-18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70176" behindDoc="0" locked="0" layoutInCell="1" allowOverlap="1" wp14:anchorId="58AC6F8E" wp14:editId="6A406FED">
                      <wp:simplePos x="0" y="0"/>
                      <wp:positionH relativeFrom="column">
                        <wp:posOffset>3585210</wp:posOffset>
                      </wp:positionH>
                      <wp:positionV relativeFrom="paragraph">
                        <wp:posOffset>37243</wp:posOffset>
                      </wp:positionV>
                      <wp:extent cx="689610" cy="732790"/>
                      <wp:effectExtent l="17145" t="14605" r="17145" b="14605"/>
                      <wp:wrapNone/>
                      <wp:docPr id="113" name="Group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114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91EBD" w:rsidRPr="00F90B85" w:rsidRDefault="00691EBD" w:rsidP="00691EBD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91EBD" w:rsidRPr="00F90B85" w:rsidRDefault="00691EBD" w:rsidP="00691EBD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AC6F8E" id="Group 113" o:spid="_x0000_s1038" style="position:absolute;margin-left:282.3pt;margin-top:2.95pt;width:54.3pt;height:57.7pt;z-index:251570176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">
                      <v:rect id="Rectangle 84" o:spid="_x0000_s1039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wivMUA&#10;AADcAAAADwAAAGRycy9kb3ducmV2LnhtbERPTWsCMRC9F/wPYQQvpWYtstqtUdqCVFAEban0Nmym&#10;2cXNZElSXf+9EQq9zeN9zmzR2UacyIfasYLRMANBXDpds1Hw+bF8mIIIEVlj45gUXCjAYt67m2Gh&#10;3Zl3dNpHI1IIhwIVVDG2hZShrMhiGLqWOHE/zluMCXojtcdzCreNfMyyXFqsOTVU2NJbReVx/2sV&#10;vB6/dtuJma59mz9t3u+/D3lnDkoN+t3LM4hIXfwX/7lXOs0fjeH2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7CK8xQAAANwAAAAPAAAAAAAAAAAAAAAAAJgCAABkcnMv&#10;ZG93bnJldi54bWxQSwUGAAAAAAQABAD1AAAAigMAAAAA&#10;" strokeweight="1pt">
                        <v:textbox>
                          <w:txbxContent>
                            <w:p w:rsidR="00691EBD" w:rsidRPr="00F90B85" w:rsidRDefault="00691EBD" w:rsidP="00691EBD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40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CHJ8UA&#10;AADcAAAADwAAAGRycy9kb3ducmV2LnhtbERPTWsCMRC9F/wPYQQvpWYtuNqtUdqCVFAEban0Nmym&#10;2cXNZElSXf+9EQq9zeN9zmzR2UacyIfasYLRMANBXDpds1Hw+bF8mIIIEVlj45gUXCjAYt67m2Gh&#10;3Zl3dNpHI1IIhwIVVDG2hZShrMhiGLqWOHE/zluMCXojtcdzCreNfMyyXFqsOTVU2NJbReVx/2sV&#10;vB6/dtuJma59mz9t3u+/D3lnDkoN+t3LM4hIXfwX/7lXOs0fjeH2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IcnxQAAANwAAAAPAAAAAAAAAAAAAAAAAJgCAABkcnMv&#10;ZG93bnJldi54bWxQSwUGAAAAAAQABAD1AAAAigMAAAAA&#10;" strokeweight="1pt">
                        <v:textbox>
                          <w:txbxContent>
                            <w:p w:rsidR="00691EBD" w:rsidRPr="00F90B85" w:rsidRDefault="00691EBD" w:rsidP="00691EBD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86" o:spid="_x0000_s1041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Bxo8MAAADcAAAADwAAAGRycy9kb3ducmV2LnhtbERP22rCQBB9L/gPywi+1Y0lpDW6ihRE&#10;KbTBC/o6ZMckmJ0N2TVJ/75bKPRtDuc6y/VgatFR6yrLCmbTCARxbnXFhYLzafv8BsJ5ZI21ZVLw&#10;TQ7Wq9HTElNtez5Qd/SFCCHsUlRQet+kUrq8JINuahviwN1sa9AH2BZSt9iHcFPLlyhKpMGKQ0OJ&#10;Db2XlN+PD6Ogyy5fr9um22W+uMSHj3h+RfOp1GQ8bBYgPA3+X/zn3uswf5bA7zPhAr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QcaPDAAAA3AAAAA8AAAAAAAAAAAAA&#10;AAAAoQIAAGRycy9kb3ducmV2LnhtbFBLBQYAAAAABAAEAPkAAACRAwAAAAA=&#10;" strokeweight="2pt"/>
                    </v:group>
                  </w:pict>
                </mc:Fallback>
              </mc:AlternateContent>
            </w:r>
            <w:r>
              <w:t xml:space="preserve"> </w:t>
            </w:r>
            <w:r w:rsidRPr="00691EBD">
              <w:rPr>
                <w:color w:val="FF0000"/>
                <w:position w:val="-18"/>
              </w:rPr>
              <w:object w:dxaOrig="1212" w:dyaOrig="510" w14:anchorId="179D3C8E">
                <v:shape id="_x0000_i1064" type="#_x0000_t75" style="width:60.6pt;height:25.8pt" o:ole="">
                  <v:imagedata r:id="rId91" o:title=""/>
                </v:shape>
                <o:OLEObject Type="Embed" ProgID="FXEquation.Equation" ShapeID="_x0000_i1064" DrawAspect="Content" ObjectID="_1459795111" r:id="rId92"/>
              </w:object>
            </w:r>
            <w:r w:rsidRPr="00691EBD">
              <w:rPr>
                <w:position w:val="-18"/>
              </w:rPr>
              <w:t xml:space="preserve"> </w:t>
            </w:r>
          </w:p>
          <w:p w:rsidR="00691EBD" w:rsidRDefault="00691EBD" w:rsidP="00691EBD">
            <w:pPr>
              <w:pStyle w:val="QuestionStyle"/>
              <w:rPr>
                <w:position w:val="-18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2944" behindDoc="0" locked="0" layoutInCell="1" allowOverlap="1" wp14:anchorId="1F107FD7">
                      <wp:simplePos x="0" y="0"/>
                      <wp:positionH relativeFrom="column">
                        <wp:posOffset>4531995</wp:posOffset>
                      </wp:positionH>
                      <wp:positionV relativeFrom="paragraph">
                        <wp:posOffset>8301355</wp:posOffset>
                      </wp:positionV>
                      <wp:extent cx="689610" cy="732790"/>
                      <wp:effectExtent l="17145" t="14605" r="17145" b="14605"/>
                      <wp:wrapNone/>
                      <wp:docPr id="89" name="Group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90" name="Rectangle 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91EBD" w:rsidRPr="00F90B85" w:rsidRDefault="00691EBD" w:rsidP="00691EBD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Rectangle 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91EBD" w:rsidRPr="00F90B85" w:rsidRDefault="00691EBD" w:rsidP="00691EBD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107FD7" id="Group 89" o:spid="_x0000_s1042" style="position:absolute;margin-left:356.85pt;margin-top:653.65pt;width:54.3pt;height:57.7pt;z-index:251602944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">
                      <v:rect id="Rectangle 72" o:spid="_x0000_s1043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B8BsMA&#10;AADbAAAADwAAAGRycy9kb3ducmV2LnhtbERPTWsCMRC9F/wPYYReimbrYdXVKG1BWqgUtKJ4GzZj&#10;dnEzWZJUt//eHASPj/c9X3a2ERfyoXas4HWYgSAuna7ZKNj9rgYTECEia2wck4J/CrBc9J7mWGh3&#10;5Q1dttGIFMKhQAVVjG0hZSgrshiGriVO3Ml5izFBb6T2eE3htpGjLMulxZpTQ4UtfVRUnrd/VsH7&#10;eb/5GZvJt2/z6frz5XjIO3NQ6rnfvc1AROriQ3x3f2kF07Q+fUk/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/B8BsMAAADbAAAADwAAAAAAAAAAAAAAAACYAgAAZHJzL2Rv&#10;d25yZXYueG1sUEsFBgAAAAAEAAQA9QAAAIgDAAAAAA==&#10;" strokeweight="1pt">
                        <v:textbox>
                          <w:txbxContent>
                            <w:p w:rsidR="00691EBD" w:rsidRPr="00F90B85" w:rsidRDefault="00691EBD" w:rsidP="00691EBD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73" o:spid="_x0000_s1044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zZncYA&#10;AADbAAAADwAAAGRycy9kb3ducmV2LnhtbESPQWsCMRSE70L/Q3iFXqRm7WHVrVG0UCxYBLVUents&#10;XrOLm5clibr996YgeBxm5htmOu9sI87kQ+1YwXCQgSAuna7ZKPjavz+PQYSIrLFxTAr+KMB89tCb&#10;YqHdhbd03kUjEoRDgQqqGNtCylBWZDEMXEucvF/nLcYkvZHa4yXBbSNfsiyXFmtOCxW29FZRedyd&#10;rILl8Xu7GZnx2rf55HPV/znknTko9fTYLV5BROriPXxrf2gFkyH8f0k/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LzZncYAAADbAAAADwAAAAAAAAAAAAAAAACYAgAAZHJz&#10;L2Rvd25yZXYueG1sUEsFBgAAAAAEAAQA9QAAAIsDAAAAAA==&#10;" strokeweight="1pt">
                        <v:textbox>
                          <w:txbxContent>
                            <w:p w:rsidR="00691EBD" w:rsidRPr="00F90B85" w:rsidRDefault="00691EBD" w:rsidP="00691EBD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74" o:spid="_x0000_s1045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tUO8QAAADbAAAADwAAAGRycy9kb3ducmV2LnhtbESPQWvCQBSE7wX/w/KE3upGEW2iq0hB&#10;WgoaTIteH9nXJDT7NmS3Sfz3riD0OMzMN8x6O5hadNS6yrKC6SQCQZxbXXGh4Ptr//IKwnlkjbVl&#10;UnAlB9vN6GmNibY9n6jLfCEChF2CCkrvm0RKl5dk0E1sQxy8H9sa9EG2hdQt9gFuajmLooU0WHFY&#10;KLGht5Ly3+zPKOjS83G5b7r31Bfn+elzHl/QHJR6Hg+7FQhPg/8PP9ofWkE8g/uX8APk5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O1Q7xAAAANsAAAAPAAAAAAAAAAAA&#10;AAAAAKECAABkcnMvZG93bnJldi54bWxQSwUGAAAAAAQABAD5AAAAkgMAAAAA&#10;" strokeweight="2pt"/>
                    </v:group>
                  </w:pict>
                </mc:Fallback>
              </mc:AlternateContent>
            </w:r>
          </w:p>
          <w:p w:rsidR="00691EBD" w:rsidRDefault="00691EBD" w:rsidP="00691EBD">
            <w:pPr>
              <w:pStyle w:val="QuestionStyle"/>
              <w:rPr>
                <w:position w:val="-18"/>
              </w:rPr>
            </w:pPr>
          </w:p>
          <w:p w:rsidR="00691EBD" w:rsidRPr="00691EBD" w:rsidRDefault="00691EBD" w:rsidP="00691EBD">
            <w:pPr>
              <w:pStyle w:val="QuestionStyle"/>
              <w:rPr>
                <w:position w:val="-18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Pr="00FA7746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 w:rsidRPr="00FA7746">
              <w:rPr>
                <w:rFonts w:ascii="Times New Roman" w:hAnsi="Times New Roman"/>
                <w:sz w:val="24"/>
                <w:szCs w:val="24"/>
              </w:rPr>
              <w:t xml:space="preserve">Find  </w:t>
            </w:r>
            <w:r w:rsidRPr="00B3397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498" w14:anchorId="2305D7F7">
                <v:shape id="_x0000_i1065" type="#_x0000_t75" style="width:4.8pt;height:18.6pt" o:ole="">
                  <v:imagedata r:id="rId16" o:title=""/>
                </v:shape>
                <o:OLEObject Type="Embed" ProgID="FXEquation.Equation" ShapeID="_x0000_i1065" DrawAspect="Content" ObjectID="_1459795112" r:id="rId9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36</w:t>
            </w:r>
            <w:r w:rsidRPr="00FA774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kg</w:t>
            </w:r>
            <w:r w:rsidRPr="00FA7746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33979" w:rsidRPr="00FA7746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4AB7CF07" wp14:editId="088E0F32">
                      <wp:simplePos x="0" y="0"/>
                      <wp:positionH relativeFrom="column">
                        <wp:posOffset>3338830</wp:posOffset>
                      </wp:positionH>
                      <wp:positionV relativeFrom="paragraph">
                        <wp:posOffset>49530</wp:posOffset>
                      </wp:positionV>
                      <wp:extent cx="754380" cy="373380"/>
                      <wp:effectExtent l="0" t="0" r="26670" b="26670"/>
                      <wp:wrapNone/>
                      <wp:docPr id="231" name="Rectangle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5E4E19" id="Rectangle 231" o:spid="_x0000_s1026" style="position:absolute;margin-left:262.9pt;margin-top:3.9pt;width:59.4pt;height:29.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B33979" w:rsidRPr="00FA7746" w:rsidRDefault="00B33979" w:rsidP="00B33979">
            <w:pPr>
              <w:rPr>
                <w:rFonts w:ascii="Times New Roman" w:hAnsi="Times New Roman"/>
                <w:sz w:val="32"/>
                <w:szCs w:val="32"/>
              </w:rPr>
            </w:pPr>
            <w:r w:rsidRPr="00FA7746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</w:t>
            </w:r>
            <w:r w:rsidRPr="00FA7746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/>
                <w:sz w:val="32"/>
                <w:szCs w:val="32"/>
              </w:rPr>
              <w:t>kg</w:t>
            </w:r>
            <w:r w:rsidRPr="00FA7746"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Complete the missing numbers to make pairs of equivalent fractions.</w:t>
            </w: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Pr="003F0262" w:rsidRDefault="00B33979" w:rsidP="00B33979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a)     </w:t>
            </w: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893" w:dyaOrig="676" w14:anchorId="5978C9F2">
                <v:shape id="_x0000_i1066" type="#_x0000_t75" style="width:44.4pt;height:33.6pt" o:ole="">
                  <v:imagedata r:id="rId94" o:title=""/>
                </v:shape>
                <o:OLEObject Type="Embed" ProgID="FXEquation.Equation" ShapeID="_x0000_i1066" DrawAspect="Content" ObjectID="_1459795113" r:id="rId9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b)          </w:t>
            </w: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774" w:dyaOrig="676" w14:anchorId="09E8296D">
                <v:shape id="_x0000_i1067" type="#_x0000_t75" style="width:39pt;height:33.6pt" o:ole="">
                  <v:imagedata r:id="rId96" o:title=""/>
                </v:shape>
                <o:OLEObject Type="Embed" ProgID="FXEquation.Equation" ShapeID="_x0000_i1067" DrawAspect="Content" ObjectID="_1459795114" r:id="rId9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Sonia was asked to write down two pairs of equivalent fractions. </w:t>
            </w: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She wrote down:   1</w:t>
            </w:r>
            <w:r w:rsidRPr="00691EBD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pair :     </w:t>
            </w: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116" w:dyaOrig="510" w14:anchorId="3B5F351B">
                <v:shape id="_x0000_i1068" type="#_x0000_t75" style="width:55.2pt;height:25.8pt" o:ole="">
                  <v:imagedata r:id="rId98" o:title=""/>
                </v:shape>
                <o:OLEObject Type="Embed" ProgID="FXEquation.Equation" ShapeID="_x0000_i1068" DrawAspect="Content" ObjectID="_1459795115" r:id="rId9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B33979" w:rsidRPr="00691EBD" w:rsidRDefault="00B33979" w:rsidP="00B33979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pair :     </w:t>
            </w: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116" w:dyaOrig="510">
                <v:shape id="_x0000_i1069" type="#_x0000_t75" style="width:55.2pt;height:25.8pt" o:ole="">
                  <v:imagedata r:id="rId100" o:title=""/>
                </v:shape>
                <o:OLEObject Type="Embed" ProgID="FXEquation.Equation" ShapeID="_x0000_i1069" DrawAspect="Content" ObjectID="_1459795116" r:id="rId101"/>
              </w:object>
            </w:r>
          </w:p>
          <w:p w:rsidR="00B33979" w:rsidRDefault="00B33979" w:rsidP="00B33979">
            <w:pPr>
              <w:rPr>
                <w:rFonts w:ascii="Times New Roman" w:hAnsi="Times New Roman"/>
                <w:noProof/>
                <w:lang w:eastAsia="en-AU"/>
              </w:rPr>
            </w:pPr>
            <w:r>
              <w:rPr>
                <w:rFonts w:ascii="Times New Roman" w:hAnsi="Times New Roman"/>
                <w:noProof/>
                <w:lang w:eastAsia="en-AU"/>
              </w:rPr>
              <w:t>Which is true?</w:t>
            </w:r>
          </w:p>
          <w:p w:rsidR="00B33979" w:rsidRPr="00460C07" w:rsidRDefault="00B33979" w:rsidP="00B3397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33979" w:rsidRPr="00460C07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7392" behindDoc="0" locked="0" layoutInCell="1" allowOverlap="1" wp14:anchorId="6F16B1F1" wp14:editId="54B5691B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65" name="Group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119045" id="Group 65" o:spid="_x0000_s1026" style="position:absolute;margin-left:18.8pt;margin-top:.9pt;width:13.5pt;height:74.4pt;z-index:25170739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WuucUA&#10;AADbAAAADwAAAGRycy9kb3ducmV2LnhtbESPQWvCQBSE74X+h+UJvRSzsYc0xqwilZZ6EWpFr4/s&#10;Mwlm34bsNon99V2h4HGYmW+YfDWaRvTUudqyglkUgyAurK65VHD4fp+mIJxH1thYJgVXcrBaPj7k&#10;mGk78Bf1e1+KAGGXoYLK+zaT0hUVGXSRbYmDd7adQR9kV0rd4RDgppEvcZxIgzWHhQpbequouOx/&#10;jIL0mppjf9x9nGjLw+Z3p1/Xz3OlnibjegHC0+jv4f/2p1aQJHD7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a65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kLIsUA&#10;AADbAAAADwAAAGRycy9kb3ducmV2LnhtbESPT2vCQBTE7wW/w/KEXopu9KAxdRVRLPUi+Ad7fWRf&#10;k9Ds25Bdk9hP7wqCx2FmfsPMl50pRUO1KywrGA0jEMSp1QVnCs6n7SAG4TyyxtIyKbiRg+Wi9zbH&#10;RNuWD9QcfSYChF2CCnLvq0RKl+Zk0A1tRRy8X1sb9EHWmdQ1tgFuSjmOook0WHBYyLGidU7p3/Fq&#10;FMS32Fyay/7rh3bcbv73err6mCn13u9WnyA8df4Vfra/tYLJFB5fw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WQsi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afUMEA&#10;AADbAAAADwAAAGRycy9kb3ducmV2LnhtbERPTYvCMBC9C/6HMMJeRFM9aK1GEcVl9yKsil6HZmyL&#10;zaQ0sa376zcHYY+P973adKYUDdWusKxgMo5AEKdWF5wpuJwPoxiE88gaS8uk4EUONut+b4WJti3/&#10;UHPymQgh7BJUkHtfJVK6NCeDbmwr4sDdbW3QB1hnUtfYhnBTymkUzaTBgkNDjhXtckofp6dREL9i&#10;c22ux88bfXO7/z3q+Xa4UOpj0G2XIDx1/l/8dn9pBbMwNnwJP0C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Gn1DBAAAA2wAAAA8AAAAAAAAAAAAAAAAAmAIAAGRycy9kb3du&#10;cmV2LnhtbFBLBQYAAAAABAAEAPUAAACG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o6y8QA&#10;AADbAAAADwAAAGRycy9kb3ducmV2LnhtbESPQWvCQBSE7wX/w/KEXopu7MHG6CqitNSL0Ch6fWSf&#10;STD7NmS3SfTXu0Khx2FmvmEWq95UoqXGlZYVTMYRCOLM6pJzBcfD5ygG4TyyxsoyKbiRg9Vy8LLA&#10;RNuOf6hNfS4ChF2CCgrv60RKlxVk0I1tTRy8i20M+iCbXOoGuwA3lXyPoqk0WHJYKLCmTUHZNf01&#10;CuJbbE7taf91ph132/tef6zfZkq9Dvv1HISn3v+H/9rfWsF0Bs8v4Qf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KOsv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Both pairs were correct.</w:t>
            </w:r>
          </w:p>
          <w:p w:rsidR="00B33979" w:rsidRPr="00460C07" w:rsidRDefault="00B33979" w:rsidP="00B3397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33979" w:rsidRPr="00460C07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Only the 1</w:t>
            </w:r>
            <w:r w:rsidRPr="00691EBD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pair was correct.</w:t>
            </w:r>
          </w:p>
          <w:p w:rsidR="00B33979" w:rsidRPr="00460C07" w:rsidRDefault="00B33979" w:rsidP="00B3397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33979" w:rsidRPr="00460C07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Only the 2</w:t>
            </w:r>
            <w:r w:rsidRPr="00691EBD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pair was correct.</w:t>
            </w:r>
          </w:p>
          <w:p w:rsidR="00B33979" w:rsidRPr="00691EBD" w:rsidRDefault="00B33979" w:rsidP="00B3397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33979" w:rsidRPr="00460C07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Both pairs were incorrect.</w:t>
            </w:r>
          </w:p>
          <w:p w:rsidR="00B33979" w:rsidRPr="00691EBD" w:rsidRDefault="00B33979" w:rsidP="00B33979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one of the symbols &lt;,  &gt;  or  =  in the boxes below to make true sentences.</w:t>
            </w: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B33979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a)       </w:t>
            </w:r>
            <w:r w:rsidR="00C441EB"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749" w:dyaOrig="510">
                <v:shape id="_x0000_i1070" type="#_x0000_t75" style="width:37.2pt;height:25.8pt" o:ole="">
                  <v:imagedata r:id="rId102" o:title=""/>
                </v:shape>
                <o:OLEObject Type="Embed" ProgID="FXEquation.Equation" ShapeID="_x0000_i1070" DrawAspect="Content" ObjectID="_1459795117" r:id="rId10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b)      </w:t>
            </w: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84" w:dyaOrig="508">
                <v:shape id="_x0000_i1071" type="#_x0000_t75" style="width:49.2pt;height:25.2pt" o:ole="">
                  <v:imagedata r:id="rId104" o:title=""/>
                </v:shape>
                <o:OLEObject Type="Embed" ProgID="FXEquation.Equation" ShapeID="_x0000_i1071" DrawAspect="Content" ObjectID="_1459795118" r:id="rId10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B33979" w:rsidRDefault="00B33979" w:rsidP="00B33979">
            <w:pPr>
              <w:pStyle w:val="QuestionStyle"/>
            </w:pPr>
            <w:r w:rsidRPr="003F0262">
              <w:t xml:space="preserve">    </w:t>
            </w: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fraction is 24 cm of 60 cm? (Answer in simplest form).</w:t>
            </w: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4736" behindDoc="0" locked="0" layoutInCell="1" allowOverlap="1" wp14:anchorId="4E8E02B4" wp14:editId="390AA1B0">
                      <wp:simplePos x="0" y="0"/>
                      <wp:positionH relativeFrom="column">
                        <wp:posOffset>4367463</wp:posOffset>
                      </wp:positionH>
                      <wp:positionV relativeFrom="paragraph">
                        <wp:posOffset>13291</wp:posOffset>
                      </wp:positionV>
                      <wp:extent cx="689610" cy="732790"/>
                      <wp:effectExtent l="0" t="0" r="34290" b="10160"/>
                      <wp:wrapNone/>
                      <wp:docPr id="193" name="Group 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63" y="8985"/>
                                <a:chExt cx="945" cy="1275"/>
                              </a:xfrm>
                            </wpg:grpSpPr>
                            <wps:wsp>
                              <wps:cNvPr id="194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33979" w:rsidRPr="00F90B85" w:rsidRDefault="00B33979" w:rsidP="00B40BEF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33979" w:rsidRPr="00F90B85" w:rsidRDefault="00B33979" w:rsidP="00B40BEF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63" y="9626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8E02B4" id="Group 193" o:spid="_x0000_s1046" style="position:absolute;margin-left:343.9pt;margin-top:1.05pt;width:54.3pt;height:57.7pt;z-index:251764736" coordorigin="4763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">
                      <v:rect id="Rectangle 84" o:spid="_x0000_s1047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8h5sUA&#10;AADcAAAADwAAAGRycy9kb3ducmV2LnhtbERPTWsCMRC9F/wPYQpeSs1aZNWtUbQgFRRBWyq9DZtp&#10;dnEzWZJUt/++EQq9zeN9zmzR2UZcyIfasYLhIANBXDpds1Hw/rZ+nIAIEVlj45gU/FCAxbx3N8NC&#10;uysf6HKMRqQQDgUqqGJsCylDWZHFMHAtceK+nLcYE/RGao/XFG4b+ZRlubRYc2qosKWXisrz8dsq&#10;WJ0/DvuxmWx9m093rw+fp7wzJ6X6993yGUSkLv6L/9wbneZPR3B7Jl0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PyHmxQAAANwAAAAPAAAAAAAAAAAAAAAAAJgCAABkcnMv&#10;ZG93bnJldi54bWxQSwUGAAAAAAQABAD1AAAAigMAAAAA&#10;" strokeweight="1pt">
                        <v:textbox>
                          <w:txbxContent>
                            <w:p w:rsidR="00B33979" w:rsidRPr="00F90B85" w:rsidRDefault="00B33979" w:rsidP="00B40BEF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48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OEfcUA&#10;AADcAAAADwAAAGRycy9kb3ducmV2LnhtbERPTWsCMRC9F/wPYQpeSs1acNWtUbQgFRRBWyq9DZtp&#10;dnEzWZJUt/++EQq9zeN9zmzR2UZcyIfasYLhIANBXDpds1Hw/rZ+nIAIEVlj45gU/FCAxbx3N8NC&#10;uysf6HKMRqQQDgUqqGJsCylDWZHFMHAtceK+nLcYE/RGao/XFG4b+ZRlubRYc2qosKWXisrz8dsq&#10;WJ0/DvuxmWx9m093rw+fp7wzJ6X6993yGUSkLv6L/9wbneZPR3B7Jl0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c4R9xQAAANwAAAAPAAAAAAAAAAAAAAAAAJgCAABkcnMv&#10;ZG93bnJldi54bWxQSwUGAAAAAAQABAD1AAAAigMAAAAA&#10;" strokeweight="1pt">
                        <v:textbox>
                          <w:txbxContent>
                            <w:p w:rsidR="00B33979" w:rsidRPr="00F90B85" w:rsidRDefault="00B33979" w:rsidP="00B40BEF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86" o:spid="_x0000_s1049" type="#_x0000_t32" style="position:absolute;left:4763;top:9626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Ny+cMAAADcAAAADwAAAGRycy9kb3ducmV2LnhtbERPTWvCQBC9F/wPywje6sYiaRNdRQqi&#10;FNpgFL0O2TEJZmdDdo3pv+8WCr3N433Ocj2YRvTUudqygtk0AkFcWF1zqeB03D6/gXAeWWNjmRR8&#10;k4P1avS0xFTbBx+oz30pQgi7FBVU3replK6oyKCb2pY4cFfbGfQBdqXUHT5CuGnkSxTF0mDNoaHC&#10;lt4rKm753Sjos/PX67btd5kvz/PDxzy5oPlUajIeNgsQngb/L/5z73WYn8Tw+0y4QK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DcvnDAAAA3AAAAA8AAAAAAAAAAAAA&#10;AAAAoQIAAGRycy9kb3ducmV2LnhtbFBLBQYAAAAABAAEAPkAAACRAwAAAAA=&#10;" strokeweight="2pt"/>
                    </v:group>
                  </w:pict>
                </mc:Fallback>
              </mc:AlternateContent>
            </w: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Mark the position of  </w:t>
            </w: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498">
                <v:shape id="_x0000_i1072" type="#_x0000_t75" style="width:6pt;height:21.6pt" o:ole="">
                  <v:imagedata r:id="rId37" o:title=""/>
                </v:shape>
                <o:OLEObject Type="Embed" ProgID="FXEquation.Equation" ShapeID="_x0000_i1072" DrawAspect="Content" ObjectID="_1459795119" r:id="rId10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on the number line below.</w:t>
            </w:r>
          </w:p>
          <w:p w:rsidR="00B33979" w:rsidRDefault="006D2FE8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16" type="#_x0000_t75" style="position:absolute;margin-left:32.15pt;margin-top:12.5pt;width:254.05pt;height:17.55pt;z-index:251708928">
                  <v:imagedata r:id="rId107" o:title="" cropbottom="-2057f" cropleft="8226f" cropright="15834f"/>
                </v:shape>
                <o:OLEObject Type="Embed" ProgID="FXDraw.Graphic" ShapeID="_x0000_s1116" DrawAspect="Content" ObjectID="_1459795216" r:id="rId108"/>
              </w:object>
            </w: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B33979">
            <w:pPr>
              <w:pStyle w:val="QuestionStyle"/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Mark the position of  </w:t>
            </w: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48" w:dyaOrig="510" w14:anchorId="104AF27F">
                <v:shape id="_x0000_i1073" type="#_x0000_t75" style="width:18.6pt;height:21.6pt" o:ole="">
                  <v:imagedata r:id="rId109" o:title=""/>
                </v:shape>
                <o:OLEObject Type="Embed" ProgID="FXEquation.Equation" ShapeID="_x0000_i1073" DrawAspect="Content" ObjectID="_1459795120" r:id="rId11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on the number line below.</w:t>
            </w:r>
          </w:p>
          <w:p w:rsidR="00B33979" w:rsidRDefault="006D2FE8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0474CF8C">
                <v:shape id="_x0000_s1117" type="#_x0000_t75" style="position:absolute;margin-left:53.65pt;margin-top:10.65pt;width:282.1pt;height:19.55pt;z-index:251709952">
                  <v:imagedata r:id="rId111" o:title=""/>
                </v:shape>
                <o:OLEObject Type="Embed" ProgID="FXDraw.Graphic" ShapeID="_x0000_s1117" DrawAspect="Content" ObjectID="_1459795217" r:id="rId112"/>
              </w:object>
            </w: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Default="00B33979" w:rsidP="00B33979">
            <w:pPr>
              <w:pStyle w:val="QuestionStyle"/>
            </w:pPr>
            <w:r w:rsidRPr="00886ED4">
              <w:t>Which equation is correct?</w:t>
            </w:r>
          </w:p>
          <w:p w:rsidR="00B33979" w:rsidRPr="00691EBD" w:rsidRDefault="00B33979" w:rsidP="00B33979">
            <w:pPr>
              <w:pStyle w:val="QuestionStyle"/>
              <w:rPr>
                <w:sz w:val="12"/>
                <w:szCs w:val="12"/>
              </w:rPr>
            </w:pPr>
          </w:p>
          <w:p w:rsidR="00B33979" w:rsidRDefault="00B33979" w:rsidP="00B33979">
            <w:pPr>
              <w:pStyle w:val="QuestionStyle"/>
              <w:rPr>
                <w:position w:val="-22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67E99ECC" wp14:editId="087DEB5A">
                      <wp:simplePos x="0" y="0"/>
                      <wp:positionH relativeFrom="column">
                        <wp:posOffset>283166</wp:posOffset>
                      </wp:positionH>
                      <wp:positionV relativeFrom="paragraph">
                        <wp:posOffset>54610</wp:posOffset>
                      </wp:positionV>
                      <wp:extent cx="2249632" cy="574698"/>
                      <wp:effectExtent l="0" t="0" r="17780" b="15875"/>
                      <wp:wrapNone/>
                      <wp:docPr id="75" name="Group 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9632" cy="574698"/>
                                <a:chOff x="0" y="0"/>
                                <a:chExt cx="2249632" cy="574698"/>
                              </a:xfrm>
                            </wpg:grpSpPr>
                            <wps:wsp>
                              <wps:cNvPr id="7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8182" y="460398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460398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8182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1E1FF6" id="Group 75" o:spid="_x0000_s1026" style="position:absolute;margin-left:22.3pt;margin-top:4.3pt;width:177.15pt;height:45.25pt;z-index:251708416" coordsize="22496,5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">
                      <v:roundrect id="AutoShape 3" o:spid="_x0000_s1027" style="position:absolute;left:20781;top:460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w4ZMUA&#10;AADbAAAADwAAAGRycy9kb3ducmV2LnhtbESPT2vCQBTE7wW/w/KEXopu9KAxdRVRLPUi+Ad7fWRf&#10;k9Ds25Bdk9hP7wqCx2FmfsPMl50pRUO1KywrGA0jEMSp1QVnCs6n7SAG4TyyxtIyKbiRg+Wi9zbH&#10;RNuWD9QcfSYChF2CCnLvq0RKl+Zk0A1tRRy8X1sb9EHWmdQ1tgFuSjmOook0WHBYyLGidU7p3/Fq&#10;FMS32Fyay/7rh3bcbv73err6mCn13u9WnyA8df4Vfra/tYLpBB5fw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zDhk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d/8UA&#10;AADbAAAADwAAAGRycy9kb3ducmV2LnhtbESPQWvCQBSE70L/w/KEXsRs7KGJMatIpaW9CLWi10f2&#10;mQSzb0N2m8T++m6h4HGYmW+YfDOaRvTUudqygkUUgyAurK65VHD8ep2nIJxH1thYJgU3crBZP0xy&#10;zLQd+JP6gy9FgLDLUEHlfZtJ6YqKDLrItsTBu9jOoA+yK6XucAhw08inOH6WBmsOCxW29FJRcT18&#10;GwXpLTWn/rR/O9MHD7ufvU62s6VSj9NxuwLhafT38H/7XStIEvj7En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gJ3/xQAAANsAAAAPAAAAAAAAAAAAAAAAAJgCAABkcnMv&#10;ZG93bnJldi54bWxQSwUGAAAAAAQABAD1AAAAigMAAAAA&#10;" strokecolor="windowText" strokeweight="1pt"/>
                      <v:roundrect id="AutoShape 5" o:spid="_x0000_s1029" style="position:absolute;top:460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8JjcIA&#10;AADbAAAADwAAAGRycy9kb3ducmV2LnhtbERPy2rCQBTdC/7DcIVuRCd20cTUUYKlpd0EtMVuL5lr&#10;EszcCZlpHv36zqLg8nDeu8NoGtFT52rLCjbrCARxYXXNpYKvz9dVAsJ5ZI2NZVIwkYPDfj7bYart&#10;wCfqz74UIYRdigoq79tUSldUZNCtbUscuKvtDPoAu1LqDocQbhr5GEVP0mDNoaHClo4VFbfzj1GQ&#10;TIm59Jf87Zs+eHj5zXWcLbdKPSzG7BmEp9Hfxf/ud60gDmPDl/A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wmNwgAAANsAAAAPAAAAAAAAAAAAAAAAAJgCAABkcnMvZG93&#10;bnJldi54bWxQSwUGAAAAAAQABAD1AAAAhwMAAAAA&#10;" strokecolor="windowText" strokeweight="1pt"/>
                      <v:roundrect id="AutoShape 6" o:spid="_x0000_s1030" style="position:absolute;left:20781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OsFsQA&#10;AADbAAAADwAAAGRycy9kb3ducmV2LnhtbESPQWvCQBSE70L/w/IKXkQ39aAxdRVpUfQiaIteH9nX&#10;JDT7NmTXJPrrXUHwOMzMN8x82ZlSNFS7wrKCj1EEgji1uuBMwe/PehiDcB5ZY2mZFFzJwXLx1ptj&#10;om3LB2qOPhMBwi5BBbn3VSKlS3My6Ea2Ig7en60N+iDrTOoa2wA3pRxH0UQaLDgs5FjRV07p//Fi&#10;FMTX2Jya035zph2337e9nq4GM6X6793qE4Snzr/Cz/ZWK5jO4PEl/A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TrBb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886ED4">
              <w:t xml:space="preserve">                 </w:t>
            </w:r>
            <w:r w:rsidRPr="00691EBD">
              <w:rPr>
                <w:color w:val="FF0000"/>
                <w:position w:val="-18"/>
              </w:rPr>
              <w:object w:dxaOrig="1098" w:dyaOrig="498" w14:anchorId="1C0A77D8">
                <v:shape id="_x0000_i1074" type="#_x0000_t75" style="width:44.4pt;height:20.4pt" o:ole="">
                  <v:imagedata r:id="rId113" o:title=""/>
                </v:shape>
                <o:OLEObject Type="Embed" ProgID="FXEquation.Equation" ShapeID="_x0000_i1074" DrawAspect="Content" ObjectID="_1459795121" r:id="rId114"/>
              </w:object>
            </w:r>
            <w:r w:rsidRPr="00886ED4">
              <w:rPr>
                <w:position w:val="-22"/>
              </w:rPr>
              <w:t xml:space="preserve">                                     </w:t>
            </w:r>
            <w:r w:rsidRPr="00691EBD">
              <w:rPr>
                <w:color w:val="FF0000"/>
                <w:position w:val="-18"/>
              </w:rPr>
              <w:object w:dxaOrig="1218" w:dyaOrig="510">
                <v:shape id="_x0000_i1075" type="#_x0000_t75" style="width:49.2pt;height:21pt" o:ole="">
                  <v:imagedata r:id="rId115" o:title=""/>
                </v:shape>
                <o:OLEObject Type="Embed" ProgID="FXEquation.Equation" ShapeID="_x0000_i1075" DrawAspect="Content" ObjectID="_1459795122" r:id="rId116"/>
              </w:object>
            </w:r>
            <w:r w:rsidRPr="00886ED4">
              <w:rPr>
                <w:position w:val="-22"/>
              </w:rPr>
              <w:t xml:space="preserve">    </w:t>
            </w:r>
          </w:p>
          <w:p w:rsidR="00B33979" w:rsidRPr="00691EBD" w:rsidRDefault="00B33979" w:rsidP="00B33979">
            <w:pPr>
              <w:pStyle w:val="QuestionStyle"/>
              <w:rPr>
                <w:position w:val="-22"/>
                <w:sz w:val="12"/>
                <w:szCs w:val="12"/>
              </w:rPr>
            </w:pPr>
          </w:p>
          <w:p w:rsidR="00B33979" w:rsidRDefault="00B33979" w:rsidP="00B33979">
            <w:pPr>
              <w:pStyle w:val="QuestionStyle"/>
              <w:rPr>
                <w:position w:val="-22"/>
              </w:rPr>
            </w:pPr>
            <w:r w:rsidRPr="00886ED4">
              <w:rPr>
                <w:position w:val="-22"/>
              </w:rPr>
              <w:t xml:space="preserve">                 </w:t>
            </w:r>
            <w:r w:rsidRPr="00691EBD">
              <w:rPr>
                <w:color w:val="FF0000"/>
                <w:position w:val="-18"/>
              </w:rPr>
              <w:object w:dxaOrig="1218" w:dyaOrig="510">
                <v:shape id="_x0000_i1076" type="#_x0000_t75" style="width:49.2pt;height:21pt" o:ole="">
                  <v:imagedata r:id="rId117" o:title=""/>
                </v:shape>
                <o:OLEObject Type="Embed" ProgID="FXEquation.Equation" ShapeID="_x0000_i1076" DrawAspect="Content" ObjectID="_1459795123" r:id="rId118"/>
              </w:object>
            </w:r>
            <w:r w:rsidRPr="00886ED4">
              <w:rPr>
                <w:position w:val="-22"/>
              </w:rPr>
              <w:t xml:space="preserve">                                     </w:t>
            </w:r>
            <w:r w:rsidRPr="00691EBD">
              <w:rPr>
                <w:color w:val="FF0000"/>
                <w:position w:val="-18"/>
              </w:rPr>
              <w:object w:dxaOrig="1098" w:dyaOrig="510">
                <v:shape id="_x0000_i1077" type="#_x0000_t75" style="width:44.4pt;height:21pt" o:ole="">
                  <v:imagedata r:id="rId119" o:title=""/>
                </v:shape>
                <o:OLEObject Type="Embed" ProgID="FXEquation.Equation" ShapeID="_x0000_i1077" DrawAspect="Content" ObjectID="_1459795124" r:id="rId120"/>
              </w:object>
            </w:r>
            <w:r w:rsidRPr="00886ED4">
              <w:rPr>
                <w:position w:val="-22"/>
              </w:rPr>
              <w:t xml:space="preserve"> </w:t>
            </w:r>
          </w:p>
          <w:p w:rsidR="00B33979" w:rsidRPr="00691EBD" w:rsidRDefault="00B33979" w:rsidP="00B33979">
            <w:pPr>
              <w:pStyle w:val="QuestionStyle"/>
              <w:rPr>
                <w:position w:val="-22"/>
                <w:sz w:val="12"/>
                <w:szCs w:val="12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Pr="00886ED4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Find the answer to the addition</w:t>
            </w:r>
            <w:r w:rsidRPr="00886ED4">
              <w:rPr>
                <w:rFonts w:ascii="Times New Roman" w:hAnsi="Times New Roman"/>
                <w:sz w:val="24"/>
                <w:szCs w:val="24"/>
              </w:rPr>
              <w:t>, giving your answer in simplest form;</w:t>
            </w:r>
          </w:p>
          <w:p w:rsidR="00B33979" w:rsidRPr="00886ED4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Pr="00886ED4" w:rsidRDefault="006D2FE8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1F107FD7">
                <v:group id="_x0000_s1118" style="position:absolute;margin-left:317.15pt;margin-top:1.2pt;width:54.3pt;height:57.7pt;z-index:251710976" coordorigin="4710,8985" coordsize="945,1275">
                  <v:rect id="_x0000_s1119" style="position:absolute;left:4875;top:8985;width:585;height:570" strokeweight="1pt">
                    <v:textbox style="mso-next-textbox:#_x0000_s1119">
                      <w:txbxContent>
                        <w:p w:rsidR="00B33979" w:rsidRPr="00F90B85" w:rsidRDefault="00B33979" w:rsidP="00691EBD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_x0000_s1120" style="position:absolute;left:4890;top:9690;width:585;height:570" strokeweight="1pt">
                    <v:textbox style="mso-next-textbox:#_x0000_s1120">
                      <w:txbxContent>
                        <w:p w:rsidR="00B33979" w:rsidRPr="00F90B85" w:rsidRDefault="00B33979" w:rsidP="00691EBD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_x0000_s1121" type="#_x0000_t32" style="position:absolute;left:4710;top:9615;width:945;height:0" o:connectortype="straight" strokeweight="2pt"/>
                </v:group>
              </w:pict>
            </w:r>
          </w:p>
          <w:p w:rsidR="00B33979" w:rsidRPr="00691EBD" w:rsidRDefault="00B33979" w:rsidP="00B33979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 w:rsidRPr="00886ED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Pr="00886ED4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092" w:dyaOrig="498" w14:anchorId="570521FD">
                <v:shape id="_x0000_i1078" type="#_x0000_t75" style="width:64.8pt;height:28.8pt" o:ole="">
                  <v:imagedata r:id="rId121" o:title=""/>
                </v:shape>
                <o:OLEObject Type="Embed" ProgID="FXEquation.Equation" ShapeID="_x0000_i1078" DrawAspect="Content" ObjectID="_1459795125" r:id="rId122"/>
              </w:object>
            </w:r>
            <w:r w:rsidRPr="00691EBD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Pr="00886ED4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Pr="00886ED4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 w:rsidRPr="00886ED4">
              <w:rPr>
                <w:rFonts w:ascii="Times New Roman" w:hAnsi="Times New Roman"/>
                <w:sz w:val="24"/>
                <w:szCs w:val="24"/>
              </w:rPr>
              <w:t>Complete, giving your answer in simplest form;</w:t>
            </w:r>
          </w:p>
          <w:p w:rsidR="00B33979" w:rsidRPr="00886ED4" w:rsidRDefault="00D71AB1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7427FE6E" wp14:editId="3D58B7F9">
                      <wp:simplePos x="0" y="0"/>
                      <wp:positionH relativeFrom="column">
                        <wp:posOffset>4164700</wp:posOffset>
                      </wp:positionH>
                      <wp:positionV relativeFrom="paragraph">
                        <wp:posOffset>57549</wp:posOffset>
                      </wp:positionV>
                      <wp:extent cx="1213952" cy="745434"/>
                      <wp:effectExtent l="0" t="0" r="43815" b="17145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3952" cy="745434"/>
                                <a:chOff x="0" y="0"/>
                                <a:chExt cx="1213952" cy="745434"/>
                              </a:xfrm>
                            </wpg:grpSpPr>
                            <wpg:grpSp>
                              <wpg:cNvPr id="11" name="Group 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24342" y="0"/>
                                  <a:ext cx="689610" cy="745434"/>
                                  <a:chOff x="4710" y="8985"/>
                                  <a:chExt cx="945" cy="1297"/>
                                </a:xfrm>
                              </wpg:grpSpPr>
                              <wps:wsp>
                                <wps:cNvPr id="12" name="Rectangle 8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75" y="8985"/>
                                    <a:ext cx="585" cy="5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D71AB1" w:rsidRPr="00F90B85" w:rsidRDefault="00D71AB1" w:rsidP="00D71AB1">
                                      <w:pPr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 xml:space="preserve"> 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" name="Rectangle 8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75" y="9712"/>
                                    <a:ext cx="585" cy="5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D71AB1" w:rsidRPr="00F90B85" w:rsidRDefault="00D71AB1" w:rsidP="00D71AB1">
                                      <w:pPr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" name="AutoShape 8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710" y="9615"/>
                                    <a:ext cx="94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0" y="172649"/>
                                  <a:ext cx="466791" cy="4876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27FE6E" id="Group 6" o:spid="_x0000_s1050" style="position:absolute;margin-left:327.95pt;margin-top:4.55pt;width:95.6pt;height:58.7pt;z-index:251659264" coordsize="12139,7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">
                      <v:group id="Group 11" o:spid="_x0000_s1051" style="position:absolute;left:5243;width:6896;height:7454" coordorigin="4710,8985" coordsize="945,12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    <v:rect id="Rectangle 84" o:spid="_x0000_s1052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1EsMQA&#10;AADbAAAADwAAAGRycy9kb3ducmV2LnhtbERPS2sCMRC+F/wPYYReimb1sNXVKK1QWrAUfKB4GzZj&#10;dnEzWZJUt//eFAq9zcf3nPmys424kg+1YwWjYQaCuHS6ZqNgv3sbTECEiKyxcUwKfijActF7mGOh&#10;3Y03dN1GI1IIhwIVVDG2hZShrMhiGLqWOHFn5y3GBL2R2uMthdtGjrMslxZrTg0VtrSqqLxsv62C&#10;18th8/VsJmvf5tPP96fTMe/MUanHfvcyAxGpi//iP/eHTvPH8PtLOk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9RLDEAAAA2wAAAA8AAAAAAAAAAAAAAAAAmAIAAGRycy9k&#10;b3ducmV2LnhtbFBLBQYAAAAABAAEAPUAAACJAwAAAAA=&#10;" strokeweight="1pt">
                          <v:textbox>
                            <w:txbxContent>
                              <w:p w:rsidR="00D71AB1" w:rsidRPr="00F90B85" w:rsidRDefault="00D71AB1" w:rsidP="00D71AB1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</w:p>
                            </w:txbxContent>
                          </v:textbox>
                        </v:rect>
                        <v:rect id="Rectangle 85" o:spid="_x0000_s1053" style="position:absolute;left:4875;top:9712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HhK8QA&#10;AADbAAAADwAAAGRycy9kb3ducmV2LnhtbERPTWsCMRC9F/ofwhR6Ec2qsOrWKFUoFVoK2qL0Nmym&#10;2cXNZElSXf+9KQi9zeN9znzZ2UacyIfasYLhIANBXDpds1Hw9fnSn4IIEVlj45gUXCjAcnF/N8dC&#10;uzNv6bSLRqQQDgUqqGJsCylDWZHFMHAtceJ+nLcYE/RGao/nFG4bOcqyXFqsOTVU2NK6ovK4+7UK&#10;Vsf99mNipm++zWfvr73vQ96Zg1KPD93zE4hIXfwX39wbneaP4e+XdIB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x4SvEAAAA2wAAAA8AAAAAAAAAAAAAAAAAmAIAAGRycy9k&#10;b3ducmV2LnhtbFBLBQYAAAAABAAEAPUAAACJAwAAAAA=&#10;" strokeweight="1pt">
                          <v:textbox>
                            <w:txbxContent>
                              <w:p w:rsidR="00D71AB1" w:rsidRPr="00F90B85" w:rsidRDefault="00D71AB1" w:rsidP="00D71AB1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shape id="AutoShape 86" o:spid="_x0000_s1054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1qjsIAAADbAAAADwAAAGRycy9kb3ducmV2LnhtbERPTWvCQBC9F/wPywje6sYS2hpdgwih&#10;pdBKouh1yI5JMDsbsmtM/323UOhtHu9z1uloWjFQ7xrLChbzCARxaXXDlYLjIXt8BeE8ssbWMin4&#10;JgfpZvKwxkTbO+c0FL4SIYRdggpq77tESlfWZNDNbUccuIvtDfoA+0rqHu8h3LTyKYqepcGGQ0ON&#10;He1qKq/FzSgY9qevl6wb3va+OsX5R7w8o/lUajYdtysQnkb/L/5zv+swP4bfX8IBcvM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01qjsIAAADbAAAADwAAAAAAAAAAAAAA&#10;AAChAgAAZHJzL2Rvd25yZXYueG1sUEsFBgAAAAAEAAQA+QAAAJADAAAAAA==&#10;" strokeweight="2pt"/>
                      </v:group>
                      <v:rect id="Rectangle 15" o:spid="_x0000_s1055" style="position:absolute;top:1726;width:4667;height:4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+vzsMA&#10;AADbAAAADwAAAGRycy9kb3ducmV2LnhtbERPS2vCQBC+F/wPywje6qaKUmJWKT6KlV5Me/E2ZifZ&#10;YHY2ZLcx/ffdQqG3+fiek20G24ieOl87VvA0TUAQF07XXCn4/Dg8PoPwAVlj45gUfJOHzXr0kGGq&#10;3Z3P1OehEjGEfYoKTAhtKqUvDFn0U9cSR650ncUQYVdJ3eE9httGzpJkKS3WHBsMtrQ1VNzyL6ug&#10;bK/z98v5kuTXt9N2/6qN3PVGqcl4eFmBCDSEf/Gf+6jj/AX8/hIP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+vzsMAAADbAAAADwAAAAAAAAAAAAAAAACYAgAAZHJzL2Rv&#10;d25yZXYueG1sUEsFBgAAAAAEAAQA9QAAAIgDAAAAAA==&#10;" filled="f" strokecolor="black [3213]" strokeweight="1.5pt"/>
                    </v:group>
                  </w:pict>
                </mc:Fallback>
              </mc:AlternateContent>
            </w:r>
          </w:p>
          <w:p w:rsidR="00B33979" w:rsidRPr="00886ED4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Pr="00691EBD" w:rsidRDefault="00B33979" w:rsidP="00B33979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Pr="00886ED4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72" w:dyaOrig="498" w14:anchorId="7467DDF8">
                <v:shape id="_x0000_i1079" type="#_x0000_t75" style="width:60pt;height:30.6pt" o:ole="">
                  <v:imagedata r:id="rId123" o:title=""/>
                </v:shape>
                <o:OLEObject Type="Embed" ProgID="FXEquation.Equation" ShapeID="_x0000_i1079" DrawAspect="Content" ObjectID="_1459795126" r:id="rId124"/>
              </w:object>
            </w:r>
            <w:r w:rsidRPr="00691EBD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B33979" w:rsidRPr="00886ED4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Pr="00886ED4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answer to </w:t>
            </w: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654" w:dyaOrig="498" w14:anchorId="37B01884">
                <v:shape id="_x0000_i1080" type="#_x0000_t75" style="width:28.8pt;height:21.6pt" o:ole="">
                  <v:imagedata r:id="rId125" o:title=""/>
                </v:shape>
                <o:OLEObject Type="Embed" ProgID="FXEquation.Equation" ShapeID="_x0000_i1080" DrawAspect="Content" ObjectID="_1459795127" r:id="rId12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86ED4">
              <w:rPr>
                <w:rFonts w:ascii="Times New Roman" w:hAnsi="Times New Roman"/>
                <w:sz w:val="24"/>
                <w:szCs w:val="24"/>
              </w:rPr>
              <w:t xml:space="preserve"> in simplest form;</w:t>
            </w:r>
          </w:p>
          <w:p w:rsidR="00B33979" w:rsidRDefault="00B33979" w:rsidP="00B33979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0464" behindDoc="0" locked="0" layoutInCell="1" allowOverlap="1" wp14:anchorId="19FF6216" wp14:editId="7562AD2C">
                      <wp:simplePos x="0" y="0"/>
                      <wp:positionH relativeFrom="column">
                        <wp:posOffset>248814</wp:posOffset>
                      </wp:positionH>
                      <wp:positionV relativeFrom="paragraph">
                        <wp:posOffset>109215</wp:posOffset>
                      </wp:positionV>
                      <wp:extent cx="4362450" cy="114300"/>
                      <wp:effectExtent l="0" t="0" r="19050" b="19050"/>
                      <wp:wrapNone/>
                      <wp:docPr id="117" name="Group 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1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761869" id="Group 117" o:spid="_x0000_s1026" style="position:absolute;margin-left:19.6pt;margin-top:8.6pt;width:343.5pt;height:9pt;z-index:25171046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8eX8UA&#10;AADcAAAADwAAAGRycy9kb3ducmV2LnhtbESPT2sCMRDF70K/Q5hCb5rVUpGtUaxQKb35p56HZNws&#10;3UyWTepu/fTOodDbDO/Ne79ZrofQqCt1qY5sYDopQBHb6GquDJyO7+MFqJSRHTaRycAvJVivHkZL&#10;LF3seU/XQ66UhHAq0YDPuS21TtZTwDSJLbFol9gFzLJ2lXYd9hIeGj0rirkOWLM0eGxp68l+H36C&#10;gU/rXxa3YXd2/fzyvNm/nb9s3Bnz9DhsXkFlGvK/+e/6wwn+VGjlGZlA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x5fxQAAANwAAAAPAAAAAAAAAAAAAAAAAJgCAABkcnMv&#10;ZG93bnJldi54bWxQSwUGAAAAAAQABAD1AAAAigM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O7xMEA&#10;AADcAAAADwAAAGRycy9kb3ducmV2LnhtbERPTWsCMRC9C/0PYQreNKtSsVujWEEp3rSt5yEZN0s3&#10;k2UT3dVfbwSht3m8z5kvO1eJCzWh9KxgNMxAEGtvSi4U/HxvBjMQISIbrDyTgisFWC5eenPMjW95&#10;T5dDLEQK4ZCjAhtjnUsZtCWHYehr4sSdfOMwJtgU0jTYpnBXyXGWTaXDklODxZrWlvTf4ewU7LR9&#10;m9267dG009Nktf88/mq/Var/2q0+QETq4r/46f4yaf7oHR7PpAv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u8TBAAAA3AAAAA8AAAAAAAAAAAAAAAAAmAIAAGRycy9kb3du&#10;cmV2LnhtbFBLBQYAAAAABAAEAPUAAACG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XY5MQA&#10;AADcAAAADwAAAGRycy9kb3ducmV2LnhtbESPQWsCMRCF74X+hzCF3mpWiyKrUWxBKd601fOQjJvF&#10;zWTZRHfbX985FHqb4b1575vlegiNulOX6sgGxqMCFLGNrubKwNfn9mUOKmVkh01kMvBNCdarx4cl&#10;li72fKD7MVdKQjiVaMDn3JZaJ+spYBrFlli0S+wCZlm7SrsOewkPjZ4UxUwHrFkaPLb07slej7dg&#10;YG/9dP4z7M6un11eN4e388nGnTHPT8NmASrTkP/Nf9cfTvAngi/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V2OTEAAAA3AAAAA8AAAAAAAAAAAAAAAAAmAIAAGRycy9k&#10;b3ducmV2LnhtbFBLBQYAAAAABAAEAPUAAACJ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l9f8EA&#10;AADcAAAADwAAAGRycy9kb3ducmV2LnhtbERPTWsCMRC9C/6HMEJvmlVRZDWKFhTpTVs9D8m4WdxM&#10;lk3qbv31jVDobR7vc1abzlXiQU0oPSsYjzIQxNqbkgsFX5/74QJEiMgGK8+k4IcCbNb93gpz41s+&#10;0eMcC5FCOOSowMZY51IGbclhGPmaOHE33ziMCTaFNA22KdxVcpJlc+mw5NRgsaZ3S/p+/nYKPrSd&#10;LZ7d4Wra+W26Pe2uF+0PSr0Nuu0SRKQu/ov/3EeT5k/G8HomX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ZfX/BAAAA3AAAAA8AAAAAAAAAAAAAAAAAmAIAAGRycy9kb3du&#10;cmV2LnhtbFBLBQYAAAAABAAEAPUAAACGAw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58" w:dyaOrig="498" w14:anchorId="79A9567E">
                <v:shape id="_x0000_i1081" type="#_x0000_t75" style="width:12.6pt;height:25.2pt" o:ole="">
                  <v:imagedata r:id="rId127" o:title=""/>
                </v:shape>
                <o:OLEObject Type="Embed" ProgID="FXEquation.Equation" ShapeID="_x0000_i1081" DrawAspect="Content" ObjectID="_1459795128" r:id="rId12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498" w14:anchorId="7068181B">
                <v:shape id="_x0000_i1082" type="#_x0000_t75" style="width:6.6pt;height:25.2pt" o:ole="">
                  <v:imagedata r:id="rId129" o:title=""/>
                </v:shape>
                <o:OLEObject Type="Embed" ProgID="FXEquation.Equation" ShapeID="_x0000_i1082" DrawAspect="Content" ObjectID="_1459795129" r:id="rId130"/>
              </w:objec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                  </w:t>
            </w: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498" w14:anchorId="6471B938">
                <v:shape id="_x0000_i1083" type="#_x0000_t75" style="width:13.2pt;height:25.2pt" o:ole="">
                  <v:imagedata r:id="rId131" o:title=""/>
                </v:shape>
                <o:OLEObject Type="Embed" ProgID="FXEquation.Equation" ShapeID="_x0000_i1083" DrawAspect="Content" ObjectID="_1459795130" r:id="rId13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498" w14:anchorId="79DB8B75">
                <v:shape id="_x0000_i1084" type="#_x0000_t75" style="width:13.2pt;height:25.2pt" o:ole="">
                  <v:imagedata r:id="rId133" o:title=""/>
                </v:shape>
                <o:OLEObject Type="Embed" ProgID="FXEquation.Equation" ShapeID="_x0000_i1084" DrawAspect="Content" ObjectID="_1459795131" r:id="rId134"/>
              </w:object>
            </w:r>
            <w:r w:rsidRPr="003F0262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B33979" w:rsidRPr="00886ED4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Pr="00886ED4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4560" behindDoc="0" locked="0" layoutInCell="1" allowOverlap="1" wp14:anchorId="659A6040" wp14:editId="6E6B6D69">
                      <wp:simplePos x="0" y="0"/>
                      <wp:positionH relativeFrom="column">
                        <wp:posOffset>3604540</wp:posOffset>
                      </wp:positionH>
                      <wp:positionV relativeFrom="paragraph">
                        <wp:posOffset>132284</wp:posOffset>
                      </wp:positionV>
                      <wp:extent cx="689610" cy="732790"/>
                      <wp:effectExtent l="17145" t="14605" r="17145" b="14605"/>
                      <wp:wrapNone/>
                      <wp:docPr id="145" name="Group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146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33979" w:rsidRPr="00F90B85" w:rsidRDefault="00B33979" w:rsidP="001311B5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7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33979" w:rsidRPr="00F90B85" w:rsidRDefault="00B33979" w:rsidP="001311B5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8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9A6040" id="Group 145" o:spid="_x0000_s1056" style="position:absolute;margin-left:283.8pt;margin-top:10.4pt;width:54.3pt;height:57.7pt;z-index:251714560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">
                      <v:rect id="Rectangle 84" o:spid="_x0000_s1057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E2TcUA&#10;AADcAAAADwAAAGRycy9kb3ducmV2LnhtbERPTWsCMRC9F/ofwhR6Ec0qsurWKFUoFVoK2qL0Nmym&#10;2cXNZElSXf+9KQi9zeN9znzZ2UacyIfasYLhIANBXDpds1Hw9fnSn4IIEVlj45gUXCjAcnF/N8dC&#10;uzNv6bSLRqQQDgUqqGJsCylDWZHFMHAtceJ+nLcYE/RGao/nFG4bOcqyXFqsOTVU2NK6ovK4+7UK&#10;Vsf99mNipm++zWfvr73vQ96Zg1KPD93zE4hIXfwX39wbneaPc/h7Jl0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wTZNxQAAANwAAAAPAAAAAAAAAAAAAAAAAJgCAABkcnMv&#10;ZG93bnJldi54bWxQSwUGAAAAAAQABAD1AAAAigMAAAAA&#10;" strokeweight="1pt">
                        <v:textbox>
                          <w:txbxContent>
                            <w:p w:rsidR="00B33979" w:rsidRPr="00F90B85" w:rsidRDefault="00B33979" w:rsidP="001311B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58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2T1sUA&#10;AADcAAAADwAAAGRycy9kb3ducmV2LnhtbERPTWsCMRC9C/6HMIIXqdmKrHZrlCoUC5WCtlR6GzbT&#10;7OJmsiSpbv+9EQq9zeN9zmLV2UacyYfasYL7cQaCuHS6ZqPg4/35bg4iRGSNjWNS8EsBVst+b4GF&#10;dhfe0/kQjUghHApUUMXYFlKGsiKLYexa4sR9O28xJuiN1B4vKdw2cpJlubRYc2qosKVNReXp8GMV&#10;rE+f+7eZmb/6Nn/YbUdfx7wzR6WGg+7pEUSkLv6L/9wvOs2fzuD2TLp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ZPWxQAAANwAAAAPAAAAAAAAAAAAAAAAAJgCAABkcnMv&#10;ZG93bnJldi54bWxQSwUGAAAAAAQABAD1AAAAigMAAAAA&#10;" strokeweight="1pt">
                        <v:textbox>
                          <w:txbxContent>
                            <w:p w:rsidR="00B33979" w:rsidRPr="00F90B85" w:rsidRDefault="00B33979" w:rsidP="001311B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86" o:spid="_x0000_s1059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BvV8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dDK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3BvV8UAAADcAAAADwAAAAAAAAAA&#10;AAAAAAChAgAAZHJzL2Rvd25yZXYueG1sUEsFBgAAAAAEAAQA+QAAAJMDAAAAAA==&#10;" strokeweight="2pt"/>
                    </v:group>
                  </w:pict>
                </mc:Fallback>
              </mc:AlternateContent>
            </w:r>
            <w:r w:rsidRPr="00886ED4">
              <w:rPr>
                <w:rFonts w:ascii="Times New Roman" w:hAnsi="Times New Roman"/>
                <w:sz w:val="24"/>
                <w:szCs w:val="24"/>
              </w:rPr>
              <w:t>Complete, giving your answer in simplest form;</w:t>
            </w:r>
          </w:p>
          <w:p w:rsidR="00B33979" w:rsidRPr="00886ED4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Pr="00691EBD" w:rsidRDefault="00B33979" w:rsidP="00B33979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71AB1"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972" w:dyaOrig="498" w14:anchorId="5B64B383">
                <v:shape id="_x0000_i1085" type="#_x0000_t75" style="width:219.6pt;height:27.6pt" o:ole="">
                  <v:imagedata r:id="rId135" o:title=""/>
                </v:shape>
                <o:OLEObject Type="Embed" ProgID="FXEquation.Equation" ShapeID="_x0000_i1085" DrawAspect="Content" ObjectID="_1459795132" r:id="rId136"/>
              </w:object>
            </w:r>
            <w:r w:rsidRPr="00691EBD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B33979" w:rsidRPr="00886ED4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Pr="00691EBD" w:rsidRDefault="00B33979" w:rsidP="00B33979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236" w:dyaOrig="498" w14:anchorId="4F417356">
                <v:shape id="_x0000_i1086" type="#_x0000_t75" style="width:61.8pt;height:25.2pt" o:ole="">
                  <v:imagedata r:id="rId137" o:title=""/>
                </v:shape>
                <o:OLEObject Type="Embed" ProgID="FXEquation.Equation" ShapeID="_x0000_i1086" DrawAspect="Content" ObjectID="_1459795133" r:id="rId138"/>
              </w:object>
            </w:r>
            <w:r w:rsidRPr="00691EBD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B33979" w:rsidRPr="00FA7746" w:rsidRDefault="00B33979" w:rsidP="00B3397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33979" w:rsidRPr="00FA7746" w:rsidRDefault="00B33979" w:rsidP="00B33979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1488" behindDoc="0" locked="0" layoutInCell="1" allowOverlap="1" wp14:anchorId="2A514025" wp14:editId="0A168D9B">
                      <wp:simplePos x="0" y="0"/>
                      <wp:positionH relativeFrom="column">
                        <wp:posOffset>256540</wp:posOffset>
                      </wp:positionH>
                      <wp:positionV relativeFrom="paragraph">
                        <wp:posOffset>97963</wp:posOffset>
                      </wp:positionV>
                      <wp:extent cx="4362450" cy="114300"/>
                      <wp:effectExtent l="0" t="0" r="19050" b="19050"/>
                      <wp:wrapNone/>
                      <wp:docPr id="122" name="Group 1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2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ABE8DA" id="Group 122" o:spid="_x0000_s1026" style="position:absolute;margin-left:20.2pt;margin-top:7.7pt;width:343.5pt;height:9pt;z-index:25171148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dGk8EA&#10;AADcAAAADwAAAGRycy9kb3ducmV2LnhtbERPTWsCMRC9C/6HMII3zVZRZGsUW1CKN23reUjGzdLN&#10;ZNlEd+2vN4LgbR7vc5brzlXiSk0oPSt4G2cgiLU3JRcKfr63owWIEJENVp5JwY0CrFf93hJz41s+&#10;0PUYC5FCOOSowMZY51IGbclhGPuaOHFn3ziMCTaFNA22KdxVcpJlc+mw5NRgsaZPS/rveHEK9trO&#10;Fv/d7mTa+Xm6OXycfrXfKTUcdJt3EJG6+BI/3V8mzZ9M4fFMukC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HRpPBAAAA3AAAAA8AAAAAAAAAAAAAAAAAmAIAAGRycy9kb3du&#10;cmV2LnhtbFBLBQYAAAAABAAEAPUAAACG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7e58IA&#10;AADcAAAADwAAAGRycy9kb3ducmV2LnhtbERP32vCMBB+F/wfwg32pul0E6mNogNl7E3dfD6Sa1Ns&#10;LqXJbLe/fhkMfLuP7+cVm8E14kZdqD0reJpmIIi1NzVXCj7O+8kSRIjIBhvPpOCbAmzW41GBufE9&#10;H+l2ipVIIRxyVGBjbHMpg7bkMEx9S5y40ncOY4JdJU2HfQp3jZxl2UI6rDk1WGzp1ZK+nr6cgndt&#10;X5Y/w+Fi+kU53x53l0/tD0o9PgzbFYhIQ7yL/91vJs2fPcPfM+kC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rt7nwgAAANwAAAAPAAAAAAAAAAAAAAAAAJgCAABkcnMvZG93&#10;bnJldi54bWxQSwUGAAAAAAQABAD1AAAAhwM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J7fMEA&#10;AADcAAAADwAAAGRycy9kb3ducmV2LnhtbERPTWsCMRC9C/6HMII3zaooshpFhYr0pq2eh2TcLG4m&#10;yyZ11/76plDobR7vc9bbzlXiSU0oPSuYjDMQxNqbkgsFnx9voyWIEJENVp5JwYsCbDf93hpz41s+&#10;0/MSC5FCOOSowMZY51IGbclhGPuaOHF33ziMCTaFNA22KdxVcpplC+mw5NRgsaaDJf24fDkF79rO&#10;l9/d8WbaxX22O+9vV+2PSg0H3W4FIlIX/8V/7pNJ86dz+H0mXSA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ie3zBAAAA3AAAAA8AAAAAAAAAAAAAAAAAmAIAAGRycy9kb3du&#10;cmV2LnhtbFBLBQYAAAAABAAEAPUAAACG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DlC8EA&#10;AADcAAAADwAAAGRycy9kb3ducmV2LnhtbERPS2sCMRC+F/wPYQrearaKi2yNogVFevN5HpJxs3Qz&#10;WTapu/rrG6HQ23x8z5kve1eLG7Wh8qzgfZSBINbeVFwqOB03bzMQISIbrD2TgjsFWC4GL3MsjO94&#10;T7dDLEUK4VCgAhtjU0gZtCWHYeQb4sRdfeswJtiW0rTYpXBXy3GW5dJhxanBYkOflvT34ccp+NJ2&#10;Onv024vp8utktV9fztpvlRq+9qsPEJH6+C/+c+9Mmj/O4flMukA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w5QvBAAAA3AAAAA8AAAAAAAAAAAAAAAAAmAIAAGRycy9kb3du&#10;cmV2LnhtbFBLBQYAAAAABAAEAPUAAACGAw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Pr="00B3397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506" w14:anchorId="1CF28EE0">
                <v:shape id="_x0000_i1087" type="#_x0000_t75" style="width:13.2pt;height:25.2pt" o:ole="">
                  <v:imagedata r:id="rId139" o:title=""/>
                </v:shape>
                <o:OLEObject Type="Embed" ProgID="FXEquation.Equation" ShapeID="_x0000_i1087" DrawAspect="Content" ObjectID="_1459795134" r:id="rId14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Pr="00B3397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506" w14:anchorId="205FD8AE">
                <v:shape id="_x0000_i1088" type="#_x0000_t75" style="width:13.2pt;height:25.2pt" o:ole="">
                  <v:imagedata r:id="rId141" o:title=""/>
                </v:shape>
                <o:OLEObject Type="Embed" ProgID="FXEquation.Equation" ShapeID="_x0000_i1088" DrawAspect="Content" ObjectID="_1459795135" r:id="rId14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Pr="00B3397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506" w14:anchorId="1808529F">
                <v:shape id="_x0000_i1089" type="#_x0000_t75" style="width:6.6pt;height:25.2pt" o:ole="">
                  <v:imagedata r:id="rId143" o:title=""/>
                </v:shape>
                <o:OLEObject Type="Embed" ProgID="FXEquation.Equation" ShapeID="_x0000_i1089" DrawAspect="Content" ObjectID="_1459795136" r:id="rId14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 w:rsidRPr="00691EB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" w:dyaOrig="194" w14:anchorId="12565536">
                <v:shape id="_x0000_i1090" type="#_x0000_t75" style="width:6pt;height:9.6pt" o:ole="">
                  <v:imagedata r:id="rId145" o:title=""/>
                </v:shape>
                <o:OLEObject Type="Embed" ProgID="FXEquation.Equation" ShapeID="_x0000_i1090" DrawAspect="Content" ObjectID="_1459795137" r:id="rId146"/>
              </w:object>
            </w:r>
            <w:r w:rsidRPr="00FA7746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</w:t>
            </w:r>
            <w:r w:rsidRPr="00FA7746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</w:t>
            </w: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5584" behindDoc="0" locked="0" layoutInCell="1" allowOverlap="1" wp14:anchorId="1E4335B3" wp14:editId="136FC4F5">
                      <wp:simplePos x="0" y="0"/>
                      <wp:positionH relativeFrom="column">
                        <wp:posOffset>3848735</wp:posOffset>
                      </wp:positionH>
                      <wp:positionV relativeFrom="paragraph">
                        <wp:posOffset>28162</wp:posOffset>
                      </wp:positionV>
                      <wp:extent cx="689610" cy="745434"/>
                      <wp:effectExtent l="0" t="0" r="34290" b="17145"/>
                      <wp:wrapNone/>
                      <wp:docPr id="149" name="Group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45434"/>
                                <a:chOff x="4710" y="8985"/>
                                <a:chExt cx="945" cy="1297"/>
                              </a:xfrm>
                            </wpg:grpSpPr>
                            <wps:wsp>
                              <wps:cNvPr id="150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33979" w:rsidRPr="00F90B85" w:rsidRDefault="00B33979" w:rsidP="001311B5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9712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33979" w:rsidRPr="00F90B85" w:rsidRDefault="00B33979" w:rsidP="001311B5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2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4335B3" id="Group 149" o:spid="_x0000_s1060" style="position:absolute;margin-left:303.05pt;margin-top:2.2pt;width:54.3pt;height:58.7pt;z-index:251715584" coordorigin="4710,8985" coordsize="945,1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">
                      <v:rect id="Rectangle 84" o:spid="_x0000_s1061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2df8gA&#10;AADcAAAADwAAAGRycy9kb3ducmV2LnhtbESPQUsDMRCF70L/Q5iCF7FZBdd2bVpUEAWL0Fpaehs2&#10;Y3bpZrIksV3/vXMQvM3w3rz3zXw5+E6dKKY2sIGbSQGKuA62ZWdg+/lyPQWVMrLFLjAZ+KEEy8Xo&#10;Yo6VDWde02mTnZIQThUaaHLuK61T3ZDHNAk9sWhfIXrMskanbcSzhPtO3xZFqT22LA0N9vTcUH3c&#10;fHsDT8fd+uPeTd9jX85Wr1eHfTm4vTGX4+HxAVSmIf+b/67frODfCb48IxPo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vZ1/yAAAANwAAAAPAAAAAAAAAAAAAAAAAJgCAABk&#10;cnMvZG93bnJldi54bWxQSwUGAAAAAAQABAD1AAAAjQMAAAAA&#10;" strokeweight="1pt">
                        <v:textbox>
                          <w:txbxContent>
                            <w:p w:rsidR="00B33979" w:rsidRPr="00F90B85" w:rsidRDefault="00B33979" w:rsidP="001311B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62" style="position:absolute;left:4875;top:9712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E45MUA&#10;AADcAAAADwAAAGRycy9kb3ducmV2LnhtbERPTWsCMRC9F/wPYQQvpWYtuNqtUdqCVFAEban0Nmym&#10;2cXNZElSXf+9EQq9zeN9zmzR2UacyIfasYLRMANBXDpds1Hw+bF8mIIIEVlj45gUXCjAYt67m2Gh&#10;3Zl3dNpHI1IIhwIVVDG2hZShrMhiGLqWOHE/zluMCXojtcdzCreNfMyyXFqsOTVU2NJbReVx/2sV&#10;vB6/dtuJma59mz9t3u+/D3lnDkoN+t3LM4hIXfwX/7lXOs0fj+D2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8TjkxQAAANwAAAAPAAAAAAAAAAAAAAAAAJgCAABkcnMv&#10;ZG93bnJldi54bWxQSwUGAAAAAAQABAD1AAAAigMAAAAA&#10;" strokeweight="1pt">
                        <v:textbox>
                          <w:txbxContent>
                            <w:p w:rsidR="00B33979" w:rsidRPr="00F90B85" w:rsidRDefault="00B33979" w:rsidP="001311B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86" o:spid="_x0000_s1063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HOYMIAAADcAAAADwAAAGRycy9kb3ducmV2LnhtbERP24rCMBB9X/Afwgi+ramiq1ajiCCK&#10;sCte0NehGdtiMylNrPXvzcLCvs3hXGe2aEwhaqpcbllBrxuBIE6szjlVcD6tP8cgnEfWWFgmBS9y&#10;sJi3PmYYa/vkA9VHn4oQwi5GBZn3ZSylSzIy6Lq2JA7czVYGfYBVKnWFzxBuCtmPoi9pMOfQkGFJ&#10;q4yS+/FhFNT7y89oXdabvU8vg8NuMLmi+Vaq026WUxCeGv8v/nNvdZg/7MPvM+ECOX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0HOYMIAAADcAAAADwAAAAAAAAAAAAAA&#10;AAChAgAAZHJzL2Rvd25yZXYueG1sUEsFBgAAAAAEAAQA+QAAAJADAAAAAA==&#10;" strokeweight="2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Simplify</w:t>
            </w:r>
          </w:p>
          <w:p w:rsidR="00B33979" w:rsidRPr="00886ED4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Pr="001311B5" w:rsidRDefault="00B33979" w:rsidP="00B33979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</w:t>
            </w:r>
            <w:r w:rsidR="00722FE3" w:rsidRPr="001311B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044" w:dyaOrig="510" w14:anchorId="012796C6">
                <v:shape id="_x0000_i1091" type="#_x0000_t75" style="width:58.2pt;height:28.2pt" o:ole="">
                  <v:imagedata r:id="rId147" o:title=""/>
                </v:shape>
                <o:OLEObject Type="Embed" ProgID="FXEquation.Equation" ShapeID="_x0000_i1091" DrawAspect="Content" ObjectID="_1459795138" r:id="rId148"/>
              </w:object>
            </w:r>
            <w:r w:rsidRPr="001311B5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B33979" w:rsidRPr="00FA7746" w:rsidRDefault="00B33979" w:rsidP="00B33979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Default="00B33979" w:rsidP="00B33979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Simplify </w: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 w:rsidRPr="001311B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816" w:dyaOrig="498" w14:anchorId="240CCBAB">
                <v:shape id="_x0000_i1092" type="#_x0000_t75" style="width:36pt;height:21.6pt" o:ole="">
                  <v:imagedata r:id="rId149" o:title=""/>
                </v:shape>
                <o:OLEObject Type="Embed" ProgID="FXEquation.Equation" ShapeID="_x0000_i1092" DrawAspect="Content" ObjectID="_1459795139" r:id="rId150"/>
              </w:object>
            </w:r>
            <w:r w:rsidRPr="00FA7746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B33979" w:rsidRPr="00FA7746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Pr="00FA7746" w:rsidRDefault="00B33979" w:rsidP="00B33979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41E3B5EF" wp14:editId="57C75DE0">
                      <wp:simplePos x="0" y="0"/>
                      <wp:positionH relativeFrom="column">
                        <wp:posOffset>204662</wp:posOffset>
                      </wp:positionH>
                      <wp:positionV relativeFrom="paragraph">
                        <wp:posOffset>111387</wp:posOffset>
                      </wp:positionV>
                      <wp:extent cx="4362450" cy="114300"/>
                      <wp:effectExtent l="0" t="0" r="19050" b="19050"/>
                      <wp:wrapNone/>
                      <wp:docPr id="131" name="Group 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3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D54E31" id="Group 131" o:spid="_x0000_s1026" style="position:absolute;margin-left:16.1pt;margin-top:8.75pt;width:343.5pt;height:9pt;z-index:25171251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J11cEA&#10;AADcAAAADwAAAGRycy9kb3ducmV2LnhtbERPTWsCMRC9C/6HMII3zVZRZGsUW1CKN23reUjGzdLN&#10;ZNlEd+2vN4LgbR7vc5brzlXiSk0oPSt4G2cgiLU3JRcKfr63owWIEJENVp5JwY0CrFf93hJz41s+&#10;0PUYC5FCOOSowMZY51IGbclhGPuaOHFn3ziMCTaFNA22KdxVcpJlc+mw5NRgsaZPS/rveHEK9trO&#10;Fv/d7mTa+Xm6OXycfrXfKTUcdJt3EJG6+BI/3V8mzZ9O4PFMukC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SddXBAAAA3AAAAA8AAAAAAAAAAAAAAAAAmAIAAGRycy9kb3du&#10;cmV2LnhtbFBLBQYAAAAABAAEAPUAAACG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7QTsEA&#10;AADcAAAADwAAAGRycy9kb3ducmV2LnhtbERPS2sCMRC+C/6HMAVvmm0XRbZG0YJSevN5HpJxs3Qz&#10;WTbRXfvrG6HQ23x8z1mseleLO7Wh8qzgdZKBINbeVFwqOB234zmIEJEN1p5JwYMCrJbDwQIL4zve&#10;0/0QS5FCOBSowMbYFFIGbclhmPiGOHFX3zqMCbalNC12KdzV8i3LZtJhxanBYkMflvT34eYUfGk7&#10;nf/0u4vpZtd8vd9cztrvlBq99Ot3EJH6+C/+c3+aND/P4flMuk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e0E7BAAAA3AAAAA8AAAAAAAAAAAAAAAAAmAIAAGRycy9kb3du&#10;cmV2LnhtbFBLBQYAAAAABAAEAPUAAACG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dIOsIA&#10;AADcAAAADwAAAGRycy9kb3ducmV2LnhtbERP32vCMBB+H/g/hBv4NtPNTaRrFB0osjed+nwk16as&#10;uZQm2upfvwwGe7uP7+cVy8E14kpdqD0reJ5kIIi1NzVXCo5fm6c5iBCRDTaeScGNAiwXo4cCc+N7&#10;3tP1ECuRQjjkqMDG2OZSBm3JYZj4ljhxpe8cxgS7SpoO+xTuGvmSZTPpsObUYLGlD0v6+3BxCj61&#10;fZvfh+3Z9LNyutqvzyftt0qNH4fVO4hIQ/wX/7l3Js2fvsLvM+kCu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d0g6wgAAANwAAAAPAAAAAAAAAAAAAAAAAJgCAABkcnMvZG93&#10;bnJldi54bWxQSwUGAAAAAAQABAD1AAAAhwM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vtocEA&#10;AADcAAAADwAAAGRycy9kb3ducmV2LnhtbERPTWsCMRC9C/6HMII3zVpRZDWKCor0pq2eh2TcLG4m&#10;yyZ11/76plDobR7vc1abzlXiSU0oPSuYjDMQxNqbkgsFnx+H0QJEiMgGK8+k4EUBNut+b4W58S2f&#10;6XmJhUghHHJUYGOscymDtuQwjH1NnLi7bxzGBJtCmgbbFO4q+ZZlc+mw5NRgsaa9Jf24fDkF79rO&#10;Ft/d8Wba+X26Pe9uV+2PSg0H3XYJIlIX/8V/7pNJ86cz+H0mXS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77aHBAAAA3AAAAA8AAAAAAAAAAAAAAAAAmAIAAGRycy9kb3du&#10;cmV2LnhtbFBLBQYAAAAABAAEAPUAAACGAw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Pr="001311B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510" w14:anchorId="19EE29D4">
                <v:shape id="_x0000_i1093" type="#_x0000_t75" style="width:6.6pt;height:25.8pt" o:ole="">
                  <v:imagedata r:id="rId151" o:title=""/>
                </v:shape>
                <o:OLEObject Type="Embed" ProgID="FXEquation.Equation" ShapeID="_x0000_i1093" DrawAspect="Content" ObjectID="_1459795140" r:id="rId15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</w:t>
            </w:r>
            <w:r w:rsidRPr="001311B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510">
                <v:shape id="_x0000_i1094" type="#_x0000_t75" style="width:6.6pt;height:25.8pt" o:ole="">
                  <v:imagedata r:id="rId153" o:title=""/>
                </v:shape>
                <o:OLEObject Type="Embed" ProgID="FXEquation.Equation" ShapeID="_x0000_i1094" DrawAspect="Content" ObjectID="_1459795141" r:id="rId154"/>
              </w:object>
            </w:r>
            <w:r w:rsidRPr="00FA7746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</w:t>
            </w:r>
            <w:r w:rsidRPr="001311B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510">
                <v:shape id="_x0000_i1095" type="#_x0000_t75" style="width:13.2pt;height:25.8pt" o:ole="">
                  <v:imagedata r:id="rId155" o:title=""/>
                </v:shape>
                <o:OLEObject Type="Embed" ProgID="FXEquation.Equation" ShapeID="_x0000_i1095" DrawAspect="Content" ObjectID="_1459795142" r:id="rId15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Pr="001311B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510">
                <v:shape id="_x0000_i1096" type="#_x0000_t75" style="width:6.6pt;height:25.8pt" o:ole="">
                  <v:imagedata r:id="rId157" o:title=""/>
                </v:shape>
                <o:OLEObject Type="Embed" ProgID="FXEquation.Equation" ShapeID="_x0000_i1096" DrawAspect="Content" ObjectID="_1459795143" r:id="rId15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</w:t>
            </w:r>
            <w:r w:rsidRPr="00FA7746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</w:t>
            </w: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Pr="001311B5" w:rsidRDefault="00B33979" w:rsidP="00B33979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22FE3" w:rsidRPr="001311B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200" w:dyaOrig="510" w14:anchorId="6EE4DCC2">
                <v:shape id="_x0000_i1097" type="#_x0000_t75" style="width:60pt;height:25.8pt" o:ole="">
                  <v:imagedata r:id="rId159" o:title=""/>
                </v:shape>
                <o:OLEObject Type="Embed" ProgID="FXEquation.Equation" ShapeID="_x0000_i1097" DrawAspect="Content" ObjectID="_1459795144" r:id="rId160"/>
              </w:object>
            </w:r>
            <w:r w:rsidRPr="001311B5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B33979" w:rsidRDefault="00B33979" w:rsidP="00B3397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33979" w:rsidRPr="00FA7746" w:rsidRDefault="00B33979" w:rsidP="00B3397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33979" w:rsidRPr="00FA7746" w:rsidRDefault="00B33979" w:rsidP="00B33979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3536" behindDoc="0" locked="0" layoutInCell="1" allowOverlap="1" wp14:anchorId="1669423A" wp14:editId="5F1E7B78">
                      <wp:simplePos x="0" y="0"/>
                      <wp:positionH relativeFrom="column">
                        <wp:posOffset>223369</wp:posOffset>
                      </wp:positionH>
                      <wp:positionV relativeFrom="paragraph">
                        <wp:posOffset>78780</wp:posOffset>
                      </wp:positionV>
                      <wp:extent cx="4362450" cy="114300"/>
                      <wp:effectExtent l="0" t="0" r="19050" b="19050"/>
                      <wp:wrapNone/>
                      <wp:docPr id="136" name="Group 1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3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59BEE5" id="Group 136" o:spid="_x0000_s1026" style="position:absolute;margin-left:17.6pt;margin-top:6.2pt;width:343.5pt;height:9pt;z-index:25171353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XWTcEA&#10;AADcAAAADwAAAGRycy9kb3ducmV2LnhtbERPTWsCMRC9F/wPYYTealZFK6tRtFCR3tTqeUjGzeJm&#10;smxSd9tf3wiCt3m8z1msOleJGzWh9KxgOMhAEGtvSi4UfB8/32YgQkQ2WHkmBb8UYLXsvSwwN77l&#10;Pd0OsRAphEOOCmyMdS5l0JYchoGviRN38Y3DmGBTSNNgm8JdJUdZNpUOS04NFmv6sKSvhx+n4Evb&#10;yeyv255NO72M1/vN+aT9VqnXfreeg4jUxaf44d6ZNH/8Dvdn0gV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l1k3BAAAA3AAAAA8AAAAAAAAAAAAAAAAAmAIAAGRycy9kb3du&#10;cmV2LnhtbFBLBQYAAAAABAAEAPUAAACG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pCP8QA&#10;AADcAAAADwAAAGRycy9kb3ducmV2LnhtbESPQWsCMRCF70L/Q5hCb5q1UpHVKLZQKb1pq+chGTeL&#10;m8mySd1tf33nIHib4b1575vVZgiNulKX6sgGppMCFLGNrubKwPfX+3gBKmVkh01kMvBLCTbrh9EK&#10;Sxd73tP1kCslIZxKNOBzbkutk/UUME1iSyzaOXYBs6xdpV2HvYSHRj8XxVwHrFkaPLb05sleDj/B&#10;wKf1L4u/YXdy/fw82+5fT0cbd8Y8PQ7bJahMQ76bb9cfTvBnQivPyAR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6Qj/EAAAA3AAAAA8AAAAAAAAAAAAAAAAAmAIAAGRycy9k&#10;b3ducmV2LnhtbFBLBQYAAAAABAAEAPUAAACJ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bnpMIA&#10;AADcAAAADwAAAGRycy9kb3ducmV2LnhtbERP32vCMBB+H/g/hBP2NlOVieuaig4mY2869flIzqbY&#10;XEqT2W5//SIIe7uP7+cVq8E14kpdqD0rmE4yEMTam5orBYev96cliBCRDTaeScEPBViVo4cCc+N7&#10;3tF1HyuRQjjkqMDG2OZSBm3JYZj4ljhxZ985jAl2lTQd9incNXKWZQvpsObUYLGlN0v6sv92Cj61&#10;fV7+DtuT6Rfn+Xq3OR213yr1OB7WryAiDfFffHd/mDR//gK3Z9IFsv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duekwgAAANwAAAAPAAAAAAAAAAAAAAAAAJgCAABkcnMvZG93&#10;bnJldi54bWxQSwUGAAAAAAQABAD1AAAAhwM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o9RMUA&#10;AADcAAAADwAAAGRycy9kb3ducmV2LnhtbESPT0/DMAzF75P4DpGRuG0pfzZNpdk0kJgQtw3Y2Urc&#10;pqJxqiashU+PD0i72XrP7/1cbafQqTMNqY1s4HZRgCK20bXcGPh4f5mvQaWM7LCLTAZ+KMF2czWr&#10;sHRx5AOdj7lREsKpRAM+577UOllPAdMi9sSi1XEImGUdGu0GHCU8dPquKFY6YMvS4LGnZ0/26/gd&#10;DLxZv1z/TvuTG1f1/e7wdPq0cW/MzfW0ewSVacoX8//1qxP8B8GXZ2QCv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Sj1ExQAAANwAAAAPAAAAAAAAAAAAAAAAAJgCAABkcnMv&#10;ZG93bnJldi54bWxQSwUGAAAAAAQABAD1AAAAigMAAAAA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Pr="001311B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498" w14:anchorId="5CF5EE7E">
                <v:shape id="_x0000_i1098" type="#_x0000_t75" style="width:13.2pt;height:25.2pt" o:ole="">
                  <v:imagedata r:id="rId161" o:title=""/>
                </v:shape>
                <o:OLEObject Type="Embed" ProgID="FXEquation.Equation" ShapeID="_x0000_i1098" DrawAspect="Content" ObjectID="_1459795145" r:id="rId16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Pr="001311B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498">
                <v:shape id="_x0000_i1099" type="#_x0000_t75" style="width:6.6pt;height:25.2pt" o:ole="">
                  <v:imagedata r:id="rId12" o:title=""/>
                </v:shape>
                <o:OLEObject Type="Embed" ProgID="FXEquation.Equation" ShapeID="_x0000_i1099" DrawAspect="Content" ObjectID="_1459795146" r:id="rId163"/>
              </w:objec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                 </w:t>
            </w:r>
            <w:r w:rsidRPr="001311B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498">
                <v:shape id="_x0000_i1100" type="#_x0000_t75" style="width:6.6pt;height:25.2pt" o:ole="">
                  <v:imagedata r:id="rId164" o:title=""/>
                </v:shape>
                <o:OLEObject Type="Embed" ProgID="FXEquation.Equation" ShapeID="_x0000_i1100" DrawAspect="Content" ObjectID="_1459795147" r:id="rId16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</w:t>
            </w:r>
            <w:r w:rsidRPr="001311B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498">
                <v:shape id="_x0000_i1101" type="#_x0000_t75" style="width:6.6pt;height:25.2pt" o:ole="">
                  <v:imagedata r:id="rId14" o:title=""/>
                </v:shape>
                <o:OLEObject Type="Embed" ProgID="FXEquation.Equation" ShapeID="_x0000_i1101" DrawAspect="Content" ObjectID="_1459795148" r:id="rId16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Pr="00FA7746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</w:t>
            </w:r>
            <w:r w:rsidRPr="00FA7746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</w:t>
            </w: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Pr="00886ED4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6608" behindDoc="0" locked="0" layoutInCell="1" allowOverlap="1" wp14:anchorId="2F73809D" wp14:editId="7D19CE97">
                      <wp:simplePos x="0" y="0"/>
                      <wp:positionH relativeFrom="column">
                        <wp:posOffset>3668484</wp:posOffset>
                      </wp:positionH>
                      <wp:positionV relativeFrom="paragraph">
                        <wp:posOffset>108008</wp:posOffset>
                      </wp:positionV>
                      <wp:extent cx="689610" cy="732790"/>
                      <wp:effectExtent l="17145" t="14605" r="17145" b="14605"/>
                      <wp:wrapNone/>
                      <wp:docPr id="153" name="Group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154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33979" w:rsidRPr="00F90B85" w:rsidRDefault="00B33979" w:rsidP="001311B5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33979" w:rsidRPr="00F90B85" w:rsidRDefault="00B33979" w:rsidP="001311B5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6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73809D" id="Group 153" o:spid="_x0000_s1064" style="position:absolute;margin-left:288.85pt;margin-top:8.5pt;width:54.3pt;height:57.7pt;z-index:251716608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">
                      <v:rect id="Rectangle 84" o:spid="_x0000_s1065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abfMUA&#10;AADcAAAADwAAAGRycy9kb3ducmV2LnhtbERPTWsCMRC9F/wPYQQvpWYr7Va3RqmCWLAUtKXibdhM&#10;s4ubyZJEXf99Uyj0No/3OdN5ZxtxJh9qxwruhxkI4tLpmo2Cz4/V3RhEiMgaG8ek4EoB5rPezRQL&#10;7S68pfMuGpFCOBSooIqxLaQMZUUWw9C1xIn7dt5iTNAbqT1eUrht5CjLcmmx5tRQYUvLisrj7mQV&#10;LI5f2/cnM974Np+8rW8P+7wze6UG/e7lGUSkLv6L/9yvOs1/fIDfZ9IFcv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hpt8xQAAANwAAAAPAAAAAAAAAAAAAAAAAJgCAABkcnMv&#10;ZG93bnJldi54bWxQSwUGAAAAAAQABAD1AAAAigMAAAAA&#10;" strokeweight="1pt">
                        <v:textbox>
                          <w:txbxContent>
                            <w:p w:rsidR="00B33979" w:rsidRPr="00F90B85" w:rsidRDefault="00B33979" w:rsidP="001311B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66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o+58UA&#10;AADcAAAADwAAAGRycy9kb3ducmV2LnhtbERPTWsCMRC9C/6HMIIXqdkKbu3WKFUoLSgFban0Nmym&#10;2cXNZElS3f77RhC8zeN9znzZ2UacyIfasYL7cQaCuHS6ZqPg8+PlbgYiRGSNjWNS8EcBlot+b46F&#10;dmfe0WkfjUghHApUUMXYFlKGsiKLYexa4sT9OG8xJuiN1B7PKdw2cpJlubRYc2qosKV1ReVx/2sV&#10;rI5fu/cHM9v4Nn/cvo6+D3lnDkoNB93zE4hIXbyJr+43neZPp3B5Jl0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yj7nxQAAANwAAAAPAAAAAAAAAAAAAAAAAJgCAABkcnMv&#10;ZG93bnJldi54bWxQSwUGAAAAAAQABAD1AAAAigMAAAAA&#10;" strokeweight="1pt">
                        <v:textbox>
                          <w:txbxContent>
                            <w:p w:rsidR="00B33979" w:rsidRPr="00F90B85" w:rsidRDefault="00B33979" w:rsidP="001311B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86" o:spid="_x0000_s1067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rIY8QAAADcAAAADwAAAGRycy9kb3ducmV2LnhtbERPyWrDMBC9F/IPYgK51XJKmsWJEkrA&#10;tBTakAXnOlgT28QaGUu13b+vCoXe5vHW2ewGU4uOWldZVjCNYhDEudUVFwou5/RxCcJ5ZI21ZVLw&#10;TQ5229HDBhNtez5Sd/KFCCHsElRQet8kUrq8JIMusg1x4G62NegDbAupW+xDuKnlUxzPpcGKQ0OJ&#10;De1Lyu+nL6OgO2Sfi7TpXg++yGbH99nqiuZDqcl4eFmD8DT4f/Gf+02H+c9z+H0mXC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eshjxAAAANwAAAAPAAAAAAAAAAAA&#10;AAAAAKECAABkcnMvZG93bnJldi54bWxQSwUGAAAAAAQABAD5AAAAkgMAAAAA&#10;" strokeweight="2pt"/>
                    </v:group>
                  </w:pict>
                </mc:Fallback>
              </mc:AlternateContent>
            </w:r>
            <w:r w:rsidRPr="00886ED4">
              <w:rPr>
                <w:rFonts w:ascii="Times New Roman" w:hAnsi="Times New Roman"/>
                <w:sz w:val="24"/>
                <w:szCs w:val="24"/>
              </w:rPr>
              <w:t>Complete, giving your answer in simplest form;</w:t>
            </w:r>
          </w:p>
          <w:p w:rsidR="00B33979" w:rsidRPr="00886ED4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Pr="001311B5" w:rsidRDefault="00B33979" w:rsidP="00B33979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Pr="00886ED4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1311B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056" w:dyaOrig="498" w14:anchorId="28209D5B">
                <v:shape id="_x0000_i1102" type="#_x0000_t75" style="width:243.6pt;height:29.4pt" o:ole="">
                  <v:imagedata r:id="rId167" o:title=""/>
                </v:shape>
                <o:OLEObject Type="Embed" ProgID="FXEquation.Equation" ShapeID="_x0000_i1102" DrawAspect="Content" ObjectID="_1459795149" r:id="rId168"/>
              </w:object>
            </w:r>
            <w:r w:rsidRPr="001311B5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Default="00B33979" w:rsidP="00B33979">
            <w:pPr>
              <w:pStyle w:val="QuestionStyle"/>
            </w:pPr>
            <w:r>
              <w:t xml:space="preserve">What fraction is 45 seconds of  </w:t>
            </w:r>
            <w:r w:rsidRPr="00B40BEF">
              <w:rPr>
                <w:color w:val="FF0000"/>
                <w:position w:val="-18"/>
              </w:rPr>
              <w:object w:dxaOrig="378" w:dyaOrig="510">
                <v:shape id="_x0000_i1103" type="#_x0000_t75" style="width:19.2pt;height:25.8pt" o:ole="">
                  <v:imagedata r:id="rId169" o:title=""/>
                </v:shape>
                <o:OLEObject Type="Embed" ProgID="FXEquation.Equation" ShapeID="_x0000_i1103" DrawAspect="Content" ObjectID="_1459795150" r:id="rId170"/>
              </w:object>
            </w:r>
            <w:r>
              <w:t xml:space="preserve"> minutes? (Answer in simplest form).</w:t>
            </w:r>
          </w:p>
          <w:p w:rsidR="00B33979" w:rsidRDefault="00B33979" w:rsidP="00B33979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5760" behindDoc="0" locked="0" layoutInCell="1" allowOverlap="1" wp14:anchorId="6217629A" wp14:editId="362E8F94">
                      <wp:simplePos x="0" y="0"/>
                      <wp:positionH relativeFrom="column">
                        <wp:posOffset>3713244</wp:posOffset>
                      </wp:positionH>
                      <wp:positionV relativeFrom="paragraph">
                        <wp:posOffset>2305</wp:posOffset>
                      </wp:positionV>
                      <wp:extent cx="689610" cy="732790"/>
                      <wp:effectExtent l="17145" t="14605" r="17145" b="14605"/>
                      <wp:wrapNone/>
                      <wp:docPr id="197" name="Group 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198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33979" w:rsidRPr="00F90B85" w:rsidRDefault="00B33979" w:rsidP="00B40BEF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33979" w:rsidRPr="00F90B85" w:rsidRDefault="00B33979" w:rsidP="00B40BEF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17629A" id="Group 197" o:spid="_x0000_s1068" style="position:absolute;margin-left:292.4pt;margin-top:.2pt;width:54.3pt;height:57.7pt;z-index:251765760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">
                      <v:rect id="Rectangle 84" o:spid="_x0000_s1069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Ir48gA&#10;AADcAAAADwAAAGRycy9kb3ducmV2LnhtbESPQUsDMRCF74L/IYzgRWzWHtZ227SoUBQUoVVaehs2&#10;0+zSzWRJYrv+e+cg9DbDe/PeN/Pl4Dt1opjawAYeRgUo4jrYlp2B76/V/QRUysgWu8Bk4JcSLBfX&#10;V3OsbDjzmk6b7JSEcKrQQJNzX2md6oY8plHoiUU7hOgxyxqdthHPEu47PS6KUntsWRoa7Omlofq4&#10;+fEGno/b9eejm7zHvpx+vN7td+Xgdsbc3gxPM1CZhnwx/1+/WcGfCq08IxPo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civjyAAAANwAAAAPAAAAAAAAAAAAAAAAAJgCAABk&#10;cnMvZG93bnJldi54bWxQSwUGAAAAAAQABAD1AAAAjQMAAAAA&#10;" strokeweight="1pt">
                        <v:textbox>
                          <w:txbxContent>
                            <w:p w:rsidR="00B33979" w:rsidRPr="00F90B85" w:rsidRDefault="00B33979" w:rsidP="00B40BEF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70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6OeMUA&#10;AADcAAAADwAAAGRycy9kb3ducmV2LnhtbERPTWsCMRC9C/6HMIVepGbtYetujaKCtGARtKXS27CZ&#10;Zhc3kyVJdfvvTaHgbR7vc2aL3rbiTD40jhVMxhkI4srpho2Cj/fNwxREiMgaW8ek4JcCLObDwQxL&#10;7S68p/MhGpFCOJSooI6xK6UMVU0Ww9h1xIn7dt5iTNAbqT1eUrht5WOW5dJiw6mhxo7WNVWnw49V&#10;sDp97ndPZrr1XV68vYy+jnlvjkrd3/XLZxCR+ngT/7tfdZpfFPD3TLp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Po54xQAAANwAAAAPAAAAAAAAAAAAAAAAAJgCAABkcnMv&#10;ZG93bnJldi54bWxQSwUGAAAAAAQABAD1AAAAigMAAAAA&#10;" strokeweight="1pt">
                        <v:textbox>
                          <w:txbxContent>
                            <w:p w:rsidR="00B33979" w:rsidRPr="00F90B85" w:rsidRDefault="00B33979" w:rsidP="00B40BEF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86" o:spid="_x0000_s1071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m77cQAAADcAAAADwAAAGRycy9kb3ducmV2LnhtbESPQWvCQBSE74L/YXlCb2ZjEVujq4gg&#10;LYU2GEWvj+wzCWbfhuw2if++Wyj0OMzMN8x6O5hadNS6yrKCWRSDIM6trrhQcD4dpq8gnEfWWFsm&#10;BQ9ysN2MR2tMtO35SF3mCxEg7BJUUHrfJFK6vCSDLrINcfButjXog2wLqVvsA9zU8jmOF9JgxWGh&#10;xIb2JeX37Nso6NLL18uh6d5SX1zmx4/58ormU6mnybBbgfA0+P/wX/tdKwhE+D0TjoD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SbvtxAAAANwAAAAPAAAAAAAAAAAA&#10;AAAAAKECAABkcnMvZG93bnJldi54bWxQSwUGAAAAAAQABAD5AAAAkgMAAAAA&#10;" strokeweight="2pt"/>
                    </v:group>
                  </w:pict>
                </mc:Fallback>
              </mc:AlternateContent>
            </w:r>
          </w:p>
          <w:p w:rsidR="00B33979" w:rsidRDefault="00B33979" w:rsidP="00B33979">
            <w:pPr>
              <w:pStyle w:val="QuestionStyle"/>
            </w:pPr>
          </w:p>
          <w:p w:rsidR="00B33979" w:rsidRDefault="00B33979" w:rsidP="00B33979">
            <w:pPr>
              <w:pStyle w:val="QuestionStyle"/>
            </w:pPr>
          </w:p>
          <w:p w:rsidR="00B33979" w:rsidRDefault="00B33979" w:rsidP="00B33979">
            <w:pPr>
              <w:pStyle w:val="QuestionStyle"/>
            </w:pPr>
          </w:p>
          <w:p w:rsidR="00B33979" w:rsidRDefault="00B33979" w:rsidP="00B33979">
            <w:pPr>
              <w:pStyle w:val="QuestionStyle"/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Rewrite the numbers  </w:t>
            </w:r>
            <w:r w:rsidR="0046646C" w:rsidRPr="00B40BE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66" w:dyaOrig="510" w14:anchorId="35420ED8">
                <v:shape id="_x0000_i1104" type="#_x0000_t75" style="width:78.6pt;height:25.8pt" o:ole="">
                  <v:imagedata r:id="rId171" o:title=""/>
                </v:shape>
                <o:OLEObject Type="Embed" ProgID="FXEquation.Equation" ShapeID="_x0000_i1104" DrawAspect="Content" ObjectID="_1459795151" r:id="rId17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ascending order.</w:t>
            </w: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8656" behindDoc="0" locked="0" layoutInCell="1" allowOverlap="1" wp14:anchorId="3346EE3E" wp14:editId="432E9352">
                      <wp:simplePos x="0" y="0"/>
                      <wp:positionH relativeFrom="column">
                        <wp:posOffset>2973616</wp:posOffset>
                      </wp:positionH>
                      <wp:positionV relativeFrom="paragraph">
                        <wp:posOffset>11341</wp:posOffset>
                      </wp:positionV>
                      <wp:extent cx="546735" cy="792480"/>
                      <wp:effectExtent l="0" t="0" r="24765" b="26670"/>
                      <wp:wrapNone/>
                      <wp:docPr id="165" name="Group 1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735" cy="7924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66" name="Rectangle 166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" name="Rectangle 167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" name="Straight Connector 168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2C7965" id="Group 165" o:spid="_x0000_s1026" style="position:absolute;margin-left:234.15pt;margin-top:.9pt;width:43.05pt;height:62.4pt;z-index:251718656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">
                      <v:rect id="Rectangle 166" o:spid="_x0000_s102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7cgcIA&#10;AADcAAAADwAAAGRycy9kb3ducmV2LnhtbERPTWvCQBC9F/wPywje6sYKoaSuUrSKSi+mvXgbs2M2&#10;NDsbsmuM/94VhN7m8T5ntuhtLTpqfeVYwWScgCAunK64VPD7s359B+EDssbaMSm4kYfFfPAyw0y7&#10;Kx+oy0MpYgj7DBWYEJpMSl8YsujHriGO3Nm1FkOEbSl1i9cYbmv5liSptFhxbDDY0NJQ8ZdfrIJz&#10;c5p+Hw/HJD/t9suvjTZy1RmlRsP+8wNEoD78i5/urY7z0xQez8QL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/tyBwgAAANwAAAAPAAAAAAAAAAAAAAAAAJgCAABkcnMvZG93&#10;bnJldi54bWxQSwUGAAAAAAQABAD1AAAAhwMAAAAA&#10;" filled="f" strokecolor="black [3213]" strokeweight="1.5pt"/>
                      <v:rect id="Rectangle 167" o:spid="_x0000_s102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J5GsMA&#10;AADcAAAADwAAAGRycy9kb3ducmV2LnhtbERPTWvCQBC9C/0PyxR6q5sqaEmzSrEqVryY9uJtzE6y&#10;odnZkN3G+O/dQsHbPN7nZMvBNqKnzteOFbyMExDEhdM1Vwq+vzbPryB8QNbYOCYFV/KwXDyMMky1&#10;u/CR+jxUIoawT1GBCaFNpfSFIYt+7FriyJWusxgi7CqpO7zEcNvISZLMpMWaY4PBllaGip/81yoo&#10;2/P0cDqekvz8uV+tt9rIj94o9fQ4vL+BCDSEu/jfvdNx/mwOf8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J5GsMAAADcAAAADwAAAAAAAAAAAAAAAACYAgAAZHJzL2Rv&#10;d25yZXYueG1sUEsFBgAAAAAEAAQA9QAAAIgDAAAAAA==&#10;" filled="f" strokecolor="black [3213]" strokeweight="1.5pt"/>
                      <v:line id="Straight Connector 168" o:spid="_x0000_s102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YWxsMAAADcAAAADwAAAGRycy9kb3ducmV2LnhtbESPQW/CMAyF70j7D5En7QbpOCDUERBD&#10;Ytt1BQ7crMZrqjVOlaS0+/fzAYmbrff83ufNbvKdulFMbWADr4sCFHEdbMuNgfPpOF+DShnZYheY&#10;DPxRgt32abbB0oaRv+lW5UZJCKcSDbic+1LrVDvymBahJxbtJ0SPWdbYaBtxlHDf6WVRrLTHlqXB&#10;YU8HR/VvNXgD1+E9x8+T3o/VdPhwy2NXD+FizMvztH8DlWnKD/P9+ssK/kpo5RmZQG/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2FsbDAAAA3AAAAA8AAAAAAAAAAAAA&#10;AAAAoQIAAGRycy9kb3ducmV2LnhtbFBLBQYAAAAABAAEAPkAAACRAwAAAAA=&#10;" strokecolor="black [3213]" strokeweight="1.5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6544" behindDoc="0" locked="0" layoutInCell="1" allowOverlap="1" wp14:anchorId="6CD67F9C" wp14:editId="7BEA872B">
                      <wp:simplePos x="0" y="0"/>
                      <wp:positionH relativeFrom="column">
                        <wp:posOffset>3590925</wp:posOffset>
                      </wp:positionH>
                      <wp:positionV relativeFrom="paragraph">
                        <wp:posOffset>4445</wp:posOffset>
                      </wp:positionV>
                      <wp:extent cx="546735" cy="792480"/>
                      <wp:effectExtent l="0" t="0" r="24765" b="26670"/>
                      <wp:wrapNone/>
                      <wp:docPr id="161" name="Group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735" cy="7924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62" name="Rectangle 16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" name="Rectangle 16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" name="Straight Connector 164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9511AB" id="Group 161" o:spid="_x0000_s1026" style="position:absolute;margin-left:282.75pt;margin-top:.35pt;width:43.05pt;height:62.4pt;z-index:25175654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">
                      <v:rect id="Rectangle 162" o:spid="_x0000_s102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XagsMA&#10;AADcAAAADwAAAGRycy9kb3ducmV2LnhtbERPS2vCQBC+C/0PyxR6000tiKSuoaQPqnhJ2ou3MTtm&#10;Q7OzIbuN8d+7guBtPr7nrLLRtmKg3jeOFTzPEhDEldMN1wp+fz6nSxA+IGtsHZOCM3nI1g+TFaba&#10;nbigoQy1iCHsU1RgQuhSKX1lyKKfuY44ckfXWwwR9rXUPZ5iuG3lPEkW0mLDscFgR7mh6q/8twqO&#10;3eFlty/2SXnYbPOPL23k+2CUenoc315BBBrDXXxzf+s4fzGH6zPxArm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8XagsMAAADcAAAADwAAAAAAAAAAAAAAAACYAgAAZHJzL2Rv&#10;d25yZXYueG1sUEsFBgAAAAAEAAQA9QAAAIgDAAAAAA==&#10;" filled="f" strokecolor="black [3213]" strokeweight="1.5pt"/>
                      <v:rect id="Rectangle 163" o:spid="_x0000_s102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l/GcMA&#10;AADcAAAADwAAAGRycy9kb3ducmV2LnhtbERPTWvCQBC9F/oflil4qxsVpETXIGkVW3ox7cXbmB2z&#10;wexsyK4x/fddQfA2j/c5y2ywjeip87VjBZNxAoK4dLrmSsHvz+b1DYQPyBobx6Tgjzxkq+enJaba&#10;XXlPfREqEUPYp6jAhNCmUvrSkEU/di1x5E6usxgi7CqpO7zGcNvIaZLMpcWaY4PBlnJD5bm4WAWn&#10;9jj7PuwPSXH8/Mo/ttrI994oNXoZ1gsQgYbwEN/dOx3nz2dweyZe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l/GcMAAADcAAAADwAAAAAAAAAAAAAAAACYAgAAZHJzL2Rv&#10;d25yZXYueG1sUEsFBgAAAAAEAAQA9QAAAIgDAAAAAA==&#10;" filled="f" strokecolor="black [3213]" strokeweight="1.5pt"/>
                      <v:line id="Straight Connector 164" o:spid="_x0000_s102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scw8AAAADcAAAADwAAAGRycy9kb3ducmV2LnhtbERPTYvCMBC9L/gfwgh7W1NlEalGUUHd&#10;69bdg7ehGZtiMylJauu/NwsL3ubxPme1GWwj7uRD7VjBdJKBIC6drrlS8HM+fCxAhIissXFMCh4U&#10;YLMeva0w167nb7oXsRIphEOOCkyMbS5lKA1ZDBPXEifu6rzFmKCvpPbYp3DbyFmWzaXFmlODwZb2&#10;hspb0VkFl24X/ekst30x7I9mdmjKzv0q9T4etksQkYb4Ev+7v3SaP/+Ev2fSBXL9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D7HMPAAAAA3AAAAA8AAAAAAAAAAAAAAAAA&#10;oQIAAGRycy9kb3ducmV2LnhtbFBLBQYAAAAABAAEAPkAAACOAwAAAAA=&#10;" strokecolor="black [3213]" strokeweight="1.5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7568" behindDoc="0" locked="0" layoutInCell="1" allowOverlap="1" wp14:anchorId="6F50746E" wp14:editId="7C8F8AE1">
                      <wp:simplePos x="0" y="0"/>
                      <wp:positionH relativeFrom="column">
                        <wp:posOffset>4197732</wp:posOffset>
                      </wp:positionH>
                      <wp:positionV relativeFrom="paragraph">
                        <wp:posOffset>24130</wp:posOffset>
                      </wp:positionV>
                      <wp:extent cx="546735" cy="792480"/>
                      <wp:effectExtent l="0" t="0" r="24765" b="26670"/>
                      <wp:wrapNone/>
                      <wp:docPr id="157" name="Group 1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735" cy="7924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58" name="Rectangle 158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" name="Rectangle 159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" name="Straight Connector 160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8EB012" id="Group 157" o:spid="_x0000_s1026" style="position:absolute;margin-left:330.55pt;margin-top:1.9pt;width:43.05pt;height:62.4pt;z-index:25175756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">
                      <v:rect id="Rectangle 158" o:spid="_x0000_s102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En1cYA&#10;AADcAAAADwAAAGRycy9kb3ducmV2LnhtbESPT2/CMAzF75P2HSJP4jbSbdqECgEh9kdj4kLhws00&#10;pqlonKoJpfv2+DBpN1vv+b2fZ4vBN6qnLtaBDTyNM1DEZbA1Vwb2u8/HCaiYkC02gcnAL0VYzO/v&#10;ZpjbcOUt9UWqlIRwzNGAS6nNtY6lI49xHFpi0U6h85hk7SptO7xKuG/0c5a9aY81S4PDllaOynNx&#10;8QZO7fFlc9gesuK4/ll9fFmn33tnzOhhWE5BJRrSv/nv+tsK/qvQyjMygZ7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EEn1cYAAADcAAAADwAAAAAAAAAAAAAAAACYAgAAZHJz&#10;L2Rvd25yZXYueG1sUEsFBgAAAAAEAAQA9QAAAIsDAAAAAA==&#10;" filled="f" strokecolor="black [3213]" strokeweight="1.5pt"/>
                      <v:rect id="Rectangle 159" o:spid="_x0000_s102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2CTsMA&#10;AADcAAAADwAAAGRycy9kb3ducmV2LnhtbERPS2vCQBC+C/0PyxR6001blDZ1leILlV5Me/E2Zsds&#10;aHY2ZNcY/70rCN7m43vOeNrZSrTU+NKxgtdBAoI4d7rkQsHf77L/AcIHZI2VY1JwIQ/TyVNvjKl2&#10;Z95Rm4VCxBD2KSowIdSplD43ZNEPXE0cuaNrLIYIm0LqBs8x3FbyLUlG0mLJscFgTTND+X92sgqO&#10;9eH9Z7/bJ9lhs50tVtrIeWuUennuvr9ABOrCQ3x3r3WcP/yE2zPxAjm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2CTsMAAADcAAAADwAAAAAAAAAAAAAAAACYAgAAZHJzL2Rv&#10;d25yZXYueG1sUEsFBgAAAAAEAAQA9QAAAIgDAAAAAA==&#10;" filled="f" strokecolor="black [3213]" strokeweight="1.5pt"/>
                      <v:line id="Straight Connector 160" o:spid="_x0000_s102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AawMMAAADcAAAADwAAAGRycy9kb3ducmV2LnhtbESPQW/CMAyF70j7D5En7QbpOCDUERBD&#10;Ytt1BQ7crMZrqjVOlaS0+/fzAYmbrff83ufNbvKdulFMbWADr4sCFHEdbMuNgfPpOF+DShnZYheY&#10;DPxRgt32abbB0oaRv+lW5UZJCKcSDbic+1LrVDvymBahJxbtJ0SPWdbYaBtxlHDf6WVRrLTHlqXB&#10;YU8HR/VvNXgD1+E9x8+T3o/VdPhwy2NXD+FizMvztH8DlWnKD/P9+ssK/krw5RmZQG/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/AGsDDAAAA3AAAAA8AAAAAAAAAAAAA&#10;AAAAoQIAAGRycy9kb3ducmV2LnhtbFBLBQYAAAAABAAEAPkAAACRAwAAAAA=&#10;" strokecolor="black [3213]" strokeweight="1.5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7632" behindDoc="0" locked="0" layoutInCell="1" allowOverlap="1" wp14:anchorId="29CFE1BC" wp14:editId="2713B6D9">
                      <wp:simplePos x="0" y="0"/>
                      <wp:positionH relativeFrom="column">
                        <wp:posOffset>4824090</wp:posOffset>
                      </wp:positionH>
                      <wp:positionV relativeFrom="paragraph">
                        <wp:posOffset>36919</wp:posOffset>
                      </wp:positionV>
                      <wp:extent cx="546735" cy="792480"/>
                      <wp:effectExtent l="0" t="0" r="24765" b="26670"/>
                      <wp:wrapNone/>
                      <wp:docPr id="169" name="Group 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735" cy="7924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70" name="Rectangle 170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Rectangle 171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" name="Straight Connector 172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CD779D" id="Group 169" o:spid="_x0000_s1026" style="position:absolute;margin-left:379.85pt;margin-top:2.9pt;width:43.05pt;height:62.4pt;z-index:251717632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">
                      <v:rect id="Rectangle 170" o:spid="_x0000_s102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J3s8YA&#10;AADcAAAADwAAAGRycy9kb3ducmV2LnhtbESPT2/CMAzF75P2HSJP4jbSbdKGCgEh9kdj4kLhws00&#10;pqlonKoJpfv2+DBpN1vv+b2fZ4vBN6qnLtaBDTyNM1DEZbA1Vwb2u8/HCaiYkC02gcnAL0VYzO/v&#10;ZpjbcOUt9UWqlIRwzNGAS6nNtY6lI49xHFpi0U6h85hk7SptO7xKuG/0c5a9ao81S4PDllaOynNx&#10;8QZO7fFlc9gesuK4/ll9fFmn33tnzOhhWE5BJRrSv/nv+tsK/pvgyzMygZ7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J3s8YAAADcAAAADwAAAAAAAAAAAAAAAACYAgAAZHJz&#10;L2Rvd25yZXYueG1sUEsFBgAAAAAEAAQA9QAAAIsDAAAAAA==&#10;" filled="f" strokecolor="black [3213]" strokeweight="1.5pt"/>
                      <v:rect id="Rectangle 171" o:spid="_x0000_s102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7SKMMA&#10;AADcAAAADwAAAGRycy9kb3ducmV2LnhtbERPS2vCQBC+C/0PyxR6040taIlZRewDK15MvXgbs5Ns&#10;MDsbstuY/vtuQfA2H99zstVgG9FT52vHCqaTBARx4XTNlYLj98f4FYQPyBobx6Tglzyslg+jDFPt&#10;rnygPg+ViCHsU1RgQmhTKX1hyKKfuJY4cqXrLIYIu0rqDq8x3DbyOUlm0mLNscFgSxtDxSX/sQrK&#10;9vyyPx1OSX7+2m3eP7WRb71R6ulxWC9ABBrCXXxzb3WcP5/C/zPx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7SKMMAAADcAAAADwAAAAAAAAAAAAAAAACYAgAAZHJzL2Rv&#10;d25yZXYueG1sUEsFBgAAAAAEAAQA9QAAAIgDAAAAAA==&#10;" filled="f" strokecolor="black [3213]" strokeweight="1.5pt"/>
                      <v:line id="Straight Connector 172" o:spid="_x0000_s102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e38cEAAADcAAAADwAAAGRycy9kb3ducmV2LnhtbERPPW/CMBDdK/EfrENiKw4ZWpRiEEWC&#10;diXAwHaKr3HU+BzZDgn/vkaqxHZP7/NWm9G24kY+NI4VLOYZCOLK6YZrBefT/nUJIkRkja1jUnCn&#10;AJv15GWFhXYDH+lWxlqkEA4FKjAxdoWUoTJkMcxdR5y4H+ctxgR9LbXHIYXbVuZZ9iYtNpwaDHa0&#10;M1T9lr1VcO0/o/86ye1QjruDyfdt1buLUrPpuP0AEWmMT/G/+1un+e85PJ5JF8j1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1h7fxwQAAANwAAAAPAAAAAAAAAAAAAAAA&#10;AKECAABkcnMvZG93bnJldi54bWxQSwUGAAAAAAQABAD5AAAAjwMAAAAA&#10;" strokecolor="black [3213]" strokeweight="1.5pt"/>
                    </v:group>
                  </w:pict>
                </mc:Fallback>
              </mc:AlternateContent>
            </w:r>
          </w:p>
          <w:p w:rsidR="00B33979" w:rsidRPr="003F0262" w:rsidRDefault="00B33979" w:rsidP="00B33979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the reciprocal of these numbers.</w:t>
            </w: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3A5A7C99" wp14:editId="3C6AC449">
                      <wp:simplePos x="0" y="0"/>
                      <wp:positionH relativeFrom="column">
                        <wp:posOffset>1122724</wp:posOffset>
                      </wp:positionH>
                      <wp:positionV relativeFrom="paragraph">
                        <wp:posOffset>123190</wp:posOffset>
                      </wp:positionV>
                      <wp:extent cx="754380" cy="487680"/>
                      <wp:effectExtent l="0" t="0" r="26670" b="26670"/>
                      <wp:wrapNone/>
                      <wp:docPr id="174" name="Rectangle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4876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AB81C7" id="Rectangle 174" o:spid="_x0000_s1026" style="position:absolute;margin-left:88.4pt;margin-top:9.7pt;width:59.4pt;height:38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" filled="f" strokecolor="black [3213]" strokeweight="1.5pt"/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66F90207" wp14:editId="79CFBAC1">
                      <wp:simplePos x="0" y="0"/>
                      <wp:positionH relativeFrom="column">
                        <wp:posOffset>2980690</wp:posOffset>
                      </wp:positionH>
                      <wp:positionV relativeFrom="paragraph">
                        <wp:posOffset>77470</wp:posOffset>
                      </wp:positionV>
                      <wp:extent cx="754380" cy="487680"/>
                      <wp:effectExtent l="0" t="0" r="26670" b="26670"/>
                      <wp:wrapNone/>
                      <wp:docPr id="173" name="Rectangle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4876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CF44A7" id="Rectangle 173" o:spid="_x0000_s1026" style="position:absolute;margin-left:234.7pt;margin-top:6.1pt;width:59.4pt;height:38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a)        </w:t>
            </w:r>
            <w:r w:rsidR="0046646C" w:rsidRPr="00B40BE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24" w:dyaOrig="506" w14:anchorId="18BCA2E3">
                <v:shape id="_x0000_i1105" type="#_x0000_t75" style="width:16.2pt;height:25.2pt" o:ole="">
                  <v:imagedata r:id="rId173" o:title=""/>
                </v:shape>
                <o:OLEObject Type="Embed" ProgID="FXEquation.Equation" ShapeID="_x0000_i1105" DrawAspect="Content" ObjectID="_1459795152" r:id="rId17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b)    </w:t>
            </w:r>
            <w:r w:rsidR="0046646C" w:rsidRPr="00B40BE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78" w:dyaOrig="510" w14:anchorId="17C1AC05">
                <v:shape id="_x0000_i1106" type="#_x0000_t75" style="width:19.8pt;height:27.6pt" o:ole="">
                  <v:imagedata r:id="rId175" o:title=""/>
                </v:shape>
                <o:OLEObject Type="Embed" ProgID="FXEquation.Equation" ShapeID="_x0000_i1106" DrawAspect="Content" ObjectID="_1459795153" r:id="rId17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Default="00B33979" w:rsidP="00B33979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70880" behindDoc="0" locked="0" layoutInCell="1" allowOverlap="1" wp14:anchorId="313C73C0" wp14:editId="77316D7B">
                      <wp:simplePos x="0" y="0"/>
                      <wp:positionH relativeFrom="column">
                        <wp:posOffset>3734146</wp:posOffset>
                      </wp:positionH>
                      <wp:positionV relativeFrom="paragraph">
                        <wp:posOffset>74348</wp:posOffset>
                      </wp:positionV>
                      <wp:extent cx="1213952" cy="745434"/>
                      <wp:effectExtent l="0" t="0" r="43815" b="17145"/>
                      <wp:wrapNone/>
                      <wp:docPr id="224" name="Group 2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3952" cy="745434"/>
                                <a:chOff x="0" y="0"/>
                                <a:chExt cx="1213952" cy="745434"/>
                              </a:xfrm>
                            </wpg:grpSpPr>
                            <wpg:grpSp>
                              <wpg:cNvPr id="219" name="Group 2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24342" y="0"/>
                                  <a:ext cx="689610" cy="745434"/>
                                  <a:chOff x="4710" y="8985"/>
                                  <a:chExt cx="945" cy="1297"/>
                                </a:xfrm>
                              </wpg:grpSpPr>
                              <wps:wsp>
                                <wps:cNvPr id="220" name="Rectangle 8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75" y="8985"/>
                                    <a:ext cx="585" cy="5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33979" w:rsidRPr="00F90B85" w:rsidRDefault="00B33979" w:rsidP="00B40BEF">
                                      <w:pPr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 xml:space="preserve"> 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1" name="Rectangle 8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75" y="9712"/>
                                    <a:ext cx="585" cy="5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33979" w:rsidRPr="00F90B85" w:rsidRDefault="00B33979" w:rsidP="00B40BEF">
                                      <w:pPr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2" name="AutoShape 8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710" y="9615"/>
                                    <a:ext cx="94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23" name="Rectangle 223"/>
                              <wps:cNvSpPr/>
                              <wps:spPr>
                                <a:xfrm>
                                  <a:off x="0" y="172649"/>
                                  <a:ext cx="466791" cy="4876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3C73C0" id="Group 224" o:spid="_x0000_s1072" style="position:absolute;margin-left:294.05pt;margin-top:5.85pt;width:95.6pt;height:58.7pt;z-index:251770880" coordsize="12139,7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">
                      <v:group id="Group 219" o:spid="_x0000_s1073" style="position:absolute;left:5243;width:6896;height:7454" coordorigin="4710,8985" coordsize="945,12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EY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ALEYMQAAADcAAAA&#10;DwAAAAAAAAAAAAAAAACqAgAAZHJzL2Rvd25yZXYueG1sUEsFBgAAAAAEAAQA+gAAAJsDAAAAAA==&#10;">
                        <v:rect id="Rectangle 84" o:spid="_x0000_s1074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6PfsQA&#10;AADcAAAADwAAAGRycy9kb3ducmV2LnhtbERPz2vCMBS+D/wfwhvsMmZqD53rjKKDoaAI6pjs9mje&#10;0mLzUpJM639vDgOPH9/vyay3rTiTD41jBaNhBoK4crpho+Dr8PkyBhEissbWMSm4UoDZdPAwwVK7&#10;C+/ovI9GpBAOJSqoY+xKKUNVk8UwdB1x4n6dtxgT9EZqj5cUbluZZ1khLTacGmrs6KOm6rT/swoW&#10;p+/d9tWM174r3jbL559j0ZujUk+P/fwdRKQ+3sX/7pVWkOdpfjqTjoC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ej37EAAAA3AAAAA8AAAAAAAAAAAAAAAAAmAIAAGRycy9k&#10;b3ducmV2LnhtbFBLBQYAAAAABAAEAPUAAACJAwAAAAA=&#10;" strokeweight="1pt">
                          <v:textbox>
                            <w:txbxContent>
                              <w:p w:rsidR="00B33979" w:rsidRPr="00F90B85" w:rsidRDefault="00B33979" w:rsidP="00B40BEF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</w:p>
                            </w:txbxContent>
                          </v:textbox>
                        </v:rect>
                        <v:rect id="Rectangle 85" o:spid="_x0000_s1075" style="position:absolute;left:4875;top:9712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Iq5cgA&#10;AADcAAAADwAAAGRycy9kb3ducmV2LnhtbESPQUsDMRSE7wX/Q3iCl2Kz3cO6rk2LCtKCUmgtLd4e&#10;m2d26eZlSdJ2+++NIHgcZuYbZrYYbCfO5EPrWMF0koEgrp1u2SjYfb7dlyBCRNbYOSYFVwqwmN+M&#10;Zlhpd+ENnbfRiAThUKGCJsa+kjLUDVkME9cTJ+/beYsxSW+k9nhJcNvJPMsKabHltNBgT68N1cft&#10;ySp4Oe436wdTvvu+ePxYjr8OxWAOSt3dDs9PICIN8T/8115pBXk+hd8z6QjI+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0irlyAAAANwAAAAPAAAAAAAAAAAAAAAAAJgCAABk&#10;cnMvZG93bnJldi54bWxQSwUGAAAAAAQABAD1AAAAjQMAAAAA&#10;" strokeweight="1pt">
                          <v:textbox>
                            <w:txbxContent>
                              <w:p w:rsidR="00B33979" w:rsidRPr="00F90B85" w:rsidRDefault="00B33979" w:rsidP="00B40BEF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shape id="AutoShape 86" o:spid="_x0000_s1076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LcYcQAAADcAAAADwAAAGRycy9kb3ducmV2LnhtbESP3YrCMBSE7xd8h3AE79bUIq5Wo8iC&#10;rAiu+IPeHppjW2xOShNrfXuzsODlMDPfMLNFa0rRUO0KywoG/QgEcWp1wZmC03H1OQbhPLLG0jIp&#10;eJKDxbzzMcNE2wfvqTn4TAQIuwQV5N5XiZQuzcmg69uKOHhXWxv0QdaZ1DU+AtyUMo6ikTRYcFjI&#10;saLvnNLb4W4UNLvz79eqan52PjsP95vh5IJmq1Sv2y6nIDy1/h3+b6+1gjiO4e9MOAJy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YtxhxAAAANwAAAAPAAAAAAAAAAAA&#10;AAAAAKECAABkcnMvZG93bnJldi54bWxQSwUGAAAAAAQABAD5AAAAkgMAAAAA&#10;" strokeweight="2pt"/>
                      </v:group>
                      <v:rect id="Rectangle 223" o:spid="_x0000_s1077" style="position:absolute;top:1726;width:4667;height:4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anpcUA&#10;AADcAAAADwAAAGRycy9kb3ducmV2LnhtbESPT2vCQBTE7wW/w/KE3urGCFJSVyn+KVV6Me3F2zP7&#10;zAazb0N2jem3dwXB4zAzv2Fmi97WoqPWV44VjEcJCOLC6YpLBX+/m7d3ED4ga6wdk4J/8rCYD15m&#10;mGl35T11eShFhLDPUIEJocmk9IUhi37kGuLonVxrMUTZllK3eI1wW8s0SabSYsVxwWBDS0PFOb9Y&#10;BafmOPk57A9JftzulusvbeSqM0q9DvvPDxCB+vAMP9rfWkGaTuB+Jh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xqelxQAAANwAAAAPAAAAAAAAAAAAAAAAAJgCAABkcnMv&#10;ZG93bnJldi54bWxQSwUGAAAAAAQABAD1AAAAigMAAAAA&#10;" filled="f" strokecolor="black [3213]" strokeweight="1.5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40BE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613" w:dyaOrig="510" w14:anchorId="2C0E1F3F">
                <v:shape id="_x0000_i1107" type="#_x0000_t75" style="width:81pt;height:25.8pt" o:ole="">
                  <v:imagedata r:id="rId177" o:title=""/>
                </v:shape>
                <o:OLEObject Type="Embed" ProgID="FXEquation.Equation" ShapeID="_x0000_i1107" DrawAspect="Content" ObjectID="_1459795154" r:id="rId178"/>
              </w:object>
            </w:r>
            <w:r w:rsidRPr="00B40BEF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B33979" w:rsidRDefault="00B33979" w:rsidP="00B33979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</w:p>
          <w:p w:rsidR="00B33979" w:rsidRDefault="00B33979" w:rsidP="00B33979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71904" behindDoc="0" locked="0" layoutInCell="1" allowOverlap="1" wp14:anchorId="3E41F4A1" wp14:editId="0352A287">
                      <wp:simplePos x="0" y="0"/>
                      <wp:positionH relativeFrom="column">
                        <wp:posOffset>3700456</wp:posOffset>
                      </wp:positionH>
                      <wp:positionV relativeFrom="paragraph">
                        <wp:posOffset>38421</wp:posOffset>
                      </wp:positionV>
                      <wp:extent cx="1213952" cy="745434"/>
                      <wp:effectExtent l="0" t="0" r="43815" b="17145"/>
                      <wp:wrapNone/>
                      <wp:docPr id="225" name="Group 2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3952" cy="745434"/>
                                <a:chOff x="0" y="0"/>
                                <a:chExt cx="1213952" cy="745434"/>
                              </a:xfrm>
                            </wpg:grpSpPr>
                            <wpg:grpSp>
                              <wpg:cNvPr id="226" name="Group 2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24342" y="0"/>
                                  <a:ext cx="689610" cy="745434"/>
                                  <a:chOff x="4710" y="8985"/>
                                  <a:chExt cx="945" cy="1297"/>
                                </a:xfrm>
                              </wpg:grpSpPr>
                              <wps:wsp>
                                <wps:cNvPr id="227" name="Rectangle 8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75" y="8985"/>
                                    <a:ext cx="585" cy="5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33979" w:rsidRPr="00F90B85" w:rsidRDefault="00B33979" w:rsidP="00B40BEF">
                                      <w:pPr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 xml:space="preserve"> 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8" name="Rectangle 8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75" y="9712"/>
                                    <a:ext cx="585" cy="5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B33979" w:rsidRPr="00F90B85" w:rsidRDefault="00B33979" w:rsidP="00B40BEF">
                                      <w:pPr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9" name="AutoShape 8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710" y="9615"/>
                                    <a:ext cx="94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30" name="Rectangle 230"/>
                              <wps:cNvSpPr/>
                              <wps:spPr>
                                <a:xfrm>
                                  <a:off x="0" y="172649"/>
                                  <a:ext cx="466791" cy="4876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41F4A1" id="Group 225" o:spid="_x0000_s1078" style="position:absolute;margin-left:291.35pt;margin-top:3.05pt;width:95.6pt;height:58.7pt;z-index:251771904" coordsize="12139,7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">
                      <v:group id="Group 226" o:spid="_x0000_s1079" style="position:absolute;left:5243;width:6896;height:7454" coordorigin="4710,8985" coordsize="945,12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  <v:rect id="Rectangle 84" o:spid="_x0000_s1080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cXCscA&#10;AADcAAAADwAAAGRycy9kb3ducmV2LnhtbESPQWsCMRSE74X+h/AKXopmu4dVV6O0grTQImhF8fbY&#10;vGYXNy9LEnX775tCocdhZr5h5svetuJKPjSOFTyNMhDEldMNGwX7z/VwAiJEZI2tY1LwTQGWi/u7&#10;OZba3XhL1100IkE4lKigjrErpQxVTRbDyHXEyfty3mJM0hupPd4S3LYyz7JCWmw4LdTY0aqm6ry7&#10;WAUv58N2MzaTd98V04/Xx9Ox6M1RqcFD/zwDEamP/+G/9ptWkOdj+D2Tjo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3FwrHAAAA3AAAAA8AAAAAAAAAAAAAAAAAmAIAAGRy&#10;cy9kb3ducmV2LnhtbFBLBQYAAAAABAAEAPUAAACMAwAAAAA=&#10;" strokeweight="1pt">
                          <v:textbox>
                            <w:txbxContent>
                              <w:p w:rsidR="00B33979" w:rsidRPr="00F90B85" w:rsidRDefault="00B33979" w:rsidP="00B40BEF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</w:p>
                            </w:txbxContent>
                          </v:textbox>
                        </v:rect>
                        <v:rect id="Rectangle 85" o:spid="_x0000_s1081" style="position:absolute;left:4875;top:9712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iDeMQA&#10;AADcAAAADwAAAGRycy9kb3ducmV2LnhtbERPz2vCMBS+D/wfwhvsMmZqD53rjKKDoaAI6pjs9mje&#10;0mLzUpJM639vDgOPH9/vyay3rTiTD41jBaNhBoK4crpho+Dr8PkyBhEissbWMSm4UoDZdPAwwVK7&#10;C+/ovI9GpBAOJSqoY+xKKUNVk8UwdB1x4n6dtxgT9EZqj5cUbluZZ1khLTacGmrs6KOm6rT/swoW&#10;p+/d9tWM174r3jbL559j0ZujUk+P/fwdRKQ+3sX/7pVWkOdpbTqTjoC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og3jEAAAA3AAAAA8AAAAAAAAAAAAAAAAAmAIAAGRycy9k&#10;b3ducmV2LnhtbFBLBQYAAAAABAAEAPUAAACJAwAAAAA=&#10;" strokeweight="1pt">
                          <v:textbox>
                            <w:txbxContent>
                              <w:p w:rsidR="00B33979" w:rsidRPr="00F90B85" w:rsidRDefault="00B33979" w:rsidP="00B40BEF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rect>
                        <v:shape id="AutoShape 86" o:spid="_x0000_s1082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OEMUAAADcAAAADwAAAGRycy9kb3ducmV2LnhtbESPW4vCMBSE3wX/QziCb5paxEvXKCKI&#10;y8IqXnBfD83ZtmxzUppY67/fCIKPw8x8wyxWrSlFQ7UrLCsYDSMQxKnVBWcKLuftYAbCeWSNpWVS&#10;8CAHq2W3s8BE2zsfqTn5TAQIuwQV5N5XiZQuzcmgG9qKOHi/tjbog6wzqWu8B7gpZRxFE2mw4LCQ&#10;Y0WbnNK/080oaA7X/XRbNbuDz67j49d4/oPmW6l+r11/gPDU+nf41f7UCuJ4Ds8z4Qj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sZOEMUAAADcAAAADwAAAAAAAAAA&#10;AAAAAAChAgAAZHJzL2Rvd25yZXYueG1sUEsFBgAAAAAEAAQA+QAAAJMDAAAAAA==&#10;" strokeweight="2pt"/>
                      </v:group>
                      <v:rect id="Rectangle 230" o:spid="_x0000_s1083" style="position:absolute;top:1726;width:4667;height:4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2vD8MA&#10;AADcAAAADwAAAGRycy9kb3ducmV2LnhtbERPy2rCQBTdC/2H4Ra604kJiKSOUtIHtbgx7cbdNXPN&#10;BDN3QmaapH/fWQguD+e92U22FQP1vnGsYLlIQBBXTjdcK/j5fp+vQfiArLF1TAr+yMNu+zDbYK7d&#10;yEcaylCLGMI+RwUmhC6X0leGLPqF64gjd3G9xRBhX0vd4xjDbSvTJFlJiw3HBoMdFYaqa/lrFVy6&#10;c3Y4HU9Jed5/FW8f2sjXwSj19Di9PIMINIW7+Ob+1ArSLM6PZ+IR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2vD8MAAADcAAAADwAAAAAAAAAAAAAAAACYAgAAZHJzL2Rv&#10;d25yZXYueG1sUEsFBgAAAAAEAAQA9QAAAIgDAAAAAA==&#10;" filled="f" strokecolor="black [3213]" strokeweight="1.5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Simplify</w:t>
            </w:r>
          </w:p>
          <w:p w:rsidR="00B33979" w:rsidRPr="00886ED4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Pr="00B40BEF" w:rsidRDefault="00B33979" w:rsidP="00B33979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</w:t>
            </w:r>
            <w:r w:rsidRPr="00B40BE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218" w:dyaOrig="510" w14:anchorId="220F5315">
                <v:shape id="_x0000_i1108" type="#_x0000_t75" style="width:67.8pt;height:28.2pt" o:ole="">
                  <v:imagedata r:id="rId179" o:title=""/>
                </v:shape>
                <o:OLEObject Type="Embed" ProgID="FXEquation.Equation" ShapeID="_x0000_i1108" DrawAspect="Content" ObjectID="_1459795155" r:id="rId180"/>
              </w:object>
            </w:r>
            <w:r w:rsidRPr="00B40BEF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B33979" w:rsidRPr="00FA7746" w:rsidRDefault="00B33979" w:rsidP="00B33979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Pr="0046646C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46646C">
              <w:rPr>
                <w:rFonts w:ascii="Times New Roman" w:hAnsi="Times New Roman"/>
                <w:sz w:val="24"/>
                <w:szCs w:val="24"/>
              </w:rPr>
              <w:object w:dxaOrig="1410" w:dyaOrig="510" w14:anchorId="1619F5E6">
                <v:shape id="_x0000_i1109" type="#_x0000_t75" style="width:70.8pt;height:25.8pt" o:ole="">
                  <v:imagedata r:id="rId181" o:title=""/>
                </v:shape>
                <o:OLEObject Type="Embed" ProgID="FXEquation.Equation" ShapeID="_x0000_i1109" DrawAspect="Content" ObjectID="_1459795156" r:id="rId182"/>
              </w:object>
            </w:r>
            <w:r w:rsidRPr="0046646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B33979" w:rsidRPr="00FA7746" w:rsidRDefault="00B33979" w:rsidP="00B3397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33979" w:rsidRPr="00FA7746" w:rsidRDefault="00B33979" w:rsidP="00B33979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8832" behindDoc="0" locked="0" layoutInCell="1" allowOverlap="1" wp14:anchorId="1431C6F3" wp14:editId="54AA0AB5">
                      <wp:simplePos x="0" y="0"/>
                      <wp:positionH relativeFrom="column">
                        <wp:posOffset>256540</wp:posOffset>
                      </wp:positionH>
                      <wp:positionV relativeFrom="paragraph">
                        <wp:posOffset>97963</wp:posOffset>
                      </wp:positionV>
                      <wp:extent cx="4362450" cy="114300"/>
                      <wp:effectExtent l="0" t="0" r="19050" b="19050"/>
                      <wp:wrapNone/>
                      <wp:docPr id="210" name="Group 2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1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C212D9" id="Group 210" o:spid="_x0000_s1026" style="position:absolute;margin-left:20.2pt;margin-top:7.7pt;width:343.5pt;height:9pt;z-index:25176883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DWvsMA&#10;AADcAAAADwAAAGRycy9kb3ducmV2LnhtbESPT2sCMRTE74LfIbxCb5pdS0VWo6hQKd78e34kz83S&#10;zcuyie62n94UCj0OM/MbZrHqXS0e1IbKs4J8nIEg1t5UXCo4nz5GMxAhIhusPZOCbwqwWg4HCyyM&#10;7/hAj2MsRYJwKFCBjbEppAzaksMw9g1x8m6+dRiTbEtpWuwS3NVykmVT6bDitGCxoa0l/XW8OwV7&#10;bd9nP/3uarrp7W192Fwv2u+Uen3p13MQkfr4H/5rfxoFkzyH3zPpCMjl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DWvsMAAADc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JIycMA&#10;AADcAAAADwAAAGRycy9kb3ducmV2LnhtbESPT2sCMRTE7wW/Q3hCbzXrloqsRlGhIr359/xInpvF&#10;zcuyie7WT98UCj0OM/MbZr7sXS0e1IbKs4LxKANBrL2puFRwOn6+TUGEiGyw9kwKvinAcjF4mWNh&#10;fMd7ehxiKRKEQ4EKbIxNIWXQlhyGkW+Ik3f1rcOYZFtK02KX4K6WeZZNpMOK04LFhjaW9O1wdwq+&#10;tP2YPvvtxXST6/tqv76ctd8q9TrsVzMQkfr4H/5r74yCfJzD75l0BO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JIycMAAADcAAAADwAAAAAAAAAAAAAAAACYAgAAZHJzL2Rv&#10;d25yZXYueG1sUEsFBgAAAAAEAAQA9QAAAIg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7tUsQA&#10;AADcAAAADwAAAGRycy9kb3ducmV2LnhtbESPT2sCMRTE70K/Q3iF3jSroixbo6hQKd78e34kz83S&#10;zcuySd1tP70RCj0OM/MbZrHqXS3u1IbKs4LxKANBrL2puFRwPn0McxAhIhusPZOCHwqwWr4MFlgY&#10;3/GB7sdYigThUKACG2NTSBm0JYdh5Bvi5N186zAm2ZbStNgluKvlJMvm0mHFacFiQ1tL+uv47RTs&#10;tZ3lv/3uarr5bbo+bK4X7XdKvb3263cQkfr4H/5rfxoFk/EUnmfS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O7VLEAAAA3AAAAA8AAAAAAAAAAAAAAAAAmAIAAGRycy9k&#10;b3ducmV2LnhtbFBLBQYAAAAABAAEAPUAAACJ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d1JsQA&#10;AADcAAAADwAAAGRycy9kb3ducmV2LnhtbESPzWrDMBCE74W8g9hAb42ctA3BsRKSQkPpLb/nRVpb&#10;JtbKWGrs9umrQiHHYWa+YYr14Bpxoy7UnhVMJxkIYu1NzZWC0/H9aQEiRGSDjWdS8E0B1qvRQ4G5&#10;8T3v6XaIlUgQDjkqsDG2uZRBW3IYJr4lTl7pO4cxya6SpsM+wV0jZ1k2lw5rTgsWW3qzpK+HL6fg&#10;U9vXxc+wu5h+Xj5v9tvLWfudUo/jYbMEEWmI9/B/+8MomE1f4O9MOg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ndSbEAAAA3AAAAA8AAAAAAAAAAAAAAAAAmAIAAGRycy9k&#10;b3ducmV2LnhtbFBLBQYAAAAABAAEAPUAAACJAw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B3397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506" w14:anchorId="7CFB279B">
                <v:shape id="_x0000_i1110" type="#_x0000_t75" style="width:13.2pt;height:25.2pt" o:ole="">
                  <v:imagedata r:id="rId139" o:title=""/>
                </v:shape>
                <o:OLEObject Type="Embed" ProgID="FXEquation.Equation" ShapeID="_x0000_i1110" DrawAspect="Content" ObjectID="_1459795157" r:id="rId18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Pr="00B3397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0" w:dyaOrig="506" w14:anchorId="4A2B6835">
                <v:shape id="_x0000_i1111" type="#_x0000_t75" style="width:13.2pt;height:25.2pt" o:ole="">
                  <v:imagedata r:id="rId141" o:title=""/>
                </v:shape>
                <o:OLEObject Type="Embed" ProgID="FXEquation.Equation" ShapeID="_x0000_i1111" DrawAspect="Content" ObjectID="_1459795158" r:id="rId18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Pr="00B3397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506" w14:anchorId="7E499FAD">
                <v:shape id="_x0000_i1112" type="#_x0000_t75" style="width:6.6pt;height:25.2pt" o:ole="">
                  <v:imagedata r:id="rId143" o:title=""/>
                </v:shape>
                <o:OLEObject Type="Embed" ProgID="FXEquation.Equation" ShapeID="_x0000_i1112" DrawAspect="Content" ObjectID="_1459795159" r:id="rId18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Pr="00B3397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44" w:dyaOrig="506" w14:anchorId="697FBBA9">
                <v:shape id="_x0000_i1113" type="#_x0000_t75" style="width:21.6pt;height:25.2pt" o:ole="">
                  <v:imagedata r:id="rId186" o:title=""/>
                </v:shape>
                <o:OLEObject Type="Embed" ProgID="FXEquation.Equation" ShapeID="_x0000_i1113" DrawAspect="Content" ObjectID="_1459795160" r:id="rId187"/>
              </w:object>
            </w:r>
            <w:r w:rsidRPr="00FA7746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</w:t>
            </w:r>
            <w:r w:rsidRPr="00FA7746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</w:t>
            </w:r>
          </w:p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3979" w:rsidTr="00B33979">
        <w:trPr>
          <w:cantSplit/>
          <w:trHeight w:val="851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B33979" w:rsidRPr="001B3341" w:rsidRDefault="00B33979" w:rsidP="00B33979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33979" w:rsidRDefault="00B33979" w:rsidP="00B3397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9856" behindDoc="0" locked="0" layoutInCell="1" allowOverlap="1" wp14:anchorId="1A69959A" wp14:editId="5F9CF23C">
                      <wp:simplePos x="0" y="0"/>
                      <wp:positionH relativeFrom="column">
                        <wp:posOffset>3848735</wp:posOffset>
                      </wp:positionH>
                      <wp:positionV relativeFrom="paragraph">
                        <wp:posOffset>28162</wp:posOffset>
                      </wp:positionV>
                      <wp:extent cx="689610" cy="745434"/>
                      <wp:effectExtent l="0" t="0" r="34290" b="17145"/>
                      <wp:wrapNone/>
                      <wp:docPr id="215" name="Group 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45434"/>
                                <a:chOff x="4710" y="8985"/>
                                <a:chExt cx="945" cy="1297"/>
                              </a:xfrm>
                            </wpg:grpSpPr>
                            <wps:wsp>
                              <wps:cNvPr id="216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33979" w:rsidRPr="00F90B85" w:rsidRDefault="00B33979" w:rsidP="001311B5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9712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33979" w:rsidRPr="00F90B85" w:rsidRDefault="00B33979" w:rsidP="001311B5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69959A" id="Group 215" o:spid="_x0000_s1084" style="position:absolute;margin-left:303.05pt;margin-top:2.2pt;width:54.3pt;height:58.7pt;z-index:251769856" coordorigin="4710,8985" coordsize="945,1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">
                      <v:rect id="Rectangle 84" o:spid="_x0000_s1085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d4LMcA&#10;AADcAAAADwAAAGRycy9kb3ducmV2LnhtbESPQWsCMRSE7wX/Q3iFXkrN6mG1W6OoUCxYBLVUents&#10;XrOLm5clibr996YgeBxm5htmMutsI87kQ+1YwaCfgSAuna7ZKPjav7+MQYSIrLFxTAr+KMBs2nuY&#10;YKHdhbd03kUjEoRDgQqqGNtCylBWZDH0XUucvF/nLcYkvZHa4yXBbSOHWZZLizWnhQpbWlZUHncn&#10;q2Bx/N5uRma89m3++rl6/jnknTko9fTYzd9AROriPXxrf2gFw0EO/2fSEZD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XeCzHAAAA3AAAAA8AAAAAAAAAAAAAAAAAmAIAAGRy&#10;cy9kb3ducmV2LnhtbFBLBQYAAAAABAAEAPUAAACMAwAAAAA=&#10;" strokeweight="1pt">
                        <v:textbox>
                          <w:txbxContent>
                            <w:p w:rsidR="00B33979" w:rsidRPr="00F90B85" w:rsidRDefault="00B33979" w:rsidP="001311B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86" style="position:absolute;left:4875;top:9712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vdt8cA&#10;AADcAAAADwAAAGRycy9kb3ducmV2LnhtbESPT2sCMRTE74V+h/AKvRTN6mHVrVHaQmnBIvgHxdtj&#10;85pd3LwsSarrtzdCweMwM79hpvPONuJEPtSOFQz6GQji0umajYLt5rM3BhEissbGMSm4UID57PFh&#10;ioV2Z17RaR2NSBAOBSqoYmwLKUNZkcXQdy1x8n6dtxiT9EZqj+cEt40cZlkuLdacFips6aOi8rj+&#10;swrej7vVcmTGC9/mk5+vl8M+78xeqeen7u0VRKQu3sP/7W+tYDgYwe1MOgJyd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8b3bfHAAAA3AAAAA8AAAAAAAAAAAAAAAAAmAIAAGRy&#10;cy9kb3ducmV2LnhtbFBLBQYAAAAABAAEAPUAAACMAwAAAAA=&#10;" strokeweight="1pt">
                        <v:textbox>
                          <w:txbxContent>
                            <w:p w:rsidR="00B33979" w:rsidRPr="00F90B85" w:rsidRDefault="00B33979" w:rsidP="001311B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86" o:spid="_x0000_s1087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YhNsIAAADcAAAADwAAAGRycy9kb3ducmV2LnhtbERPTWvCQBC9C/6HZYTedKOEVqOriCAt&#10;hVYSRa9DdkyC2dmQ3Sbpv+8eCh4f73uzG0wtOmpdZVnBfBaBIM6trrhQcDkfp0sQziNrrC2Tgl9y&#10;sNuORxtMtO05pS7zhQgh7BJUUHrfJFK6vCSDbmYb4sDdbWvQB9gWUrfYh3BTy0UUvUqDFYeGEhs6&#10;lJQ/sh+joDtdv9+OTfd+8sU1Tj/j1Q3Nl1Ivk2G/BuFp8E/xv/tDK1jMw9pwJhwBuf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+YhNsIAAADcAAAADwAAAAAAAAAAAAAA&#10;AAChAgAAZHJzL2Rvd25yZXYueG1sUEsFBgAAAAAEAAQA+QAAAJADAAAAAA==&#10;" strokeweight="2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Simplify</w:t>
            </w:r>
          </w:p>
          <w:p w:rsidR="005917CC" w:rsidRDefault="005917CC" w:rsidP="00B3397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33979" w:rsidRPr="00B33979" w:rsidRDefault="00B33979" w:rsidP="00B33979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</w:t>
            </w:r>
            <w:r w:rsidRPr="00B3397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206" w:dyaOrig="510" w14:anchorId="100D5B01">
                <v:shape id="_x0000_i1114" type="#_x0000_t75" style="width:67.2pt;height:28.2pt" o:ole="">
                  <v:imagedata r:id="rId188" o:title=""/>
                </v:shape>
                <o:OLEObject Type="Embed" ProgID="FXEquation.Equation" ShapeID="_x0000_i1114" DrawAspect="Content" ObjectID="_1459795161" r:id="rId189"/>
              </w:object>
            </w:r>
            <w:r w:rsidRPr="00B33979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</w:t>
            </w:r>
          </w:p>
          <w:p w:rsidR="00B33979" w:rsidRPr="00FA7746" w:rsidRDefault="00B33979" w:rsidP="00B33979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190"/>
          <w:footerReference w:type="default" r:id="rId191"/>
          <w:headerReference w:type="first" r:id="rId192"/>
          <w:footerReference w:type="first" r:id="rId19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667E2" w:rsidRDefault="00D667E2"/>
    <w:p w:rsidR="00B33979" w:rsidRDefault="00B33979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696"/>
        <w:gridCol w:w="723"/>
        <w:gridCol w:w="5103"/>
        <w:gridCol w:w="2455"/>
        <w:gridCol w:w="988"/>
        <w:gridCol w:w="242"/>
      </w:tblGrid>
      <w:tr w:rsidR="00B33979" w:rsidTr="006812F8">
        <w:trPr>
          <w:cantSplit/>
          <w:trHeight w:val="851"/>
        </w:trPr>
        <w:tc>
          <w:tcPr>
            <w:tcW w:w="1419" w:type="dxa"/>
            <w:gridSpan w:val="2"/>
            <w:shd w:val="clear" w:color="auto" w:fill="B6DDE8" w:themeFill="accent5" w:themeFillTint="66"/>
            <w:vAlign w:val="center"/>
          </w:tcPr>
          <w:p w:rsidR="00B33979" w:rsidRDefault="00B33979" w:rsidP="00A222E3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B33979" w:rsidRPr="00325745" w:rsidRDefault="00B33979" w:rsidP="00A222E3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7</w:t>
            </w:r>
          </w:p>
        </w:tc>
        <w:tc>
          <w:tcPr>
            <w:tcW w:w="5103" w:type="dxa"/>
            <w:shd w:val="clear" w:color="auto" w:fill="B6DDE8" w:themeFill="accent5" w:themeFillTint="66"/>
          </w:tcPr>
          <w:p w:rsidR="00B33979" w:rsidRPr="000C4CAD" w:rsidRDefault="00B33979" w:rsidP="00A222E3">
            <w:pPr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Fractions</w:t>
            </w:r>
          </w:p>
        </w:tc>
        <w:tc>
          <w:tcPr>
            <w:tcW w:w="3685" w:type="dxa"/>
            <w:gridSpan w:val="3"/>
            <w:shd w:val="clear" w:color="auto" w:fill="002060"/>
          </w:tcPr>
          <w:p w:rsidR="00B33979" w:rsidRDefault="00B33979" w:rsidP="00A222E3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B33979" w:rsidRDefault="00B33979" w:rsidP="00A222E3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Longer Answer </w:t>
            </w:r>
          </w:p>
          <w:p w:rsidR="00B33979" w:rsidRPr="00325745" w:rsidRDefault="00B33979" w:rsidP="00A222E3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B33979" w:rsidTr="00B33979">
        <w:trPr>
          <w:cantSplit/>
          <w:trHeight w:val="509"/>
        </w:trPr>
        <w:tc>
          <w:tcPr>
            <w:tcW w:w="6522" w:type="dxa"/>
            <w:gridSpan w:val="3"/>
            <w:shd w:val="clear" w:color="auto" w:fill="B6DDE8" w:themeFill="accent5" w:themeFillTint="66"/>
          </w:tcPr>
          <w:p w:rsidR="00B33979" w:rsidRPr="00325745" w:rsidRDefault="00B33979" w:rsidP="00A222E3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685" w:type="dxa"/>
            <w:gridSpan w:val="3"/>
            <w:shd w:val="clear" w:color="auto" w:fill="B6DDE8" w:themeFill="accent5" w:themeFillTint="66"/>
          </w:tcPr>
          <w:p w:rsidR="00B33979" w:rsidRPr="00325745" w:rsidRDefault="00B33979" w:rsidP="00A222E3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B33979" w:rsidTr="00B33979">
        <w:trPr>
          <w:cantSplit/>
          <w:trHeight w:val="340"/>
        </w:trPr>
        <w:tc>
          <w:tcPr>
            <w:tcW w:w="10207" w:type="dxa"/>
            <w:gridSpan w:val="6"/>
          </w:tcPr>
          <w:p w:rsidR="00B33979" w:rsidRDefault="00B33979" w:rsidP="00A222E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all working and answers in the spaces provided on this test paper.</w:t>
            </w:r>
          </w:p>
        </w:tc>
      </w:tr>
      <w:tr w:rsidR="00B33979" w:rsidTr="00B33979">
        <w:trPr>
          <w:gridAfter w:val="1"/>
          <w:wAfter w:w="242" w:type="dxa"/>
          <w:cantSplit/>
          <w:trHeight w:val="227"/>
          <w:tblHeader/>
        </w:trPr>
        <w:tc>
          <w:tcPr>
            <w:tcW w:w="8977" w:type="dxa"/>
            <w:gridSpan w:val="4"/>
          </w:tcPr>
          <w:p w:rsidR="00B33979" w:rsidRDefault="00B33979" w:rsidP="00A222E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88" w:type="dxa"/>
          </w:tcPr>
          <w:p w:rsidR="00B33979" w:rsidRPr="00A252B0" w:rsidRDefault="00B33979" w:rsidP="00A222E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252B0"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B33979" w:rsidTr="00B33979">
        <w:trPr>
          <w:gridAfter w:val="1"/>
          <w:wAfter w:w="242" w:type="dxa"/>
          <w:cantSplit/>
          <w:trHeight w:val="851"/>
        </w:trPr>
        <w:tc>
          <w:tcPr>
            <w:tcW w:w="8977" w:type="dxa"/>
            <w:gridSpan w:val="4"/>
          </w:tcPr>
          <w:p w:rsidR="00B33979" w:rsidRDefault="00B33979" w:rsidP="00B33979">
            <w:pPr>
              <w:pStyle w:val="ListParagraph"/>
              <w:numPr>
                <w:ilvl w:val="0"/>
                <w:numId w:val="12"/>
              </w:numPr>
              <w:ind w:left="4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fraction wall below shows several equivalent fractions. </w:t>
            </w:r>
          </w:p>
          <w:p w:rsidR="00B33979" w:rsidRDefault="006D2FE8" w:rsidP="00A222E3">
            <w:pPr>
              <w:pStyle w:val="ListParagraph"/>
              <w:ind w:left="4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22" type="#_x0000_t75" style="position:absolute;left:0;text-align:left;margin-left:25.2pt;margin-top:3.45pt;width:376.6pt;height:189.5pt;z-index:251726336">
                  <v:imagedata r:id="rId194" o:title=""/>
                  <w10:wrap type="square"/>
                </v:shape>
                <o:OLEObject Type="Embed" ProgID="FXDraw.Graphic" ShapeID="_x0000_s1122" DrawAspect="Content" ObjectID="_1459795218" r:id="rId195"/>
              </w:object>
            </w:r>
          </w:p>
          <w:p w:rsidR="00B33979" w:rsidRDefault="00B33979" w:rsidP="00A222E3">
            <w:pPr>
              <w:pStyle w:val="ListParagraph"/>
              <w:ind w:left="460"/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A222E3">
            <w:pPr>
              <w:pStyle w:val="ListParagraph"/>
              <w:ind w:left="460"/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A222E3">
            <w:pPr>
              <w:pStyle w:val="ListParagraph"/>
              <w:ind w:left="460"/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A222E3">
            <w:pPr>
              <w:pStyle w:val="ListParagraph"/>
              <w:ind w:left="460"/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A222E3">
            <w:pPr>
              <w:pStyle w:val="ListParagraph"/>
              <w:ind w:left="460"/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A222E3">
            <w:pPr>
              <w:pStyle w:val="ListParagraph"/>
              <w:ind w:left="460"/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A222E3">
            <w:pPr>
              <w:pStyle w:val="ListParagraph"/>
              <w:ind w:left="460"/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A222E3">
            <w:pPr>
              <w:pStyle w:val="ListParagraph"/>
              <w:ind w:left="460"/>
              <w:rPr>
                <w:rFonts w:ascii="Times New Roman" w:hAnsi="Times New Roman"/>
                <w:sz w:val="24"/>
                <w:szCs w:val="24"/>
              </w:rPr>
            </w:pPr>
          </w:p>
          <w:p w:rsidR="00B33979" w:rsidRPr="00FC68B8" w:rsidRDefault="00B33979" w:rsidP="00A222E3">
            <w:pPr>
              <w:pStyle w:val="ListParagraph"/>
              <w:ind w:left="4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88" w:type="dxa"/>
          </w:tcPr>
          <w:p w:rsidR="00B33979" w:rsidRPr="00A252B0" w:rsidRDefault="00B33979" w:rsidP="00A222E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B33979" w:rsidTr="00B33979">
        <w:trPr>
          <w:gridAfter w:val="1"/>
          <w:wAfter w:w="242" w:type="dxa"/>
          <w:cantSplit/>
          <w:trHeight w:val="851"/>
        </w:trPr>
        <w:tc>
          <w:tcPr>
            <w:tcW w:w="696" w:type="dxa"/>
          </w:tcPr>
          <w:p w:rsidR="00B33979" w:rsidRPr="001B3341" w:rsidRDefault="00B33979" w:rsidP="00A222E3">
            <w:pPr>
              <w:pStyle w:val="ListParagraph"/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81" w:type="dxa"/>
            <w:gridSpan w:val="3"/>
          </w:tcPr>
          <w:p w:rsidR="00B33979" w:rsidRDefault="00B33979" w:rsidP="00B33979">
            <w:pPr>
              <w:pStyle w:val="ListParagraph"/>
              <w:numPr>
                <w:ilvl w:val="0"/>
                <w:numId w:val="13"/>
              </w:numPr>
              <w:ind w:left="31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fractions  </w:t>
            </w:r>
            <w:r w:rsidRPr="00B3397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900" w:dyaOrig="498">
                <v:shape id="_x0000_i1115" type="#_x0000_t75" style="width:45pt;height:25.2pt" o:ole="">
                  <v:imagedata r:id="rId196" o:title=""/>
                </v:shape>
                <o:OLEObject Type="Embed" ProgID="FXEquation.Equation" ShapeID="_x0000_i1115" DrawAspect="Content" ObjectID="_1459795162" r:id="rId19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shaded on the wall. </w:t>
            </w:r>
          </w:p>
          <w:p w:rsidR="00B33979" w:rsidRDefault="00B33979" w:rsidP="00B33979">
            <w:pPr>
              <w:pStyle w:val="ListParagraph"/>
              <w:ind w:left="317"/>
              <w:rPr>
                <w:rFonts w:ascii="Times New Roman" w:hAnsi="Times New Roman"/>
                <w:sz w:val="24"/>
                <w:szCs w:val="24"/>
              </w:rPr>
            </w:pPr>
          </w:p>
          <w:p w:rsidR="00B33979" w:rsidRDefault="00B33979" w:rsidP="00A222E3">
            <w:pPr>
              <w:pStyle w:val="ListParagraph"/>
              <w:ind w:left="31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Shade the fractions  </w:t>
            </w:r>
            <w:r w:rsidRPr="00B3397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876" w:dyaOrig="498">
                <v:shape id="_x0000_i1116" type="#_x0000_t75" style="width:43.8pt;height:25.2pt" o:ole="">
                  <v:imagedata r:id="rId198" o:title=""/>
                </v:shape>
                <o:OLEObject Type="Embed" ProgID="FXEquation.Equation" ShapeID="_x0000_i1116" DrawAspect="Content" ObjectID="_1459795163" r:id="rId19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  <w:tc>
          <w:tcPr>
            <w:tcW w:w="988" w:type="dxa"/>
          </w:tcPr>
          <w:p w:rsidR="00B33979" w:rsidRPr="00A252B0" w:rsidRDefault="00B33979" w:rsidP="00A222E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B33979" w:rsidTr="00B33979">
        <w:trPr>
          <w:gridAfter w:val="1"/>
          <w:wAfter w:w="242" w:type="dxa"/>
          <w:cantSplit/>
          <w:trHeight w:val="851"/>
        </w:trPr>
        <w:tc>
          <w:tcPr>
            <w:tcW w:w="696" w:type="dxa"/>
          </w:tcPr>
          <w:p w:rsidR="00B33979" w:rsidRPr="001B3341" w:rsidRDefault="00B33979" w:rsidP="00A222E3">
            <w:pPr>
              <w:pStyle w:val="ListParagraph"/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81" w:type="dxa"/>
            <w:gridSpan w:val="3"/>
          </w:tcPr>
          <w:p w:rsidR="00B33979" w:rsidRPr="00FC68B8" w:rsidRDefault="00B33979" w:rsidP="00B33979">
            <w:pPr>
              <w:pStyle w:val="ListParagraph"/>
              <w:numPr>
                <w:ilvl w:val="0"/>
                <w:numId w:val="13"/>
              </w:numPr>
              <w:ind w:left="31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Write two other fractions which are equivalent to  </w:t>
            </w:r>
            <w:r w:rsidRPr="00B3397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20" w:dyaOrig="498">
                <v:shape id="_x0000_i1117" type="#_x0000_t75" style="width:21pt;height:25.2pt" o:ole="">
                  <v:imagedata r:id="rId200" o:title=""/>
                </v:shape>
                <o:OLEObject Type="Embed" ProgID="FXEquation.Equation" ShapeID="_x0000_i1117" DrawAspect="Content" ObjectID="_1459795164" r:id="rId201"/>
              </w:object>
            </w:r>
          </w:p>
          <w:p w:rsidR="00B33979" w:rsidRDefault="00B33979" w:rsidP="00A222E3">
            <w:pPr>
              <w:ind w:left="-43"/>
              <w:rPr>
                <w:rFonts w:ascii="Times New Roman" w:hAnsi="Times New Roman"/>
                <w:sz w:val="24"/>
                <w:szCs w:val="24"/>
              </w:rPr>
            </w:pPr>
          </w:p>
          <w:p w:rsidR="00B33979" w:rsidRPr="00FC68B8" w:rsidRDefault="00B33979" w:rsidP="00A222E3">
            <w:pPr>
              <w:ind w:left="-4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…………………………………………………………………………………….</w:t>
            </w:r>
          </w:p>
        </w:tc>
        <w:tc>
          <w:tcPr>
            <w:tcW w:w="988" w:type="dxa"/>
          </w:tcPr>
          <w:p w:rsidR="00B33979" w:rsidRPr="00A252B0" w:rsidRDefault="00B33979" w:rsidP="00A222E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B33979" w:rsidTr="00B33979">
        <w:trPr>
          <w:gridAfter w:val="1"/>
          <w:wAfter w:w="242" w:type="dxa"/>
          <w:cantSplit/>
          <w:trHeight w:val="851"/>
        </w:trPr>
        <w:tc>
          <w:tcPr>
            <w:tcW w:w="696" w:type="dxa"/>
          </w:tcPr>
          <w:p w:rsidR="00B33979" w:rsidRPr="001B3341" w:rsidRDefault="00B33979" w:rsidP="00A222E3">
            <w:pPr>
              <w:pStyle w:val="ListParagraph"/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81" w:type="dxa"/>
            <w:gridSpan w:val="3"/>
          </w:tcPr>
          <w:p w:rsidR="00B33979" w:rsidRPr="00FC68B8" w:rsidRDefault="00B33979" w:rsidP="00B33979">
            <w:pPr>
              <w:pStyle w:val="ListParagraph"/>
              <w:numPr>
                <w:ilvl w:val="0"/>
                <w:numId w:val="13"/>
              </w:numPr>
              <w:ind w:left="31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C68B8">
              <w:rPr>
                <w:rFonts w:ascii="Times New Roman" w:hAnsi="Times New Roman"/>
                <w:sz w:val="24"/>
                <w:szCs w:val="24"/>
              </w:rPr>
              <w:t xml:space="preserve">What is the value of   </w:t>
            </w:r>
            <w:r w:rsidRPr="00B33979">
              <w:rPr>
                <w:color w:val="FF0000"/>
                <w:position w:val="-18"/>
              </w:rPr>
              <w:object w:dxaOrig="876" w:dyaOrig="498">
                <v:shape id="_x0000_i1118" type="#_x0000_t75" style="width:43.8pt;height:25.2pt" o:ole="">
                  <v:imagedata r:id="rId202" o:title=""/>
                </v:shape>
                <o:OLEObject Type="Embed" ProgID="FXEquation.Equation" ShapeID="_x0000_i1118" DrawAspect="Content" ObjectID="_1459795165" r:id="rId203"/>
              </w:object>
            </w:r>
          </w:p>
          <w:p w:rsidR="00B33979" w:rsidRDefault="00B33979" w:rsidP="00A222E3">
            <w:pPr>
              <w:ind w:left="-43"/>
              <w:rPr>
                <w:rFonts w:ascii="Times New Roman" w:hAnsi="Times New Roman"/>
                <w:sz w:val="24"/>
                <w:szCs w:val="24"/>
              </w:rPr>
            </w:pPr>
          </w:p>
          <w:p w:rsidR="00B33979" w:rsidRPr="00FC68B8" w:rsidRDefault="00B33979" w:rsidP="00A222E3">
            <w:pPr>
              <w:pStyle w:val="ListParagraph"/>
              <w:ind w:left="31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</w:t>
            </w:r>
          </w:p>
        </w:tc>
        <w:tc>
          <w:tcPr>
            <w:tcW w:w="988" w:type="dxa"/>
          </w:tcPr>
          <w:p w:rsidR="00B33979" w:rsidRPr="00A252B0" w:rsidRDefault="00B33979" w:rsidP="00A222E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B33979" w:rsidTr="00B33979">
        <w:trPr>
          <w:gridAfter w:val="1"/>
          <w:wAfter w:w="242" w:type="dxa"/>
          <w:cantSplit/>
          <w:trHeight w:val="851"/>
        </w:trPr>
        <w:tc>
          <w:tcPr>
            <w:tcW w:w="696" w:type="dxa"/>
          </w:tcPr>
          <w:p w:rsidR="00B33979" w:rsidRPr="001B3341" w:rsidRDefault="00B33979" w:rsidP="00A222E3">
            <w:pPr>
              <w:pStyle w:val="ListParagraph"/>
              <w:ind w:left="3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81" w:type="dxa"/>
            <w:gridSpan w:val="3"/>
          </w:tcPr>
          <w:p w:rsidR="00B33979" w:rsidRPr="00FC68B8" w:rsidRDefault="00B33979" w:rsidP="00B33979">
            <w:pPr>
              <w:pStyle w:val="ListParagraph"/>
              <w:numPr>
                <w:ilvl w:val="0"/>
                <w:numId w:val="13"/>
              </w:numPr>
              <w:ind w:left="31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C68B8">
              <w:rPr>
                <w:rFonts w:ascii="Times New Roman" w:hAnsi="Times New Roman"/>
                <w:sz w:val="24"/>
                <w:szCs w:val="24"/>
              </w:rPr>
              <w:t xml:space="preserve">What is the value of   </w:t>
            </w:r>
            <w:r w:rsidRPr="00B33979">
              <w:rPr>
                <w:color w:val="FF0000"/>
                <w:position w:val="-18"/>
              </w:rPr>
              <w:object w:dxaOrig="852" w:dyaOrig="498">
                <v:shape id="_x0000_i1119" type="#_x0000_t75" style="width:42.6pt;height:25.2pt" o:ole="">
                  <v:imagedata r:id="rId204" o:title=""/>
                </v:shape>
                <o:OLEObject Type="Embed" ProgID="FXEquation.Equation" ShapeID="_x0000_i1119" DrawAspect="Content" ObjectID="_1459795166" r:id="rId205"/>
              </w:object>
            </w:r>
          </w:p>
          <w:p w:rsidR="00B33979" w:rsidRDefault="00B33979" w:rsidP="00A222E3">
            <w:pPr>
              <w:ind w:left="-43"/>
              <w:rPr>
                <w:rFonts w:ascii="Times New Roman" w:hAnsi="Times New Roman"/>
                <w:sz w:val="24"/>
                <w:szCs w:val="24"/>
              </w:rPr>
            </w:pPr>
          </w:p>
          <w:p w:rsidR="00B33979" w:rsidRPr="00FC68B8" w:rsidRDefault="00B33979" w:rsidP="00A222E3">
            <w:pPr>
              <w:pStyle w:val="ListParagraph"/>
              <w:ind w:left="31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…………………………………………………………………………………….</w:t>
            </w:r>
          </w:p>
        </w:tc>
        <w:tc>
          <w:tcPr>
            <w:tcW w:w="988" w:type="dxa"/>
          </w:tcPr>
          <w:p w:rsidR="00B33979" w:rsidRPr="00A252B0" w:rsidRDefault="00B33979" w:rsidP="00A222E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B33979" w:rsidTr="00B33979">
        <w:trPr>
          <w:gridAfter w:val="1"/>
          <w:wAfter w:w="242" w:type="dxa"/>
          <w:cantSplit/>
          <w:trHeight w:val="851"/>
        </w:trPr>
        <w:tc>
          <w:tcPr>
            <w:tcW w:w="696" w:type="dxa"/>
          </w:tcPr>
          <w:p w:rsidR="00B33979" w:rsidRPr="001B3341" w:rsidRDefault="00B33979" w:rsidP="00A222E3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8281" w:type="dxa"/>
            <w:gridSpan w:val="3"/>
          </w:tcPr>
          <w:p w:rsidR="00B33979" w:rsidRDefault="00B33979" w:rsidP="00A222E3">
            <w:pPr>
              <w:ind w:right="3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Lisa</w:t>
            </w:r>
            <w:r w:rsidRPr="00886ED4">
              <w:rPr>
                <w:rFonts w:ascii="Times New Roman" w:hAnsi="Times New Roman"/>
                <w:sz w:val="24"/>
                <w:szCs w:val="24"/>
              </w:rPr>
              <w:t xml:space="preserve"> ha</w:t>
            </w:r>
            <w:r>
              <w:rPr>
                <w:rFonts w:ascii="Times New Roman" w:hAnsi="Times New Roman"/>
                <w:sz w:val="24"/>
                <w:szCs w:val="24"/>
              </w:rPr>
              <w:t>s 36 pieces of jewellery in her case.</w:t>
            </w:r>
            <w:r w:rsidRPr="00886ED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B33979" w:rsidRPr="00B33979" w:rsidRDefault="00B33979" w:rsidP="00B33979">
            <w:pPr>
              <w:ind w:right="3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One third of the pieces are necklaces,  </w:t>
            </w:r>
            <w:r w:rsidRPr="00B3397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510">
                <v:shape id="_x0000_i1120" type="#_x0000_t75" style="width:6.6pt;height:25.8pt" o:ole="">
                  <v:imagedata r:id="rId206" o:title=""/>
                </v:shape>
                <o:OLEObject Type="Embed" ProgID="FXEquation.Equation" ShapeID="_x0000_i1120" DrawAspect="Content" ObjectID="_1459795167" r:id="rId20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them are bracelets,  </w:t>
            </w:r>
            <w:r w:rsidRPr="00B3397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4" w:dyaOrig="510">
                <v:shape id="_x0000_i1121" type="#_x0000_t75" style="width:6.6pt;height:25.8pt" o:ole="">
                  <v:imagedata r:id="rId208" o:title=""/>
                </v:shape>
                <o:OLEObject Type="Embed" ProgID="FXEquation.Equation" ShapeID="_x0000_i1121" DrawAspect="Content" ObjectID="_1459795168" r:id="rId20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are earrings and the rest are rings. </w:t>
            </w:r>
          </w:p>
        </w:tc>
        <w:tc>
          <w:tcPr>
            <w:tcW w:w="988" w:type="dxa"/>
          </w:tcPr>
          <w:p w:rsidR="00B33979" w:rsidRDefault="00B33979" w:rsidP="00A222E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B33979" w:rsidTr="00B33979">
        <w:trPr>
          <w:gridAfter w:val="1"/>
          <w:wAfter w:w="242" w:type="dxa"/>
          <w:cantSplit/>
          <w:trHeight w:val="851"/>
        </w:trPr>
        <w:tc>
          <w:tcPr>
            <w:tcW w:w="696" w:type="dxa"/>
          </w:tcPr>
          <w:p w:rsidR="00B33979" w:rsidRPr="001B3341" w:rsidRDefault="00B33979" w:rsidP="00A222E3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81" w:type="dxa"/>
            <w:gridSpan w:val="3"/>
          </w:tcPr>
          <w:p w:rsidR="00B33979" w:rsidRDefault="00B33979" w:rsidP="00B33979">
            <w:pPr>
              <w:pStyle w:val="QuestionStyle"/>
              <w:numPr>
                <w:ilvl w:val="0"/>
                <w:numId w:val="11"/>
              </w:numPr>
            </w:pPr>
            <w:r>
              <w:t>How many necklaces does she have?</w:t>
            </w:r>
          </w:p>
          <w:p w:rsidR="00B33979" w:rsidRDefault="00B33979" w:rsidP="00A222E3"/>
          <w:p w:rsidR="00B33979" w:rsidRDefault="00B33979" w:rsidP="00A222E3">
            <w:pPr>
              <w:ind w:firstLine="642"/>
            </w:pPr>
            <w:r>
              <w:t>………………………………………..……………………………………………………………………………………</w:t>
            </w:r>
          </w:p>
          <w:p w:rsidR="00B33979" w:rsidRDefault="00B33979" w:rsidP="00A222E3">
            <w:pPr>
              <w:ind w:firstLine="642"/>
            </w:pPr>
          </w:p>
          <w:p w:rsidR="00B33979" w:rsidRDefault="00B33979" w:rsidP="00A222E3">
            <w:pPr>
              <w:ind w:firstLine="642"/>
            </w:pPr>
            <w:r>
              <w:t>…………………………………………………………………….………………………………………………………</w:t>
            </w:r>
          </w:p>
        </w:tc>
        <w:tc>
          <w:tcPr>
            <w:tcW w:w="988" w:type="dxa"/>
          </w:tcPr>
          <w:p w:rsidR="00B33979" w:rsidRDefault="00B33979" w:rsidP="00A222E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B33979" w:rsidTr="00B33979">
        <w:trPr>
          <w:gridAfter w:val="1"/>
          <w:wAfter w:w="242" w:type="dxa"/>
          <w:cantSplit/>
          <w:trHeight w:val="851"/>
        </w:trPr>
        <w:tc>
          <w:tcPr>
            <w:tcW w:w="696" w:type="dxa"/>
          </w:tcPr>
          <w:p w:rsidR="00B33979" w:rsidRPr="001B3341" w:rsidRDefault="00B33979" w:rsidP="00A222E3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81" w:type="dxa"/>
            <w:gridSpan w:val="3"/>
          </w:tcPr>
          <w:p w:rsidR="00B33979" w:rsidRDefault="00B33979" w:rsidP="00B33979">
            <w:pPr>
              <w:pStyle w:val="QuestionStyle"/>
              <w:numPr>
                <w:ilvl w:val="0"/>
                <w:numId w:val="11"/>
              </w:numPr>
            </w:pPr>
            <w:r>
              <w:t>How many pieces are bracelets?</w:t>
            </w:r>
          </w:p>
          <w:p w:rsidR="00B33979" w:rsidRDefault="00B33979" w:rsidP="00A222E3"/>
          <w:p w:rsidR="00B33979" w:rsidRDefault="00B33979" w:rsidP="00A222E3">
            <w:pPr>
              <w:ind w:firstLine="642"/>
            </w:pPr>
            <w:r>
              <w:t>………………………………………..……………………………………………………………………………………</w:t>
            </w:r>
          </w:p>
          <w:p w:rsidR="00B33979" w:rsidRDefault="00B33979" w:rsidP="00A222E3">
            <w:pPr>
              <w:ind w:firstLine="642"/>
            </w:pPr>
          </w:p>
          <w:p w:rsidR="00B33979" w:rsidRDefault="00B33979" w:rsidP="00A222E3">
            <w:pPr>
              <w:ind w:firstLine="642"/>
            </w:pPr>
            <w:r>
              <w:t>…………………………………………………………………….………………………………………………………</w:t>
            </w:r>
          </w:p>
        </w:tc>
        <w:tc>
          <w:tcPr>
            <w:tcW w:w="988" w:type="dxa"/>
          </w:tcPr>
          <w:p w:rsidR="00B33979" w:rsidRDefault="00B33979" w:rsidP="00A222E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B33979" w:rsidTr="00B33979">
        <w:trPr>
          <w:gridAfter w:val="1"/>
          <w:wAfter w:w="242" w:type="dxa"/>
          <w:cantSplit/>
          <w:trHeight w:val="851"/>
        </w:trPr>
        <w:tc>
          <w:tcPr>
            <w:tcW w:w="696" w:type="dxa"/>
          </w:tcPr>
          <w:p w:rsidR="00B33979" w:rsidRPr="001B3341" w:rsidRDefault="00B33979" w:rsidP="00A222E3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81" w:type="dxa"/>
            <w:gridSpan w:val="3"/>
          </w:tcPr>
          <w:p w:rsidR="00B33979" w:rsidRDefault="00B33979" w:rsidP="00B33979">
            <w:pPr>
              <w:pStyle w:val="QuestionStyle"/>
              <w:numPr>
                <w:ilvl w:val="0"/>
                <w:numId w:val="11"/>
              </w:numPr>
            </w:pPr>
            <w:r>
              <w:t>How many rings are there?</w:t>
            </w:r>
          </w:p>
          <w:p w:rsidR="00B33979" w:rsidRDefault="00B33979" w:rsidP="00A222E3"/>
          <w:p w:rsidR="00B33979" w:rsidRDefault="00B33979" w:rsidP="00A222E3">
            <w:pPr>
              <w:ind w:firstLine="642"/>
            </w:pPr>
            <w:r>
              <w:t>………………………………………..……………………………………………………………………………………</w:t>
            </w:r>
          </w:p>
          <w:p w:rsidR="00B33979" w:rsidRDefault="00B33979" w:rsidP="00A222E3">
            <w:pPr>
              <w:ind w:firstLine="642"/>
            </w:pPr>
          </w:p>
          <w:p w:rsidR="00B33979" w:rsidRDefault="00B33979" w:rsidP="00A222E3">
            <w:pPr>
              <w:ind w:firstLine="642"/>
            </w:pPr>
            <w:r>
              <w:t>…………………………………………………………………….………………………………………………………</w:t>
            </w:r>
          </w:p>
        </w:tc>
        <w:tc>
          <w:tcPr>
            <w:tcW w:w="988" w:type="dxa"/>
          </w:tcPr>
          <w:p w:rsidR="00B33979" w:rsidRDefault="00B33979" w:rsidP="00A222E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</w:tbl>
    <w:p w:rsidR="00B33979" w:rsidRDefault="00B33979">
      <w:pPr>
        <w:sectPr w:rsidR="00B33979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i/>
          <w:sz w:val="48"/>
          <w:szCs w:val="48"/>
        </w:rPr>
        <w:sectPr w:rsidR="003F3344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sdt>
      <w:sdtPr>
        <w:rPr>
          <w:rFonts w:asciiTheme="majorHAnsi" w:hAnsiTheme="majorHAnsi"/>
          <w:sz w:val="48"/>
          <w:szCs w:val="48"/>
        </w:rPr>
        <w:alias w:val="Title"/>
        <w:tag w:val=""/>
        <w:id w:val="745227015"/>
        <w:placeholder>
          <w:docPart w:val="FCE57D8C126C44F5B8A486AC60D4909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1F156E" w:rsidRDefault="00C441EB" w:rsidP="003F3344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Fractions</w:t>
          </w:r>
        </w:p>
      </w:sdtContent>
    </w:sdt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691EBD">
        <w:tc>
          <w:tcPr>
            <w:tcW w:w="9242" w:type="dxa"/>
          </w:tcPr>
          <w:p w:rsidR="003F3344" w:rsidRDefault="003F3344" w:rsidP="003F334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3F3344">
              <w:rPr>
                <w:rStyle w:val="Heading1Char"/>
              </w:rPr>
              <w:t xml:space="preserve">Non Calculator Section  </w:t>
            </w:r>
            <w:r>
              <w:rPr>
                <w:rFonts w:asciiTheme="majorHAnsi" w:hAnsiTheme="majorHAnsi"/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/>
    <w:p w:rsidR="003F3344" w:rsidRDefault="003F3344" w:rsidP="003F3344">
      <w:p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9639" w:type="dxa"/>
        <w:tblInd w:w="-4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134"/>
        <w:gridCol w:w="8505"/>
      </w:tblGrid>
      <w:tr w:rsidR="005203A4" w:rsidTr="0079597E">
        <w:tc>
          <w:tcPr>
            <w:tcW w:w="1134" w:type="dxa"/>
          </w:tcPr>
          <w:p w:rsidR="005203A4" w:rsidRDefault="005203A4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Q no</w:t>
            </w:r>
          </w:p>
        </w:tc>
        <w:tc>
          <w:tcPr>
            <w:tcW w:w="8505" w:type="dxa"/>
          </w:tcPr>
          <w:p w:rsidR="005203A4" w:rsidRDefault="005917CC" w:rsidP="005917CC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5203A4" w:rsidRPr="005917CC" w:rsidTr="0079597E">
        <w:tc>
          <w:tcPr>
            <w:tcW w:w="1134" w:type="dxa"/>
          </w:tcPr>
          <w:p w:rsidR="005203A4" w:rsidRPr="005917CC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8505" w:type="dxa"/>
          </w:tcPr>
          <w:p w:rsidR="005203A4" w:rsidRPr="005917CC" w:rsidRDefault="005917CC" w:rsidP="003F334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917C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 out of 5 so  </w:t>
            </w:r>
            <w:r w:rsidRPr="005917C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object w:dxaOrig="240" w:dyaOrig="510">
                <v:shape id="_x0000_i1122" type="#_x0000_t75" style="width:12pt;height:25.8pt" o:ole="">
                  <v:imagedata r:id="rId210" o:title=""/>
                </v:shape>
                <o:OLEObject Type="Embed" ProgID="FXEquation.Equation" ShapeID="_x0000_i1122" DrawAspect="Content" ObjectID="_1459795169" r:id="rId211"/>
              </w:object>
            </w:r>
            <w:r w:rsidRPr="005917C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="00A449A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                                           </w:t>
            </w:r>
            <w:r w:rsidR="00A449A1" w:rsidRPr="005917C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(3</w:t>
            </w:r>
            <w:r w:rsidR="00A449A1" w:rsidRPr="005917CC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rd</w:t>
            </w:r>
            <w:r w:rsidR="00A449A1" w:rsidRPr="005917C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Answer)</w:t>
            </w:r>
          </w:p>
        </w:tc>
      </w:tr>
      <w:tr w:rsidR="005203A4" w:rsidRPr="005917CC" w:rsidTr="0079597E">
        <w:tc>
          <w:tcPr>
            <w:tcW w:w="1134" w:type="dxa"/>
          </w:tcPr>
          <w:p w:rsidR="005203A4" w:rsidRPr="005917CC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8505" w:type="dxa"/>
          </w:tcPr>
          <w:p w:rsidR="005203A4" w:rsidRPr="005917CC" w:rsidRDefault="005917CC" w:rsidP="003F334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917C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object w:dxaOrig="846" w:dyaOrig="510">
                <v:shape id="_x0000_i1123" type="#_x0000_t75" style="width:42.6pt;height:25.8pt" o:ole="">
                  <v:imagedata r:id="rId22" o:title=""/>
                </v:shape>
                <o:OLEObject Type="Embed" ProgID="FXEquation.Equation" ShapeID="_x0000_i1123" DrawAspect="Content" ObjectID="_1459795170" r:id="rId212"/>
              </w:object>
            </w:r>
            <w:r w:rsidRPr="005917C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</w:t>
            </w:r>
            <w:r w:rsidR="00A449A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                                                   </w:t>
            </w:r>
            <w:r w:rsidRPr="005917C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 (3</w:t>
            </w:r>
            <w:r w:rsidRPr="005917CC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rd</w:t>
            </w:r>
            <w:r w:rsidRPr="005917C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Answer)</w:t>
            </w: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5203A4" w:rsidRDefault="005917CC" w:rsidP="005917CC">
            <w:pPr>
              <w:rPr>
                <w:rFonts w:asciiTheme="majorHAnsi" w:hAnsiTheme="majorHAnsi"/>
                <w:sz w:val="24"/>
                <w:szCs w:val="24"/>
              </w:rPr>
            </w:pP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252D49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68" w:dyaOrig="383">
                <v:shape id="_x0000_i1124" type="#_x0000_t75" style="width:19.8pt;height:27pt" o:ole="">
                  <v:imagedata r:id="rId33" o:title=""/>
                </v:shape>
                <o:OLEObject Type="Embed" ProgID="FXEquation.Equation" ShapeID="_x0000_i1124" DrawAspect="Content" ObjectID="_1459795171" r:id="rId213"/>
              </w:objec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>and</w: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252D49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125" type="#_x0000_t75" style="width:9.6pt;height:27pt" o:ole="">
                  <v:imagedata r:id="rId35" o:title=""/>
                </v:shape>
                <o:OLEObject Type="Embed" ProgID="FXEquation.Equation" ShapeID="_x0000_i1125" DrawAspect="Content" ObjectID="_1459795172" r:id="rId214"/>
              </w:obje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</w:t>
            </w:r>
            <w:r w:rsidR="00A449A1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                   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</w:t>
            </w:r>
            <w:r w:rsidR="00A449A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(3</w:t>
            </w:r>
            <w:r w:rsidR="00A449A1" w:rsidRPr="00A449A1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5917C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Answer)</w: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</w: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5203A4" w:rsidRDefault="005917CC" w:rsidP="005917C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3 out of 10 so  </w:t>
            </w:r>
            <w:r w:rsidRPr="005917CC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270" w:dyaOrig="510">
                <v:shape id="_x0000_i1126" type="#_x0000_t75" style="width:13.8pt;height:25.8pt" o:ole="">
                  <v:imagedata r:id="rId215" o:title=""/>
                </v:shape>
                <o:OLEObject Type="Embed" ProgID="FXEquation.Equation" ShapeID="_x0000_i1126" DrawAspect="Content" ObjectID="_1459795173" r:id="rId216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  </w:t>
            </w:r>
            <w:r w:rsidR="00A449A1">
              <w:rPr>
                <w:rFonts w:asciiTheme="majorHAnsi" w:hAnsiTheme="majorHAnsi"/>
                <w:sz w:val="24"/>
                <w:szCs w:val="24"/>
              </w:rPr>
              <w:t xml:space="preserve">                                           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(1</w:t>
            </w:r>
            <w:r w:rsidRPr="005917CC"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5917C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Answer)</w: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52D49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</w:t>
            </w:r>
            <w:r w:rsidRPr="00252D49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5917CC" w:rsidRDefault="006D2FE8" w:rsidP="005917CC">
            <w:pPr>
              <w:tabs>
                <w:tab w:val="left" w:pos="3444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 w14:anchorId="7694DA7D">
                <v:shape id="_x0000_s1124" type="#_x0000_t75" style="position:absolute;margin-left:173.9pt;margin-top:-.95pt;width:124.4pt;height:64.55pt;z-index:251773952;mso-position-horizontal-relative:text;mso-position-vertical-relative:text">
                  <v:imagedata r:id="rId217" o:title=""/>
                </v:shape>
                <o:OLEObject Type="Embed" ProgID="FXDraw.Graphic" ShapeID="_x0000_s1124" DrawAspect="Content" ObjectID="_1459795219" r:id="rId218"/>
              </w:object>
            </w:r>
            <w:r w:rsidR="005917CC">
              <w:rPr>
                <w:rFonts w:asciiTheme="majorHAnsi" w:hAnsiTheme="majorHAnsi"/>
                <w:sz w:val="24"/>
                <w:szCs w:val="24"/>
              </w:rPr>
              <w:t>Any 12 shaded, e.g:</w:t>
            </w:r>
          </w:p>
          <w:p w:rsidR="005917CC" w:rsidRDefault="005917CC" w:rsidP="005917CC">
            <w:pPr>
              <w:tabs>
                <w:tab w:val="left" w:pos="3444"/>
              </w:tabs>
              <w:rPr>
                <w:rFonts w:asciiTheme="majorHAnsi" w:hAnsiTheme="majorHAnsi"/>
                <w:sz w:val="24"/>
                <w:szCs w:val="24"/>
              </w:rPr>
            </w:pPr>
          </w:p>
          <w:p w:rsidR="005917CC" w:rsidRDefault="005917CC" w:rsidP="005917CC">
            <w:pPr>
              <w:tabs>
                <w:tab w:val="left" w:pos="3444"/>
              </w:tabs>
              <w:rPr>
                <w:rFonts w:asciiTheme="majorHAnsi" w:hAnsiTheme="majorHAnsi"/>
                <w:sz w:val="24"/>
                <w:szCs w:val="24"/>
              </w:rPr>
            </w:pPr>
          </w:p>
          <w:p w:rsidR="005917CC" w:rsidRDefault="005917CC" w:rsidP="005917CC">
            <w:pPr>
              <w:tabs>
                <w:tab w:val="left" w:pos="3444"/>
              </w:tabs>
              <w:rPr>
                <w:rFonts w:asciiTheme="majorHAnsi" w:hAnsiTheme="majorHAnsi"/>
                <w:sz w:val="24"/>
                <w:szCs w:val="24"/>
              </w:rPr>
            </w:pPr>
          </w:p>
          <w:p w:rsidR="005203A4" w:rsidRDefault="005917CC" w:rsidP="005917CC">
            <w:pPr>
              <w:tabs>
                <w:tab w:val="left" w:pos="3444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ab/>
            </w: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5203A4" w:rsidRPr="005917CC" w:rsidRDefault="005917CC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5917CC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788" w:dyaOrig="510">
                <v:shape id="_x0000_i1127" type="#_x0000_t75" style="width:89.4pt;height:25.8pt" o:ole="">
                  <v:imagedata r:id="rId219" o:title=""/>
                </v:shape>
                <o:OLEObject Type="Embed" ProgID="FXEquation.Equation" ShapeID="_x0000_i1127" DrawAspect="Content" ObjectID="_1459795174" r:id="rId220"/>
              </w:object>
            </w:r>
            <w:r w:rsidRPr="005917CC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                                  </w:t>
            </w:r>
            <w:r>
              <w:rPr>
                <w:rFonts w:asciiTheme="majorHAnsi" w:hAnsiTheme="majorHAnsi"/>
                <w:position w:val="-18"/>
                <w:sz w:val="24"/>
                <w:szCs w:val="24"/>
              </w:rPr>
              <w:t>(3</w:t>
            </w:r>
            <w:r w:rsidRPr="005917CC">
              <w:rPr>
                <w:rFonts w:asciiTheme="majorHAnsi" w:hAnsiTheme="majorHAnsi"/>
                <w:position w:val="-18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Answer)</w:t>
            </w: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5203A4" w:rsidRPr="005917CC" w:rsidRDefault="005917CC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5917CC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716" w:dyaOrig="510">
                <v:shape id="_x0000_i1128" type="#_x0000_t75" style="width:85.8pt;height:25.8pt" o:ole="">
                  <v:imagedata r:id="rId221" o:title=""/>
                </v:shape>
                <o:OLEObject Type="Embed" ProgID="FXEquation.Equation" ShapeID="_x0000_i1128" DrawAspect="Content" ObjectID="_1459795175" r:id="rId222"/>
              </w:object>
            </w:r>
            <w:r w:rsidRPr="005917CC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5203A4" w:rsidRPr="005917CC" w:rsidRDefault="005917CC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5917CC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654" w:dyaOrig="510">
                <v:shape id="_x0000_i1129" type="#_x0000_t75" style="width:33pt;height:25.8pt" o:ole="">
                  <v:imagedata r:id="rId223" o:title=""/>
                </v:shape>
                <o:OLEObject Type="Embed" ProgID="FXEquation.Equation" ShapeID="_x0000_i1129" DrawAspect="Content" ObjectID="_1459795176" r:id="rId224"/>
              </w:object>
            </w:r>
            <w:r w:rsidRPr="005917CC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5203A4" w:rsidRPr="005917CC" w:rsidRDefault="005917CC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5917CC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654" w:dyaOrig="510">
                <v:shape id="_x0000_i1130" type="#_x0000_t75" style="width:33pt;height:25.8pt" o:ole="">
                  <v:imagedata r:id="rId225" o:title=""/>
                </v:shape>
                <o:OLEObject Type="Embed" ProgID="FXEquation.Equation" ShapeID="_x0000_i1130" DrawAspect="Content" ObjectID="_1459795177" r:id="rId226"/>
              </w:object>
            </w:r>
            <w:r w:rsidRPr="005917CC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                    (2</w:t>
            </w:r>
            <w:r w:rsidRPr="005917CC">
              <w:rPr>
                <w:rFonts w:asciiTheme="majorHAnsi" w:hAnsiTheme="majorHAnsi"/>
                <w:position w:val="-18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Answer)</w:t>
            </w: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5203A4" w:rsidRPr="005917CC" w:rsidRDefault="005917CC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5917CC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218" w:dyaOrig="510">
                <v:shape id="_x0000_i1131" type="#_x0000_t75" style="width:61.2pt;height:25.8pt" o:ole="">
                  <v:imagedata r:id="rId227" o:title=""/>
                </v:shape>
                <o:OLEObject Type="Embed" ProgID="FXEquation.Equation" ShapeID="_x0000_i1131" DrawAspect="Content" ObjectID="_1459795178" r:id="rId228"/>
              </w:object>
            </w:r>
            <w:r w:rsidRPr="005917CC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         (2</w:t>
            </w:r>
            <w:r w:rsidRPr="005917CC">
              <w:rPr>
                <w:rFonts w:asciiTheme="majorHAnsi" w:hAnsiTheme="majorHAnsi"/>
                <w:position w:val="-18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Answer)</w:t>
            </w: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5203A4" w:rsidRPr="005917CC" w:rsidRDefault="005917CC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5917CC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278" w:dyaOrig="510">
                <v:shape id="_x0000_i1132" type="#_x0000_t75" style="width:64.2pt;height:25.8pt" o:ole="">
                  <v:imagedata r:id="rId229" o:title=""/>
                </v:shape>
                <o:OLEObject Type="Embed" ProgID="FXEquation.Equation" ShapeID="_x0000_i1132" DrawAspect="Content" ObjectID="_1459795179" r:id="rId230"/>
              </w:object>
            </w:r>
            <w:r w:rsidRPr="005917CC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5203A4" w:rsidRPr="005917CC" w:rsidRDefault="005917CC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5917CC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109" w:dyaOrig="510">
                <v:shape id="_x0000_i1133" type="#_x0000_t75" style="width:55.2pt;height:25.8pt" o:ole="">
                  <v:imagedata r:id="rId231" o:title=""/>
                </v:shape>
                <o:OLEObject Type="Embed" ProgID="FXEquation.Equation" ShapeID="_x0000_i1133" DrawAspect="Content" ObjectID="_1459795180" r:id="rId232"/>
              </w:object>
            </w:r>
            <w:r w:rsidRPr="005917CC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5203A4" w:rsidRPr="005917CC" w:rsidRDefault="005917CC" w:rsidP="003F3344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5917CC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507" w:dyaOrig="510">
                <v:shape id="_x0000_i1134" type="#_x0000_t75" style="width:75.6pt;height:25.8pt" o:ole="">
                  <v:imagedata r:id="rId233" o:title=""/>
                </v:shape>
                <o:OLEObject Type="Embed" ProgID="FXEquation.Equation" ShapeID="_x0000_i1134" DrawAspect="Content" ObjectID="_1459795181" r:id="rId234"/>
              </w:object>
            </w:r>
            <w:r w:rsidRPr="005917CC">
              <w:rPr>
                <w:rFonts w:asciiTheme="majorHAnsi" w:hAnsiTheme="majorHAnsi"/>
                <w:position w:val="-18"/>
                <w:sz w:val="24"/>
                <w:szCs w:val="24"/>
              </w:rPr>
              <w:t xml:space="preserve"> </w:t>
            </w: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5203A4" w:rsidRDefault="005917CC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a)     </w:t>
            </w:r>
            <w:r w:rsidRPr="005917C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774" w:dyaOrig="510">
                <v:shape id="_x0000_i1135" type="#_x0000_t75" style="width:38.4pt;height:25.8pt" o:ole="">
                  <v:imagedata r:id="rId235" o:title=""/>
                </v:shape>
                <o:OLEObject Type="Embed" ProgID="FXEquation.Equation" ShapeID="_x0000_i1135" DrawAspect="Content" ObjectID="_1459795182" r:id="rId23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b)          </w:t>
            </w:r>
            <w:r w:rsidRPr="005917C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774" w:dyaOrig="510">
                <v:shape id="_x0000_i1136" type="#_x0000_t75" style="width:39pt;height:25.8pt" o:ole="">
                  <v:imagedata r:id="rId237" o:title=""/>
                </v:shape>
                <o:OLEObject Type="Embed" ProgID="FXEquation.Equation" ShapeID="_x0000_i1136" DrawAspect="Content" ObjectID="_1459795183" r:id="rId238"/>
              </w:object>
            </w: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5917CC" w:rsidRDefault="005917CC" w:rsidP="005917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1</w:t>
            </w:r>
            <w:r w:rsidRPr="00691EBD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pair :     </w:t>
            </w:r>
            <w:r w:rsidRPr="005917C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368" w:dyaOrig="510">
                <v:shape id="_x0000_i1137" type="#_x0000_t75" style="width:67.8pt;height:25.8pt" o:ole="">
                  <v:imagedata r:id="rId239" o:title=""/>
                </v:shape>
                <o:OLEObject Type="Embed" ProgID="FXEquation.Equation" ShapeID="_x0000_i1137" DrawAspect="Content" ObjectID="_1459795184" r:id="rId24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5917CC" w:rsidRPr="00691EBD" w:rsidRDefault="005917CC" w:rsidP="005917CC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5917CC" w:rsidRPr="005917CC" w:rsidRDefault="005917CC" w:rsidP="005917C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pair :     </w:t>
            </w:r>
            <w:r w:rsidRPr="005917C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428" w:dyaOrig="510">
                <v:shape id="_x0000_i1138" type="#_x0000_t75" style="width:70.8pt;height:25.8pt" o:ole="">
                  <v:imagedata r:id="rId241" o:title=""/>
                </v:shape>
                <o:OLEObject Type="Embed" ProgID="FXEquation.Equation" ShapeID="_x0000_i1138" DrawAspect="Content" ObjectID="_1459795185" r:id="rId242"/>
              </w:object>
            </w: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</w:t>
            </w:r>
            <w:r w:rsidRPr="005917C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Both are correct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   (1</w:t>
            </w:r>
            <w:r w:rsidRPr="005917CC"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Answer)</w:t>
            </w:r>
            <w:r w:rsidRPr="005917CC">
              <w:rPr>
                <w:rFonts w:asciiTheme="majorHAnsi" w:hAnsiTheme="majorHAnsi"/>
                <w:sz w:val="24"/>
                <w:szCs w:val="24"/>
              </w:rPr>
              <w:t xml:space="preserve">   </w:t>
            </w:r>
          </w:p>
          <w:p w:rsidR="005203A4" w:rsidRDefault="005917CC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 </w:t>
            </w: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5917CC" w:rsidRDefault="005917CC" w:rsidP="005917CC">
            <w:pPr>
              <w:spacing w:before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a)       </w:t>
            </w:r>
            <w:r w:rsidR="00C441EB" w:rsidRPr="005917CC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774" w:dyaOrig="1030">
                <v:shape id="_x0000_i1139" type="#_x0000_t75" style="width:39pt;height:51.6pt" o:ole="">
                  <v:imagedata r:id="rId243" o:title=""/>
                </v:shape>
                <o:OLEObject Type="Embed" ProgID="FXEquation.Equation" ShapeID="_x0000_i1139" DrawAspect="Content" ObjectID="_1459795186" r:id="rId24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b)      </w:t>
            </w:r>
            <w:r w:rsidR="00C441EB"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008" w:dyaOrig="1030">
                <v:shape id="_x0000_i1140" type="#_x0000_t75" style="width:50.4pt;height:51.6pt" o:ole="">
                  <v:imagedata r:id="rId245" o:title=""/>
                </v:shape>
                <o:OLEObject Type="Embed" ProgID="FXEquation.Equation" ShapeID="_x0000_i1140" DrawAspect="Content" ObjectID="_1459795187" r:id="rId24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5203A4" w:rsidRDefault="005203A4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5203A4" w:rsidRDefault="00C441EB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654" w:dyaOrig="510">
                <v:shape id="_x0000_i1141" type="#_x0000_t75" style="width:33pt;height:25.8pt" o:ole="">
                  <v:imagedata r:id="rId247" o:title=""/>
                </v:shape>
                <o:OLEObject Type="Embed" ProgID="FXEquation.Equation" ShapeID="_x0000_i1141" DrawAspect="Content" ObjectID="_1459795188" r:id="rId248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D71AB1" w:rsidRDefault="006D2FE8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126" type="#_x0000_t75" style="position:absolute;margin-left:29.35pt;margin-top:10.3pt;width:253.95pt;height:17.1pt;z-index:251777024;mso-position-horizontal-relative:text;mso-position-vertical-relative:text">
                  <v:imagedata r:id="rId249" o:title="" cropbottom="-2057f" cropleft="8226f" cropright="15834f"/>
                </v:shape>
                <o:OLEObject Type="Embed" ProgID="FXDraw.Graphic" ShapeID="_x0000_s1126" DrawAspect="Content" ObjectID="_1459795220" r:id="rId250"/>
              </w:object>
            </w:r>
          </w:p>
          <w:p w:rsidR="00D71AB1" w:rsidRDefault="00D71AB1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5203A4" w:rsidRDefault="005203A4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5203A4" w:rsidRDefault="006D2FE8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 w14:anchorId="0474CF8C">
                <v:shape id="_x0000_s1127" type="#_x0000_t75" style="position:absolute;margin-left:34.35pt;margin-top:9.85pt;width:282.1pt;height:19.05pt;z-index:251778048;mso-position-horizontal-relative:text;mso-position-vertical-relative:text">
                  <v:imagedata r:id="rId251" o:title=""/>
                </v:shape>
                <o:OLEObject Type="Embed" ProgID="FXDraw.Graphic" ShapeID="_x0000_s1127" DrawAspect="Content" ObjectID="_1459795221" r:id="rId252"/>
              </w:object>
            </w:r>
          </w:p>
          <w:p w:rsidR="00D71AB1" w:rsidRDefault="00D71AB1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D71AB1" w:rsidRDefault="00D71AB1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5203A4" w:rsidRDefault="00D71AB1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691EBD">
              <w:rPr>
                <w:color w:val="FF0000"/>
                <w:position w:val="-18"/>
              </w:rPr>
              <w:object w:dxaOrig="1098" w:dyaOrig="498">
                <v:shape id="_x0000_i1142" type="#_x0000_t75" style="width:44.4pt;height:20.4pt" o:ole="">
                  <v:imagedata r:id="rId113" o:title=""/>
                </v:shape>
                <o:OLEObject Type="Embed" ProgID="FXEquation.Equation" ShapeID="_x0000_i1142" DrawAspect="Content" ObjectID="_1459795189" r:id="rId253"/>
              </w:object>
            </w:r>
            <w:r>
              <w:rPr>
                <w:color w:val="FF0000"/>
                <w:position w:val="-18"/>
              </w:rPr>
              <w:t xml:space="preserve">                                                                   </w:t>
            </w:r>
            <w:r w:rsidRPr="00D71AB1">
              <w:t xml:space="preserve"> ( 1</w:t>
            </w:r>
            <w:r w:rsidRPr="00D71AB1">
              <w:rPr>
                <w:vertAlign w:val="superscript"/>
              </w:rPr>
              <w:t>st</w:t>
            </w:r>
            <w:r w:rsidRPr="00D71AB1">
              <w:t xml:space="preserve"> Answer)</w:t>
            </w:r>
          </w:p>
        </w:tc>
      </w:tr>
      <w:tr w:rsidR="005203A4" w:rsidTr="0079597E"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5203A4" w:rsidRDefault="00D71AB1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30" w:dyaOrig="510">
                <v:shape id="_x0000_i1143" type="#_x0000_t75" style="width:161.4pt;height:29.4pt" o:ole="">
                  <v:imagedata r:id="rId254" o:title=""/>
                </v:shape>
                <o:OLEObject Type="Embed" ProgID="FXEquation.Equation" ShapeID="_x0000_i1143" DrawAspect="Content" ObjectID="_1459795190" r:id="rId255"/>
              </w:object>
            </w:r>
          </w:p>
        </w:tc>
      </w:tr>
      <w:tr w:rsidR="00D71AB1" w:rsidTr="0079597E">
        <w:tc>
          <w:tcPr>
            <w:tcW w:w="1134" w:type="dxa"/>
          </w:tcPr>
          <w:p w:rsidR="00D71AB1" w:rsidRPr="00750A38" w:rsidRDefault="00D71AB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D71AB1" w:rsidRDefault="00D71AB1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909" w:dyaOrig="510">
                <v:shape id="_x0000_i1144" type="#_x0000_t75" style="width:180pt;height:31.2pt" o:ole="">
                  <v:imagedata r:id="rId256" o:title=""/>
                </v:shape>
                <o:OLEObject Type="Embed" ProgID="FXEquation.Equation" ShapeID="_x0000_i1144" DrawAspect="Content" ObjectID="_1459795191" r:id="rId257"/>
              </w:object>
            </w:r>
          </w:p>
        </w:tc>
      </w:tr>
      <w:tr w:rsidR="00D71AB1" w:rsidTr="0079597E">
        <w:tc>
          <w:tcPr>
            <w:tcW w:w="1134" w:type="dxa"/>
          </w:tcPr>
          <w:p w:rsidR="00D71AB1" w:rsidRPr="00750A38" w:rsidRDefault="00D71AB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D71AB1" w:rsidRDefault="00722FE3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166" w:dyaOrig="510">
                <v:shape id="_x0000_i1145" type="#_x0000_t75" style="width:96pt;height:22.2pt" o:ole="">
                  <v:imagedata r:id="rId258" o:title=""/>
                </v:shape>
                <o:OLEObject Type="Embed" ProgID="FXEquation.Equation" ShapeID="_x0000_i1145" DrawAspect="Content" ObjectID="_1459795192" r:id="rId259"/>
              </w:object>
            </w:r>
            <w:r>
              <w:rPr>
                <w:color w:val="FF0000"/>
                <w:position w:val="-18"/>
              </w:rPr>
              <w:t xml:space="preserve">                                          </w:t>
            </w:r>
            <w:r>
              <w:t xml:space="preserve"> ( 3</w:t>
            </w:r>
            <w:r w:rsidRPr="00722FE3">
              <w:rPr>
                <w:vertAlign w:val="superscript"/>
              </w:rPr>
              <w:t>rd</w:t>
            </w:r>
            <w:r>
              <w:t xml:space="preserve"> </w:t>
            </w:r>
            <w:r w:rsidRPr="00D71AB1">
              <w:t xml:space="preserve"> Answer)</w:t>
            </w:r>
          </w:p>
        </w:tc>
      </w:tr>
      <w:tr w:rsidR="00D71AB1" w:rsidTr="0079597E">
        <w:tc>
          <w:tcPr>
            <w:tcW w:w="1134" w:type="dxa"/>
          </w:tcPr>
          <w:p w:rsidR="00D71AB1" w:rsidRPr="00750A38" w:rsidRDefault="00D71AB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D71AB1" w:rsidRDefault="00722FE3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818" w:dyaOrig="510">
                <v:shape id="_x0000_i1146" type="#_x0000_t75" style="width:100.2pt;height:28.2pt" o:ole="">
                  <v:imagedata r:id="rId260" o:title=""/>
                </v:shape>
                <o:OLEObject Type="Embed" ProgID="FXEquation.Equation" ShapeID="_x0000_i1146" DrawAspect="Content" ObjectID="_1459795193" r:id="rId261"/>
              </w:object>
            </w:r>
          </w:p>
        </w:tc>
      </w:tr>
      <w:tr w:rsidR="00D71AB1" w:rsidTr="0079597E">
        <w:tc>
          <w:tcPr>
            <w:tcW w:w="1134" w:type="dxa"/>
          </w:tcPr>
          <w:p w:rsidR="00D71AB1" w:rsidRPr="00750A38" w:rsidRDefault="00D71AB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D71AB1" w:rsidRDefault="00722FE3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691EBD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358" w:dyaOrig="510">
                <v:shape id="_x0000_i1147" type="#_x0000_t75" style="width:118.2pt;height:25.8pt" o:ole="">
                  <v:imagedata r:id="rId262" o:title=""/>
                </v:shape>
                <o:OLEObject Type="Embed" ProgID="FXEquation.Equation" ShapeID="_x0000_i1147" DrawAspect="Content" ObjectID="_1459795194" r:id="rId263"/>
              </w:object>
            </w:r>
            <w:r w:rsidR="00A449A1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       </w:t>
            </w:r>
            <w:r w:rsidR="00A449A1" w:rsidRPr="00D71AB1">
              <w:t>( 1</w:t>
            </w:r>
            <w:r w:rsidR="00A449A1" w:rsidRPr="00D71AB1">
              <w:rPr>
                <w:vertAlign w:val="superscript"/>
              </w:rPr>
              <w:t>st</w:t>
            </w:r>
            <w:r w:rsidR="00A449A1" w:rsidRPr="00D71AB1">
              <w:t xml:space="preserve"> Answer)</w:t>
            </w:r>
          </w:p>
        </w:tc>
      </w:tr>
      <w:tr w:rsidR="00D71AB1" w:rsidTr="0079597E">
        <w:tc>
          <w:tcPr>
            <w:tcW w:w="1134" w:type="dxa"/>
          </w:tcPr>
          <w:p w:rsidR="00D71AB1" w:rsidRPr="00750A38" w:rsidRDefault="00D71AB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D71AB1" w:rsidRDefault="00722FE3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1311B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794" w:dyaOrig="510">
                <v:shape id="_x0000_i1148" type="#_x0000_t75" style="width:100.2pt;height:28.2pt" o:ole="">
                  <v:imagedata r:id="rId264" o:title=""/>
                </v:shape>
                <o:OLEObject Type="Embed" ProgID="FXEquation.Equation" ShapeID="_x0000_i1148" DrawAspect="Content" ObjectID="_1459795195" r:id="rId265"/>
              </w:object>
            </w:r>
          </w:p>
        </w:tc>
      </w:tr>
      <w:tr w:rsidR="00D71AB1" w:rsidTr="0079597E">
        <w:tc>
          <w:tcPr>
            <w:tcW w:w="1134" w:type="dxa"/>
          </w:tcPr>
          <w:p w:rsidR="00D71AB1" w:rsidRPr="00750A38" w:rsidRDefault="00D71AB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D71AB1" w:rsidRDefault="00722FE3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1311B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734" w:dyaOrig="510">
                <v:shape id="_x0000_i1149" type="#_x0000_t75" style="width:76.2pt;height:22.2pt" o:ole="">
                  <v:imagedata r:id="rId266" o:title=""/>
                </v:shape>
                <o:OLEObject Type="Embed" ProgID="FXEquation.Equation" ShapeID="_x0000_i1149" DrawAspect="Content" ObjectID="_1459795196" r:id="rId267"/>
              </w:object>
            </w:r>
            <w:r>
              <w:rPr>
                <w:color w:val="FF0000"/>
                <w:position w:val="-18"/>
              </w:rPr>
              <w:t xml:space="preserve">                                          </w:t>
            </w:r>
            <w:r>
              <w:t xml:space="preserve"> ( 4</w:t>
            </w:r>
            <w:r w:rsidRPr="00722FE3">
              <w:rPr>
                <w:vertAlign w:val="superscript"/>
              </w:rPr>
              <w:t>th</w:t>
            </w:r>
            <w:r>
              <w:t xml:space="preserve"> </w:t>
            </w:r>
            <w:r w:rsidRPr="00D71AB1">
              <w:t xml:space="preserve"> Answer)</w:t>
            </w:r>
          </w:p>
        </w:tc>
      </w:tr>
      <w:tr w:rsidR="00D71AB1" w:rsidTr="0079597E">
        <w:tc>
          <w:tcPr>
            <w:tcW w:w="1134" w:type="dxa"/>
          </w:tcPr>
          <w:p w:rsidR="00D71AB1" w:rsidRPr="00750A38" w:rsidRDefault="00D71AB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D71AB1" w:rsidRDefault="00722FE3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1311B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418" w:dyaOrig="510">
                <v:shape id="_x0000_i1150" type="#_x0000_t75" style="width:121.2pt;height:25.8pt" o:ole="">
                  <v:imagedata r:id="rId268" o:title=""/>
                </v:shape>
                <o:OLEObject Type="Embed" ProgID="FXEquation.Equation" ShapeID="_x0000_i1150" DrawAspect="Content" ObjectID="_1459795197" r:id="rId269"/>
              </w:object>
            </w:r>
            <w:r>
              <w:rPr>
                <w:color w:val="FF0000"/>
                <w:position w:val="-18"/>
              </w:rPr>
              <w:t xml:space="preserve">                 </w:t>
            </w:r>
            <w:r>
              <w:t xml:space="preserve"> ( 1</w:t>
            </w:r>
            <w:r w:rsidRPr="00722FE3">
              <w:rPr>
                <w:vertAlign w:val="superscript"/>
              </w:rPr>
              <w:t>st</w:t>
            </w:r>
            <w:r>
              <w:t xml:space="preserve">  </w:t>
            </w:r>
            <w:r w:rsidRPr="00D71AB1">
              <w:t xml:space="preserve"> Answer)</w:t>
            </w:r>
          </w:p>
        </w:tc>
      </w:tr>
      <w:tr w:rsidR="00D71AB1" w:rsidTr="0079597E">
        <w:tc>
          <w:tcPr>
            <w:tcW w:w="1134" w:type="dxa"/>
          </w:tcPr>
          <w:p w:rsidR="00D71AB1" w:rsidRPr="00750A38" w:rsidRDefault="00D71AB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D71AB1" w:rsidRDefault="00722FE3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1311B5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856" w:dyaOrig="510">
                <v:shape id="_x0000_i1151" type="#_x0000_t75" style="width:171.6pt;height:30pt" o:ole="">
                  <v:imagedata r:id="rId270" o:title=""/>
                </v:shape>
                <o:OLEObject Type="Embed" ProgID="FXEquation.Equation" ShapeID="_x0000_i1151" DrawAspect="Content" ObjectID="_1459795198" r:id="rId271"/>
              </w:object>
            </w:r>
          </w:p>
        </w:tc>
      </w:tr>
      <w:tr w:rsidR="00D71AB1" w:rsidTr="0079597E">
        <w:tc>
          <w:tcPr>
            <w:tcW w:w="1134" w:type="dxa"/>
          </w:tcPr>
          <w:p w:rsidR="00D71AB1" w:rsidRPr="00750A38" w:rsidRDefault="00D71AB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D71AB1" w:rsidRDefault="00722FE3" w:rsidP="003F3344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4056" w:dyaOrig="1030">
                <v:shape id="_x0000_i1152" type="#_x0000_t75" style="width:202.8pt;height:51.6pt" o:ole="">
                  <v:imagedata r:id="rId272" o:title=""/>
                </v:shape>
                <o:OLEObject Type="Embed" ProgID="FXEquation.Equation" ShapeID="_x0000_i1152" DrawAspect="Content" ObjectID="_1459795199" r:id="rId273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</w:tr>
      <w:tr w:rsidR="00D71AB1" w:rsidTr="0079597E">
        <w:tc>
          <w:tcPr>
            <w:tcW w:w="1134" w:type="dxa"/>
          </w:tcPr>
          <w:p w:rsidR="00D71AB1" w:rsidRPr="00750A38" w:rsidRDefault="00D71AB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D71AB1" w:rsidRDefault="00722FE3" w:rsidP="003F3344">
            <w:pP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</w:pPr>
            <w:r w:rsidRPr="00B40BE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5580" w:dyaOrig="1030">
                <v:shape id="_x0000_i1153" type="#_x0000_t75" style="width:279.6pt;height:51.6pt" o:ole="">
                  <v:imagedata r:id="rId274" o:title=""/>
                </v:shape>
                <o:OLEObject Type="Embed" ProgID="FXEquation.Equation" ShapeID="_x0000_i1153" DrawAspect="Content" ObjectID="_1459795200" r:id="rId275"/>
              </w:object>
            </w:r>
          </w:p>
          <w:p w:rsidR="00722FE3" w:rsidRDefault="00722FE3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D71AB1" w:rsidTr="0079597E">
        <w:tc>
          <w:tcPr>
            <w:tcW w:w="1134" w:type="dxa"/>
          </w:tcPr>
          <w:p w:rsidR="00D71AB1" w:rsidRPr="00750A38" w:rsidRDefault="00D71AB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46646C" w:rsidRDefault="0046646C" w:rsidP="0046646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a)        </w:t>
            </w:r>
            <w:r w:rsidRPr="00B40BE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806" w:dyaOrig="510">
                <v:shape id="_x0000_i1154" type="#_x0000_t75" style="width:90.6pt;height:25.8pt" o:ole="">
                  <v:imagedata r:id="rId276" o:title=""/>
                </v:shape>
                <o:OLEObject Type="Embed" ProgID="FXEquation.Equation" ShapeID="_x0000_i1154" DrawAspect="Content" ObjectID="_1459795201" r:id="rId27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b)    </w:t>
            </w:r>
            <w:r w:rsidRPr="00B40BE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60" w:dyaOrig="510">
                <v:shape id="_x0000_i1155" type="#_x0000_t75" style="width:82.2pt;height:27.6pt" o:ole="">
                  <v:imagedata r:id="rId278" o:title=""/>
                </v:shape>
                <o:OLEObject Type="Embed" ProgID="FXEquation.Equation" ShapeID="_x0000_i1155" DrawAspect="Content" ObjectID="_1459795202" r:id="rId27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</w:p>
          <w:p w:rsidR="00D71AB1" w:rsidRDefault="00D71AB1" w:rsidP="003F3344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D71AB1" w:rsidTr="0079597E">
        <w:tc>
          <w:tcPr>
            <w:tcW w:w="1134" w:type="dxa"/>
          </w:tcPr>
          <w:p w:rsidR="00D71AB1" w:rsidRPr="00750A38" w:rsidRDefault="00D71AB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D71AB1" w:rsidRDefault="0046646C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B40BE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068" w:dyaOrig="510">
                <v:shape id="_x0000_i1156" type="#_x0000_t75" style="width:204pt;height:25.8pt" o:ole="">
                  <v:imagedata r:id="rId280" o:title=""/>
                </v:shape>
                <o:OLEObject Type="Embed" ProgID="FXEquation.Equation" ShapeID="_x0000_i1156" DrawAspect="Content" ObjectID="_1459795203" r:id="rId281"/>
              </w:object>
            </w:r>
          </w:p>
        </w:tc>
      </w:tr>
      <w:tr w:rsidR="00D71AB1" w:rsidTr="0079597E">
        <w:tc>
          <w:tcPr>
            <w:tcW w:w="1134" w:type="dxa"/>
          </w:tcPr>
          <w:p w:rsidR="00D71AB1" w:rsidRPr="00750A38" w:rsidRDefault="00D71AB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D71AB1" w:rsidRDefault="0046646C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B40BE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828" w:dyaOrig="510">
                <v:shape id="_x0000_i1157" type="#_x0000_t75" style="width:214.2pt;height:28.2pt" o:ole="">
                  <v:imagedata r:id="rId282" o:title=""/>
                </v:shape>
                <o:OLEObject Type="Embed" ProgID="FXEquation.Equation" ShapeID="_x0000_i1157" DrawAspect="Content" ObjectID="_1459795204" r:id="rId283"/>
              </w:object>
            </w:r>
          </w:p>
        </w:tc>
      </w:tr>
      <w:tr w:rsidR="00D71AB1" w:rsidTr="0079597E">
        <w:tc>
          <w:tcPr>
            <w:tcW w:w="1134" w:type="dxa"/>
          </w:tcPr>
          <w:p w:rsidR="00D71AB1" w:rsidRPr="00750A38" w:rsidRDefault="00D71AB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D71AB1" w:rsidRDefault="0046646C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B40BEF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3396" w:dyaOrig="510">
                <v:shape id="_x0000_i1158" type="#_x0000_t75" style="width:170.4pt;height:25.8pt" o:ole="">
                  <v:imagedata r:id="rId284" o:title=""/>
                </v:shape>
                <o:OLEObject Type="Embed" ProgID="FXEquation.Equation" ShapeID="_x0000_i1158" DrawAspect="Content" ObjectID="_1459795205" r:id="rId285"/>
              </w:object>
            </w:r>
            <w:r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t xml:space="preserve">                                     </w:t>
            </w:r>
            <w:r w:rsidRPr="0046646C">
              <w:rPr>
                <w:rFonts w:ascii="Times New Roman" w:hAnsi="Times New Roman"/>
                <w:sz w:val="24"/>
                <w:szCs w:val="24"/>
              </w:rPr>
              <w:t>(2</w:t>
            </w:r>
            <w:r w:rsidRPr="0046646C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 w:rsidRPr="0046646C">
              <w:rPr>
                <w:rFonts w:ascii="Times New Roman" w:hAnsi="Times New Roman"/>
                <w:sz w:val="24"/>
                <w:szCs w:val="24"/>
              </w:rPr>
              <w:t xml:space="preserve"> Answer)</w:t>
            </w:r>
          </w:p>
        </w:tc>
      </w:tr>
      <w:tr w:rsidR="00D71AB1" w:rsidTr="0079597E">
        <w:tc>
          <w:tcPr>
            <w:tcW w:w="1134" w:type="dxa"/>
          </w:tcPr>
          <w:p w:rsidR="00D71AB1" w:rsidRPr="00750A38" w:rsidRDefault="00D71AB1" w:rsidP="00750A38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</w:tcPr>
          <w:p w:rsidR="00D71AB1" w:rsidRDefault="0046646C" w:rsidP="003F3344">
            <w:pPr>
              <w:rPr>
                <w:rFonts w:asciiTheme="majorHAnsi" w:hAnsiTheme="majorHAnsi"/>
                <w:sz w:val="24"/>
                <w:szCs w:val="24"/>
              </w:rPr>
            </w:pPr>
            <w:r w:rsidRPr="00B3397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4038" w:dyaOrig="510">
                <v:shape id="_x0000_i1159" type="#_x0000_t75" style="width:225.6pt;height:28.2pt" o:ole="">
                  <v:imagedata r:id="rId286" o:title=""/>
                </v:shape>
                <o:OLEObject Type="Embed" ProgID="FXEquation.Equation" ShapeID="_x0000_i1159" DrawAspect="Content" ObjectID="_1459795206" r:id="rId287"/>
              </w:object>
            </w:r>
          </w:p>
        </w:tc>
      </w:tr>
    </w:tbl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3F3344">
        <w:tc>
          <w:tcPr>
            <w:tcW w:w="9242" w:type="dxa"/>
          </w:tcPr>
          <w:p w:rsidR="003F3344" w:rsidRDefault="00BD3633" w:rsidP="003F3344">
            <w:pPr>
              <w:pStyle w:val="Heading1"/>
              <w:jc w:val="center"/>
              <w:rPr>
                <w:sz w:val="24"/>
                <w:szCs w:val="24"/>
              </w:rPr>
            </w:pPr>
            <w:r>
              <w:t xml:space="preserve">Longer </w:t>
            </w:r>
            <w:r w:rsidR="00165882">
              <w:t xml:space="preserve">Answer </w:t>
            </w:r>
            <w:r w:rsidR="003F3344">
              <w:t xml:space="preserve">Section  </w:t>
            </w:r>
          </w:p>
          <w:p w:rsidR="00B858D1" w:rsidRPr="00B858D1" w:rsidRDefault="00B858D1" w:rsidP="00B858D1">
            <w:pPr>
              <w:jc w:val="center"/>
              <w:rPr>
                <w:rFonts w:ascii="Times New Roman" w:hAnsi="Times New Roman"/>
                <w:sz w:val="44"/>
                <w:szCs w:val="44"/>
              </w:rPr>
            </w:pPr>
            <w:r w:rsidRPr="00B858D1">
              <w:rPr>
                <w:rFonts w:ascii="Times New Roman" w:hAnsi="Times New Roman"/>
                <w:sz w:val="44"/>
                <w:szCs w:val="44"/>
              </w:rPr>
              <w:t>Answers</w:t>
            </w:r>
          </w:p>
        </w:tc>
      </w:tr>
    </w:tbl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750A38" w:rsidRDefault="00750A38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9639" w:type="dxa"/>
        <w:tblInd w:w="-459" w:type="dxa"/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1134"/>
        <w:gridCol w:w="7371"/>
        <w:gridCol w:w="1134"/>
      </w:tblGrid>
      <w:tr w:rsidR="005203A4" w:rsidTr="005203A4">
        <w:trPr>
          <w:cantSplit/>
        </w:trPr>
        <w:tc>
          <w:tcPr>
            <w:tcW w:w="1134" w:type="dxa"/>
          </w:tcPr>
          <w:p w:rsidR="005203A4" w:rsidRDefault="005203A4" w:rsidP="00691EB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Q no</w:t>
            </w:r>
          </w:p>
        </w:tc>
        <w:tc>
          <w:tcPr>
            <w:tcW w:w="8505" w:type="dxa"/>
            <w:gridSpan w:val="2"/>
          </w:tcPr>
          <w:p w:rsidR="005203A4" w:rsidRDefault="005203A4" w:rsidP="00691EBD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5203A4" w:rsidTr="005203A4">
        <w:trPr>
          <w:cantSplit/>
        </w:trPr>
        <w:tc>
          <w:tcPr>
            <w:tcW w:w="1134" w:type="dxa"/>
          </w:tcPr>
          <w:p w:rsidR="005203A4" w:rsidRPr="00750A38" w:rsidRDefault="005203A4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505" w:type="dxa"/>
            <w:gridSpan w:val="2"/>
          </w:tcPr>
          <w:p w:rsidR="005203A4" w:rsidRDefault="006D2FE8" w:rsidP="00691EB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>
                <v:shape id="_x0000_s1128" type="#_x0000_t75" style="position:absolute;margin-left:13.45pt;margin-top:-.2pt;width:356.15pt;height:179.25pt;z-index:251781120;mso-position-horizontal-relative:text;mso-position-vertical-relative:text">
                  <v:imagedata r:id="rId288" o:title=""/>
                  <w10:wrap type="square"/>
                </v:shape>
                <o:OLEObject Type="Embed" ProgID="FXDraw.Graphic" ShapeID="_x0000_s1128" DrawAspect="Content" ObjectID="_1459795222" r:id="rId289"/>
              </w:object>
            </w:r>
          </w:p>
          <w:p w:rsidR="0046646C" w:rsidRDefault="0046646C" w:rsidP="00691EB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6646C" w:rsidRDefault="0046646C" w:rsidP="00691EB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6646C" w:rsidRDefault="0046646C" w:rsidP="00691EB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6646C" w:rsidRDefault="0046646C" w:rsidP="00691EB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 for each</w:t>
            </w:r>
          </w:p>
          <w:p w:rsidR="0046646C" w:rsidRDefault="0046646C" w:rsidP="00691EB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6646C" w:rsidRDefault="0046646C" w:rsidP="00691EB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6646C" w:rsidRDefault="0046646C" w:rsidP="00691EB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6646C" w:rsidRDefault="0046646C" w:rsidP="00691EBD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6646C" w:rsidRDefault="0046646C" w:rsidP="00691EBD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6646C" w:rsidTr="0046646C">
        <w:trPr>
          <w:cantSplit/>
        </w:trPr>
        <w:tc>
          <w:tcPr>
            <w:tcW w:w="1134" w:type="dxa"/>
          </w:tcPr>
          <w:p w:rsidR="0046646C" w:rsidRPr="00750A38" w:rsidRDefault="0046646C" w:rsidP="0046646C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371" w:type="dxa"/>
          </w:tcPr>
          <w:p w:rsidR="0046646C" w:rsidRDefault="00BE0430" w:rsidP="00691EB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b)   </w:t>
            </w:r>
            <w:r w:rsidRPr="00B33979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278" w:dyaOrig="510">
                <v:shape id="_x0000_i1160" type="#_x0000_t75" style="width:63pt;height:25.8pt" o:ole="">
                  <v:imagedata r:id="rId290" o:title=""/>
                </v:shape>
                <o:OLEObject Type="Embed" ProgID="FXEquation.Equation" ShapeID="_x0000_i1160" DrawAspect="Content" ObjectID="_1459795207" r:id="rId291"/>
              </w:object>
            </w:r>
          </w:p>
        </w:tc>
        <w:tc>
          <w:tcPr>
            <w:tcW w:w="1134" w:type="dxa"/>
          </w:tcPr>
          <w:p w:rsidR="0046646C" w:rsidRDefault="00BE0430" w:rsidP="00691EB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46646C" w:rsidTr="0046646C">
        <w:trPr>
          <w:cantSplit/>
        </w:trPr>
        <w:tc>
          <w:tcPr>
            <w:tcW w:w="1134" w:type="dxa"/>
          </w:tcPr>
          <w:p w:rsidR="0046646C" w:rsidRPr="00750A38" w:rsidRDefault="0046646C" w:rsidP="0046646C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371" w:type="dxa"/>
          </w:tcPr>
          <w:p w:rsidR="0046646C" w:rsidRDefault="00BE0430" w:rsidP="00691EB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c)  </w:t>
            </w:r>
            <w:r w:rsidRPr="00B33979">
              <w:rPr>
                <w:color w:val="FF0000"/>
                <w:position w:val="-18"/>
              </w:rPr>
              <w:object w:dxaOrig="2550" w:dyaOrig="510">
                <v:shape id="_x0000_i1161" type="#_x0000_t75" style="width:127.8pt;height:25.8pt" o:ole="">
                  <v:imagedata r:id="rId292" o:title=""/>
                </v:shape>
                <o:OLEObject Type="Embed" ProgID="FXEquation.Equation" ShapeID="_x0000_i1161" DrawAspect="Content" ObjectID="_1459795208" r:id="rId293"/>
              </w:object>
            </w:r>
          </w:p>
        </w:tc>
        <w:tc>
          <w:tcPr>
            <w:tcW w:w="1134" w:type="dxa"/>
          </w:tcPr>
          <w:p w:rsidR="0046646C" w:rsidRDefault="00BE0430" w:rsidP="00691EB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46646C" w:rsidTr="0046646C">
        <w:trPr>
          <w:cantSplit/>
        </w:trPr>
        <w:tc>
          <w:tcPr>
            <w:tcW w:w="1134" w:type="dxa"/>
          </w:tcPr>
          <w:p w:rsidR="0046646C" w:rsidRPr="00750A38" w:rsidRDefault="0046646C" w:rsidP="0046646C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371" w:type="dxa"/>
          </w:tcPr>
          <w:p w:rsidR="0046646C" w:rsidRDefault="00BE0430" w:rsidP="00691EB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d)  </w:t>
            </w:r>
            <w:r w:rsidRPr="00B33979">
              <w:rPr>
                <w:color w:val="FF0000"/>
                <w:position w:val="-18"/>
              </w:rPr>
              <w:object w:dxaOrig="2478" w:dyaOrig="510">
                <v:shape id="_x0000_i1162" type="#_x0000_t75" style="width:123.6pt;height:25.8pt" o:ole="">
                  <v:imagedata r:id="rId294" o:title=""/>
                </v:shape>
                <o:OLEObject Type="Embed" ProgID="FXEquation.Equation" ShapeID="_x0000_i1162" DrawAspect="Content" ObjectID="_1459795209" r:id="rId295"/>
              </w:object>
            </w:r>
          </w:p>
        </w:tc>
        <w:tc>
          <w:tcPr>
            <w:tcW w:w="1134" w:type="dxa"/>
          </w:tcPr>
          <w:p w:rsidR="0046646C" w:rsidRDefault="00BE0430" w:rsidP="00691EB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46646C" w:rsidTr="0046646C">
        <w:trPr>
          <w:cantSplit/>
        </w:trPr>
        <w:tc>
          <w:tcPr>
            <w:tcW w:w="1134" w:type="dxa"/>
          </w:tcPr>
          <w:p w:rsidR="0046646C" w:rsidRPr="00750A38" w:rsidRDefault="0046646C" w:rsidP="00750A38">
            <w:pPr>
              <w:pStyle w:val="ListParagraph"/>
              <w:numPr>
                <w:ilvl w:val="0"/>
                <w:numId w:val="10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371" w:type="dxa"/>
          </w:tcPr>
          <w:p w:rsidR="0046646C" w:rsidRDefault="00BE0430" w:rsidP="00BE0430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a)   </w:t>
            </w:r>
            <w:r>
              <w:rPr>
                <w:rFonts w:asciiTheme="majorHAnsi" w:hAnsiTheme="majorHAnsi"/>
                <w:sz w:val="24"/>
                <w:szCs w:val="24"/>
              </w:rPr>
              <w:object w:dxaOrig="3018" w:dyaOrig="510">
                <v:shape id="_x0000_i1163" type="#_x0000_t75" style="width:151.2pt;height:25.8pt" o:ole="">
                  <v:imagedata r:id="rId296" o:title=""/>
                </v:shape>
                <o:OLEObject Type="Embed" ProgID="FXEquation.Equation" ShapeID="_x0000_i1163" DrawAspect="Content" ObjectID="_1459795210" r:id="rId297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</w:tcPr>
          <w:p w:rsidR="0046646C" w:rsidRDefault="00BE0430" w:rsidP="00691EB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46646C" w:rsidTr="0046646C">
        <w:trPr>
          <w:cantSplit/>
        </w:trPr>
        <w:tc>
          <w:tcPr>
            <w:tcW w:w="1134" w:type="dxa"/>
          </w:tcPr>
          <w:p w:rsidR="0046646C" w:rsidRPr="00750A38" w:rsidRDefault="0046646C" w:rsidP="00BE0430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371" w:type="dxa"/>
          </w:tcPr>
          <w:p w:rsidR="0046646C" w:rsidRDefault="00BE0430" w:rsidP="00691EB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b) </w:t>
            </w:r>
            <w:r>
              <w:rPr>
                <w:rFonts w:asciiTheme="majorHAnsi" w:hAnsiTheme="majorHAnsi"/>
                <w:sz w:val="24"/>
                <w:szCs w:val="24"/>
              </w:rPr>
              <w:object w:dxaOrig="2850" w:dyaOrig="510">
                <v:shape id="_x0000_i1164" type="#_x0000_t75" style="width:142.8pt;height:25.8pt" o:ole="">
                  <v:imagedata r:id="rId298" o:title=""/>
                </v:shape>
                <o:OLEObject Type="Embed" ProgID="FXEquation.Equation" ShapeID="_x0000_i1164" DrawAspect="Content" ObjectID="_1459795211" r:id="rId299"/>
              </w:object>
            </w:r>
          </w:p>
        </w:tc>
        <w:tc>
          <w:tcPr>
            <w:tcW w:w="1134" w:type="dxa"/>
          </w:tcPr>
          <w:p w:rsidR="0046646C" w:rsidRDefault="00BE0430" w:rsidP="00691EB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  <w:tr w:rsidR="0046646C" w:rsidTr="0046646C">
        <w:trPr>
          <w:cantSplit/>
        </w:trPr>
        <w:tc>
          <w:tcPr>
            <w:tcW w:w="1134" w:type="dxa"/>
          </w:tcPr>
          <w:p w:rsidR="0046646C" w:rsidRPr="00750A38" w:rsidRDefault="0046646C" w:rsidP="00BE0430">
            <w:pPr>
              <w:pStyle w:val="ListParagraph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7371" w:type="dxa"/>
          </w:tcPr>
          <w:p w:rsidR="0046646C" w:rsidRDefault="00BE0430" w:rsidP="00691EB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c)   </w:t>
            </w:r>
            <w:r w:rsidRPr="0032239A">
              <w:rPr>
                <w:rFonts w:asciiTheme="majorHAnsi" w:hAnsiTheme="majorHAnsi"/>
                <w:position w:val="-126"/>
                <w:sz w:val="24"/>
                <w:szCs w:val="24"/>
              </w:rPr>
              <w:object w:dxaOrig="4944" w:dyaOrig="1550">
                <v:shape id="_x0000_i1165" type="#_x0000_t75" style="width:247.2pt;height:77.4pt" o:ole="">
                  <v:imagedata r:id="rId300" o:title=""/>
                </v:shape>
                <o:OLEObject Type="Embed" ProgID="FXEquation.Equation" ShapeID="_x0000_i1165" DrawAspect="Content" ObjectID="_1459795212" r:id="rId301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</w:tcPr>
          <w:p w:rsidR="0046646C" w:rsidRDefault="00BE0430" w:rsidP="00691EBD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</w:tr>
    </w:tbl>
    <w:p w:rsidR="00C71E16" w:rsidRPr="00C71E16" w:rsidRDefault="00C71E16" w:rsidP="005203A4">
      <w:pPr>
        <w:rPr>
          <w:rFonts w:asciiTheme="majorHAnsi" w:hAnsiTheme="majorHAnsi"/>
          <w:sz w:val="24"/>
          <w:szCs w:val="24"/>
        </w:rPr>
      </w:pPr>
    </w:p>
    <w:sectPr w:rsidR="00C71E16" w:rsidRPr="00C71E16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2FE8" w:rsidRDefault="006D2FE8" w:rsidP="00C868AD">
      <w:r>
        <w:separator/>
      </w:r>
    </w:p>
  </w:endnote>
  <w:endnote w:type="continuationSeparator" w:id="0">
    <w:p w:rsidR="006D2FE8" w:rsidRDefault="006D2FE8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91EBD" w:rsidRDefault="00691EB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16A9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691EBD" w:rsidRDefault="00691EB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91EBD" w:rsidRDefault="00691EB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2FE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91EBD" w:rsidRDefault="00691E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2FE8" w:rsidRDefault="006D2FE8" w:rsidP="00C868AD">
      <w:r>
        <w:separator/>
      </w:r>
    </w:p>
  </w:footnote>
  <w:footnote w:type="continuationSeparator" w:id="0">
    <w:p w:rsidR="006D2FE8" w:rsidRDefault="006D2FE8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1EBD" w:rsidRPr="00C868AD" w:rsidRDefault="006D2FE8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932864221"/>
        <w:placeholder>
          <w:docPart w:val="BD06A542890C4626BF683175DC14D9F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91EBD">
          <w:rPr>
            <w:u w:val="single"/>
          </w:rPr>
          <w:t>Fractions</w:t>
        </w:r>
      </w:sdtContent>
    </w:sdt>
    <w:r w:rsidR="00691EBD">
      <w:rPr>
        <w:u w:val="single"/>
      </w:rPr>
      <w:tab/>
      <w:t>Test</w:t>
    </w:r>
    <w:r w:rsidR="00691EBD">
      <w:rPr>
        <w:u w:val="single"/>
      </w:rPr>
      <w:tab/>
      <w:t>2014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1EBD" w:rsidRDefault="00691EBD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691EBD" w:rsidRPr="00C71E16" w:rsidRDefault="00691EBD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04733A"/>
    <w:multiLevelType w:val="hybridMultilevel"/>
    <w:tmpl w:val="093241D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E07199"/>
    <w:multiLevelType w:val="hybridMultilevel"/>
    <w:tmpl w:val="7584E2AE"/>
    <w:lvl w:ilvl="0" w:tplc="5B2C2EB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B2A6A84"/>
    <w:multiLevelType w:val="hybridMultilevel"/>
    <w:tmpl w:val="3140E77A"/>
    <w:lvl w:ilvl="0" w:tplc="FBFEFF1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E306D6"/>
    <w:multiLevelType w:val="hybridMultilevel"/>
    <w:tmpl w:val="BC84B8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2"/>
  </w:num>
  <w:num w:numId="5">
    <w:abstractNumId w:val="8"/>
  </w:num>
  <w:num w:numId="6">
    <w:abstractNumId w:val="0"/>
  </w:num>
  <w:num w:numId="7">
    <w:abstractNumId w:val="11"/>
  </w:num>
  <w:num w:numId="8">
    <w:abstractNumId w:val="12"/>
  </w:num>
  <w:num w:numId="9">
    <w:abstractNumId w:val="4"/>
  </w:num>
  <w:num w:numId="10">
    <w:abstractNumId w:val="1"/>
  </w:num>
  <w:num w:numId="11">
    <w:abstractNumId w:val="13"/>
  </w:num>
  <w:num w:numId="12">
    <w:abstractNumId w:val="3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lickAndTypeStyle w:val="QuestionStyle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894"/>
    <w:rsid w:val="000176AA"/>
    <w:rsid w:val="000C4CAD"/>
    <w:rsid w:val="00110126"/>
    <w:rsid w:val="001311B5"/>
    <w:rsid w:val="00135B26"/>
    <w:rsid w:val="00165882"/>
    <w:rsid w:val="0018287C"/>
    <w:rsid w:val="001C36C9"/>
    <w:rsid w:val="001D51F7"/>
    <w:rsid w:val="001F156E"/>
    <w:rsid w:val="00216994"/>
    <w:rsid w:val="00246314"/>
    <w:rsid w:val="002B2828"/>
    <w:rsid w:val="002C1F1F"/>
    <w:rsid w:val="002F71E5"/>
    <w:rsid w:val="0032239A"/>
    <w:rsid w:val="00325745"/>
    <w:rsid w:val="003D41FF"/>
    <w:rsid w:val="003F3344"/>
    <w:rsid w:val="00413DF5"/>
    <w:rsid w:val="004516A9"/>
    <w:rsid w:val="00460B7C"/>
    <w:rsid w:val="0046646C"/>
    <w:rsid w:val="00474558"/>
    <w:rsid w:val="00490894"/>
    <w:rsid w:val="004A64CB"/>
    <w:rsid w:val="004E1D1E"/>
    <w:rsid w:val="005203A4"/>
    <w:rsid w:val="005917CC"/>
    <w:rsid w:val="00591FD0"/>
    <w:rsid w:val="005B261E"/>
    <w:rsid w:val="005C44C0"/>
    <w:rsid w:val="00604D11"/>
    <w:rsid w:val="00641052"/>
    <w:rsid w:val="00641EA7"/>
    <w:rsid w:val="00667642"/>
    <w:rsid w:val="006718CF"/>
    <w:rsid w:val="006812F8"/>
    <w:rsid w:val="00691EBD"/>
    <w:rsid w:val="00695BDD"/>
    <w:rsid w:val="006A0722"/>
    <w:rsid w:val="006D2FE8"/>
    <w:rsid w:val="00722FE3"/>
    <w:rsid w:val="007403DD"/>
    <w:rsid w:val="00750A38"/>
    <w:rsid w:val="00785B6D"/>
    <w:rsid w:val="0079597E"/>
    <w:rsid w:val="007B3348"/>
    <w:rsid w:val="007D39B1"/>
    <w:rsid w:val="00845ACB"/>
    <w:rsid w:val="00852515"/>
    <w:rsid w:val="00853748"/>
    <w:rsid w:val="008B7480"/>
    <w:rsid w:val="008C68D7"/>
    <w:rsid w:val="008D4402"/>
    <w:rsid w:val="008F3E43"/>
    <w:rsid w:val="00937C3B"/>
    <w:rsid w:val="009854B1"/>
    <w:rsid w:val="0098729A"/>
    <w:rsid w:val="009A5487"/>
    <w:rsid w:val="009D24C3"/>
    <w:rsid w:val="009D2F7F"/>
    <w:rsid w:val="00A222E3"/>
    <w:rsid w:val="00A23965"/>
    <w:rsid w:val="00A252B0"/>
    <w:rsid w:val="00A449A1"/>
    <w:rsid w:val="00A81533"/>
    <w:rsid w:val="00A824D7"/>
    <w:rsid w:val="00AB0C62"/>
    <w:rsid w:val="00AC1C83"/>
    <w:rsid w:val="00B0317F"/>
    <w:rsid w:val="00B26BD8"/>
    <w:rsid w:val="00B33979"/>
    <w:rsid w:val="00B40BEF"/>
    <w:rsid w:val="00B64059"/>
    <w:rsid w:val="00B850EA"/>
    <w:rsid w:val="00B858D1"/>
    <w:rsid w:val="00BC0959"/>
    <w:rsid w:val="00BD3633"/>
    <w:rsid w:val="00BE0430"/>
    <w:rsid w:val="00BE233F"/>
    <w:rsid w:val="00C17E11"/>
    <w:rsid w:val="00C42BE5"/>
    <w:rsid w:val="00C441EB"/>
    <w:rsid w:val="00C56E1E"/>
    <w:rsid w:val="00C71E16"/>
    <w:rsid w:val="00C868AD"/>
    <w:rsid w:val="00CA11C9"/>
    <w:rsid w:val="00CA296A"/>
    <w:rsid w:val="00D03A78"/>
    <w:rsid w:val="00D31427"/>
    <w:rsid w:val="00D667E2"/>
    <w:rsid w:val="00D71AB1"/>
    <w:rsid w:val="00D95422"/>
    <w:rsid w:val="00DC4C29"/>
    <w:rsid w:val="00EB1449"/>
    <w:rsid w:val="00F705A3"/>
    <w:rsid w:val="00F71785"/>
    <w:rsid w:val="00FA734F"/>
    <w:rsid w:val="00FB5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29"/>
    <o:shapelayout v:ext="edit">
      <o:idmap v:ext="edit" data="1"/>
      <o:rules v:ext="edit">
        <o:r id="V:Rule1" type="connector" idref="#_x0000_s1121"/>
      </o:rules>
    </o:shapelayout>
  </w:shapeDefaults>
  <w:decimalSymbol w:val="."/>
  <w:listSeparator w:val=","/>
  <w15:docId w15:val="{D85885CD-4087-4AC1-9F81-E2AC6B280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5B26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3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91FD0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F3344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3F3344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42B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png"/><Relationship Id="rId299" Type="http://schemas.openxmlformats.org/officeDocument/2006/relationships/oleObject" Target="embeddings/oleObject150.bin"/><Relationship Id="rId303" Type="http://schemas.openxmlformats.org/officeDocument/2006/relationships/glossaryDocument" Target="glossary/document.xml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63" Type="http://schemas.openxmlformats.org/officeDocument/2006/relationships/image" Target="media/image28.png"/><Relationship Id="rId84" Type="http://schemas.openxmlformats.org/officeDocument/2006/relationships/oleObject" Target="embeddings/oleObject39.bin"/><Relationship Id="rId138" Type="http://schemas.openxmlformats.org/officeDocument/2006/relationships/oleObject" Target="embeddings/oleObject67.bin"/><Relationship Id="rId159" Type="http://schemas.openxmlformats.org/officeDocument/2006/relationships/image" Target="media/image75.png"/><Relationship Id="rId170" Type="http://schemas.openxmlformats.org/officeDocument/2006/relationships/oleObject" Target="embeddings/oleObject84.bin"/><Relationship Id="rId191" Type="http://schemas.openxmlformats.org/officeDocument/2006/relationships/footer" Target="footer1.xml"/><Relationship Id="rId205" Type="http://schemas.openxmlformats.org/officeDocument/2006/relationships/oleObject" Target="embeddings/oleObject101.bin"/><Relationship Id="rId226" Type="http://schemas.openxmlformats.org/officeDocument/2006/relationships/oleObject" Target="embeddings/oleObject113.bin"/><Relationship Id="rId247" Type="http://schemas.openxmlformats.org/officeDocument/2006/relationships/image" Target="media/image113.png"/><Relationship Id="rId107" Type="http://schemas.openxmlformats.org/officeDocument/2006/relationships/image" Target="media/image49.png"/><Relationship Id="rId268" Type="http://schemas.openxmlformats.org/officeDocument/2006/relationships/image" Target="media/image123.png"/><Relationship Id="rId289" Type="http://schemas.openxmlformats.org/officeDocument/2006/relationships/oleObject" Target="embeddings/oleObject145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53" Type="http://schemas.openxmlformats.org/officeDocument/2006/relationships/image" Target="media/image23.png"/><Relationship Id="rId74" Type="http://schemas.openxmlformats.org/officeDocument/2006/relationships/oleObject" Target="embeddings/oleObject34.bin"/><Relationship Id="rId128" Type="http://schemas.openxmlformats.org/officeDocument/2006/relationships/oleObject" Target="embeddings/oleObject62.bin"/><Relationship Id="rId149" Type="http://schemas.openxmlformats.org/officeDocument/2006/relationships/image" Target="media/image70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78.bin"/><Relationship Id="rId181" Type="http://schemas.openxmlformats.org/officeDocument/2006/relationships/image" Target="media/image85.png"/><Relationship Id="rId216" Type="http://schemas.openxmlformats.org/officeDocument/2006/relationships/oleObject" Target="embeddings/oleObject108.bin"/><Relationship Id="rId237" Type="http://schemas.openxmlformats.org/officeDocument/2006/relationships/image" Target="media/image108.png"/><Relationship Id="rId258" Type="http://schemas.openxmlformats.org/officeDocument/2006/relationships/image" Target="media/image118.png"/><Relationship Id="rId279" Type="http://schemas.openxmlformats.org/officeDocument/2006/relationships/oleObject" Target="embeddings/oleObject140.bin"/><Relationship Id="rId22" Type="http://schemas.openxmlformats.org/officeDocument/2006/relationships/image" Target="media/image8.png"/><Relationship Id="rId43" Type="http://schemas.openxmlformats.org/officeDocument/2006/relationships/image" Target="media/image18.png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57.bin"/><Relationship Id="rId139" Type="http://schemas.openxmlformats.org/officeDocument/2006/relationships/image" Target="media/image65.png"/><Relationship Id="rId290" Type="http://schemas.openxmlformats.org/officeDocument/2006/relationships/image" Target="media/image134.png"/><Relationship Id="rId304" Type="http://schemas.openxmlformats.org/officeDocument/2006/relationships/theme" Target="theme/theme1.xml"/><Relationship Id="rId85" Type="http://schemas.openxmlformats.org/officeDocument/2006/relationships/image" Target="media/image39.png"/><Relationship Id="rId150" Type="http://schemas.openxmlformats.org/officeDocument/2006/relationships/oleObject" Target="embeddings/oleObject73.bin"/><Relationship Id="rId171" Type="http://schemas.openxmlformats.org/officeDocument/2006/relationships/image" Target="media/image80.png"/><Relationship Id="rId192" Type="http://schemas.openxmlformats.org/officeDocument/2006/relationships/header" Target="header2.xml"/><Relationship Id="rId206" Type="http://schemas.openxmlformats.org/officeDocument/2006/relationships/image" Target="media/image94.png"/><Relationship Id="rId227" Type="http://schemas.openxmlformats.org/officeDocument/2006/relationships/image" Target="media/image103.png"/><Relationship Id="rId248" Type="http://schemas.openxmlformats.org/officeDocument/2006/relationships/oleObject" Target="embeddings/oleObject124.bin"/><Relationship Id="rId269" Type="http://schemas.openxmlformats.org/officeDocument/2006/relationships/oleObject" Target="embeddings/oleObject135.bin"/><Relationship Id="rId12" Type="http://schemas.openxmlformats.org/officeDocument/2006/relationships/image" Target="media/image3.png"/><Relationship Id="rId33" Type="http://schemas.openxmlformats.org/officeDocument/2006/relationships/image" Target="media/image13.wmf"/><Relationship Id="rId108" Type="http://schemas.openxmlformats.org/officeDocument/2006/relationships/oleObject" Target="embeddings/oleObject52.bin"/><Relationship Id="rId129" Type="http://schemas.openxmlformats.org/officeDocument/2006/relationships/image" Target="media/image60.png"/><Relationship Id="rId280" Type="http://schemas.openxmlformats.org/officeDocument/2006/relationships/image" Target="media/image129.png"/><Relationship Id="rId54" Type="http://schemas.openxmlformats.org/officeDocument/2006/relationships/oleObject" Target="embeddings/oleObject24.bin"/><Relationship Id="rId75" Type="http://schemas.openxmlformats.org/officeDocument/2006/relationships/image" Target="media/image34.png"/><Relationship Id="rId96" Type="http://schemas.openxmlformats.org/officeDocument/2006/relationships/image" Target="media/image44.png"/><Relationship Id="rId140" Type="http://schemas.openxmlformats.org/officeDocument/2006/relationships/oleObject" Target="embeddings/oleObject68.bin"/><Relationship Id="rId161" Type="http://schemas.openxmlformats.org/officeDocument/2006/relationships/image" Target="media/image76.png"/><Relationship Id="rId182" Type="http://schemas.openxmlformats.org/officeDocument/2006/relationships/oleObject" Target="embeddings/oleObject90.bin"/><Relationship Id="rId217" Type="http://schemas.openxmlformats.org/officeDocument/2006/relationships/image" Target="media/image98.png"/><Relationship Id="rId6" Type="http://schemas.openxmlformats.org/officeDocument/2006/relationships/footnotes" Target="footnotes.xml"/><Relationship Id="rId238" Type="http://schemas.openxmlformats.org/officeDocument/2006/relationships/oleObject" Target="embeddings/oleObject119.bin"/><Relationship Id="rId259" Type="http://schemas.openxmlformats.org/officeDocument/2006/relationships/oleObject" Target="embeddings/oleObject130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5.png"/><Relationship Id="rId270" Type="http://schemas.openxmlformats.org/officeDocument/2006/relationships/image" Target="media/image124.png"/><Relationship Id="rId291" Type="http://schemas.openxmlformats.org/officeDocument/2006/relationships/oleObject" Target="embeddings/oleObject146.bin"/><Relationship Id="rId44" Type="http://schemas.openxmlformats.org/officeDocument/2006/relationships/oleObject" Target="embeddings/oleObject19.bin"/><Relationship Id="rId65" Type="http://schemas.openxmlformats.org/officeDocument/2006/relationships/image" Target="media/image29.png"/><Relationship Id="rId86" Type="http://schemas.openxmlformats.org/officeDocument/2006/relationships/oleObject" Target="embeddings/oleObject40.bin"/><Relationship Id="rId130" Type="http://schemas.openxmlformats.org/officeDocument/2006/relationships/oleObject" Target="embeddings/oleObject63.bin"/><Relationship Id="rId151" Type="http://schemas.openxmlformats.org/officeDocument/2006/relationships/image" Target="media/image71.png"/><Relationship Id="rId172" Type="http://schemas.openxmlformats.org/officeDocument/2006/relationships/oleObject" Target="embeddings/oleObject85.bin"/><Relationship Id="rId193" Type="http://schemas.openxmlformats.org/officeDocument/2006/relationships/footer" Target="footer2.xml"/><Relationship Id="rId207" Type="http://schemas.openxmlformats.org/officeDocument/2006/relationships/oleObject" Target="embeddings/oleObject102.bin"/><Relationship Id="rId228" Type="http://schemas.openxmlformats.org/officeDocument/2006/relationships/oleObject" Target="embeddings/oleObject114.bin"/><Relationship Id="rId249" Type="http://schemas.openxmlformats.org/officeDocument/2006/relationships/image" Target="media/image114.png"/><Relationship Id="rId13" Type="http://schemas.openxmlformats.org/officeDocument/2006/relationships/oleObject" Target="embeddings/oleObject3.bin"/><Relationship Id="rId109" Type="http://schemas.openxmlformats.org/officeDocument/2006/relationships/image" Target="media/image50.png"/><Relationship Id="rId260" Type="http://schemas.openxmlformats.org/officeDocument/2006/relationships/image" Target="media/image119.png"/><Relationship Id="rId281" Type="http://schemas.openxmlformats.org/officeDocument/2006/relationships/oleObject" Target="embeddings/oleObject141.bin"/><Relationship Id="rId34" Type="http://schemas.openxmlformats.org/officeDocument/2006/relationships/oleObject" Target="embeddings/oleObject14.bin"/><Relationship Id="rId55" Type="http://schemas.openxmlformats.org/officeDocument/2006/relationships/image" Target="media/image24.png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6.bin"/><Relationship Id="rId120" Type="http://schemas.openxmlformats.org/officeDocument/2006/relationships/oleObject" Target="embeddings/oleObject58.bin"/><Relationship Id="rId141" Type="http://schemas.openxmlformats.org/officeDocument/2006/relationships/image" Target="media/image66.png"/><Relationship Id="rId7" Type="http://schemas.openxmlformats.org/officeDocument/2006/relationships/endnotes" Target="endnotes.xml"/><Relationship Id="rId162" Type="http://schemas.openxmlformats.org/officeDocument/2006/relationships/oleObject" Target="embeddings/oleObject79.bin"/><Relationship Id="rId183" Type="http://schemas.openxmlformats.org/officeDocument/2006/relationships/oleObject" Target="embeddings/oleObject91.bin"/><Relationship Id="rId218" Type="http://schemas.openxmlformats.org/officeDocument/2006/relationships/oleObject" Target="embeddings/oleObject109.bin"/><Relationship Id="rId239" Type="http://schemas.openxmlformats.org/officeDocument/2006/relationships/image" Target="media/image109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0" Type="http://schemas.openxmlformats.org/officeDocument/2006/relationships/oleObject" Target="embeddings/oleObject125.bin"/><Relationship Id="rId255" Type="http://schemas.openxmlformats.org/officeDocument/2006/relationships/oleObject" Target="embeddings/oleObject128.bin"/><Relationship Id="rId271" Type="http://schemas.openxmlformats.org/officeDocument/2006/relationships/oleObject" Target="embeddings/oleObject136.bin"/><Relationship Id="rId276" Type="http://schemas.openxmlformats.org/officeDocument/2006/relationships/image" Target="media/image127.png"/><Relationship Id="rId292" Type="http://schemas.openxmlformats.org/officeDocument/2006/relationships/image" Target="media/image135.png"/><Relationship Id="rId297" Type="http://schemas.openxmlformats.org/officeDocument/2006/relationships/oleObject" Target="embeddings/oleObject149.bin"/><Relationship Id="rId24" Type="http://schemas.openxmlformats.org/officeDocument/2006/relationships/image" Target="media/image9.png"/><Relationship Id="rId40" Type="http://schemas.openxmlformats.org/officeDocument/2006/relationships/oleObject" Target="embeddings/oleObject17.bin"/><Relationship Id="rId45" Type="http://schemas.openxmlformats.org/officeDocument/2006/relationships/image" Target="media/image19.png"/><Relationship Id="rId66" Type="http://schemas.openxmlformats.org/officeDocument/2006/relationships/oleObject" Target="embeddings/oleObject30.bin"/><Relationship Id="rId87" Type="http://schemas.openxmlformats.org/officeDocument/2006/relationships/image" Target="media/image40.png"/><Relationship Id="rId110" Type="http://schemas.openxmlformats.org/officeDocument/2006/relationships/oleObject" Target="embeddings/oleObject53.bin"/><Relationship Id="rId115" Type="http://schemas.openxmlformats.org/officeDocument/2006/relationships/image" Target="media/image53.png"/><Relationship Id="rId131" Type="http://schemas.openxmlformats.org/officeDocument/2006/relationships/image" Target="media/image61.png"/><Relationship Id="rId136" Type="http://schemas.openxmlformats.org/officeDocument/2006/relationships/oleObject" Target="embeddings/oleObject66.bin"/><Relationship Id="rId157" Type="http://schemas.openxmlformats.org/officeDocument/2006/relationships/image" Target="media/image74.png"/><Relationship Id="rId178" Type="http://schemas.openxmlformats.org/officeDocument/2006/relationships/oleObject" Target="embeddings/oleObject88.bin"/><Relationship Id="rId301" Type="http://schemas.openxmlformats.org/officeDocument/2006/relationships/oleObject" Target="embeddings/oleObject151.bin"/><Relationship Id="rId61" Type="http://schemas.openxmlformats.org/officeDocument/2006/relationships/image" Target="media/image27.png"/><Relationship Id="rId82" Type="http://schemas.openxmlformats.org/officeDocument/2006/relationships/oleObject" Target="embeddings/oleObject38.bin"/><Relationship Id="rId152" Type="http://schemas.openxmlformats.org/officeDocument/2006/relationships/oleObject" Target="embeddings/oleObject74.bin"/><Relationship Id="rId173" Type="http://schemas.openxmlformats.org/officeDocument/2006/relationships/image" Target="media/image81.png"/><Relationship Id="rId194" Type="http://schemas.openxmlformats.org/officeDocument/2006/relationships/image" Target="media/image88.png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208" Type="http://schemas.openxmlformats.org/officeDocument/2006/relationships/image" Target="media/image95.png"/><Relationship Id="rId229" Type="http://schemas.openxmlformats.org/officeDocument/2006/relationships/image" Target="media/image104.png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2.bin"/><Relationship Id="rId240" Type="http://schemas.openxmlformats.org/officeDocument/2006/relationships/oleObject" Target="embeddings/oleObject120.bin"/><Relationship Id="rId245" Type="http://schemas.openxmlformats.org/officeDocument/2006/relationships/image" Target="media/image112.png"/><Relationship Id="rId261" Type="http://schemas.openxmlformats.org/officeDocument/2006/relationships/oleObject" Target="embeddings/oleObject131.bin"/><Relationship Id="rId266" Type="http://schemas.openxmlformats.org/officeDocument/2006/relationships/image" Target="media/image122.png"/><Relationship Id="rId287" Type="http://schemas.openxmlformats.org/officeDocument/2006/relationships/oleObject" Target="embeddings/oleObject144.bin"/><Relationship Id="rId14" Type="http://schemas.openxmlformats.org/officeDocument/2006/relationships/image" Target="media/image4.png"/><Relationship Id="rId30" Type="http://schemas.openxmlformats.org/officeDocument/2006/relationships/image" Target="media/image12.wmf"/><Relationship Id="rId35" Type="http://schemas.openxmlformats.org/officeDocument/2006/relationships/image" Target="media/image14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5.png"/><Relationship Id="rId100" Type="http://schemas.openxmlformats.org/officeDocument/2006/relationships/image" Target="media/image46.png"/><Relationship Id="rId105" Type="http://schemas.openxmlformats.org/officeDocument/2006/relationships/oleObject" Target="embeddings/oleObject50.bin"/><Relationship Id="rId126" Type="http://schemas.openxmlformats.org/officeDocument/2006/relationships/oleObject" Target="embeddings/oleObject61.bin"/><Relationship Id="rId147" Type="http://schemas.openxmlformats.org/officeDocument/2006/relationships/image" Target="media/image69.png"/><Relationship Id="rId168" Type="http://schemas.openxmlformats.org/officeDocument/2006/relationships/oleObject" Target="embeddings/oleObject83.bin"/><Relationship Id="rId282" Type="http://schemas.openxmlformats.org/officeDocument/2006/relationships/image" Target="media/image130.png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4.bin"/><Relationship Id="rId98" Type="http://schemas.openxmlformats.org/officeDocument/2006/relationships/image" Target="media/image45.png"/><Relationship Id="rId121" Type="http://schemas.openxmlformats.org/officeDocument/2006/relationships/image" Target="media/image56.png"/><Relationship Id="rId142" Type="http://schemas.openxmlformats.org/officeDocument/2006/relationships/oleObject" Target="embeddings/oleObject69.bin"/><Relationship Id="rId163" Type="http://schemas.openxmlformats.org/officeDocument/2006/relationships/oleObject" Target="embeddings/oleObject80.bin"/><Relationship Id="rId184" Type="http://schemas.openxmlformats.org/officeDocument/2006/relationships/oleObject" Target="embeddings/oleObject92.bin"/><Relationship Id="rId189" Type="http://schemas.openxmlformats.org/officeDocument/2006/relationships/oleObject" Target="embeddings/oleObject95.bin"/><Relationship Id="rId219" Type="http://schemas.openxmlformats.org/officeDocument/2006/relationships/image" Target="media/image99.png"/><Relationship Id="rId3" Type="http://schemas.openxmlformats.org/officeDocument/2006/relationships/styles" Target="styles.xml"/><Relationship Id="rId214" Type="http://schemas.openxmlformats.org/officeDocument/2006/relationships/oleObject" Target="embeddings/oleObject107.bin"/><Relationship Id="rId230" Type="http://schemas.openxmlformats.org/officeDocument/2006/relationships/oleObject" Target="embeddings/oleObject115.bin"/><Relationship Id="rId235" Type="http://schemas.openxmlformats.org/officeDocument/2006/relationships/image" Target="media/image107.png"/><Relationship Id="rId251" Type="http://schemas.openxmlformats.org/officeDocument/2006/relationships/image" Target="media/image115.png"/><Relationship Id="rId256" Type="http://schemas.openxmlformats.org/officeDocument/2006/relationships/image" Target="media/image117.png"/><Relationship Id="rId277" Type="http://schemas.openxmlformats.org/officeDocument/2006/relationships/oleObject" Target="embeddings/oleObject139.bin"/><Relationship Id="rId298" Type="http://schemas.openxmlformats.org/officeDocument/2006/relationships/image" Target="media/image138.png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20.bin"/><Relationship Id="rId67" Type="http://schemas.openxmlformats.org/officeDocument/2006/relationships/image" Target="media/image30.png"/><Relationship Id="rId116" Type="http://schemas.openxmlformats.org/officeDocument/2006/relationships/oleObject" Target="embeddings/oleObject56.bin"/><Relationship Id="rId137" Type="http://schemas.openxmlformats.org/officeDocument/2006/relationships/image" Target="media/image64.png"/><Relationship Id="rId158" Type="http://schemas.openxmlformats.org/officeDocument/2006/relationships/oleObject" Target="embeddings/oleObject77.bin"/><Relationship Id="rId272" Type="http://schemas.openxmlformats.org/officeDocument/2006/relationships/image" Target="media/image125.png"/><Relationship Id="rId293" Type="http://schemas.openxmlformats.org/officeDocument/2006/relationships/oleObject" Target="embeddings/oleObject147.bin"/><Relationship Id="rId302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17.png"/><Relationship Id="rId62" Type="http://schemas.openxmlformats.org/officeDocument/2006/relationships/oleObject" Target="embeddings/oleObject28.bin"/><Relationship Id="rId83" Type="http://schemas.openxmlformats.org/officeDocument/2006/relationships/image" Target="media/image38.png"/><Relationship Id="rId88" Type="http://schemas.openxmlformats.org/officeDocument/2006/relationships/oleObject" Target="embeddings/oleObject41.bin"/><Relationship Id="rId111" Type="http://schemas.openxmlformats.org/officeDocument/2006/relationships/image" Target="media/image51.png"/><Relationship Id="rId132" Type="http://schemas.openxmlformats.org/officeDocument/2006/relationships/oleObject" Target="embeddings/oleObject64.bin"/><Relationship Id="rId153" Type="http://schemas.openxmlformats.org/officeDocument/2006/relationships/image" Target="media/image72.png"/><Relationship Id="rId174" Type="http://schemas.openxmlformats.org/officeDocument/2006/relationships/oleObject" Target="embeddings/oleObject86.bin"/><Relationship Id="rId179" Type="http://schemas.openxmlformats.org/officeDocument/2006/relationships/image" Target="media/image84.png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190" Type="http://schemas.openxmlformats.org/officeDocument/2006/relationships/header" Target="header1.xml"/><Relationship Id="rId204" Type="http://schemas.openxmlformats.org/officeDocument/2006/relationships/image" Target="media/image93.png"/><Relationship Id="rId220" Type="http://schemas.openxmlformats.org/officeDocument/2006/relationships/oleObject" Target="embeddings/oleObject110.bin"/><Relationship Id="rId225" Type="http://schemas.openxmlformats.org/officeDocument/2006/relationships/image" Target="media/image102.png"/><Relationship Id="rId241" Type="http://schemas.openxmlformats.org/officeDocument/2006/relationships/image" Target="media/image110.png"/><Relationship Id="rId246" Type="http://schemas.openxmlformats.org/officeDocument/2006/relationships/oleObject" Target="embeddings/oleObject123.bin"/><Relationship Id="rId267" Type="http://schemas.openxmlformats.org/officeDocument/2006/relationships/oleObject" Target="embeddings/oleObject134.bin"/><Relationship Id="rId288" Type="http://schemas.openxmlformats.org/officeDocument/2006/relationships/image" Target="media/image133.png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5.bin"/><Relationship Id="rId57" Type="http://schemas.openxmlformats.org/officeDocument/2006/relationships/image" Target="media/image25.png"/><Relationship Id="rId106" Type="http://schemas.openxmlformats.org/officeDocument/2006/relationships/oleObject" Target="embeddings/oleObject51.bin"/><Relationship Id="rId127" Type="http://schemas.openxmlformats.org/officeDocument/2006/relationships/image" Target="media/image59.png"/><Relationship Id="rId262" Type="http://schemas.openxmlformats.org/officeDocument/2006/relationships/image" Target="media/image120.png"/><Relationship Id="rId283" Type="http://schemas.openxmlformats.org/officeDocument/2006/relationships/oleObject" Target="embeddings/oleObject142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3.bin"/><Relationship Id="rId73" Type="http://schemas.openxmlformats.org/officeDocument/2006/relationships/image" Target="media/image33.png"/><Relationship Id="rId78" Type="http://schemas.openxmlformats.org/officeDocument/2006/relationships/oleObject" Target="embeddings/oleObject36.bin"/><Relationship Id="rId94" Type="http://schemas.openxmlformats.org/officeDocument/2006/relationships/image" Target="media/image43.png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oleObject" Target="embeddings/oleObject59.bin"/><Relationship Id="rId143" Type="http://schemas.openxmlformats.org/officeDocument/2006/relationships/image" Target="media/image67.png"/><Relationship Id="rId148" Type="http://schemas.openxmlformats.org/officeDocument/2006/relationships/oleObject" Target="embeddings/oleObject72.bin"/><Relationship Id="rId164" Type="http://schemas.openxmlformats.org/officeDocument/2006/relationships/image" Target="media/image77.png"/><Relationship Id="rId169" Type="http://schemas.openxmlformats.org/officeDocument/2006/relationships/image" Target="media/image79.png"/><Relationship Id="rId185" Type="http://schemas.openxmlformats.org/officeDocument/2006/relationships/oleObject" Target="embeddings/oleObject93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9.bin"/><Relationship Id="rId210" Type="http://schemas.openxmlformats.org/officeDocument/2006/relationships/image" Target="media/image96.png"/><Relationship Id="rId215" Type="http://schemas.openxmlformats.org/officeDocument/2006/relationships/image" Target="media/image97.png"/><Relationship Id="rId236" Type="http://schemas.openxmlformats.org/officeDocument/2006/relationships/oleObject" Target="embeddings/oleObject118.bin"/><Relationship Id="rId257" Type="http://schemas.openxmlformats.org/officeDocument/2006/relationships/oleObject" Target="embeddings/oleObject129.bin"/><Relationship Id="rId278" Type="http://schemas.openxmlformats.org/officeDocument/2006/relationships/image" Target="media/image128.png"/><Relationship Id="rId26" Type="http://schemas.openxmlformats.org/officeDocument/2006/relationships/image" Target="media/image10.wmf"/><Relationship Id="rId231" Type="http://schemas.openxmlformats.org/officeDocument/2006/relationships/image" Target="media/image105.png"/><Relationship Id="rId252" Type="http://schemas.openxmlformats.org/officeDocument/2006/relationships/oleObject" Target="embeddings/oleObject126.bin"/><Relationship Id="rId273" Type="http://schemas.openxmlformats.org/officeDocument/2006/relationships/oleObject" Target="embeddings/oleObject137.bin"/><Relationship Id="rId294" Type="http://schemas.openxmlformats.org/officeDocument/2006/relationships/image" Target="media/image136.png"/><Relationship Id="rId47" Type="http://schemas.openxmlformats.org/officeDocument/2006/relationships/image" Target="media/image20.png"/><Relationship Id="rId68" Type="http://schemas.openxmlformats.org/officeDocument/2006/relationships/oleObject" Target="embeddings/oleObject31.bin"/><Relationship Id="rId89" Type="http://schemas.openxmlformats.org/officeDocument/2006/relationships/image" Target="media/image41.png"/><Relationship Id="rId112" Type="http://schemas.openxmlformats.org/officeDocument/2006/relationships/oleObject" Target="embeddings/oleObject54.bin"/><Relationship Id="rId133" Type="http://schemas.openxmlformats.org/officeDocument/2006/relationships/image" Target="media/image62.png"/><Relationship Id="rId154" Type="http://schemas.openxmlformats.org/officeDocument/2006/relationships/oleObject" Target="embeddings/oleObject75.bin"/><Relationship Id="rId175" Type="http://schemas.openxmlformats.org/officeDocument/2006/relationships/image" Target="media/image82.png"/><Relationship Id="rId196" Type="http://schemas.openxmlformats.org/officeDocument/2006/relationships/image" Target="media/image89.png"/><Relationship Id="rId200" Type="http://schemas.openxmlformats.org/officeDocument/2006/relationships/image" Target="media/image91.png"/><Relationship Id="rId16" Type="http://schemas.openxmlformats.org/officeDocument/2006/relationships/image" Target="media/image5.png"/><Relationship Id="rId221" Type="http://schemas.openxmlformats.org/officeDocument/2006/relationships/image" Target="media/image100.png"/><Relationship Id="rId242" Type="http://schemas.openxmlformats.org/officeDocument/2006/relationships/oleObject" Target="embeddings/oleObject121.bin"/><Relationship Id="rId263" Type="http://schemas.openxmlformats.org/officeDocument/2006/relationships/oleObject" Target="embeddings/oleObject132.bin"/><Relationship Id="rId284" Type="http://schemas.openxmlformats.org/officeDocument/2006/relationships/image" Target="media/image131.png"/><Relationship Id="rId37" Type="http://schemas.openxmlformats.org/officeDocument/2006/relationships/image" Target="media/image15.png"/><Relationship Id="rId58" Type="http://schemas.openxmlformats.org/officeDocument/2006/relationships/oleObject" Target="embeddings/oleObject26.bin"/><Relationship Id="rId79" Type="http://schemas.openxmlformats.org/officeDocument/2006/relationships/image" Target="media/image36.png"/><Relationship Id="rId102" Type="http://schemas.openxmlformats.org/officeDocument/2006/relationships/image" Target="media/image47.png"/><Relationship Id="rId123" Type="http://schemas.openxmlformats.org/officeDocument/2006/relationships/image" Target="media/image57.png"/><Relationship Id="rId144" Type="http://schemas.openxmlformats.org/officeDocument/2006/relationships/oleObject" Target="embeddings/oleObject70.bin"/><Relationship Id="rId90" Type="http://schemas.openxmlformats.org/officeDocument/2006/relationships/oleObject" Target="embeddings/oleObject42.bin"/><Relationship Id="rId165" Type="http://schemas.openxmlformats.org/officeDocument/2006/relationships/oleObject" Target="embeddings/oleObject81.bin"/><Relationship Id="rId186" Type="http://schemas.openxmlformats.org/officeDocument/2006/relationships/image" Target="media/image86.png"/><Relationship Id="rId211" Type="http://schemas.openxmlformats.org/officeDocument/2006/relationships/oleObject" Target="embeddings/oleObject104.bin"/><Relationship Id="rId232" Type="http://schemas.openxmlformats.org/officeDocument/2006/relationships/oleObject" Target="embeddings/oleObject116.bin"/><Relationship Id="rId253" Type="http://schemas.openxmlformats.org/officeDocument/2006/relationships/oleObject" Target="embeddings/oleObject127.bin"/><Relationship Id="rId274" Type="http://schemas.openxmlformats.org/officeDocument/2006/relationships/image" Target="media/image126.png"/><Relationship Id="rId295" Type="http://schemas.openxmlformats.org/officeDocument/2006/relationships/oleObject" Target="embeddings/oleObject148.bin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21.bin"/><Relationship Id="rId69" Type="http://schemas.openxmlformats.org/officeDocument/2006/relationships/image" Target="media/image31.png"/><Relationship Id="rId113" Type="http://schemas.openxmlformats.org/officeDocument/2006/relationships/image" Target="media/image52.png"/><Relationship Id="rId134" Type="http://schemas.openxmlformats.org/officeDocument/2006/relationships/oleObject" Target="embeddings/oleObject65.bin"/><Relationship Id="rId80" Type="http://schemas.openxmlformats.org/officeDocument/2006/relationships/oleObject" Target="embeddings/oleObject37.bin"/><Relationship Id="rId155" Type="http://schemas.openxmlformats.org/officeDocument/2006/relationships/image" Target="media/image73.png"/><Relationship Id="rId176" Type="http://schemas.openxmlformats.org/officeDocument/2006/relationships/oleObject" Target="embeddings/oleObject87.bin"/><Relationship Id="rId197" Type="http://schemas.openxmlformats.org/officeDocument/2006/relationships/oleObject" Target="embeddings/oleObject97.bin"/><Relationship Id="rId201" Type="http://schemas.openxmlformats.org/officeDocument/2006/relationships/oleObject" Target="embeddings/oleObject99.bin"/><Relationship Id="rId222" Type="http://schemas.openxmlformats.org/officeDocument/2006/relationships/oleObject" Target="embeddings/oleObject111.bin"/><Relationship Id="rId243" Type="http://schemas.openxmlformats.org/officeDocument/2006/relationships/image" Target="media/image111.png"/><Relationship Id="rId264" Type="http://schemas.openxmlformats.org/officeDocument/2006/relationships/image" Target="media/image121.png"/><Relationship Id="rId285" Type="http://schemas.openxmlformats.org/officeDocument/2006/relationships/oleObject" Target="embeddings/oleObject143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6.bin"/><Relationship Id="rId59" Type="http://schemas.openxmlformats.org/officeDocument/2006/relationships/image" Target="media/image26.png"/><Relationship Id="rId103" Type="http://schemas.openxmlformats.org/officeDocument/2006/relationships/oleObject" Target="embeddings/oleObject49.bin"/><Relationship Id="rId124" Type="http://schemas.openxmlformats.org/officeDocument/2006/relationships/oleObject" Target="embeddings/oleObject60.bin"/><Relationship Id="rId70" Type="http://schemas.openxmlformats.org/officeDocument/2006/relationships/oleObject" Target="embeddings/oleObject32.bin"/><Relationship Id="rId91" Type="http://schemas.openxmlformats.org/officeDocument/2006/relationships/image" Target="media/image42.png"/><Relationship Id="rId145" Type="http://schemas.openxmlformats.org/officeDocument/2006/relationships/image" Target="media/image68.png"/><Relationship Id="rId166" Type="http://schemas.openxmlformats.org/officeDocument/2006/relationships/oleObject" Target="embeddings/oleObject82.bin"/><Relationship Id="rId187" Type="http://schemas.openxmlformats.org/officeDocument/2006/relationships/oleObject" Target="embeddings/oleObject94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5.bin"/><Relationship Id="rId233" Type="http://schemas.openxmlformats.org/officeDocument/2006/relationships/image" Target="media/image106.png"/><Relationship Id="rId254" Type="http://schemas.openxmlformats.org/officeDocument/2006/relationships/image" Target="media/image116.png"/><Relationship Id="rId28" Type="http://schemas.openxmlformats.org/officeDocument/2006/relationships/image" Target="media/image11.wmf"/><Relationship Id="rId49" Type="http://schemas.openxmlformats.org/officeDocument/2006/relationships/image" Target="media/image21.png"/><Relationship Id="rId114" Type="http://schemas.openxmlformats.org/officeDocument/2006/relationships/oleObject" Target="embeddings/oleObject55.bin"/><Relationship Id="rId275" Type="http://schemas.openxmlformats.org/officeDocument/2006/relationships/oleObject" Target="embeddings/oleObject138.bin"/><Relationship Id="rId296" Type="http://schemas.openxmlformats.org/officeDocument/2006/relationships/image" Target="media/image137.png"/><Relationship Id="rId300" Type="http://schemas.openxmlformats.org/officeDocument/2006/relationships/image" Target="media/image139.png"/><Relationship Id="rId60" Type="http://schemas.openxmlformats.org/officeDocument/2006/relationships/oleObject" Target="embeddings/oleObject27.bin"/><Relationship Id="rId81" Type="http://schemas.openxmlformats.org/officeDocument/2006/relationships/image" Target="media/image37.png"/><Relationship Id="rId135" Type="http://schemas.openxmlformats.org/officeDocument/2006/relationships/image" Target="media/image63.png"/><Relationship Id="rId156" Type="http://schemas.openxmlformats.org/officeDocument/2006/relationships/oleObject" Target="embeddings/oleObject76.bin"/><Relationship Id="rId177" Type="http://schemas.openxmlformats.org/officeDocument/2006/relationships/image" Target="media/image83.png"/><Relationship Id="rId198" Type="http://schemas.openxmlformats.org/officeDocument/2006/relationships/image" Target="media/image90.png"/><Relationship Id="rId202" Type="http://schemas.openxmlformats.org/officeDocument/2006/relationships/image" Target="media/image92.png"/><Relationship Id="rId223" Type="http://schemas.openxmlformats.org/officeDocument/2006/relationships/image" Target="media/image101.png"/><Relationship Id="rId244" Type="http://schemas.openxmlformats.org/officeDocument/2006/relationships/oleObject" Target="embeddings/oleObject122.bin"/><Relationship Id="rId18" Type="http://schemas.openxmlformats.org/officeDocument/2006/relationships/image" Target="media/image6.png"/><Relationship Id="rId39" Type="http://schemas.openxmlformats.org/officeDocument/2006/relationships/image" Target="media/image16.png"/><Relationship Id="rId265" Type="http://schemas.openxmlformats.org/officeDocument/2006/relationships/oleObject" Target="embeddings/oleObject133.bin"/><Relationship Id="rId286" Type="http://schemas.openxmlformats.org/officeDocument/2006/relationships/image" Target="media/image132.png"/><Relationship Id="rId50" Type="http://schemas.openxmlformats.org/officeDocument/2006/relationships/oleObject" Target="embeddings/oleObject22.bin"/><Relationship Id="rId104" Type="http://schemas.openxmlformats.org/officeDocument/2006/relationships/image" Target="media/image48.png"/><Relationship Id="rId125" Type="http://schemas.openxmlformats.org/officeDocument/2006/relationships/image" Target="media/image58.png"/><Relationship Id="rId146" Type="http://schemas.openxmlformats.org/officeDocument/2006/relationships/oleObject" Target="embeddings/oleObject71.bin"/><Relationship Id="rId167" Type="http://schemas.openxmlformats.org/officeDocument/2006/relationships/image" Target="media/image78.png"/><Relationship Id="rId188" Type="http://schemas.openxmlformats.org/officeDocument/2006/relationships/image" Target="media/image87.png"/><Relationship Id="rId71" Type="http://schemas.openxmlformats.org/officeDocument/2006/relationships/image" Target="media/image32.png"/><Relationship Id="rId92" Type="http://schemas.openxmlformats.org/officeDocument/2006/relationships/oleObject" Target="embeddings/oleObject43.bin"/><Relationship Id="rId213" Type="http://schemas.openxmlformats.org/officeDocument/2006/relationships/oleObject" Target="embeddings/oleObject106.bin"/><Relationship Id="rId234" Type="http://schemas.openxmlformats.org/officeDocument/2006/relationships/oleObject" Target="embeddings/oleObject117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ocuments\WME%20Pty%20Ltd%2012\Draft%20Products\Draft%20Products%202014\2014%20WME%20Mathematics%20Assessment%20Bank\2014%20Templates\Year%207%208%20Test%20Shorter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D06A542890C4626BF683175DC14D9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81892B-C003-4672-A413-4F5FFF4D2088}"/>
      </w:docPartPr>
      <w:docPartBody>
        <w:p w:rsidR="00BC75E7" w:rsidRDefault="00BC75E7">
          <w:pPr>
            <w:pStyle w:val="BD06A542890C4626BF683175DC14D9F5"/>
          </w:pPr>
          <w:r w:rsidRPr="00152996">
            <w:rPr>
              <w:rStyle w:val="PlaceholderText"/>
            </w:rPr>
            <w:t>[Category]</w:t>
          </w:r>
        </w:p>
      </w:docPartBody>
    </w:docPart>
    <w:docPart>
      <w:docPartPr>
        <w:name w:val="60CAEB8EA83F487B958FF6CAC8E7EB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413C75-506A-452A-9D4F-CD9722070E5F}"/>
      </w:docPartPr>
      <w:docPartBody>
        <w:p w:rsidR="00BC75E7" w:rsidRDefault="00BC75E7">
          <w:pPr>
            <w:pStyle w:val="60CAEB8EA83F487B958FF6CAC8E7EB19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FCE57D8C126C44F5B8A486AC60D490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835F29-39FA-442B-BCF2-77F0654FC33D}"/>
      </w:docPartPr>
      <w:docPartBody>
        <w:p w:rsidR="00BC75E7" w:rsidRDefault="00BC75E7">
          <w:pPr>
            <w:pStyle w:val="FCE57D8C126C44F5B8A486AC60D4909B"/>
          </w:pPr>
          <w:r w:rsidRPr="00D642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D33"/>
    <w:rsid w:val="00346C00"/>
    <w:rsid w:val="00BC75E7"/>
    <w:rsid w:val="00DD6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D6D33"/>
    <w:rPr>
      <w:color w:val="808080"/>
    </w:rPr>
  </w:style>
  <w:style w:type="paragraph" w:customStyle="1" w:styleId="BD06A542890C4626BF683175DC14D9F5">
    <w:name w:val="BD06A542890C4626BF683175DC14D9F5"/>
  </w:style>
  <w:style w:type="paragraph" w:customStyle="1" w:styleId="60CAEB8EA83F487B958FF6CAC8E7EB19">
    <w:name w:val="60CAEB8EA83F487B958FF6CAC8E7EB19"/>
  </w:style>
  <w:style w:type="paragraph" w:customStyle="1" w:styleId="EDB7A24D2E47497A88C09A259239A74D">
    <w:name w:val="EDB7A24D2E47497A88C09A259239A74D"/>
  </w:style>
  <w:style w:type="paragraph" w:customStyle="1" w:styleId="9AD12DCB9FC74954BA6541D0813A185F">
    <w:name w:val="9AD12DCB9FC74954BA6541D0813A185F"/>
  </w:style>
  <w:style w:type="paragraph" w:customStyle="1" w:styleId="FCE57D8C126C44F5B8A486AC60D4909B">
    <w:name w:val="FCE57D8C126C44F5B8A486AC60D4909B"/>
  </w:style>
  <w:style w:type="paragraph" w:customStyle="1" w:styleId="9DE6876BD9084F54ACEEA41A0D008066">
    <w:name w:val="9DE6876BD9084F54ACEEA41A0D008066"/>
    <w:rsid w:val="00DD6D33"/>
  </w:style>
  <w:style w:type="paragraph" w:customStyle="1" w:styleId="5A71420981004CBBB14B2793FFE0F136">
    <w:name w:val="5A71420981004CBBB14B2793FFE0F136"/>
    <w:rsid w:val="00DD6D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A3DBC0-F129-4E19-B314-9F4036DB3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Shorter Template</Template>
  <TotalTime>0</TotalTime>
  <Pages>12</Pages>
  <Words>1728</Words>
  <Characters>9852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Fractions</vt:lpstr>
    </vt:vector>
  </TitlesOfParts>
  <Company>Western Mathematics</Company>
  <LinksUpToDate>false</LinksUpToDate>
  <CharactersWithSpaces>11557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Fractions</dc:title>
  <dc:subject/>
  <dc:creator>Garry</dc:creator>
  <cp:keywords/>
  <dc:description/>
  <cp:lastModifiedBy>Garry Thorn</cp:lastModifiedBy>
  <cp:revision>2</cp:revision>
  <cp:lastPrinted>2014-04-10T02:01:00Z</cp:lastPrinted>
  <dcterms:created xsi:type="dcterms:W3CDTF">2014-04-23T11:46:00Z</dcterms:created>
  <dcterms:modified xsi:type="dcterms:W3CDTF">2014-04-23T11:46:00Z</dcterms:modified>
  <cp:category>Year 7</cp:category>
</cp:coreProperties>
</file>