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FB67C0">
            <w:pPr>
              <w:rPr>
                <w:rFonts w:ascii="Times New Roman" w:hAnsi="Times New Roman"/>
                <w:sz w:val="36"/>
                <w:szCs w:val="36"/>
              </w:rPr>
            </w:pPr>
            <w:bookmarkStart w:id="0" w:name="_GoBack"/>
            <w:bookmarkEnd w:id="0"/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670716" w:rsidP="0067071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50F0D4B80E644E1DB0529E1F8FD5E93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D867F7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670716" w:rsidRDefault="00670716" w:rsidP="00670716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670716" w:rsidRDefault="00670716" w:rsidP="00670716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Solve simple linear equations (ACMN A179)</w:t>
            </w:r>
          </w:p>
          <w:p w:rsidR="00853748" w:rsidRPr="00670716" w:rsidRDefault="00670716" w:rsidP="00670716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70716">
              <w:rPr>
                <w:rFonts w:ascii="Times New Roman" w:hAnsi="Times New Roman"/>
                <w:sz w:val="16"/>
                <w:szCs w:val="16"/>
              </w:rPr>
              <w:t>Solve linear equations using algebraic and graphical techniques. Verify solutions by substitution (ACMNA194)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9E7839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E7839" w:rsidRPr="001B3341" w:rsidRDefault="009E7839" w:rsidP="009E783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9E7839" w:rsidRDefault="009E7839" w:rsidP="009E78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number is missing from the sentence?</w:t>
            </w:r>
          </w:p>
          <w:p w:rsidR="009E7839" w:rsidRPr="009E7839" w:rsidRDefault="004660A2" w:rsidP="009E7839">
            <w:pPr>
              <w:rPr>
                <w:rFonts w:ascii="Times New Roman" w:hAnsi="Times New Roman"/>
                <w:sz w:val="12"/>
                <w:szCs w:val="12"/>
              </w:rPr>
            </w:pPr>
            <w:r>
              <w:pict w14:anchorId="57745105">
                <v:rect id="Rectangle 54" o:spid="_x0000_s1039" style="position:absolute;margin-left:61.6pt;margin-top:.85pt;width:25.5pt;height:31.2pt;z-index:2516495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" fillcolor="#8064a2 [3207]" strokecolor="#f2f2f2 [3041]" strokeweight="3pt">
                  <v:shadow on="t" type="perspective" color="#3f3151 [1607]" opacity=".5" offset="1pt" offset2="-1pt"/>
                  <v:textbox>
                    <w:txbxContent>
                      <w:p w:rsidR="000E6B50" w:rsidRDefault="000E6B50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?</w:t>
                        </w:r>
                      </w:p>
                    </w:txbxContent>
                  </v:textbox>
                </v:rect>
              </w:pict>
            </w:r>
          </w:p>
          <w:p w:rsidR="009E7839" w:rsidRPr="009E7839" w:rsidRDefault="009E7839" w:rsidP="009E783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E78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93" w:dyaOrig="302" w14:anchorId="71179CB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4.25pt;height:15pt" o:ole="">
                  <v:imagedata r:id="rId8" o:title=""/>
                </v:shape>
                <o:OLEObject Type="Embed" ProgID="FXE300.Equation" ShapeID="_x0000_i1025" DrawAspect="Content" ObjectID="_1460094489" r:id="rId9"/>
              </w:object>
            </w:r>
            <w:r w:rsidRPr="009E783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9E7839" w:rsidRDefault="009E7839" w:rsidP="009E7839">
            <w:pPr>
              <w:rPr>
                <w:rFonts w:ascii="Times New Roman" w:hAnsi="Times New Roman"/>
                <w:position w:val="-12"/>
                <w:sz w:val="12"/>
                <w:szCs w:val="12"/>
              </w:rPr>
            </w:pPr>
          </w:p>
          <w:p w:rsidR="009E7839" w:rsidRPr="009E7839" w:rsidRDefault="009E7839" w:rsidP="009E7839">
            <w:pPr>
              <w:rPr>
                <w:rFonts w:ascii="Times New Roman" w:hAnsi="Times New Roman"/>
                <w:position w:val="-12"/>
                <w:sz w:val="12"/>
                <w:szCs w:val="12"/>
              </w:rPr>
            </w:pPr>
          </w:p>
          <w:p w:rsidR="009E7839" w:rsidRDefault="004660A2" w:rsidP="009E7839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pict w14:anchorId="24552275">
                <v:group id="Group 229" o:spid="_x0000_s1040" style="position:absolute;margin-left:7.2pt;margin-top:2.6pt;width:343.5pt;height:9pt;z-index:25165056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LEOIxvsAgAAFQ8AAB8AAAAAAAAAAAAA&#10;AAAAIAIAAGNsaXBib2FyZC9kcmF3aW5ncy9kcmF3aW5nMS54bWxQSwECLQAUAAYACAAAACEAnE5e&#10;IeIGAAA6HAAAGgAAAAAAAAAAAAAAAABJBQAAY2xpcGJvYXJkL3RoZW1lL3RoZW1lMS54bWxQSwEC&#10;LQAUAAYACAAAACEAnGZGQbsAAAAkAQAAKgAAAAAAAAAAAAAAAABjDAAAY2xpcGJvYXJkL2RyYXdp&#10;bmdzL19yZWxzL2RyYXdpbmcxLnhtbC5yZWxzUEsFBgAAAAAFAAUAZwEAAGYNAAAAAA==&#10;">
                  <v:roundrect id="AutoShape 3" o:spid="_x0000_s104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kvRcAA&#10;AADcAAAADwAAAGRycy9kb3ducmV2LnhtbERPy4rCMBTdC/5DuII7TVVGpBpFB5Rhdj7Xl+TaFJub&#10;0mRsZ75+shBcHs57telcJZ7UhNKzgsk4A0GsvSm5UHA570cLECEiG6w8k4JfCrBZ93srzI1v+UjP&#10;UyxECuGQowIbY51LGbQlh2Hsa+LE3X3jMCbYFNI02KZwV8lpls2lw5JTg8WaPi3px+nHKfjW9mPx&#10;1x1upp3fZ9vj7nbV/qDUcNBtlyAidfEtfrm/jILpLM1PZ9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kvRcAAAADcAAAADwAAAAAAAAAAAAAAAACYAgAAZHJzL2Rvd25y&#10;ZXYueG1sUEsFBgAAAAAEAAQA9QAAAIUDAAAAAA==&#10;" strokecolor="black [3213]" strokeweight="1pt"/>
                  <v:roundrect id="AutoShape 4" o:spid="_x0000_s104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WK3s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k+kY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lit7EAAAA3AAAAA8AAAAAAAAAAAAAAAAAmAIAAGRycy9k&#10;b3ducmV2LnhtbFBLBQYAAAAABAAEAPUAAACJAwAAAAA=&#10;" strokecolor="black [3213]" strokeweight="1pt"/>
                  <v:roundrect id="AutoShape 5" o:spid="_x0000_s104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UqcMA&#10;AADcAAAADwAAAGRycy9kb3ducmV2LnhtbESPQWsCMRSE70L/Q3gFb5rtiiKrUWxBkd601fMjeW6W&#10;bl6WTXRXf30jFHocZuYbZrnuXS1u1IbKs4K3cQaCWHtTcang+2s7moMIEdlg7ZkU3CnAevUyWGJh&#10;fMcHuh1jKRKEQ4EKbIxNIWXQlhyGsW+Ik3fxrcOYZFtK02KX4K6WeZbNpMOK04LFhj4s6Z/j1Sn4&#10;1HY6f/S7s+lml8nm8H4+ab9TavjabxYgIvXxP/zX3hsF+SSH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cUqcMAAADcAAAADwAAAAAAAAAAAAAAAACYAgAAZHJzL2Rv&#10;d25yZXYueG1sUEsFBgAAAAAEAAQA9QAAAIgDAAAAAA==&#10;" strokecolor="black [3213]" strokeweight="1pt"/>
                  <v:roundrect id="AutoShape 6" o:spid="_x0000_s104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xMsMA&#10;AADcAAAADwAAAGRycy9kb3ducmV2LnhtbESPQWsCMRSE74L/ITzBm2broshqFBUqpTdt9fxInpul&#10;m5dlk7prf30jFHocZuYbZr3tXS3u1IbKs4KXaQaCWHtTcang8+N1sgQRIrLB2jMpeFCA7WY4WGNh&#10;fMcnup9jKRKEQ4EKbIxNIWXQlhyGqW+Ik3fzrcOYZFtK02KX4K6WsyxbSIcVpwWLDR0s6a/zt1Pw&#10;ru18+dMfr6Zb3PLdaX+9aH9UajzqdysQkfr4H/5rvxkFszyH55l0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uxMsMAAADcAAAADwAAAAAAAAAAAAAAAACYAgAAZHJzL2Rv&#10;d25yZXYueG1sUEsFBgAAAAAEAAQA9QAAAIgDAAAAAA==&#10;" strokecolor="black [3213]" strokeweight="1pt"/>
                </v:group>
              </w:pict>
            </w:r>
            <w:r w:rsidR="009E7839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5                                   8                                  32                                 240</w:t>
            </w:r>
          </w:p>
          <w:p w:rsidR="009E7839" w:rsidRDefault="009E7839" w:rsidP="009E7839">
            <w:pPr>
              <w:spacing w:before="120"/>
              <w:rPr>
                <w:rFonts w:ascii="Times New Roman" w:hAnsi="Times New Roman"/>
                <w:position w:val="-12"/>
                <w:sz w:val="8"/>
                <w:szCs w:val="8"/>
              </w:rPr>
            </w:pPr>
          </w:p>
        </w:tc>
      </w:tr>
      <w:tr w:rsidR="009E7839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E7839" w:rsidRPr="001B3341" w:rsidRDefault="009E7839" w:rsidP="009E783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7839" w:rsidRDefault="004660A2" w:rsidP="009E7839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7C2ABB13">
                <v:rect id="Rectangle 234" o:spid="_x0000_s1045" style="position:absolute;margin-left:342.65pt;margin-top:8.7pt;width:59.4pt;height:29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" filled="f" strokecolor="black [3213]" strokeweight="1.5pt"/>
              </w:pict>
            </w:r>
            <w:r w:rsidR="009E7839">
              <w:rPr>
                <w:rFonts w:ascii="Times New Roman" w:hAnsi="Times New Roman"/>
                <w:sz w:val="24"/>
                <w:szCs w:val="24"/>
              </w:rPr>
              <w:t>Give the solution to:</w:t>
            </w:r>
          </w:p>
          <w:p w:rsidR="00DE3E87" w:rsidRDefault="00DE3E87" w:rsidP="009E783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E7839" w:rsidRDefault="009E7839" w:rsidP="009E7839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9E78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94" w:dyaOrig="302" w14:anchorId="0E57C017">
                <v:shape id="_x0000_i1026" type="#_x0000_t75" style="width:105pt;height:15pt" o:ole="">
                  <v:imagedata r:id="rId10" o:title=""/>
                </v:shape>
                <o:OLEObject Type="Embed" ProgID="FXE300.Equation" ShapeID="_x0000_i1026" DrawAspect="Content" ObjectID="_1460094490" r:id="rId11"/>
              </w:object>
            </w:r>
            <w:r>
              <w:rPr>
                <w:rFonts w:ascii="Times New Roman" w:hAnsi="Times New Roman"/>
                <w:sz w:val="36"/>
                <w:szCs w:val="36"/>
              </w:rPr>
              <w:t xml:space="preserve">                                       </w:t>
            </w:r>
            <w:r w:rsidR="00DE3E87">
              <w:rPr>
                <w:rFonts w:ascii="Times New Roman" w:hAnsi="Times New Roman"/>
                <w:i/>
                <w:sz w:val="36"/>
                <w:szCs w:val="36"/>
              </w:rPr>
              <w:t xml:space="preserve"> a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=      </w:t>
            </w:r>
          </w:p>
          <w:p w:rsidR="009E7839" w:rsidRDefault="009E7839" w:rsidP="009E78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9E7839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E7839" w:rsidRPr="001B3341" w:rsidRDefault="009E7839" w:rsidP="009E783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3E87" w:rsidRDefault="009E7839" w:rsidP="00DE3E8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the correct solution to:</w:t>
            </w:r>
          </w:p>
          <w:p w:rsidR="00DE3E87" w:rsidRDefault="00DE3E87" w:rsidP="00DE3E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E7839" w:rsidRPr="009E7839" w:rsidRDefault="009E7839" w:rsidP="00DE3E87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9E78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06" w:dyaOrig="254" w14:anchorId="36301303">
                <v:shape id="_x0000_i1027" type="#_x0000_t75" style="width:60.75pt;height:12.75pt" o:ole="">
                  <v:imagedata r:id="rId12" o:title=""/>
                </v:shape>
                <o:OLEObject Type="Embed" ProgID="FXE300.Equation" ShapeID="_x0000_i1027" DrawAspect="Content" ObjectID="_1460094491" r:id="rId13"/>
              </w:object>
            </w:r>
            <w:r w:rsidRPr="009E783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DE3E87" w:rsidRDefault="00DE3E87" w:rsidP="009E7839">
            <w:pPr>
              <w:rPr>
                <w:rFonts w:ascii="Times New Roman" w:hAnsi="Times New Roman"/>
              </w:rPr>
            </w:pPr>
          </w:p>
          <w:p w:rsidR="009E7839" w:rsidRDefault="004660A2" w:rsidP="009E7839">
            <w:pPr>
              <w:rPr>
                <w:rFonts w:ascii="Times New Roman" w:hAnsi="Times New Roman"/>
              </w:rPr>
            </w:pPr>
            <w:r>
              <w:pict w14:anchorId="7B278541">
                <v:group id="Group 262" o:spid="_x0000_s1046" style="position:absolute;margin-left:9.75pt;margin-top:2.15pt;width:343.5pt;height:9pt;z-index:25165260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">
                  <v:roundrect id="AutoShape 3" o:spid="_x0000_s104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ieL8MA&#10;AADcAAAADwAAAGRycy9kb3ducmV2LnhtbESPQWsCMRSE74X+h/AKvdWsShdZjaJCRbxpq+dH8tws&#10;bl6WTepu/fWmIHgcZuYbZrboXS2u1IbKs4LhIANBrL2puFTw8/31MQERIrLB2jMp+KMAi/nrywwL&#10;4zve0/UQS5EgHApUYGNsCimDtuQwDHxDnLyzbx3GJNtSmha7BHe1HGVZLh1WnBYsNrS2pC+HX6dg&#10;p+3n5NZvTqbLz+PlfnU6ar9R6v2tX05BROrjM/xob42CUT6G/zPpCM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ieL8MAAADcAAAADwAAAAAAAAAAAAAAAACYAgAAZHJzL2Rv&#10;d25yZXYueG1sUEsFBgAAAAAEAAQA9QAAAIgDAAAAAA==&#10;" strokecolor="black [3213]" strokeweight="1pt"/>
                  <v:roundrect id="AutoShape 4" o:spid="_x0000_s104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EGW8QA&#10;AADcAAAADwAAAGRycy9kb3ducmV2LnhtbESPQWsCMRSE74X+h/AEb92s2i6yGsUKSulN23p+JM/N&#10;4uZl2UR37a9vCoUeh5n5hlmuB9eIG3Wh9qxgkuUgiLU3NVcKPj92T3MQISIbbDyTgjsFWK8eH5ZY&#10;Gt/zgW7HWIkE4VCiAhtjW0oZtCWHIfMtcfLOvnMYk+wqaTrsE9w1cprnhXRYc1qw2NLWkr4cr07B&#10;u7Yv8+9hfzJ9cZ5tDq+nL+33So1Hw2YBItIQ/8N/7TejYFo8w++Zd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hBlvEAAAA3AAAAA8AAAAAAAAAAAAAAAAAmAIAAGRycy9k&#10;b3ducmV2LnhtbFBLBQYAAAAABAAEAPUAAACJAwAAAAA=&#10;" strokecolor="black [3213]" strokeweight="1pt"/>
                  <v:roundrect id="AutoShape 5" o:spid="_x0000_s104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2jwMMA&#10;AADcAAAADwAAAGRycy9kb3ducmV2LnhtbESPQWsCMRSE7wX/Q3iCt5qt4iJbo6igiDdt6/mRPDdL&#10;Ny/LJrprf30jFHocZuYbZrHqXS3u1IbKs4K3cQaCWHtTcang82P3OgcRIrLB2jMpeFCA1XLwssDC&#10;+I5PdD/HUiQIhwIV2BibQsqgLTkMY98QJ+/qW4cxybaUpsUuwV0tJ1mWS4cVpwWLDW0t6e/zzSk4&#10;ajub//T7i+ny63R92ly+tN8rNRr263cQkfr4H/5rH4yCST6D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2jwMMAAADcAAAADwAAAAAAAAAAAAAAAACYAgAAZHJzL2Rv&#10;d25yZXYueG1sUEsFBgAAAAAEAAQA9QAAAIgDAAAAAA==&#10;" strokecolor="black [3213]" strokeweight="1pt"/>
                  <v:roundrect id="AutoShape 6" o:spid="_x0000_s105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89t8QA&#10;AADcAAAADwAAAGRycy9kb3ducmV2LnhtbESPzWrDMBCE74G8g9hCb4nclJrgRg5JoKH0lt/zIq0t&#10;U2tlLCV2+/RVodDjMDPfMKv16Fpxpz40nhU8zTMQxNqbhmsF59PbbAkiRGSDrWdS8EUB1uV0ssLC&#10;+IEPdD/GWiQIhwIV2Bi7QsqgLTkMc98RJ6/yvcOYZF9L0+OQ4K6ViyzLpcOG04LFjnaW9Ofx5hR8&#10;aPuy/B73VzPk1fPmsL1etN8r9fgwbl5BRBrjf/iv/W4ULPIcfs+kIy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/PbfEAAAA3AAAAA8AAAAAAAAAAAAAAAAAmAIAAGRycy9k&#10;b3ducmV2LnhtbFBLBQYAAAAABAAEAPUAAACJAwAAAAA=&#10;" strokecolor="black [3213]" strokeweight="1pt"/>
                </v:group>
              </w:pict>
            </w:r>
            <w:r w:rsidR="009E7839">
              <w:rPr>
                <w:rFonts w:ascii="Times New Roman" w:hAnsi="Times New Roman"/>
              </w:rPr>
              <w:t xml:space="preserve">            </w:t>
            </w:r>
            <w:r w:rsidR="009E7839" w:rsidRPr="009E7839">
              <w:rPr>
                <w:rFonts w:ascii="Times New Roman" w:hAnsi="Times New Roman"/>
                <w:color w:val="FF0000"/>
                <w:position w:val="-2"/>
              </w:rPr>
              <w:object w:dxaOrig="594" w:dyaOrig="226" w14:anchorId="6D56326E">
                <v:shape id="_x0000_i1028" type="#_x0000_t75" style="width:30pt;height:11.25pt" o:ole="">
                  <v:imagedata r:id="rId14" o:title=""/>
                </v:shape>
                <o:OLEObject Type="Embed" ProgID="FXE300.Equation" ShapeID="_x0000_i1028" DrawAspect="Content" ObjectID="_1460094492" r:id="rId15"/>
              </w:object>
            </w:r>
            <w:r w:rsidR="009E7839">
              <w:rPr>
                <w:rFonts w:ascii="Times New Roman" w:hAnsi="Times New Roman"/>
              </w:rPr>
              <w:t xml:space="preserve">                             </w:t>
            </w:r>
            <w:r w:rsidR="009E7839" w:rsidRPr="009E7839">
              <w:rPr>
                <w:rFonts w:ascii="Times New Roman" w:hAnsi="Times New Roman"/>
                <w:color w:val="FF0000"/>
                <w:position w:val="-2"/>
              </w:rPr>
              <w:object w:dxaOrig="594" w:dyaOrig="226">
                <v:shape id="_x0000_i1029" type="#_x0000_t75" style="width:30pt;height:11.25pt" o:ole="">
                  <v:imagedata r:id="rId16" o:title=""/>
                </v:shape>
                <o:OLEObject Type="Embed" ProgID="FXE300.Equation" ShapeID="_x0000_i1029" DrawAspect="Content" ObjectID="_1460094493" r:id="rId17"/>
              </w:object>
            </w:r>
            <w:r w:rsidR="009E7839">
              <w:rPr>
                <w:rFonts w:ascii="Times New Roman" w:hAnsi="Times New Roman"/>
              </w:rPr>
              <w:t xml:space="preserve">                            </w:t>
            </w:r>
            <w:r w:rsidR="009E7839" w:rsidRPr="009E7839">
              <w:rPr>
                <w:rFonts w:ascii="Times New Roman" w:hAnsi="Times New Roman"/>
                <w:color w:val="FF0000"/>
                <w:position w:val="-2"/>
              </w:rPr>
              <w:object w:dxaOrig="726" w:dyaOrig="226">
                <v:shape id="_x0000_i1030" type="#_x0000_t75" style="width:36.75pt;height:11.25pt" o:ole="">
                  <v:imagedata r:id="rId18" o:title=""/>
                </v:shape>
                <o:OLEObject Type="Embed" ProgID="FXE300.Equation" ShapeID="_x0000_i1030" DrawAspect="Content" ObjectID="_1460094494" r:id="rId19"/>
              </w:object>
            </w:r>
            <w:r w:rsidR="009E7839">
              <w:rPr>
                <w:rFonts w:ascii="Times New Roman" w:hAnsi="Times New Roman"/>
              </w:rPr>
              <w:t xml:space="preserve">                            </w:t>
            </w:r>
            <w:r w:rsidR="009E7839" w:rsidRPr="009E7839">
              <w:rPr>
                <w:rFonts w:ascii="Times New Roman" w:hAnsi="Times New Roman"/>
                <w:color w:val="FF0000"/>
                <w:position w:val="-2"/>
              </w:rPr>
              <w:object w:dxaOrig="726" w:dyaOrig="226">
                <v:shape id="_x0000_i1031" type="#_x0000_t75" style="width:36.75pt;height:11.25pt" o:ole="">
                  <v:imagedata r:id="rId20" o:title=""/>
                </v:shape>
                <o:OLEObject Type="Embed" ProgID="FXE300.Equation" ShapeID="_x0000_i1031" DrawAspect="Content" ObjectID="_1460094495" r:id="rId21"/>
              </w:object>
            </w:r>
            <w:r w:rsidR="009E7839">
              <w:rPr>
                <w:rFonts w:ascii="Times New Roman" w:hAnsi="Times New Roman"/>
              </w:rPr>
              <w:t xml:space="preserve"> </w:t>
            </w:r>
          </w:p>
          <w:p w:rsidR="009E7839" w:rsidRDefault="009E7839" w:rsidP="009E7839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9E7839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E7839" w:rsidRPr="001B3341" w:rsidRDefault="009E7839" w:rsidP="009E783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7839" w:rsidRDefault="009E7839" w:rsidP="009E78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Give the solution to:</w:t>
            </w:r>
          </w:p>
          <w:p w:rsidR="009E7839" w:rsidRDefault="004660A2" w:rsidP="009E7839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5BBAA967">
                <v:rect id="Rectangle 267" o:spid="_x0000_s1051" style="position:absolute;margin-left:317.15pt;margin-top:11.65pt;width:59.4pt;height:29.4pt;z-index:2516536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COmjGT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9E7839" w:rsidRDefault="009E7839" w:rsidP="009E7839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9E7839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262" w:dyaOrig="616" w14:anchorId="2301A9FD">
                <v:shape id="_x0000_i1032" type="#_x0000_t75" style="width:63pt;height:30.75pt" o:ole="">
                  <v:imagedata r:id="rId22" o:title=""/>
                </v:shape>
                <o:OLEObject Type="Embed" ProgID="FXE300.Equation" ShapeID="_x0000_i1032" DrawAspect="Content" ObjectID="_1460094496" r:id="rId23"/>
              </w:object>
            </w:r>
            <w:r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                                            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w =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DE3E87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DE3E87" w:rsidRPr="001B3341" w:rsidRDefault="00DE3E87" w:rsidP="00DE3E87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3E87" w:rsidRDefault="00DE3E87" w:rsidP="00DE3E8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Solve:</w:t>
            </w:r>
          </w:p>
          <w:p w:rsidR="00DE3E87" w:rsidRDefault="004660A2" w:rsidP="00DE3E87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A2395EB">
                <v:rect id="_x0000_s1052" style="position:absolute;margin-left:317.15pt;margin-top:11.65pt;width:59.4pt;height:29.4pt;z-index:2516546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COmjGT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DE3E87" w:rsidRDefault="00DE3E87" w:rsidP="00DE3E8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DE3E8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30" w:dyaOrig="248" w14:anchorId="023B1B83">
                <v:shape id="_x0000_i1033" type="#_x0000_t75" style="width:76.5pt;height:12.75pt" o:ole="">
                  <v:imagedata r:id="rId24" o:title=""/>
                </v:shape>
                <o:OLEObject Type="Embed" ProgID="FXE300.Equation" ShapeID="_x0000_i1033" DrawAspect="Content" ObjectID="_1460094497" r:id="rId25"/>
              </w:object>
            </w:r>
            <w:r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                                            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x =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DE3E87" w:rsidRDefault="00DE3E87" w:rsidP="00DE3E87">
            <w:pPr>
              <w:rPr>
                <w:rFonts w:ascii="Times New Roman" w:hAnsi="Times New Roman"/>
                <w:i/>
                <w:sz w:val="36"/>
                <w:szCs w:val="36"/>
              </w:rPr>
            </w:pPr>
          </w:p>
        </w:tc>
      </w:tr>
      <w:tr w:rsidR="008212AA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8212AA" w:rsidRPr="001B3341" w:rsidRDefault="008212AA" w:rsidP="008212A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12AA" w:rsidRDefault="008212AA" w:rsidP="008212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number is missing from the sentence?</w:t>
            </w:r>
          </w:p>
          <w:p w:rsidR="008212AA" w:rsidRDefault="004660A2" w:rsidP="008212AA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2F8A477D">
                <v:rect id="Rectangle 996" o:spid="_x0000_s1053" style="position:absolute;margin-left:44.35pt;margin-top:3.1pt;width:25.5pt;height:31.2pt;z-index:2516556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" fillcolor="#9bbb59 [3206]" strokecolor="#f2f2f2 [3041]" strokeweight="3pt">
                  <v:shadow on="t" type="perspective" color="#4e6128 [1606]" opacity=".5" offset="1pt" offset2="-1pt"/>
                  <v:textbox>
                    <w:txbxContent>
                      <w:p w:rsidR="000E6B50" w:rsidRDefault="000E6B50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?</w:t>
                        </w:r>
                      </w:p>
                    </w:txbxContent>
                  </v:textbox>
                </v:rect>
              </w:pict>
            </w:r>
          </w:p>
          <w:p w:rsidR="008212AA" w:rsidRPr="008212AA" w:rsidRDefault="008212AA" w:rsidP="008212AA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212A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37" w:dyaOrig="274" w14:anchorId="08CCC760">
                <v:shape id="_x0000_i1034" type="#_x0000_t75" style="width:141.75pt;height:13.5pt" o:ole="">
                  <v:imagedata r:id="rId26" o:title=""/>
                </v:shape>
                <o:OLEObject Type="Embed" ProgID="FXE300.Equation" ShapeID="_x0000_i1034" DrawAspect="Content" ObjectID="_1460094498" r:id="rId27"/>
              </w:object>
            </w:r>
            <w:r w:rsidRPr="008212A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8212AA" w:rsidRDefault="008212AA" w:rsidP="008212A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8212AA" w:rsidRDefault="004660A2" w:rsidP="008212A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pict w14:anchorId="66E56125">
                <v:group id="Group 272" o:spid="_x0000_s1054" style="position:absolute;margin-left:13pt;margin-top:7.8pt;width:343.5pt;height:9pt;z-index:25165670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n7R76/QCAAAV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05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EI8sQA&#10;AADcAAAADwAAAGRycy9kb3ducmV2LnhtbESPT2sCMRTE7wW/Q3iCt5pVqcrWKFpQSm/+PT+S52bp&#10;5mXZpO7qp28KBY/DzPyGWaw6V4kbNaH0rGA0zEAQa29KLhScjtvXOYgQkQ1WnknBnQKslr2XBebG&#10;t7yn2yEWIkE45KjAxljnUgZtyWEY+po4eVffOIxJNoU0DbYJ7io5zrKpdFhyWrBY04cl/X34cQq+&#10;tH2bP7rdxbTT62S931zO2u+UGvS79TuISF18hv/bn0bBeDaB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RCPLEAAAA3AAAAA8AAAAAAAAAAAAAAAAAmAIAAGRycy9k&#10;b3ducmV2LnhtbFBLBQYAAAAABAAEAPUAAACJAwAAAAA=&#10;" strokecolor="black [3213]" strokeweight="1pt"/>
                  <v:roundrect id="AutoShape 4" o:spid="_x0000_s105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QhsUA&#10;AADcAAAADwAAAGRycy9kb3ducmV2LnhtbESPQWsCMRSE74L/ITyhN83Wtla2RrGFivTm2np+JM/N&#10;0s3Lskndrb/eCILHYWa+YRar3tXiRG2oPCt4nGQgiLU3FZcKvvef4zmIEJEN1p5JwT8FWC2HgwXm&#10;xne8o1MRS5EgHHJUYGNscimDtuQwTHxDnLyjbx3GJNtSmha7BHe1nGbZTDqsOC1YbOjDkv4t/pyC&#10;L21f5ud+czDd7Pi03r0ffrTfKPUw6tdvICL18R6+tbdGwfT1Ga5n0hG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JCGxQAAANwAAAAPAAAAAAAAAAAAAAAAAJgCAABkcnMv&#10;ZG93bnJldi54bWxQSwUGAAAAAAQABAD1AAAAigMAAAAA&#10;" strokecolor="black [3213]" strokeweight="1pt"/>
                  <v:roundrect id="AutoShape 5" o:spid="_x0000_s105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Q1HcQA&#10;AADcAAAADwAAAGRycy9kb3ducmV2LnhtbESPW2sCMRSE3wv+h3AE32pWxQtbo2hBKX3z+nxIjpul&#10;m5Nlk7prf31TKPg4zMw3zHLduUrcqQmlZwWjYQaCWHtTcqHgfNq9LkCEiGyw8kwKHhRgveq9LDE3&#10;vuUD3Y+xEAnCIUcFNsY6lzJoSw7D0NfEybv5xmFMsimkabBNcFfJcZbNpMOS04LFmt4t6a/jt1Pw&#10;qe108dPtr6ad3Sabw/Z60X6v1KDfbd5AROriM/zf/jAKxvMp/J1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0NR3EAAAA3AAAAA8AAAAAAAAAAAAAAAAAmAIAAGRycy9k&#10;b3ducmV2LnhtbFBLBQYAAAAABAAEAPUAAACJAwAAAAA=&#10;" strokecolor="black [3213]" strokeweight="1pt"/>
                  <v:roundrect id="AutoShape 6" o:spid="_x0000_s105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arasQA&#10;AADcAAAADwAAAGRycy9kb3ducmV2LnhtbESPQWsCMRSE7wX/Q3iCt5qt0q1sjWILSvGmtp4fyXOz&#10;dPOybKK77a83guBxmJlvmPmyd7W4UBsqzwpexhkIYu1NxaWC78P6eQYiRGSDtWdS8EcBlovB0xwL&#10;4zve0WUfS5EgHApUYGNsCimDtuQwjH1DnLyTbx3GJNtSmha7BHe1nGRZLh1WnBYsNvRpSf/uz07B&#10;VtvX2X+/OZouP01Xu4/jj/YbpUbDfvUOIlIfH+F7+8somLzlcDuTjo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mq2rEAAAA3AAAAA8AAAAAAAAAAAAAAAAAmAIAAGRycy9k&#10;b3ducmV2LnhtbFBLBQYAAAAABAAEAPUAAACJAwAAAAA=&#10;" strokecolor="black [3213]" strokeweight="1pt"/>
                </v:group>
              </w:pic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</w:t>
            </w:r>
            <w:r w:rsidR="008212AA" w:rsidRPr="008212A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8" w:dyaOrig="498" w14:anchorId="330955D0">
                <v:shape id="_x0000_i1035" type="#_x0000_t75" style="width:22.5pt;height:25.5pt" o:ole="">
                  <v:imagedata r:id="rId28" o:title=""/>
                </v:shape>
                <o:OLEObject Type="Embed" ProgID="FXE300.Equation" ShapeID="_x0000_i1035" DrawAspect="Content" ObjectID="_1460094499" r:id="rId29"/>
              </w:objec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</w:t>
            </w:r>
            <w:r w:rsidR="008212AA" w:rsidRPr="008212A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082DDF49">
                <v:shape id="_x0000_i1036" type="#_x0000_t75" style="width:6.75pt;height:9.75pt" o:ole="">
                  <v:imagedata r:id="rId30" o:title=""/>
                </v:shape>
                <o:OLEObject Type="Embed" ProgID="FXE300.Equation" ShapeID="_x0000_i1036" DrawAspect="Content" ObjectID="_1460094500" r:id="rId31"/>
              </w:objec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 </w:t>
            </w:r>
            <w:r w:rsidR="008212AA" w:rsidRPr="008212A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4" w:dyaOrig="498" w14:anchorId="62DBBB60">
                <v:shape id="_x0000_i1037" type="#_x0000_t75" style="width:16.5pt;height:25.5pt" o:ole="">
                  <v:imagedata r:id="rId32" o:title=""/>
                </v:shape>
                <o:OLEObject Type="Embed" ProgID="FXE300.Equation" ShapeID="_x0000_i1037" DrawAspect="Content" ObjectID="_1460094501" r:id="rId33"/>
              </w:objec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   </w:t>
            </w:r>
            <w:r w:rsidR="008212AA" w:rsidRPr="008212A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4" w:dyaOrig="498" w14:anchorId="22B03322">
                <v:shape id="_x0000_i1038" type="#_x0000_t75" style="width:22.5pt;height:25.5pt" o:ole="">
                  <v:imagedata r:id="rId34" o:title=""/>
                </v:shape>
                <o:OLEObject Type="Embed" ProgID="FXE300.Equation" ShapeID="_x0000_i1038" DrawAspect="Content" ObjectID="_1460094502" r:id="rId35"/>
              </w:objec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                                </w:t>
            </w:r>
          </w:p>
          <w:p w:rsidR="008212AA" w:rsidRDefault="008212AA" w:rsidP="008212AA">
            <w:pPr>
              <w:rPr>
                <w:rFonts w:ascii="Times New Roman" w:hAnsi="Times New Roman"/>
                <w:b/>
                <w:sz w:val="8"/>
                <w:szCs w:val="8"/>
              </w:rPr>
            </w:pPr>
          </w:p>
        </w:tc>
      </w:tr>
      <w:tr w:rsidR="008212AA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8212AA" w:rsidRPr="001B3341" w:rsidRDefault="008212AA" w:rsidP="008212A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12AA" w:rsidRDefault="008212AA" w:rsidP="008212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number is missing from the sentence?</w:t>
            </w:r>
          </w:p>
          <w:p w:rsidR="008212AA" w:rsidRPr="00364744" w:rsidRDefault="008212AA" w:rsidP="008212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212AA" w:rsidRDefault="004660A2" w:rsidP="008212AA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479BAB01">
                <v:rect id="Rectangle 1013" o:spid="_x0000_s1059" style="position:absolute;margin-left:65.6pt;margin-top:13.15pt;width:19.45pt;height:28.15pt;z-index:251657728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" fillcolor="#f79646 [3209]" strokecolor="#f2f2f2 [3041]" strokeweight="3pt">
                  <v:shadow on="t" type="perspective" color="#974706 [1609]" opacity=".5" offset="1pt" offset2="-1pt"/>
                  <v:textbox inset="1mm">
                    <w:txbxContent>
                      <w:p w:rsidR="000E6B50" w:rsidRDefault="000E6B50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?</w:t>
                        </w:r>
                      </w:p>
                    </w:txbxContent>
                  </v:textbox>
                </v:rect>
              </w:pict>
            </w:r>
          </w:p>
          <w:p w:rsidR="008212AA" w:rsidRDefault="008212AA" w:rsidP="008212A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364744" w:rsidRPr="00364744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2238" w:dyaOrig="574" w14:anchorId="17712923">
                <v:shape id="_x0000_i1039" type="#_x0000_t75" style="width:112.5pt;height:28.5pt" o:ole="">
                  <v:imagedata r:id="rId36" o:title=""/>
                </v:shape>
                <o:OLEObject Type="Embed" ProgID="FXE300.Equation" ShapeID="_x0000_i1039" DrawAspect="Content" ObjectID="_1460094503" r:id="rId37"/>
              </w:object>
            </w:r>
            <w:r w:rsidRPr="00364744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</w:p>
          <w:p w:rsidR="00364744" w:rsidRPr="00364744" w:rsidRDefault="00364744" w:rsidP="008212A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8212AA" w:rsidRDefault="004660A2" w:rsidP="008212A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pict w14:anchorId="39FC19A9">
                <v:group id="Group 283" o:spid="_x0000_s1060" style="position:absolute;margin-left:7.1pt;margin-top:1.95pt;width:343.5pt;height:9pt;z-index:25165875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">
                  <v:roundrect id="AutoShape 3" o:spid="_x0000_s106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3gocQA&#10;AADcAAAADwAAAGRycy9kb3ducmV2LnhtbESPQWsCMRSE74X+h/AEbzWrtsuyGsUKSulN23p+JM/N&#10;4uZl2UR37a9vCoUeh5n5hlmuB9eIG3Wh9qxgOslAEGtvaq4UfH7sngoQISIbbDyTgjsFWK8eH5ZY&#10;Gt/zgW7HWIkE4VCiAhtjW0oZtCWHYeJb4uSdfecwJtlV0nTYJ7hr5CzLcumw5rRgsaWtJX05Xp2C&#10;d21fiu9hfzJ9fp5vDq+nL+33So1Hw2YBItIQ/8N/7TejYFY8w++Zd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t4KHEAAAA3AAAAA8AAAAAAAAAAAAAAAAAmAIAAGRycy9k&#10;b3ducmV2LnhtbFBLBQYAAAAABAAEAPUAAACJAwAAAAA=&#10;" strokecolor="black [3213]" strokeweight="1pt"/>
                  <v:roundrect id="AutoShape 4" o:spid="_x0000_s106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FFOsMA&#10;AADcAAAADwAAAGRycy9kb3ducmV2LnhtbESPQWsCMRSE7wX/Q3iCt5qtoiyrUVSoFG/a6vmRPDdL&#10;Ny/LJnW3/fWNIHgcZuYbZrnuXS1u1IbKs4K3cQaCWHtTcang6/P9NQcRIrLB2jMp+KUA69XgZYmF&#10;8R0f6XaKpUgQDgUqsDE2hZRBW3IYxr4hTt7Vtw5jkm0pTYtdgrtaTrJsLh1WnBYsNrSzpL9PP07B&#10;QdtZ/tfvL6abX6eb4/Zy1n6v1GjYbxYgIvXxGX60P4yCST6D+5l0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FFOsMAAADcAAAADwAAAAAAAAAAAAAAAACYAgAAZHJzL2Rv&#10;d25yZXYueG1sUEsFBgAAAAAEAAQA9QAAAIgDAAAAAA==&#10;" strokecolor="black [3213]" strokeweight="1pt"/>
                  <v:roundrect id="AutoShape 5" o:spid="_x0000_s106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PbTcQA&#10;AADcAAAADwAAAGRycy9kb3ducmV2LnhtbESPQWsCMRSE70L/Q3iCN81q6bJsjWILFfGmtp4fyXOz&#10;dPOybFJ39debQqHHYWa+YZbrwTXiSl2oPSuYzzIQxNqbmisFn6ePaQEiRGSDjWdScKMA69XTaIml&#10;8T0f6HqMlUgQDiUqsDG2pZRBW3IYZr4lTt7Fdw5jkl0lTYd9grtGLrIslw5rTgsWW3q3pL+PP07B&#10;XtuX4j5sz6bPL8+bw9v5S/utUpPxsHkFEWmI/+G/9s4oWBQ5/J5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z203EAAAA3AAAAA8AAAAAAAAAAAAAAAAAmAIAAGRycy9k&#10;b3ducmV2LnhtbFBLBQYAAAAABAAEAPUAAACJAwAAAAA=&#10;" strokecolor="black [3213]" strokeweight="1pt"/>
                  <v:roundrect id="AutoShape 6" o:spid="_x0000_s106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9+1sQA&#10;AADcAAAADwAAAGRycy9kb3ducmV2LnhtbESPQWsCMRSE74L/ITyhN81q0S5bo9hCRbxpW8+P5LlZ&#10;3Lwsm9Td9tcbQehxmJlvmOW6d7W4UhsqzwqmkwwEsfam4lLB1+fHOAcRIrLB2jMp+KUA69VwsMTC&#10;+I4PdD3GUiQIhwIV2BibQsqgLTkME98QJ+/sW4cxybaUpsUuwV0tZ1m2kA4rTgsWG3q3pC/HH6dg&#10;r+08/+u3J9Mtzs+bw9vpW/utUk+jfvMKIlIf/8OP9s4omOUvcD+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/ftbEAAAA3AAAAA8AAAAAAAAAAAAAAAAAmAIAAGRycy9k&#10;b3ducmV2LnhtbFBLBQYAAAAABAAEAPUAAACJAwAAAAA=&#10;" strokecolor="black [3213]" strokeweight="1pt"/>
                </v:group>
              </w:pict>
            </w:r>
            <w:r w:rsidR="00364744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7</w: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</w:t>
            </w:r>
            <w:r w:rsidR="00364744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8</w: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</w:t>
            </w:r>
            <w:r w:rsidR="00364744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10</w:t>
            </w:r>
            <w:r w:rsidR="008212AA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     </w:t>
            </w:r>
            <w:r w:rsidR="00364744">
              <w:rPr>
                <w:rFonts w:ascii="Times New Roman" w:hAnsi="Times New Roman"/>
                <w:position w:val="-12"/>
                <w:sz w:val="24"/>
                <w:szCs w:val="24"/>
              </w:rPr>
              <w:t>13</w:t>
            </w:r>
          </w:p>
          <w:p w:rsidR="008212AA" w:rsidRDefault="008212AA" w:rsidP="008212AA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</w:tc>
      </w:tr>
      <w:tr w:rsidR="008212AA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8212AA" w:rsidRPr="001B3341" w:rsidRDefault="008212AA" w:rsidP="008212A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12AA" w:rsidRDefault="008212AA" w:rsidP="008212A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Which line in the solution to the equation </w:t>
            </w:r>
            <w:r>
              <w:rPr>
                <w:rFonts w:ascii="Times New Roman" w:hAnsi="Times New Roman"/>
                <w:position w:val="-10"/>
              </w:rPr>
              <w:t xml:space="preserve"> </w:t>
            </w:r>
            <w:r w:rsidR="000E6B50" w:rsidRPr="000E6B50">
              <w:rPr>
                <w:rFonts w:ascii="Times New Roman" w:hAnsi="Times New Roman"/>
                <w:color w:val="FF0000"/>
                <w:position w:val="-2"/>
              </w:rPr>
              <w:object w:dxaOrig="1109" w:dyaOrig="194" w14:anchorId="7D844A3B">
                <v:shape id="_x0000_i1040" type="#_x0000_t75" style="width:55.5pt;height:9.75pt" o:ole="">
                  <v:imagedata r:id="rId38" o:title=""/>
                </v:shape>
                <o:OLEObject Type="Embed" ProgID="FXE300.Equation" ShapeID="_x0000_i1040" DrawAspect="Content" ObjectID="_1460094504" r:id="rId39"/>
              </w:object>
            </w:r>
            <w:r>
              <w:rPr>
                <w:rFonts w:ascii="Times New Roman" w:hAnsi="Times New Roman"/>
                <w:position w:val="-10"/>
              </w:rPr>
              <w:t xml:space="preserve"> </w:t>
            </w:r>
            <w:r>
              <w:rPr>
                <w:rFonts w:ascii="Times New Roman" w:hAnsi="Times New Roman"/>
              </w:rPr>
              <w:t xml:space="preserve"> contains an error?</w:t>
            </w:r>
          </w:p>
          <w:p w:rsidR="008212AA" w:rsidRDefault="008212AA" w:rsidP="008212AA">
            <w:pPr>
              <w:spacing w:after="60"/>
              <w:rPr>
                <w:rFonts w:ascii="Times New Roman" w:hAnsi="Times New Roman"/>
                <w:color w:val="FF0000"/>
                <w:position w:val="-2"/>
              </w:rPr>
            </w:pPr>
            <w:r>
              <w:rPr>
                <w:rFonts w:ascii="Times New Roman" w:hAnsi="Times New Roman"/>
              </w:rPr>
              <w:t xml:space="preserve">                             </w:t>
            </w:r>
            <w:r w:rsidR="000E6B50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position w:val="-10"/>
              </w:rPr>
              <w:t xml:space="preserve"> </w:t>
            </w:r>
            <w:r w:rsidR="00364744" w:rsidRPr="00364744">
              <w:rPr>
                <w:rFonts w:ascii="Times New Roman" w:hAnsi="Times New Roman"/>
                <w:color w:val="FF0000"/>
                <w:position w:val="-2"/>
              </w:rPr>
              <w:object w:dxaOrig="1350" w:dyaOrig="194" w14:anchorId="5720BC55">
                <v:shape id="_x0000_i1041" type="#_x0000_t75" style="width:67.5pt;height:9.75pt" o:ole="">
                  <v:imagedata r:id="rId40" o:title=""/>
                </v:shape>
                <o:OLEObject Type="Embed" ProgID="FXE300.Equation" ShapeID="_x0000_i1041" DrawAspect="Content" ObjectID="_1460094505" r:id="rId41"/>
              </w:object>
            </w:r>
          </w:p>
          <w:p w:rsidR="00AA5171" w:rsidRPr="00AA5171" w:rsidRDefault="00AA5171" w:rsidP="00AA5171">
            <w:pPr>
              <w:tabs>
                <w:tab w:val="left" w:pos="3687"/>
              </w:tabs>
              <w:spacing w:after="60"/>
              <w:rPr>
                <w:rFonts w:ascii="Times New Roman" w:hAnsi="Times New Roman"/>
                <w:sz w:val="10"/>
                <w:szCs w:val="10"/>
              </w:rPr>
            </w:pPr>
          </w:p>
          <w:p w:rsidR="008212AA" w:rsidRDefault="008212AA" w:rsidP="00AA5171">
            <w:pPr>
              <w:tabs>
                <w:tab w:val="left" w:pos="3687"/>
              </w:tabs>
              <w:spacing w:after="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Line 1          </w:t>
            </w:r>
            <w:r w:rsidR="00AA5171">
              <w:rPr>
                <w:rFonts w:ascii="Times New Roman" w:hAnsi="Times New Roman"/>
              </w:rPr>
              <w:t xml:space="preserve">           </w:t>
            </w:r>
            <w:r>
              <w:rPr>
                <w:rFonts w:ascii="Times New Roman" w:hAnsi="Times New Roman"/>
              </w:rPr>
              <w:t xml:space="preserve">   </w:t>
            </w:r>
            <w:r>
              <w:rPr>
                <w:rFonts w:ascii="Times New Roman" w:hAnsi="Times New Roman"/>
                <w:position w:val="-6"/>
              </w:rPr>
              <w:t xml:space="preserve"> </w:t>
            </w:r>
            <w:r w:rsidR="00AA5171" w:rsidRPr="00AA5171">
              <w:rPr>
                <w:rFonts w:ascii="Times New Roman" w:hAnsi="Times New Roman"/>
                <w:color w:val="FF0000"/>
                <w:position w:val="-2"/>
              </w:rPr>
              <w:object w:dxaOrig="1109" w:dyaOrig="194" w14:anchorId="1DE5EF4F">
                <v:shape id="_x0000_i1042" type="#_x0000_t75" style="width:55.5pt;height:9.75pt" o:ole="">
                  <v:imagedata r:id="rId42" o:title=""/>
                </v:shape>
                <o:OLEObject Type="Embed" ProgID="FXE300.Equation" ShapeID="_x0000_i1042" DrawAspect="Content" ObjectID="_1460094506" r:id="rId43"/>
              </w:object>
            </w:r>
            <w:r>
              <w:rPr>
                <w:rFonts w:ascii="Times New Roman" w:hAnsi="Times New Roman"/>
                <w:position w:val="-6"/>
              </w:rPr>
              <w:t xml:space="preserve"> </w:t>
            </w:r>
            <w:r w:rsidR="00AA5171">
              <w:rPr>
                <w:rFonts w:ascii="Times New Roman" w:hAnsi="Times New Roman"/>
                <w:position w:val="-6"/>
              </w:rPr>
              <w:tab/>
            </w:r>
          </w:p>
          <w:p w:rsidR="008212AA" w:rsidRDefault="008212AA" w:rsidP="008212AA">
            <w:pPr>
              <w:spacing w:after="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Line 2              </w:t>
            </w:r>
            <w:r>
              <w:rPr>
                <w:rFonts w:ascii="Times New Roman" w:hAnsi="Times New Roman"/>
                <w:position w:val="-6"/>
              </w:rPr>
              <w:t xml:space="preserve"> </w:t>
            </w:r>
            <w:r w:rsidR="00AA5171">
              <w:rPr>
                <w:rFonts w:ascii="Times New Roman" w:hAnsi="Times New Roman"/>
                <w:position w:val="-6"/>
              </w:rPr>
              <w:t xml:space="preserve">          </w:t>
            </w:r>
            <w:r w:rsidR="00AA5171" w:rsidRPr="00AA5171">
              <w:rPr>
                <w:rFonts w:ascii="Times New Roman" w:hAnsi="Times New Roman"/>
                <w:color w:val="FF0000"/>
                <w:position w:val="-2"/>
              </w:rPr>
              <w:object w:dxaOrig="690" w:dyaOrig="194" w14:anchorId="191A68CB">
                <v:shape id="_x0000_i1043" type="#_x0000_t75" style="width:34.5pt;height:9.75pt" o:ole="">
                  <v:imagedata r:id="rId44" o:title=""/>
                </v:shape>
                <o:OLEObject Type="Embed" ProgID="FXE300.Equation" ShapeID="_x0000_i1043" DrawAspect="Content" ObjectID="_1460094507" r:id="rId45"/>
              </w:object>
            </w:r>
            <w:r>
              <w:rPr>
                <w:rFonts w:ascii="Times New Roman" w:hAnsi="Times New Roman"/>
                <w:position w:val="-6"/>
              </w:rPr>
              <w:t xml:space="preserve"> </w:t>
            </w:r>
          </w:p>
          <w:p w:rsidR="008212AA" w:rsidRDefault="008212AA" w:rsidP="008212AA">
            <w:pPr>
              <w:spacing w:after="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Line 3                   </w:t>
            </w:r>
            <w:r>
              <w:rPr>
                <w:rFonts w:ascii="Times New Roman" w:hAnsi="Times New Roman"/>
                <w:position w:val="-6"/>
              </w:rPr>
              <w:t xml:space="preserve"> </w:t>
            </w:r>
            <w:r w:rsidR="00AA5171">
              <w:rPr>
                <w:rFonts w:ascii="Times New Roman" w:hAnsi="Times New Roman"/>
                <w:position w:val="-6"/>
              </w:rPr>
              <w:t xml:space="preserve">       </w:t>
            </w:r>
            <w:r w:rsidR="00AA5171" w:rsidRPr="00AA5171">
              <w:rPr>
                <w:rFonts w:ascii="Times New Roman" w:hAnsi="Times New Roman"/>
                <w:color w:val="FF0000"/>
                <w:position w:val="-18"/>
              </w:rPr>
              <w:object w:dxaOrig="526" w:dyaOrig="498" w14:anchorId="2532E4FA">
                <v:shape id="_x0000_i1044" type="#_x0000_t75" style="width:26.2pt;height:25.35pt" o:ole="">
                  <v:imagedata r:id="rId46" o:title=""/>
                </v:shape>
                <o:OLEObject Type="Embed" ProgID="FXE300.Equation" ShapeID="_x0000_i1044" DrawAspect="Content" ObjectID="_1460094508" r:id="rId47"/>
              </w:object>
            </w:r>
            <w:r>
              <w:rPr>
                <w:rFonts w:ascii="Times New Roman" w:hAnsi="Times New Roman"/>
                <w:position w:val="-6"/>
              </w:rPr>
              <w:t xml:space="preserve"> </w:t>
            </w:r>
          </w:p>
          <w:p w:rsidR="008212AA" w:rsidRDefault="008212AA" w:rsidP="008212AA">
            <w:pPr>
              <w:spacing w:after="60"/>
              <w:rPr>
                <w:rFonts w:ascii="Times New Roman" w:hAnsi="Times New Roman"/>
                <w:position w:val="-24"/>
              </w:rPr>
            </w:pPr>
            <w:r>
              <w:rPr>
                <w:rFonts w:ascii="Times New Roman" w:hAnsi="Times New Roman"/>
              </w:rPr>
              <w:t xml:space="preserve">      Line 4                   </w:t>
            </w:r>
            <w:r>
              <w:rPr>
                <w:rFonts w:ascii="Times New Roman" w:hAnsi="Times New Roman"/>
                <w:position w:val="-24"/>
              </w:rPr>
              <w:t xml:space="preserve"> </w:t>
            </w:r>
            <w:r w:rsidR="00AA5171">
              <w:rPr>
                <w:rFonts w:ascii="Times New Roman" w:hAnsi="Times New Roman"/>
                <w:position w:val="-24"/>
              </w:rPr>
              <w:t xml:space="preserve">      </w:t>
            </w:r>
            <w:r w:rsidR="00AA5171" w:rsidRPr="00AA5171">
              <w:rPr>
                <w:rFonts w:ascii="Times New Roman" w:hAnsi="Times New Roman"/>
                <w:color w:val="FF0000"/>
                <w:position w:val="-18"/>
              </w:rPr>
              <w:object w:dxaOrig="706" w:dyaOrig="498" w14:anchorId="2C870B43">
                <v:shape id="_x0000_i1045" type="#_x0000_t75" style="width:35.2pt;height:25.35pt" o:ole="">
                  <v:imagedata r:id="rId48" o:title=""/>
                </v:shape>
                <o:OLEObject Type="Embed" ProgID="FXE300.Equation" ShapeID="_x0000_i1045" DrawAspect="Content" ObjectID="_1460094509" r:id="rId49"/>
              </w:object>
            </w:r>
            <w:r>
              <w:rPr>
                <w:rFonts w:ascii="Times New Roman" w:hAnsi="Times New Roman"/>
                <w:position w:val="-24"/>
              </w:rPr>
              <w:t xml:space="preserve"> </w:t>
            </w:r>
          </w:p>
          <w:p w:rsidR="00AA5171" w:rsidRDefault="00AA5171" w:rsidP="008212AA">
            <w:pPr>
              <w:spacing w:after="60"/>
              <w:rPr>
                <w:rFonts w:ascii="Times New Roman" w:hAnsi="Times New Roman"/>
              </w:rPr>
            </w:pPr>
          </w:p>
          <w:p w:rsidR="008212AA" w:rsidRDefault="004660A2" w:rsidP="008212AA">
            <w:pPr>
              <w:rPr>
                <w:rFonts w:ascii="Times New Roman" w:hAnsi="Times New Roman"/>
              </w:rPr>
            </w:pPr>
            <w:r>
              <w:pict w14:anchorId="4ADC3905">
                <v:group id="Group 64" o:spid="_x0000_s1065" style="position:absolute;margin-left:7.25pt;margin-top:2.55pt;width:343.5pt;height:9pt;z-index:25165977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">
                  <v:roundrect id="AutoShape 3" o:spid="_x0000_s1066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d7M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5Ev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nd7MMAAADbAAAADwAAAAAAAAAAAAAAAACYAgAAZHJzL2Rv&#10;d25yZXYueG1sUEsFBgAAAAAEAAQA9QAAAIgDAAAAAA==&#10;" strokecolor="black [3213]" strokeweight="1pt"/>
                  <v:roundrect id="AutoShape 4" o:spid="_x0000_s106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tDm8IA&#10;AADbAAAADwAAAGRycy9kb3ducmV2LnhtbESPQWsCMRSE7wX/Q3iCt5q10kVWo6igSG/a6vmRPDeL&#10;m5dlk7qrv74pFHocZuYbZrHqXS3u1IbKs4LJOANBrL2puFTw9bl7nYEIEdlg7ZkUPCjAajl4WWBh&#10;fMdHup9iKRKEQ4EKbIxNIWXQlhyGsW+Ik3f1rcOYZFtK02KX4K6Wb1mWS4cVpwWLDW0t6dvp2yn4&#10;0PZ99uz3F9Pl1+n6uLmctd8rNRr26zmISH38D/+1D0ZBn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W0ObwgAAANsAAAAPAAAAAAAAAAAAAAAAAJgCAABkcnMvZG93&#10;bnJldi54bWxQSwUGAAAAAAQABAD1AAAAhwMAAAAA&#10;" strokecolor="black [3213]" strokeweight="1pt"/>
                  <v:roundrect id="AutoShape 5" o:spid="_x0000_s1068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mAMMA&#10;AADbAAAADwAAAGRycy9kb3ducmV2LnhtbESPQWsCMRSE7wX/Q3gFbzXbiqtsjaKFinhTW8+P5LlZ&#10;unlZNqm7+utNoeBxmJlvmPmyd7W4UBsqzwpeRxkIYu1NxaWCr+PnywxEiMgGa8+k4EoBlovB0xwL&#10;4zve0+UQS5EgHApUYGNsCimDtuQwjHxDnLyzbx3GJNtSmha7BHe1fMuyXDqsOC1YbOjDkv45/DoF&#10;O20ns1u/OZkuP49X+/XpW/uNUsPnfvUOIlIfH+H/9tYoyKfw9yX9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fmAMMAAADbAAAADwAAAAAAAAAAAAAAAACYAgAAZHJzL2Rv&#10;d25yZXYueG1sUEsFBgAAAAAEAAQA9QAAAIgDAAAAAA==&#10;" strokecolor="black [3213]" strokeweight="1pt"/>
                  <v:roundrect id="AutoShape 6" o:spid="_x0000_s1069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hycr8A&#10;AADbAAAADwAAAGRycy9kb3ducmV2LnhtbERPy4rCMBTdD/gP4QruxtQRi1Sj6MDI4M7n+pJcm2Jz&#10;U5qM7czXTxaCy8N5L9e9q8WD2lB5VjAZZyCItTcVlwrOp6/3OYgQkQ3WnknBLwVYrwZvSyyM7/hA&#10;j2MsRQrhUKACG2NTSBm0JYdh7BvixN186zAm2JbStNilcFfLjyzLpcOKU4PFhj4t6fvxxynYazub&#10;//W7q+ny23Rz2F4v2u+UGg37zQJEpD6+xE/3t1GQp7H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iHJyvwAAANsAAAAPAAAAAAAAAAAAAAAAAJgCAABkcnMvZG93bnJl&#10;di54bWxQSwUGAAAAAAQABAD1AAAAhAMAAAAA&#10;" strokecolor="black [3213]" strokeweight="1pt"/>
                </v:group>
              </w:pict>
            </w:r>
            <w:r w:rsidR="008212AA">
              <w:rPr>
                <w:rFonts w:ascii="Times New Roman" w:hAnsi="Times New Roman"/>
              </w:rPr>
              <w:t xml:space="preserve">         Line 1                             Line 2                              Line 3                               Line 4     </w:t>
            </w:r>
          </w:p>
          <w:p w:rsidR="008212AA" w:rsidRDefault="008212AA" w:rsidP="008212AA">
            <w:pPr>
              <w:rPr>
                <w:rFonts w:ascii="Times New Roman" w:hAnsi="Times New Roman"/>
                <w:sz w:val="8"/>
                <w:szCs w:val="8"/>
              </w:rPr>
            </w:pPr>
            <w:r>
              <w:rPr>
                <w:rFonts w:ascii="Times New Roman" w:hAnsi="Times New Roman"/>
              </w:rPr>
              <w:t xml:space="preserve">      </w:t>
            </w:r>
          </w:p>
        </w:tc>
      </w:tr>
      <w:tr w:rsidR="000E6B50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0E6B50" w:rsidRPr="001B3341" w:rsidRDefault="000E6B50" w:rsidP="008212A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E6B50" w:rsidRDefault="000E6B50" w:rsidP="00233613">
            <w:pPr>
              <w:pStyle w:val="QuestionStyle"/>
            </w:pPr>
            <w:r>
              <w:t xml:space="preserve">Solve  </w:t>
            </w:r>
            <w:r w:rsidRPr="000E6B50">
              <w:object w:dxaOrig="1218" w:dyaOrig="194">
                <v:shape id="_x0000_i1046" type="#_x0000_t75" style="width:61.35pt;height:9.8pt" o:ole="">
                  <v:imagedata r:id="rId50" o:title=""/>
                </v:shape>
                <o:OLEObject Type="Embed" ProgID="FXE300.Equation" ShapeID="_x0000_i1046" DrawAspect="Content" ObjectID="_1460094510" r:id="rId51"/>
              </w:object>
            </w:r>
            <w:r>
              <w:t xml:space="preserve"> </w:t>
            </w:r>
          </w:p>
          <w:p w:rsidR="000E6B50" w:rsidRPr="000E6B50" w:rsidRDefault="000E6B50" w:rsidP="00233613">
            <w:pPr>
              <w:pStyle w:val="QuestionStyle"/>
            </w:pPr>
          </w:p>
          <w:p w:rsidR="000E6B50" w:rsidRDefault="000E6B50" w:rsidP="0023361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62230</wp:posOffset>
                      </wp:positionV>
                      <wp:extent cx="4362450" cy="114300"/>
                      <wp:effectExtent l="0" t="0" r="19050" b="1905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4BA4B2" id="Group 69" o:spid="_x0000_s1026" style="position:absolute;margin-left:7.8pt;margin-top:4.9pt;width:343.5pt;height:9pt;z-index:2516464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iL8IA&#10;AADbAAAADwAAAGRycy9kb3ducmV2LnhtbESPQWsCMRSE74L/ITyhN82qKLIaRQuK9Katnh/Jc7O4&#10;eVk2qbv11zdCocdhZr5hVpvOVeJBTSg9KxiPMhDE2puSCwVfn/vhAkSIyAYrz6TghwJs1v3eCnPj&#10;Wz7R4xwLkSAcclRgY6xzKYO25DCMfE2cvJtvHMYkm0KaBtsEd5WcZNlcOiw5LVis6d2Svp+/nYIP&#10;bWeLZ3e4mnZ+m25Pu+tF+4NSb4NuuwQRqYv/4b/20SiYjOH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GIvwgAAANs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/Bt8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wbf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>
              <w:rPr>
                <w:position w:val="-6"/>
              </w:rPr>
              <w:t xml:space="preserve">          </w:t>
            </w:r>
            <w:r w:rsidRPr="000E6B50">
              <w:object w:dxaOrig="592" w:dyaOrig="220">
                <v:shape id="_x0000_i1047" type="#_x0000_t75" style="width:29.45pt;height:10.65pt" o:ole="">
                  <v:imagedata r:id="rId52" o:title=""/>
                </v:shape>
                <o:OLEObject Type="Embed" ProgID="FXE300.Equation" ShapeID="_x0000_i1047" DrawAspect="Content" ObjectID="_1460094511" r:id="rId53"/>
              </w:object>
            </w:r>
            <w:r>
              <w:rPr>
                <w:position w:val="-6"/>
              </w:rPr>
              <w:t xml:space="preserve">               </w:t>
            </w:r>
            <w:r w:rsidR="007D650D">
              <w:rPr>
                <w:position w:val="-6"/>
              </w:rPr>
              <w:t xml:space="preserve"> </w:t>
            </w:r>
            <w:r>
              <w:rPr>
                <w:position w:val="-6"/>
              </w:rPr>
              <w:t xml:space="preserve">         </w:t>
            </w:r>
            <w:r w:rsidR="007D650D" w:rsidRPr="007D650D">
              <w:object w:dxaOrig="592" w:dyaOrig="220">
                <v:shape id="_x0000_i1048" type="#_x0000_t75" style="width:29.45pt;height:10.65pt" o:ole="">
                  <v:imagedata r:id="rId54" o:title=""/>
                </v:shape>
                <o:OLEObject Type="Embed" ProgID="FXE300.Equation" ShapeID="_x0000_i1048" DrawAspect="Content" ObjectID="_1460094512" r:id="rId55"/>
              </w:object>
            </w:r>
            <w:r>
              <w:rPr>
                <w:position w:val="-8"/>
              </w:rPr>
              <w:t xml:space="preserve">   </w:t>
            </w:r>
            <w:r w:rsidR="007D650D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                  </w:t>
            </w:r>
            <w:r w:rsidR="007D650D" w:rsidRPr="007D650D">
              <w:object w:dxaOrig="592" w:dyaOrig="220">
                <v:shape id="_x0000_i1049" type="#_x0000_t75" style="width:29.45pt;height:10.65pt" o:ole="">
                  <v:imagedata r:id="rId56" o:title=""/>
                </v:shape>
                <o:OLEObject Type="Embed" ProgID="FXE300.Equation" ShapeID="_x0000_i1049" DrawAspect="Content" ObjectID="_1460094513" r:id="rId57"/>
              </w:object>
            </w:r>
            <w:r>
              <w:rPr>
                <w:position w:val="-8"/>
              </w:rPr>
              <w:t xml:space="preserve">               </w:t>
            </w:r>
            <w:r w:rsidR="007D650D">
              <w:rPr>
                <w:position w:val="-8"/>
              </w:rPr>
              <w:t xml:space="preserve">   </w:t>
            </w:r>
            <w:r>
              <w:rPr>
                <w:position w:val="-8"/>
              </w:rPr>
              <w:t xml:space="preserve">          </w:t>
            </w:r>
            <w:r w:rsidR="007D650D" w:rsidRPr="007D650D">
              <w:object w:dxaOrig="592" w:dyaOrig="220">
                <v:shape id="_x0000_i1050" type="#_x0000_t75" style="width:29.45pt;height:10.65pt" o:ole="">
                  <v:imagedata r:id="rId58" o:title=""/>
                </v:shape>
                <o:OLEObject Type="Embed" ProgID="FXE300.Equation" ShapeID="_x0000_i1050" DrawAspect="Content" ObjectID="_1460094514" r:id="rId59"/>
              </w:object>
            </w:r>
            <w:r>
              <w:rPr>
                <w:position w:val="-6"/>
              </w:rPr>
              <w:t xml:space="preserve">   </w:t>
            </w:r>
          </w:p>
          <w:p w:rsidR="000E6B50" w:rsidRPr="000E6B50" w:rsidRDefault="000E6B50" w:rsidP="00233613">
            <w:pPr>
              <w:pStyle w:val="QuestionStyle"/>
            </w:pPr>
          </w:p>
        </w:tc>
      </w:tr>
      <w:tr w:rsidR="008212AA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8212AA" w:rsidRPr="001B3341" w:rsidRDefault="008212AA" w:rsidP="008212A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12AA" w:rsidRDefault="008212AA" w:rsidP="00233613">
            <w:pPr>
              <w:pStyle w:val="QuestionStyle"/>
            </w:pPr>
            <w:r>
              <w:t>Test the possible solutions below to find the correct solution to the equation :</w:t>
            </w:r>
          </w:p>
          <w:p w:rsidR="007D650D" w:rsidRPr="007D650D" w:rsidRDefault="007D650D" w:rsidP="00233613">
            <w:pPr>
              <w:pStyle w:val="QuestionStyle"/>
            </w:pPr>
          </w:p>
          <w:p w:rsidR="008212AA" w:rsidRPr="00AA5171" w:rsidRDefault="008212AA" w:rsidP="00233613">
            <w:pPr>
              <w:pStyle w:val="QuestionStyle"/>
            </w:pPr>
            <w:r>
              <w:t xml:space="preserve">         </w:t>
            </w:r>
            <w:r w:rsidR="00AA5171" w:rsidRPr="00AA5171">
              <w:object w:dxaOrig="1034" w:dyaOrig="514" w14:anchorId="1236E213">
                <v:shape id="_x0000_i1051" type="#_x0000_t75" style="width:51.55pt;height:26.2pt" o:ole="">
                  <v:imagedata r:id="rId60" o:title=""/>
                </v:shape>
                <o:OLEObject Type="Embed" ProgID="FXE300.Equation" ShapeID="_x0000_i1051" DrawAspect="Content" ObjectID="_1460094515" r:id="rId61"/>
              </w:object>
            </w:r>
            <w:r w:rsidRPr="00AA5171">
              <w:t xml:space="preserve"> </w:t>
            </w:r>
          </w:p>
          <w:p w:rsidR="008212AA" w:rsidRPr="007D650D" w:rsidRDefault="008212AA" w:rsidP="00233613">
            <w:pPr>
              <w:pStyle w:val="QuestionStyle"/>
            </w:pPr>
          </w:p>
          <w:p w:rsidR="008212AA" w:rsidRDefault="004660A2" w:rsidP="00233613">
            <w:pPr>
              <w:pStyle w:val="QuestionStyle"/>
              <w:rPr>
                <w:position w:val="-6"/>
              </w:rPr>
            </w:pPr>
            <w:r>
              <w:pict w14:anchorId="60D2CE08">
                <v:group id="Group 69" o:spid="_x0000_s1070" style="position:absolute;margin-left:7.8pt;margin-top:4.9pt;width:343.5pt;height:9pt;z-index:25166080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AwWSnrvAgAADw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07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foqc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Wpy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foqcAAAADbAAAADwAAAAAAAAAAAAAAAACYAgAAZHJzL2Rvd25y&#10;ZXYueG1sUEsFBgAAAAAEAAQA9QAAAIUDAAAAAA==&#10;" strokecolor="black [3213]" strokeweight="1pt"/>
                  <v:roundrect id="AutoShape 4" o:spid="_x0000_s107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tNMsMA&#10;AADbAAAADwAAAGRycy9kb3ducmV2LnhtbESPQWsCMRSE70L/Q3gFb5pVqZW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tNMsMAAADbAAAADwAAAAAAAAAAAAAAAACYAgAAZHJzL2Rv&#10;d25yZXYueG1sUEsFBgAAAAAEAAQA9QAAAIgDAAAAAA==&#10;" strokecolor="black [3213]" strokeweight="1pt"/>
                  <v:roundrect id="AutoShape 5" o:spid="_x0000_s107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TRc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+wR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TRcMAAADbAAAADwAAAAAAAAAAAAAAAACYAgAAZHJzL2Rv&#10;d25yZXYueG1sUEsFBgAAAAAEAAQA9QAAAIgDAAAAAA==&#10;" strokecolor="black [3213]" strokeweight="1pt"/>
                  <v:roundrect id="AutoShape 6" o:spid="_x0000_s107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23sMA&#10;AADbAAAADwAAAGRycy9kb3ducmV2LnhtbESPQWsCMRSE7wX/Q3hCbzWropXVKFqoSG9q9fxInpvF&#10;zcuySd1tf30jCB6HmfmGWaw6V4kbNaH0rGA4yEAQa29KLhR8Hz/fZiBCRDZYeSYFvxRgtey9LDA3&#10;vuU93Q6xEAnCIUcFNsY6lzJoSw7DwNfEybv4xmFMsimkabBNcFfJUZZNpcOS04LFmj4s6evhxyn4&#10;0nYy++u2Z9NOL+P1fnM+ab9V6rXfrecgInXxGX60d0bB+xj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23sMAAADbAAAADwAAAAAAAAAAAAAAAACYAgAAZHJzL2Rv&#10;d25yZXYueG1sUEsFBgAAAAAEAAQA9QAAAIgDAAAAAA==&#10;" strokecolor="black [3213]" strokeweight="1pt"/>
                </v:group>
              </w:pict>
            </w:r>
            <w:r w:rsidR="00AA5171">
              <w:rPr>
                <w:position w:val="-6"/>
              </w:rPr>
              <w:t xml:space="preserve">         </w:t>
            </w:r>
            <w:r w:rsidR="008212AA">
              <w:rPr>
                <w:position w:val="-6"/>
              </w:rPr>
              <w:t xml:space="preserve"> </w:t>
            </w:r>
            <w:r w:rsidR="00AA5171" w:rsidRPr="00AA5171">
              <w:object w:dxaOrig="738" w:dyaOrig="220" w14:anchorId="5E8BAC39">
                <v:shape id="_x0000_i1052" type="#_x0000_t75" style="width:36.8pt;height:10.65pt" o:ole="">
                  <v:imagedata r:id="rId62" o:title=""/>
                </v:shape>
                <o:OLEObject Type="Embed" ProgID="FXE300.Equation" ShapeID="_x0000_i1052" DrawAspect="Content" ObjectID="_1460094516" r:id="rId63"/>
              </w:object>
            </w:r>
            <w:r w:rsidR="008212AA">
              <w:rPr>
                <w:position w:val="-6"/>
              </w:rPr>
              <w:t xml:space="preserve">           </w:t>
            </w:r>
            <w:r w:rsidR="00AA5171">
              <w:rPr>
                <w:position w:val="-6"/>
              </w:rPr>
              <w:t xml:space="preserve">    </w:t>
            </w:r>
            <w:r w:rsidR="008212AA">
              <w:rPr>
                <w:position w:val="-6"/>
              </w:rPr>
              <w:t xml:space="preserve">         </w:t>
            </w:r>
            <w:r w:rsidR="00AA5171" w:rsidRPr="00AA5171">
              <w:object w:dxaOrig="738" w:dyaOrig="220" w14:anchorId="2F5ADED3">
                <v:shape id="_x0000_i1053" type="#_x0000_t75" style="width:36.8pt;height:10.65pt" o:ole="">
                  <v:imagedata r:id="rId64" o:title=""/>
                </v:shape>
                <o:OLEObject Type="Embed" ProgID="FXE300.Equation" ShapeID="_x0000_i1053" DrawAspect="Content" ObjectID="_1460094517" r:id="rId65"/>
              </w:object>
            </w:r>
            <w:r w:rsidR="008212AA">
              <w:rPr>
                <w:position w:val="-8"/>
              </w:rPr>
              <w:t xml:space="preserve">            </w:t>
            </w:r>
            <w:r w:rsidR="00AA5171">
              <w:rPr>
                <w:position w:val="-8"/>
              </w:rPr>
              <w:t xml:space="preserve">  </w:t>
            </w:r>
            <w:r w:rsidR="008212AA">
              <w:rPr>
                <w:position w:val="-8"/>
              </w:rPr>
              <w:t xml:space="preserve">           </w:t>
            </w:r>
            <w:r w:rsidR="00AA5171" w:rsidRPr="00AA5171">
              <w:object w:dxaOrig="738" w:dyaOrig="220" w14:anchorId="4C230F81">
                <v:shape id="_x0000_i1054" type="#_x0000_t75" style="width:36.8pt;height:10.65pt" o:ole="">
                  <v:imagedata r:id="rId66" o:title=""/>
                </v:shape>
                <o:OLEObject Type="Embed" ProgID="FXE300.Equation" ShapeID="_x0000_i1054" DrawAspect="Content" ObjectID="_1460094518" r:id="rId67"/>
              </w:object>
            </w:r>
            <w:r w:rsidR="008212AA">
              <w:rPr>
                <w:position w:val="-8"/>
              </w:rPr>
              <w:t xml:space="preserve">                         </w:t>
            </w:r>
            <w:r w:rsidR="00AA5171" w:rsidRPr="00AA5171">
              <w:object w:dxaOrig="738" w:dyaOrig="220" w14:anchorId="7816B34F">
                <v:shape id="_x0000_i1055" type="#_x0000_t75" style="width:36.8pt;height:10.65pt" o:ole="">
                  <v:imagedata r:id="rId68" o:title=""/>
                </v:shape>
                <o:OLEObject Type="Embed" ProgID="FXE300.Equation" ShapeID="_x0000_i1055" DrawAspect="Content" ObjectID="_1460094519" r:id="rId69"/>
              </w:object>
            </w:r>
            <w:r w:rsidR="008212AA">
              <w:rPr>
                <w:position w:val="-6"/>
              </w:rPr>
              <w:t xml:space="preserve">                        </w:t>
            </w:r>
          </w:p>
          <w:p w:rsidR="008212AA" w:rsidRDefault="008212AA" w:rsidP="00233613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0"/>
          <w:footerReference w:type="default" r:id="rId71"/>
          <w:headerReference w:type="first" r:id="rId72"/>
          <w:footerReference w:type="first" r:id="rId7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1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8"/>
        <w:gridCol w:w="5243"/>
        <w:gridCol w:w="3549"/>
      </w:tblGrid>
      <w:tr w:rsidR="00325745" w:rsidTr="00670716">
        <w:trPr>
          <w:cantSplit/>
          <w:trHeight w:val="851"/>
        </w:trPr>
        <w:tc>
          <w:tcPr>
            <w:tcW w:w="1420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7D650D" w:rsidP="007D650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8340CE9B3C8045FEA714BA75A55E56A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D867F7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Equations</w:t>
                </w:r>
              </w:p>
            </w:sdtContent>
          </w:sdt>
        </w:tc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7D650D">
        <w:trPr>
          <w:cantSplit/>
          <w:trHeight w:val="851"/>
        </w:trPr>
        <w:tc>
          <w:tcPr>
            <w:tcW w:w="6663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9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BF10CC">
        <w:trPr>
          <w:cantSplit/>
          <w:trHeight w:val="851"/>
        </w:trPr>
        <w:tc>
          <w:tcPr>
            <w:tcW w:w="10212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7D650D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7D650D" w:rsidRPr="001B3341" w:rsidRDefault="007D650D" w:rsidP="007D650D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bottom w:val="single" w:sz="4" w:space="0" w:color="auto"/>
            </w:tcBorders>
          </w:tcPr>
          <w:p w:rsidR="007D650D" w:rsidRDefault="007D650D" w:rsidP="00233613">
            <w:pPr>
              <w:pStyle w:val="QuestionStyle"/>
            </w:pPr>
            <w:r>
              <w:t xml:space="preserve">Which calculation could be used to find the solution to the equation  </w:t>
            </w:r>
            <w:r>
              <w:rPr>
                <w:color w:val="FF0000"/>
              </w:rPr>
              <w:t xml:space="preserve"> </w:t>
            </w:r>
            <w:r w:rsidRPr="007D650D">
              <w:rPr>
                <w:color w:val="FF0000"/>
                <w:position w:val="-20"/>
              </w:rPr>
              <w:object w:dxaOrig="806" w:dyaOrig="548" w14:anchorId="0DBC20BA">
                <v:shape id="_x0000_i1056" type="#_x0000_t75" style="width:40.1pt;height:27.8pt" o:ole="">
                  <v:imagedata r:id="rId74" o:title=""/>
                </v:shape>
                <o:OLEObject Type="Embed" ProgID="FXE300.Equation" ShapeID="_x0000_i1056" DrawAspect="Content" ObjectID="_1460094520" r:id="rId75"/>
              </w:object>
            </w:r>
            <w:r>
              <w:rPr>
                <w:color w:val="FF0000"/>
              </w:rPr>
              <w:t xml:space="preserve"> </w:t>
            </w:r>
            <w:r>
              <w:t xml:space="preserve"> ?</w:t>
            </w:r>
          </w:p>
          <w:p w:rsidR="007D650D" w:rsidRDefault="007D650D" w:rsidP="00233613">
            <w:pPr>
              <w:pStyle w:val="QuestionStyle"/>
            </w:pPr>
          </w:p>
          <w:p w:rsidR="007D650D" w:rsidRDefault="004660A2" w:rsidP="00233613">
            <w:pPr>
              <w:pStyle w:val="QuestionStyle"/>
            </w:pPr>
            <w:r>
              <w:rPr>
                <w:rFonts w:ascii="Calibri" w:hAnsi="Calibri"/>
              </w:rPr>
              <w:pict w14:anchorId="3D9B669B">
                <v:group id="Group 120" o:spid="_x0000_s1080" style="position:absolute;margin-left:7pt;margin-top:5.05pt;width:343.5pt;height:9pt;z-index:25166182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nEGpDfQCAAAV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08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  <v:roundrect id="AutoShape 4" o:spid="_x0000_s108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jCMEA&#10;AADcAAAADwAAAGRycy9kb3ducmV2LnhtbERPS2sCMRC+C/6HMIXeNNsVRVajaEEpvfk8D8m4WdxM&#10;lk3qbvvrG6HQ23x8z1mue1eLB7Wh8qzgbZyBINbeVFwqOJ92ozmIEJEN1p5JwTcFWK+GgyUWxnd8&#10;oMcxliKFcChQgY2xKaQM2pLDMPYNceJuvnUYE2xLaVrsUrirZZ5lM+mw4tRgsaF3S/p+/HIKPrWd&#10;zn/6/dV0s9tkc9heL9rvlXp96TcLEJH6+C/+c3+YND/P4flMuk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L4wjBAAAA3AAAAA8AAAAAAAAAAAAAAAAAmAIAAGRycy9kb3du&#10;cmV2LnhtbFBLBQYAAAAABAAEAPUAAACGAwAAAAA=&#10;" strokecolor="black [3213]" strokeweight="1pt"/>
                  <v:roundrect id="AutoShape 5" o:spid="_x0000_s108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dGk8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M4f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HRpPBAAAA3AAAAA8AAAAAAAAAAAAAAAAAmAIAAGRycy9kb3du&#10;cmV2LnhtbFBLBQYAAAAABAAEAPUAAACGAwAAAAA=&#10;" strokecolor="black [3213]" strokeweight="1pt"/>
                  <v:roundrect id="AutoShape 6" o:spid="_x0000_s108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58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2fPcP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t7nwgAAANwAAAAPAAAAAAAAAAAAAAAAAJgCAABkcnMvZG93&#10;bnJldi54bWxQSwUGAAAAAAQABAD1AAAAhwMAAAAA&#10;" strokecolor="black [3213]" strokeweight="1pt"/>
                </v:group>
              </w:pict>
            </w:r>
            <w:r w:rsidR="00DC225E">
              <w:t xml:space="preserve">       </w:t>
            </w:r>
            <w:r w:rsidR="007D650D">
              <w:t xml:space="preserve"> </w:t>
            </w:r>
            <w:r w:rsidR="007D650D" w:rsidRPr="007D650D">
              <w:object w:dxaOrig="1194" w:dyaOrig="220" w14:anchorId="05403FF0">
                <v:shape id="_x0000_i1057" type="#_x0000_t75" style="width:59.75pt;height:10.65pt" o:ole="">
                  <v:imagedata r:id="rId76" o:title=""/>
                </v:shape>
                <o:OLEObject Type="Embed" ProgID="FXE300.Equation" ShapeID="_x0000_i1057" DrawAspect="Content" ObjectID="_1460094521" r:id="rId77"/>
              </w:object>
            </w:r>
            <w:r w:rsidR="007D650D">
              <w:t xml:space="preserve">             </w:t>
            </w:r>
            <w:r w:rsidR="007D650D" w:rsidRPr="007D650D">
              <w:object w:dxaOrig="1170" w:dyaOrig="220">
                <v:shape id="_x0000_i1058" type="#_x0000_t75" style="width:58.9pt;height:10.65pt" o:ole="">
                  <v:imagedata r:id="rId78" o:title=""/>
                </v:shape>
                <o:OLEObject Type="Embed" ProgID="FXE300.Equation" ShapeID="_x0000_i1058" DrawAspect="Content" ObjectID="_1460094522" r:id="rId79"/>
              </w:object>
            </w:r>
            <w:r w:rsidR="007D650D">
              <w:t xml:space="preserve">           </w:t>
            </w:r>
            <w:r w:rsidR="00DC225E">
              <w:t xml:space="preserve">     </w:t>
            </w:r>
            <w:r w:rsidR="007D650D">
              <w:t xml:space="preserve"> </w:t>
            </w:r>
            <w:r w:rsidR="007D650D" w:rsidRPr="007D650D">
              <w:object w:dxaOrig="1386" w:dyaOrig="220">
                <v:shape id="_x0000_i1059" type="#_x0000_t75" style="width:69.55pt;height:10.65pt" o:ole="">
                  <v:imagedata r:id="rId80" o:title=""/>
                </v:shape>
                <o:OLEObject Type="Embed" ProgID="FXE300.Equation" ShapeID="_x0000_i1059" DrawAspect="Content" ObjectID="_1460094523" r:id="rId81"/>
              </w:object>
            </w:r>
            <w:r w:rsidR="007D650D">
              <w:t xml:space="preserve">         </w:t>
            </w:r>
            <w:r w:rsidR="00DC225E">
              <w:t xml:space="preserve">  </w:t>
            </w:r>
            <w:r w:rsidR="007D650D">
              <w:t xml:space="preserve"> </w:t>
            </w:r>
            <w:r w:rsidR="007D650D" w:rsidRPr="007D650D">
              <w:object w:dxaOrig="1266" w:dyaOrig="220">
                <v:shape id="_x0000_i1060" type="#_x0000_t75" style="width:63.8pt;height:10.65pt" o:ole="">
                  <v:imagedata r:id="rId82" o:title=""/>
                </v:shape>
                <o:OLEObject Type="Embed" ProgID="FXE300.Equation" ShapeID="_x0000_i1060" DrawAspect="Content" ObjectID="_1460094524" r:id="rId83"/>
              </w:object>
            </w:r>
            <w:r w:rsidR="007D650D">
              <w:t xml:space="preserve"> </w:t>
            </w:r>
          </w:p>
          <w:p w:rsidR="007D650D" w:rsidRDefault="007D650D" w:rsidP="00233613">
            <w:pPr>
              <w:pStyle w:val="QuestionStyle"/>
            </w:pPr>
          </w:p>
        </w:tc>
      </w:tr>
      <w:tr w:rsidR="007D650D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7D650D" w:rsidRPr="001B3341" w:rsidRDefault="007D650D" w:rsidP="007D650D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D650D" w:rsidRDefault="004660A2" w:rsidP="00233613">
            <w:pPr>
              <w:pStyle w:val="QuestionStyle"/>
            </w:pPr>
            <w:r>
              <w:rPr>
                <w:rFonts w:ascii="Calibri" w:hAnsi="Calibri"/>
                <w:sz w:val="22"/>
                <w:szCs w:val="22"/>
              </w:rPr>
              <w:pict w14:anchorId="7B5FB466">
                <v:rect id="Rectangle 6" o:spid="_x0000_s1085" style="position:absolute;margin-left:308.8pt;margin-top:6.95pt;width:59.4pt;height:29.4pt;z-index:2516628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" filled="f" strokecolor="black [3213]" strokeweight="1.5pt"/>
              </w:pict>
            </w:r>
            <w:r w:rsidR="007D650D">
              <w:t>Give the solution to:</w:t>
            </w:r>
          </w:p>
          <w:p w:rsidR="007D650D" w:rsidRDefault="007D650D" w:rsidP="00233613">
            <w:pPr>
              <w:pStyle w:val="QuestionStyle"/>
            </w:pPr>
            <w:r>
              <w:t xml:space="preserve">    </w:t>
            </w:r>
            <w:r>
              <w:rPr>
                <w:color w:val="FF0000"/>
              </w:rPr>
              <w:t xml:space="preserve"> </w:t>
            </w:r>
            <w:r w:rsidR="00705475" w:rsidRPr="00705475">
              <w:rPr>
                <w:color w:val="FF0000"/>
                <w:position w:val="-8"/>
              </w:rPr>
              <w:object w:dxaOrig="1610" w:dyaOrig="279" w14:anchorId="21989AAD">
                <v:shape id="_x0000_i1061" type="#_x0000_t75" style="width:80.2pt;height:13.9pt" o:ole="">
                  <v:imagedata r:id="rId84" o:title=""/>
                </v:shape>
                <o:OLEObject Type="Embed" ProgID="FXE300.Equation" ShapeID="_x0000_i1061" DrawAspect="Content" ObjectID="_1460094525" r:id="rId85"/>
              </w:object>
            </w:r>
            <w:r>
              <w:rPr>
                <w:color w:val="FF0000"/>
              </w:rPr>
              <w:t xml:space="preserve"> </w:t>
            </w:r>
            <w:r>
              <w:t xml:space="preserve">                                       </w:t>
            </w:r>
            <w:r w:rsidR="00705475">
              <w:t>p</w:t>
            </w:r>
            <w:r>
              <w:t xml:space="preserve"> =      </w:t>
            </w:r>
          </w:p>
        </w:tc>
      </w:tr>
      <w:tr w:rsidR="007D650D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7D650D" w:rsidRPr="001B3341" w:rsidRDefault="007D650D" w:rsidP="007D650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D650D" w:rsidRDefault="007D650D" w:rsidP="00233613">
            <w:pPr>
              <w:pStyle w:val="QuestionStyle"/>
            </w:pPr>
            <w:r>
              <w:t>Which is the correct solution to:</w:t>
            </w:r>
          </w:p>
          <w:p w:rsidR="00705475" w:rsidRPr="00705475" w:rsidRDefault="00705475" w:rsidP="00233613">
            <w:pPr>
              <w:pStyle w:val="QuestionStyle"/>
            </w:pPr>
          </w:p>
          <w:p w:rsidR="007D650D" w:rsidRPr="00705475" w:rsidRDefault="007D650D" w:rsidP="00233613">
            <w:pPr>
              <w:pStyle w:val="QuestionStyle"/>
            </w:pPr>
            <w:r>
              <w:t xml:space="preserve">    </w:t>
            </w:r>
            <w:r w:rsidR="00705475" w:rsidRPr="00705475">
              <w:object w:dxaOrig="1458" w:dyaOrig="279" w14:anchorId="0C70BC04">
                <v:shape id="_x0000_i1062" type="#_x0000_t75" style="width:72.8pt;height:13.9pt" o:ole="">
                  <v:imagedata r:id="rId86" o:title=""/>
                </v:shape>
                <o:OLEObject Type="Embed" ProgID="FXE300.Equation" ShapeID="_x0000_i1062" DrawAspect="Content" ObjectID="_1460094526" r:id="rId87"/>
              </w:object>
            </w:r>
            <w:r w:rsidRPr="00705475">
              <w:t xml:space="preserve"> </w:t>
            </w:r>
          </w:p>
          <w:p w:rsidR="00705475" w:rsidRDefault="00705475" w:rsidP="00233613">
            <w:pPr>
              <w:pStyle w:val="QuestionStyle"/>
            </w:pPr>
          </w:p>
          <w:p w:rsidR="00705475" w:rsidRPr="00705475" w:rsidRDefault="00705475" w:rsidP="00233613">
            <w:pPr>
              <w:pStyle w:val="QuestionStyle"/>
            </w:pPr>
          </w:p>
          <w:p w:rsidR="007D650D" w:rsidRDefault="004660A2" w:rsidP="00233613">
            <w:pPr>
              <w:pStyle w:val="QuestionStyle"/>
            </w:pPr>
            <w:r>
              <w:rPr>
                <w:rFonts w:ascii="Calibri" w:hAnsi="Calibri"/>
              </w:rPr>
              <w:pict w14:anchorId="6742E5A4">
                <v:group id="Group 125" o:spid="_x0000_s1086" style="position:absolute;margin-left:13pt;margin-top:2.9pt;width:343.5pt;height:9pt;z-index:25166387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">
                  <v:roundrect id="AutoShape 3" o:spid="_x0000_s108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lC8EA&#10;AADcAAAADwAAAGRycy9kb3ducmV2LnhtbERPS2sCMRC+F/wPYQrearaKi2yNogVFevN5HpJxs3Qz&#10;WTapu/rrG6HQ23x8z5kve1eLG7Wh8qzgfZSBINbeVFwqOB03bzMQISIbrD2TgjsFWC4GL3MsjO94&#10;T7dDLEUK4VCgAhtjU0gZtCWHYeQb4sRdfeswJtiW0rTYpXBXy3GW5dJhxanBYkOflvT34ccp+NJ2&#10;Onv024vp8utktV9fztpvlRq+9qsPEJH6+C/+c+9Mmj/O4fl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w5QvBAAAA3AAAAA8AAAAAAAAAAAAAAAAAmAIAAGRycy9kb3du&#10;cmV2LnhtbFBLBQYAAAAABAAEAPUAAACGAwAAAAA=&#10;" strokecolor="black [3213]" strokeweight="1pt"/>
                  <v:roundrect id="AutoShape 4" o:spid="_x0000_s108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xAkMEA&#10;AADcAAAADwAAAGRycy9kb3ducmV2LnhtbERPTWsCMRC9C/6HMEJvmtVSK6tRVFCKN231PCTjZnEz&#10;WTbR3fbXm0Kht3m8z1msOleJBzWh9KxgPMpAEGtvSi4UfH3uhjMQISIbrDyTgm8KsFr2ewvMjW/5&#10;SI9TLEQK4ZCjAhtjnUsZtCWHYeRr4sRdfeMwJtgU0jTYpnBXyUmWTaXDklODxZq2lvTtdHcKDtq+&#10;zX66/cW00+vr+ri5nLXfK/Uy6NZzEJG6+C/+c3+YNH/yDr/Pp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8QJDBAAAA3AAAAA8AAAAAAAAAAAAAAAAAmAIAAGRycy9kb3du&#10;cmV2LnhtbFBLBQYAAAAABAAEAPUAAACGAwAAAAA=&#10;" strokecolor="black [3213]" strokeweight="1pt"/>
                  <v:roundrect id="AutoShape 5" o:spid="_x0000_s108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qpMAA&#10;AADcAAAADwAAAGRycy9kb3ducmV2LnhtbERPz2vCMBS+D/wfwhO8zVRFKdUoKkyGN930/EieTbF5&#10;KU1mu/31y0Hw+PH9Xm16V4sHtaHyrGAyzkAQa28qLhV8f3285yBCRDZYeyYFvxRgsx68rbAwvuMT&#10;Pc6xFCmEQ4EKbIxNIWXQlhyGsW+IE3fzrcOYYFtK02KXwl0tp1m2kA4rTg0WG9pb0vfzj1Nw1Hae&#10;//WHq+kWt9n2tLtetD8oNRr22yWISH18iZ/uT6Ngmqe16Uw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DqpMAAAADcAAAADwAAAAAAAAAAAAAAAACYAgAAZHJzL2Rvd25y&#10;ZXYueG1sUEsFBgAAAAAEAAQA9QAAAIUDAAAAAA==&#10;" strokecolor="black [3213]" strokeweight="1pt"/>
                  <v:roundrect id="AutoShape 6" o:spid="_x0000_s109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xPP8QA&#10;AADcAAAADwAAAGRycy9kb3ducmV2LnhtbESPQWsCMRSE70L/Q3iF3jRbi7KuRlGhIt606vmRPDdL&#10;Ny/LJnW3/fWmUOhxmJlvmMWqd7W4UxsqzwpeRxkIYu1NxaWC88f7MAcRIrLB2jMp+KYAq+XTYIGF&#10;8R0f6X6KpUgQDgUqsDE2hZRBW3IYRr4hTt7Ntw5jkm0pTYtdgrtajrNsKh1WnBYsNrS1pD9PX07B&#10;QdtJ/tPvrqab3t7Wx831ov1OqZfnfj0HEamP/+G/9t4oGOcz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sTz/EAAAA3AAAAA8AAAAAAAAAAAAAAAAAmAIAAGRycy9k&#10;b3ducmV2LnhtbFBLBQYAAAAABAAEAPUAAACJAwAAAAA=&#10;" strokecolor="black [3213]" strokeweight="1pt"/>
                </v:group>
              </w:pict>
            </w:r>
            <w:r w:rsidR="007D650D">
              <w:t xml:space="preserve">           </w:t>
            </w:r>
            <w:r w:rsidR="00705475" w:rsidRPr="00705475">
              <w:object w:dxaOrig="810" w:dyaOrig="279" w14:anchorId="5BE9AD75">
                <v:shape id="_x0000_i1063" type="#_x0000_t75" style="width:40.9pt;height:13.9pt" o:ole="">
                  <v:imagedata r:id="rId88" o:title=""/>
                </v:shape>
                <o:OLEObject Type="Embed" ProgID="FXE300.Equation" ShapeID="_x0000_i1063" DrawAspect="Content" ObjectID="_1460094527" r:id="rId89"/>
              </w:object>
            </w:r>
            <w:r w:rsidR="007D650D">
              <w:t xml:space="preserve">              </w:t>
            </w:r>
            <w:r w:rsidR="00705475">
              <w:t xml:space="preserve">    </w:t>
            </w:r>
            <w:r w:rsidR="00705475" w:rsidRPr="00705475">
              <w:object w:dxaOrig="810" w:dyaOrig="279">
                <v:shape id="_x0000_i1064" type="#_x0000_t75" style="width:40.9pt;height:13.9pt" o:ole="">
                  <v:imagedata r:id="rId90" o:title=""/>
                </v:shape>
                <o:OLEObject Type="Embed" ProgID="FXE300.Equation" ShapeID="_x0000_i1064" DrawAspect="Content" ObjectID="_1460094528" r:id="rId91"/>
              </w:object>
            </w:r>
            <w:r w:rsidR="007D650D">
              <w:t xml:space="preserve">                    </w:t>
            </w:r>
            <w:r w:rsidR="00705475" w:rsidRPr="00705475">
              <w:object w:dxaOrig="810" w:dyaOrig="279">
                <v:shape id="_x0000_i1065" type="#_x0000_t75" style="width:40.9pt;height:13.9pt" o:ole="">
                  <v:imagedata r:id="rId92" o:title=""/>
                </v:shape>
                <o:OLEObject Type="Embed" ProgID="FXE300.Equation" ShapeID="_x0000_i1065" DrawAspect="Content" ObjectID="_1460094529" r:id="rId93"/>
              </w:object>
            </w:r>
            <w:r w:rsidR="007D650D">
              <w:t xml:space="preserve">                     </w:t>
            </w:r>
            <w:r w:rsidR="00705475" w:rsidRPr="00705475">
              <w:object w:dxaOrig="810" w:dyaOrig="279">
                <v:shape id="_x0000_i1066" type="#_x0000_t75" style="width:40.9pt;height:13.9pt" o:ole="">
                  <v:imagedata r:id="rId94" o:title=""/>
                </v:shape>
                <o:OLEObject Type="Embed" ProgID="FXE300.Equation" ShapeID="_x0000_i1066" DrawAspect="Content" ObjectID="_1460094530" r:id="rId95"/>
              </w:object>
            </w:r>
            <w:r w:rsidR="007D650D">
              <w:t xml:space="preserve"> </w:t>
            </w:r>
          </w:p>
          <w:p w:rsidR="007D650D" w:rsidRDefault="007D650D" w:rsidP="00233613">
            <w:pPr>
              <w:pStyle w:val="QuestionStyle"/>
            </w:pPr>
          </w:p>
        </w:tc>
      </w:tr>
      <w:tr w:rsidR="007D650D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7D650D" w:rsidRPr="001B3341" w:rsidRDefault="007D650D" w:rsidP="007D650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D650D" w:rsidRPr="00705475" w:rsidRDefault="004660A2" w:rsidP="00233613">
            <w:pPr>
              <w:pStyle w:val="QuestionStyle"/>
              <w:rPr>
                <w:sz w:val="36"/>
                <w:szCs w:val="36"/>
              </w:rPr>
            </w:pPr>
            <w:r>
              <w:rPr>
                <w:rFonts w:ascii="Calibri" w:hAnsi="Calibri"/>
                <w:sz w:val="22"/>
                <w:szCs w:val="22"/>
              </w:rPr>
              <w:pict w14:anchorId="6528B6B5">
                <v:rect id="Rectangle 315" o:spid="_x0000_s1091" style="position:absolute;margin-left:235.3pt;margin-top:11.5pt;width:59.4pt;height:29.4pt;z-index:25166489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NB6Pd&#10;xgIAAHQ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705475">
              <w:t>Solve:</w:t>
            </w:r>
            <w:r w:rsidR="00BF10CC">
              <w:t xml:space="preserve">    </w:t>
            </w:r>
            <w:r w:rsidR="007D650D">
              <w:t xml:space="preserve">    </w:t>
            </w:r>
            <w:r w:rsidR="00705475" w:rsidRPr="00705475">
              <w:object w:dxaOrig="1109" w:dyaOrig="248" w14:anchorId="65F62B26">
                <v:shape id="_x0000_i1067" type="#_x0000_t75" style="width:54.8pt;height:12.25pt" o:ole="">
                  <v:imagedata r:id="rId96" o:title=""/>
                </v:shape>
                <o:OLEObject Type="Embed" ProgID="FXE300.Equation" ShapeID="_x0000_i1067" DrawAspect="Content" ObjectID="_1460094531" r:id="rId97"/>
              </w:object>
            </w:r>
            <w:r w:rsidR="007D650D" w:rsidRPr="00705475">
              <w:t xml:space="preserve"> </w:t>
            </w:r>
            <w:r w:rsidR="007D650D" w:rsidRPr="00705475">
              <w:rPr>
                <w:sz w:val="36"/>
                <w:szCs w:val="36"/>
              </w:rPr>
              <w:t xml:space="preserve">     </w:t>
            </w:r>
          </w:p>
          <w:p w:rsidR="007D650D" w:rsidRPr="00DC225E" w:rsidRDefault="007D650D" w:rsidP="00233613">
            <w:pPr>
              <w:pStyle w:val="QuestionStyle"/>
              <w:rPr>
                <w:sz w:val="36"/>
                <w:szCs w:val="36"/>
              </w:rPr>
            </w:pPr>
            <w:r>
              <w:t xml:space="preserve">                                                        </w:t>
            </w:r>
            <w:r w:rsidR="00705475">
              <w:t xml:space="preserve"> </w:t>
            </w:r>
            <w:r w:rsidR="00705475" w:rsidRPr="00DC225E">
              <w:rPr>
                <w:sz w:val="36"/>
                <w:szCs w:val="36"/>
              </w:rPr>
              <w:t>v</w:t>
            </w:r>
            <w:r w:rsidRPr="00DC225E">
              <w:rPr>
                <w:sz w:val="36"/>
                <w:szCs w:val="36"/>
              </w:rPr>
              <w:t xml:space="preserve"> =        </w:t>
            </w:r>
          </w:p>
          <w:p w:rsidR="00705475" w:rsidRDefault="00705475" w:rsidP="00233613">
            <w:pPr>
              <w:pStyle w:val="QuestionStyle"/>
            </w:pPr>
          </w:p>
        </w:tc>
      </w:tr>
      <w:tr w:rsidR="00BF10CC" w:rsidTr="00591F4C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BF10CC" w:rsidRPr="001B3341" w:rsidRDefault="00BF10CC" w:rsidP="00BF10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10CC" w:rsidRPr="00705475" w:rsidRDefault="004660A2" w:rsidP="00233613">
            <w:pPr>
              <w:pStyle w:val="QuestionStyle"/>
              <w:rPr>
                <w:position w:val="-2"/>
                <w:sz w:val="36"/>
                <w:szCs w:val="36"/>
              </w:rPr>
            </w:pPr>
            <w:r>
              <w:rPr>
                <w:rFonts w:ascii="Calibri" w:hAnsi="Calibri"/>
                <w:sz w:val="22"/>
                <w:szCs w:val="22"/>
              </w:rPr>
              <w:pict w14:anchorId="3B11B0AB">
                <v:rect id="_x0000_s1092" style="position:absolute;margin-left:290.35pt;margin-top:27.45pt;width:59.4pt;height:29.4pt;z-index:2516659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NB6Pd&#10;xgIAAHQ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BF10CC">
              <w:t xml:space="preserve">Solve:        </w:t>
            </w:r>
            <w:r w:rsidR="00DC225E" w:rsidRPr="00DC225E">
              <w:rPr>
                <w:color w:val="FF0000"/>
                <w:position w:val="-24"/>
              </w:rPr>
              <w:object w:dxaOrig="1130" w:dyaOrig="672" w14:anchorId="30B36949">
                <v:shape id="_x0000_i1068" type="#_x0000_t75" style="width:56.45pt;height:33.55pt" o:ole="">
                  <v:imagedata r:id="rId98" o:title=""/>
                </v:shape>
                <o:OLEObject Type="Embed" ProgID="FXE300.Equation" ShapeID="_x0000_i1068" DrawAspect="Content" ObjectID="_1460094532" r:id="rId99"/>
              </w:object>
            </w:r>
            <w:r w:rsidR="00BF10CC" w:rsidRPr="00705475">
              <w:rPr>
                <w:position w:val="-2"/>
              </w:rPr>
              <w:t xml:space="preserve"> </w:t>
            </w:r>
            <w:r w:rsidR="00BF10CC" w:rsidRPr="00705475">
              <w:rPr>
                <w:position w:val="-2"/>
                <w:sz w:val="36"/>
                <w:szCs w:val="36"/>
              </w:rPr>
              <w:t xml:space="preserve">     </w:t>
            </w:r>
          </w:p>
          <w:p w:rsidR="00BF10CC" w:rsidRPr="00DC225E" w:rsidRDefault="00BF10CC" w:rsidP="00233613">
            <w:pPr>
              <w:pStyle w:val="QuestionStyle"/>
              <w:rPr>
                <w:sz w:val="40"/>
                <w:szCs w:val="40"/>
              </w:rPr>
            </w:pPr>
            <w:r>
              <w:t xml:space="preserve">                                                   </w:t>
            </w:r>
            <w:r w:rsidR="00DC225E">
              <w:t xml:space="preserve">           </w:t>
            </w:r>
            <w:r>
              <w:t xml:space="preserve">      </w:t>
            </w:r>
            <w:r w:rsidRPr="00DC225E">
              <w:rPr>
                <w:sz w:val="40"/>
                <w:szCs w:val="40"/>
              </w:rPr>
              <w:t xml:space="preserve">m =        </w:t>
            </w:r>
          </w:p>
          <w:p w:rsidR="00BF10CC" w:rsidRDefault="00BF10CC" w:rsidP="00233613">
            <w:pPr>
              <w:pStyle w:val="QuestionStyle"/>
            </w:pPr>
          </w:p>
        </w:tc>
      </w:tr>
      <w:tr w:rsidR="00BF10CC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BF10CC" w:rsidRPr="001B3341" w:rsidRDefault="00BF10CC" w:rsidP="00BF10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10CC" w:rsidRDefault="00BF10CC" w:rsidP="00BF10CC">
            <w:pPr>
              <w:autoSpaceDE w:val="0"/>
              <w:autoSpaceDN w:val="0"/>
              <w:adjustRightInd w:val="0"/>
              <w:rPr>
                <w:rFonts w:ascii="Palatino-Roman" w:hAnsi="Palatino-Roman" w:cs="Palatino-Roman"/>
                <w:sz w:val="24"/>
                <w:szCs w:val="24"/>
              </w:rPr>
            </w:pPr>
            <w:r>
              <w:rPr>
                <w:rFonts w:ascii="Palatino-Roman" w:hAnsi="Palatino-Roman" w:cs="Palatino-Roman"/>
                <w:sz w:val="24"/>
                <w:szCs w:val="24"/>
              </w:rPr>
              <w:t xml:space="preserve">Solve the equation </w:t>
            </w:r>
            <w:r>
              <w:rPr>
                <w:rFonts w:ascii="Palatino-Roman" w:hAnsi="Palatino-Roman" w:cs="Palatino-Roman"/>
                <w:color w:val="FF0000"/>
                <w:sz w:val="24"/>
                <w:szCs w:val="24"/>
              </w:rPr>
              <w:t xml:space="preserve"> </w:t>
            </w:r>
            <w:r w:rsidR="00B86B09" w:rsidRPr="00B86B09">
              <w:rPr>
                <w:rFonts w:ascii="Palatino-Roman" w:hAnsi="Palatino-Roman" w:cs="Palatino-Roman"/>
                <w:color w:val="FF0000"/>
                <w:position w:val="-2"/>
                <w:sz w:val="24"/>
                <w:szCs w:val="24"/>
              </w:rPr>
              <w:object w:dxaOrig="1170" w:dyaOrig="226" w14:anchorId="34E81C00">
                <v:shape id="_x0000_i1069" type="#_x0000_t75" style="width:58.9pt;height:11.45pt" o:ole="">
                  <v:imagedata r:id="rId100" o:title=""/>
                </v:shape>
                <o:OLEObject Type="Embed" ProgID="FXE300.Equation" ShapeID="_x0000_i1069" DrawAspect="Content" ObjectID="_1460094533" r:id="rId101"/>
              </w:object>
            </w:r>
            <w:r>
              <w:rPr>
                <w:rFonts w:ascii="Palatino-Roman" w:hAnsi="Palatino-Roman" w:cs="Palatino-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Palatino-Roman" w:hAnsi="Palatino-Roman" w:cs="Palatino-Roman"/>
                <w:sz w:val="24"/>
                <w:szCs w:val="24"/>
              </w:rPr>
              <w:t xml:space="preserve"> .</w:t>
            </w:r>
          </w:p>
          <w:p w:rsidR="00BF10CC" w:rsidRPr="00B86B09" w:rsidRDefault="00BF10CC" w:rsidP="00BF10CC">
            <w:pPr>
              <w:spacing w:after="120"/>
              <w:rPr>
                <w:rFonts w:ascii="Palatino-Roman" w:hAnsi="Palatino-Roman" w:cs="Palatino-Roman"/>
                <w:sz w:val="12"/>
                <w:szCs w:val="12"/>
              </w:rPr>
            </w:pPr>
          </w:p>
          <w:p w:rsidR="00BF10CC" w:rsidRDefault="004660A2" w:rsidP="00BF10CC">
            <w:pPr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</w:pPr>
            <w:r>
              <w:pict w14:anchorId="41354D6D">
                <v:group id="Group 290" o:spid="_x0000_s1093" style="position:absolute;margin-left:6.5pt;margin-top:7.85pt;width:343.5pt;height:9pt;z-index:25166694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">
                  <v:roundrect id="AutoShape 3" o:spid="_x0000_s109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PV5MQA&#10;AADcAAAADwAAAGRycy9kb3ducmV2LnhtbESPQWsCMRSE7wX/Q3hCbzWrRbFbo6hQEW/a1vMjeW6W&#10;bl6WTequ/nojCB6HmfmGmS06V4kzNaH0rGA4yEAQa29KLhT8fH+9TUGEiGyw8kwKLhRgMe+9zDA3&#10;vuU9nQ+xEAnCIUcFNsY6lzJoSw7DwNfEyTv5xmFMsimkabBNcFfJUZZNpMOS04LFmtaW9N/h3ynY&#10;aTueXrvN0bST0/tyvzr+ar9R6rXfLT9BROriM/xob42C0ccQ7mfS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D1eTEAAAA3AAAAA8AAAAAAAAAAAAAAAAAmAIAAGRycy9k&#10;b3ducmV2LnhtbFBLBQYAAAAABAAEAPUAAACJAwAAAAA=&#10;" strokecolor="black [3213]" strokeweight="1pt"/>
                  <v:roundrect id="AutoShape 4" o:spid="_x0000_s109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FLk8QA&#10;AADcAAAADwAAAGRycy9kb3ducmV2LnhtbESPQWsCMRSE70L/Q3iF3jTbLYquRlGhIt606vmRPDdL&#10;Ny/LJnW3/fWmUOhxmJlvmMWqd7W4UxsqzwpeRxkIYu1NxaWC88f7cAoiRGSDtWdS8E0BVsunwQIL&#10;4zs+0v0US5EgHApUYGNsCimDtuQwjHxDnLybbx3GJNtSmha7BHe1zLNsIh1WnBYsNrS1pD9PX07B&#10;Qdvx9KffXU03ub2tj5vrRfudUi/P/XoOIlIf/8N/7b1RkM9y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S5PEAAAA3AAAAA8AAAAAAAAAAAAAAAAAmAIAAGRycy9k&#10;b3ducmV2LnhtbFBLBQYAAAAABAAEAPUAAACJAwAAAAA=&#10;" strokecolor="black [3213]" strokeweight="1pt"/>
                  <v:roundrect id="AutoShape 5" o:spid="_x0000_s109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3uCMQA&#10;AADcAAAADwAAAGRycy9kb3ducmV2LnhtbESPT2sCMRTE7wW/Q3iCt5pVqejWKFpQSm/+PT+S52bp&#10;5mXZpO7qp28KBY/DzPyGWaw6V4kbNaH0rGA0zEAQa29KLhScjtvXGYgQkQ1WnknBnQKslr2XBebG&#10;t7yn2yEWIkE45KjAxljnUgZtyWEY+po4eVffOIxJNoU0DbYJ7io5zrKpdFhyWrBY04cl/X34cQq+&#10;tH2bPbrdxbTT62S931zO2u+UGvS79TuISF18hv/bn0bBeD6B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d7gjEAAAA3AAAAA8AAAAAAAAAAAAAAAAAmAIAAGRycy9k&#10;b3ducmV2LnhtbFBLBQYAAAAABAAEAPUAAACJAwAAAAA=&#10;" strokecolor="black [3213]" strokeweight="1pt"/>
                  <v:roundrect id="AutoShape 6" o:spid="_x0000_s109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R2fMUA&#10;AADcAAAADwAAAGRycy9kb3ducmV2LnhtbESPQWsCMRSE74L/ITyhN83WtmK3RrGFivTm2np+JM/N&#10;0s3Lskndrb/eCILHYWa+YRar3tXiRG2oPCt4nGQgiLU3FZcKvvef4zmIEJEN1p5JwT8FWC2HgwXm&#10;xne8o1MRS5EgHHJUYGNscimDtuQwTHxDnLyjbx3GJNtSmha7BHe1nGbZTDqsOC1YbOjDkv4t/pyC&#10;L21f5ud+czDd7Pi03r0ffrTfKPUw6tdvICL18R6+tbdGwfT1Ga5n0hG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HZ8xQAAANwAAAAPAAAAAAAAAAAAAAAAAJgCAABkcnMv&#10;ZG93bnJldi54bWxQSwUGAAAAAAQABAD1AAAAigMAAAAA&#10;" strokecolor="black [3213]" strokeweight="1pt"/>
                </v:group>
              </w:pict>
            </w:r>
            <w:r w:rsidR="00BF10CC">
              <w:rPr>
                <w:rFonts w:ascii="Palatino-Roman" w:hAnsi="Palatino-Roman" w:cs="Palatino-Roman"/>
                <w:sz w:val="24"/>
                <w:szCs w:val="24"/>
              </w:rPr>
              <w:t xml:space="preserve">          </w:t>
            </w:r>
            <w:r w:rsidR="00BF10CC">
              <w:rPr>
                <w:rFonts w:ascii="Palatino-Italic" w:hAnsi="Palatino-Italic" w:cs="Palatino-Italic"/>
                <w:i/>
                <w:iCs/>
                <w:sz w:val="24"/>
                <w:szCs w:val="24"/>
              </w:rPr>
              <w:t xml:space="preserve"> </w:t>
            </w:r>
            <w:r w:rsidR="00B86B09" w:rsidRPr="00B86B09">
              <w:rPr>
                <w:rFonts w:ascii="Palatino-Italic" w:hAnsi="Palatino-Italic" w:cs="Palatino-Italic"/>
                <w:i/>
                <w:iCs/>
                <w:color w:val="FF0000"/>
                <w:position w:val="-2"/>
                <w:sz w:val="24"/>
                <w:szCs w:val="24"/>
              </w:rPr>
              <w:object w:dxaOrig="618" w:dyaOrig="226" w14:anchorId="4786F7D4">
                <v:shape id="_x0000_i1070" type="#_x0000_t75" style="width:31.1pt;height:11.45pt" o:ole="">
                  <v:imagedata r:id="rId102" o:title=""/>
                </v:shape>
                <o:OLEObject Type="Embed" ProgID="FXE300.Equation" ShapeID="_x0000_i1070" DrawAspect="Content" ObjectID="_1460094534" r:id="rId103"/>
              </w:object>
            </w:r>
            <w:r w:rsidR="00BF10CC">
              <w:rPr>
                <w:rFonts w:ascii="Palatino-Italic" w:hAnsi="Palatino-Italic" w:cs="Palatino-Italic"/>
                <w:i/>
                <w:iCs/>
                <w:sz w:val="24"/>
                <w:szCs w:val="24"/>
              </w:rPr>
              <w:t xml:space="preserve"> </w:t>
            </w:r>
            <w:r w:rsidR="00BF10CC">
              <w:rPr>
                <w:rFonts w:ascii="Palatino-Roman" w:hAnsi="Palatino-Roman" w:cs="Palatino-Roman"/>
                <w:sz w:val="24"/>
                <w:szCs w:val="24"/>
              </w:rPr>
              <w:t xml:space="preserve">         </w:t>
            </w:r>
            <w:r w:rsidR="00B86B09">
              <w:rPr>
                <w:rFonts w:ascii="Palatino-Roman" w:hAnsi="Palatino-Roman" w:cs="Palatino-Roman"/>
                <w:sz w:val="24"/>
                <w:szCs w:val="24"/>
              </w:rPr>
              <w:t xml:space="preserve">   </w:t>
            </w:r>
            <w:r w:rsidR="00BF10CC">
              <w:rPr>
                <w:rFonts w:ascii="Palatino-Roman" w:hAnsi="Palatino-Roman" w:cs="Palatino-Roman"/>
                <w:sz w:val="24"/>
                <w:szCs w:val="24"/>
              </w:rPr>
              <w:t xml:space="preserve"> </w:t>
            </w:r>
            <w:r w:rsidR="00B86B09">
              <w:rPr>
                <w:rFonts w:ascii="Palatino-Roman" w:hAnsi="Palatino-Roman" w:cs="Palatino-Roman"/>
                <w:sz w:val="24"/>
                <w:szCs w:val="24"/>
              </w:rPr>
              <w:t xml:space="preserve">     </w:t>
            </w:r>
            <w:r w:rsidR="00BF10CC">
              <w:rPr>
                <w:rFonts w:ascii="Palatino-Roman" w:hAnsi="Palatino-Roman" w:cs="Palatino-Roman"/>
                <w:sz w:val="24"/>
                <w:szCs w:val="24"/>
              </w:rPr>
              <w:t xml:space="preserve">      </w:t>
            </w:r>
            <w:r w:rsidR="00B86B09" w:rsidRPr="00B86B09">
              <w:rPr>
                <w:rFonts w:ascii="Palatino-Italic" w:hAnsi="Palatino-Italic" w:cs="Palatino-Italic"/>
                <w:i/>
                <w:iCs/>
                <w:color w:val="FF0000"/>
                <w:position w:val="-20"/>
                <w:sz w:val="24"/>
                <w:szCs w:val="24"/>
              </w:rPr>
              <w:object w:dxaOrig="830" w:dyaOrig="580">
                <v:shape id="_x0000_i1071" type="#_x0000_t75" style="width:41.75pt;height:28.65pt" o:ole="">
                  <v:imagedata r:id="rId104" o:title=""/>
                </v:shape>
                <o:OLEObject Type="Embed" ProgID="FXE300.Equation" ShapeID="_x0000_i1071" DrawAspect="Content" ObjectID="_1460094535" r:id="rId105"/>
              </w:object>
            </w:r>
            <w:r w:rsidR="00BF10CC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    </w:t>
            </w:r>
            <w:r w:rsidR="00B86B09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</w:t>
            </w:r>
            <w:r w:rsidR="00BF10CC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   </w:t>
            </w:r>
            <w:r w:rsidR="00B86B09" w:rsidRPr="00B86B09">
              <w:rPr>
                <w:rFonts w:ascii="Palatino-Italic" w:hAnsi="Palatino-Italic" w:cs="Palatino-Italic"/>
                <w:i/>
                <w:iCs/>
                <w:color w:val="FF0000"/>
                <w:position w:val="-20"/>
                <w:sz w:val="24"/>
                <w:szCs w:val="24"/>
              </w:rPr>
              <w:object w:dxaOrig="830" w:dyaOrig="567">
                <v:shape id="_x0000_i1072" type="#_x0000_t75" style="width:41.75pt;height:27.8pt" o:ole="">
                  <v:imagedata r:id="rId106" o:title=""/>
                </v:shape>
                <o:OLEObject Type="Embed" ProgID="FXE300.Equation" ShapeID="_x0000_i1072" DrawAspect="Content" ObjectID="_1460094536" r:id="rId107"/>
              </w:object>
            </w:r>
            <w:r w:rsidR="00BF10CC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</w:t>
            </w:r>
            <w:r w:rsidR="00B86B09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</w:t>
            </w:r>
            <w:r w:rsidR="00BF10CC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        </w:t>
            </w:r>
            <w:r w:rsidR="00B86B09" w:rsidRPr="00B86B09">
              <w:rPr>
                <w:rFonts w:ascii="Palatino-Italic" w:hAnsi="Palatino-Italic" w:cs="Palatino-Italic"/>
                <w:i/>
                <w:iCs/>
                <w:color w:val="FF0000"/>
                <w:position w:val="-2"/>
                <w:sz w:val="24"/>
                <w:szCs w:val="24"/>
              </w:rPr>
              <w:object w:dxaOrig="749" w:dyaOrig="226">
                <v:shape id="_x0000_i1073" type="#_x0000_t75" style="width:36.8pt;height:11.45pt" o:ole="">
                  <v:imagedata r:id="rId108" o:title=""/>
                </v:shape>
                <o:OLEObject Type="Embed" ProgID="FXE300.Equation" ShapeID="_x0000_i1073" DrawAspect="Content" ObjectID="_1460094537" r:id="rId109"/>
              </w:object>
            </w:r>
          </w:p>
          <w:p w:rsidR="00BF10CC" w:rsidRDefault="00BF10CC" w:rsidP="00BF10CC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BF10CC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BF10CC" w:rsidRPr="001B3341" w:rsidRDefault="00BF10CC" w:rsidP="00BF10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10CC" w:rsidRDefault="00BF10CC" w:rsidP="00BF10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the correct solution to the equation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B86B09" w:rsidRPr="00B86B09" w:rsidRDefault="00B86B09" w:rsidP="00BF10C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F10CC" w:rsidRDefault="00BF10CC" w:rsidP="00BF10CC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B86B09" w:rsidRPr="00B86B09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442" w:dyaOrig="580" w14:anchorId="157279C2">
                <v:shape id="_x0000_i1074" type="#_x0000_t75" style="width:1in;height:28.65pt" o:ole="">
                  <v:imagedata r:id="rId110" o:title=""/>
                </v:shape>
                <o:OLEObject Type="Embed" ProgID="FXE300.Equation" ShapeID="_x0000_i1074" DrawAspect="Content" ObjectID="_1460094538" r:id="rId111"/>
              </w:object>
            </w:r>
            <w:r w:rsidRPr="00B86B09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B86B09" w:rsidRPr="00B86B09" w:rsidRDefault="00B86B09" w:rsidP="00BF10CC">
            <w:pPr>
              <w:rPr>
                <w:rFonts w:ascii="Times New Roman" w:hAnsi="Times New Roman"/>
                <w:position w:val="-20"/>
                <w:sz w:val="12"/>
                <w:szCs w:val="12"/>
              </w:rPr>
            </w:pPr>
          </w:p>
          <w:p w:rsidR="00BF10CC" w:rsidRDefault="004660A2" w:rsidP="00BF10CC">
            <w:pPr>
              <w:rPr>
                <w:rFonts w:ascii="Times New Roman" w:hAnsi="Times New Roman"/>
                <w:position w:val="-16"/>
                <w:sz w:val="24"/>
                <w:szCs w:val="24"/>
              </w:rPr>
            </w:pPr>
            <w:r>
              <w:pict w14:anchorId="1BC5FC73">
                <v:group id="Group 295" o:spid="_x0000_s1098" style="position:absolute;margin-left:6.6pt;margin-top:3.95pt;width:343.5pt;height:9pt;z-index:25166796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Na/P4H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09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pNkMQA&#10;AADcAAAADwAAAGRycy9kb3ducmV2LnhtbESPT2sCMRTE74V+h/AK3mq2She7NYoKSvHm3/MjeW6W&#10;bl6WTXS3/fSmUPA4zMxvmOm8d7W4URsqzwrehhkIYu1NxaWC42H9OgERIrLB2jMp+KEA89nz0xQL&#10;4zve0W0fS5EgHApUYGNsCimDtuQwDH1DnLyLbx3GJNtSmha7BHe1HGVZLh1WnBYsNrSypL/3V6dg&#10;q+375LffnE2XX8aL3fJ80n6j1OClX3yCiNTHR/i//WUUjD5y+DuTj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qTZDEAAAA3AAAAA8AAAAAAAAAAAAAAAAAmAIAAGRycy9k&#10;b3ducmV2LnhtbFBLBQYAAAAABAAEAPUAAACJAwAAAAA=&#10;" strokecolor="black [3213]" strokeweight="1pt"/>
                  <v:roundrect id="AutoShape 4" o:spid="_x0000_s110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boC8UA&#10;AADcAAAADwAAAGRycy9kb3ducmV2LnhtbESPQWsCMRSE7wX/Q3hCbzVbS9VujWILFfHm2np+JM/N&#10;0s3Lskndrb/eCILHYWa+YebL3tXiRG2oPCt4HmUgiLU3FZcKvvdfTzMQISIbrD2Tgn8KsFwMHuaY&#10;G9/xjk5FLEWCcMhRgY2xyaUM2pLDMPINcfKOvnUYk2xLaVrsEtzVcpxlE+mw4rRgsaFPS/q3+HMK&#10;ttq+zs79+mC6yfFltfs4/Gi/Vupx2K/eQUTq4z18a2+MgvHbFK5n0hG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5ugLxQAAANwAAAAPAAAAAAAAAAAAAAAAAJgCAABkcnMv&#10;ZG93bnJldi54bWxQSwUGAAAAAAQABAD1AAAAigMAAAAA&#10;" strokecolor="black [3213]" strokeweight="1pt"/>
                  <v:roundrect id="AutoShape 5" o:spid="_x0000_s110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l8ecIA&#10;AADcAAAADwAAAGRycy9kb3ducmV2LnhtbERPz2vCMBS+D/wfwhN2m+kciuuaigoT2c26eX4kz6as&#10;eSlNZrv99ctB8Pjx/S7Wo2vFlfrQeFbwPMtAEGtvGq4VfJ7en1YgQkQ22HomBb8UYF1OHgrMjR/4&#10;SNcq1iKFcMhRgY2xy6UM2pLDMPMdceIuvncYE+xraXocUrhr5TzLltJhw6nBYkc7S/q7+nEKPrRd&#10;rP7G/dkMy8vL5rg9f2m/V+pxOm7eQEQa4118cx+MgvlrWpvOpCMg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eXx5wgAAANwAAAAPAAAAAAAAAAAAAAAAAJgCAABkcnMvZG93&#10;bnJldi54bWxQSwUGAAAAAAQABAD1AAAAhwMAAAAA&#10;" strokecolor="black [3213]" strokeweight="1pt"/>
                  <v:roundrect id="AutoShape 6" o:spid="_x0000_s110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XZ4sQA&#10;AADcAAAADwAAAGRycy9kb3ducmV2LnhtbESPQWsCMRSE74L/ITyhN81qUXRrFBUq4k3ben4kz83i&#10;5mXZpO62v94UCh6HmfmGWa47V4k7NaH0rGA8ykAQa29KLhR8frwP5yBCRDZYeSYFPxRgver3lpgb&#10;3/KJ7udYiAThkKMCG2OdSxm0JYdh5Gvi5F194zAm2RTSNNgmuKvkJMtm0mHJacFiTTtL+nb+dgqO&#10;2k7nv93+YtrZ9XVz2l6+tN8r9TLoNm8gInXxGf5vH4yCyWIBf2fS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12eLEAAAA3AAAAA8AAAAAAAAAAAAAAAAAmAIAAGRycy9k&#10;b3ducmV2LnhtbFBLBQYAAAAABAAEAPUAAACJAwAAAAA=&#10;" strokecolor="black [3213]" strokeweight="1pt"/>
                </v:group>
              </w:pict>
            </w:r>
            <w:r w:rsidR="00BF10CC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BF10CC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 w:rsidR="00B86B09" w:rsidRPr="00B86B0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10" w:dyaOrig="220" w14:anchorId="63B5C0DF">
                <v:shape id="_x0000_i1075" type="#_x0000_t75" style="width:40.9pt;height:10.65pt" o:ole="">
                  <v:imagedata r:id="rId112" o:title=""/>
                </v:shape>
                <o:OLEObject Type="Embed" ProgID="FXE300.Equation" ShapeID="_x0000_i1075" DrawAspect="Content" ObjectID="_1460094539" r:id="rId113"/>
              </w:object>
            </w:r>
            <w:r w:rsidR="00BF10CC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 w:rsidR="00BF10CC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       </w:t>
            </w:r>
            <w:r w:rsidR="00B86B09" w:rsidRPr="00B86B0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05" w:dyaOrig="220">
                <v:shape id="_x0000_i1076" type="#_x0000_t75" style="width:30.25pt;height:10.65pt" o:ole="">
                  <v:imagedata r:id="rId114" o:title=""/>
                </v:shape>
                <o:OLEObject Type="Embed" ProgID="FXE300.Equation" ShapeID="_x0000_i1076" DrawAspect="Content" ObjectID="_1460094540" r:id="rId115"/>
              </w:object>
            </w:r>
            <w:r w:rsidR="00BF10CC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  </w:t>
            </w:r>
            <w:r w:rsidR="00B86B09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</w:t>
            </w:r>
            <w:r w:rsidR="00BF10CC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</w:t>
            </w:r>
            <w:r w:rsidR="00B86B09" w:rsidRPr="00B86B0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42" w:dyaOrig="220">
                <v:shape id="_x0000_i1077" type="#_x0000_t75" style="width:47.45pt;height:10.65pt" o:ole="">
                  <v:imagedata r:id="rId116" o:title=""/>
                </v:shape>
                <o:OLEObject Type="Embed" ProgID="FXE300.Equation" ShapeID="_x0000_i1077" DrawAspect="Content" ObjectID="_1460094541" r:id="rId117"/>
              </w:object>
            </w:r>
            <w:r w:rsidR="00BF10CC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</w:t>
            </w:r>
            <w:r w:rsidR="00B86B09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</w:t>
            </w:r>
            <w:r w:rsidR="00BF10CC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</w:t>
            </w:r>
            <w:r w:rsidR="00B86B09" w:rsidRPr="00B86B0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30" w:dyaOrig="220">
                <v:shape id="_x0000_i1078" type="#_x0000_t75" style="width:46.65pt;height:10.65pt" o:ole="">
                  <v:imagedata r:id="rId118" o:title=""/>
                </v:shape>
                <o:OLEObject Type="Embed" ProgID="FXE300.Equation" ShapeID="_x0000_i1078" DrawAspect="Content" ObjectID="_1460094542" r:id="rId119"/>
              </w:object>
            </w:r>
            <w:r w:rsidR="00BF10CC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</w:t>
            </w:r>
          </w:p>
          <w:p w:rsidR="00BF10CC" w:rsidRDefault="00BF10CC" w:rsidP="00BF10CC">
            <w:pPr>
              <w:rPr>
                <w:rFonts w:ascii="Times New Roman" w:hAnsi="Times New Roman"/>
                <w:b/>
                <w:sz w:val="8"/>
                <w:szCs w:val="8"/>
              </w:rPr>
            </w:pPr>
          </w:p>
        </w:tc>
      </w:tr>
      <w:tr w:rsidR="00BF10CC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BF10CC" w:rsidRPr="001B3341" w:rsidRDefault="00BF10CC" w:rsidP="00BF10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10CC" w:rsidRPr="00B86B09" w:rsidRDefault="00BF10CC" w:rsidP="00BF10CC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Which line in the solution to the equation  </w:t>
            </w:r>
            <w:r w:rsidR="00B86B09" w:rsidRPr="00B86B0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166" w:dyaOrig="533" w14:anchorId="692B975F">
                <v:shape id="_x0000_i1079" type="#_x0000_t75" style="width:58.1pt;height:26.2pt" o:ole="">
                  <v:imagedata r:id="rId120" o:title=""/>
                </v:shape>
                <o:OLEObject Type="Embed" ProgID="FXE300.Equation" ShapeID="_x0000_i1079" DrawAspect="Content" ObjectID="_1460094543" r:id="rId121"/>
              </w:objec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contains an error?</w:t>
            </w:r>
          </w:p>
          <w:p w:rsidR="00BF10CC" w:rsidRPr="00B86B09" w:rsidRDefault="00BF10CC" w:rsidP="0023361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233613" w:rsidRPr="00B86B0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166" w:dyaOrig="533">
                <v:shape id="_x0000_i1080" type="#_x0000_t75" style="width:58.1pt;height:26.2pt" o:ole="">
                  <v:imagedata r:id="rId120" o:title=""/>
                </v:shape>
                <o:OLEObject Type="Embed" ProgID="FXE300.Equation" ShapeID="_x0000_i1080" DrawAspect="Content" ObjectID="_1460094544" r:id="rId122"/>
              </w:object>
            </w:r>
          </w:p>
          <w:p w:rsidR="00BF10CC" w:rsidRPr="00B86B09" w:rsidRDefault="00BF10CC" w:rsidP="0023361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1          </w:t>
            </w:r>
            <w:r w:rsidR="00233613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33613" w:rsidRPr="00233613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190" w:dyaOrig="514">
                <v:shape id="_x0000_i1081" type="#_x0000_t75" style="width:59.75pt;height:26.2pt" o:ole="">
                  <v:imagedata r:id="rId123" o:title=""/>
                </v:shape>
                <o:OLEObject Type="Embed" ProgID="FXE300.Equation" ShapeID="_x0000_i1081" DrawAspect="Content" ObjectID="_1460094545" r:id="rId124"/>
              </w:object>
            </w:r>
          </w:p>
          <w:p w:rsidR="00BF10CC" w:rsidRPr="00B86B09" w:rsidRDefault="00BF10CC" w:rsidP="0023361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2               </w:t>
            </w:r>
            <w:r w:rsidR="0023361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233613" w:rsidRPr="00233613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46" w:dyaOrig="514">
                <v:shape id="_x0000_i1082" type="#_x0000_t75" style="width:36.8pt;height:26.2pt" o:ole="">
                  <v:imagedata r:id="rId125" o:title=""/>
                </v:shape>
                <o:OLEObject Type="Embed" ProgID="FXE300.Equation" ShapeID="_x0000_i1082" DrawAspect="Content" ObjectID="_1460094546" r:id="rId126"/>
              </w:object>
            </w:r>
          </w:p>
          <w:p w:rsidR="00BF10CC" w:rsidRPr="00B86B09" w:rsidRDefault="00BF10CC" w:rsidP="0023361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3                   </w:t>
            </w:r>
            <w:r w:rsidR="0023361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233613" w:rsidRPr="00233613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46" w:dyaOrig="580" w14:anchorId="184D5B8F">
                <v:shape id="_x0000_i1083" type="#_x0000_t75" style="width:36.8pt;height:28.65pt" o:ole="">
                  <v:imagedata r:id="rId127" o:title=""/>
                </v:shape>
                <o:OLEObject Type="Embed" ProgID="FXE300.Equation" ShapeID="_x0000_i1083" DrawAspect="Content" ObjectID="_1460094547" r:id="rId128"/>
              </w:object>
            </w:r>
          </w:p>
          <w:p w:rsidR="00BF10CC" w:rsidRDefault="00BF10CC" w:rsidP="00233613">
            <w:pPr>
              <w:spacing w:after="120"/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4                  </w:t>
            </w:r>
            <w:r w:rsidR="0023361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233613" w:rsidRPr="00233613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818" w:dyaOrig="580" w14:anchorId="6ABE4361">
                <v:shape id="_x0000_i1084" type="#_x0000_t75" style="width:40.9pt;height:28.65pt" o:ole="">
                  <v:imagedata r:id="rId129" o:title=""/>
                </v:shape>
                <o:OLEObject Type="Embed" ProgID="FXE300.Equation" ShapeID="_x0000_i1084" DrawAspect="Content" ObjectID="_1460094548" r:id="rId130"/>
              </w:object>
            </w:r>
          </w:p>
          <w:p w:rsidR="00233613" w:rsidRPr="00B86B09" w:rsidRDefault="00233613" w:rsidP="0023361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F10CC" w:rsidRPr="00B86B09" w:rsidRDefault="004660A2" w:rsidP="00BF10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089221E9">
                <v:group id="Group 300" o:spid="_x0000_s1103" style="position:absolute;margin-left:15.45pt;margin-top:1.45pt;width:343.5pt;height:9pt;z-index:25166899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BfcJIX6gIAABU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10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P/sMA&#10;AADcAAAADwAAAGRycy9kb3ducmV2LnhtbESPQWsCMRSE70L/Q3hCb5q1oshqFFtQpDdt9fxInpvF&#10;zcuyie7WX98IgsdhZr5hFqvOVeJGTSg9KxgNMxDE2puSCwW/P5vBDESIyAYrz6TgjwKslm+9BebG&#10;t7yn2yEWIkE45KjAxljnUgZtyWEY+po4eWffOIxJNoU0DbYJ7ir5kWVT6bDktGCxpi9L+nK4OgXf&#10;2k5m9257Mu30PF7vP09H7bdKvfe79RxEpC6+ws/2zigYZyN4nE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hP/sMAAADcAAAADwAAAAAAAAAAAAAAAACYAgAAZHJzL2Rv&#10;d25yZXYueG1sUEsFBgAAAAAEAAQA9QAAAIgDAAAAAA==&#10;" strokecolor="black [3213]" strokeweight="1pt"/>
                  <v:roundrect id="AutoShape 4" o:spid="_x0000_s110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RicMA&#10;AADc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zSbwOJOO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rRicMAAADcAAAADwAAAAAAAAAAAAAAAACYAgAAZHJzL2Rv&#10;d25yZXYueG1sUEsFBgAAAAAEAAQA9QAAAIgDAAAAAA==&#10;" strokecolor="black [3213]" strokeweight="1pt"/>
                  <v:roundrect id="AutoShape 5" o:spid="_x0000_s110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Z0EsQA&#10;AADcAAAADwAAAGRycy9kb3ducmV2LnhtbESPzWrDMBCE74W8g9hCb43cmIbgRg5JoKHklt/zIq0t&#10;U2tlLDV2+/RRodDjMDPfMMvV6Fpxoz40nhW8TDMQxNqbhmsF59P78wJEiMgGW8+k4JsCrMrJwxIL&#10;4wc+0O0Ya5EgHApUYGPsCimDtuQwTH1HnLzK9w5jkn0tTY9DgrtWzrJsLh02nBYsdrS1pD+PX07B&#10;XtvXxc+4u5phXuXrw+Z60X6n1NPjuH4DEWmM/+G/9odRkGc5/J5JR0C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2dBLEAAAA3AAAAA8AAAAAAAAAAAAAAAAAmAIAAGRycy9k&#10;b3ducmV2LnhtbFBLBQYAAAAABAAEAPUAAACJAwAAAAA=&#10;" strokecolor="black [3213]" strokeweight="1pt"/>
                  <v:roundrect id="AutoShape 6" o:spid="_x0000_s110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/sZsMA&#10;AADcAAAADwAAAGRycy9kb3ducmV2LnhtbESPQWsCMRSE7wX/Q3iCt5q1WpHVKFqoFG9a9fxInpvF&#10;zcuySd21v94IhR6HmfmGWaw6V4kbNaH0rGA0zEAQa29KLhQcvz9fZyBCRDZYeSYFdwqwWvZeFpgb&#10;3/KebodYiAThkKMCG2OdSxm0JYdh6Gvi5F184zAm2RTSNNgmuKvkW5ZNpcOS04LFmj4s6evhxynY&#10;afs+++22Z9NOL+P1fnM+ab9VatDv1nMQkbr4H/5rfxkF42wCzzPp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/sZsMAAADcAAAADwAAAAAAAAAAAAAAAACYAgAAZHJzL2Rv&#10;d25yZXYueG1sUEsFBgAAAAAEAAQA9QAAAIgDAAAAAA==&#10;" strokecolor="black [3213]" strokeweight="1pt"/>
                </v:group>
              </w:pict>
            </w:r>
            <w:r w:rsidR="00BF10CC" w:rsidRPr="00B86B09">
              <w:rPr>
                <w:rFonts w:ascii="Times New Roman" w:hAnsi="Times New Roman"/>
                <w:sz w:val="24"/>
                <w:szCs w:val="24"/>
              </w:rPr>
              <w:t xml:space="preserve">            Line 1                            Line 2                             Line 3                              Line 4     </w:t>
            </w:r>
          </w:p>
          <w:p w:rsidR="00BF10CC" w:rsidRDefault="00BF10CC" w:rsidP="00BF10CC">
            <w:pPr>
              <w:spacing w:before="240"/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BF10CC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BF10CC" w:rsidRPr="001B3341" w:rsidRDefault="00BF10CC" w:rsidP="00BF10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10CC" w:rsidRDefault="00BF10CC" w:rsidP="00BF10CC">
            <w:pPr>
              <w:rPr>
                <w:rFonts w:ascii="Times New Roman" w:hAnsi="Times New Roman"/>
                <w:color w:val="FF0000"/>
                <w:position w:val="-6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Which is the solution to  </w:t>
            </w:r>
            <w:r w:rsidRPr="00B86B09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BF10CC">
              <w:rPr>
                <w:rFonts w:ascii="Times New Roman" w:hAnsi="Times New Roman"/>
                <w:color w:val="FF0000"/>
                <w:position w:val="-2"/>
              </w:rPr>
              <w:object w:dxaOrig="1397" w:dyaOrig="220">
                <v:shape id="_x0000_i1085" type="#_x0000_t75" style="width:69.55pt;height:10.65pt" o:ole="">
                  <v:imagedata r:id="rId131" o:title=""/>
                </v:shape>
                <o:OLEObject Type="Embed" ProgID="FXE300.Equation" ShapeID="_x0000_i1085" DrawAspect="Content" ObjectID="_1460094549" r:id="rId132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</w:t>
            </w:r>
            <w:r>
              <w:rPr>
                <w:rFonts w:ascii="Times New Roman" w:hAnsi="Times New Roman"/>
              </w:rPr>
              <w:t>?</w:t>
            </w:r>
          </w:p>
          <w:p w:rsidR="00BF10CC" w:rsidRDefault="00BF10CC" w:rsidP="00BF10CC">
            <w:pPr>
              <w:rPr>
                <w:rFonts w:ascii="Times New Roman" w:hAnsi="Times New Roman"/>
                <w:color w:val="FF0000"/>
                <w:position w:val="-6"/>
              </w:rPr>
            </w:pPr>
          </w:p>
          <w:p w:rsidR="00BF10CC" w:rsidRDefault="00BF10CC" w:rsidP="00BF10CC">
            <w:pPr>
              <w:rPr>
                <w:rFonts w:ascii="Times New Roman" w:hAnsi="Times New Roman"/>
                <w:color w:val="FF0000"/>
                <w:position w:val="-6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55521846" wp14:editId="497A108B">
                      <wp:simplePos x="0" y="0"/>
                      <wp:positionH relativeFrom="column">
                        <wp:posOffset>143106</wp:posOffset>
                      </wp:positionH>
                      <wp:positionV relativeFrom="paragraph">
                        <wp:posOffset>38619</wp:posOffset>
                      </wp:positionV>
                      <wp:extent cx="4362450" cy="114300"/>
                      <wp:effectExtent l="0" t="0" r="19050" b="19050"/>
                      <wp:wrapNone/>
                      <wp:docPr id="305" name="Group 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4F81E3" id="Group 305" o:spid="_x0000_s1026" style="position:absolute;margin-left:11.25pt;margin-top:3.05pt;width:343.5pt;height:9pt;z-index:2516474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kLM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5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42QswgAAANs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H6W8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cQ7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H6W8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fwM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5B1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1fw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LLss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Uam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iy7LBAAAA2w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</w:t>
            </w:r>
            <w:r>
              <w:rPr>
                <w:rFonts w:ascii="Times New Roman" w:hAnsi="Times New Roman"/>
                <w:color w:val="FF0000"/>
              </w:rPr>
              <w:t xml:space="preserve"> </w:t>
            </w:r>
            <w:r w:rsidR="00797949" w:rsidRPr="00797949">
              <w:rPr>
                <w:rFonts w:ascii="Times New Roman" w:hAnsi="Times New Roman"/>
                <w:color w:val="FF0000"/>
                <w:position w:val="-2"/>
              </w:rPr>
              <w:object w:dxaOrig="722" w:dyaOrig="220">
                <v:shape id="_x0000_i1086" type="#_x0000_t75" style="width:36pt;height:10.65pt" o:ole="">
                  <v:imagedata r:id="rId133" o:title=""/>
                </v:shape>
                <o:OLEObject Type="Embed" ProgID="FXE300.Equation" ShapeID="_x0000_i1086" DrawAspect="Content" ObjectID="_1460094550" r:id="rId134"/>
              </w:object>
            </w:r>
            <w:r>
              <w:rPr>
                <w:rFonts w:ascii="Times New Roman" w:hAnsi="Times New Roman"/>
                <w:color w:val="FF0000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                   </w:t>
            </w:r>
            <w:r w:rsidR="00797949" w:rsidRPr="00797949">
              <w:rPr>
                <w:rFonts w:ascii="Times New Roman" w:hAnsi="Times New Roman"/>
                <w:color w:val="FF0000"/>
                <w:position w:val="-2"/>
              </w:rPr>
              <w:object w:dxaOrig="578" w:dyaOrig="220">
                <v:shape id="_x0000_i1087" type="#_x0000_t75" style="width:28.65pt;height:10.65pt" o:ole="">
                  <v:imagedata r:id="rId135" o:title=""/>
                </v:shape>
                <o:OLEObject Type="Embed" ProgID="FXE300.Equation" ShapeID="_x0000_i1087" DrawAspect="Content" ObjectID="_1460094551" r:id="rId136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                  </w:t>
            </w:r>
            <w:r w:rsidRPr="00BF10CC">
              <w:rPr>
                <w:rFonts w:ascii="Times New Roman" w:hAnsi="Times New Roman"/>
                <w:color w:val="FF0000"/>
                <w:position w:val="-2"/>
              </w:rPr>
              <w:object w:dxaOrig="578" w:dyaOrig="220">
                <v:shape id="_x0000_i1088" type="#_x0000_t75" style="width:28.65pt;height:10.65pt" o:ole="">
                  <v:imagedata r:id="rId137" o:title=""/>
                </v:shape>
                <o:OLEObject Type="Embed" ProgID="FXE300.Equation" ShapeID="_x0000_i1088" DrawAspect="Content" ObjectID="_1460094552" r:id="rId138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                      </w:t>
            </w:r>
            <w:r w:rsidR="00797949" w:rsidRPr="00797949">
              <w:rPr>
                <w:rFonts w:ascii="Times New Roman" w:hAnsi="Times New Roman"/>
                <w:color w:val="FF0000"/>
                <w:position w:val="-2"/>
              </w:rPr>
              <w:object w:dxaOrig="710" w:dyaOrig="220">
                <v:shape id="_x0000_i1089" type="#_x0000_t75" style="width:35.2pt;height:10.65pt" o:ole="">
                  <v:imagedata r:id="rId139" o:title=""/>
                </v:shape>
                <o:OLEObject Type="Embed" ProgID="FXE300.Equation" ShapeID="_x0000_i1089" DrawAspect="Content" ObjectID="_1460094553" r:id="rId140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</w:t>
            </w:r>
          </w:p>
          <w:p w:rsidR="00BF10CC" w:rsidRDefault="00BF10CC" w:rsidP="00233613">
            <w:pPr>
              <w:pStyle w:val="QuestionStyle"/>
            </w:pPr>
          </w:p>
        </w:tc>
      </w:tr>
      <w:tr w:rsidR="00BF10CC" w:rsidTr="00591F4C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BF10CC" w:rsidRPr="001B3341" w:rsidRDefault="00BF10CC" w:rsidP="00BF10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6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10CC" w:rsidRDefault="00B86B09" w:rsidP="00233613">
            <w:pPr>
              <w:pStyle w:val="QuestionStyle"/>
            </w:pPr>
            <w:r w:rsidRPr="00233613">
              <w:rPr>
                <w:i w:val="0"/>
              </w:rPr>
              <w:t>Solve</w:t>
            </w:r>
            <w:r>
              <w:t xml:space="preserve"> </w:t>
            </w:r>
            <w:r w:rsidR="00233613">
              <w:t xml:space="preserve">  </w:t>
            </w:r>
            <w:r w:rsidR="00233613" w:rsidRPr="00233613">
              <w:object w:dxaOrig="1218" w:dyaOrig="194">
                <v:shape id="_x0000_i1090" type="#_x0000_t75" style="width:77.75pt;height:12.25pt" o:ole="">
                  <v:imagedata r:id="rId141" o:title=""/>
                </v:shape>
                <o:OLEObject Type="Embed" ProgID="FXE300.Equation" ShapeID="_x0000_i1090" DrawAspect="Content" ObjectID="_1460094554" r:id="rId142"/>
              </w:object>
            </w:r>
            <w:r w:rsidR="00233613">
              <w:t xml:space="preserve"> </w:t>
            </w:r>
          </w:p>
          <w:p w:rsidR="00233613" w:rsidRDefault="00233613" w:rsidP="0023361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621DB54F" wp14:editId="28C19342">
                      <wp:simplePos x="0" y="0"/>
                      <wp:positionH relativeFrom="column">
                        <wp:posOffset>3583594</wp:posOffset>
                      </wp:positionH>
                      <wp:positionV relativeFrom="paragraph">
                        <wp:posOffset>101426</wp:posOffset>
                      </wp:positionV>
                      <wp:extent cx="754380" cy="373380"/>
                      <wp:effectExtent l="9525" t="12700" r="17145" b="1397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9F948" id="Rectangle 1" o:spid="_x0000_s1026" style="position:absolute;margin-left:282.15pt;margin-top:8pt;width:59.4pt;height:29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" filled="f" strokecolor="black [3213]" strokeweight="1.5pt"/>
                  </w:pict>
                </mc:Fallback>
              </mc:AlternateContent>
            </w:r>
          </w:p>
          <w:p w:rsidR="00233613" w:rsidRDefault="00233613" w:rsidP="00233613">
            <w:pPr>
              <w:pStyle w:val="QuestionStyle"/>
            </w:pPr>
            <w:r>
              <w:t xml:space="preserve">                                                                        </w:t>
            </w:r>
            <w:r w:rsidRPr="00233613">
              <w:rPr>
                <w:sz w:val="32"/>
              </w:rPr>
              <w:t>m =</w:t>
            </w:r>
            <w:r w:rsidRPr="00233613">
              <w:t xml:space="preserve"> </w:t>
            </w:r>
          </w:p>
          <w:p w:rsidR="00233613" w:rsidRPr="00233613" w:rsidRDefault="00233613" w:rsidP="00233613">
            <w:pPr>
              <w:pStyle w:val="QuestionStyle"/>
            </w:pPr>
          </w:p>
        </w:tc>
      </w:tr>
    </w:tbl>
    <w:p w:rsidR="00670716" w:rsidRDefault="00670716">
      <w:pPr>
        <w:sectPr w:rsidR="00670716">
          <w:pgSz w:w="11906" w:h="16838"/>
          <w:pgMar w:top="1440" w:right="1440" w:bottom="1440" w:left="1440" w:header="708" w:footer="708" w:gutter="0"/>
          <w:cols w:space="720"/>
        </w:sectPr>
      </w:pPr>
    </w:p>
    <w:p w:rsidR="00670716" w:rsidRDefault="00670716"/>
    <w:p w:rsidR="00670716" w:rsidRDefault="00670716" w:rsidP="00233613">
      <w:pPr>
        <w:pStyle w:val="QuestionStyle"/>
      </w:pPr>
    </w:p>
    <w:tbl>
      <w:tblPr>
        <w:tblStyle w:val="TableGrid"/>
        <w:tblW w:w="1021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20"/>
        <w:gridCol w:w="5105"/>
        <w:gridCol w:w="3687"/>
      </w:tblGrid>
      <w:tr w:rsidR="00670716" w:rsidTr="00670716">
        <w:trPr>
          <w:cantSplit/>
          <w:trHeight w:val="851"/>
        </w:trPr>
        <w:tc>
          <w:tcPr>
            <w:tcW w:w="1420" w:type="dxa"/>
            <w:shd w:val="clear" w:color="auto" w:fill="CCECFF"/>
            <w:vAlign w:val="center"/>
            <w:hideMark/>
          </w:tcPr>
          <w:p w:rsidR="00670716" w:rsidRDefault="00670716" w:rsidP="000E6B5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670716" w:rsidRDefault="00670716" w:rsidP="000E6B5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105" w:type="dxa"/>
            <w:shd w:val="clear" w:color="auto" w:fill="CCECFF"/>
            <w:vAlign w:val="center"/>
            <w:hideMark/>
          </w:tcPr>
          <w:p w:rsidR="00670716" w:rsidRDefault="00670716" w:rsidP="000E6B50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Equations</w:t>
            </w:r>
          </w:p>
        </w:tc>
        <w:tc>
          <w:tcPr>
            <w:tcW w:w="3687" w:type="dxa"/>
            <w:shd w:val="clear" w:color="auto" w:fill="0D0D0D" w:themeFill="text1" w:themeFillTint="F2"/>
            <w:hideMark/>
          </w:tcPr>
          <w:p w:rsidR="00670716" w:rsidRDefault="00670716" w:rsidP="000E6B5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670716" w:rsidRDefault="00670716" w:rsidP="000E6B5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670716" w:rsidRDefault="00670716" w:rsidP="000E6B5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670716" w:rsidTr="00670716">
        <w:trPr>
          <w:cantSplit/>
          <w:trHeight w:val="509"/>
        </w:trPr>
        <w:tc>
          <w:tcPr>
            <w:tcW w:w="6525" w:type="dxa"/>
            <w:gridSpan w:val="2"/>
            <w:shd w:val="clear" w:color="auto" w:fill="CCECFF"/>
            <w:hideMark/>
          </w:tcPr>
          <w:p w:rsidR="00670716" w:rsidRDefault="00670716" w:rsidP="000E6B50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7" w:type="dxa"/>
            <w:hideMark/>
          </w:tcPr>
          <w:p w:rsidR="00670716" w:rsidRDefault="00670716" w:rsidP="000E6B50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Name___________________</w:t>
            </w:r>
          </w:p>
        </w:tc>
      </w:tr>
      <w:tr w:rsidR="00670716" w:rsidTr="000E6B50">
        <w:trPr>
          <w:cantSplit/>
          <w:trHeight w:val="340"/>
        </w:trPr>
        <w:tc>
          <w:tcPr>
            <w:tcW w:w="10212" w:type="dxa"/>
            <w:gridSpan w:val="3"/>
            <w:hideMark/>
          </w:tcPr>
          <w:p w:rsidR="00670716" w:rsidRDefault="00670716" w:rsidP="000E6B5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670716" w:rsidRDefault="00670716" w:rsidP="000E6B5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670716" w:rsidRDefault="00670716" w:rsidP="000E6B5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670716" w:rsidRDefault="00670716" w:rsidP="000E6B5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559"/>
        <w:gridCol w:w="9"/>
        <w:gridCol w:w="3827"/>
        <w:gridCol w:w="851"/>
        <w:gridCol w:w="567"/>
        <w:gridCol w:w="3544"/>
        <w:gridCol w:w="850"/>
      </w:tblGrid>
      <w:tr w:rsidR="00670716" w:rsidTr="000E6B50">
        <w:trPr>
          <w:cantSplit/>
          <w:trHeight w:val="645"/>
        </w:trPr>
        <w:tc>
          <w:tcPr>
            <w:tcW w:w="559" w:type="dxa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670716" w:rsidRDefault="00670716" w:rsidP="000E6B50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1.</w:t>
            </w:r>
          </w:p>
          <w:p w:rsidR="00670716" w:rsidRDefault="00670716" w:rsidP="000E6B50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9648" w:type="dxa"/>
            <w:gridSpan w:val="6"/>
            <w:hideMark/>
          </w:tcPr>
          <w:p w:rsidR="00670716" w:rsidRDefault="00670716" w:rsidP="000E6B50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Solve the equations below, showing all steps of working, regardless of the method used,</w:t>
            </w:r>
          </w:p>
        </w:tc>
      </w:tr>
      <w:tr w:rsidR="00670716" w:rsidTr="000E6B50">
        <w:trPr>
          <w:cantSplit/>
          <w:trHeight w:val="372"/>
          <w:tblHeader/>
        </w:trPr>
        <w:tc>
          <w:tcPr>
            <w:tcW w:w="568" w:type="dxa"/>
            <w:gridSpan w:val="2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7" w:type="dxa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851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567" w:type="dxa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544" w:type="dxa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850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670716" w:rsidTr="00670716">
        <w:trPr>
          <w:cantSplit/>
          <w:trHeight w:val="1110"/>
        </w:trPr>
        <w:tc>
          <w:tcPr>
            <w:tcW w:w="568" w:type="dxa"/>
            <w:gridSpan w:val="2"/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7" w:type="dxa"/>
          </w:tcPr>
          <w:p w:rsidR="00670716" w:rsidRPr="00876794" w:rsidRDefault="00876794" w:rsidP="000E6B50">
            <w:pPr>
              <w:jc w:val="center"/>
              <w:rPr>
                <w:rFonts w:ascii="Times New Roman" w:eastAsia="Times New Roman" w:hAnsi="Times New Roman"/>
                <w:position w:val="-160"/>
                <w:sz w:val="24"/>
                <w:szCs w:val="24"/>
                <w:lang w:eastAsia="en-AU"/>
              </w:rPr>
            </w:pPr>
            <w:r w:rsidRPr="00876794">
              <w:rPr>
                <w:rFonts w:ascii="Times New Roman" w:eastAsia="Times New Roman" w:hAnsi="Times New Roman"/>
                <w:color w:val="FF0000"/>
                <w:position w:val="-160"/>
                <w:sz w:val="24"/>
                <w:szCs w:val="24"/>
              </w:rPr>
              <w:object w:dxaOrig="1606" w:dyaOrig="1800">
                <v:shape id="_x0000_i1091" type="#_x0000_t75" style="width:80.2pt;height:90pt" o:ole="">
                  <v:imagedata r:id="rId143" o:title=""/>
                </v:shape>
                <o:OLEObject Type="Embed" ProgID="FXE300.Equation" ShapeID="_x0000_i1091" DrawAspect="Content" ObjectID="_1460094555" r:id="rId144"/>
              </w:object>
            </w: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851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567" w:type="dxa"/>
            <w:shd w:val="clear" w:color="auto" w:fill="FFFF99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44" w:type="dxa"/>
            <w:hideMark/>
          </w:tcPr>
          <w:p w:rsidR="00670716" w:rsidRPr="00DC225E" w:rsidRDefault="00DC225E" w:rsidP="000E6B50">
            <w:pPr>
              <w:jc w:val="center"/>
              <w:rPr>
                <w:rFonts w:ascii="Times New Roman" w:eastAsia="Times New Roman" w:hAnsi="Times New Roman"/>
                <w:position w:val="-162"/>
                <w:sz w:val="24"/>
                <w:szCs w:val="24"/>
                <w:lang w:eastAsia="en-AU"/>
              </w:rPr>
            </w:pPr>
            <w:r w:rsidRPr="00DC225E">
              <w:rPr>
                <w:rFonts w:ascii="Times New Roman" w:eastAsia="Times New Roman" w:hAnsi="Times New Roman"/>
                <w:color w:val="FF0000"/>
                <w:position w:val="-162"/>
                <w:sz w:val="24"/>
                <w:szCs w:val="24"/>
              </w:rPr>
              <w:object w:dxaOrig="1714" w:dyaOrig="1892">
                <v:shape id="_x0000_i1092" type="#_x0000_t75" style="width:85.9pt;height:94.9pt" o:ole="">
                  <v:imagedata r:id="rId145" o:title=""/>
                </v:shape>
                <o:OLEObject Type="Embed" ProgID="FXE300.Equation" ShapeID="_x0000_i1092" DrawAspect="Content" ObjectID="_1460094556" r:id="rId146"/>
              </w:object>
            </w:r>
          </w:p>
        </w:tc>
        <w:tc>
          <w:tcPr>
            <w:tcW w:w="850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</w:tr>
      <w:tr w:rsidR="00670716" w:rsidTr="00670716">
        <w:trPr>
          <w:cantSplit/>
          <w:trHeight w:val="1110"/>
        </w:trPr>
        <w:tc>
          <w:tcPr>
            <w:tcW w:w="568" w:type="dxa"/>
            <w:gridSpan w:val="2"/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c)</w:t>
            </w: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7" w:type="dxa"/>
            <w:hideMark/>
          </w:tcPr>
          <w:p w:rsidR="00670716" w:rsidRPr="00DC225E" w:rsidRDefault="00DC225E" w:rsidP="000E6B50">
            <w:pPr>
              <w:jc w:val="center"/>
              <w:rPr>
                <w:rFonts w:ascii="Times New Roman" w:eastAsia="Times New Roman" w:hAnsi="Times New Roman"/>
                <w:position w:val="-160"/>
                <w:sz w:val="24"/>
                <w:szCs w:val="24"/>
                <w:lang w:eastAsia="en-AU"/>
              </w:rPr>
            </w:pPr>
            <w:r w:rsidRPr="00DC225E">
              <w:rPr>
                <w:rFonts w:ascii="Times New Roman" w:eastAsia="Times New Roman" w:hAnsi="Times New Roman"/>
                <w:color w:val="FF0000"/>
                <w:position w:val="-160"/>
                <w:sz w:val="24"/>
                <w:szCs w:val="24"/>
              </w:rPr>
              <w:object w:dxaOrig="1678" w:dyaOrig="1806">
                <v:shape id="_x0000_i1093" type="#_x0000_t75" style="width:84.25pt;height:90.8pt" o:ole="">
                  <v:imagedata r:id="rId147" o:title=""/>
                </v:shape>
                <o:OLEObject Type="Embed" ProgID="FXE300.Equation" ShapeID="_x0000_i1093" DrawAspect="Content" ObjectID="_1460094557" r:id="rId148"/>
              </w:object>
            </w:r>
          </w:p>
        </w:tc>
        <w:tc>
          <w:tcPr>
            <w:tcW w:w="851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567" w:type="dxa"/>
            <w:shd w:val="clear" w:color="auto" w:fill="FFFF99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d)</w:t>
            </w: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44" w:type="dxa"/>
            <w:hideMark/>
          </w:tcPr>
          <w:p w:rsidR="00670716" w:rsidRPr="00DC225E" w:rsidRDefault="00DC225E" w:rsidP="000E6B50">
            <w:pPr>
              <w:jc w:val="center"/>
              <w:rPr>
                <w:rFonts w:ascii="Times New Roman" w:eastAsia="Times New Roman" w:hAnsi="Times New Roman"/>
                <w:position w:val="-178"/>
                <w:sz w:val="24"/>
                <w:szCs w:val="24"/>
                <w:lang w:eastAsia="en-AU"/>
              </w:rPr>
            </w:pPr>
            <w:r w:rsidRPr="00DC225E">
              <w:rPr>
                <w:rFonts w:ascii="Times New Roman" w:eastAsia="Times New Roman" w:hAnsi="Times New Roman"/>
                <w:color w:val="FF0000"/>
                <w:position w:val="-178"/>
                <w:sz w:val="24"/>
                <w:szCs w:val="24"/>
              </w:rPr>
              <w:object w:dxaOrig="1606" w:dyaOrig="2094">
                <v:shape id="_x0000_i1094" type="#_x0000_t75" style="width:80.2pt;height:104.75pt" o:ole="">
                  <v:imagedata r:id="rId149" o:title=""/>
                </v:shape>
                <o:OLEObject Type="Embed" ProgID="FXE300.Equation" ShapeID="_x0000_i1094" DrawAspect="Content" ObjectID="_1460094558" r:id="rId150"/>
              </w:object>
            </w:r>
          </w:p>
        </w:tc>
        <w:tc>
          <w:tcPr>
            <w:tcW w:w="850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</w:tr>
    </w:tbl>
    <w:p w:rsidR="00670716" w:rsidRDefault="00670716" w:rsidP="00670716"/>
    <w:p w:rsidR="00670716" w:rsidRDefault="00670716" w:rsidP="00670716"/>
    <w:p w:rsidR="00DC225E" w:rsidRDefault="00DC225E" w:rsidP="00670716"/>
    <w:p w:rsidR="00DC225E" w:rsidRDefault="00DC225E" w:rsidP="00670716"/>
    <w:p w:rsidR="007B4730" w:rsidRDefault="007B4730" w:rsidP="00670716"/>
    <w:p w:rsidR="007B4730" w:rsidRDefault="007B4730" w:rsidP="00670716"/>
    <w:p w:rsidR="007B4730" w:rsidRDefault="007B4730" w:rsidP="00670716"/>
    <w:p w:rsidR="007B4730" w:rsidRDefault="007B4730" w:rsidP="00670716"/>
    <w:p w:rsidR="007B4730" w:rsidRDefault="007B4730" w:rsidP="00670716"/>
    <w:p w:rsidR="007B4730" w:rsidRDefault="007B4730" w:rsidP="00670716"/>
    <w:p w:rsidR="007B4730" w:rsidRDefault="007B4730" w:rsidP="00670716"/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24"/>
        <w:gridCol w:w="8"/>
        <w:gridCol w:w="3572"/>
        <w:gridCol w:w="848"/>
        <w:gridCol w:w="423"/>
        <w:gridCol w:w="3984"/>
        <w:gridCol w:w="848"/>
      </w:tblGrid>
      <w:tr w:rsidR="00670716" w:rsidTr="007B4730">
        <w:trPr>
          <w:cantSplit/>
          <w:trHeight w:val="645"/>
        </w:trPr>
        <w:tc>
          <w:tcPr>
            <w:tcW w:w="524" w:type="dxa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670716" w:rsidRDefault="00670716" w:rsidP="000E6B50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2.</w:t>
            </w:r>
          </w:p>
          <w:p w:rsidR="00670716" w:rsidRDefault="00670716" w:rsidP="000E6B50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9683" w:type="dxa"/>
            <w:gridSpan w:val="6"/>
            <w:hideMark/>
          </w:tcPr>
          <w:p w:rsidR="00670716" w:rsidRDefault="00670716" w:rsidP="000E6B50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Solve the equations below, showing all steps of working, regardless of the method used,</w:t>
            </w:r>
          </w:p>
        </w:tc>
      </w:tr>
      <w:tr w:rsidR="00670716" w:rsidTr="00657BBC">
        <w:trPr>
          <w:cantSplit/>
          <w:trHeight w:val="372"/>
          <w:tblHeader/>
        </w:trPr>
        <w:tc>
          <w:tcPr>
            <w:tcW w:w="532" w:type="dxa"/>
            <w:gridSpan w:val="2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572" w:type="dxa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848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423" w:type="dxa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984" w:type="dxa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848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b/>
                <w:color w:val="FF0000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670716" w:rsidTr="007B4730">
        <w:trPr>
          <w:cantSplit/>
          <w:trHeight w:val="1110"/>
        </w:trPr>
        <w:tc>
          <w:tcPr>
            <w:tcW w:w="532" w:type="dxa"/>
            <w:gridSpan w:val="2"/>
            <w:shd w:val="clear" w:color="auto" w:fill="FFCCFF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72" w:type="dxa"/>
            <w:hideMark/>
          </w:tcPr>
          <w:p w:rsidR="00670716" w:rsidRPr="007B4730" w:rsidRDefault="007B4730" w:rsidP="000E6B50">
            <w:pPr>
              <w:jc w:val="center"/>
              <w:rPr>
                <w:rFonts w:ascii="Times New Roman" w:eastAsia="Times New Roman" w:hAnsi="Times New Roman"/>
                <w:position w:val="-292"/>
                <w:sz w:val="24"/>
                <w:szCs w:val="24"/>
                <w:lang w:eastAsia="en-AU"/>
              </w:rPr>
            </w:pPr>
            <w:r w:rsidRPr="007B4730">
              <w:rPr>
                <w:rFonts w:ascii="Times New Roman" w:eastAsia="Times New Roman" w:hAnsi="Times New Roman"/>
                <w:color w:val="FF0000"/>
                <w:position w:val="-292"/>
                <w:sz w:val="24"/>
                <w:szCs w:val="24"/>
              </w:rPr>
              <w:object w:dxaOrig="2326" w:dyaOrig="3120">
                <v:shape id="_x0000_i1095" type="#_x0000_t75" style="width:116.2pt;height:156.25pt" o:ole="">
                  <v:imagedata r:id="rId151" o:title=""/>
                </v:shape>
                <o:OLEObject Type="Embed" ProgID="FXE300.Equation" ShapeID="_x0000_i1095" DrawAspect="Content" ObjectID="_1460094559" r:id="rId152"/>
              </w:object>
            </w:r>
          </w:p>
        </w:tc>
        <w:tc>
          <w:tcPr>
            <w:tcW w:w="848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423" w:type="dxa"/>
            <w:shd w:val="clear" w:color="auto" w:fill="FFCCFF"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984" w:type="dxa"/>
            <w:hideMark/>
          </w:tcPr>
          <w:p w:rsidR="00670716" w:rsidRPr="007B4730" w:rsidRDefault="007B4730" w:rsidP="000E6B50">
            <w:pPr>
              <w:jc w:val="center"/>
              <w:rPr>
                <w:rFonts w:ascii="Times New Roman" w:eastAsia="Times New Roman" w:hAnsi="Times New Roman"/>
                <w:position w:val="-310"/>
                <w:sz w:val="24"/>
                <w:szCs w:val="24"/>
                <w:lang w:eastAsia="en-AU"/>
              </w:rPr>
            </w:pPr>
            <w:r w:rsidRPr="007B4730">
              <w:rPr>
                <w:rFonts w:ascii="Times New Roman" w:eastAsia="Times New Roman" w:hAnsi="Times New Roman"/>
                <w:color w:val="FF0000"/>
                <w:position w:val="-310"/>
                <w:sz w:val="24"/>
                <w:szCs w:val="24"/>
              </w:rPr>
              <w:object w:dxaOrig="2326" w:dyaOrig="3480">
                <v:shape id="_x0000_i1096" type="#_x0000_t75" style="width:116.2pt;height:174.25pt" o:ole="">
                  <v:imagedata r:id="rId153" o:title=""/>
                </v:shape>
                <o:OLEObject Type="Embed" ProgID="FXE300.Equation" ShapeID="_x0000_i1096" DrawAspect="Content" ObjectID="_1460094560" r:id="rId154"/>
              </w:object>
            </w:r>
          </w:p>
        </w:tc>
        <w:tc>
          <w:tcPr>
            <w:tcW w:w="848" w:type="dxa"/>
            <w:hideMark/>
          </w:tcPr>
          <w:p w:rsidR="00670716" w:rsidRDefault="00670716" w:rsidP="000E6B50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3</w:t>
            </w:r>
          </w:p>
        </w:tc>
      </w:tr>
      <w:tr w:rsidR="00DC225E" w:rsidTr="00657BB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110"/>
        </w:trPr>
        <w:tc>
          <w:tcPr>
            <w:tcW w:w="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DC225E" w:rsidRDefault="00657BBC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</w:t>
            </w:r>
            <w:r w:rsidR="00DC225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C225E" w:rsidRPr="00436A85" w:rsidRDefault="007B4730" w:rsidP="0001712C">
            <w:pPr>
              <w:jc w:val="center"/>
              <w:rPr>
                <w:rFonts w:ascii="Times New Roman" w:eastAsia="Times New Roman" w:hAnsi="Times New Roman"/>
                <w:position w:val="-126"/>
                <w:sz w:val="24"/>
                <w:szCs w:val="24"/>
                <w:lang w:eastAsia="en-AU"/>
              </w:rPr>
            </w:pPr>
            <w:r w:rsidRPr="00436A85">
              <w:rPr>
                <w:rFonts w:ascii="Times New Roman" w:eastAsia="Times New Roman" w:hAnsi="Times New Roman"/>
                <w:color w:val="FF0000"/>
                <w:position w:val="-126"/>
                <w:sz w:val="24"/>
                <w:szCs w:val="24"/>
              </w:rPr>
              <w:object w:dxaOrig="2326" w:dyaOrig="3125">
                <v:shape id="_x0000_i1097" type="#_x0000_t75" style="width:116.2pt;height:156.25pt" o:ole="">
                  <v:imagedata r:id="rId155" o:title=""/>
                </v:shape>
                <o:OLEObject Type="Embed" ProgID="FXE300.Equation" ShapeID="_x0000_i1097" DrawAspect="Content" ObjectID="_1460094561" r:id="rId156"/>
              </w:objec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C225E" w:rsidRDefault="004B567F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DC225E" w:rsidRDefault="00657BBC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</w:t>
            </w:r>
            <w:r w:rsidR="00DC225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9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C225E" w:rsidRPr="00876794" w:rsidRDefault="00876794" w:rsidP="0001712C">
            <w:pPr>
              <w:jc w:val="center"/>
              <w:rPr>
                <w:rFonts w:ascii="Times New Roman" w:eastAsia="Times New Roman" w:hAnsi="Times New Roman"/>
                <w:position w:val="-310"/>
                <w:sz w:val="24"/>
                <w:szCs w:val="24"/>
                <w:lang w:eastAsia="en-AU"/>
              </w:rPr>
            </w:pPr>
            <w:r w:rsidRPr="00876794">
              <w:rPr>
                <w:rFonts w:ascii="Times New Roman" w:eastAsia="Times New Roman" w:hAnsi="Times New Roman"/>
                <w:color w:val="FF0000"/>
                <w:position w:val="-310"/>
                <w:sz w:val="24"/>
                <w:szCs w:val="24"/>
              </w:rPr>
              <w:object w:dxaOrig="2326" w:dyaOrig="3480">
                <v:shape id="_x0000_i1098" type="#_x0000_t75" style="width:116.2pt;height:174.25pt" o:ole="">
                  <v:imagedata r:id="rId157" o:title=""/>
                </v:shape>
                <o:OLEObject Type="Embed" ProgID="FXE300.Equation" ShapeID="_x0000_i1098" DrawAspect="Content" ObjectID="_1460094562" r:id="rId158"/>
              </w:objec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C225E" w:rsidRDefault="004B567F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</w:t>
            </w:r>
          </w:p>
        </w:tc>
      </w:tr>
    </w:tbl>
    <w:p w:rsidR="00670716" w:rsidRDefault="00670716" w:rsidP="00233613">
      <w:pPr>
        <w:pStyle w:val="QuestionStyle"/>
      </w:pPr>
    </w:p>
    <w:p w:rsidR="00670716" w:rsidRPr="00670716" w:rsidRDefault="00670716" w:rsidP="00233613">
      <w:pPr>
        <w:pStyle w:val="QuestionStyle"/>
        <w:sectPr w:rsidR="00670716" w:rsidRPr="00670716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ab/>
      </w: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C6A219C9BB564F64A2D36524EB31869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D867F7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Equations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0E6B50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348" w:type="dxa"/>
        <w:tblInd w:w="-459" w:type="dxa"/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Default="00750A38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  <w:vAlign w:val="center"/>
          </w:tcPr>
          <w:p w:rsidR="00750A38" w:rsidRDefault="00750A38" w:rsidP="007979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750A38" w:rsidRDefault="00750A38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Default="00DE3E87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Missing number = 20 – 12  = 8</w:t>
            </w:r>
          </w:p>
        </w:tc>
        <w:tc>
          <w:tcPr>
            <w:tcW w:w="2126" w:type="dxa"/>
            <w:vAlign w:val="center"/>
          </w:tcPr>
          <w:p w:rsidR="00750A38" w:rsidRDefault="00CC16A4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DE3E87" w:rsidRDefault="00DE3E87" w:rsidP="0079794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E3E8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650" w:dyaOrig="194">
                <v:shape id="_x0000_i1099" type="#_x0000_t75" style="width:82.65pt;height:9.8pt" o:ole="">
                  <v:imagedata r:id="rId159" o:title=""/>
                </v:shape>
                <o:OLEObject Type="Embed" ProgID="FXE300.Equation" ShapeID="_x0000_i1099" DrawAspect="Content" ObjectID="_1460094563" r:id="rId160"/>
              </w:object>
            </w:r>
            <w:r w:rsidRPr="00DE3E87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:rsidR="00750A38" w:rsidRPr="00DE3E87" w:rsidRDefault="00DE3E87" w:rsidP="0079794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DE3E8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42" w:dyaOrig="194">
                <v:shape id="_x0000_i1100" type="#_x0000_t75" style="width:32.75pt;height:9.8pt" o:ole="">
                  <v:imagedata r:id="rId161" o:title=""/>
                </v:shape>
                <o:OLEObject Type="Embed" ProgID="FXE300.Equation" ShapeID="_x0000_i1100" DrawAspect="Content" ObjectID="_1460094564" r:id="rId162"/>
              </w:objec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DE3E87" w:rsidRDefault="00DE3E87" w:rsidP="00797949">
            <w:pPr>
              <w:rPr>
                <w:rFonts w:asciiTheme="majorHAnsi" w:hAnsiTheme="majorHAnsi"/>
                <w:position w:val="-54"/>
                <w:sz w:val="24"/>
                <w:szCs w:val="24"/>
              </w:rPr>
            </w:pPr>
            <w:r w:rsidRPr="00DE3E87">
              <w:rPr>
                <w:rFonts w:ascii="Times New Roman" w:hAnsi="Times New Roman"/>
                <w:color w:val="FF0000"/>
                <w:position w:val="-54"/>
                <w:sz w:val="24"/>
                <w:szCs w:val="24"/>
              </w:rPr>
              <w:object w:dxaOrig="1312" w:dyaOrig="718">
                <v:shape id="_x0000_i1101" type="#_x0000_t75" style="width:65.45pt;height:36pt" o:ole="">
                  <v:imagedata r:id="rId163" o:title=""/>
                </v:shape>
                <o:OLEObject Type="Embed" ProgID="FXE300.Equation" ShapeID="_x0000_i1101" DrawAspect="Content" ObjectID="_1460094565" r:id="rId164"/>
              </w:object>
            </w:r>
          </w:p>
        </w:tc>
        <w:tc>
          <w:tcPr>
            <w:tcW w:w="2126" w:type="dxa"/>
            <w:vAlign w:val="center"/>
          </w:tcPr>
          <w:p w:rsidR="00750A38" w:rsidRDefault="00DE3E87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DE3E87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DE3E87" w:rsidRDefault="00DE3E87" w:rsidP="00797949">
            <w:pPr>
              <w:rPr>
                <w:rFonts w:asciiTheme="majorHAnsi" w:hAnsiTheme="majorHAnsi"/>
                <w:position w:val="-46"/>
                <w:sz w:val="24"/>
                <w:szCs w:val="24"/>
              </w:rPr>
            </w:pPr>
            <w:r w:rsidRPr="00DE3E87">
              <w:rPr>
                <w:rFonts w:ascii="Times New Roman" w:hAnsi="Times New Roman"/>
                <w:color w:val="FF0000"/>
                <w:position w:val="-46"/>
                <w:sz w:val="24"/>
                <w:szCs w:val="24"/>
              </w:rPr>
              <w:object w:dxaOrig="1996" w:dyaOrig="734">
                <v:shape id="_x0000_i1102" type="#_x0000_t75" style="width:99.8pt;height:36.8pt" o:ole="">
                  <v:imagedata r:id="rId165" o:title=""/>
                </v:shape>
                <o:OLEObject Type="Embed" ProgID="FXE300.Equation" ShapeID="_x0000_i1102" DrawAspect="Content" ObjectID="_1460094566" r:id="rId166"/>
              </w:object>
            </w:r>
          </w:p>
        </w:tc>
        <w:tc>
          <w:tcPr>
            <w:tcW w:w="2126" w:type="dxa"/>
            <w:vAlign w:val="center"/>
          </w:tcPr>
          <w:p w:rsidR="00750A38" w:rsidRPr="00DE3E87" w:rsidRDefault="00DE3E87" w:rsidP="0079794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E3E8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798" w:dyaOrig="194">
                <v:shape id="_x0000_i1103" type="#_x0000_t75" style="width:40.1pt;height:9.8pt" o:ole="">
                  <v:imagedata r:id="rId167" o:title=""/>
                </v:shape>
                <o:OLEObject Type="Embed" ProgID="FXE300.Equation" ShapeID="_x0000_i1103" DrawAspect="Content" ObjectID="_1460094567" r:id="rId168"/>
              </w:object>
            </w:r>
            <w:r w:rsidRPr="00DE3E87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DE3E87" w:rsidRDefault="00DE3E87" w:rsidP="00797949">
            <w:pPr>
              <w:rPr>
                <w:rFonts w:asciiTheme="majorHAnsi" w:hAnsiTheme="majorHAnsi"/>
                <w:position w:val="-54"/>
                <w:sz w:val="24"/>
                <w:szCs w:val="24"/>
              </w:rPr>
            </w:pPr>
            <w:r w:rsidRPr="00DE3E87">
              <w:rPr>
                <w:rFonts w:ascii="Times New Roman" w:hAnsi="Times New Roman"/>
                <w:color w:val="FF0000"/>
                <w:position w:val="-54"/>
                <w:sz w:val="24"/>
                <w:szCs w:val="24"/>
              </w:rPr>
              <w:object w:dxaOrig="1579" w:dyaOrig="714">
                <v:shape id="_x0000_i1104" type="#_x0000_t75" style="width:79.35pt;height:36pt" o:ole="">
                  <v:imagedata r:id="rId169" o:title=""/>
                </v:shape>
                <o:OLEObject Type="Embed" ProgID="FXE300.Equation" ShapeID="_x0000_i1104" DrawAspect="Content" ObjectID="_1460094568" r:id="rId170"/>
              </w:object>
            </w:r>
          </w:p>
        </w:tc>
        <w:tc>
          <w:tcPr>
            <w:tcW w:w="2126" w:type="dxa"/>
            <w:vAlign w:val="center"/>
          </w:tcPr>
          <w:p w:rsidR="00750A38" w:rsidRPr="00DE3E87" w:rsidRDefault="00DE3E87" w:rsidP="0079794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E3E8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520" w:dyaOrig="194">
                <v:shape id="_x0000_i1105" type="#_x0000_t75" style="width:26.2pt;height:9.8pt" o:ole="">
                  <v:imagedata r:id="rId171" o:title=""/>
                </v:shape>
                <o:OLEObject Type="Embed" ProgID="FXE300.Equation" ShapeID="_x0000_i1105" DrawAspect="Content" ObjectID="_1460094569" r:id="rId172"/>
              </w:object>
            </w:r>
            <w:r w:rsidRPr="00DE3E87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8212AA" w:rsidRDefault="008212AA" w:rsidP="00797949">
            <w:pPr>
              <w:rPr>
                <w:rFonts w:asciiTheme="majorHAnsi" w:hAnsiTheme="majorHAnsi"/>
                <w:position w:val="-13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8212AA">
              <w:rPr>
                <w:rFonts w:asciiTheme="majorHAnsi" w:hAnsiTheme="majorHAnsi"/>
                <w:color w:val="FF0000"/>
                <w:position w:val="-134"/>
                <w:sz w:val="24"/>
                <w:szCs w:val="24"/>
              </w:rPr>
              <w:object w:dxaOrig="2208" w:dyaOrig="1668">
                <v:shape id="_x0000_i1106" type="#_x0000_t75" style="width:110.45pt;height:83.45pt" o:ole="">
                  <v:imagedata r:id="rId173" o:title=""/>
                </v:shape>
                <o:OLEObject Type="Embed" ProgID="FXE300.Equation" ShapeID="_x0000_i1106" DrawAspect="Content" ObjectID="_1460094570" r:id="rId174"/>
              </w:object>
            </w:r>
            <w:r w:rsidRPr="008212AA">
              <w:rPr>
                <w:rFonts w:asciiTheme="majorHAnsi" w:hAnsiTheme="majorHAnsi"/>
                <w:position w:val="-134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:rsidR="00750A38" w:rsidRDefault="00364744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364744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364744" w:rsidRDefault="00364744" w:rsidP="00797949">
            <w:pPr>
              <w:rPr>
                <w:rFonts w:asciiTheme="majorHAnsi" w:hAnsiTheme="majorHAnsi"/>
                <w:position w:val="-12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64744">
              <w:rPr>
                <w:rFonts w:asciiTheme="majorHAnsi" w:hAnsiTheme="majorHAnsi"/>
                <w:color w:val="FF0000"/>
                <w:position w:val="-128"/>
                <w:sz w:val="24"/>
                <w:szCs w:val="24"/>
              </w:rPr>
              <w:object w:dxaOrig="2108" w:dyaOrig="1620">
                <v:shape id="_x0000_i1107" type="#_x0000_t75" style="width:105.55pt;height:81pt" o:ole="">
                  <v:imagedata r:id="rId175" o:title=""/>
                </v:shape>
                <o:OLEObject Type="Embed" ProgID="FXE300.Equation" ShapeID="_x0000_i1107" DrawAspect="Content" ObjectID="_1460094571" r:id="rId176"/>
              </w:object>
            </w:r>
            <w:r w:rsidRPr="00364744">
              <w:rPr>
                <w:rFonts w:asciiTheme="majorHAnsi" w:hAnsiTheme="majorHAnsi"/>
                <w:position w:val="-12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:rsidR="00364744" w:rsidRDefault="00364744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364744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  <w:p w:rsidR="00750A38" w:rsidRPr="00364744" w:rsidRDefault="00750A38" w:rsidP="00797949">
            <w:pPr>
              <w:pStyle w:val="QuestionStyle"/>
            </w:pP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Default="00AA5171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First line should be </w:t>
            </w:r>
            <w:r w:rsidRPr="00AA5171">
              <w:rPr>
                <w:rFonts w:ascii="Times New Roman" w:hAnsi="Times New Roman"/>
                <w:color w:val="FF0000"/>
                <w:position w:val="-2"/>
              </w:rPr>
              <w:object w:dxaOrig="1134" w:dyaOrig="194">
                <v:shape id="_x0000_i1108" type="#_x0000_t75" style="width:57.25pt;height:9.8pt" o:ole="">
                  <v:imagedata r:id="rId177" o:title=""/>
                </v:shape>
                <o:OLEObject Type="Embed" ProgID="FXE300.Equation" ShapeID="_x0000_i1108" DrawAspect="Content" ObjectID="_1460094572" r:id="rId178"/>
              </w:object>
            </w:r>
          </w:p>
        </w:tc>
        <w:tc>
          <w:tcPr>
            <w:tcW w:w="2126" w:type="dxa"/>
            <w:vAlign w:val="center"/>
          </w:tcPr>
          <w:p w:rsidR="00750A38" w:rsidRDefault="00AA5171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AA5171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797949">
        <w:trPr>
          <w:trHeight w:val="737"/>
        </w:trPr>
        <w:tc>
          <w:tcPr>
            <w:tcW w:w="1134" w:type="dxa"/>
            <w:vAlign w:val="center"/>
          </w:tcPr>
          <w:p w:rsidR="00750A38" w:rsidRPr="00750A38" w:rsidRDefault="00750A38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0E6B50" w:rsidRDefault="000E6B50" w:rsidP="00797949">
            <w:pPr>
              <w:rPr>
                <w:rFonts w:asciiTheme="majorHAnsi" w:hAnsiTheme="majorHAnsi"/>
                <w:position w:val="-82"/>
                <w:sz w:val="24"/>
                <w:szCs w:val="24"/>
              </w:rPr>
            </w:pPr>
            <w:r w:rsidRPr="000E6B50">
              <w:rPr>
                <w:rFonts w:ascii="Times New Roman" w:hAnsi="Times New Roman"/>
                <w:color w:val="FF0000"/>
                <w:position w:val="-82"/>
                <w:sz w:val="24"/>
                <w:szCs w:val="24"/>
              </w:rPr>
              <w:object w:dxaOrig="1708" w:dyaOrig="994">
                <v:shape id="_x0000_i1109" type="#_x0000_t75" style="width:85.1pt;height:49.9pt" o:ole="">
                  <v:imagedata r:id="rId179" o:title=""/>
                </v:shape>
                <o:OLEObject Type="Embed" ProgID="FXE300.Equation" ShapeID="_x0000_i1109" DrawAspect="Content" ObjectID="_1460094573" r:id="rId180"/>
              </w:object>
            </w:r>
          </w:p>
        </w:tc>
        <w:tc>
          <w:tcPr>
            <w:tcW w:w="2126" w:type="dxa"/>
            <w:vAlign w:val="center"/>
          </w:tcPr>
          <w:p w:rsidR="00750A38" w:rsidRDefault="00797949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797949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97949" w:rsidTr="00797949">
        <w:trPr>
          <w:trHeight w:val="737"/>
        </w:trPr>
        <w:tc>
          <w:tcPr>
            <w:tcW w:w="1134" w:type="dxa"/>
            <w:vAlign w:val="center"/>
          </w:tcPr>
          <w:p w:rsidR="00797949" w:rsidRPr="00750A38" w:rsidRDefault="00797949" w:rsidP="00797949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97949" w:rsidRPr="00AA5171" w:rsidRDefault="00797949" w:rsidP="00797949">
            <w:pPr>
              <w:rPr>
                <w:rFonts w:asciiTheme="majorHAnsi" w:hAnsiTheme="majorHAnsi"/>
                <w:position w:val="-96"/>
                <w:sz w:val="24"/>
                <w:szCs w:val="24"/>
              </w:rPr>
            </w:pPr>
            <w:r w:rsidRPr="00AA5171">
              <w:rPr>
                <w:rFonts w:ascii="Times New Roman" w:hAnsi="Times New Roman"/>
                <w:color w:val="FF0000"/>
                <w:position w:val="-96"/>
                <w:sz w:val="24"/>
                <w:szCs w:val="24"/>
              </w:rPr>
              <w:object w:dxaOrig="3006" w:dyaOrig="1160" w14:anchorId="10C2D8FE">
                <v:shape id="_x0000_i1110" type="#_x0000_t75" style="width:150.55pt;height:58.1pt" o:ole="">
                  <v:imagedata r:id="rId181" o:title=""/>
                </v:shape>
                <o:OLEObject Type="Embed" ProgID="FXE300.Equation" ShapeID="_x0000_i1110" DrawAspect="Content" ObjectID="_1460094574" r:id="rId182"/>
              </w:object>
            </w:r>
          </w:p>
        </w:tc>
        <w:tc>
          <w:tcPr>
            <w:tcW w:w="2126" w:type="dxa"/>
            <w:vAlign w:val="center"/>
          </w:tcPr>
          <w:p w:rsidR="00797949" w:rsidRDefault="00797949" w:rsidP="007979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AA5171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>
      <w:pPr>
        <w:sectPr w:rsidR="003F3344" w:rsidSect="003F3344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750A38" w:rsidRDefault="00750A38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348" w:type="dxa"/>
        <w:tblInd w:w="-459" w:type="dxa"/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Default="00750A38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  <w:vAlign w:val="center"/>
          </w:tcPr>
          <w:p w:rsidR="00750A38" w:rsidRDefault="00750A38" w:rsidP="00BF10C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750A38" w:rsidRDefault="00750A38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Default="00705475" w:rsidP="00BF10CC">
            <w:pPr>
              <w:rPr>
                <w:rFonts w:asciiTheme="majorHAnsi" w:hAnsiTheme="majorHAnsi"/>
                <w:sz w:val="24"/>
                <w:szCs w:val="24"/>
              </w:rPr>
            </w:pPr>
            <w:r w:rsidRPr="007D650D">
              <w:rPr>
                <w:rFonts w:ascii="Times New Roman" w:hAnsi="Times New Roman"/>
                <w:color w:val="FF0000"/>
                <w:position w:val="-2"/>
              </w:rPr>
              <w:object w:dxaOrig="1266" w:dyaOrig="220">
                <v:shape id="_x0000_i1111" type="#_x0000_t75" style="width:63.8pt;height:10.65pt" o:ole="">
                  <v:imagedata r:id="rId82" o:title=""/>
                </v:shape>
                <o:OLEObject Type="Embed" ProgID="FXE300.Equation" ShapeID="_x0000_i1111" DrawAspect="Content" ObjectID="_1460094575" r:id="rId183"/>
              </w:object>
            </w:r>
          </w:p>
        </w:tc>
        <w:tc>
          <w:tcPr>
            <w:tcW w:w="2126" w:type="dxa"/>
            <w:vAlign w:val="center"/>
          </w:tcPr>
          <w:p w:rsidR="00750A38" w:rsidRDefault="00705475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705475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705475" w:rsidRDefault="00705475" w:rsidP="00BF10CC">
            <w:pPr>
              <w:rPr>
                <w:rFonts w:asciiTheme="majorHAnsi" w:hAnsiTheme="majorHAnsi"/>
                <w:position w:val="-70"/>
                <w:sz w:val="24"/>
                <w:szCs w:val="24"/>
              </w:rPr>
            </w:pPr>
            <w:r w:rsidRPr="00705475">
              <w:rPr>
                <w:rFonts w:ascii="Times New Roman" w:hAnsi="Times New Roman"/>
                <w:color w:val="FF0000"/>
                <w:position w:val="-70"/>
                <w:sz w:val="24"/>
                <w:szCs w:val="24"/>
              </w:rPr>
              <w:object w:dxaOrig="2256" w:dyaOrig="900">
                <v:shape id="_x0000_i1112" type="#_x0000_t75" style="width:100.65pt;height:40.1pt" o:ole="">
                  <v:imagedata r:id="rId184" o:title=""/>
                </v:shape>
                <o:OLEObject Type="Embed" ProgID="FXE300.Equation" ShapeID="_x0000_i1112" DrawAspect="Content" ObjectID="_1460094576" r:id="rId185"/>
              </w:object>
            </w:r>
          </w:p>
        </w:tc>
        <w:tc>
          <w:tcPr>
            <w:tcW w:w="2126" w:type="dxa"/>
            <w:vAlign w:val="center"/>
          </w:tcPr>
          <w:p w:rsidR="00750A38" w:rsidRDefault="00705475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6.1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Default="00705475" w:rsidP="00BF10CC">
            <w:pPr>
              <w:rPr>
                <w:rFonts w:asciiTheme="majorHAnsi" w:hAnsiTheme="majorHAnsi"/>
                <w:sz w:val="24"/>
                <w:szCs w:val="24"/>
              </w:rPr>
            </w:pPr>
            <w:r w:rsidRPr="00705475">
              <w:rPr>
                <w:color w:val="FF0000"/>
                <w:position w:val="-8"/>
              </w:rPr>
              <w:object w:dxaOrig="2082" w:dyaOrig="279">
                <v:shape id="_x0000_i1113" type="#_x0000_t75" style="width:93.25pt;height:12.25pt" o:ole="">
                  <v:imagedata r:id="rId186" o:title=""/>
                </v:shape>
                <o:OLEObject Type="Embed" ProgID="FXE300.Equation" ShapeID="_x0000_i1113" DrawAspect="Content" ObjectID="_1460094577" r:id="rId187"/>
              </w:object>
            </w:r>
          </w:p>
        </w:tc>
        <w:tc>
          <w:tcPr>
            <w:tcW w:w="2126" w:type="dxa"/>
            <w:vAlign w:val="center"/>
          </w:tcPr>
          <w:p w:rsidR="00705475" w:rsidRDefault="00705475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705475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705475" w:rsidRDefault="00705475" w:rsidP="00BF10CC">
            <w:pPr>
              <w:rPr>
                <w:rFonts w:asciiTheme="majorHAnsi" w:hAnsiTheme="majorHAnsi"/>
                <w:position w:val="-54"/>
                <w:sz w:val="24"/>
                <w:szCs w:val="24"/>
              </w:rPr>
            </w:pPr>
            <w:r w:rsidRPr="00705475">
              <w:rPr>
                <w:color w:val="FF0000"/>
                <w:position w:val="-54"/>
              </w:rPr>
              <w:object w:dxaOrig="1359" w:dyaOrig="714">
                <v:shape id="_x0000_i1114" type="#_x0000_t75" style="width:67.9pt;height:36pt" o:ole="">
                  <v:imagedata r:id="rId188" o:title=""/>
                </v:shape>
                <o:OLEObject Type="Embed" ProgID="FXE300.Equation" ShapeID="_x0000_i1114" DrawAspect="Content" ObjectID="_1460094578" r:id="rId189"/>
              </w:object>
            </w:r>
          </w:p>
        </w:tc>
        <w:tc>
          <w:tcPr>
            <w:tcW w:w="2126" w:type="dxa"/>
            <w:vAlign w:val="center"/>
          </w:tcPr>
          <w:p w:rsidR="00750A38" w:rsidRPr="00BF10CC" w:rsidRDefault="00BF10CC" w:rsidP="00BF10CC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F10CC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510" w:dyaOrig="190">
                <v:shape id="_x0000_i1115" type="#_x0000_t75" style="width:26.2pt;height:9.8pt" o:ole="">
                  <v:imagedata r:id="rId190" o:title=""/>
                </v:shape>
                <o:OLEObject Type="Embed" ProgID="FXE300.Equation" ShapeID="_x0000_i1115" DrawAspect="Content" ObjectID="_1460094579" r:id="rId191"/>
              </w:object>
            </w:r>
            <w:r w:rsidRPr="00BF10CC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F10CC" w:rsidRDefault="00BF10CC" w:rsidP="00BF10CC">
            <w:pPr>
              <w:rPr>
                <w:rFonts w:asciiTheme="majorHAnsi" w:hAnsiTheme="majorHAnsi"/>
                <w:position w:val="-98"/>
                <w:sz w:val="24"/>
                <w:szCs w:val="24"/>
              </w:rPr>
            </w:pPr>
            <w:r w:rsidRPr="00BF10CC">
              <w:rPr>
                <w:color w:val="FF0000"/>
                <w:position w:val="-98"/>
              </w:rPr>
              <w:object w:dxaOrig="1272" w:dyaOrig="1310">
                <v:shape id="_x0000_i1116" type="#_x0000_t75" style="width:63.8pt;height:65.45pt" o:ole="">
                  <v:imagedata r:id="rId192" o:title=""/>
                </v:shape>
                <o:OLEObject Type="Embed" ProgID="FXE300.Equation" ShapeID="_x0000_i1116" DrawAspect="Content" ObjectID="_1460094580" r:id="rId193"/>
              </w:object>
            </w:r>
          </w:p>
        </w:tc>
        <w:tc>
          <w:tcPr>
            <w:tcW w:w="2126" w:type="dxa"/>
            <w:vAlign w:val="center"/>
          </w:tcPr>
          <w:p w:rsidR="00750A38" w:rsidRPr="00BF10CC" w:rsidRDefault="00BF10CC" w:rsidP="00BF10CC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F10CC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810" w:dyaOrig="194">
                <v:shape id="_x0000_i1117" type="#_x0000_t75" style="width:40.9pt;height:9.8pt" o:ole="">
                  <v:imagedata r:id="rId194" o:title=""/>
                </v:shape>
                <o:OLEObject Type="Embed" ProgID="FXE300.Equation" ShapeID="_x0000_i1117" DrawAspect="Content" ObjectID="_1460094581" r:id="rId195"/>
              </w:object>
            </w:r>
            <w:r w:rsidRPr="00BF10CC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86B09" w:rsidRDefault="00B86B09" w:rsidP="00BF10CC">
            <w:pPr>
              <w:rPr>
                <w:rFonts w:asciiTheme="majorHAnsi" w:hAnsiTheme="majorHAnsi"/>
                <w:position w:val="-96"/>
                <w:sz w:val="24"/>
                <w:szCs w:val="24"/>
              </w:rPr>
            </w:pPr>
            <w:r w:rsidRPr="00B86B09">
              <w:rPr>
                <w:rFonts w:ascii="Palatino-Roman" w:hAnsi="Palatino-Roman" w:cs="Palatino-Roman"/>
                <w:color w:val="FF0000"/>
                <w:position w:val="-96"/>
                <w:sz w:val="24"/>
                <w:szCs w:val="24"/>
              </w:rPr>
              <w:object w:dxaOrig="1958" w:dyaOrig="1166">
                <v:shape id="_x0000_i1118" type="#_x0000_t75" style="width:98.2pt;height:58.1pt" o:ole="">
                  <v:imagedata r:id="rId196" o:title=""/>
                </v:shape>
                <o:OLEObject Type="Embed" ProgID="FXE300.Equation" ShapeID="_x0000_i1118" DrawAspect="Content" ObjectID="_1460094582" r:id="rId197"/>
              </w:object>
            </w:r>
          </w:p>
        </w:tc>
        <w:tc>
          <w:tcPr>
            <w:tcW w:w="2126" w:type="dxa"/>
            <w:vAlign w:val="center"/>
          </w:tcPr>
          <w:p w:rsidR="00750A38" w:rsidRDefault="00B86B09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B86B09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86B09" w:rsidRDefault="00B86B09" w:rsidP="00BF10CC">
            <w:pPr>
              <w:rPr>
                <w:rFonts w:asciiTheme="majorHAnsi" w:hAnsiTheme="majorHAnsi"/>
                <w:position w:val="-82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color w:val="FF0000"/>
                <w:position w:val="-82"/>
                <w:sz w:val="24"/>
                <w:szCs w:val="24"/>
              </w:rPr>
              <w:object w:dxaOrig="1552" w:dyaOrig="1200">
                <v:shape id="_x0000_i1119" type="#_x0000_t75" style="width:77.75pt;height:59.75pt" o:ole="">
                  <v:imagedata r:id="rId198" o:title=""/>
                </v:shape>
                <o:OLEObject Type="Embed" ProgID="FXE300.Equation" ShapeID="_x0000_i1119" DrawAspect="Content" ObjectID="_1460094583" r:id="rId199"/>
              </w:object>
            </w:r>
          </w:p>
        </w:tc>
        <w:tc>
          <w:tcPr>
            <w:tcW w:w="2126" w:type="dxa"/>
            <w:vAlign w:val="center"/>
          </w:tcPr>
          <w:p w:rsidR="00750A38" w:rsidRDefault="00B86B09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B86B09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Default="00233613" w:rsidP="002336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Line 2  should be   </w:t>
            </w:r>
            <w:r w:rsidRPr="00233613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46" w:dyaOrig="514">
                <v:shape id="_x0000_i1120" type="#_x0000_t75" style="width:36.8pt;height:26.2pt" o:ole="">
                  <v:imagedata r:id="rId200" o:title=""/>
                </v:shape>
                <o:OLEObject Type="Embed" ProgID="FXE300.Equation" ShapeID="_x0000_i1120" DrawAspect="Content" ObjectID="_1460094584" r:id="rId201"/>
              </w:object>
            </w:r>
          </w:p>
        </w:tc>
        <w:tc>
          <w:tcPr>
            <w:tcW w:w="2126" w:type="dxa"/>
            <w:vAlign w:val="center"/>
          </w:tcPr>
          <w:p w:rsidR="00750A38" w:rsidRDefault="00233613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233613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233613" w:rsidRDefault="00797949" w:rsidP="00BF10CC">
            <w:pPr>
              <w:rPr>
                <w:rFonts w:asciiTheme="majorHAnsi" w:hAnsiTheme="majorHAnsi"/>
                <w:position w:val="-126"/>
                <w:sz w:val="24"/>
                <w:szCs w:val="24"/>
              </w:rPr>
            </w:pPr>
            <w:r w:rsidRPr="00233613">
              <w:rPr>
                <w:rFonts w:ascii="Times New Roman" w:hAnsi="Times New Roman"/>
                <w:color w:val="FF0000"/>
                <w:position w:val="-126"/>
              </w:rPr>
              <w:object w:dxaOrig="2670" w:dyaOrig="1460">
                <v:shape id="_x0000_i1121" type="#_x0000_t75" style="width:117.8pt;height:63.8pt" o:ole="">
                  <v:imagedata r:id="rId202" o:title=""/>
                </v:shape>
                <o:OLEObject Type="Embed" ProgID="FXE300.Equation" ShapeID="_x0000_i1121" DrawAspect="Content" ObjectID="_1460094585" r:id="rId203"/>
              </w:object>
            </w:r>
          </w:p>
        </w:tc>
        <w:tc>
          <w:tcPr>
            <w:tcW w:w="2126" w:type="dxa"/>
            <w:vAlign w:val="center"/>
          </w:tcPr>
          <w:p w:rsidR="00750A38" w:rsidRDefault="00797949" w:rsidP="00BF10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797949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CC16A4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CC16A4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BF10CC">
        <w:trPr>
          <w:trHeight w:val="680"/>
        </w:trPr>
        <w:tc>
          <w:tcPr>
            <w:tcW w:w="1134" w:type="dxa"/>
            <w:vAlign w:val="center"/>
          </w:tcPr>
          <w:p w:rsidR="00750A38" w:rsidRPr="00750A38" w:rsidRDefault="00750A38" w:rsidP="00BF10CC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797949" w:rsidRDefault="00797949" w:rsidP="00BF10CC">
            <w:pPr>
              <w:rPr>
                <w:rFonts w:asciiTheme="majorHAnsi" w:hAnsiTheme="majorHAnsi"/>
                <w:position w:val="-80"/>
                <w:sz w:val="24"/>
                <w:szCs w:val="24"/>
              </w:rPr>
            </w:pPr>
            <w:r w:rsidRPr="00797949">
              <w:rPr>
                <w:color w:val="FF0000"/>
                <w:position w:val="-80"/>
              </w:rPr>
              <w:object w:dxaOrig="1620" w:dyaOrig="974">
                <v:shape id="_x0000_i1122" type="#_x0000_t75" style="width:90pt;height:54.8pt" o:ole="">
                  <v:imagedata r:id="rId204" o:title=""/>
                </v:shape>
                <o:OLEObject Type="Embed" ProgID="FXE300.Equation" ShapeID="_x0000_i1122" DrawAspect="Content" ObjectID="_1460094586" r:id="rId205"/>
              </w:object>
            </w:r>
          </w:p>
        </w:tc>
        <w:tc>
          <w:tcPr>
            <w:tcW w:w="2126" w:type="dxa"/>
            <w:vAlign w:val="center"/>
          </w:tcPr>
          <w:p w:rsidR="00750A38" w:rsidRPr="00797949" w:rsidRDefault="00797949" w:rsidP="00BF10CC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797949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876" w:dyaOrig="510">
                <v:shape id="_x0000_i1123" type="#_x0000_t75" style="width:44.2pt;height:26.2pt" o:ole="">
                  <v:imagedata r:id="rId206" o:title=""/>
                </v:shape>
                <o:OLEObject Type="Embed" ProgID="FXE300.Equation" ShapeID="_x0000_i1123" DrawAspect="Content" ObjectID="_1460094587" r:id="rId207"/>
              </w:object>
            </w:r>
            <w:r w:rsidRPr="00797949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</w:tbl>
    <w:p w:rsidR="00750A38" w:rsidRDefault="00750A38" w:rsidP="003F3344">
      <w:pPr>
        <w:rPr>
          <w:rFonts w:asciiTheme="majorHAnsi" w:hAnsiTheme="majorHAnsi"/>
          <w:sz w:val="24"/>
          <w:szCs w:val="24"/>
        </w:rPr>
        <w:sectPr w:rsidR="00750A38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559"/>
        <w:gridCol w:w="9"/>
        <w:gridCol w:w="3827"/>
        <w:gridCol w:w="851"/>
        <w:gridCol w:w="567"/>
        <w:gridCol w:w="3544"/>
        <w:gridCol w:w="850"/>
      </w:tblGrid>
      <w:tr w:rsidR="00DC225E" w:rsidTr="001D1973">
        <w:trPr>
          <w:cantSplit/>
          <w:trHeight w:val="645"/>
        </w:trPr>
        <w:tc>
          <w:tcPr>
            <w:tcW w:w="559" w:type="dxa"/>
            <w:tcBorders>
              <w:right w:val="single" w:sz="4" w:space="0" w:color="auto"/>
            </w:tcBorders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DC225E" w:rsidRDefault="00DC225E" w:rsidP="0001712C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1.</w:t>
            </w:r>
          </w:p>
          <w:p w:rsidR="00DC225E" w:rsidRDefault="00DC225E" w:rsidP="0001712C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Solve the equations below, showing all steps of working, regardless of the method used,</w:t>
            </w:r>
          </w:p>
        </w:tc>
      </w:tr>
      <w:tr w:rsidR="00DC225E" w:rsidTr="001D1973">
        <w:trPr>
          <w:cantSplit/>
          <w:trHeight w:val="372"/>
          <w:tblHeader/>
        </w:trPr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DC225E" w:rsidTr="001D1973">
        <w:trPr>
          <w:cantSplit/>
          <w:trHeight w:val="1110"/>
        </w:trPr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Pr="00876794" w:rsidRDefault="00876794" w:rsidP="00876794">
            <w:pPr>
              <w:rPr>
                <w:rFonts w:ascii="Times New Roman" w:eastAsia="Times New Roman" w:hAnsi="Times New Roman"/>
                <w:position w:val="-190"/>
                <w:sz w:val="24"/>
                <w:szCs w:val="24"/>
                <w:lang w:eastAsia="en-AU"/>
              </w:rPr>
            </w:pPr>
            <w:r w:rsidRPr="00876794">
              <w:rPr>
                <w:rFonts w:ascii="Times New Roman" w:eastAsia="Times New Roman" w:hAnsi="Times New Roman"/>
                <w:color w:val="FF0000"/>
                <w:position w:val="-190"/>
                <w:sz w:val="24"/>
                <w:szCs w:val="24"/>
              </w:rPr>
              <w:object w:dxaOrig="1554" w:dyaOrig="2100">
                <v:shape id="_x0000_i1124" type="#_x0000_t75" style="width:77.75pt;height:104.75pt" o:ole="">
                  <v:imagedata r:id="rId208" o:title=""/>
                </v:shape>
                <o:OLEObject Type="Embed" ProgID="FXE300.Equation" ShapeID="_x0000_i1124" DrawAspect="Content" ObjectID="_1460094588" r:id="rId209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Pr="00876794" w:rsidRDefault="00876794" w:rsidP="0001712C">
            <w:pPr>
              <w:jc w:val="center"/>
              <w:rPr>
                <w:rFonts w:ascii="Times New Roman" w:eastAsia="Times New Roman" w:hAnsi="Times New Roman"/>
                <w:position w:val="-190"/>
                <w:sz w:val="24"/>
                <w:szCs w:val="24"/>
                <w:lang w:eastAsia="en-AU"/>
              </w:rPr>
            </w:pPr>
            <w:r w:rsidRPr="00876794">
              <w:rPr>
                <w:rFonts w:ascii="Times New Roman" w:eastAsia="Times New Roman" w:hAnsi="Times New Roman"/>
                <w:color w:val="FF0000"/>
                <w:position w:val="-190"/>
                <w:sz w:val="24"/>
                <w:szCs w:val="24"/>
              </w:rPr>
              <w:object w:dxaOrig="1966" w:dyaOrig="2106">
                <v:shape id="_x0000_i1125" type="#_x0000_t75" style="width:98.2pt;height:105.55pt" o:ole="">
                  <v:imagedata r:id="rId210" o:title=""/>
                </v:shape>
                <o:OLEObject Type="Embed" ProgID="FXE300.Equation" ShapeID="_x0000_i1125" DrawAspect="Content" ObjectID="_1460094589" r:id="rId211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</w:tr>
      <w:tr w:rsidR="00DC225E" w:rsidTr="001D1973">
        <w:trPr>
          <w:cantSplit/>
          <w:trHeight w:val="1110"/>
        </w:trPr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Pr="00436A85" w:rsidRDefault="00436A85" w:rsidP="0001712C">
            <w:pPr>
              <w:jc w:val="center"/>
              <w:rPr>
                <w:rFonts w:ascii="Times New Roman" w:eastAsia="Times New Roman" w:hAnsi="Times New Roman"/>
                <w:position w:val="-158"/>
                <w:sz w:val="24"/>
                <w:szCs w:val="24"/>
                <w:lang w:eastAsia="en-AU"/>
              </w:rPr>
            </w:pPr>
            <w:r w:rsidRPr="00436A85">
              <w:rPr>
                <w:rFonts w:ascii="Times New Roman" w:eastAsia="Times New Roman" w:hAnsi="Times New Roman"/>
                <w:color w:val="FF0000"/>
                <w:position w:val="-158"/>
                <w:sz w:val="24"/>
                <w:szCs w:val="24"/>
              </w:rPr>
              <w:object w:dxaOrig="1674" w:dyaOrig="1786">
                <v:shape id="_x0000_i1126" type="#_x0000_t75" style="width:84.25pt;height:89.2pt" o:ole="">
                  <v:imagedata r:id="rId212" o:title=""/>
                </v:shape>
                <o:OLEObject Type="Embed" ProgID="FXE300.Equation" ShapeID="_x0000_i1126" DrawAspect="Content" ObjectID="_1460094590" r:id="rId213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Pr="00436A85" w:rsidRDefault="00436A85" w:rsidP="00436A85">
            <w:pPr>
              <w:jc w:val="center"/>
              <w:rPr>
                <w:rFonts w:ascii="Times New Roman" w:eastAsia="Times New Roman" w:hAnsi="Times New Roman"/>
                <w:position w:val="-214"/>
                <w:sz w:val="24"/>
                <w:szCs w:val="24"/>
                <w:lang w:eastAsia="en-AU"/>
              </w:rPr>
            </w:pPr>
            <w:r w:rsidRPr="00436A85">
              <w:rPr>
                <w:rFonts w:ascii="Times New Roman" w:eastAsia="Times New Roman" w:hAnsi="Times New Roman"/>
                <w:color w:val="FF0000"/>
                <w:position w:val="-214"/>
                <w:sz w:val="24"/>
                <w:szCs w:val="24"/>
              </w:rPr>
              <w:object w:dxaOrig="1249" w:dyaOrig="2454">
                <v:shape id="_x0000_i1127" type="#_x0000_t75" style="width:62.2pt;height:122.75pt" o:ole="">
                  <v:imagedata r:id="rId214" o:title=""/>
                </v:shape>
                <o:OLEObject Type="Embed" ProgID="FXE300.Equation" ShapeID="_x0000_i1127" DrawAspect="Content" ObjectID="_1460094591" r:id="rId215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</w:tr>
    </w:tbl>
    <w:p w:rsidR="00DC225E" w:rsidRDefault="00DC225E" w:rsidP="00DC225E"/>
    <w:p w:rsidR="00DC225E" w:rsidRDefault="00DC225E" w:rsidP="00DC225E"/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</w:tblCellMar>
        <w:tblLook w:val="04A0" w:firstRow="1" w:lastRow="0" w:firstColumn="1" w:lastColumn="0" w:noHBand="0" w:noVBand="1"/>
      </w:tblPr>
      <w:tblGrid>
        <w:gridCol w:w="559"/>
        <w:gridCol w:w="9"/>
        <w:gridCol w:w="3686"/>
        <w:gridCol w:w="850"/>
        <w:gridCol w:w="425"/>
        <w:gridCol w:w="3828"/>
        <w:gridCol w:w="850"/>
      </w:tblGrid>
      <w:tr w:rsidR="00DC225E" w:rsidTr="001D1973">
        <w:trPr>
          <w:trHeight w:val="645"/>
        </w:trPr>
        <w:tc>
          <w:tcPr>
            <w:tcW w:w="559" w:type="dxa"/>
            <w:tcBorders>
              <w:right w:val="single" w:sz="4" w:space="0" w:color="auto"/>
            </w:tcBorders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DC225E" w:rsidRDefault="00DC225E" w:rsidP="0001712C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2.</w:t>
            </w:r>
          </w:p>
          <w:p w:rsidR="00DC225E" w:rsidRDefault="00DC225E" w:rsidP="0001712C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Solve the equations below, showing all steps of working, regardless of the method used,</w:t>
            </w:r>
          </w:p>
        </w:tc>
      </w:tr>
      <w:tr w:rsidR="00DC225E" w:rsidTr="001D1973">
        <w:trPr>
          <w:trHeight w:val="372"/>
          <w:tblHeader/>
        </w:trPr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b/>
                <w:color w:val="FF0000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DC225E" w:rsidTr="001D1973">
        <w:trPr>
          <w:trHeight w:val="1110"/>
        </w:trPr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Pr="00436A85" w:rsidRDefault="00436A85" w:rsidP="00436A85">
            <w:pPr>
              <w:tabs>
                <w:tab w:val="left" w:pos="1036"/>
              </w:tabs>
              <w:rPr>
                <w:rFonts w:ascii="Times New Roman" w:eastAsia="Times New Roman" w:hAnsi="Times New Roman"/>
                <w:position w:val="-19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</w:r>
            <w:r w:rsidRPr="00436A85">
              <w:rPr>
                <w:rFonts w:ascii="Times New Roman" w:eastAsia="Times New Roman" w:hAnsi="Times New Roman"/>
                <w:color w:val="FF0000"/>
                <w:position w:val="-190"/>
                <w:sz w:val="24"/>
                <w:szCs w:val="24"/>
              </w:rPr>
              <w:object w:dxaOrig="2398" w:dyaOrig="2100">
                <v:shape id="_x0000_i1128" type="#_x0000_t75" style="width:120.25pt;height:104.75pt" o:ole="">
                  <v:imagedata r:id="rId216" o:title=""/>
                </v:shape>
                <o:OLEObject Type="Embed" ProgID="FXE300.Equation" ShapeID="_x0000_i1128" DrawAspect="Content" ObjectID="_1460094592" r:id="rId217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Pr="00436A85" w:rsidRDefault="00436A85" w:rsidP="00DC225E">
            <w:pPr>
              <w:rPr>
                <w:rFonts w:ascii="Times New Roman" w:eastAsia="Times New Roman" w:hAnsi="Times New Roman"/>
                <w:position w:val="-270"/>
                <w:sz w:val="24"/>
                <w:szCs w:val="24"/>
                <w:lang w:eastAsia="en-AU"/>
              </w:rPr>
            </w:pPr>
            <w:r w:rsidRPr="00436A85">
              <w:rPr>
                <w:rFonts w:ascii="Times New Roman" w:eastAsia="Times New Roman" w:hAnsi="Times New Roman"/>
                <w:color w:val="FF0000"/>
                <w:position w:val="-270"/>
                <w:sz w:val="24"/>
                <w:szCs w:val="24"/>
              </w:rPr>
              <w:object w:dxaOrig="1832" w:dyaOrig="3080">
                <v:shape id="_x0000_i1129" type="#_x0000_t75" style="width:91.65pt;height:153.8pt" o:ole="">
                  <v:imagedata r:id="rId218" o:title=""/>
                </v:shape>
                <o:OLEObject Type="Embed" ProgID="FXE300.Equation" ShapeID="_x0000_i1129" DrawAspect="Content" ObjectID="_1460094593" r:id="rId219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25E" w:rsidRDefault="00DC225E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3</w:t>
            </w:r>
          </w:p>
        </w:tc>
      </w:tr>
      <w:tr w:rsidR="00436A85" w:rsidTr="001D197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110"/>
        </w:trPr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</w:tcPr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c)</w:t>
            </w:r>
          </w:p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6A85" w:rsidRPr="00436A85" w:rsidRDefault="00436A85" w:rsidP="0001712C">
            <w:pPr>
              <w:jc w:val="center"/>
              <w:rPr>
                <w:rFonts w:ascii="Times New Roman" w:eastAsia="Times New Roman" w:hAnsi="Times New Roman"/>
                <w:position w:val="-126"/>
                <w:sz w:val="24"/>
                <w:szCs w:val="24"/>
                <w:lang w:eastAsia="en-AU"/>
              </w:rPr>
            </w:pPr>
            <w:r w:rsidRPr="00436A85">
              <w:rPr>
                <w:rFonts w:ascii="Times New Roman" w:eastAsia="Times New Roman" w:hAnsi="Times New Roman"/>
                <w:color w:val="FF0000"/>
                <w:position w:val="-126"/>
                <w:sz w:val="24"/>
                <w:szCs w:val="24"/>
              </w:rPr>
              <w:object w:dxaOrig="2094" w:dyaOrig="1466">
                <v:shape id="_x0000_i1130" type="#_x0000_t75" style="width:104.75pt;height:72.8pt" o:ole="">
                  <v:imagedata r:id="rId220" o:title=""/>
                </v:shape>
                <o:OLEObject Type="Embed" ProgID="FXE300.Equation" ShapeID="_x0000_i1130" DrawAspect="Content" ObjectID="_1460094594" r:id="rId221"/>
              </w:object>
            </w:r>
          </w:p>
          <w:p w:rsidR="00436A85" w:rsidRPr="00436A85" w:rsidRDefault="00436A85" w:rsidP="00436A85">
            <w:pPr>
              <w:pStyle w:val="QuestionStyle"/>
              <w:tabs>
                <w:tab w:val="left" w:pos="1124"/>
              </w:tabs>
              <w:rPr>
                <w:lang w:eastAsia="en-AU"/>
              </w:rPr>
            </w:pPr>
            <w:r>
              <w:rPr>
                <w:lang w:eastAsia="en-AU"/>
              </w:rPr>
              <w:tab/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6A85" w:rsidRDefault="00347ECD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</w:tcPr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d)</w:t>
            </w:r>
          </w:p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436A85" w:rsidRDefault="00436A85" w:rsidP="000171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6A85" w:rsidRPr="00436A85" w:rsidRDefault="00436A85" w:rsidP="0001712C">
            <w:pPr>
              <w:jc w:val="center"/>
              <w:rPr>
                <w:rFonts w:ascii="Times New Roman" w:eastAsia="Times New Roman" w:hAnsi="Times New Roman"/>
                <w:position w:val="-302"/>
                <w:sz w:val="24"/>
                <w:szCs w:val="24"/>
                <w:lang w:eastAsia="en-AU"/>
              </w:rPr>
            </w:pPr>
            <w:r w:rsidRPr="00436A85">
              <w:rPr>
                <w:rFonts w:ascii="Times New Roman" w:eastAsia="Times New Roman" w:hAnsi="Times New Roman"/>
                <w:color w:val="FF0000"/>
                <w:position w:val="-302"/>
                <w:sz w:val="24"/>
                <w:szCs w:val="24"/>
              </w:rPr>
              <w:object w:dxaOrig="1430" w:dyaOrig="3400">
                <v:shape id="_x0000_i1131" type="#_x0000_t75" style="width:71.2pt;height:170.2pt" o:ole="">
                  <v:imagedata r:id="rId222" o:title=""/>
                </v:shape>
                <o:OLEObject Type="Embed" ProgID="FXE300.Equation" ShapeID="_x0000_i1131" DrawAspect="Content" ObjectID="_1460094595" r:id="rId223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6A85" w:rsidRDefault="00347ECD" w:rsidP="0001712C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</w:t>
            </w:r>
          </w:p>
        </w:tc>
      </w:tr>
    </w:tbl>
    <w:p w:rsidR="00C71E16" w:rsidRPr="00C71E16" w:rsidRDefault="00C71E16" w:rsidP="009D24C3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0A2" w:rsidRDefault="004660A2" w:rsidP="00C868AD">
      <w:r>
        <w:separator/>
      </w:r>
    </w:p>
  </w:endnote>
  <w:endnote w:type="continuationSeparator" w:id="0">
    <w:p w:rsidR="004660A2" w:rsidRDefault="004660A2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26759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6B50" w:rsidRDefault="000E6B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19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E6B50" w:rsidRDefault="000E6B5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0928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6B50" w:rsidRDefault="000E6B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60A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E6B50" w:rsidRDefault="000E6B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0A2" w:rsidRDefault="004660A2" w:rsidP="00C868AD">
      <w:r>
        <w:separator/>
      </w:r>
    </w:p>
  </w:footnote>
  <w:footnote w:type="continuationSeparator" w:id="0">
    <w:p w:rsidR="004660A2" w:rsidRDefault="004660A2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B50" w:rsidRPr="00C868AD" w:rsidRDefault="004660A2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623504935"/>
        <w:placeholder>
          <w:docPart w:val="50F0D4B80E644E1DB0529E1F8FD5E93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E6B50">
          <w:rPr>
            <w:u w:val="single"/>
          </w:rPr>
          <w:t>Equations</w:t>
        </w:r>
      </w:sdtContent>
    </w:sdt>
    <w:r w:rsidR="000E6B50">
      <w:rPr>
        <w:u w:val="single"/>
      </w:rPr>
      <w:tab/>
      <w:t>Test</w:t>
    </w:r>
    <w:r w:rsidR="000E6B50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B50" w:rsidRDefault="000E6B50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0E6B50" w:rsidRPr="00C71E16" w:rsidRDefault="000E6B50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7F7"/>
    <w:rsid w:val="000176AA"/>
    <w:rsid w:val="000C4CAD"/>
    <w:rsid w:val="000E6B50"/>
    <w:rsid w:val="00110126"/>
    <w:rsid w:val="00135B26"/>
    <w:rsid w:val="00140350"/>
    <w:rsid w:val="00165882"/>
    <w:rsid w:val="0018287C"/>
    <w:rsid w:val="001D1973"/>
    <w:rsid w:val="001D51F7"/>
    <w:rsid w:val="001F156E"/>
    <w:rsid w:val="00216994"/>
    <w:rsid w:val="00233613"/>
    <w:rsid w:val="00246314"/>
    <w:rsid w:val="002B2828"/>
    <w:rsid w:val="002C1F1F"/>
    <w:rsid w:val="002F71E5"/>
    <w:rsid w:val="00325745"/>
    <w:rsid w:val="00347ECD"/>
    <w:rsid w:val="00364744"/>
    <w:rsid w:val="003D41FF"/>
    <w:rsid w:val="003F3344"/>
    <w:rsid w:val="00413DF5"/>
    <w:rsid w:val="0042112B"/>
    <w:rsid w:val="00436A85"/>
    <w:rsid w:val="00460B7C"/>
    <w:rsid w:val="004660A2"/>
    <w:rsid w:val="00474558"/>
    <w:rsid w:val="004A64CB"/>
    <w:rsid w:val="004B567F"/>
    <w:rsid w:val="004E1D1E"/>
    <w:rsid w:val="00552D18"/>
    <w:rsid w:val="00591F4C"/>
    <w:rsid w:val="00591FD0"/>
    <w:rsid w:val="005B261E"/>
    <w:rsid w:val="005C44C0"/>
    <w:rsid w:val="00604D11"/>
    <w:rsid w:val="00641052"/>
    <w:rsid w:val="00641EA7"/>
    <w:rsid w:val="00657BBC"/>
    <w:rsid w:val="00667642"/>
    <w:rsid w:val="00670716"/>
    <w:rsid w:val="006718CF"/>
    <w:rsid w:val="00695BDD"/>
    <w:rsid w:val="006A0722"/>
    <w:rsid w:val="00705475"/>
    <w:rsid w:val="007403DD"/>
    <w:rsid w:val="00750A38"/>
    <w:rsid w:val="00797949"/>
    <w:rsid w:val="007B3348"/>
    <w:rsid w:val="007B4730"/>
    <w:rsid w:val="007D39B1"/>
    <w:rsid w:val="007D650D"/>
    <w:rsid w:val="008212AA"/>
    <w:rsid w:val="00845ACB"/>
    <w:rsid w:val="00853748"/>
    <w:rsid w:val="00876794"/>
    <w:rsid w:val="008B7480"/>
    <w:rsid w:val="008C68D7"/>
    <w:rsid w:val="008D4402"/>
    <w:rsid w:val="008F3E43"/>
    <w:rsid w:val="00937C3B"/>
    <w:rsid w:val="0098729A"/>
    <w:rsid w:val="009A5487"/>
    <w:rsid w:val="009D24C3"/>
    <w:rsid w:val="009E7839"/>
    <w:rsid w:val="00A02844"/>
    <w:rsid w:val="00A23965"/>
    <w:rsid w:val="00A252B0"/>
    <w:rsid w:val="00A81533"/>
    <w:rsid w:val="00A824D7"/>
    <w:rsid w:val="00AA5171"/>
    <w:rsid w:val="00AB0C62"/>
    <w:rsid w:val="00AC61ED"/>
    <w:rsid w:val="00B0317F"/>
    <w:rsid w:val="00B26BD8"/>
    <w:rsid w:val="00B64059"/>
    <w:rsid w:val="00B850EA"/>
    <w:rsid w:val="00B86B09"/>
    <w:rsid w:val="00BC0959"/>
    <w:rsid w:val="00BE233F"/>
    <w:rsid w:val="00BF10CC"/>
    <w:rsid w:val="00C17E11"/>
    <w:rsid w:val="00C42BE5"/>
    <w:rsid w:val="00C56E1E"/>
    <w:rsid w:val="00C71E16"/>
    <w:rsid w:val="00C868AD"/>
    <w:rsid w:val="00CA11C9"/>
    <w:rsid w:val="00CA296A"/>
    <w:rsid w:val="00CC16A4"/>
    <w:rsid w:val="00CE7477"/>
    <w:rsid w:val="00D03A78"/>
    <w:rsid w:val="00D667E2"/>
    <w:rsid w:val="00D867F7"/>
    <w:rsid w:val="00D95422"/>
    <w:rsid w:val="00DC225E"/>
    <w:rsid w:val="00DC4C29"/>
    <w:rsid w:val="00DE3E87"/>
    <w:rsid w:val="00EB1449"/>
    <w:rsid w:val="00ED15EC"/>
    <w:rsid w:val="00EF6CF6"/>
    <w:rsid w:val="00EF6D03"/>
    <w:rsid w:val="00F705A3"/>
    <w:rsid w:val="00F71785"/>
    <w:rsid w:val="00FB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08"/>
    <o:shapelayout v:ext="edit">
      <o:idmap v:ext="edit" data="1"/>
    </o:shapelayout>
  </w:shapeDefaults>
  <w:decimalSymbol w:val="."/>
  <w:listSeparator w:val=","/>
  <w15:docId w15:val="{90458133-FEC6-4B69-A6E0-9C1274191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233613"/>
    <w:rPr>
      <w:rFonts w:ascii="Times New Roman" w:hAnsi="Times New Roman"/>
      <w:i/>
      <w:sz w:val="28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233613"/>
    <w:rPr>
      <w:rFonts w:ascii="Times New Roman" w:eastAsia="Calibri" w:hAnsi="Times New Roman" w:cs="Times New Roman"/>
      <w:i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  <w:style w:type="table" w:customStyle="1" w:styleId="TableGrid1">
    <w:name w:val="Table Grid1"/>
    <w:basedOn w:val="TableNormal"/>
    <w:uiPriority w:val="59"/>
    <w:rsid w:val="00670716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53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7.png"/><Relationship Id="rId138" Type="http://schemas.openxmlformats.org/officeDocument/2006/relationships/oleObject" Target="embeddings/oleObject64.bin"/><Relationship Id="rId159" Type="http://schemas.openxmlformats.org/officeDocument/2006/relationships/image" Target="media/image74.png"/><Relationship Id="rId170" Type="http://schemas.openxmlformats.org/officeDocument/2006/relationships/oleObject" Target="embeddings/oleObject80.bin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26" Type="http://schemas.openxmlformats.org/officeDocument/2006/relationships/theme" Target="theme/theme1.xml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2.png"/><Relationship Id="rId128" Type="http://schemas.openxmlformats.org/officeDocument/2006/relationships/oleObject" Target="embeddings/oleObject59.bin"/><Relationship Id="rId149" Type="http://schemas.openxmlformats.org/officeDocument/2006/relationships/image" Target="media/image69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5.bin"/><Relationship Id="rId181" Type="http://schemas.openxmlformats.org/officeDocument/2006/relationships/image" Target="media/image85.png"/><Relationship Id="rId216" Type="http://schemas.openxmlformats.org/officeDocument/2006/relationships/image" Target="media/image102.png"/><Relationship Id="rId211" Type="http://schemas.openxmlformats.org/officeDocument/2006/relationships/oleObject" Target="embeddings/oleObject101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4.png"/><Relationship Id="rId134" Type="http://schemas.openxmlformats.org/officeDocument/2006/relationships/oleObject" Target="embeddings/oleObject62.bin"/><Relationship Id="rId139" Type="http://schemas.openxmlformats.org/officeDocument/2006/relationships/image" Target="media/image64.png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0.bin"/><Relationship Id="rId155" Type="http://schemas.openxmlformats.org/officeDocument/2006/relationships/image" Target="media/image72.png"/><Relationship Id="rId171" Type="http://schemas.openxmlformats.org/officeDocument/2006/relationships/image" Target="media/image80.png"/><Relationship Id="rId176" Type="http://schemas.openxmlformats.org/officeDocument/2006/relationships/oleObject" Target="embeddings/oleObject83.bin"/><Relationship Id="rId192" Type="http://schemas.openxmlformats.org/officeDocument/2006/relationships/image" Target="media/image90.png"/><Relationship Id="rId197" Type="http://schemas.openxmlformats.org/officeDocument/2006/relationships/oleObject" Target="embeddings/oleObject94.bin"/><Relationship Id="rId206" Type="http://schemas.openxmlformats.org/officeDocument/2006/relationships/image" Target="media/image97.png"/><Relationship Id="rId201" Type="http://schemas.openxmlformats.org/officeDocument/2006/relationships/oleObject" Target="embeddings/oleObject96.bin"/><Relationship Id="rId222" Type="http://schemas.openxmlformats.org/officeDocument/2006/relationships/image" Target="media/image105.pn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png"/><Relationship Id="rId124" Type="http://schemas.openxmlformats.org/officeDocument/2006/relationships/oleObject" Target="embeddings/oleObject57.bin"/><Relationship Id="rId129" Type="http://schemas.openxmlformats.org/officeDocument/2006/relationships/image" Target="media/image59.png"/><Relationship Id="rId54" Type="http://schemas.openxmlformats.org/officeDocument/2006/relationships/image" Target="media/image24.png"/><Relationship Id="rId70" Type="http://schemas.openxmlformats.org/officeDocument/2006/relationships/header" Target="header1.xml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40" Type="http://schemas.openxmlformats.org/officeDocument/2006/relationships/oleObject" Target="embeddings/oleObject65.bin"/><Relationship Id="rId145" Type="http://schemas.openxmlformats.org/officeDocument/2006/relationships/image" Target="media/image67.png"/><Relationship Id="rId161" Type="http://schemas.openxmlformats.org/officeDocument/2006/relationships/image" Target="media/image75.png"/><Relationship Id="rId166" Type="http://schemas.openxmlformats.org/officeDocument/2006/relationships/oleObject" Target="embeddings/oleObject78.bin"/><Relationship Id="rId182" Type="http://schemas.openxmlformats.org/officeDocument/2006/relationships/oleObject" Target="embeddings/oleObject86.bin"/><Relationship Id="rId187" Type="http://schemas.openxmlformats.org/officeDocument/2006/relationships/oleObject" Target="embeddings/oleObject89.bin"/><Relationship Id="rId217" Type="http://schemas.openxmlformats.org/officeDocument/2006/relationships/oleObject" Target="embeddings/oleObject10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0.png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2.png"/><Relationship Id="rId119" Type="http://schemas.openxmlformats.org/officeDocument/2006/relationships/oleObject" Target="embeddings/oleObject54.bin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130" Type="http://schemas.openxmlformats.org/officeDocument/2006/relationships/oleObject" Target="embeddings/oleObject60.bin"/><Relationship Id="rId135" Type="http://schemas.openxmlformats.org/officeDocument/2006/relationships/image" Target="media/image62.png"/><Relationship Id="rId151" Type="http://schemas.openxmlformats.org/officeDocument/2006/relationships/image" Target="media/image70.png"/><Relationship Id="rId156" Type="http://schemas.openxmlformats.org/officeDocument/2006/relationships/oleObject" Target="embeddings/oleObject73.bin"/><Relationship Id="rId177" Type="http://schemas.openxmlformats.org/officeDocument/2006/relationships/image" Target="media/image83.png"/><Relationship Id="rId198" Type="http://schemas.openxmlformats.org/officeDocument/2006/relationships/image" Target="media/image93.png"/><Relationship Id="rId172" Type="http://schemas.openxmlformats.org/officeDocument/2006/relationships/oleObject" Target="embeddings/oleObject81.bin"/><Relationship Id="rId193" Type="http://schemas.openxmlformats.org/officeDocument/2006/relationships/oleObject" Target="embeddings/oleObject92.bin"/><Relationship Id="rId202" Type="http://schemas.openxmlformats.org/officeDocument/2006/relationships/image" Target="media/image95.png"/><Relationship Id="rId207" Type="http://schemas.openxmlformats.org/officeDocument/2006/relationships/oleObject" Target="embeddings/oleObject99.bin"/><Relationship Id="rId223" Type="http://schemas.openxmlformats.org/officeDocument/2006/relationships/oleObject" Target="embeddings/oleObject107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image" Target="media/image57.png"/><Relationship Id="rId141" Type="http://schemas.openxmlformats.org/officeDocument/2006/relationships/image" Target="media/image65.png"/><Relationship Id="rId146" Type="http://schemas.openxmlformats.org/officeDocument/2006/relationships/oleObject" Target="embeddings/oleObject68.bin"/><Relationship Id="rId167" Type="http://schemas.openxmlformats.org/officeDocument/2006/relationships/image" Target="media/image78.png"/><Relationship Id="rId188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92" Type="http://schemas.openxmlformats.org/officeDocument/2006/relationships/image" Target="media/image41.png"/><Relationship Id="rId162" Type="http://schemas.openxmlformats.org/officeDocument/2006/relationships/oleObject" Target="embeddings/oleObject76.bin"/><Relationship Id="rId183" Type="http://schemas.openxmlformats.org/officeDocument/2006/relationships/oleObject" Target="embeddings/oleObject87.bin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2.bin"/><Relationship Id="rId131" Type="http://schemas.openxmlformats.org/officeDocument/2006/relationships/image" Target="media/image60.png"/><Relationship Id="rId136" Type="http://schemas.openxmlformats.org/officeDocument/2006/relationships/oleObject" Target="embeddings/oleObject63.bin"/><Relationship Id="rId157" Type="http://schemas.openxmlformats.org/officeDocument/2006/relationships/image" Target="media/image73.png"/><Relationship Id="rId178" Type="http://schemas.openxmlformats.org/officeDocument/2006/relationships/oleObject" Target="embeddings/oleObject84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6.png"/><Relationship Id="rId152" Type="http://schemas.openxmlformats.org/officeDocument/2006/relationships/oleObject" Target="embeddings/oleObject71.bin"/><Relationship Id="rId173" Type="http://schemas.openxmlformats.org/officeDocument/2006/relationships/image" Target="media/image81.png"/><Relationship Id="rId194" Type="http://schemas.openxmlformats.org/officeDocument/2006/relationships/image" Target="media/image91.png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208" Type="http://schemas.openxmlformats.org/officeDocument/2006/relationships/image" Target="media/image98.png"/><Relationship Id="rId19" Type="http://schemas.openxmlformats.org/officeDocument/2006/relationships/oleObject" Target="embeddings/oleObject6.bin"/><Relationship Id="rId224" Type="http://schemas.openxmlformats.org/officeDocument/2006/relationships/fontTable" Target="fontTable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3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image" Target="media/image68.png"/><Relationship Id="rId168" Type="http://schemas.openxmlformats.org/officeDocument/2006/relationships/oleObject" Target="embeddings/oleObject79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header" Target="header2.xml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6.bin"/><Relationship Id="rId163" Type="http://schemas.openxmlformats.org/officeDocument/2006/relationships/image" Target="media/image76.png"/><Relationship Id="rId184" Type="http://schemas.openxmlformats.org/officeDocument/2006/relationships/image" Target="media/image86.png"/><Relationship Id="rId189" Type="http://schemas.openxmlformats.org/officeDocument/2006/relationships/oleObject" Target="embeddings/oleObject90.bin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1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3.png"/><Relationship Id="rId137" Type="http://schemas.openxmlformats.org/officeDocument/2006/relationships/image" Target="media/image63.png"/><Relationship Id="rId158" Type="http://schemas.openxmlformats.org/officeDocument/2006/relationships/oleObject" Target="embeddings/oleObject7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53" Type="http://schemas.openxmlformats.org/officeDocument/2006/relationships/image" Target="media/image71.png"/><Relationship Id="rId174" Type="http://schemas.openxmlformats.org/officeDocument/2006/relationships/oleObject" Target="embeddings/oleObject82.bin"/><Relationship Id="rId179" Type="http://schemas.openxmlformats.org/officeDocument/2006/relationships/image" Target="media/image84.png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20" Type="http://schemas.openxmlformats.org/officeDocument/2006/relationships/image" Target="media/image104.png"/><Relationship Id="rId225" Type="http://schemas.openxmlformats.org/officeDocument/2006/relationships/glossaryDocument" Target="glossary/document.xml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27" Type="http://schemas.openxmlformats.org/officeDocument/2006/relationships/image" Target="media/image58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footer" Target="footer2.xml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image" Target="media/image66.png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79.png"/><Relationship Id="rId185" Type="http://schemas.openxmlformats.org/officeDocument/2006/relationships/oleObject" Target="embeddings/oleObject8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5.bin"/><Relationship Id="rId210" Type="http://schemas.openxmlformats.org/officeDocument/2006/relationships/image" Target="media/image99.png"/><Relationship Id="rId215" Type="http://schemas.openxmlformats.org/officeDocument/2006/relationships/oleObject" Target="embeddings/oleObject103.bin"/><Relationship Id="rId26" Type="http://schemas.openxmlformats.org/officeDocument/2006/relationships/image" Target="media/image10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51.png"/><Relationship Id="rId133" Type="http://schemas.openxmlformats.org/officeDocument/2006/relationships/image" Target="media/image61.png"/><Relationship Id="rId154" Type="http://schemas.openxmlformats.org/officeDocument/2006/relationships/oleObject" Target="embeddings/oleObject72.bin"/><Relationship Id="rId175" Type="http://schemas.openxmlformats.org/officeDocument/2006/relationships/image" Target="media/image82.png"/><Relationship Id="rId196" Type="http://schemas.openxmlformats.org/officeDocument/2006/relationships/image" Target="media/image92.png"/><Relationship Id="rId200" Type="http://schemas.openxmlformats.org/officeDocument/2006/relationships/image" Target="media/image94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6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46.png"/><Relationship Id="rId123" Type="http://schemas.openxmlformats.org/officeDocument/2006/relationships/image" Target="media/image56.png"/><Relationship Id="rId144" Type="http://schemas.openxmlformats.org/officeDocument/2006/relationships/oleObject" Target="embeddings/oleObject67.bin"/><Relationship Id="rId90" Type="http://schemas.openxmlformats.org/officeDocument/2006/relationships/image" Target="media/image40.png"/><Relationship Id="rId165" Type="http://schemas.openxmlformats.org/officeDocument/2006/relationships/image" Target="media/image77.png"/><Relationship Id="rId186" Type="http://schemas.openxmlformats.org/officeDocument/2006/relationships/image" Target="media/image8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0F0D4B80E644E1DB0529E1F8FD5E9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5120B9-F065-4B0B-B062-B95B1CFCBAA5}"/>
      </w:docPartPr>
      <w:docPartBody>
        <w:p w:rsidR="008C03CA" w:rsidRDefault="008C03CA">
          <w:pPr>
            <w:pStyle w:val="50F0D4B80E644E1DB0529E1F8FD5E933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8340CE9B3C8045FEA714BA75A55E5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D8C670-2AC1-4D38-8BAF-4ACA7373D343}"/>
      </w:docPartPr>
      <w:docPartBody>
        <w:p w:rsidR="008C03CA" w:rsidRDefault="008C03CA">
          <w:pPr>
            <w:pStyle w:val="8340CE9B3C8045FEA714BA75A55E56A4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C6A219C9BB564F64A2D36524EB3186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BCF92-EC28-4F44-B430-9D3D6CA9388F}"/>
      </w:docPartPr>
      <w:docPartBody>
        <w:p w:rsidR="008C03CA" w:rsidRDefault="008C03CA">
          <w:pPr>
            <w:pStyle w:val="C6A219C9BB564F64A2D36524EB318699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3CA"/>
    <w:rsid w:val="008C03CA"/>
    <w:rsid w:val="00CB7BEE"/>
    <w:rsid w:val="00D332A5"/>
    <w:rsid w:val="00EA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03CA"/>
    <w:rPr>
      <w:color w:val="808080"/>
    </w:rPr>
  </w:style>
  <w:style w:type="paragraph" w:customStyle="1" w:styleId="50F0D4B80E644E1DB0529E1F8FD5E933">
    <w:name w:val="50F0D4B80E644E1DB0529E1F8FD5E933"/>
  </w:style>
  <w:style w:type="paragraph" w:customStyle="1" w:styleId="8340CE9B3C8045FEA714BA75A55E56A4">
    <w:name w:val="8340CE9B3C8045FEA714BA75A55E56A4"/>
  </w:style>
  <w:style w:type="paragraph" w:customStyle="1" w:styleId="C6A219C9BB564F64A2D36524EB318699">
    <w:name w:val="C6A219C9BB564F64A2D36524EB3186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CEA4DC-F6B6-4204-9136-C6BA96B59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Template.dotx</Template>
  <TotalTime>3</TotalTime>
  <Pages>10</Pages>
  <Words>1290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Equations</vt:lpstr>
    </vt:vector>
  </TitlesOfParts>
  <Company>Toshiba</Company>
  <LinksUpToDate>false</LinksUpToDate>
  <CharactersWithSpaces>8632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Equations</dc:title>
  <dc:creator>Garry</dc:creator>
  <cp:lastModifiedBy>Garry</cp:lastModifiedBy>
  <cp:revision>3</cp:revision>
  <cp:lastPrinted>2014-03-30T23:03:00Z</cp:lastPrinted>
  <dcterms:created xsi:type="dcterms:W3CDTF">2014-04-23T12:45:00Z</dcterms:created>
  <dcterms:modified xsi:type="dcterms:W3CDTF">2014-04-26T23:00:00Z</dcterms:modified>
</cp:coreProperties>
</file>