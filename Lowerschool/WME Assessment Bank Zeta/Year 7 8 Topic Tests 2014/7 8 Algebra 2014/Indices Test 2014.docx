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B64059">
        <w:trPr>
          <w:cantSplit/>
          <w:trHeight w:val="851"/>
        </w:trPr>
        <w:tc>
          <w:tcPr>
            <w:tcW w:w="1135" w:type="dxa"/>
            <w:gridSpan w:val="2"/>
            <w:shd w:val="clear" w:color="auto" w:fill="DAE7F6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4239E2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527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C97411A7836A4AFAA575ECA6642C106E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4239E2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Indices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391D95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391D95" w:rsidRPr="00C56E1E" w:rsidRDefault="00391D95" w:rsidP="00391D95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391D95" w:rsidRDefault="00391D95" w:rsidP="00391D9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E7056C">
              <w:rPr>
                <w:rFonts w:ascii="Times New Roman" w:hAnsi="Times New Roman"/>
                <w:sz w:val="16"/>
                <w:szCs w:val="16"/>
              </w:rPr>
              <w:t>Investigate index notation and represent whole numbers as products of powers of prime numbers (ACMNA149)</w:t>
            </w:r>
          </w:p>
          <w:p w:rsidR="00391D95" w:rsidRPr="00E7056C" w:rsidRDefault="00391D95" w:rsidP="00391D9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Use  index  notation with numbers </w:t>
            </w:r>
            <w:r w:rsidRPr="00E7056C">
              <w:rPr>
                <w:rFonts w:ascii="Times New Roman" w:hAnsi="Times New Roman"/>
                <w:sz w:val="16"/>
                <w:szCs w:val="16"/>
              </w:rPr>
              <w:t>to establi</w:t>
            </w:r>
            <w:r>
              <w:rPr>
                <w:rFonts w:ascii="Times New Roman" w:hAnsi="Times New Roman"/>
                <w:sz w:val="16"/>
                <w:szCs w:val="16"/>
              </w:rPr>
              <w:t>sh the index  laws with posit</w:t>
            </w:r>
            <w:r w:rsidRPr="00E7056C">
              <w:rPr>
                <w:rFonts w:ascii="Times New Roman" w:hAnsi="Times New Roman"/>
                <w:sz w:val="16"/>
                <w:szCs w:val="16"/>
              </w:rPr>
              <w:t>ive integral indices and the zero  index   (ACMNA182)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391D95" w:rsidRPr="00325745" w:rsidRDefault="00391D95" w:rsidP="00391D95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391D95" w:rsidRPr="00391D95" w:rsidRDefault="00391D95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366" w:dyaOrig="194" w14:anchorId="5BF1B8B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9.2pt;height:9.6pt" o:ole="">
                  <v:imagedata r:id="rId8" o:title=""/>
                </v:shape>
                <o:OLEObject Type="Embed" ProgID="FXEquation.Equation" ShapeID="_x0000_i1025" DrawAspect="Content" ObjectID="_1459798443" r:id="rId9"/>
              </w:object>
            </w:r>
            <w:r w:rsidRPr="00391D9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 wp14:anchorId="40934DEB" wp14:editId="6E2102C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934DEB" id="Group 17" o:spid="_x0000_s1026" style="position:absolute;margin-left:9.75pt;margin-top:5.65pt;width:343.5pt;height:9pt;z-index:2516515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G/8EA&#10;AADaAAAADwAAAGRycy9kb3ducmV2LnhtbESPT2sCMRTE7wW/Q3hCbzWrUpHVKFpQpDf/nh/Jc7O4&#10;eVk2qbv10zcFweMwM79h5svOVeJOTSg9KxgOMhDE2puSCwWn4+ZjCiJEZIOVZ1LwSwGWi97bHHPj&#10;W97T/RALkSAcclRgY6xzKYO25DAMfE2cvKtvHMYkm0KaBtsEd5UcZdlEOiw5LVis6cuSvh1+nIJv&#10;bT+nj257Me3kOl7t15ez9lul3vvdagYiUhdf4Wd7ZxS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ORv/BAAAA2gAAAA8AAAAAAAAAAAAAAAAAmAIAAGRycy9kb3du&#10;cmV2LnhtbFBLBQYAAAAABAAEAPUAAACG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jZMEA&#10;AADaAAAADwAAAGRycy9kb3ducmV2LnhtbESPT2sCMRTE7wW/Q3iCt5q1UpHVKFpQpDf/nh/Jc7O4&#10;eVk20V399E2h0OMwM79h5svOVeJBTSg9KxgNMxDE2puSCwWn4+Z9CiJEZIOVZ1LwpADLRe9tjrnx&#10;Le/pcYiFSBAOOSqwMda5lEFbchiGviZO3tU3DmOSTSFNg22Cu0p+ZNlEOiw5LVis6cuSvh3uTsG3&#10;tp/TV7e9mHZyHa/268tZ+61Sg363moGI1MX/8F97ZxSM4fdKu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C42TBAAAA2gAAAA8AAAAAAAAAAAAAAAAAmAIAAGRycy9kb3du&#10;cmV2LnhtbFBLBQYAAAAABAAEAPUAAACG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7EMMA&#10;AADaAAAADwAAAGRycy9kb3ducmV2LnhtbESPzWrDMBCE74G8g9hAb4mctgnBtRLSQkPpLT/NeZHW&#10;lom1MpYau336qhDIcZiZb5hiM7hGXKkLtWcF81kGglh7U3Ol4HR8n65AhIhssPFMCn4owGY9HhWY&#10;G9/znq6HWIkE4ZCjAhtjm0sZtCWHYeZb4uSVvnMYk+wqaTrsE9w18jHLltJhzWnBYktvlvTl8O0U&#10;fGq7WP0Ou7Ppl+XTdv96/tJ+p9TDZNi+gIg0xHv41v4wCp7h/0q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t7EMMAAADa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ei8EA&#10;AADaAAAADwAAAGRycy9kb3ducmV2LnhtbESPT2sCMRTE74V+h/AEbzWrosjWKFZQpDf/nh/Jc7N0&#10;87Jsorv20zcFweMwM79h5svOVeJOTSg9KxgOMhDE2puSCwWn4+ZjBiJEZIOVZ1LwoADLxfvbHHPj&#10;W97T/RALkSAcclRgY6xzKYO25DAMfE2cvKtvHMYkm0KaBtsEd5UcZdlUOiw5LVisaW1J/xxuTsG3&#10;tpPZb7e9mHZ6Ha/2X5ez9lul+r1u9QkiUhdf4Wd7ZxR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n3ovBAAAA2gAAAA8AAAAAAAAAAAAAAAAAmAIAAGRycy9kb3du&#10;cmV2LnhtbFBLBQYAAAAABAAEAPUAAACG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94" w:dyaOrig="190" w14:anchorId="634931C6">
                <v:shape id="_x0000_i1026" type="#_x0000_t75" style="width:30pt;height:9.6pt" o:ole="">
                  <v:imagedata r:id="rId10" o:title=""/>
                </v:shape>
                <o:OLEObject Type="Embed" ProgID="FXEquation.Equation" ShapeID="_x0000_i1026" DrawAspect="Content" ObjectID="_1459798444" r:id="rId11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94" w:dyaOrig="190" w14:anchorId="0A075E03">
                <v:shape id="_x0000_i1027" type="#_x0000_t75" style="width:30pt;height:9.6pt" o:ole="">
                  <v:imagedata r:id="rId12" o:title=""/>
                </v:shape>
                <o:OLEObject Type="Embed" ProgID="FXEquation.Equation" ShapeID="_x0000_i1027" DrawAspect="Content" ObjectID="_1459798445" r:id="rId13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4" w14:anchorId="57AE4DD7">
                <v:shape id="_x0000_i1028" type="#_x0000_t75" style="width:11.4pt;height:13.2pt" o:ole="">
                  <v:imagedata r:id="rId14" o:title=""/>
                </v:shape>
                <o:OLEObject Type="Embed" ProgID="FXEquation.Equation" ShapeID="_x0000_i1028" DrawAspect="Content" ObjectID="_1459798446" r:id="rId15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4" w14:anchorId="54ED0626">
                <v:shape id="_x0000_i1029" type="#_x0000_t75" style="width:11.4pt;height:13.2pt" o:ole="">
                  <v:imagedata r:id="rId16" o:title=""/>
                </v:shape>
                <o:OLEObject Type="Embed" ProgID="FXEquation.Equation" ShapeID="_x0000_i1029" DrawAspect="Content" ObjectID="_1459798447" r:id="rId17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391D95" w:rsidRDefault="00391D95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14" w:dyaOrig="274" w14:anchorId="0374F819">
                <v:shape id="_x0000_i1030" type="#_x0000_t75" style="width:35.4pt;height:13.2pt" o:ole="">
                  <v:imagedata r:id="rId18" o:title=""/>
                </v:shape>
                <o:OLEObject Type="Embed" ProgID="FXEquation.Equation" ShapeID="_x0000_i1030" DrawAspect="Content" ObjectID="_1459798448" r:id="rId19"/>
              </w:object>
            </w:r>
            <w:r w:rsidRPr="00391D9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608" behindDoc="0" locked="0" layoutInCell="1" allowOverlap="1" wp14:anchorId="32DB83EF" wp14:editId="2A61377A">
                      <wp:simplePos x="0" y="0"/>
                      <wp:positionH relativeFrom="column">
                        <wp:posOffset>123190</wp:posOffset>
                      </wp:positionH>
                      <wp:positionV relativeFrom="paragraph">
                        <wp:posOffset>20897</wp:posOffset>
                      </wp:positionV>
                      <wp:extent cx="2929890" cy="388620"/>
                      <wp:effectExtent l="0" t="0" r="22860" b="1143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3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DB83EF" id="Group 31" o:spid="_x0000_s1031" style="position:absolute;margin-left:9.7pt;margin-top:1.65pt;width:230.7pt;height:30.6pt;z-index:251652608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">
                      <v:roundrect id="AutoShape 3" o:spid="_x0000_s1032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Nqhc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ncD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2qFwgAAANsAAAAPAAAAAAAAAAAAAAAAAJgCAABkcnMvZG93&#10;bnJldi54bWxQSwUGAAAAAAQABAD1AAAAhw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/PHsMA&#10;AADbAAAADwAAAGRycy9kb3ducmV2LnhtbESPT2sCMRTE74LfIbyCN822iyJbo2hBKb359/xInpul&#10;m5dlE921n74RCj0OM/MbZrHqXS3u1IbKs4LXSQaCWHtTcangdNyO5yBCRDZYeyYFDwqwWg4HCyyM&#10;73hP90MsRYJwKFCBjbEppAzaksMw8Q1x8q6+dRiTbEtpWuwS3NXyLctm0mHFacFiQx+W9Pfh5hR8&#10;aTud//S7i+lm13y931zO2u+UGr3063cQkfr4H/5rfxoFeQ7PL+kH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/PHs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4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ZXasMA&#10;AADbAAAADwAAAGRycy9kb3ducmV2LnhtbESPT2sCMRTE74LfIbyCN81Wq8jWKCpUSm/+PT+S52bp&#10;5mXZpO7aT98UBI/DzPyGWaw6V4kbNaH0rOB1lIEg1t6UXCg4HT+GcxAhIhusPJOCOwVYLfu9BebG&#10;t7yn2yEWIkE45KjAxljnUgZtyWEY+Zo4eVffOIxJNoU0DbYJ7io5zrKZdFhyWrBY09aS/j78OAVf&#10;2k7nv93uYtrZdbLeby5n7XdKDV669TuISF18hh/tT6Ng8gb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ZXas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y8cIA&#10;AADbAAAADwAAAGRycy9kb3ducmV2LnhtbESPQWsCMRSE74L/ITzBm2atKLIaRQVFetNWz4/kuVnc&#10;vCyb1F3765tCocdhZr5hVpvOVeJJTSg9K5iMMxDE2puSCwWfH4fRAkSIyAYrz6TgRQE2635vhbnx&#10;LZ/peYmFSBAOOSqwMda5lEFbchjGviZO3t03DmOSTSFNg22Cu0q+ZdlcOiw5LVisaW9JPy5fTsG7&#10;trPFd3e8mXZ+n27Pu9tV+6NSw0G3XYKI1MX/8F/7ZBRMZ/D7Jf0A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LxwgAAANsAAAAPAAAAAAAAAAAAAAAAAJgCAABkcnMvZG93&#10;bnJldi54bWxQSwUGAAAAAAQABAD1AAAAhw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06" w:dyaOrig="194" w14:anchorId="395E7C2C">
                <v:shape id="_x0000_i1031" type="#_x0000_t75" style="width:75pt;height:9.6pt" o:ole="">
                  <v:imagedata r:id="rId20" o:title=""/>
                </v:shape>
                <o:OLEObject Type="Embed" ProgID="FXEquation.Equation" ShapeID="_x0000_i1031" DrawAspect="Content" ObjectID="_1459798449" r:id="rId21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            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62" w:dyaOrig="194" w14:anchorId="78CE7A73">
                <v:shape id="_x0000_i1032" type="#_x0000_t75" style="width:99.6pt;height:9.6pt" o:ole="">
                  <v:imagedata r:id="rId22" o:title=""/>
                </v:shape>
                <o:OLEObject Type="Embed" ProgID="FXEquation.Equation" ShapeID="_x0000_i1032" DrawAspect="Content" ObjectID="_1459798450" r:id="rId23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</w:p>
          <w:p w:rsidR="00391D95" w:rsidRPr="00EA3A14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tabs>
                <w:tab w:val="left" w:pos="8116"/>
              </w:tabs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74" w:dyaOrig="194" w14:anchorId="243C7F25">
                <v:shape id="_x0000_i1033" type="#_x0000_t75" style="width:83.4pt;height:9.6pt" o:ole="">
                  <v:imagedata r:id="rId24" o:title=""/>
                </v:shape>
                <o:OLEObject Type="Embed" ProgID="FXEquation.Equation" ShapeID="_x0000_i1033" DrawAspect="Content" ObjectID="_1459798451" r:id="rId25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          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06" w:dyaOrig="190" w14:anchorId="3FE6818A">
                <v:shape id="_x0000_i1034" type="#_x0000_t75" style="width:75.6pt;height:9.6pt" o:ole="">
                  <v:imagedata r:id="rId26" o:title=""/>
                </v:shape>
                <o:OLEObject Type="Embed" ProgID="FXEquation.Equation" ShapeID="_x0000_i1034" DrawAspect="Content" ObjectID="_1459798452" r:id="rId27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656" behindDoc="0" locked="0" layoutInCell="1" allowOverlap="1" wp14:anchorId="0C7B002E" wp14:editId="65C2AEBD">
                      <wp:simplePos x="0" y="0"/>
                      <wp:positionH relativeFrom="column">
                        <wp:posOffset>3545955</wp:posOffset>
                      </wp:positionH>
                      <wp:positionV relativeFrom="paragraph">
                        <wp:posOffset>92652</wp:posOffset>
                      </wp:positionV>
                      <wp:extent cx="764598" cy="523009"/>
                      <wp:effectExtent l="0" t="0" r="16510" b="10795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98" cy="523009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36" name="Rectangle 36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Rectangle 37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103CAE" id="Group 48" o:spid="_x0000_s1026" style="position:absolute;margin-left:279.2pt;margin-top:7.3pt;width:60.2pt;height:41.2pt;z-index:251654656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">
                      <v:rect id="Rectangle 36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ht2cQA&#10;AADbAAAADwAAAGRycy9kb3ducmV2LnhtbESPQWvCQBSE74X+h+UVvNWNClKia5C0ii29mPbi7Zl9&#10;ZoPZtyG7xvTfdwXB4zAz3zDLbLCN6KnztWMFk3ECgrh0uuZKwe/P5vUNhA/IGhvHpOCPPGSr56cl&#10;ptpdeU99ESoRIexTVGBCaFMpfWnIoh+7ljh6J9dZDFF2ldQdXiPcNnKaJHNpsea4YLCl3FB5Li5W&#10;wak9zr4P+0NSHD+/8o+tNvK9N0qNXob1AkSgITzC9/ZOK5jN4fYl/gC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4bdnEAAAA2wAAAA8AAAAAAAAAAAAAAAAAmAIAAGRycy9k&#10;b3ducmV2LnhtbFBLBQYAAAAABAAEAPUAAACJAwAAAAA=&#10;" filled="f" strokecolor="black [3213]" strokeweight="1.5pt"/>
                      <v:rect id="Rectangle 37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TIQsUA&#10;AADbAAAADwAAAGRycy9kb3ducmV2LnhtbESPQWvCQBSE7wX/w/KE3nRjBZU0qxRtixUvxl68PbMv&#10;2dDs25DdxvTfdwtCj8PMfMNkm8E2oqfO144VzKYJCOLC6ZorBZ/nt8kKhA/IGhvHpOCHPGzWo4cM&#10;U+1ufKI+D5WIEPYpKjAhtKmUvjBk0U9dSxy90nUWQ5RdJXWHtwi3jXxKkoW0WHNcMNjS1lDxlX9b&#10;BWV7nR8vp0uSXz8O29d3beSuN0o9joeXZxCBhvAfvrf3WsF8CX9f4g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tMhCxQAAANsAAAAPAAAAAAAAAAAAAAAAAJgCAABkcnMv&#10;ZG93bnJldi54bWxQSwUGAAAAAAQABAD1AAAAigMAAAAA&#10;" filled="f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Write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06" w:dyaOrig="194" w14:anchorId="6E99FA04">
                <v:shape id="_x0000_i1035" type="#_x0000_t75" style="width:75.6pt;height:9.6pt" o:ole="">
                  <v:imagedata r:id="rId28" o:title=""/>
                </v:shape>
                <o:OLEObject Type="Embed" ProgID="FXEquation.Equation" ShapeID="_x0000_i1035" DrawAspect="Content" ObjectID="_1459798453" r:id="rId29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EA3A14">
              <w:rPr>
                <w:rFonts w:ascii="Times New Roman" w:hAnsi="Times New Roman"/>
                <w:sz w:val="24"/>
                <w:szCs w:val="24"/>
              </w:rPr>
              <w:t>in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index notation.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eastAsiaTheme="minorEastAsia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color w:val="FF0000"/>
                <w:sz w:val="24"/>
                <w:szCs w:val="24"/>
              </w:rPr>
              <w:t xml:space="preserve"> </w:t>
            </w:r>
            <w:r w:rsidRPr="00391D95">
              <w:rPr>
                <w:rFonts w:ascii="Times New Roman" w:eastAsiaTheme="minorEastAsia" w:hAnsi="Times New Roman"/>
                <w:color w:val="FF0000"/>
                <w:position w:val="-2"/>
                <w:sz w:val="24"/>
                <w:szCs w:val="24"/>
              </w:rPr>
              <w:object w:dxaOrig="4277" w:dyaOrig="194" w14:anchorId="78B6742E">
                <v:shape id="_x0000_i1036" type="#_x0000_t75" style="width:214.2pt;height:9.6pt" o:ole="">
                  <v:imagedata r:id="rId30" o:title=""/>
                </v:shape>
                <o:OLEObject Type="Embed" ProgID="FXEquation.Equation" ShapeID="_x0000_i1036" DrawAspect="Content" ObjectID="_1459798454" r:id="rId31"/>
              </w:object>
            </w:r>
            <w:r w:rsidRPr="00391D95">
              <w:rPr>
                <w:rFonts w:ascii="Times New Roman" w:eastAsiaTheme="minorEastAsia" w:hAnsi="Times New Roman"/>
                <w:color w:val="FF0000"/>
                <w:position w:val="-2"/>
                <w:sz w:val="24"/>
                <w:szCs w:val="24"/>
              </w:rPr>
              <w:t xml:space="preserve"> </w:t>
            </w:r>
          </w:p>
          <w:p w:rsidR="00391D95" w:rsidRPr="00391D95" w:rsidRDefault="00391D95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391D9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2DFCD2A8" wp14:editId="572A4063">
                      <wp:simplePos x="0" y="0"/>
                      <wp:positionH relativeFrom="column">
                        <wp:posOffset>149167</wp:posOffset>
                      </wp:positionH>
                      <wp:positionV relativeFrom="paragraph">
                        <wp:posOffset>60960</wp:posOffset>
                      </wp:positionV>
                      <wp:extent cx="2929890" cy="388620"/>
                      <wp:effectExtent l="0" t="0" r="22860" b="1143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3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FCD2A8" id="Group 38" o:spid="_x0000_s1036" style="position:absolute;margin-left:11.75pt;margin-top:4.8pt;width:230.7pt;height:30.6pt;z-index:251656704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">
                      <v:roundrect id="AutoShape 3" o:spid="_x0000_s103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f49MMA&#10;AADbAAAADwAAAGRycy9kb3ducmV2LnhtbESPT2sCMRTE74V+h/AKvdWsFcVujWKFinjz7/mRPDeL&#10;m5dlE91tP70RBI/DzPyGmcw6V4krNaH0rKDfy0AQa29KLhTsd78fYxAhIhusPJOCPwowm76+TDA3&#10;vuUNXbexEAnCIUcFNsY6lzJoSw5Dz9fEyTv5xmFMsimkabBNcFfJzywbSYclpwWLNS0s6fP24hSs&#10;tR2O/7vl0bSj02C++TketF8q9f7Wzb9BROriM/xor4yCwRfc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f49M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iFMAA&#10;AADbAAAADwAAAGRycy9kb3ducmV2LnhtbERPy2oCMRTdF/yHcAV3NaO2IqNRtKCU7hwf60tynQxO&#10;boZJ6oz9+mZR6PJw3qtN72rxoDZUnhVMxhkIYu1NxaWC82n/ugARIrLB2jMpeFKAzXrwssLc+I6P&#10;9ChiKVIIhxwV2BibXMqgLTkMY98QJ+7mW4cxwbaUpsUuhbtaTrNsLh1WnBosNvRhSd+Lb6fgS9v3&#10;xU9/uJpufpttj7vrRfuDUqNhv12CiNTHf/Gf+9MoeEvr05f0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siFMAAAADbAAAADwAAAAAAAAAAAAAAAACYAgAAZHJzL2Rvd25y&#10;ZXYueG1sUEsFBgAAAAAEAAQA9QAAAIU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eHj8MA&#10;AADbAAAADwAAAGRycy9kb3ducmV2LnhtbESPQWsCMRSE70L/Q3iF3jSrVpHVKFpQije19fxInpvF&#10;zcuySd1tf30jCB6HmfmGWaw6V4kbNaH0rGA4yEAQa29KLhR8nbb9GYgQkQ1WnknBLwVYLV96C8yN&#10;b/lAt2MsRIJwyFGBjbHOpQzaksMw8DVx8i6+cRiTbAppGmwT3FVylGVT6bDktGCxpg9L+nr8cQr2&#10;2k5mf93ubNrpZbw+bM7f2u+Uenvt1nMQkbr4DD/an0bB+xD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eHj8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UZ+MQA&#10;AADbAAAADwAAAGRycy9kb3ducmV2LnhtbESPQWsCMRSE74L/IbxCb5qttiLrRtGCUnpTW8+P5O1m&#10;cfOybFJ321/fFAoeh5n5hik2g2vEjbpQe1bwNM1AEGtvaq4UfJz3kyWIEJENNp5JwTcF2KzHowJz&#10;43s+0u0UK5EgHHJUYGNscymDtuQwTH1LnLzSdw5jkl0lTYd9grtGzrJsIR3WnBYstvRqSV9PX07B&#10;u7Yvy5/hcDH9opxvj7vLp/YHpR4fhu0KRKQh3sP/7Tej4HkG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GfjEAAAA2w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06" w:dyaOrig="194" w14:anchorId="0A93FBA8">
                <v:shape id="_x0000_i1037" type="#_x0000_t75" style="width:75.6pt;height:9.6pt" o:ole="">
                  <v:imagedata r:id="rId32" o:title=""/>
                </v:shape>
                <o:OLEObject Type="Embed" ProgID="FXEquation.Equation" ShapeID="_x0000_i1037" DrawAspect="Content" ObjectID="_1459798455" r:id="rId3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ab/>
              <w:t xml:space="preserve">                         </w:t>
            </w:r>
            <w:r w:rsidRPr="00391D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90" w:dyaOrig="276" w14:anchorId="6A2A01B8">
                <v:shape id="_x0000_i1038" type="#_x0000_t75" style="width:34.2pt;height:13.2pt" o:ole="">
                  <v:imagedata r:id="rId34" o:title=""/>
                </v:shape>
                <o:OLEObject Type="Embed" ProgID="FXEquation.Equation" ShapeID="_x0000_i1038" DrawAspect="Content" ObjectID="_1459798456" r:id="rId3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391D95" w:rsidRPr="0081373B" w:rsidRDefault="00391D95" w:rsidP="00391D95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8"/>
                <w:szCs w:val="8"/>
              </w:rPr>
              <w:t xml:space="preserve"> 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81373B" w:rsidRPr="008137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34" w:dyaOrig="194" w14:anchorId="6890D7B1">
                <v:shape id="_x0000_i1039" type="#_x0000_t75" style="width:41.4pt;height:9.6pt" o:ole="">
                  <v:imagedata r:id="rId36" o:title=""/>
                </v:shape>
                <o:OLEObject Type="Embed" ProgID="FXEquation.Equation" ShapeID="_x0000_i1039" DrawAspect="Content" ObjectID="_1459798457" r:id="rId3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ab/>
              <w:t xml:space="preserve">                                     </w:t>
            </w:r>
            <w:r w:rsidR="0081373B" w:rsidRPr="008137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62" w:dyaOrig="276" w14:anchorId="17AF9811">
                <v:shape id="_x0000_i1040" type="#_x0000_t75" style="width:38.4pt;height:13.2pt" o:ole="">
                  <v:imagedata r:id="rId38" o:title=""/>
                </v:shape>
                <o:OLEObject Type="Embed" ProgID="FXEquation.Equation" ShapeID="_x0000_i1040" DrawAspect="Content" ObjectID="_1459798458" r:id="rId3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680" behindDoc="0" locked="0" layoutInCell="1" allowOverlap="1" wp14:anchorId="0AF4E924" wp14:editId="70A0AF04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12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D86454" id="Group 11" o:spid="_x0000_s1026" style="position:absolute;margin-left:117.5pt;margin-top:590.4pt;width:222pt;height:36pt;z-index:251655680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">
                      <v:roundrect id="AutoShape 13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5NhsEA&#10;AADbAAAADwAAAGRycy9kb3ducmV2LnhtbERPTWsCMRC9C/6HMEJvmihY6tYoRVC8FbcePI6b6e7S&#10;zWRNsuu2v94UCr3N433OejvYRvTkQ+1Yw3ymQBAXztRcajh/7KcvIEJENtg4Jg3fFGC7GY/WmBl3&#10;5xP1eSxFCuGQoYYqxjaTMhQVWQwz1xIn7tN5izFBX0rj8Z7CbSMXSj1LizWnhgpb2lVUfOWd1VAY&#10;1Sl/6d9X12XMf/ruxvJw0/ppMry9gog0xH/xn/to0vwF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OTYbBAAAA2wAAAA8AAAAAAAAAAAAAAAAAmAIAAGRycy9kb3du&#10;cmV2LnhtbFBLBQYAAAAABAAEAPUAAACGAwAAAAA=&#10;"/>
                      <v:roundrect id="AutoShape 14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oHcEA&#10;AADbAAAADwAAAGRycy9kb3ducmV2LnhtbERPTWsCMRC9C/6HMEJvmqhU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C6B3BAAAA2wAAAA8AAAAAAAAAAAAAAAAAmAIAAGRycy9kb3du&#10;cmV2LnhtbFBLBQYAAAAABAAEAPUAAACGAwAAAAA=&#10;"/>
                      <v:roundrect id="AutoShape 15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twacEA&#10;AADbAAAADwAAAGRycy9kb3ducmV2LnhtbERPTWsCMRC9C/6HMEJvmihW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rcGnBAAAA2wAAAA8AAAAAAAAAAAAAAAAAmAIAAGRycy9kb3du&#10;cmV2LnhtbFBLBQYAAAAABAAEAPUAAACGAwAAAAA=&#10;"/>
                      <v:roundrect id="AutoShape 16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V8sEA&#10;AADbAAAADwAAAGRycy9kb3ducmV2LnhtbERPTWsCMRC9C/6HMII3TSxY6tYoRah4K249eBw3092l&#10;m8maZNe1v94UCr3N433OejvYRvTkQ+1Yw2KuQBAXztRcajh9vs9eQISIbLBxTBruFGC7GY/WmBl3&#10;4yP1eSxFCuGQoYYqxjaTMhQVWQxz1xIn7st5izFBX0rj8ZbCbSOflHqWFmtODRW2tKuo+M47q6Ew&#10;qlP+3H+sLsuY//TdleX+qvV0Mry9gog0xH/xn/tg0vwl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n1fLBAAAA2wAAAA8AAAAAAAAAAAAAAAAAmAIAAGRycy9kb3du&#10;cmV2LnhtbFBLBQYAAAAABAAEAPUAAACGAwAAAAA=&#10;"/>
                    </v:group>
                  </w:pict>
                </mc:Fallback>
              </mc:AlternateContent>
            </w:r>
          </w:p>
          <w:p w:rsidR="00391D95" w:rsidRPr="00D21EB1" w:rsidRDefault="00391D95" w:rsidP="00391D95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81373B" w:rsidRDefault="0081373B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8137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74" w:dyaOrig="274" w14:anchorId="5F671B58">
                <v:shape id="_x0000_i1041" type="#_x0000_t75" style="width:68.4pt;height:13.2pt" o:ole="">
                  <v:imagedata r:id="rId40" o:title=""/>
                </v:shape>
                <o:OLEObject Type="Embed" ProgID="FXEquation.Equation" ShapeID="_x0000_i1041" DrawAspect="Content" ObjectID="_1459798459" r:id="rId41"/>
              </w:object>
            </w:r>
            <w:r w:rsidR="00391D95" w:rsidRPr="0081373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728" behindDoc="0" locked="0" layoutInCell="1" allowOverlap="1" wp14:anchorId="78B97CB9" wp14:editId="7EF2B10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B97CB9" id="Group 43" o:spid="_x0000_s1041" style="position:absolute;margin-left:9.75pt;margin-top:5.65pt;width:343.5pt;height:9pt;z-index:25165772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">
                      <v:roundrect id="AutoShape 3" o:spid="_x0000_s104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AkF8QA&#10;AADbAAAADwAAAGRycy9kb3ducmV2LnhtbESPQWsCMRSE74L/IbxCb5pta0W2G0ULSulNq54fydvN&#10;0s3Lsonu6q9vCoUeh5n5hilWg2vElbpQe1bwNM1AEGtvaq4UHL+2kwWIEJENNp5JwY0CrJbjUYG5&#10;8T3v6XqIlUgQDjkqsDG2uZRBW3IYpr4lTl7pO4cxya6SpsM+wV0jn7NsLh3WnBYstvRuSX8fLk7B&#10;p7avi/uwO5t+Xr6s95vzSfudUo8Pw/oNRKQh/of/2h9GwWwGv1/SD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wJBfEAAAA2w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yBjMQA&#10;AADbAAAADwAAAGRycy9kb3ducmV2LnhtbESPT2sCMRTE74LfIbxCb5rtH0W2G0ULSulNq54fydvN&#10;0s3Lsonutp++EYQeh5n5DVOsBteIK3Wh9qzgaZqBINbe1FwpOH5tJwsQISIbbDyTgh8KsFqORwXm&#10;xve8p+shViJBOOSowMbY5lIGbclhmPqWOHml7xzGJLtKmg77BHeNfM6yuXRYc1qw2NK7Jf19uDgF&#10;n9rOFr/D7mz6efmy3m/OJ+13Sj0+DOs3EJGG+B++tz+MgtcZ3L6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8gYzEAAAA2w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4f+8QA&#10;AADbAAAADwAAAGRycy9kb3ducmV2LnhtbESPQWsCMRSE7wX/Q3iCt262ti6yNYoWKtKbtvX8SJ6b&#10;pZuXZZO6q7++KQgeh5n5hlmsBteIM3Wh9qzgKctBEGtvaq4UfH2+P85BhIhssPFMCi4UYLUcPSyw&#10;NL7nPZ0PsRIJwqFEBTbGtpQyaEsOQ+Zb4uSdfOcwJtlV0nTYJ7hr5DTPC+mw5rRgsaU3S/rn8OsU&#10;fGg7m1+H7dH0xel5vd8cv7XfKjUZD+tXEJGGeA/f2juj4KWA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uH/vEAAAA2w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6YMQA&#10;AADbAAAADwAAAGRycy9kb3ducmV2LnhtbESPW2sCMRSE3wv+h3CEvtWsl6qsRrFCpfTN6/MhOW4W&#10;NyfLJnXX/vqmUOjjMDPfMMt15ypxpyaUnhUMBxkIYu1NyYWC0/H9ZQ4iRGSDlWdS8KAA61XvaYm5&#10;8S3v6X6IhUgQDjkqsDHWuZRBW3IYBr4mTt7VNw5jkk0hTYNtgrtKjrJsKh2WnBYs1rS1pG+HL6fg&#10;U9vX+Xe3u5h2eh1v9m+Xs/Y7pZ773WYBIlIX/8N/7Q+jYDKD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iumDEAAAA2w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81373B" w:rsidRPr="008137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1190F895">
                <v:shape id="_x0000_i1042" type="#_x0000_t75" style="width:11.4pt;height:13.2pt" o:ole="">
                  <v:imagedata r:id="rId42" o:title=""/>
                </v:shape>
                <o:OLEObject Type="Embed" ProgID="FXEquation.Equation" ShapeID="_x0000_i1042" DrawAspect="Content" ObjectID="_1459798460" r:id="rId43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 w14:anchorId="019D180B">
                <v:shape id="_x0000_i1043" type="#_x0000_t75" style="width:15.6pt;height:13.2pt" o:ole="">
                  <v:imagedata r:id="rId44" o:title=""/>
                </v:shape>
                <o:OLEObject Type="Embed" ProgID="FXEquation.Equation" ShapeID="_x0000_i1043" DrawAspect="Content" ObjectID="_1459798461" r:id="rId45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26" w:dyaOrig="276" w14:anchorId="02AFFC0C">
                <v:shape id="_x0000_i1044" type="#_x0000_t75" style="width:21.6pt;height:13.2pt" o:ole="">
                  <v:imagedata r:id="rId46" o:title=""/>
                </v:shape>
                <o:OLEObject Type="Embed" ProgID="FXEquation.Equation" ShapeID="_x0000_i1044" DrawAspect="Content" ObjectID="_1459798462" r:id="rId47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81373B" w:rsidRPr="008137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 w14:anchorId="3465059E">
                <v:shape id="_x0000_i1045" type="#_x0000_t75" style="width:15pt;height:13.2pt" o:ole="">
                  <v:imagedata r:id="rId48" o:title=""/>
                </v:shape>
                <o:OLEObject Type="Embed" ProgID="FXEquation.Equation" ShapeID="_x0000_i1045" DrawAspect="Content" ObjectID="_1459798463" r:id="rId49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8752" behindDoc="0" locked="0" layoutInCell="1" allowOverlap="1" wp14:anchorId="16758FC4" wp14:editId="37190DFF">
                      <wp:simplePos x="0" y="0"/>
                      <wp:positionH relativeFrom="column">
                        <wp:posOffset>3490595</wp:posOffset>
                      </wp:positionH>
                      <wp:positionV relativeFrom="paragraph">
                        <wp:posOffset>132715</wp:posOffset>
                      </wp:positionV>
                      <wp:extent cx="764540" cy="522605"/>
                      <wp:effectExtent l="0" t="0" r="16510" b="10795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50" name="Rectangle 50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Rectangle 51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58BABE" id="Group 49" o:spid="_x0000_s1026" style="position:absolute;margin-left:274.85pt;margin-top:10.45pt;width:60.2pt;height:41.15pt;z-index:251658752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">
                      <v:rect id="Rectangle 50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K1lsIA&#10;AADbAAAADwAAAGRycy9kb3ducmV2LnhtbERPz2vCMBS+C/sfwhvspukcyuiMRTo3NvHSbhdvz+bZ&#10;FJuX0mS1/vfLQfD48f1eZaNtxUC9bxwreJ4lIIgrpxuuFfz+fExfQfiArLF1TAqu5CFbP0xWmGp3&#10;4YKGMtQihrBPUYEJoUul9JUhi37mOuLInVxvMUTY11L3eInhtpXzJFlKiw3HBoMd5Yaqc/lnFZy6&#10;48v+UByS8vi9y7ef2sj3wSj19Dhu3kAEGsNdfHN/aQWLuD5+i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grWWwgAAANsAAAAPAAAAAAAAAAAAAAAAAJgCAABkcnMvZG93&#10;bnJldi54bWxQSwUGAAAAAAQABAD1AAAAhwMAAAAA&#10;" filled="f" strokecolor="black [3213]" strokeweight="1.5pt"/>
                      <v:rect id="Rectangle 51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4QDcUA&#10;AADbAAAADwAAAGRycy9kb3ducmV2LnhtbESPQWvCQBSE7wX/w/IEb3WjokiaVYq2xYoXYy/entmX&#10;bGj2bchuY/rvu4VCj8PMfMNk28E2oqfO144VzKYJCOLC6ZorBR+X18c1CB+QNTaOScE3edhuRg8Z&#10;ptrd+Ux9HioRIexTVGBCaFMpfWHIop+6ljh6pesshii7SuoO7xFuGzlPkpW0WHNcMNjSzlDxmX9Z&#10;BWV7W5yu52uS396Pu5c3beS+N0pNxsPzE4hAQ/gP/7UPWsFyBr9f4g+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zhANxQAAANsAAAAPAAAAAAAAAAAAAAAAAJgCAABkcnMv&#10;ZG93bnJldi54bWxQSwUGAAAAAAQABAD1AAAAigMAAAAA&#10;" filled="f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Write the answer to  </w:t>
            </w:r>
            <w:r w:rsidR="0081373B" w:rsidRPr="008137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82" w:dyaOrig="276" w14:anchorId="3F7E4211">
                <v:shape id="_x0000_i1046" type="#_x0000_t75" style="width:43.8pt;height:13.2pt" o:ole="">
                  <v:imagedata r:id="rId50" o:title=""/>
                </v:shape>
                <o:OLEObject Type="Embed" ProgID="FXEquation.Equation" ShapeID="_x0000_i1046" DrawAspect="Content" ObjectID="_1459798464" r:id="rId5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index notation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923B13" w:rsidRDefault="00923B13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46" w:dyaOrig="276" w14:anchorId="573AC787">
                <v:shape id="_x0000_i1047" type="#_x0000_t75" style="width:72.6pt;height:13.2pt" o:ole="">
                  <v:imagedata r:id="rId52" o:title=""/>
                </v:shape>
                <o:OLEObject Type="Embed" ProgID="FXEquation.Equation" ShapeID="_x0000_i1047" DrawAspect="Content" ObjectID="_1459798465" r:id="rId53"/>
              </w:object>
            </w:r>
            <w:r w:rsidR="00391D95" w:rsidRPr="00923B1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776" behindDoc="0" locked="0" layoutInCell="1" allowOverlap="1" wp14:anchorId="2F547115" wp14:editId="5582F9B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547115" id="Group 52" o:spid="_x0000_s1046" style="position:absolute;margin-left:9.75pt;margin-top:5.65pt;width:343.5pt;height:9pt;z-index:2516597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">
                      <v:roundrect id="AutoShape 3" o:spid="_x0000_s104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AqvsIA&#10;AADbAAAADwAAAGRycy9kb3ducmV2LnhtbESPQWsCMRSE74L/ITzBm2atKLIaRQVFetNWz4/kuVnc&#10;vCyb1F3765tCocdhZr5hVpvOVeJJTSg9K5iMMxDE2puSCwWfH4fRAkSIyAYrz6TgRQE2635vhbnx&#10;LZ/peYmFSBAOOSqwMda5lEFbchjGviZO3t03DmOSTSFNg22Cu0q+ZdlcOiw5LVisaW9JPy5fTsG7&#10;trPFd3e8mXZ+n27Pu9tV+6NSw0G3XYKI1MX/8F/7ZBTMpvD7Jf0A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QCq+wgAAANsAAAAPAAAAAAAAAAAAAAAAAJgCAABkcnMvZG93&#10;bnJldi54bWxQSwUGAAAAAAQABAD1AAAAhw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yysQA&#10;AADbAAAADwAAAGRycy9kb3ducmV2LnhtbESPT2sCMRTE74LfIbxCb5rtH0W2G0ULSulNq54fydvN&#10;0s3Lsonutp++EYQeh5n5DVOsBteIK3Wh9qzgaZqBINbe1FwpOH5tJwsQISIbbDyTgh8KsFqORwXm&#10;xve8p+shViJBOOSowMbY5lIGbclhmPqWOHml7xzGJLtKmg77BHeNfM6yuXRYc1qw2NK7Jf19uDgF&#10;n9rOFr/D7mz6efmy3m/OJ+13Sj0+DOs3EJGG+B++tz+Mgtkr3L6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pssrEAAAA2w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UXUcMA&#10;AADbAAAADwAAAGRycy9kb3ducmV2LnhtbESPT2sCMRTE74LfIbyCN822siJbo2hBKb359/xInpul&#10;m5dlE91tP31TEDwOM/MbZrHqXS3u1IbKs4LXSQaCWHtTcangdNyO5yBCRDZYeyYFPxRgtRwOFlgY&#10;3/Ge7odYigThUKACG2NTSBm0JYdh4hvi5F196zAm2ZbStNgluKvlW5bNpMOK04LFhj4s6e/DzSn4&#10;0jaf//a7i+lm1+l6v7mctd8pNXrp1+8gIvXxGX60P42CPIf/L+k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UXUc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eJJs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LHP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eJJs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0505625C">
                <v:shape id="_x0000_i1048" type="#_x0000_t75" style="width:11.4pt;height:13.2pt" o:ole="">
                  <v:imagedata r:id="rId54" o:title=""/>
                </v:shape>
                <o:OLEObject Type="Embed" ProgID="FXEquation.Equation" ShapeID="_x0000_i1048" DrawAspect="Content" ObjectID="_1459798466" r:id="rId55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3A9B0E82">
                <v:shape id="_x0000_i1049" type="#_x0000_t75" style="width:10.8pt;height:13.2pt" o:ole="">
                  <v:imagedata r:id="rId56" o:title=""/>
                </v:shape>
                <o:OLEObject Type="Embed" ProgID="FXEquation.Equation" ShapeID="_x0000_i1049" DrawAspect="Content" ObjectID="_1459798467" r:id="rId57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923B13"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698855B5">
                <v:shape id="_x0000_i1050" type="#_x0000_t75" style="width:10.8pt;height:13.2pt" o:ole="">
                  <v:imagedata r:id="rId58" o:title=""/>
                </v:shape>
                <o:OLEObject Type="Embed" ProgID="FXEquation.Equation" ShapeID="_x0000_i1050" DrawAspect="Content" ObjectID="_1459798468" r:id="rId59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  <w:r w:rsidR="008137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</w:t>
            </w:r>
            <w:r w:rsidR="00923B13"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 w14:anchorId="2E4D01B5">
                <v:shape id="_x0000_i1051" type="#_x0000_t75" style="width:15pt;height:13.2pt" o:ole="">
                  <v:imagedata r:id="rId60" o:title=""/>
                </v:shape>
                <o:OLEObject Type="Embed" ProgID="FXEquation.Equation" ShapeID="_x0000_i1051" DrawAspect="Content" ObjectID="_1459798469" r:id="rId61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81373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0592" behindDoc="0" locked="0" layoutInCell="1" allowOverlap="1" wp14:anchorId="67D51959" wp14:editId="753A5C79">
                      <wp:simplePos x="0" y="0"/>
                      <wp:positionH relativeFrom="column">
                        <wp:posOffset>3490595</wp:posOffset>
                      </wp:positionH>
                      <wp:positionV relativeFrom="paragraph">
                        <wp:posOffset>132715</wp:posOffset>
                      </wp:positionV>
                      <wp:extent cx="764540" cy="522605"/>
                      <wp:effectExtent l="0" t="0" r="16510" b="10795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Rectangle 59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096981" id="Group 57" o:spid="_x0000_s1026" style="position:absolute;margin-left:274.85pt;margin-top:10.45pt;width:60.2pt;height:41.15pt;z-index:251630592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">
                      <v:rect id="Rectangle 58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S5kMIA&#10;AADbAAAADwAAAGRycy9kb3ducmV2LnhtbERPz2vCMBS+C/sfwhvspukcyuiMRTo3NvHSbhdvz+bZ&#10;FJuX0mS1/vfLQfD48f1eZaNtxUC9bxwreJ4lIIgrpxuuFfz+fExfQfiArLF1TAqu5CFbP0xWmGp3&#10;4YKGMtQihrBPUYEJoUul9JUhi37mOuLInVxvMUTY11L3eInhtpXzJFlKiw3HBoMd5Yaqc/lnFZy6&#10;48v+UByS8vi9y7ef2sj3wSj19Dhu3kAEGsNdfHN/aQWLODZ+i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9LmQwgAAANsAAAAPAAAAAAAAAAAAAAAAAJgCAABkcnMvZG93&#10;bnJldi54bWxQSwUGAAAAAAQABAD1AAAAhwMAAAAA&#10;" filled="f" strokecolor="black [3213]" strokeweight="1.5pt"/>
                      <v:rect id="Rectangle 59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gcC8UA&#10;AADbAAAADwAAAGRycy9kb3ducmV2LnhtbESPT2vCQBTE70K/w/IKvemmLUqbukrxHyq9mPbi7Zl9&#10;ZkOzb0N2jfHbu4LgcZiZ3zDjaWcr0VLjS8cKXgcJCOLc6ZILBX+/y/4HCB+QNVaOScGFPEwnT70x&#10;ptqdeUdtFgoRIexTVGBCqFMpfW7Ioh+4mjh6R9dYDFE2hdQNniPcVvItSUbSYslxwWBNM0P5f3ay&#10;Co714f1nv9sn2WGznS1W2sh5a5R6ee6+v0AE6sIjfG+vtYLhJ9y+xB8gJ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BwLxQAAANsAAAAPAAAAAAAAAAAAAAAAAJgCAABkcnMv&#10;ZG93bnJldi54bWxQSwUGAAAAAAQABAD1AAAAigMAAAAA&#10;" filled="f" strokecolor="black [3213]" strokeweight="1.5pt"/>
                    </v:group>
                  </w:pict>
                </mc:Fallback>
              </mc:AlternateContent>
            </w:r>
            <w:r w:rsidR="00923B13" w:rsidRPr="00923B1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552" w:dyaOrig="642" w14:anchorId="1CB38999">
                <v:shape id="_x0000_i1052" type="#_x0000_t75" style="width:27.6pt;height:31.2pt" o:ole="">
                  <v:imagedata r:id="rId62" o:title=""/>
                </v:shape>
                <o:OLEObject Type="Embed" ProgID="FXEquation.Equation" ShapeID="_x0000_i1052" DrawAspect="Content" ObjectID="_1459798470" r:id="rId6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923B13" w:rsidRDefault="00923B13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46" w:dyaOrig="276" w14:anchorId="5AFA8970">
                <v:shape id="_x0000_i1053" type="#_x0000_t75" style="width:72.6pt;height:13.2pt" o:ole="">
                  <v:imagedata r:id="rId64" o:title=""/>
                </v:shape>
                <o:OLEObject Type="Embed" ProgID="FXEquation.Equation" ShapeID="_x0000_i1053" DrawAspect="Content" ObjectID="_1459798471" r:id="rId65"/>
              </w:object>
            </w:r>
            <w:r w:rsidR="00391D95" w:rsidRPr="00923B1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800" behindDoc="0" locked="0" layoutInCell="1" allowOverlap="1" wp14:anchorId="2A6D1F87" wp14:editId="375F4F31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6D1F87" id="Group 60" o:spid="_x0000_s1051" style="position:absolute;margin-left:9.75pt;margin-top:5.65pt;width:343.5pt;height:9pt;z-index:25166080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">
                      <v:roundrect id="AutoShape 3" o:spid="_x0000_s105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Lb78MA&#10;AADbAAAADwAAAGRycy9kb3ducmV2LnhtbESPT2sCMRTE74V+h/AK3mrWiotsjaKCUnrz7/mRPDdL&#10;Ny/LJnXXfvpGEDwOM/MbZrboXS2u1IbKs4LRMANBrL2puFRwPGzepyBCRDZYeyYFNwqwmL++zLAw&#10;vuMdXfexFAnCoUAFNsamkDJoSw7D0DfEybv41mFMsi2labFLcFfLjyzLpcOK04LFhtaW9M/+1yn4&#10;1nYy/eu3Z9Pll/FytzqftN8qNXjrl58gIvXxGX60v4yCfAT3L+kH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Lb78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BFmM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fAz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BFmM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gA8MA&#10;AADbAAAADwAAAGRycy9kb3ducmV2LnhtbESPzWrDMBCE74W+g9hCbrXchpjgWglpIaH0lt/zIm0s&#10;U2tlLCV2+vRVoNDjMDPfMNVydK24Uh8azwpeshwEsfam4VrBYb9+noMIEdlg65kU3CjAcvH4UGFp&#10;/MBbuu5iLRKEQ4kKbIxdKWXQlhyGzHfEyTv73mFMsq+l6XFIcNfK1zwvpMOG04LFjj4s6e/dxSn4&#10;0nY2/xk3JzMU5+lq+346ar9RavI0rt5ARBrjf/iv/WkUFFO4f0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zgA8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V4d8QA&#10;AADbAAAADwAAAGRycy9kb3ducmV2LnhtbESPQWsCMRSE7wX/Q3iCt262ti6yNYoWKtKbtvX8SJ6b&#10;pZuXZZO6q7++KQgeh5n5hlmsBteIM3Wh9qzgKctBEGtvaq4UfH2+P85BhIhssPFMCi4UYLUcPSyw&#10;NL7nPZ0PsRIJwqFEBTbGtpQyaEsOQ+Zb4uSdfOcwJtlV0nTYJ7hr5DTPC+mw5rRgsaU3S/rn8OsU&#10;fGg7m1+H7dH0xel5vd8cv7XfKjUZD+tXEJGGeA/f2jujoHiB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FeHfEAAAA2w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587774B6">
                <v:shape id="_x0000_i1054" type="#_x0000_t75" style="width:11.4pt;height:13.2pt" o:ole="">
                  <v:imagedata r:id="rId54" o:title=""/>
                </v:shape>
                <o:OLEObject Type="Embed" ProgID="FXEquation.Equation" ShapeID="_x0000_i1054" DrawAspect="Content" ObjectID="_1459798472" r:id="rId66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79C560F3">
                <v:shape id="_x0000_i1055" type="#_x0000_t75" style="width:11.4pt;height:13.2pt" o:ole="">
                  <v:imagedata r:id="rId67" o:title=""/>
                </v:shape>
                <o:OLEObject Type="Embed" ProgID="FXEquation.Equation" ShapeID="_x0000_i1055" DrawAspect="Content" ObjectID="_1459798473" r:id="rId6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</w:t>
            </w:r>
            <w:r w:rsidR="00923B1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="00923B13"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>
                <v:shape id="_x0000_i1056" type="#_x0000_t75" style="width:11.4pt;height:13.2pt" o:ole="">
                  <v:imagedata r:id="rId69" o:title=""/>
                </v:shape>
                <o:OLEObject Type="Embed" ProgID="FXEquation.Equation" ShapeID="_x0000_i1056" DrawAspect="Content" ObjectID="_1459798474" r:id="rId70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</w:t>
            </w:r>
            <w:r w:rsidR="00923B1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923B13"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>
                <v:shape id="_x0000_i1057" type="#_x0000_t75" style="width:11.4pt;height:13.2pt" o:ole="">
                  <v:imagedata r:id="rId71" o:title=""/>
                </v:shape>
                <o:OLEObject Type="Embed" ProgID="FXEquation.Equation" ShapeID="_x0000_i1057" DrawAspect="Content" ObjectID="_1459798475" r:id="rId7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1824" behindDoc="0" locked="0" layoutInCell="1" allowOverlap="1" wp14:anchorId="06900B46" wp14:editId="5F0D2FE7">
                      <wp:simplePos x="0" y="0"/>
                      <wp:positionH relativeFrom="column">
                        <wp:posOffset>3490595</wp:posOffset>
                      </wp:positionH>
                      <wp:positionV relativeFrom="paragraph">
                        <wp:posOffset>132715</wp:posOffset>
                      </wp:positionV>
                      <wp:extent cx="764540" cy="522605"/>
                      <wp:effectExtent l="0" t="0" r="16510" b="10795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66" name="Rectangle 66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Rectangle 67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CE728E" id="Group 65" o:spid="_x0000_s1026" style="position:absolute;margin-left:274.85pt;margin-top:10.45pt;width:60.2pt;height:41.15pt;z-index:251661824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">
                      <v:rect id="Rectangle 66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/>
                      <v:rect id="Rectangle 67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Write the answer to  </w:t>
            </w:r>
            <w:r w:rsidR="00923B13"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26" w:dyaOrig="276" w14:anchorId="5E6DD9C6">
                <v:shape id="_x0000_i1058" type="#_x0000_t75" style="width:82.2pt;height:13.2pt" o:ole="">
                  <v:imagedata r:id="rId73" o:title=""/>
                </v:shape>
                <o:OLEObject Type="Embed" ProgID="FXEquation.Equation" ShapeID="_x0000_i1058" DrawAspect="Content" ObjectID="_1459798476" r:id="rId7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index notation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923B13" w:rsidRDefault="00923B13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118" w:dyaOrig="276" w14:anchorId="17F3A8F5">
                <v:shape id="_x0000_i1059" type="#_x0000_t75" style="width:105.6pt;height:13.2pt" o:ole="">
                  <v:imagedata r:id="rId75" o:title=""/>
                </v:shape>
                <o:OLEObject Type="Embed" ProgID="FXEquation.Equation" ShapeID="_x0000_i1059" DrawAspect="Content" ObjectID="_1459798477" r:id="rId76"/>
              </w:object>
            </w:r>
            <w:r w:rsidR="00391D95" w:rsidRPr="00923B1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2848" behindDoc="0" locked="0" layoutInCell="1" allowOverlap="1" wp14:anchorId="0A1DD012" wp14:editId="34C40201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1DD012" id="Group 68" o:spid="_x0000_s1056" style="position:absolute;margin-left:9.75pt;margin-top:5.65pt;width:343.5pt;height:9pt;z-index:25166284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">
                      <v:roundrect id="AutoShape 3" o:spid="_x0000_s105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TX6cQA&#10;AADbAAAADwAAAGRycy9kb3ducmV2LnhtbESPT2sCMRTE7wW/Q3gFbzXbiovdGkULFfHmn3p+JM/N&#10;0s3Lsknd1U9vCgWPw8z8hpkteleLC7Wh8qzgdZSBINbeVFwqOB6+XqYgQkQ2WHsmBVcKsJgPnmZY&#10;GN/xji77WIoE4VCgAhtjU0gZtCWHYeQb4uSdfeswJtmW0rTYJbir5VuW5dJhxWnBYkOflvTP/tcp&#10;2Go7md769cl0+Xm83K1O39qvlRo+98sPEJH6+Aj/tzdGQf4Of1/SD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E1+nEAAAA2w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foqcAA&#10;AADbAAAADwAAAGRycy9kb3ducmV2LnhtbERPy2oCMRTdC/2HcIXuNKPFB6NRrFARd46t60tynQxO&#10;boZJ6kz79WZR6PJw3utt72rxoDZUnhVMxhkIYu1NxaWCz8vHaAkiRGSDtWdS8EMBtpuXwRpz4zs+&#10;06OIpUghHHJUYGNscimDtuQwjH1DnLibbx3GBNtSmha7FO5qOc2yuXRYcWqw2NDekr4X307BSdvZ&#10;8rc/XE03v73tzu/XL+0PSr0O+90KRKQ+/ov/3EejYJHWpy/p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CfoqcAAAADbAAAADwAAAAAAAAAAAAAAAACYAgAAZHJzL2Rvd25y&#10;ZXYueG1sUEsFBgAAAAAEAAQA9QAAAIU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tNMsMA&#10;AADbAAAADwAAAGRycy9kb3ducmV2LnhtbESPQWsCMRSE70L/Q3gFb5pVqZWtUaygFG/a1vMjeW6W&#10;bl6WTXRXf70RhB6HmfmGmS87V4kLNaH0rGA0zEAQa29KLhT8fG8GMxAhIhusPJOCKwVYLl56c8yN&#10;b3lPl0MsRIJwyFGBjbHOpQzaksMw9DVx8k6+cRiTbAppGmwT3FVynGVT6bDktGCxprUl/Xc4OwU7&#10;bd9mt257NO30NFntP4+/2m+V6r92qw8Qkbr4H362v4yC9xE8vq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2tNMs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TRc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+wR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TRc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923B13"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79A57207">
                <v:shape id="_x0000_i1060" type="#_x0000_t75" style="width:11.4pt;height:13.2pt" o:ole="">
                  <v:imagedata r:id="rId77" o:title=""/>
                </v:shape>
                <o:OLEObject Type="Embed" ProgID="FXEquation.Equation" ShapeID="_x0000_i1060" DrawAspect="Content" ObjectID="_1459798478" r:id="rId78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923B13"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 w14:anchorId="5B146B21">
                <v:shape id="_x0000_i1061" type="#_x0000_t75" style="width:15.6pt;height:13.2pt" o:ole="">
                  <v:imagedata r:id="rId79" o:title=""/>
                </v:shape>
                <o:OLEObject Type="Embed" ProgID="FXEquation.Equation" ShapeID="_x0000_i1061" DrawAspect="Content" ObjectID="_1459798479" r:id="rId80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923B13"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 w14:anchorId="395EC31B">
                <v:shape id="_x0000_i1062" type="#_x0000_t75" style="width:15.6pt;height:13.2pt" o:ole="">
                  <v:imagedata r:id="rId81" o:title=""/>
                </v:shape>
                <o:OLEObject Type="Embed" ProgID="FXEquation.Equation" ShapeID="_x0000_i1062" DrawAspect="Content" ObjectID="_1459798480" r:id="rId8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923B13"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9" w:dyaOrig="276" w14:anchorId="036FAECA">
                <v:shape id="_x0000_i1063" type="#_x0000_t75" style="width:18.6pt;height:13.2pt" o:ole="">
                  <v:imagedata r:id="rId83" o:title=""/>
                </v:shape>
                <o:OLEObject Type="Embed" ProgID="FXEquation.Equation" ShapeID="_x0000_i1063" DrawAspect="Content" ObjectID="_1459798481" r:id="rId8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0769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0FDD6C3" wp14:editId="2524A5BF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187325</wp:posOffset>
                      </wp:positionV>
                      <wp:extent cx="754380" cy="373380"/>
                      <wp:effectExtent l="0" t="0" r="26670" b="26670"/>
                      <wp:wrapNone/>
                      <wp:docPr id="253" name="Rectangle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FD8FC58" id="Rectangle 253" o:spid="_x0000_s1026" style="position:absolute;margin-left:282.4pt;margin-top:14.75pt;width:59.4pt;height:29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oU0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923B13"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37" w:dyaOrig="276" w14:anchorId="5E8DB46E">
                <v:shape id="_x0000_i1064" type="#_x0000_t75" style="width:51.6pt;height:13.2pt" o:ole="">
                  <v:imagedata r:id="rId85" o:title=""/>
                </v:shape>
                <o:OLEObject Type="Embed" ProgID="FXEquation.Equation" ShapeID="_x0000_i1064" DrawAspect="Content" ObjectID="_1459798482" r:id="rId86"/>
              </w:object>
            </w:r>
            <w:r w:rsidR="00391D95">
              <w:rPr>
                <w:rFonts w:ascii="Times New Roman" w:hAnsi="Times New Roman"/>
                <w:sz w:val="24"/>
                <w:szCs w:val="24"/>
              </w:rPr>
              <w:t>= ?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923B13" w:rsidRDefault="00923B13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62" w:dyaOrig="276" w14:anchorId="359BCCDF">
                <v:shape id="_x0000_i1065" type="#_x0000_t75" style="width:68.4pt;height:13.2pt" o:ole="">
                  <v:imagedata r:id="rId87" o:title=""/>
                </v:shape>
                <o:OLEObject Type="Embed" ProgID="FXEquation.Equation" ShapeID="_x0000_i1065" DrawAspect="Content" ObjectID="_1459798483" r:id="rId88"/>
              </w:object>
            </w:r>
            <w:r w:rsidR="00391D95" w:rsidRPr="00923B1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Default="00391D95" w:rsidP="002927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4896" behindDoc="0" locked="0" layoutInCell="1" allowOverlap="1" wp14:anchorId="17CEEBCB" wp14:editId="78388051">
                      <wp:simplePos x="0" y="0"/>
                      <wp:positionH relativeFrom="column">
                        <wp:posOffset>162502</wp:posOffset>
                      </wp:positionH>
                      <wp:positionV relativeFrom="paragraph">
                        <wp:posOffset>28575</wp:posOffset>
                      </wp:positionV>
                      <wp:extent cx="4362450" cy="114300"/>
                      <wp:effectExtent l="0" t="0" r="19050" b="1905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7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CEEBCB" id="Group 76" o:spid="_x0000_s1061" style="position:absolute;margin-left:12.8pt;margin-top:2.25pt;width:343.5pt;height:9pt;z-index:2516648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">
                      <v:roundrect id="AutoShape 3" o:spid="_x0000_s106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5w3cQA&#10;AADbAAAADwAAAGRycy9kb3ducmV2LnhtbESPQWsCMRSE74L/IbxCb5ptS1W2G0ULSulNq54fydvN&#10;0s3Lsonutr++EYQeh5n5hilWg2vElbpQe1bwNM1AEGtvaq4UHL+2kwWIEJENNp5JwQ8FWC3HowJz&#10;43ve0/UQK5EgHHJUYGNscymDtuQwTH1LnLzSdw5jkl0lTYd9grtGPmfZTDqsOS1YbOndkv4+XJyC&#10;T21fF7/D7mz6Wfmy3m/OJ+13Sj0+DOs3EJGG+B++tz+Mgvkcbl/SD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OcN3EAAAA2w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Hkr8AA&#10;AADbAAAADwAAAGRycy9kb3ducmV2LnhtbERPy2oCMRTdC/2HcIXuNKPFB6NRrFARd46t60tynQxO&#10;boZJ6kz79WZR6PJw3utt72rxoDZUnhVMxhkIYu1NxaWCz8vHaAkiRGSDtWdS8EMBtpuXwRpz4zs+&#10;06OIpUghHHJUYGNscimDtuQwjH1DnLibbx3GBNtSmha7FO5qOc2yuXRYcWqw2NDekr4X307BSdvZ&#10;8rc/XE03v73tzu/XL+0PSr0O+90KRKQ+/ov/3EejYJHGpi/p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lHkr8AAAADbAAAADwAAAAAAAAAAAAAAAACYAgAAZHJzL2Rvd25y&#10;ZXYueG1sUEsFBgAAAAAEAAQA9QAAAIU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1BNMQA&#10;AADbAAAADwAAAGRycy9kb3ducmV2LnhtbESPW2sCMRSE3wv+h3AKfavZWuplaxRbqIhvXp8PyXGz&#10;dHOybFJ36683guDjMDPfMNN55ypxpiaUnhW89TMQxNqbkgsF+93P6xhEiMgGK8+k4J8CzGe9pynm&#10;xre8ofM2FiJBOOSowMZY51IGbclh6PuaOHkn3ziMSTaFNA22Ce4qOciyoXRYclqwWNO3Jf27/XMK&#10;1tp+jC/d8mja4el9sfk6HrRfKvXy3C0+QUTq4iN8b6+MgtEEbl/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dQTTEAAAA2w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Yjr8A&#10;AADbAAAADwAAAGRycy9kb3ducmV2LnhtbERPy4rCMBTdD/gP4QruxtQRpVSj6MDI4M7n+pJcm2Jz&#10;U5qM7czXTxaCy8N5L9e9q8WD2lB5VjAZZyCItTcVlwrOp6/3HESIyAZrz6TglwKsV4O3JRbGd3yg&#10;xzGWIoVwKFCBjbEppAzaksMw9g1x4m6+dRgTbEtpWuxSuKvlR5bNpcOKU4PFhj4t6fvxxynYazvL&#10;//rd1XTz23Rz2F4v2u+UGg37zQJEpD6+xE/3t1GQp/X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8piOvwAAANsAAAAPAAAAAAAAAAAAAAAAAJgCAABkcnMvZG93bnJl&#10;di54bWxQSwUGAAAAAAQABAD1AAAAhA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923B1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923B13" w:rsidRP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2" w:dyaOrig="194">
                <v:shape id="_x0000_i1066" type="#_x0000_t75" style="width:13.2pt;height:9.6pt" o:ole="">
                  <v:imagedata r:id="rId89" o:title=""/>
                </v:shape>
                <o:OLEObject Type="Embed" ProgID="FXEquation.Equation" ShapeID="_x0000_i1066" DrawAspect="Content" ObjectID="_1459798484" r:id="rId90"/>
              </w:object>
            </w:r>
            <w:r w:rsidR="00923B1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            </w:t>
            </w:r>
            <w:r w:rsidR="00923B1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E7056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4" w:dyaOrig="273" w14:anchorId="350F57EF">
                <v:shape id="_x0000_i1067" type="#_x0000_t75" style="width:9pt;height:13.8pt" o:ole="">
                  <v:imagedata r:id="rId91" o:title=""/>
                </v:shape>
                <o:OLEObject Type="Embed" ProgID="FXEquation.Equation" ShapeID="_x0000_i1067" DrawAspect="Content" ObjectID="_1459798485" r:id="rId92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Pr="00E7056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4" w:dyaOrig="273" w14:anchorId="28AD4C42">
                <v:shape id="_x0000_i1068" type="#_x0000_t75" style="width:9pt;height:13.8pt" o:ole="">
                  <v:imagedata r:id="rId93" o:title=""/>
                </v:shape>
                <o:OLEObject Type="Embed" ProgID="FXEquation.Equation" ShapeID="_x0000_i1068" DrawAspect="Content" ObjectID="_1459798486" r:id="rId94"/>
              </w:object>
            </w:r>
            <w:r w:rsidR="0029270F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  </w:t>
            </w:r>
            <w:r w:rsidR="0029270F" w:rsidRPr="0029270F">
              <w:rPr>
                <w:rFonts w:ascii="Times New Roman" w:hAnsi="Times New Roman"/>
                <w:sz w:val="24"/>
                <w:szCs w:val="24"/>
              </w:rPr>
              <w:t>6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923B1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Write the answer to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37" w:dyaOrig="276" w14:anchorId="2A9F9EC2">
                <v:shape id="_x0000_i1069" type="#_x0000_t75" style="width:52.2pt;height:13.2pt" o:ole="">
                  <v:imagedata r:id="rId95" o:title=""/>
                </v:shape>
                <o:OLEObject Type="Embed" ProgID="FXEquation.Equation" ShapeID="_x0000_i1069" DrawAspect="Content" ObjectID="_1459798487" r:id="rId9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index notation and give its numerical value.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920" behindDoc="0" locked="0" layoutInCell="1" allowOverlap="1" wp14:anchorId="29898EBE" wp14:editId="1D35E0EC">
                      <wp:simplePos x="0" y="0"/>
                      <wp:positionH relativeFrom="column">
                        <wp:posOffset>3490595</wp:posOffset>
                      </wp:positionH>
                      <wp:positionV relativeFrom="paragraph">
                        <wp:posOffset>92075</wp:posOffset>
                      </wp:positionV>
                      <wp:extent cx="764540" cy="522605"/>
                      <wp:effectExtent l="0" t="0" r="16510" b="10795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82" name="Rectangle 82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Rectangle 83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726428" id="Group 81" o:spid="_x0000_s1026" style="position:absolute;margin-left:274.85pt;margin-top:7.25pt;width:60.2pt;height:41.15pt;z-index:251665920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">
                      <v:rect id="Rectangle 82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yiPcMA&#10;AADbAAAADwAAAGRycy9kb3ducmV2LnhtbESPQWvCQBSE74L/YXlCb7qpgkjqKkWtVOnF6MXbM/vM&#10;hmbfhuw2xn/vCgWPw8x8w8yXna1ES40vHSt4HyUgiHOnSy4UnI5fwxkIH5A1Vo5JwZ08LBf93hxT&#10;7W58oDYLhYgQ9ikqMCHUqZQ+N2TRj1xNHL2rayyGKJtC6gZvEW4rOU6SqbRYclwwWNPKUP6b/VkF&#10;1/oy+Tkfzkl22e1Xm602ct0apd4G3ecHiEBdeIX/299awWwMzy/x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yiPcMAAADbAAAADwAAAAAAAAAAAAAAAACYAgAAZHJzL2Rv&#10;d25yZXYueG1sUEsFBgAAAAAEAAQA9QAAAIgDAAAAAA==&#10;" filled="f" strokecolor="black [3213]" strokeweight="1.5pt"/>
                      <v:rect id="Rectangle 83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AHpsUA&#10;AADbAAAADwAAAGRycy9kb3ducmV2LnhtbESPT2vCQBTE70K/w/IKvenGCkWia5D0D614SdqLt2f2&#10;mQ1m34bsNqbfvisIHoeZ+Q2zzkbbioF63zhWMJ8lIIgrpxuuFfx8v0+XIHxA1tg6JgV/5CHbPEzW&#10;mGp34YKGMtQiQtinqMCE0KVS+sqQRT9zHXH0Tq63GKLsa6l7vES4beVzkrxIiw3HBYMd5Yaqc/lr&#10;FZy642J/KA5Jefza5W8f2sjXwSj19DhuVyACjeEevrU/tYLlAq5f4g+Qm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MAemxQAAANsAAAAPAAAAAAAAAAAAAAAAAJgCAABkcnMv&#10;ZG93bnJldi54bWxQSwUGAAAAAAQABAD1AAAAigMAAAAA&#10;" filled="f" strokecolor="black [3213]" strokeweight="1.5pt"/>
                    </v:group>
                  </w:pict>
                </mc:Fallback>
              </mc:AlternateConten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370285AB" wp14:editId="76CEB2FB">
                      <wp:simplePos x="0" y="0"/>
                      <wp:positionH relativeFrom="column">
                        <wp:posOffset>4737100</wp:posOffset>
                      </wp:positionH>
                      <wp:positionV relativeFrom="paragraph">
                        <wp:posOffset>65405</wp:posOffset>
                      </wp:positionV>
                      <wp:extent cx="754380" cy="373380"/>
                      <wp:effectExtent l="0" t="0" r="26670" b="2667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0B2B21" id="Rectangle 6" o:spid="_x0000_s1026" style="position:absolute;margin-left:373pt;margin-top:5.15pt;width:59.4pt;height:29.4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5XmgIAAI0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391D95" w:rsidRPr="00226B87" w:rsidRDefault="00391D95" w:rsidP="00391D95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</w:t>
            </w:r>
            <w:r w:rsidRPr="00226B87">
              <w:rPr>
                <w:rFonts w:ascii="Times New Roman" w:hAnsi="Times New Roman"/>
                <w:b/>
                <w:sz w:val="32"/>
                <w:szCs w:val="32"/>
              </w:rPr>
              <w:t>=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81373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29270F" w:rsidRDefault="0029270F" w:rsidP="00391D95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29270F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260" w:dyaOrig="642" w14:anchorId="72B53A6C">
                <v:shape id="_x0000_i1070" type="#_x0000_t75" style="width:63pt;height:31.2pt" o:ole="">
                  <v:imagedata r:id="rId97" o:title=""/>
                </v:shape>
                <o:OLEObject Type="Embed" ProgID="FXEquation.Equation" ShapeID="_x0000_i1070" DrawAspect="Content" ObjectID="_1459798488" r:id="rId98"/>
              </w:object>
            </w:r>
            <w:r w:rsidR="00391D95" w:rsidRPr="0029270F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2640" behindDoc="0" locked="0" layoutInCell="1" allowOverlap="1" wp14:anchorId="2E8FF1A6" wp14:editId="633636A8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8FF1A6" id="Group 84" o:spid="_x0000_s1066" style="position:absolute;margin-left:9.75pt;margin-top:5.65pt;width:343.5pt;height:9pt;z-index:25163264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">
                      <v:roundrect id="AutoShape 3" o:spid="_x0000_s106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U7FsMA&#10;AADbAAAADwAAAGRycy9kb3ducmV2LnhtbESPzWrDMBCE74W8g9hAb42clgTjWAlJoaH0lt/zIq0t&#10;E2tlLDV2+/RVodDjMDPfMOVmdK24Ux8azwrmswwEsfam4VrB+fT2lIMIEdlg65kUfFGAzXryUGJh&#10;/MAHuh9jLRKEQ4EKbIxdIWXQlhyGme+Ik1f53mFMsq+l6XFIcNfK5yxbSocNpwWLHb1a0rfjp1Pw&#10;oe0i/x73VzMsq5ftYXe9aL9X6nE6blcgIo3xP/zXfjcK8gX8fkk/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U7Fs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elYcMA&#10;AADbAAAADwAAAGRycy9kb3ducmV2LnhtbESPQWsCMRSE7wX/Q3iCt5ptxWXZGkUFpfSmbT0/kudm&#10;6eZl2aTu2l/fCILHYWa+YRarwTXiQl2oPSt4mWYgiLU3NVcKvj53zwWIEJENNp5JwZUCrJajpwWW&#10;xvd8oMsxViJBOJSowMbYllIGbclhmPqWOHln3zmMSXaVNB32Ce4a+ZpluXRYc1qw2NLWkv45/joF&#10;H9rOi79hfzJ9fp6tD5vTt/Z7pSbjYf0GItIQH+F7+90oKHK4fUk/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elYc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sA+sMA&#10;AADbAAAADwAAAGRycy9kb3ducmV2LnhtbESPQWsCMRSE7wX/Q3gFbzVbpbpsjaJCpXhTW8+P5LlZ&#10;unlZNqm7+utNoeBxmJlvmPmyd7W4UBsqzwpeRxkIYu1NxaWCr+PHSw4iRGSDtWdScKUAy8XgaY6F&#10;8R3v6XKIpUgQDgUqsDE2hZRBW3IYRr4hTt7Ztw5jkm0pTYtdgrtajrNsKh1WnBYsNrSxpH8Ov07B&#10;Ttu3/NZvT6abnier/fr0rf1WqeFzv3oHEamPj/B/+9MoyGfw9yX9A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sA+s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7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SUiL8A&#10;AADbAAAADwAAAGRycy9kb3ducmV2LnhtbERPy4rCMBTdD/gP4QruxtQRpVSj6MDI4M7n+pJcm2Jz&#10;U5qM7czXTxaCy8N5L9e9q8WD2lB5VjAZZyCItTcVlwrOp6/3HESIyAZrz6TglwKsV4O3JRbGd3yg&#10;xzGWIoVwKFCBjbEppAzaksMw9g1x4m6+dRgTbEtpWuxSuKvlR5bNpcOKU4PFhj4t6fvxxynYazvL&#10;//rd1XTz23Rz2F4v2u+UGg37zQJEpD6+xE/3t1GQp7H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hJSIvwAAANsAAAAPAAAAAAAAAAAAAAAAAJgCAABkcnMvZG93bnJl&#10;di54bWxQSwUGAAAAAAQABAD1AAAAhA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2D8F2929">
                <v:shape id="_x0000_i1071" type="#_x0000_t75" style="width:11.4pt;height:13.2pt" o:ole="">
                  <v:imagedata r:id="rId99" o:title=""/>
                </v:shape>
                <o:OLEObject Type="Embed" ProgID="FXEquation.Equation" ShapeID="_x0000_i1071" DrawAspect="Content" ObjectID="_1459798489" r:id="rId100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="0029270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>
                <v:shape id="_x0000_i1072" type="#_x0000_t75" style="width:11.4pt;height:13.2pt" o:ole="">
                  <v:imagedata r:id="rId101" o:title=""/>
                </v:shape>
                <o:OLEObject Type="Embed" ProgID="FXEquation.Equation" ShapeID="_x0000_i1072" DrawAspect="Content" ObjectID="_1459798490" r:id="rId10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 w:rsidR="0029270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</w:t>
            </w:r>
            <w:r w:rsidR="0029270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073" type="#_x0000_t75" style="width:15.6pt;height:13.2pt" o:ole="">
                  <v:imagedata r:id="rId103" o:title=""/>
                </v:shape>
                <o:OLEObject Type="Embed" ProgID="FXEquation.Equation" ShapeID="_x0000_i1073" DrawAspect="Content" ObjectID="_1459798491" r:id="rId10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</w:t>
            </w:r>
            <w:r w:rsidR="0029270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074" type="#_x0000_t75" style="width:15.6pt;height:13.2pt" o:ole="">
                  <v:imagedata r:id="rId105" o:title=""/>
                </v:shape>
                <o:OLEObject Type="Embed" ProgID="FXEquation.Equation" ShapeID="_x0000_i1074" DrawAspect="Content" ObjectID="_1459798492" r:id="rId10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81373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712" behindDoc="0" locked="0" layoutInCell="1" allowOverlap="1" wp14:anchorId="2251E8E1" wp14:editId="3B5FD35C">
                      <wp:simplePos x="0" y="0"/>
                      <wp:positionH relativeFrom="column">
                        <wp:posOffset>3490595</wp:posOffset>
                      </wp:positionH>
                      <wp:positionV relativeFrom="paragraph">
                        <wp:posOffset>132715</wp:posOffset>
                      </wp:positionV>
                      <wp:extent cx="764540" cy="522605"/>
                      <wp:effectExtent l="0" t="0" r="16510" b="10795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90" name="Rectangle 90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" name="Rectangle 91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DA9594" id="Group 89" o:spid="_x0000_s1026" style="position:absolute;margin-left:274.85pt;margin-top:10.45pt;width:60.2pt;height:41.15pt;z-index:251635712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">
                      <v:rect id="Rectangle 90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sPDMIA&#10;AADbAAAADwAAAGRycy9kb3ducmV2LnhtbERPz2vCMBS+C/sfwhvspukciOuMRTo3NvHSbhdvz+bZ&#10;FJuX0mS1/vfLQfD48f1eZaNtxUC9bxwreJ4lIIgrpxuuFfz+fEyXIHxA1tg6JgVX8pCtHyYrTLW7&#10;cEFDGWoRQ9inqMCE0KVS+sqQRT9zHXHkTq63GCLsa6l7vMRw28p5kiykxYZjg8GOckPVufyzCk7d&#10;8WV/KA5Jefze5dtPbeT7YJR6ehw3byACjeEuvrm/tILXuD5+i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Ow8MwgAAANsAAAAPAAAAAAAAAAAAAAAAAJgCAABkcnMvZG93&#10;bnJldi54bWxQSwUGAAAAAAQABAD1AAAAhwMAAAAA&#10;" filled="f" strokecolor="black [3213]" strokeweight="1.5pt"/>
                      <v:rect id="Rectangle 91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eql8UA&#10;AADbAAAADwAAAGRycy9kb3ducmV2LnhtbESPQWvCQBSE7wX/w/IEb3WjgmiaVYq2xYoXYy/entmX&#10;bGj2bchuY/rvu4VCj8PMfMNk28E2oqfO144VzKYJCOLC6ZorBR+X18cVCB+QNTaOScE3edhuRg8Z&#10;ptrd+Ux9HioRIexTVGBCaFMpfWHIop+6ljh6pesshii7SuoO7xFuGzlPkqW0WHNcMNjSzlDxmX9Z&#10;BWV7W5yu52uS396Pu5c3beS+N0pNxsPzE4hAQ/gP/7UPWsF6Br9f4g+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d6qXxQAAANsAAAAPAAAAAAAAAAAAAAAAAJgCAABkcnMv&#10;ZG93bnJldi54bWxQSwUGAAAAAAQABAD1AAAAigMAAAAA&#10;" filled="f" strokecolor="black [3213]" strokeweight="1.5pt"/>
                    </v:group>
                  </w:pict>
                </mc:Fallback>
              </mc:AlternateContent>
            </w:r>
            <w:r w:rsidR="0029270F" w:rsidRPr="0029270F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893" w:dyaOrig="664" w14:anchorId="31DBC491">
                <v:shape id="_x0000_i1075" type="#_x0000_t75" style="width:45pt;height:32.4pt" o:ole="">
                  <v:imagedata r:id="rId107" o:title=""/>
                </v:shape>
                <o:OLEObject Type="Embed" ProgID="FXEquation.Equation" ShapeID="_x0000_i1075" DrawAspect="Content" ObjectID="_1459798493" r:id="rId10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= ?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29270F" w:rsidRDefault="0029270F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29270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02" w:dyaOrig="400" w14:anchorId="663C3F2B">
                <v:shape id="_x0000_i1076" type="#_x0000_t75" style="width:50.4pt;height:19.2pt" o:ole="">
                  <v:imagedata r:id="rId109" o:title=""/>
                </v:shape>
                <o:OLEObject Type="Embed" ProgID="FXEquation.Equation" ShapeID="_x0000_i1076" DrawAspect="Content" ObjectID="_1459798494" r:id="rId110"/>
              </w:object>
            </w:r>
            <w:r w:rsidR="00391D95" w:rsidRPr="0029270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8992" behindDoc="0" locked="0" layoutInCell="1" allowOverlap="1" wp14:anchorId="664B2583" wp14:editId="6BEB06E0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4B2583" id="Group 92" o:spid="_x0000_s1071" style="position:absolute;margin-left:9.75pt;margin-top:5.65pt;width:343.5pt;height:9pt;z-index:2516689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">
                      <v:roundrect id="AutoShape 3" o:spid="_x0000_s107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QJMMA&#10;AADbAAAADwAAAGRycy9kb3ducmV2LnhtbESPT2sCMRTE74V+h/AKvdWsFcVujWKFinjz7/mRPDeL&#10;m5dlE91tP70RBI/DzPyGmcw6V4krNaH0rKDfy0AQa29KLhTsd78fYxAhIhusPJOCPwowm76+TDA3&#10;vuUNXbexEAnCIUcFNsY6lzJoSw5Dz9fEyTv5xmFMsimkabBNcFfJzywbSYclpwWLNS0s6fP24hSs&#10;tR2O/7vl0bSj02C++TketF8q9f7Wzb9BROriM/xor4yCrwHc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mQJM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7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AIUMMA&#10;AADbAAAADwAAAGRycy9kb3ducmV2LnhtbESPT2sCMRTE74LfIbxCb5qtbUW3RrGFivTm3/MjeW6W&#10;bl6WTepu/fRGEDwOM/MbZrboXCXO1ITSs4KXYQaCWHtTcqFgv/seTECEiGyw8kwK/inAYt7vzTA3&#10;vuUNnbexEAnCIUcFNsY6lzJoSw7D0NfEyTv5xmFMsimkabBNcFfJUZaNpcOS04LFmr4s6d/tn1Pw&#10;o+375NKtjqYdn16Xm8/jQfuVUs9P3fIDRKQuPsL39toomL7B7Uv6A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AIUM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7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ty8MA&#10;AADbAAAADwAAAGRycy9kb3ducmV2LnhtbESPQWsCMRSE74L/ITyhN822RbFbo1ihIt7U1vMjeW6W&#10;bl6WTXS3/nojCB6HmfmGmS06V4kLNaH0rOB1lIEg1t6UXCj4OXwPpyBCRDZYeSYF/xRgMe/3Zpgb&#10;3/KOLvtYiAThkKMCG2OdSxm0JYdh5Gvi5J184zAm2RTSNNgmuKvkW5ZNpMOS04LFmlaW9N/+7BRs&#10;tR1Pr936aNrJ6X25+zr+ar9W6mXQLT9BROriM/xob4yCjzHcv6Qf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yty8MAAADb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7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4zvMQA&#10;AADbAAAADwAAAGRycy9kb3ducmV2LnhtbESPT2sCMRTE7wW/Q3gFbzXbiovdGkULFfHmn3p+JM/N&#10;0s3Lsknd1U9vCgWPw8z8hpkteleLC7Wh8qzgdZSBINbeVFwqOB6+XqYgQkQ2WHsmBVcKsJgPnmZY&#10;GN/xji77WIoE4VCgAhtjU0gZtCWHYeQb4uSdfeswJtmW0rTYJbir5VuW5dJhxWnBYkOflvTP/tcp&#10;2Go7md769cl0+Xm83K1O39qvlRo+98sPEJH6+Aj/tzdGwXsOf1/SD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OM7zEAAAA2w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30505127">
                <v:shape id="_x0000_i1077" type="#_x0000_t75" style="width:10.8pt;height:13.2pt" o:ole="">
                  <v:imagedata r:id="rId111" o:title=""/>
                </v:shape>
                <o:OLEObject Type="Embed" ProgID="FXEquation.Equation" ShapeID="_x0000_i1077" DrawAspect="Content" ObjectID="_1459798495" r:id="rId112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>
                <v:shape id="_x0000_i1078" type="#_x0000_t75" style="width:10.8pt;height:13.2pt" o:ole="">
                  <v:imagedata r:id="rId113" o:title=""/>
                </v:shape>
                <o:OLEObject Type="Embed" ProgID="FXEquation.Equation" ShapeID="_x0000_i1078" DrawAspect="Content" ObjectID="_1459798496" r:id="rId11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>
                <v:shape id="_x0000_i1079" type="#_x0000_t75" style="width:10.8pt;height:13.2pt" o:ole="">
                  <v:imagedata r:id="rId115" o:title=""/>
                </v:shape>
                <o:OLEObject Type="Embed" ProgID="FXEquation.Equation" ShapeID="_x0000_i1079" DrawAspect="Content" ObjectID="_1459798497" r:id="rId11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080" type="#_x0000_t75" style="width:15pt;height:13.2pt" o:ole="">
                  <v:imagedata r:id="rId117" o:title=""/>
                </v:shape>
                <o:OLEObject Type="Embed" ProgID="FXEquation.Equation" ShapeID="_x0000_i1080" DrawAspect="Content" ObjectID="_1459798498" r:id="rId11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9270F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9270F" w:rsidRPr="001B3341" w:rsidRDefault="0029270F" w:rsidP="0029270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9270F" w:rsidRDefault="0029270F" w:rsidP="002927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4112" behindDoc="0" locked="0" layoutInCell="1" allowOverlap="1" wp14:anchorId="6E6E6C6E" wp14:editId="1D42BD7C">
                      <wp:simplePos x="0" y="0"/>
                      <wp:positionH relativeFrom="column">
                        <wp:posOffset>3490595</wp:posOffset>
                      </wp:positionH>
                      <wp:positionV relativeFrom="paragraph">
                        <wp:posOffset>132715</wp:posOffset>
                      </wp:positionV>
                      <wp:extent cx="764540" cy="522605"/>
                      <wp:effectExtent l="0" t="0" r="16510" b="10795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111" name="Rectangle 111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" name="Rectangle 112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28C7CD" id="Group 110" o:spid="_x0000_s1026" style="position:absolute;margin-left:274.85pt;margin-top:10.45pt;width:60.2pt;height:41.15pt;z-index:251674112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">
                      <v:rect id="Rectangle 111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E3iMIA&#10;AADcAAAADwAAAGRycy9kb3ducmV2LnhtbERPS2vCQBC+C/6HZQRvuolCKamrFF/Y0ouxF29jdsyG&#10;ZmdDdo3x33cLBW/z8T1nseptLTpqfeVYQTpNQBAXTldcKvg+7SavIHxA1lg7JgUP8rBaDgcLzLS7&#10;85G6PJQihrDPUIEJocmk9IUhi37qGuLIXV1rMUTYllK3eI/htpazJHmRFiuODQYbWhsqfvKbVXBt&#10;LvOv8/Gc5JePz/V2r43cdEap8ah/fwMRqA9P8b/7oOP8NIW/Z+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ETeIwgAAANwAAAAPAAAAAAAAAAAAAAAAAJgCAABkcnMvZG93&#10;bnJldi54bWxQSwUGAAAAAAQABAD1AAAAhwMAAAAA&#10;" filled="f" strokecolor="black [3213]" strokeweight="1.5pt"/>
                      <v:rect id="Rectangle 112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Op/8IA&#10;AADcAAAADwAAAGRycy9kb3ducmV2LnhtbERPTWvCQBC9F/oflhG81Y0KUqKriNVSpZekvXgbs2M2&#10;mJ0N2W1M/70rCN7m8T5nseptLTpqfeVYwXiUgCAunK64VPD7s3t7B+EDssbaMSn4Jw+r5evLAlPt&#10;rpxRl4dSxBD2KSowITSplL4wZNGPXEMcubNrLYYI21LqFq8x3NZykiQzabHi2GCwoY2h4pL/WQXn&#10;5jT9PmbHJD/tD5vtpzbyozNKDQf9eg4iUB+e4of7S8f54wncn4kXy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w6n/wgAAANwAAAAPAAAAAAAAAAAAAAAAAJgCAABkcnMvZG93&#10;bnJldi54bWxQSwUGAAAAAAQABAD1AAAAhwMAAAAA&#10;" filled="f" strokecolor="black [3213]" strokeweight="1.5pt"/>
                    </v:group>
                  </w:pict>
                </mc:Fallback>
              </mc:AlternateContent>
            </w:r>
            <w:r w:rsidRPr="0029270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10" w:dyaOrig="400" w14:anchorId="50A103DB">
                <v:shape id="_x0000_i1081" type="#_x0000_t75" style="width:25.2pt;height:20.4pt" o:ole="">
                  <v:imagedata r:id="rId119" o:title=""/>
                </v:shape>
                <o:OLEObject Type="Embed" ProgID="FXEquation.Equation" ShapeID="_x0000_i1081" DrawAspect="Content" ObjectID="_1459798499" r:id="rId12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= ?</w:t>
            </w:r>
          </w:p>
          <w:p w:rsidR="0029270F" w:rsidRDefault="0029270F" w:rsidP="002927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9270F" w:rsidRDefault="0029270F" w:rsidP="002927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9270F" w:rsidRDefault="0029270F" w:rsidP="002927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29270F" w:rsidRDefault="00BF14E6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29270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41" w:dyaOrig="400" w14:anchorId="1BB1E465">
                <v:shape id="_x0000_i1082" type="#_x0000_t75" style="width:70.8pt;height:19.2pt" o:ole="">
                  <v:imagedata r:id="rId121" o:title=""/>
                </v:shape>
                <o:OLEObject Type="Embed" ProgID="FXEquation.Equation" ShapeID="_x0000_i1082" DrawAspect="Content" ObjectID="_1459798500" r:id="rId122"/>
              </w:object>
            </w:r>
            <w:r w:rsidR="00391D95" w:rsidRPr="0029270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0016" behindDoc="0" locked="0" layoutInCell="1" allowOverlap="1" wp14:anchorId="1AADF1FF" wp14:editId="1E2983B4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ADF1FF" id="Group 105" o:spid="_x0000_s1076" style="position:absolute;margin-left:9.75pt;margin-top:5.65pt;width:343.5pt;height:9pt;z-index:2516700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">
                      <v:roundrect id="AutoShape 3" o:spid="_x0000_s107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W5a8EA&#10;AADcAAAADwAAAGRycy9kb3ducmV2LnhtbERPTWsCMRC9F/wPYQRvNWuli6xGUUGR3rTV85CMm8XN&#10;ZNmk7uqvbwqF3ubxPmex6l0t7tSGyrOCyTgDQay9qbhU8PW5e52BCBHZYO2ZFDwowGo5eFlgYXzH&#10;R7qfYilSCIcCFdgYm0LKoC05DGPfECfu6luHMcG2lKbFLoW7Wr5lWS4dVpwaLDa0taRvp2+n4EPb&#10;99mz319Ml1+n6+PmctZ+r9Ro2K/nICL18V/85z6YND/L4feZdIF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FuWvBAAAA3AAAAA8AAAAAAAAAAAAAAAAAmAIAAGRycy9kb3du&#10;cmV2LnhtbFBLBQYAAAAABAAEAPUAAACG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7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kc8MEA&#10;AADcAAAADwAAAGRycy9kb3ducmV2LnhtbERPS2sCMRC+F/ofwhS81WwVH6xGsYIi3tTW85CMm8XN&#10;ZNlEd9tfbwoFb/PxPWe+7Fwl7tSE0rOCj34Gglh7U3Kh4Ou0eZ+CCBHZYOWZFPxQgOXi9WWOufEt&#10;H+h+jIVIIRxyVGBjrHMpg7bkMPR9TZy4i28cxgSbQpoG2xTuKjnIsrF0WHJqsFjT2pK+Hm9OwV7b&#10;0fS3255NO74MV4fP87f2W6V6b91qBiJSF5/if/fOpPnZBP6eS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JHPDBAAAA3AAAAA8AAAAAAAAAAAAAAAAAmAIAAGRycy9kb3du&#10;cmV2LnhtbFBLBQYAAAAABAAEAPUAAACG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7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aIgsQA&#10;AADc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XQivPyAR6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WiILEAAAA3A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otGcEA&#10;AADc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X62gL9n0gV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aLRnBAAAA3AAAAA8AAAAAAAAAAAAAAAAAmAIAAGRycy9kb3du&#10;cmV2LnhtbFBLBQYAAAAABAAEAPUAAACG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29270F" w:rsidRPr="002927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 w14:anchorId="1293B722">
                <v:shape id="_x0000_i1083" type="#_x0000_t75" style="width:15.6pt;height:13.2pt" o:ole="">
                  <v:imagedata r:id="rId123" o:title=""/>
                </v:shape>
                <o:OLEObject Type="Embed" ProgID="FXEquation.Equation" ShapeID="_x0000_i1083" DrawAspect="Content" ObjectID="_1459798501" r:id="rId124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084" type="#_x0000_t75" style="width:15.6pt;height:13.2pt" o:ole="">
                  <v:imagedata r:id="rId79" o:title=""/>
                </v:shape>
                <o:OLEObject Type="Embed" ProgID="FXEquation.Equation" ShapeID="_x0000_i1084" DrawAspect="Content" ObjectID="_1459798502" r:id="rId125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085" type="#_x0000_t75" style="width:15.6pt;height:13.2pt" o:ole="">
                  <v:imagedata r:id="rId126" o:title=""/>
                </v:shape>
                <o:OLEObject Type="Embed" ProgID="FXEquation.Equation" ShapeID="_x0000_i1085" DrawAspect="Content" ObjectID="_1459798503" r:id="rId127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086" type="#_x0000_t75" style="width:15.6pt;height:13.2pt" o:ole="">
                  <v:imagedata r:id="rId128" o:title=""/>
                </v:shape>
                <o:OLEObject Type="Embed" ProgID="FXEquation.Equation" ShapeID="_x0000_i1086" DrawAspect="Content" ObjectID="_1459798504" r:id="rId129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F14E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BF14E6" w:rsidRPr="001B3341" w:rsidRDefault="00BF14E6" w:rsidP="00BF14E6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F14E6" w:rsidRDefault="00BF14E6" w:rsidP="00BF14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5136" behindDoc="0" locked="0" layoutInCell="1" allowOverlap="1" wp14:anchorId="5FAA8421" wp14:editId="2B9BBD48">
                      <wp:simplePos x="0" y="0"/>
                      <wp:positionH relativeFrom="column">
                        <wp:posOffset>3490595</wp:posOffset>
                      </wp:positionH>
                      <wp:positionV relativeFrom="paragraph">
                        <wp:posOffset>132715</wp:posOffset>
                      </wp:positionV>
                      <wp:extent cx="764540" cy="522605"/>
                      <wp:effectExtent l="0" t="0" r="16510" b="10795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64B79D" id="Group 1" o:spid="_x0000_s1026" style="position:absolute;margin-left:274.85pt;margin-top:10.45pt;width:60.2pt;height:41.15pt;z-index:251675136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">
                      <v:rect id="Rectangle 25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Nlc8UA&#10;AADbAAAADwAAAGRycy9kb3ducmV2LnhtbESPQWvCQBSE70L/w/IKvdVNLUpJs0qxWlS8mPbi7Zl9&#10;yYZm34bsNsZ/7woFj8PMfMNki8E2oqfO144VvIwTEMSF0zVXCn6+189vIHxA1tg4JgUX8rCYP4wy&#10;TLU784H6PFQiQtinqMCE0KZS+sKQRT92LXH0StdZDFF2ldQdniPcNnKSJDNpsea4YLClpaHiN/+z&#10;Csr29Lo/Ho5JftrulqsvbeRnb5R6ehw+3kEEGsI9/N/eaAWTKdy+x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82VzxQAAANsAAAAPAAAAAAAAAAAAAAAAAJgCAABkcnMv&#10;ZG93bnJldi54bWxQSwUGAAAAAAQABAD1AAAAigMAAAAA&#10;" filled="f" strokecolor="black [3213]" strokeweight="1.5pt"/>
                      <v:rect id="Rectangle 26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H7BMQA&#10;AADbAAAADwAAAGRycy9kb3ducmV2LnhtbESPT4vCMBTE7wt+h/AEb2uqgizVKOI/3GUvVi/ens2z&#10;KTYvpYm1++03Cwseh5n5DTNfdrYSLTW+dKxgNExAEOdOl1woOJ927x8gfEDWWDkmBT/kYbnovc0x&#10;1e7JR2qzUIgIYZ+iAhNCnUrpc0MW/dDVxNG7ucZiiLIppG7wGeG2kuMkmUqLJccFgzWtDeX37GEV&#10;3Orr5PtyvCTZ9fNrvd1rIzetUWrQ71YzEIG68Ar/tw9awXgKf1/i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h+wTEAAAA2wAAAA8AAAAAAAAAAAAAAAAAmAIAAGRycy9k&#10;b3ducmV2LnhtbFBLBQYAAAAABAAEAPUAAACJAwAAAAA=&#10;" filled="f" strokecolor="black [3213]" strokeweight="1.5pt"/>
                    </v:group>
                  </w:pict>
                </mc:Fallback>
              </mc:AlternateContent>
            </w:r>
            <w:r w:rsidRPr="00BF14E6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798" w:dyaOrig="720" w14:anchorId="54F485A1">
                <v:shape id="_x0000_i1087" type="#_x0000_t75" style="width:39.6pt;height:36.6pt" o:ole="">
                  <v:imagedata r:id="rId130" o:title=""/>
                </v:shape>
                <o:OLEObject Type="Embed" ProgID="FXEquation.Equation" ShapeID="_x0000_i1087" DrawAspect="Content" ObjectID="_1459798505" r:id="rId13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= ?</w:t>
            </w:r>
          </w:p>
          <w:p w:rsidR="00BF14E6" w:rsidRDefault="00BF14E6" w:rsidP="00BF14E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14E6" w:rsidRDefault="00BF14E6" w:rsidP="00BF14E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14E6" w:rsidRDefault="00BF14E6" w:rsidP="00BF14E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132"/>
          <w:footerReference w:type="default" r:id="rId133"/>
          <w:headerReference w:type="first" r:id="rId134"/>
          <w:footerReference w:type="first" r:id="rId13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325745" w:rsidTr="00B64059">
        <w:trPr>
          <w:cantSplit/>
          <w:trHeight w:val="851"/>
        </w:trPr>
        <w:tc>
          <w:tcPr>
            <w:tcW w:w="1419" w:type="dxa"/>
            <w:gridSpan w:val="2"/>
            <w:shd w:val="clear" w:color="auto" w:fill="DAE7F6"/>
            <w:vAlign w:val="center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4239E2" w:rsidRDefault="004239E2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5243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D53EAB3D48074D9B9671282F30DD547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4239E2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Indices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Default="00853748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391D95" w:rsidRPr="00BF14E6" w:rsidRDefault="00BF14E6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14" w:dyaOrig="276" w14:anchorId="68667190">
                <v:shape id="_x0000_i1088" type="#_x0000_t75" style="width:35.4pt;height:13.2pt" o:ole="">
                  <v:imagedata r:id="rId136" o:title=""/>
                </v:shape>
                <o:OLEObject Type="Embed" ProgID="FXEquation.Equation" ShapeID="_x0000_i1088" DrawAspect="Content" ObjectID="_1459798506" r:id="rId137"/>
              </w:object>
            </w:r>
            <w:r w:rsidR="00391D95" w:rsidRPr="00BF14E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760" behindDoc="0" locked="0" layoutInCell="1" allowOverlap="1" wp14:anchorId="49F3D689" wp14:editId="2A7A211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78" name="Group 1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7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F3D689" id="Group 178" o:spid="_x0000_s1081" style="position:absolute;margin-left:9.75pt;margin-top:5.65pt;width:343.5pt;height:9pt;z-index:2516377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">
                      <v:roundrect id="AutoShape 3" o:spid="_x0000_s108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xeZMIA&#10;AADcAAAADwAAAGRycy9kb3ducmV2LnhtbERPS2sCMRC+F/wPYQq91Wwt9bE1ii1UxJvP85CMm6Wb&#10;ybJJ3a2/3giCt/n4njOdd64SZ2pC6VnBWz8DQay9KblQsN/9vI5BhIhssPJMCv4pwHzWe5pibnzL&#10;GzpvYyFSCIccFdgY61zKoC05DH1fEyfu5BuHMcGmkKbBNoW7Sg6ybCgdlpwaLNb0bUn/bv+cgrW2&#10;H+NLtzyadnh6X2y+jgftl0q9PHeLTxCRuvgQ390rk+aPJnB7Jl0gZ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HF5kwgAAANwAAAAPAAAAAAAAAAAAAAAAAJgCAABkcnMvZG93&#10;bnJldi54bWxQSwUGAAAAAAQABAD1AAAAhw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OH3sQA&#10;AADcAAAADwAAAGRycy9kb3ducmV2LnhtbESPT2vDMAzF74N9B6NCb6vTlZWQ1S3dYGXs1r9nYatx&#10;WCyH2GuyffrpMNhN4j2999NqM4ZW3ahPTWQD81kBithG13Bt4HR8eyhBpYzssI1MBr4pwWZ9f7fC&#10;ysWB93Q75FpJCKcKDficu0rrZD0FTLPYEYt2jX3ALGtfa9fjIOGh1Y9FsdQBG5YGjx29erKfh69g&#10;4MP6p/Jn3F3csLwutvuXy9nGnTHTybh9BpVpzP/mv+t3J/il4MszMoF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zh97EAAAA3A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8iRcIA&#10;AADcAAAADwAAAGRycy9kb3ducmV2LnhtbERPyWrDMBC9F/oPYgq5NXJaGoxjJSSBhtJb1vMgjS0T&#10;a2QsNXb69VWh0Ns83jrlanStuFEfGs8KZtMMBLH2puFawen4/pyDCBHZYOuZFNwpwGr5+FBiYfzA&#10;e7odYi1SCIcCFdgYu0LKoC05DFPfESeu8r3DmGBfS9PjkMJdK1+ybC4dNpwaLHa0taSvhy+n4FPb&#10;t/x73F3MMK9e1/vN5az9TqnJ07hegIg0xn/xn/vDpPn5DH6fSRfI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vyJFwgAAANwAAAAPAAAAAAAAAAAAAAAAAJgCAABkcnMvZG93&#10;bnJldi54bWxQSwUGAAAAAAQABAD1AAAAhw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28MsEA&#10;AADcAAAADwAAAGRycy9kb3ducmV2LnhtbERPS2sCMRC+C/6HMIXeNFtFWVajaEEpvfk8D8m4WdxM&#10;lk3qbvvrG6HQ23x8z1mue1eLB7Wh8qzgbZyBINbeVFwqOJ92oxxEiMgGa8+k4JsCrFfDwRIL4zs+&#10;0OMYS5FCOBSowMbYFFIGbclhGPuGOHE33zqMCbalNC12KdzVcpJlc+mw4tRgsaF3S/p+/HIKPrWd&#10;5T/9/mq6+W26OWyvF+33Sr2+9JsFiEh9/Bf/uT9Mmp9P4PlMukC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tvDLBAAAA3AAAAA8AAAAAAAAAAAAAAAAAmAIAAGRycy9kb3du&#10;cmV2LnhtbFBLBQYAAAAABAAEAPUAAACG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3D1F9EF8">
                <v:shape id="_x0000_i1089" type="#_x0000_t75" style="width:12.6pt;height:9.6pt" o:ole="">
                  <v:imagedata r:id="rId138" o:title=""/>
                </v:shape>
                <o:OLEObject Type="Embed" ProgID="FXEquation.Equation" ShapeID="_x0000_i1089" DrawAspect="Content" ObjectID="_1459798507" r:id="rId139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01225B07">
                <v:shape id="_x0000_i1090" type="#_x0000_t75" style="width:12.6pt;height:9.6pt" o:ole="">
                  <v:imagedata r:id="rId140" o:title=""/>
                </v:shape>
                <o:OLEObject Type="Embed" ProgID="FXEquation.Equation" ShapeID="_x0000_i1090" DrawAspect="Content" ObjectID="_1459798508" r:id="rId141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1E0AC13C">
                <v:shape id="_x0000_i1091" type="#_x0000_t75" style="width:12.6pt;height:9.6pt" o:ole="">
                  <v:imagedata r:id="rId142" o:title=""/>
                </v:shape>
                <o:OLEObject Type="Embed" ProgID="FXEquation.Equation" ShapeID="_x0000_i1091" DrawAspect="Content" ObjectID="_1459798509" r:id="rId143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78" w:dyaOrig="194" w14:anchorId="1DA3DC4A">
                <v:shape id="_x0000_i1092" type="#_x0000_t75" style="width:18.6pt;height:9.6pt" o:ole="">
                  <v:imagedata r:id="rId144" o:title=""/>
                </v:shape>
                <o:OLEObject Type="Embed" ProgID="FXEquation.Equation" ShapeID="_x0000_i1092" DrawAspect="Content" ObjectID="_1459798510" r:id="rId145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AE7AB9" w:rsidRDefault="00391D95" w:rsidP="00391D95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Evaluate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2A54F2C2">
                <v:shape id="_x0000_i1093" type="#_x0000_t75" style="width:11.4pt;height:13.2pt" o:ole="">
                  <v:imagedata r:id="rId146" o:title=""/>
                </v:shape>
                <o:OLEObject Type="Embed" ProgID="FXEquation.Equation" ShapeID="_x0000_i1093" DrawAspect="Content" ObjectID="_1459798511" r:id="rId14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6519E191" wp14:editId="2CEF6BAB">
                      <wp:simplePos x="0" y="0"/>
                      <wp:positionH relativeFrom="column">
                        <wp:posOffset>3664585</wp:posOffset>
                      </wp:positionH>
                      <wp:positionV relativeFrom="paragraph">
                        <wp:posOffset>55245</wp:posOffset>
                      </wp:positionV>
                      <wp:extent cx="754380" cy="373380"/>
                      <wp:effectExtent l="0" t="0" r="26670" b="26670"/>
                      <wp:wrapNone/>
                      <wp:docPr id="243" name="Rectangle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F8587B1" id="Rectangle 243" o:spid="_x0000_s1026" style="position:absolute;margin-left:288.55pt;margin-top:4.35pt;width:59.4pt;height:29.4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xJM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BF14E6" w:rsidRDefault="00BF14E6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41" w:dyaOrig="276" w14:anchorId="7802397D">
                <v:shape id="_x0000_i1094" type="#_x0000_t75" style="width:76.8pt;height:13.2pt" o:ole="">
                  <v:imagedata r:id="rId148" o:title=""/>
                </v:shape>
                <o:OLEObject Type="Embed" ProgID="FXEquation.Equation" ShapeID="_x0000_i1094" DrawAspect="Content" ObjectID="_1459798512" r:id="rId149"/>
              </w:object>
            </w:r>
            <w:r w:rsidR="00391D95" w:rsidRPr="00BF14E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808" behindDoc="0" locked="0" layoutInCell="1" allowOverlap="1" wp14:anchorId="64B1A396" wp14:editId="0DDDAE7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86" name="Group 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8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B1A396" id="Group 186" o:spid="_x0000_s1086" style="position:absolute;margin-left:9.75pt;margin-top:5.65pt;width:343.5pt;height:9pt;z-index:2516398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">
                      <v:roundrect id="AutoShape 3" o:spid="_x0000_s108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ofqsIA&#10;AADcAAAADwAAAGRycy9kb3ducmV2LnhtbERP32vCMBB+F/wfwg32ZtNtqKUaRQcT2Zu6+XwkZ1Ns&#10;LqXJbLe/fhkMfLuP7+ct14NrxI26UHtW8JTlIIi1NzVXCj5Ob5MCRIjIBhvPpOCbAqxX49ESS+N7&#10;PtDtGCuRQjiUqMDG2JZSBm3JYch8S5y4i+8cxgS7SpoO+xTuGvmc5zPpsObUYLGlV0v6evxyCt61&#10;nRY/w+5s+tnlZXPYnj+13yn1+DBsFiAiDfEu/nfvTZpfzOHvmXSB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Gh+qwgAAANwAAAAPAAAAAAAAAAAAAAAAAJgCAABkcnMvZG93&#10;bnJldi54bWxQSwUGAAAAAAQABAD1AAAAhw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L2MQA&#10;AADcAAAADwAAAGRycy9kb3ducmV2LnhtbESPT2vDMAzF74N9B6NCb6vTlZWQ1S3dYGXs1r9nYatx&#10;WCyH2GuyffrpMNhN4j2999NqM4ZW3ahPTWQD81kBithG13Bt4HR8eyhBpYzssI1MBr4pwWZ9f7fC&#10;ysWB93Q75FpJCKcKDficu0rrZD0FTLPYEYt2jX3ALGtfa9fjIOGh1Y9FsdQBG5YGjx29erKfh69g&#10;4MP6p/Jn3F3csLwutvuXy9nGnTHTybh9BpVpzP/mv+t3J/il0MozMoF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Fi9jEAAAA3A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kuQ8IA&#10;AADcAAAADwAAAGRycy9kb3ducmV2LnhtbERPS2sCMRC+F/wPYYTeullblO1qFC1UpDcf9Twk42Zx&#10;M1k2qbvtr28KBW/z8T1nsRpcI27UhdqzgkmWgyDW3tRcKTgd358KECEiG2w8k4JvCrBajh4WWBrf&#10;855uh1iJFMKhRAU2xraUMmhLDkPmW+LEXXznMCbYVdJ02Kdw18jnPJ9JhzWnBostvVnS18OXU/Ch&#10;7bT4GbZn088uL+v95vyp/Vapx/GwnoOINMS7+N+9M2l+8Qp/z6QL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yS5DwgAAANwAAAAPAAAAAAAAAAAAAAAAAJgCAABkcnMvZG93&#10;bnJldi54bWxQSwUGAAAAAAQABAD1AAAAhw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9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oRA8UA&#10;AADcAAAADwAAAGRycy9kb3ducmV2LnhtbESPT0/DMAzF70h8h8iTuLF0IKbRLZsGEhPabX/Y2Uq8&#10;plrjVE1YC59+PiBxs/We3/t5sRpCo67UpTqygcm4AEVso6u5MnA8fDzOQKWM7LCJTAZ+KMFqeX+3&#10;wNLFnnd03edKSQinEg34nNtS62Q9BUzj2BKLdo5dwCxrV2nXYS/hodFPRTHVAWuWBo8tvXuyl/13&#10;MLC1/mX2O2xOrp+en9e7t9OXjRtjHkbDeg4q05D/zX/Xn07wXwVfnpEJ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KhEDxQAAANwAAAAPAAAAAAAAAAAAAAAAAJgCAABkcnMv&#10;ZG93bnJldi54bWxQSwUGAAAAAAQABAD1AAAAig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 w14:anchorId="08645D5C">
                <v:shape id="_x0000_i1095" type="#_x0000_t75" style="width:15.6pt;height:13.2pt" o:ole="">
                  <v:imagedata r:id="rId150" o:title=""/>
                </v:shape>
                <o:OLEObject Type="Embed" ProgID="FXEquation.Equation" ShapeID="_x0000_i1095" DrawAspect="Content" ObjectID="_1459798513" r:id="rId151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096" type="#_x0000_t75" style="width:15.6pt;height:13.2pt" o:ole="">
                  <v:imagedata r:id="rId152" o:title=""/>
                </v:shape>
                <o:OLEObject Type="Embed" ProgID="FXEquation.Equation" ShapeID="_x0000_i1096" DrawAspect="Content" ObjectID="_1459798514" r:id="rId153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097" type="#_x0000_t75" style="width:15.6pt;height:13.2pt" o:ole="">
                  <v:imagedata r:id="rId81" o:title=""/>
                </v:shape>
                <o:OLEObject Type="Embed" ProgID="FXEquation.Equation" ShapeID="_x0000_i1097" DrawAspect="Content" ObjectID="_1459798515" r:id="rId15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9" w:dyaOrig="276">
                <v:shape id="_x0000_i1098" type="#_x0000_t75" style="width:19.8pt;height:13.2pt" o:ole="">
                  <v:imagedata r:id="rId155" o:title=""/>
                </v:shape>
                <o:OLEObject Type="Embed" ProgID="FXEquation.Equation" ShapeID="_x0000_i1098" DrawAspect="Content" ObjectID="_1459798516" r:id="rId15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AE7AB9" w:rsidRDefault="00391D95" w:rsidP="00391D95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121E25E1" wp14:editId="299FF385">
                      <wp:simplePos x="0" y="0"/>
                      <wp:positionH relativeFrom="column">
                        <wp:posOffset>3980180</wp:posOffset>
                      </wp:positionH>
                      <wp:positionV relativeFrom="paragraph">
                        <wp:posOffset>132715</wp:posOffset>
                      </wp:positionV>
                      <wp:extent cx="988695" cy="481330"/>
                      <wp:effectExtent l="0" t="0" r="20955" b="1397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4813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7BC774" id="Rectangle 10" o:spid="_x0000_s1026" style="position:absolute;margin-left:313.4pt;margin-top:10.45pt;width:77.85pt;height:37.9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" filled="f" strokecolor="black [3213]" strokeweight="1.5pt"/>
                  </w:pict>
                </mc:Fallback>
              </mc:AlternateConten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57" w:dyaOrig="276" w14:anchorId="0C7B30E6">
                <v:shape id="_x0000_i1099" type="#_x0000_t75" style="width:88.2pt;height:13.2pt" o:ole="">
                  <v:imagedata r:id="rId157" o:title=""/>
                </v:shape>
                <o:OLEObject Type="Embed" ProgID="FXEquation.Equation" ShapeID="_x0000_i1099" DrawAspect="Content" ObjectID="_1459798517" r:id="rId158"/>
              </w:objec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A3156B" w:rsidRDefault="00A3156B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A315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30" w:dyaOrig="276" w14:anchorId="784DF36E">
                <v:shape id="_x0000_i1100" type="#_x0000_t75" style="width:76.8pt;height:13.2pt" o:ole="">
                  <v:imagedata r:id="rId159" o:title=""/>
                </v:shape>
                <o:OLEObject Type="Embed" ProgID="FXEquation.Equation" ShapeID="_x0000_i1100" DrawAspect="Content" ObjectID="_1459798518" r:id="rId160"/>
              </w:object>
            </w:r>
            <w:r w:rsidR="00391D95" w:rsidRPr="00A315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856" behindDoc="0" locked="0" layoutInCell="1" allowOverlap="1" wp14:anchorId="7F08742C" wp14:editId="025DBCC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94" name="Group 1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9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08742C" id="Group 194" o:spid="_x0000_s1091" style="position:absolute;margin-left:9.75pt;margin-top:5.65pt;width:343.5pt;height:9pt;z-index:2516418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">
                      <v:roundrect id="AutoShape 3" o:spid="_x0000_s109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2ym8EA&#10;AADcAAAADwAAAGRycy9kb3ducmV2LnhtbERPTWsCMRC9C/6HMEJvmm2LYrdGsUJFvKmt5yEZN0s3&#10;k2UT3a2/3giCt3m8z5ktOleJCzWh9KzgdZSBINbelFwo+Dl8D6cgQkQ2WHkmBf8UYDHv92aYG9/y&#10;ji77WIgUwiFHBTbGOpcyaEsOw8jXxIk7+cZhTLAppGmwTeGukm9ZNpEOS04NFmtaWdJ/+7NTsNV2&#10;PL1266NpJ6f35e7r+Kv9WqmXQbf8BBGpi0/xw70xaf7HGO7PpAvk/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dspvBAAAA3AAAAA8AAAAAAAAAAAAAAAAAmAIAAGRycy9kb3du&#10;cmV2LnhtbFBLBQYAAAAABAAEAPUAAACG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9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8s7MIA&#10;AADcAAAADwAAAGRycy9kb3ducmV2LnhtbERPS2sCMRC+F/wPYQrearYVF7s1ihYq4s1HPQ/JuFm6&#10;mSyb1F399aZQ8DYf33Nmi97V4kJtqDwreB1lIIi1NxWXCo6Hr5cpiBCRDdaeScGVAizmg6cZFsZ3&#10;vKPLPpYihXAoUIGNsSmkDNqSwzDyDXHizr51GBNsS2la7FK4q+VbluXSYcWpwWJDn5b0z/7XKdhq&#10;O5ne+vXJdPl5vNytTt/ar5UaPvfLDxCR+vgQ/7s3Js1/z+HvmXSB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jyzswgAAANwAAAAPAAAAAAAAAAAAAAAAAJgCAABkcnMvZG93&#10;bnJldi54bWxQSwUGAAAAAAQABAD1AAAAhw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9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OJd8IA&#10;AADcAAAADwAAAGRycy9kb3ducmV2LnhtbERPS2sCMRC+F/wPYQq91Wwt9bE1ii1UxJvP85CMm6Wb&#10;ybJJ3a2/3giCt/n4njOdd64SZ2pC6VnBWz8DQay9KblQsN/9vI5BhIhssPJMCv4pwHzWe5pibnzL&#10;GzpvYyFSCIccFdgY61zKoC05DH1fEyfu5BuHMcGmkKbBNoW7Sg6ybCgdlpwaLNb0bUn/bv+cgrW2&#10;H+NLtzyadnh6X2y+jgftl0q9PHeLTxCRuvgQ390rk+ZPRnB7Jl0gZ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w4l3wgAAANwAAAAPAAAAAAAAAAAAAAAAAJgCAABkcnMvZG93&#10;bnJldi54bWxQSwUGAAAAAAQABAD1AAAAhw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9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wdBcUA&#10;AADcAAAADwAAAGRycy9kb3ducmV2LnhtbESPT0/DMAzF70h8h8iTuLF0IKbRLZsGEhPabX/Y2Uq8&#10;plrjVE1YC59+PiBxs/We3/t5sRpCo67UpTqygcm4AEVso6u5MnA8fDzOQKWM7LCJTAZ+KMFqeX+3&#10;wNLFnnd03edKSQinEg34nNtS62Q9BUzj2BKLdo5dwCxrV2nXYS/hodFPRTHVAWuWBo8tvXuyl/13&#10;MLC1/mX2O2xOrp+en9e7t9OXjRtjHkbDeg4q05D/zX/Xn07wX4VWnpEJ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XB0FxQAAANwAAAAPAAAAAAAAAAAAAAAAAJgCAABkcnMv&#10;ZG93bnJldi54bWxQSwUGAAAAAAQABAD1AAAAigMAAAAA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6180B30D">
                <v:shape id="_x0000_i1101" type="#_x0000_t75" style="width:10.8pt;height:13.2pt" o:ole="">
                  <v:imagedata r:id="rId161" o:title=""/>
                </v:shape>
                <o:OLEObject Type="Embed" ProgID="FXEquation.Equation" ShapeID="_x0000_i1101" DrawAspect="Content" ObjectID="_1459798519" r:id="rId162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>
                <v:shape id="_x0000_i1102" type="#_x0000_t75" style="width:10.8pt;height:13.2pt" o:ole="">
                  <v:imagedata r:id="rId163" o:title=""/>
                </v:shape>
                <o:OLEObject Type="Embed" ProgID="FXEquation.Equation" ShapeID="_x0000_i1102" DrawAspect="Content" ObjectID="_1459798520" r:id="rId16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  <w:r w:rsidR="00BF14E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103" type="#_x0000_t75" style="width:15pt;height:13.2pt" o:ole="">
                  <v:imagedata r:id="rId165" o:title=""/>
                </v:shape>
                <o:OLEObject Type="Embed" ProgID="FXEquation.Equation" ShapeID="_x0000_i1103" DrawAspect="Content" ObjectID="_1459798521" r:id="rId16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</w:t>
            </w:r>
            <w:r w:rsidR="00BF14E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104" type="#_x0000_t75" style="width:15pt;height:13.2pt" o:ole="">
                  <v:imagedata r:id="rId167" o:title=""/>
                </v:shape>
                <o:OLEObject Type="Embed" ProgID="FXEquation.Equation" ShapeID="_x0000_i1104" DrawAspect="Content" ObjectID="_1459798522" r:id="rId16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AE7AB9" w:rsidRDefault="00391D95" w:rsidP="00391D95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Write the answer to  </w:t>
            </w:r>
            <w:r w:rsidR="00BF14E6" w:rsidRPr="00BF14E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37" w:dyaOrig="276" w14:anchorId="61204E26">
                <v:shape id="_x0000_i1105" type="#_x0000_t75" style="width:51.6pt;height:13.2pt" o:ole="">
                  <v:imagedata r:id="rId169" o:title=""/>
                </v:shape>
                <o:OLEObject Type="Embed" ProgID="FXEquation.Equation" ShapeID="_x0000_i1105" DrawAspect="Content" ObjectID="_1459798523" r:id="rId17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index notation and give its numerical value.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880" behindDoc="0" locked="0" layoutInCell="1" allowOverlap="1" wp14:anchorId="08E11751" wp14:editId="3E483469">
                      <wp:simplePos x="0" y="0"/>
                      <wp:positionH relativeFrom="column">
                        <wp:posOffset>3490595</wp:posOffset>
                      </wp:positionH>
                      <wp:positionV relativeFrom="paragraph">
                        <wp:posOffset>92075</wp:posOffset>
                      </wp:positionV>
                      <wp:extent cx="764540" cy="522605"/>
                      <wp:effectExtent l="0" t="0" r="16510" b="10795"/>
                      <wp:wrapNone/>
                      <wp:docPr id="244" name="Group 2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245" name="Rectangle 245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6" name="Rectangle 246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6D961D" id="Group 244" o:spid="_x0000_s1026" style="position:absolute;margin-left:274.85pt;margin-top:7.25pt;width:60.2pt;height:41.15pt;z-index:251642880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">
                      <v:rect id="Rectangle 245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/6sYA&#10;AADcAAAADwAAAGRycy9kb3ducmV2LnhtbESPT2vCQBTE74LfYXmCN93UP6WkrlJsK7b0krQXb8/s&#10;MxuafRuy2xi/fVcQPA4z8xtmteltLTpqfeVYwcM0AUFcOF1xqeDn+33yBMIHZI21Y1JwIQ+b9XCw&#10;wlS7M2fU5aEUEcI+RQUmhCaV0heGLPqpa4ijd3KtxRBlW0rd4jnCbS1nSfIoLVYcFww2tDVU/OZ/&#10;VsGpOc6/DtkhyY8fn9u3nTbytTNKjUf9yzOIQH24h2/tvVYwWyzheiYe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x/6sYAAADcAAAADwAAAAAAAAAAAAAAAACYAgAAZHJz&#10;L2Rvd25yZXYueG1sUEsFBgAAAAAEAAQA9QAAAIsDAAAAAA==&#10;" filled="f" strokecolor="black [3213]" strokeweight="1.5pt"/>
                      <v:rect id="Rectangle 246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7hncYA&#10;AADcAAAADwAAAGRycy9kb3ducmV2LnhtbESPzWrDMBCE74W8g9hAbo3cpITiWgklf6Sllzi55Lax&#10;1paptTKW4rhvXxUKPQ4z8w2TrQbbiJ46XztW8DRNQBAXTtdcKTifdo8vIHxA1tg4JgXf5GG1HD1k&#10;mGp35yP1eahEhLBPUYEJoU2l9IUhi37qWuLola6zGKLsKqk7vEe4beQsSRbSYs1xwWBLa0PFV36z&#10;Csr2Ov+8HC9Jfn3/WG/32shNb5SajIe3VxCBhvAf/msftILZ8wJ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7hncYAAADcAAAADwAAAAAAAAAAAAAAAACYAgAAZHJz&#10;L2Rvd25yZXYueG1sUEsFBgAAAAAEAAQA9QAAAIsDAAAAAA==&#10;" filled="f" strokecolor="black [3213]" strokeweight="1.5pt"/>
                    </v:group>
                  </w:pict>
                </mc:Fallback>
              </mc:AlternateConten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730F8841" wp14:editId="35EB218C">
                      <wp:simplePos x="0" y="0"/>
                      <wp:positionH relativeFrom="column">
                        <wp:posOffset>4737100</wp:posOffset>
                      </wp:positionH>
                      <wp:positionV relativeFrom="paragraph">
                        <wp:posOffset>65405</wp:posOffset>
                      </wp:positionV>
                      <wp:extent cx="754380" cy="373380"/>
                      <wp:effectExtent l="0" t="0" r="26670" b="26670"/>
                      <wp:wrapNone/>
                      <wp:docPr id="247" name="Rectangle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D3BEEB" id="Rectangle 247" o:spid="_x0000_s1026" style="position:absolute;margin-left:373pt;margin-top:5.15pt;width:59.4pt;height:29.4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BhmwIAAJE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391D95" w:rsidRPr="00226B87" w:rsidRDefault="00391D95" w:rsidP="00391D95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</w:t>
            </w:r>
            <w:r w:rsidRPr="00226B87">
              <w:rPr>
                <w:rFonts w:ascii="Times New Roman" w:hAnsi="Times New Roman"/>
                <w:b/>
                <w:sz w:val="32"/>
                <w:szCs w:val="32"/>
              </w:rPr>
              <w:t>=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772EF4" w:rsidRDefault="00772EF4" w:rsidP="00391D95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772EF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804" w:dyaOrig="643" w14:anchorId="1872BC1F">
                <v:shape id="_x0000_i1106" type="#_x0000_t75" style="width:40.2pt;height:31.2pt" o:ole="">
                  <v:imagedata r:id="rId171" o:title=""/>
                </v:shape>
                <o:OLEObject Type="Embed" ProgID="FXEquation.Equation" ShapeID="_x0000_i1106" DrawAspect="Content" ObjectID="_1459798524" r:id="rId172"/>
              </w:object>
            </w:r>
            <w:r w:rsidR="00391D95" w:rsidRPr="00772EF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4928" behindDoc="0" locked="0" layoutInCell="1" allowOverlap="1" wp14:anchorId="1F5BCB23" wp14:editId="1F8CC2B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202" name="Group 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0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5BCB23" id="Group 202" o:spid="_x0000_s1096" style="position:absolute;margin-left:9.75pt;margin-top:5.65pt;width:343.5pt;height:9pt;z-index:25164492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">
                      <v:roundrect id="AutoShape 3" o:spid="_x0000_s109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d7j8MA&#10;AADc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yabwOJOO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d7j8MAAADc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9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7j+8QA&#10;AADcAAAADwAAAGRycy9kb3ducmV2LnhtbESPT2sCMRTE7wW/Q3hCbzXrn4qsRtGCUrxp1fMjeW4W&#10;Ny/LJnW3/fRGKPQ4zMxvmMWqc5W4UxNKzwqGgwwEsfam5ELB6Wv7NgMRIrLByjMp+KEAq2XvZYG5&#10;8S0f6H6MhUgQDjkqsDHWuZRBW3IYBr4mTt7VNw5jkk0hTYNtgrtKjrJsKh2WnBYs1vRhSd+O307B&#10;Xtv32W+3u5h2eh2vD5vLWfudUq/9bj0HEamL/+G/9qdRMMom8Dy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+4/vEAAAA3A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9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JGYMMA&#10;AADc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RMszn8nklH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JGYMMAAADc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0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DYF8MA&#10;AADc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cZbD80w6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DYF8MAAADc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 w14:anchorId="04A7B6F3">
                <v:shape id="_x0000_i1107" type="#_x0000_t75" style="width:15pt;height:13.2pt" o:ole="">
                  <v:imagedata r:id="rId173" o:title=""/>
                </v:shape>
                <o:OLEObject Type="Embed" ProgID="FXEquation.Equation" ShapeID="_x0000_i1107" DrawAspect="Content" ObjectID="_1459798525" r:id="rId174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312238E8">
                <v:shape id="_x0000_i1108" type="#_x0000_t75" style="width:11.4pt;height:13.2pt" o:ole="">
                  <v:imagedata r:id="rId175" o:title=""/>
                </v:shape>
                <o:OLEObject Type="Embed" ProgID="FXEquation.Equation" ShapeID="_x0000_i1108" DrawAspect="Content" ObjectID="_1459798526" r:id="rId17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109" type="#_x0000_t75" style="width:15.6pt;height:13.2pt" o:ole="">
                  <v:imagedata r:id="rId177" o:title=""/>
                </v:shape>
                <o:OLEObject Type="Embed" ProgID="FXEquation.Equation" ShapeID="_x0000_i1109" DrawAspect="Content" ObjectID="_1459798527" r:id="rId17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9" w:dyaOrig="276">
                <v:shape id="_x0000_i1110" type="#_x0000_t75" style="width:19.8pt;height:13.2pt" o:ole="">
                  <v:imagedata r:id="rId179" o:title=""/>
                </v:shape>
                <o:OLEObject Type="Embed" ProgID="FXEquation.Equation" ShapeID="_x0000_i1110" DrawAspect="Content" ObjectID="_1459798528" r:id="rId180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AE7AB9" w:rsidRDefault="00391D95" w:rsidP="00391D95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772EF4" w:rsidRDefault="00772EF4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14" w:dyaOrig="276" w14:anchorId="72EA0D00">
                <v:shape id="_x0000_i1111" type="#_x0000_t75" style="width:96pt;height:13.2pt" o:ole="">
                  <v:imagedata r:id="rId181" o:title=""/>
                </v:shape>
                <o:OLEObject Type="Embed" ProgID="FXEquation.Equation" ShapeID="_x0000_i1111" DrawAspect="Content" ObjectID="_1459798529" r:id="rId182"/>
              </w:object>
            </w:r>
            <w:r w:rsidR="00391D95" w:rsidRPr="00772EF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Pr="00772EF4" w:rsidRDefault="00391D95" w:rsidP="00391D95">
            <w:pPr>
              <w:rPr>
                <w:rFonts w:ascii="Times New Roman" w:hAnsi="Times New Roman"/>
                <w:position w:val="-6"/>
                <w:sz w:val="16"/>
                <w:szCs w:val="16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952" behindDoc="0" locked="0" layoutInCell="1" allowOverlap="1" wp14:anchorId="3DAEA136" wp14:editId="6F6B5F9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210" name="Group 2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1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AEA136" id="Group 210" o:spid="_x0000_s1101" style="position:absolute;margin-left:9.75pt;margin-top:5.65pt;width:343.5pt;height:9pt;z-index:2516459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">
                      <v:roundrect id="AutoShape 3" o:spid="_x0000_s110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DWvsMA&#10;AADcAAAADwAAAGRycy9kb3ducmV2LnhtbESPT2sCMRTE74LfIbxCb5pdS0VWo6hQKd78e34kz83S&#10;zcuyie62n94UCj0OM/MbZrHqXS0e1IbKs4J8nIEg1t5UXCo4nz5GMxAhIhusPZOCbwqwWg4HCyyM&#10;7/hAj2MsRYJwKFCBjbEppAzaksMw9g1x8m6+dRiTbEtpWuwS3NVykmVT6bDitGCxoa0l/XW8OwV7&#10;bd9nP/3uarrp7W192Fwv2u+Uen3p13MQkfr4H/5rfxoFkzyH3zPpCM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DWvsMAAADc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0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JIycMA&#10;AADcAAAADwAAAGRycy9kb3ducmV2LnhtbESPT2sCMRTE7wW/Q3hCbzXrloqsRlGhIr359/xInpvF&#10;zcuyie7WT98UCj0OM/MbZr7sXS0e1IbKs4LxKANBrL2puFRwOn6+TUGEiGyw9kwKvinAcjF4mWNh&#10;fMd7ehxiKRKEQ4EKbIxNIWXQlhyGkW+Ik3f1rcOYZFtK02KX4K6WeZZNpMOK04LFhjaW9O1wdwq+&#10;tP2YPvvtxXST6/tqv76ctd8q9TrsVzMQkfr4H/5r74yCfJzD75l0BO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JIycMAAADc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0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7tUsQA&#10;AADcAAAADwAAAGRycy9kb3ducmV2LnhtbESPT2sCMRTE70K/Q3iF3jSroixbo6hQKd78e34kz83S&#10;zcuySd1tP70RCj0OM/MbZrHqXS3u1IbKs4LxKANBrL2puFRwPn0McxAhIhusPZOCHwqwWr4MFlgY&#10;3/GB7sdYigThUKACG2NTSBm0JYdh5Bvi5N186zAm2ZbStNgluKvlJMvm0mHFacFiQ1tL+uv47RTs&#10;tZ3lv/3uarr5bbo+bK4X7XdKvb3263cQkfr4H/5rfxoFk/EUnmfS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O7VLEAAAA3A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0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d1JsQA&#10;AADcAAAADwAAAGRycy9kb3ducmV2LnhtbESPzWrDMBCE74W8g9hAb42ctA3BsRKSQkPpLb/nRVpb&#10;JtbKWGrs9umrQiHHYWa+YYr14Bpxoy7UnhVMJxkIYu1NzZWC0/H9aQEiRGSDjWdS8E0B1qvRQ4G5&#10;8T3v6XaIlUgQDjkqsDG2uZRBW3IYJr4lTl7pO4cxya6SpsM+wV0jZ1k2lw5rTgsWW3qzpK+HL6fg&#10;U9vXxc+wu5h+Xj5v9tvLWfudUo/jYbMEEWmI9/B/+8MomE1f4O9MOg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ndSbEAAAA3A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 w14:anchorId="1801B336">
                <v:shape id="_x0000_i1112" type="#_x0000_t75" style="width:15pt;height:13.2pt" o:ole="">
                  <v:imagedata r:id="rId183" o:title=""/>
                </v:shape>
                <o:OLEObject Type="Embed" ProgID="FXEquation.Equation" ShapeID="_x0000_i1112" DrawAspect="Content" ObjectID="_1459798530" r:id="rId184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</w:t>
            </w:r>
            <w:r w:rsidR="00772EF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113" type="#_x0000_t75" style="width:15pt;height:13.2pt" o:ole="">
                  <v:imagedata r:id="rId185" o:title=""/>
                </v:shape>
                <o:OLEObject Type="Embed" ProgID="FXEquation.Equation" ShapeID="_x0000_i1113" DrawAspect="Content" ObjectID="_1459798531" r:id="rId18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</w:t>
            </w:r>
            <w:r w:rsidR="00772EF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114" type="#_x0000_t75" style="width:15pt;height:13.2pt" o:ole="">
                  <v:imagedata r:id="rId187" o:title=""/>
                </v:shape>
                <o:OLEObject Type="Embed" ProgID="FXEquation.Equation" ShapeID="_x0000_i1114" DrawAspect="Content" ObjectID="_1459798532" r:id="rId18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="00772EF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26" w:dyaOrig="276">
                <v:shape id="_x0000_i1115" type="#_x0000_t75" style="width:21pt;height:13.2pt" o:ole="">
                  <v:imagedata r:id="rId189" o:title=""/>
                </v:shape>
                <o:OLEObject Type="Embed" ProgID="FXEquation.Equation" ShapeID="_x0000_i1115" DrawAspect="Content" ObjectID="_1459798533" r:id="rId190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AE7AB9" w:rsidRDefault="00391D95" w:rsidP="00391D95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72EF4" w:rsidRPr="00772EF4" w:rsidRDefault="00772EF4" w:rsidP="00772EF4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2C2B9428" wp14:editId="1EDF92EF">
                      <wp:simplePos x="0" y="0"/>
                      <wp:positionH relativeFrom="column">
                        <wp:posOffset>3653097</wp:posOffset>
                      </wp:positionH>
                      <wp:positionV relativeFrom="paragraph">
                        <wp:posOffset>152977</wp:posOffset>
                      </wp:positionV>
                      <wp:extent cx="764540" cy="522605"/>
                      <wp:effectExtent l="0" t="0" r="16510" b="10795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Rectangle 29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4506D9" id="Group 27" o:spid="_x0000_s1026" style="position:absolute;margin-left:287.65pt;margin-top:12.05pt;width:60.2pt;height:41.15pt;z-index:251671552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">
                      <v:rect id="Rectangle 28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LK7cAA&#10;AADbAAAADwAAAGRycy9kb3ducmV2LnhtbERPTYvCMBC9L/gfwgje1lSFZalGEd0VV/Zi9eJtbMam&#10;2ExKE2v99+YgeHy879mis5VoqfGlYwWjYQKCOHe65ELB8fD7+Q3CB2SNlWNS8CAPi3nvY4apdnfe&#10;U5uFQsQQ9ikqMCHUqZQ+N2TRD11NHLmLayyGCJtC6gbvMdxWcpwkX9JiybHBYE0rQ/k1u1kFl/o8&#10;+T/tT0l2/tutfjbayHVrlBr0u+UURKAuvMUv91YrGMex8Uv8AXL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fLK7cAAAADbAAAADwAAAAAAAAAAAAAAAACYAgAAZHJzL2Rvd25y&#10;ZXYueG1sUEsFBgAAAAAEAAQA9QAAAIUDAAAAAA==&#10;" filled="f" strokecolor="black [3213]" strokeweight="1.5pt"/>
                      <v:rect id="Rectangle 29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5vdsUA&#10;AADbAAAADwAAAGRycy9kb3ducmV2LnhtbESPQWvCQBSE70L/w/IKvdVNLYhNs0qxWlS8mPbi7Zl9&#10;yYZm34bsNsZ/7woFj8PMfMNki8E2oqfO144VvIwTEMSF0zVXCn6+188zED4ga2wck4ILeVjMH0YZ&#10;ptqd+UB9HioRIexTVGBCaFMpfWHIoh+7ljh6pesshii7SuoOzxFuGzlJkqm0WHNcMNjS0lDxm/9Z&#10;BWV7et0fD8ckP213y9WXNvKzN0o9PQ4f7yACDeEe/m9vtILJG9y+x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vm92xQAAANsAAAAPAAAAAAAAAAAAAAAAAJgCAABkcnMv&#10;ZG93bnJldi54bWxQSwUGAAAAAAQABAD1AAAAigMAAAAA&#10;" filled="f" strokecolor="black [3213]" strokeweight="1.5pt"/>
                    </v:group>
                  </w:pict>
                </mc:Fallback>
              </mc:AlternateContent>
            </w:r>
            <w:r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14" w:dyaOrig="276">
                <v:shape id="_x0000_i1116" type="#_x0000_t75" style="width:96pt;height:13.2pt" o:ole="">
                  <v:imagedata r:id="rId191" o:title=""/>
                </v:shape>
                <o:OLEObject Type="Embed" ProgID="FXEquation.Equation" ShapeID="_x0000_i1116" DrawAspect="Content" ObjectID="_1459798534" r:id="rId192"/>
              </w:object>
            </w:r>
            <w:r w:rsidRPr="00772EF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Simplify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02" w:dyaOrig="274" w14:anchorId="62ED883D">
                <v:shape id="_x0000_i1117" type="#_x0000_t75" style="width:79.8pt;height:13.2pt" o:ole="">
                  <v:imagedata r:id="rId193" o:title=""/>
                </v:shape>
                <o:OLEObject Type="Embed" ProgID="FXEquation.Equation" ShapeID="_x0000_i1117" DrawAspect="Content" ObjectID="_1459798535" r:id="rId194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AE7AB9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976" behindDoc="0" locked="0" layoutInCell="1" allowOverlap="1" wp14:anchorId="5833B2CE" wp14:editId="525F7F8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36772</wp:posOffset>
                      </wp:positionV>
                      <wp:extent cx="4362450" cy="114300"/>
                      <wp:effectExtent l="0" t="0" r="19050" b="19050"/>
                      <wp:wrapNone/>
                      <wp:docPr id="219" name="Group 2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33B2CE" id="Group 219" o:spid="_x0000_s1106" style="position:absolute;margin-left:9.75pt;margin-top:2.9pt;width:343.5pt;height:9pt;z-index:2516469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">
                      <v:roundrect id="AutoShape 3" o:spid="_x0000_s110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C5mMAA&#10;AADcAAAADwAAAGRycy9kb3ducmV2LnhtbERPz2vCMBS+D/wfwhO8zdSKItUoKkyGN930/EieTbF5&#10;KU1mu/31y0Hw+PH9Xm16V4sHtaHyrGAyzkAQa28qLhV8f328L0CEiGyw9kwKfinAZj14W2FhfMcn&#10;epxjKVIIhwIV2BibQsqgLTkMY98QJ+7mW4cxwbaUpsUuhbta5lk2lw4rTg0WG9pb0vfzj1Nw1Ha2&#10;+OsPV9PNb9PtaXe9aH9QajTst0sQkfr4Ej/dn0ZBnqf56Uw6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LC5mMAAAADcAAAADwAAAAAAAAAAAAAAAACYAgAAZHJzL2Rvd25y&#10;ZXYueG1sUEsFBgAAAAAEAAQA9QAAAIU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0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wcA8MA&#10;AADcAAAADwAAAGRycy9kb3ducmV2LnhtbESPT2sCMRTE7wW/Q3hCbzXrloqsRlGhIr359/xInpvF&#10;zcuyie7WT98UCj0OM/MbZr7sXS0e1IbKs4LxKANBrL2puFRwOn6+TUGEiGyw9kwKvinAcjF4mWNh&#10;fMd7ehxiKRKEQ4EKbIxNIWXQlhyGkW+Ik3f1rcOYZFtK02KX4K6WeZZNpMOK04LFhjaW9O1wdwq+&#10;tP2YPvvtxXST6/tqv76ctd8q9TrsVzMQkfr4H/5r74yCPB/D75l0BO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wcA8MAAADc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0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6CdMMA&#10;AADcAAAADwAAAGRycy9kb3ducmV2LnhtbESPT2sCMRTE74LfIbxCb5rtiiKrUbSglN78e34kz83i&#10;5mXZpO62n74RCj0OM/MbZrnuXS0e1IbKs4K3cQaCWHtTcangfNqN5iBCRDZYeyYF3xRgvRoOllgY&#10;3/GBHsdYigThUKACG2NTSBm0JYdh7Bvi5N186zAm2ZbStNgluKtlnmUz6bDitGCxoXdL+n78cgo+&#10;tZ3Of/r91XSz22Rz2F4v2u+Ven3pNwsQkfr4H/5rfxgFeZ7D8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y6CdMMAAADc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1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In78MA&#10;AADcAAAADwAAAGRycy9kb3ducmV2LnhtbESPQWsCMRSE70L/Q3gFb5rtiiKrUWxBkd601fMjeW6W&#10;bl6WTXRXf30jFHocZuYbZrnuXS1u1IbKs4K3cQaCWHtTcang+2s7moMIEdlg7ZkU3CnAevUyWGJh&#10;fMcHuh1jKRKEQ4EKbIxNIWXQlhyGsW+Ik3fxrcOYZFtK02KX4K6WeZbNpMOK04LFhj4s6Z/j1Sn4&#10;1HY6f/S7s+lml8nm8H4+ab9TavjabxYgIvXxP/zX3hsFeT6B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In78MAAADc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4D906D31">
                <v:shape id="_x0000_i1118" type="#_x0000_t75" style="width:6.6pt;height:9.6pt" o:ole="">
                  <v:imagedata r:id="rId195" o:title=""/>
                </v:shape>
                <o:OLEObject Type="Embed" ProgID="FXEquation.Equation" ShapeID="_x0000_i1118" DrawAspect="Content" ObjectID="_1459798536" r:id="rId196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38B9D342">
                <v:shape id="_x0000_i1119" type="#_x0000_t75" style="width:6.6pt;height:9.6pt" o:ole="">
                  <v:imagedata r:id="rId197" o:title=""/>
                </v:shape>
                <o:OLEObject Type="Embed" ProgID="FXEquation.Equation" ShapeID="_x0000_i1119" DrawAspect="Content" ObjectID="_1459798537" r:id="rId19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="00772EF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4BEA5861">
                <v:shape id="_x0000_i1120" type="#_x0000_t75" style="width:12.6pt;height:9.6pt" o:ole="">
                  <v:imagedata r:id="rId138" o:title=""/>
                </v:shape>
                <o:OLEObject Type="Embed" ProgID="FXEquation.Equation" ShapeID="_x0000_i1120" DrawAspect="Content" ObjectID="_1459798538" r:id="rId199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784D4D10">
                <v:shape id="_x0000_i1121" type="#_x0000_t75" style="width:13.2pt;height:9.6pt" o:ole="">
                  <v:imagedata r:id="rId200" o:title=""/>
                </v:shape>
                <o:OLEObject Type="Embed" ProgID="FXEquation.Equation" ShapeID="_x0000_i1121" DrawAspect="Content" ObjectID="_1459798539" r:id="rId201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AE7AB9" w:rsidRDefault="00391D95" w:rsidP="00391D95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7166369A" wp14:editId="7949B7FD">
                      <wp:simplePos x="0" y="0"/>
                      <wp:positionH relativeFrom="column">
                        <wp:posOffset>3703320</wp:posOffset>
                      </wp:positionH>
                      <wp:positionV relativeFrom="paragraph">
                        <wp:posOffset>171450</wp:posOffset>
                      </wp:positionV>
                      <wp:extent cx="988695" cy="481330"/>
                      <wp:effectExtent l="0" t="0" r="20955" b="139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4813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ACB7CB" id="Rectangle 7" o:spid="_x0000_s1026" style="position:absolute;margin-left:291.6pt;margin-top:13.5pt;width:77.85pt;height:37.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" filled="f" strokecolor="black [3213]" strokeweight="1.5pt"/>
                  </w:pict>
                </mc:Fallback>
              </mc:AlternateContent>
            </w:r>
            <w:r w:rsidR="00772EF4">
              <w:rPr>
                <w:rFonts w:ascii="Times New Roman" w:hAnsi="Times New Roman"/>
                <w:sz w:val="24"/>
                <w:szCs w:val="24"/>
              </w:rPr>
              <w:t xml:space="preserve"> Evaluate   </w:t>
            </w:r>
            <w:r w:rsidR="00772EF4" w:rsidRPr="00772EF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22" w:dyaOrig="276">
                <v:shape id="_x0000_i1122" type="#_x0000_t75" style="width:26.4pt;height:13.2pt" o:ole="">
                  <v:imagedata r:id="rId202" o:title=""/>
                </v:shape>
                <o:OLEObject Type="Embed" ProgID="FXEquation.Equation" ShapeID="_x0000_i1122" DrawAspect="Content" ObjectID="_1459798540" r:id="rId203"/>
              </w:object>
            </w:r>
            <w:r w:rsidR="00772EF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4A4CD5" w:rsidRDefault="004A4CD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A4CD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70" w:dyaOrig="238" w14:anchorId="1C246377">
                <v:shape id="_x0000_i1123" type="#_x0000_t75" style="width:193.8pt;height:11.4pt" o:ole="">
                  <v:imagedata r:id="rId204" o:title=""/>
                </v:shape>
                <o:OLEObject Type="Embed" ProgID="FXEquation.Equation" ShapeID="_x0000_i1123" DrawAspect="Content" ObjectID="_1459798541" r:id="rId205"/>
              </w:object>
            </w:r>
            <w:r w:rsidR="00391D95" w:rsidRPr="004A4C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 wp14:anchorId="1B792AA2" wp14:editId="12654F10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135832</wp:posOffset>
                      </wp:positionV>
                      <wp:extent cx="4362450" cy="114300"/>
                      <wp:effectExtent l="0" t="0" r="19050" b="19050"/>
                      <wp:wrapNone/>
                      <wp:docPr id="227" name="Group 2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792AA2" id="Group 227" o:spid="_x0000_s1111" style="position:absolute;margin-left:9.75pt;margin-top:10.7pt;width:343.5pt;height:9pt;z-index:2516520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">
                      <v:roundrect id="AutoShape 3" o:spid="_x0000_s111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1nsAA&#10;AADcAAAADwAAAGRycy9kb3ducmV2LnhtbERPz2vCMBS+D/wfwhO8zdSKItUoKkyGN930/EieTbF5&#10;KU1mu/31y0Hw+PH9Xm16V4sHtaHyrGAyzkAQa28qLhV8f328L0CEiGyw9kwKfinAZj14W2FhfMcn&#10;epxjKVIIhwIV2BibQsqgLTkMY98QJ+7mW4cxwbaUpsUuhbta5lk2lw4rTg0WG9pb0vfzj1Nw1Ha2&#10;+OsPV9PNb9PtaXe9aH9QajTst0sQkfr4Ej/dn0ZBnqe16Uw6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sa1nsAAAADcAAAADwAAAAAAAAAAAAAAAACYAgAAZHJzL2Rvd25y&#10;ZXYueG1sUEsFBgAAAAAEAAQA9QAAAIU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1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oQBcQA&#10;AADcAAAADwAAAGRycy9kb3ducmV2LnhtbESPQWsCMRSE70L/Q3iF3jTbLYquRlGhIt606vmRPDdL&#10;Ny/LJnW3/fWmUOhxmJlvmMWqd7W4UxsqzwpeRxkIYu1NxaWC88f7cAoiRGSDtWdS8E0BVsunwQIL&#10;4zs+0v0US5EgHApUYGNsCimDtuQwjHxDnLybbx3GJNtSmha7BHe1zLNsIh1WnBYsNrS1pD9PX07B&#10;Qdvx9KffXU03ub2tj5vrRfudUi/P/XoOIlIf/8N/7b1RkOcz+D2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KEAXEAAAA3A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1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kvRcAA&#10;AADcAAAADwAAAGRycy9kb3ducmV2LnhtbERPy4rCMBTdC/5DuII7TVVGpBpFB5Rhdj7Xl+TaFJub&#10;0mRsZ75+shBcHs57telcJZ7UhNKzgsk4A0GsvSm5UHA570cLECEiG6w8k4JfCrBZ93srzI1v+UjP&#10;UyxECuGQowIbY51LGbQlh2Hsa+LE3X3jMCbYFNI02KZwV8lpls2lw5JTg8WaPi3px+nHKfjW9mPx&#10;1x1upp3fZ9vj7nbV/qDUcNBtlyAidfEtfrm/jILpLM1PZ9IR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WkvRcAAAADcAAAADwAAAAAAAAAAAAAAAACYAgAAZHJzL2Rvd25y&#10;ZXYueG1sUEsFBgAAAAAEAAQA9QAAAIU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1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WK3sQA&#10;AADcAAAADwAAAGRycy9kb3ducmV2LnhtbESPT2sCMRTE70K/Q3iF3jSroixbo6hQKd78e34kz83S&#10;zcuySd1tP70RCj0OM/MbZrHqXS3u1IbKs4LxKANBrL2puFRwPn0McxAhIhusPZOCHwqwWr4MFlgY&#10;3/GB7sdYigThUKACG2NTSBm0JYdh5Bvi5N186zAm2ZbStNgluKvlJMvm0mHFacFiQ1tL+uv47RTs&#10;tZ3lv/3uarr5bbo+bK4X7XdKvb3263cQkfr4H/5rfxoFk+kYnmfS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lit7EAAAA3A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4A4CD5" w:rsidRPr="004A4C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2" w:dyaOrig="276" w14:anchorId="3B089E21">
                <v:shape id="_x0000_i1124" type="#_x0000_t75" style="width:16.8pt;height:13.2pt" o:ole="">
                  <v:imagedata r:id="rId206" o:title=""/>
                </v:shape>
                <o:OLEObject Type="Embed" ProgID="FXEquation.Equation" ShapeID="_x0000_i1124" DrawAspect="Content" ObjectID="_1459798542" r:id="rId207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="004A4C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4A4CD5" w:rsidRPr="004A4C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2" w:dyaOrig="276">
                <v:shape id="_x0000_i1125" type="#_x0000_t75" style="width:16.8pt;height:13.2pt" o:ole="">
                  <v:imagedata r:id="rId208" o:title=""/>
                </v:shape>
                <o:OLEObject Type="Embed" ProgID="FXEquation.Equation" ShapeID="_x0000_i1125" DrawAspect="Content" ObjectID="_1459798543" r:id="rId209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</w:t>
            </w:r>
            <w:r w:rsidR="004A4C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</w:t>
            </w:r>
            <w:r w:rsidR="004A4CD5" w:rsidRPr="004A4CD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54" w:dyaOrig="592">
                <v:shape id="_x0000_i1126" type="#_x0000_t75" style="width:17.4pt;height:28.8pt" o:ole="">
                  <v:imagedata r:id="rId210" o:title=""/>
                </v:shape>
                <o:OLEObject Type="Embed" ProgID="FXEquation.Equation" ShapeID="_x0000_i1126" DrawAspect="Content" ObjectID="_1459798544" r:id="rId211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</w:t>
            </w:r>
            <w:r w:rsidR="004A4C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 w:rsidR="004A4CD5" w:rsidRPr="004A4C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2" w:dyaOrig="276">
                <v:shape id="_x0000_i1127" type="#_x0000_t75" style="width:16.8pt;height:13.2pt" o:ole="">
                  <v:imagedata r:id="rId212" o:title=""/>
                </v:shape>
                <o:OLEObject Type="Embed" ProgID="FXEquation.Equation" ShapeID="_x0000_i1127" DrawAspect="Content" ObjectID="_1459798545" r:id="rId213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BC5A86" w:rsidRDefault="00391D95" w:rsidP="00391D95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Default="004A4CD5" w:rsidP="00391D9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33E17555" wp14:editId="6B5EFEB1">
                      <wp:simplePos x="0" y="0"/>
                      <wp:positionH relativeFrom="column">
                        <wp:posOffset>3912640</wp:posOffset>
                      </wp:positionH>
                      <wp:positionV relativeFrom="paragraph">
                        <wp:posOffset>182649</wp:posOffset>
                      </wp:positionV>
                      <wp:extent cx="764540" cy="522605"/>
                      <wp:effectExtent l="0" t="0" r="16510" b="10795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224" name="Rectangle 224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Rectangle 225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255D8F" id="Group 30" o:spid="_x0000_s1026" style="position:absolute;margin-left:308.1pt;margin-top:14.4pt;width:60.2pt;height:41.15pt;z-index:251676672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">
                      <v:rect id="Rectangle 224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8/0cUA&#10;AADcAAAADwAAAGRycy9kb3ducmV2LnhtbESPQWvCQBSE7wX/w/IEb7oxliLRVUTb0hYvRi/entln&#10;Nph9G7LbmP77bkHocZiZb5jlure16Kj1lWMF00kCgrhwuuJSwen4Np6D8AFZY+2YFPyQh/Vq8LTE&#10;TLs7H6jLQykihH2GCkwITSalLwxZ9BPXEEfv6lqLIcq2lLrFe4TbWqZJ8iItVhwXDDa0NVTc8m+r&#10;4NpcZvvz4Zzkl8+v7eu7NnLXGaVGw36zABGoD//hR/tDK0jTZ/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Lz/RxQAAANwAAAAPAAAAAAAAAAAAAAAAAJgCAABkcnMv&#10;ZG93bnJldi54bWxQSwUGAAAAAAQABAD1AAAAigMAAAAA&#10;" filled="f" strokecolor="black [3213]" strokeweight="1.5pt"/>
                      <v:rect id="Rectangle 225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OaSsUA&#10;AADcAAAADwAAAGRycy9kb3ducmV2LnhtbESPQWvCQBSE7wX/w/IEb7ox0iLRVUTb0hYvRi/entln&#10;Nph9G7LbmP77bkHocZiZb5jlure16Kj1lWMF00kCgrhwuuJSwen4Np6D8AFZY+2YFPyQh/Vq8LTE&#10;TLs7H6jLQykihH2GCkwITSalLwxZ9BPXEEfv6lqLIcq2lLrFe4TbWqZJ8iItVhwXDDa0NVTc8m+r&#10;4NpcZvvz4Zzkl8+v7eu7NnLXGaVGw36zABGoD//hR/tDK0jTZ/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Y5pKxQAAANwAAAAPAAAAAAAAAAAAAAAAAJgCAABkcnMv&#10;ZG93bnJldi54bWxQSwUGAAAAAAQABAD1AAAAigMAAAAA&#10;" filled="f" strokecolor="black [3213]" strokeweight="1.5pt"/>
                    </v:group>
                  </w:pict>
                </mc:Fallback>
              </mc:AlternateContent>
            </w:r>
            <w:r w:rsidRPr="004A4C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26" w:dyaOrig="276" w14:anchorId="5396D3DB">
                <v:shape id="_x0000_i1128" type="#_x0000_t75" style="width:96.6pt;height:13.8pt" o:ole="">
                  <v:imagedata r:id="rId214" o:title=""/>
                </v:shape>
                <o:OLEObject Type="Embed" ProgID="FXEquation.Equation" ShapeID="_x0000_i1128" DrawAspect="Content" ObjectID="_1459798546" r:id="rId215"/>
              </w:object>
            </w:r>
            <w:r w:rsidR="00391D95">
              <w:rPr>
                <w:rFonts w:ascii="Times New Roman" w:hAnsi="Times New Roman"/>
                <w:sz w:val="24"/>
                <w:szCs w:val="24"/>
              </w:rPr>
              <w:t xml:space="preserve"> ?</w:t>
            </w:r>
            <w:r w:rsidR="00391D95">
              <w:rPr>
                <w:noProof/>
                <w:lang w:eastAsia="en-AU"/>
              </w:rPr>
              <w:t xml:space="preserve"> </w:t>
            </w:r>
          </w:p>
          <w:p w:rsidR="00391D95" w:rsidRDefault="00391D95" w:rsidP="00391D9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1D95" w:rsidRDefault="00391D95" w:rsidP="00391D9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A4CD5" w:rsidRDefault="004A4CD5" w:rsidP="00391D9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A4CD5" w:rsidRPr="00906055" w:rsidRDefault="004A4CD5" w:rsidP="00391D9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391D9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1D95" w:rsidRPr="001B3341" w:rsidRDefault="00391D95" w:rsidP="00391D9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91D95" w:rsidRPr="004A4CD5" w:rsidRDefault="004A4CD5" w:rsidP="00391D95">
            <w:pPr>
              <w:rPr>
                <w:rFonts w:ascii="Times New Roman" w:hAnsi="Times New Roman"/>
                <w:position w:val="-28"/>
                <w:sz w:val="24"/>
                <w:szCs w:val="24"/>
              </w:rPr>
            </w:pPr>
            <w:r w:rsidRPr="004A4CD5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3858" w:dyaOrig="704" w14:anchorId="052AEB14">
                <v:shape id="_x0000_i1129" type="#_x0000_t75" style="width:192pt;height:36pt" o:ole="">
                  <v:imagedata r:id="rId216" o:title=""/>
                </v:shape>
                <o:OLEObject Type="Embed" ProgID="FXEquation.Equation" ShapeID="_x0000_i1129" DrawAspect="Content" ObjectID="_1459798547" r:id="rId217"/>
              </w:object>
            </w:r>
            <w:r w:rsidR="00391D95" w:rsidRPr="004A4CD5">
              <w:rPr>
                <w:rFonts w:ascii="Times New Roman" w:hAnsi="Times New Roman"/>
                <w:position w:val="-28"/>
                <w:sz w:val="24"/>
                <w:szCs w:val="24"/>
              </w:rPr>
              <w:t xml:space="preserve"> </w:t>
            </w: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391D95" w:rsidRPr="00E7056C" w:rsidRDefault="00391D95" w:rsidP="00391D9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192" behindDoc="0" locked="0" layoutInCell="1" allowOverlap="1" wp14:anchorId="19236042" wp14:editId="7D308277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235" name="Group 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3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91D95" w:rsidRDefault="00391D95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236042" id="Group 235" o:spid="_x0000_s1116" style="position:absolute;margin-left:9.75pt;margin-top:5.65pt;width:343.5pt;height:9pt;z-index:2516561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">
                      <v:roundrect id="AutoShape 3" o:spid="_x0000_s111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wSqsMA&#10;AADcAAAADwAAAGRycy9kb3ducmV2LnhtbESPQWsCMRSE74X+h/AKvdWsShdZjaJCRbxpq+dH8tws&#10;bl6WTepu/fWmIHgcZuYbZrboXS2u1IbKs4LhIANBrL2puFTw8/31MQERIrLB2jMp+KMAi/nrywwL&#10;4zve0/UQS5EgHApUYGNsCimDtuQwDHxDnLyzbx3GJNtSmha7BHe1HGVZLh1WnBYsNrS2pC+HX6dg&#10;p+3n5NZvTqbLz+PlfnU6ar9R6v2tX05BROrjM/xob42C0TiH/zPpCM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wSqsMAAADcAAAADwAAAAAAAAAAAAAAAACYAgAAZHJzL2Rv&#10;d25yZXYueG1sUEsFBgAAAAAEAAQA9QAAAIg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1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3McQA&#10;AADcAAAADwAAAGRycy9kb3ducmV2LnhtbESPT2sCMRTE7wW/Q3iCt5pVqcrWKFpQSm/+PT+S52bp&#10;5mXZpO7qp28KBY/DzPyGWaw6V4kbNaH0rGA0zEAQa29KLhScjtvXOYgQkQ1WnknBnQKslr2XBebG&#10;t7yn2yEWIkE45KjAxljnUgZtyWEY+po4eVffOIxJNoU0DbYJ7io5zrKpdFhyWrBY04cl/X34cQq+&#10;tH2bP7rdxbTT62S931zO2u+UGvS79TuISF18hv/bn0bBeDKD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AtzHEAAAA3A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1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8jQ8AA&#10;AADcAAAADwAAAGRycy9kb3ducmV2LnhtbERPy4rCMBTdC/5DuII7TVVGpBpFB5Rhdj7Xl+TaFJub&#10;0mRsZ75+shBcHs57telcJZ7UhNKzgsk4A0GsvSm5UHA570cLECEiG6w8k4JfCrBZ93srzI1v+UjP&#10;UyxECuGQowIbY51LGbQlh2Hsa+LE3X3jMCbYFNI02KZwV8lpls2lw5JTg8WaPi3px+nHKfjW9mPx&#10;1x1upp3fZ9vj7nbV/qDUcNBtlyAidfEtfrm/jILpLK1NZ9IR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x8jQ8AAAADcAAAADwAAAAAAAAAAAAAAAACYAgAAZHJzL2Rvd25y&#10;ZXYueG1sUEsFBgAAAAAEAAQA9QAAAIUDAAAAAA=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2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G2MQA&#10;AADcAAAADwAAAGRycy9kb3ducmV2LnhtbESPT2sCMRTE7wW/Q3iCt5pVqejWKFpQSm/+PT+S52bp&#10;5mXZpO7qp28KBY/DzPyGWaw6V4kbNaH0rGA0zEAQa29KLhScjtvXGYgQkQ1WnknBnQKslr2XBebG&#10;t7yn2yEWIkE45KjAxljnUgZtyWEY+po4eVffOIxJNoU0DbYJ7io5zrKpdFhyWrBY04cl/X34cQq+&#10;tH2bPbrdxbTT62S931zO2u+UGvS79TuISF18hv/bn0bBeDKH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ThtjEAAAA3AAAAA8AAAAAAAAAAAAAAAAAmAIAAGRycy9k&#10;b3ducmV2LnhtbFBLBQYAAAAABAAEAPUAAACJAwAAAAA=&#10;" strokecolor="black [3213]" strokeweight="1pt">
                        <v:textbox>
                          <w:txbxContent>
                            <w:p w:rsidR="00391D95" w:rsidRDefault="00391D95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4A4CD5" w:rsidRPr="004A4C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5A88FEB5">
                <v:shape id="_x0000_i1130" type="#_x0000_t75" style="width:6.6pt;height:9.6pt" o:ole="">
                  <v:imagedata r:id="rId218" o:title=""/>
                </v:shape>
                <o:OLEObject Type="Embed" ProgID="FXEquation.Equation" ShapeID="_x0000_i1130" DrawAspect="Content" ObjectID="_1459798548" r:id="rId219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</w:t>
            </w:r>
            <w:r w:rsidR="004A4C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 w:rsidR="004A4CD5" w:rsidRPr="004A4C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54A0588B">
                <v:shape id="_x0000_i1131" type="#_x0000_t75" style="width:6.6pt;height:9.6pt" o:ole="">
                  <v:imagedata r:id="rId220" o:title=""/>
                </v:shape>
                <o:OLEObject Type="Embed" ProgID="FXEquation.Equation" ShapeID="_x0000_i1131" DrawAspect="Content" ObjectID="_1459798549" r:id="rId221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="004A4C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</w:t>
            </w:r>
            <w:r w:rsidR="004A4CD5" w:rsidRPr="004A4C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2671B0D4">
                <v:shape id="_x0000_i1132" type="#_x0000_t75" style="width:12.6pt;height:9.6pt" o:ole="">
                  <v:imagedata r:id="rId140" o:title=""/>
                </v:shape>
                <o:OLEObject Type="Embed" ProgID="FXEquation.Equation" ShapeID="_x0000_i1132" DrawAspect="Content" ObjectID="_1459798550" r:id="rId22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</w:t>
            </w:r>
            <w:r w:rsidR="004A4C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="004A4CD5" w:rsidRPr="004A4C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729970CE">
                <v:shape id="_x0000_i1133" type="#_x0000_t75" style="width:12.6pt;height:9.6pt" o:ole="">
                  <v:imagedata r:id="rId223" o:title=""/>
                </v:shape>
                <o:OLEObject Type="Embed" ProgID="FXEquation.Equation" ShapeID="_x0000_i1133" DrawAspect="Content" ObjectID="_1459798551" r:id="rId22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91D95" w:rsidRPr="00BC5A86" w:rsidRDefault="00391D95" w:rsidP="00391D95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92326E" w:rsidTr="004A4CD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2326E" w:rsidRPr="001B3341" w:rsidRDefault="0092326E" w:rsidP="00923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26E" w:rsidRPr="0092326E" w:rsidRDefault="0092326E" w:rsidP="0092326E">
            <w:pPr>
              <w:tabs>
                <w:tab w:val="left" w:pos="5858"/>
              </w:tabs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2326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02" w:dyaOrig="400" w14:anchorId="0AAD493E">
                <v:shape id="_x0000_i1134" type="#_x0000_t75" style="width:50.4pt;height:19.8pt" o:ole="">
                  <v:imagedata r:id="rId225" o:title=""/>
                </v:shape>
                <o:OLEObject Type="Embed" ProgID="FXEquation.Equation" ShapeID="_x0000_i1134" DrawAspect="Content" ObjectID="_1459798552" r:id="rId226"/>
              </w:object>
            </w:r>
            <w:r w:rsidRPr="0092326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92326E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92326E" w:rsidRPr="00E7056C" w:rsidRDefault="0092326E" w:rsidP="0092326E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92326E" w:rsidRPr="00E7056C" w:rsidRDefault="0092326E" w:rsidP="0092326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9232" behindDoc="0" locked="0" layoutInCell="1" allowOverlap="1" wp14:anchorId="3DA63D09" wp14:editId="2D8046A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226" name="Group 2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3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A63D09" id="Group 226" o:spid="_x0000_s1121" style="position:absolute;margin-left:9.75pt;margin-top:5.65pt;width:343.5pt;height:9pt;z-index:25167923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">
                      <v:roundrect id="AutoShape 3" o:spid="_x0000_s112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cUqcMA&#10;AADcAAAADwAAAGRycy9kb3ducmV2LnhtbESPQWsCMRSE70L/Q3gFb5rtiiKrUWxBkd601fMjeW6W&#10;bl6WTXRXf30jFHocZuYbZrnuXS1u1IbKs4K3cQaCWHtTcang+2s7moMIEdlg7ZkU3CnAevUyWGJh&#10;fMcHuh1jKRKEQ4EKbIxNIWXQlhyGsW+Ik3fxrcOYZFtK02KX4K6WeZbNpMOK04LFhj4s6Z/j1Sn4&#10;1HY6f/S7s+lml8nm8H4+ab9TavjabxYgIvXxP/zX3hsF+SSH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cUqcMAAADcAAAADwAAAAAAAAAAAAAAAACYAgAAZHJzL2Rv&#10;d25yZXYueG1sUEsFBgAAAAAEAAQA9QAAAIgDAAAAAA==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2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uxMsMA&#10;AADcAAAADwAAAGRycy9kb3ducmV2LnhtbESPQWsCMRSE74L/ITzBm2broshqFBUqpTdt9fxInpul&#10;m5dlk7prf30jFHocZuYbZr3tXS3u1IbKs4KXaQaCWHtTcang8+N1sgQRIrLB2jMpeFCA7WY4WGNh&#10;fMcnup9jKRKEQ4EKbIxNIWXQlhyGqW+Ik3fzrcOYZFtK02KX4K6WsyxbSIcVpwWLDR0s6a/zt1Pw&#10;ru18+dMfr6Zb3PLdaX+9aH9UajzqdysQkfr4H/5rvxkFszyH55l0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uxMsMAAADcAAAADwAAAAAAAAAAAAAAAACYAgAAZHJzL2Rv&#10;d25yZXYueG1sUEsFBgAAAAAEAAQA9QAAAIgDAAAAAA==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2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IpRsQA&#10;AADcAAAADwAAAGRycy9kb3ducmV2LnhtbESPT2sCMRTE74LfITyhN83Wf8jWKCpUijdt6/mRPDdL&#10;Ny/LJnW3/fRGEDwOM/MbZrnuXCWu1ITSs4LXUQaCWHtTcqHg6/N9uAARIrLByjMp+KMA61W/t8Tc&#10;+JaPdD3FQiQIhxwV2BjrXMqgLTkMI18TJ+/iG4cxyaaQpsE2wV0lx1k2lw5LTgsWa9pZ0j+nX6fg&#10;oO1s8d/tz6adXyab4/b8rf1eqZdBt3kDEamLz/Cj/WEUjCdTuJ9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SKUbEAAAA3AAAAA8AAAAAAAAAAAAAAAAAmAIAAGRycy9k&#10;b3ducmV2LnhtbFBLBQYAAAAABAAEAPUAAACJAwAAAAA=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2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9cOMEA&#10;AADcAAAADwAAAGRycy9kb3ducmV2LnhtbERPy2oCMRTdF/oP4Ra6q5n6Qkaj2IJS3Dk+1pfkOhmc&#10;3AyT1Jn2681CcHk478Wqd7W4URsqzwo+BxkIYu1NxaWC42HzMQMRIrLB2jMp+KMAq+XrywJz4zve&#10;062IpUghHHJUYGNscimDtuQwDHxDnLiLbx3GBNtSmha7FO5qOcyyqXRYcWqw2NC3JX0tfp2CnbaT&#10;2X+/PZtuehmt91/nk/Zbpd7f+vUcRKQ+PsUP949RMByn+elMOgJy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vXDjBAAAA3AAAAA8AAAAAAAAAAAAAAAAAmAIAAGRycy9kb3du&#10;cmV2LnhtbFBLBQYAAAAABAAEAPUAAACGAwAAAAA=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Pr="0092326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 w14:anchorId="34DF76F0">
                <v:shape id="_x0000_i1135" type="#_x0000_t75" style="width:15.6pt;height:13.2pt" o:ole="">
                  <v:imagedata r:id="rId227" o:title=""/>
                </v:shape>
                <o:OLEObject Type="Embed" ProgID="FXEquation.Equation" ShapeID="_x0000_i1135" DrawAspect="Content" ObjectID="_1459798553" r:id="rId228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Pr="0092326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136" type="#_x0000_t75" style="width:15.6pt;height:13.2pt" o:ole="">
                  <v:imagedata r:id="rId229" o:title=""/>
                </v:shape>
                <o:OLEObject Type="Embed" ProgID="FXEquation.Equation" ShapeID="_x0000_i1136" DrawAspect="Content" ObjectID="_1459798554" r:id="rId230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Pr="0092326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137" type="#_x0000_t75" style="width:15.6pt;height:13.2pt" o:ole="">
                  <v:imagedata r:id="rId231" o:title=""/>
                </v:shape>
                <o:OLEObject Type="Embed" ProgID="FXEquation.Equation" ShapeID="_x0000_i1137" DrawAspect="Content" ObjectID="_1459798555" r:id="rId23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</w:t>
            </w:r>
            <w:r w:rsidRPr="0092326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138" type="#_x0000_t75" style="width:15.6pt;height:13.2pt" o:ole="">
                  <v:imagedata r:id="rId233" o:title=""/>
                </v:shape>
                <o:OLEObject Type="Embed" ProgID="FXEquation.Equation" ShapeID="_x0000_i1138" DrawAspect="Content" ObjectID="_1459798556" r:id="rId23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2326E" w:rsidRPr="00457767" w:rsidRDefault="0092326E" w:rsidP="0092326E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92326E" w:rsidTr="004A4CD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2326E" w:rsidRPr="001B3341" w:rsidRDefault="0092326E" w:rsidP="00923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26E" w:rsidRDefault="0092326E" w:rsidP="00923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6F9E0B26" wp14:editId="1D1EAE9D">
                      <wp:simplePos x="0" y="0"/>
                      <wp:positionH relativeFrom="column">
                        <wp:posOffset>3723640</wp:posOffset>
                      </wp:positionH>
                      <wp:positionV relativeFrom="paragraph">
                        <wp:posOffset>149225</wp:posOffset>
                      </wp:positionV>
                      <wp:extent cx="988695" cy="481330"/>
                      <wp:effectExtent l="0" t="0" r="20955" b="1397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4813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CF732A" id="Rectangle 16" o:spid="_x0000_s1026" style="position:absolute;margin-left:293.2pt;margin-top:11.75pt;width:77.85pt;height:37.9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" filled="f" strokecolor="black [3213]" strokeweight="1.5pt"/>
                  </w:pict>
                </mc:Fallback>
              </mc:AlternateContent>
            </w:r>
            <w:r w:rsidRPr="004A4CD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10" w:dyaOrig="400" w14:anchorId="4909FBCD">
                <v:shape id="_x0000_i1139" type="#_x0000_t75" style="width:25.2pt;height:20.4pt" o:ole="">
                  <v:imagedata r:id="rId235" o:title=""/>
                </v:shape>
                <o:OLEObject Type="Embed" ProgID="FXEquation.Equation" ShapeID="_x0000_i1139" DrawAspect="Content" ObjectID="_1459798557" r:id="rId23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= ?</w:t>
            </w:r>
          </w:p>
          <w:p w:rsidR="0092326E" w:rsidRDefault="0092326E" w:rsidP="00923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2326E" w:rsidRDefault="0092326E" w:rsidP="00923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2326E" w:rsidRDefault="0092326E" w:rsidP="00923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2326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2326E" w:rsidRPr="001B3341" w:rsidRDefault="0092326E" w:rsidP="00923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26E" w:rsidRPr="0092326E" w:rsidRDefault="0092326E" w:rsidP="0092326E">
            <w:pPr>
              <w:tabs>
                <w:tab w:val="left" w:pos="5858"/>
              </w:tabs>
              <w:rPr>
                <w:rFonts w:ascii="Times New Roman" w:hAnsi="Times New Roman"/>
                <w:position w:val="-24"/>
                <w:sz w:val="24"/>
                <w:szCs w:val="24"/>
              </w:rPr>
            </w:pPr>
            <w:r w:rsidRPr="0092326E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620" w:dyaOrig="664" w14:anchorId="1D5CC918">
                <v:shape id="_x0000_i1140" type="#_x0000_t75" style="width:81pt;height:33pt" o:ole="">
                  <v:imagedata r:id="rId237" o:title=""/>
                </v:shape>
                <o:OLEObject Type="Embed" ProgID="FXEquation.Equation" ShapeID="_x0000_i1140" DrawAspect="Content" ObjectID="_1459798558" r:id="rId238"/>
              </w:object>
            </w:r>
            <w:r w:rsidRPr="0092326E">
              <w:rPr>
                <w:rFonts w:ascii="Times New Roman" w:hAnsi="Times New Roman"/>
                <w:position w:val="-24"/>
                <w:sz w:val="24"/>
                <w:szCs w:val="24"/>
              </w:rPr>
              <w:t xml:space="preserve"> </w:t>
            </w:r>
            <w:r w:rsidRPr="0092326E">
              <w:rPr>
                <w:rFonts w:ascii="Times New Roman" w:hAnsi="Times New Roman"/>
                <w:position w:val="-24"/>
                <w:sz w:val="24"/>
                <w:szCs w:val="24"/>
              </w:rPr>
              <w:tab/>
            </w:r>
          </w:p>
          <w:p w:rsidR="0092326E" w:rsidRPr="00E7056C" w:rsidRDefault="0092326E" w:rsidP="0092326E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92326E" w:rsidRPr="00E7056C" w:rsidRDefault="0092326E" w:rsidP="0092326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7184" behindDoc="0" locked="0" layoutInCell="1" allowOverlap="1" wp14:anchorId="3D1D6F9D" wp14:editId="2D4FA4D1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1D6F9D" id="Group 100" o:spid="_x0000_s1126" style="position:absolute;margin-left:9.75pt;margin-top:5.65pt;width:343.5pt;height:9pt;z-index:2516771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">
                      <v:roundrect id="AutoShape 3" o:spid="_x0000_s11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whH8AA&#10;AADcAAAADwAAAGRycy9kb3ducmV2LnhtbERPS2sCMRC+F/wPYQRvNWulIqtRVFCkN5/nIRk3i5vJ&#10;sknd1V/fFAq9zcf3nPmyc5V4UBNKzwpGwwwEsfam5ELB+bR9n4IIEdlg5ZkUPCnActF7m2NufMsH&#10;ehxjIVIIhxwV2BjrXMqgLTkMQ18TJ+7mG4cxwaaQpsE2hbtKfmTZRDosOTVYrGljSd+P307Bl7af&#10;01e3u5p2chuvDuvrRfudUoN+t5qBiNTFf/Gfe2/S/GwEv8+kC+Ti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2whH8AAAADcAAAADwAAAAAAAAAAAAAAAACYAgAAZHJzL2Rvd25y&#10;ZXYueG1sUEsFBgAAAAAEAAQA9QAAAIUDAAAAAA==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6/aMIA&#10;AADcAAAADwAAAGRycy9kb3ducmV2LnhtbERP32vCMBB+H+x/CCfsbaYqk9I1ihOUsTd18/lIrk1Z&#10;cylNtN3++mUg+HYf388r16NrxZX60HhWMJtmIIi1Nw3XCj5Pu+ccRIjIBlvPpOCHAqxXjw8lFsYP&#10;fKDrMdYihXAoUIGNsSukDNqSwzD1HXHiKt87jAn2tTQ9DinctXKeZUvpsOHUYLGjrSX9fbw4BR/a&#10;vuS/4/5shmW12Bzezl/a75V6moybVxCRxngX39zvJs3P5vD/TLp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r9owgAAANwAAAAPAAAAAAAAAAAAAAAAAJgCAABkcnMvZG93&#10;bnJldi54bWxQSwUGAAAAAAQABAD1AAAAhwMAAAAA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a88IA&#10;AADcAAAADwAAAGRycy9kb3ducmV2LnhtbERP32vCMBB+H+x/CCf4NlOVSekaxQnK2Ju6+Xwk16as&#10;uZQm2rq/fhkM9nYf388rN6NrxY360HhWMJ9lIIi1Nw3XCj7O+6ccRIjIBlvPpOBOATbrx4cSC+MH&#10;PtLtFGuRQjgUqMDG2BVSBm3JYZj5jjhxle8dxgT7WpoehxTuWrnIspV02HBqsNjRzpL+Ol2dgndt&#10;n/Pv8XAxw6pabo+vl0/tD0pNJ+P2BUSkMf6L/9xvJs3Plv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8hrzwgAAANwAAAAPAAAAAAAAAAAAAAAAAJgCAABkcnMvZG93&#10;bnJldi54bWxQSwUGAAAAAAQABAD1AAAAhwMAAAAA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Ch8EA&#10;AADcAAAADwAAAGRycy9kb3ducmV2LnhtbERPS2sCMRC+F/wPYYTeatbWimyNYoWKePNRz0MybhY3&#10;k2UT3a2/3ggFb/PxPWc671wlrtSE0rOC4SADQay9KblQcNj/vE1AhIhssPJMCv4owHzWe5libnzL&#10;W7ruYiFSCIccFdgY61zKoC05DANfEyfu5BuHMcGmkKbBNoW7Sr5n2Vg6LDk1WKxpaUmfdxenYKPt&#10;5+TWrY6mHZ8+Ftvv46/2K6Ve+93iC0SkLj7F/+61SfOzETyeSRfI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bgofBAAAA3AAAAA8AAAAAAAAAAAAAAAAAmAIAAGRycy9kb3du&#10;cmV2LnhtbFBLBQYAAAAABAAEAPUAAACGAwAAAAA=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Pr="0092326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0B9B565E">
                <v:shape id="_x0000_i1141" type="#_x0000_t75" style="width:11.4pt;height:13.2pt" o:ole="">
                  <v:imagedata r:id="rId239" o:title=""/>
                </v:shape>
                <o:OLEObject Type="Embed" ProgID="FXEquation.Equation" ShapeID="_x0000_i1141" DrawAspect="Content" ObjectID="_1459798559" r:id="rId240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Pr="0092326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2" w:dyaOrig="276">
                <v:shape id="_x0000_i1142" type="#_x0000_t75" style="width:17.4pt;height:13.2pt" o:ole="">
                  <v:imagedata r:id="rId241" o:title=""/>
                </v:shape>
                <o:OLEObject Type="Embed" ProgID="FXEquation.Equation" ShapeID="_x0000_i1142" DrawAspect="Content" ObjectID="_1459798560" r:id="rId24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Pr="0092326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2" w:dyaOrig="276">
                <v:shape id="_x0000_i1143" type="#_x0000_t75" style="width:17.4pt;height:13.2pt" o:ole="">
                  <v:imagedata r:id="rId243" o:title=""/>
                </v:shape>
                <o:OLEObject Type="Embed" ProgID="FXEquation.Equation" ShapeID="_x0000_i1143" DrawAspect="Content" ObjectID="_1459798561" r:id="rId24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</w:t>
            </w:r>
            <w:r w:rsidRPr="0092326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26" w:dyaOrig="276">
                <v:shape id="_x0000_i1144" type="#_x0000_t75" style="width:21.6pt;height:13.2pt" o:ole="">
                  <v:imagedata r:id="rId245" o:title=""/>
                </v:shape>
                <o:OLEObject Type="Embed" ProgID="FXEquation.Equation" ShapeID="_x0000_i1144" DrawAspect="Content" ObjectID="_1459798562" r:id="rId24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2326E" w:rsidRPr="00457767" w:rsidRDefault="0092326E" w:rsidP="0092326E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92326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2326E" w:rsidRPr="001B3341" w:rsidRDefault="0092326E" w:rsidP="00923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26E" w:rsidRDefault="0092326E" w:rsidP="0092326E">
            <w:pPr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232E2647" wp14:editId="3C7F3381">
                      <wp:simplePos x="0" y="0"/>
                      <wp:positionH relativeFrom="column">
                        <wp:posOffset>4099675</wp:posOffset>
                      </wp:positionH>
                      <wp:positionV relativeFrom="paragraph">
                        <wp:posOffset>174452</wp:posOffset>
                      </wp:positionV>
                      <wp:extent cx="764540" cy="522605"/>
                      <wp:effectExtent l="0" t="0" r="16510" b="10795"/>
                      <wp:wrapNone/>
                      <wp:docPr id="241" name="Group 2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242" name="Rectangle 242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9" name="Rectangle 249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FD3F4C" id="Group 241" o:spid="_x0000_s1026" style="position:absolute;margin-left:322.8pt;margin-top:13.75pt;width:60.2pt;height:41.15pt;z-index:251681792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">
                      <v:rect id="Rectangle 242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XnnsUA&#10;AADcAAAADwAAAGRycy9kb3ducmV2LnhtbESPQWvCQBSE7wX/w/IEb7oxliLRVUTb0hYvRi/entln&#10;Nph9G7LbmP77bkHocZiZb5jlure16Kj1lWMF00kCgrhwuuJSwen4Np6D8AFZY+2YFPyQh/Vq8LTE&#10;TLs7H6jLQykihH2GCkwITSalLwxZ9BPXEEfv6lqLIcq2lLrFe4TbWqZJ8iItVhwXDDa0NVTc8m+r&#10;4NpcZvvz4Zzkl8+v7eu7NnLXGaVGw36zABGoD//hR/tDK0ifU/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eeexQAAANwAAAAPAAAAAAAAAAAAAAAAAJgCAABkcnMv&#10;ZG93bnJldi54bWxQSwUGAAAAAAQABAD1AAAAigMAAAAA&#10;" filled="f" strokecolor="black [3213]" strokeweight="1.5pt"/>
                      <v:rect id="Rectangle 249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F178YA&#10;AADcAAAADwAAAGRycy9kb3ducmV2LnhtbESPQWvCQBSE74L/YXmCN91URdrUVYptxZZekvbi7Zl9&#10;ZkOzb0N2G+O/7wqCx2FmvmFWm97WoqPWV44VPEwTEMSF0xWXCn6+3yePIHxA1lg7JgUX8rBZDwcr&#10;TLU7c0ZdHkoRIexTVGBCaFIpfWHIop+6hjh6J9daDFG2pdQtniPc1nKWJEtpseK4YLChraHiN/+z&#10;Ck7Ncf51yA5Jfvz43L7ttJGvnVFqPOpfnkEE6sM9fGvvtYLZ4gmuZ+IR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F178YAAADcAAAADwAAAAAAAAAAAAAAAACYAgAAZHJz&#10;L2Rvd25yZXYueG1sUEsFBgAAAAAEAAQA9QAAAIsDAAAAAA==&#10;" filled="f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Simplify </w:t>
            </w:r>
            <w:r w:rsidRPr="0092326E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984" w:dyaOrig="664" w14:anchorId="6BDB8E7D">
                <v:shape id="_x0000_i1145" type="#_x0000_t75" style="width:49.2pt;height:33pt" o:ole="">
                  <v:imagedata r:id="rId247" o:title=""/>
                </v:shape>
                <o:OLEObject Type="Embed" ProgID="FXEquation.Equation" ShapeID="_x0000_i1145" DrawAspect="Content" ObjectID="_1459798563" r:id="rId248"/>
              </w:object>
            </w:r>
          </w:p>
          <w:p w:rsidR="0092326E" w:rsidRDefault="0092326E" w:rsidP="0092326E">
            <w:pPr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  <w:bookmarkStart w:id="0" w:name="_GoBack"/>
            <w:bookmarkEnd w:id="0"/>
          </w:p>
          <w:p w:rsidR="0092326E" w:rsidRDefault="0092326E" w:rsidP="00923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2326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2326E" w:rsidRPr="001B3341" w:rsidRDefault="0092326E" w:rsidP="00923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26E" w:rsidRPr="0067426F" w:rsidRDefault="0067426F" w:rsidP="0092326E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67426F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704" w:dyaOrig="643" w14:anchorId="03A887B0">
                <v:shape id="_x0000_i1146" type="#_x0000_t75" style="width:85.2pt;height:32.4pt" o:ole="">
                  <v:imagedata r:id="rId249" o:title=""/>
                </v:shape>
                <o:OLEObject Type="Embed" ProgID="FXEquation.Equation" ShapeID="_x0000_i1146" DrawAspect="Content" ObjectID="_1459798564" r:id="rId250"/>
              </w:object>
            </w:r>
            <w:r w:rsidR="0092326E" w:rsidRPr="0067426F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92326E" w:rsidRDefault="0092326E" w:rsidP="0092326E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92326E" w:rsidRPr="00E7056C" w:rsidRDefault="0092326E" w:rsidP="0092326E">
            <w:pPr>
              <w:rPr>
                <w:rFonts w:ascii="Times New Roman" w:hAnsi="Times New Roman"/>
                <w:position w:val="-6"/>
                <w:sz w:val="8"/>
                <w:szCs w:val="8"/>
              </w:rPr>
            </w:pPr>
          </w:p>
          <w:p w:rsidR="0092326E" w:rsidRPr="00E7056C" w:rsidRDefault="0092326E" w:rsidP="0092326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8208" behindDoc="0" locked="0" layoutInCell="1" allowOverlap="1" wp14:anchorId="27F7C639" wp14:editId="677C2F67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2326E" w:rsidRDefault="0092326E" w:rsidP="00391D9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F7C639" id="Group 19" o:spid="_x0000_s1131" style="position:absolute;margin-left:9.75pt;margin-top:5.65pt;width:343.5pt;height:9pt;z-index:2516782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">
                      <v:roundrect id="AutoShape 3" o:spid="_x0000_s113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HtM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x7TBAAAA2wAAAA8AAAAAAAAAAAAAAAAAmAIAAGRycy9kb3du&#10;cmV2LnhtbFBLBQYAAAAABAAEAPUAAACGAwAAAAA=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3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hiL8IA&#10;AADbAAAADwAAAGRycy9kb3ducmV2LnhtbESPQWsCMRSE74L/ITyhN82qKLIaRQuK9Katnh/Jc7O4&#10;eVk2qbv11zdCocdhZr5hVpvOVeJBTSg9KxiPMhDE2puSCwVfn/vhAkSIyAYrz6TghwJs1v3eCnPj&#10;Wz7R4xwLkSAcclRgY6xzKYO25DCMfE2cvJtvHMYkm0KaBtsEd5WcZNlcOiw5LVis6d2Svp+/nYIP&#10;bWeLZ3e4mnZ+m25Pu+tF+4NSb4NuuwQRqYv/4b/20SiYjOH1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2GIvwgAAANsAAAAPAAAAAAAAAAAAAAAAAJgCAABkcnMvZG93&#10;bnJldi54bWxQSwUGAAAAAAQABAD1AAAAhwMAAAAA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3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8WMMA&#10;AADbAAAADwAAAGRycy9kb3ducmV2LnhtbESPzWrDMBCE74W+g9hCb7Vch4bgWglpIKHklt/zIm0s&#10;U2tlLCV2+/RRodDjMDPfMNVidK24UR8azwpesxwEsfam4VrB8bB+mYEIEdlg65kUfFOAxfzxocLS&#10;+IF3dNvHWiQIhxIV2Bi7UsqgLTkMme+Ik3fxvcOYZF9L0+OQ4K6VRZ5PpcOG04LFjlaW9Nf+6hRs&#10;tX2b/Yybsxmml8ly93E+ab9R6vlpXL6DiDTG//Bf+9MoKAr4/ZJ+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r8WMMAAADbAAAADwAAAAAAAAAAAAAAAACYAgAAZHJzL2Rv&#10;d25yZXYueG1sUEsFBgAAAAAEAAQA9QAAAIgDAAAAAA==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3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Zw8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mcL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RlnDwgAAANsAAAAPAAAAAAAAAAAAAAAAAJgCAABkcnMvZG93&#10;bnJldi54bWxQSwUGAAAAAAQABAD1AAAAhwMAAAAA&#10;" strokecolor="black [3213]" strokeweight="1pt">
                        <v:textbox>
                          <w:txbxContent>
                            <w:p w:rsidR="0092326E" w:rsidRDefault="0092326E" w:rsidP="00391D9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67426F" w:rsidRPr="0067426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2" w:dyaOrig="276" w14:anchorId="736A12F2">
                <v:shape id="_x0000_i1147" type="#_x0000_t75" style="width:17.4pt;height:13.2pt" o:ole="">
                  <v:imagedata r:id="rId251" o:title=""/>
                </v:shape>
                <o:OLEObject Type="Embed" ProgID="FXEquation.Equation" ShapeID="_x0000_i1147" DrawAspect="Content" ObjectID="_1459798565" r:id="rId252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67426F" w:rsidRPr="0067426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2" w:dyaOrig="276">
                <v:shape id="_x0000_i1148" type="#_x0000_t75" style="width:17.4pt;height:13.2pt" o:ole="">
                  <v:imagedata r:id="rId253" o:title=""/>
                </v:shape>
                <o:OLEObject Type="Embed" ProgID="FXEquation.Equation" ShapeID="_x0000_i1148" DrawAspect="Content" ObjectID="_1459798566" r:id="rId25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67426F" w:rsidRPr="0067426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26" w:dyaOrig="276">
                <v:shape id="_x0000_i1149" type="#_x0000_t75" style="width:21.6pt;height:13.2pt" o:ole="">
                  <v:imagedata r:id="rId255" o:title=""/>
                </v:shape>
                <o:OLEObject Type="Embed" ProgID="FXEquation.Equation" ShapeID="_x0000_i1149" DrawAspect="Content" ObjectID="_1459798567" r:id="rId25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67426F" w:rsidRPr="0067426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26" w:dyaOrig="276">
                <v:shape id="_x0000_i1150" type="#_x0000_t75" style="width:21.6pt;height:13.2pt" o:ole="">
                  <v:imagedata r:id="rId257" o:title=""/>
                </v:shape>
                <o:OLEObject Type="Embed" ProgID="FXEquation.Equation" ShapeID="_x0000_i1150" DrawAspect="Content" ObjectID="_1459798568" r:id="rId25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2326E" w:rsidRDefault="0092326E" w:rsidP="00923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2326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2326E" w:rsidRPr="001B3341" w:rsidRDefault="0092326E" w:rsidP="00923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326E" w:rsidRDefault="0092326E" w:rsidP="0092326E">
            <w:pPr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464C0D7D" wp14:editId="6EAE5271">
                      <wp:simplePos x="0" y="0"/>
                      <wp:positionH relativeFrom="column">
                        <wp:posOffset>4245148</wp:posOffset>
                      </wp:positionH>
                      <wp:positionV relativeFrom="paragraph">
                        <wp:posOffset>218555</wp:posOffset>
                      </wp:positionV>
                      <wp:extent cx="764540" cy="522605"/>
                      <wp:effectExtent l="0" t="0" r="16510" b="10795"/>
                      <wp:wrapNone/>
                      <wp:docPr id="250" name="Group 2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4540" cy="522605"/>
                                <a:chOff x="0" y="0"/>
                                <a:chExt cx="764598" cy="523009"/>
                              </a:xfrm>
                            </wpg:grpSpPr>
                            <wps:wsp>
                              <wps:cNvPr id="251" name="Rectangle 251"/>
                              <wps:cNvSpPr/>
                              <wps:spPr>
                                <a:xfrm>
                                  <a:off x="0" y="149629"/>
                                  <a:ext cx="49045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2" name="Rectangle 252"/>
                              <wps:cNvSpPr/>
                              <wps:spPr>
                                <a:xfrm>
                                  <a:off x="556953" y="0"/>
                                  <a:ext cx="20764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10583A" id="Group 250" o:spid="_x0000_s1026" style="position:absolute;margin-left:334.25pt;margin-top:17.2pt;width:60.2pt;height:41.15pt;z-index:251682816" coordsize="7645,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">
                      <v:rect id="Rectangle 251" o:spid="_x0000_s1027" style="position:absolute;top:1496;width:4904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7vNMUA&#10;AADcAAAADwAAAGRycy9kb3ducmV2LnhtbESPT2vCQBTE74LfYXmCN92otJToKuKf0pZejF68PbPP&#10;bDD7NmS3Mf323YLgcZiZ3zCLVWcr0VLjS8cKJuMEBHHudMmFgtNxP3oD4QOyxsoxKfglD6tlv7fA&#10;VLs7H6jNQiEihH2KCkwIdSqlzw1Z9GNXE0fv6hqLIcqmkLrBe4TbSk6T5FVaLDkuGKxpYyi/ZT9W&#10;wbW+zL7Ph3OSXT6/Nrt3beS2NUoNB916DiJQF57hR/tDK5i+TOD/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Xu80xQAAANwAAAAPAAAAAAAAAAAAAAAAAJgCAABkcnMv&#10;ZG93bnJldi54bWxQSwUGAAAAAAQABAD1AAAAigMAAAAA&#10;" filled="f" strokecolor="black [3213]" strokeweight="1.5pt"/>
                      <v:rect id="Rectangle 252" o:spid="_x0000_s1028" style="position:absolute;left:5569;width:2076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xxQ8UA&#10;AADcAAAADwAAAGRycy9kb3ducmV2LnhtbESPQWvCQBSE7wX/w/IEb7ox0iLRVUTb0hYvRi/entln&#10;Nph9G7LbmP77bkHocZiZb5jlure16Kj1lWMF00kCgrhwuuJSwen4Np6D8AFZY+2YFPyQh/Vq8LTE&#10;TLs7H6jLQykihH2GCkwITSalLwxZ9BPXEEfv6lqLIcq2lLrFe4TbWqZJ8iItVhwXDDa0NVTc8m+r&#10;4NpcZvvz4Zzkl8+v7eu7NnLXGaVGw36zABGoD//hR/tDK0ifU/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jHFDxQAAANwAAAAPAAAAAAAAAAAAAAAAAJgCAABkcnMv&#10;ZG93bnJldi54bWxQSwUGAAAAAAQABAD1AAAAigMAAAAA&#10;" filled="f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Simplify </w:t>
            </w:r>
            <w:r w:rsidR="0067426F" w:rsidRPr="0067426F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1044" w:dyaOrig="776" w14:anchorId="7BCA1817">
                <v:shape id="_x0000_i1151" type="#_x0000_t75" style="width:52.2pt;height:38.4pt" o:ole="">
                  <v:imagedata r:id="rId259" o:title=""/>
                </v:shape>
                <o:OLEObject Type="Embed" ProgID="FXEquation.Equation" ShapeID="_x0000_i1151" DrawAspect="Content" ObjectID="_1459798569" r:id="rId260"/>
              </w:object>
            </w:r>
          </w:p>
          <w:p w:rsidR="0092326E" w:rsidRDefault="0092326E" w:rsidP="0092326E">
            <w:pPr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</w:p>
          <w:p w:rsidR="0092326E" w:rsidRDefault="0092326E" w:rsidP="00923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0A8F58FCC820498EAE98EDEA558A1B0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4239E2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Indices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91D95">
        <w:tc>
          <w:tcPr>
            <w:tcW w:w="9242" w:type="dxa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348" w:type="dxa"/>
        <w:tblInd w:w="-459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7088"/>
        <w:gridCol w:w="2126"/>
      </w:tblGrid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7088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841890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DD7E3E" w:rsidRDefault="00DD7E3E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DD7E3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62" w:dyaOrig="274">
                <v:shape id="_x0000_i1152" type="#_x0000_t75" style="width:174pt;height:13.8pt" o:ole="">
                  <v:imagedata r:id="rId261" o:title=""/>
                </v:shape>
                <o:OLEObject Type="Embed" ProgID="FXEquation.Equation" ShapeID="_x0000_i1152" DrawAspect="Content" ObjectID="_1459798570" r:id="rId262"/>
              </w:object>
            </w:r>
          </w:p>
        </w:tc>
        <w:tc>
          <w:tcPr>
            <w:tcW w:w="2126" w:type="dxa"/>
          </w:tcPr>
          <w:p w:rsidR="00750A38" w:rsidRPr="00841890" w:rsidRDefault="00DD7E3E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Theme="majorHAnsi" w:hAnsiTheme="majorHAnsi"/>
                <w:sz w:val="24"/>
                <w:szCs w:val="24"/>
              </w:rPr>
              <w:t>3</w:t>
            </w:r>
            <w:r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 w:rsidR="00841890"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DD7E3E" w:rsidRDefault="00DD7E3E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DD7E3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50" w:dyaOrig="274">
                <v:shape id="_x0000_i1153" type="#_x0000_t75" style="width:126.6pt;height:13.2pt" o:ole="">
                  <v:imagedata r:id="rId263" o:title=""/>
                </v:shape>
                <o:OLEObject Type="Embed" ProgID="FXEquation.Equation" ShapeID="_x0000_i1153" DrawAspect="Content" ObjectID="_1459798571" r:id="rId264"/>
              </w:object>
            </w:r>
          </w:p>
        </w:tc>
        <w:tc>
          <w:tcPr>
            <w:tcW w:w="2126" w:type="dxa"/>
          </w:tcPr>
          <w:p w:rsidR="00750A38" w:rsidRPr="00841890" w:rsidRDefault="00DD7E3E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Theme="majorHAnsi" w:hAnsiTheme="majorHAnsi"/>
                <w:sz w:val="24"/>
                <w:szCs w:val="24"/>
              </w:rPr>
              <w:t>2</w:t>
            </w:r>
            <w:r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 w:rsidR="00841890"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DD7E3E" w:rsidRDefault="00DD7E3E" w:rsidP="00DD7E3E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DD7E3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73" w:dyaOrig="276">
                <v:shape id="_x0000_i1154" type="#_x0000_t75" style="width:99pt;height:13.8pt" o:ole="">
                  <v:imagedata r:id="rId265" o:title=""/>
                </v:shape>
                <o:OLEObject Type="Embed" ProgID="FXEquation.Equation" ShapeID="_x0000_i1154" DrawAspect="Content" ObjectID="_1459798572" r:id="rId266"/>
              </w:object>
            </w:r>
          </w:p>
        </w:tc>
        <w:tc>
          <w:tcPr>
            <w:tcW w:w="2126" w:type="dxa"/>
          </w:tcPr>
          <w:p w:rsidR="00750A38" w:rsidRPr="00841890" w:rsidRDefault="00DD7E3E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222" w:dyaOrig="276">
                <v:shape id="_x0000_i1155" type="#_x0000_t75" style="width:11.4pt;height:13.8pt" o:ole="">
                  <v:imagedata r:id="rId267" o:title=""/>
                </v:shape>
                <o:OLEObject Type="Embed" ProgID="FXEquation.Equation" ShapeID="_x0000_i1155" DrawAspect="Content" ObjectID="_1459798573" r:id="rId268"/>
              </w:objec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DD7E3E" w:rsidRDefault="00DD7E3E" w:rsidP="00DD7E3E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DD7E3E">
              <w:rPr>
                <w:rFonts w:ascii="Times New Roman" w:eastAsiaTheme="minorEastAsia" w:hAnsi="Times New Roman"/>
                <w:color w:val="FF0000"/>
                <w:position w:val="-2"/>
                <w:sz w:val="24"/>
                <w:szCs w:val="24"/>
              </w:rPr>
              <w:object w:dxaOrig="4914" w:dyaOrig="276">
                <v:shape id="_x0000_i1156" type="#_x0000_t75" style="width:246pt;height:13.8pt" o:ole="">
                  <v:imagedata r:id="rId269" o:title=""/>
                </v:shape>
                <o:OLEObject Type="Embed" ProgID="FXEquation.Equation" ShapeID="_x0000_i1156" DrawAspect="Content" ObjectID="_1459798574" r:id="rId270"/>
              </w:object>
            </w:r>
          </w:p>
        </w:tc>
        <w:tc>
          <w:tcPr>
            <w:tcW w:w="2126" w:type="dxa"/>
          </w:tcPr>
          <w:p w:rsidR="00883556" w:rsidRPr="00841890" w:rsidRDefault="00883556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="Times New Roman" w:eastAsiaTheme="minorEastAsia" w:hAnsi="Times New Roman"/>
                <w:position w:val="-2"/>
                <w:sz w:val="24"/>
                <w:szCs w:val="24"/>
              </w:rPr>
              <w:t>4</w:t>
            </w:r>
            <w:r w:rsidRPr="00841890">
              <w:rPr>
                <w:rFonts w:ascii="Times New Roman" w:eastAsiaTheme="minorEastAsia" w:hAnsi="Times New Roman"/>
                <w:position w:val="-2"/>
                <w:sz w:val="24"/>
                <w:szCs w:val="24"/>
                <w:vertAlign w:val="superscript"/>
              </w:rPr>
              <w:t>th</w:t>
            </w:r>
            <w:r w:rsidRPr="00841890">
              <w:rPr>
                <w:rFonts w:ascii="Times New Roman" w:eastAsiaTheme="minorEastAsia" w:hAnsi="Times New Roman"/>
                <w:position w:val="-2"/>
                <w:sz w:val="24"/>
                <w:szCs w:val="24"/>
              </w:rPr>
              <w:t xml:space="preserve"> </w:t>
            </w:r>
            <w:r w:rsidR="00841890" w:rsidRPr="00841890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DD7E3E" w:rsidRDefault="00DD7E3E" w:rsidP="00883556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DD7E3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18" w:dyaOrig="276">
                <v:shape id="_x0000_i1157" type="#_x0000_t75" style="width:90.6pt;height:13.2pt" o:ole="">
                  <v:imagedata r:id="rId271" o:title=""/>
                </v:shape>
                <o:OLEObject Type="Embed" ProgID="FXEquation.Equation" ShapeID="_x0000_i1157" DrawAspect="Content" ObjectID="_1459798575" r:id="rId272"/>
              </w:object>
            </w:r>
          </w:p>
        </w:tc>
        <w:tc>
          <w:tcPr>
            <w:tcW w:w="2126" w:type="dxa"/>
          </w:tcPr>
          <w:p w:rsidR="00750A38" w:rsidRPr="00841890" w:rsidRDefault="00883556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t>2</w:t>
            </w:r>
            <w:r w:rsidRPr="00841890">
              <w:rPr>
                <w:rFonts w:ascii="Times New Roman" w:hAnsi="Times New Roman"/>
                <w:position w:val="-2"/>
                <w:sz w:val="24"/>
                <w:szCs w:val="24"/>
                <w:vertAlign w:val="superscript"/>
              </w:rPr>
              <w:t>nd</w:t>
            </w: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841890" w:rsidRPr="00841890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883556" w:rsidRDefault="00883556" w:rsidP="00883556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88355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50" w:dyaOrig="276">
                <v:shape id="_x0000_i1158" type="#_x0000_t75" style="width:67.2pt;height:13.2pt" o:ole="">
                  <v:imagedata r:id="rId273" o:title=""/>
                </v:shape>
                <o:OLEObject Type="Embed" ProgID="FXEquation.Equation" ShapeID="_x0000_i1158" DrawAspect="Content" ObjectID="_1459798576" r:id="rId274"/>
              </w:object>
            </w:r>
          </w:p>
        </w:tc>
        <w:tc>
          <w:tcPr>
            <w:tcW w:w="2126" w:type="dxa"/>
          </w:tcPr>
          <w:p w:rsidR="00750A38" w:rsidRPr="00841890" w:rsidRDefault="00883556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222" w:dyaOrig="276">
                <v:shape id="_x0000_i1159" type="#_x0000_t75" style="width:10.8pt;height:13.2pt" o:ole="">
                  <v:imagedata r:id="rId275" o:title=""/>
                </v:shape>
                <o:OLEObject Type="Embed" ProgID="FXEquation.Equation" ShapeID="_x0000_i1159" DrawAspect="Content" ObjectID="_1459798577" r:id="rId276"/>
              </w:objec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883556" w:rsidRDefault="00883556" w:rsidP="00883556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88355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06" w:dyaOrig="276">
                <v:shape id="_x0000_i1160" type="#_x0000_t75" style="width:90.6pt;height:13.2pt" o:ole="">
                  <v:imagedata r:id="rId277" o:title=""/>
                </v:shape>
                <o:OLEObject Type="Embed" ProgID="FXEquation.Equation" ShapeID="_x0000_i1160" DrawAspect="Content" ObjectID="_1459798578" r:id="rId278"/>
              </w:object>
            </w:r>
          </w:p>
        </w:tc>
        <w:tc>
          <w:tcPr>
            <w:tcW w:w="2126" w:type="dxa"/>
          </w:tcPr>
          <w:p w:rsidR="00750A38" w:rsidRPr="00841890" w:rsidRDefault="00883556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Theme="majorHAnsi" w:hAnsiTheme="majorHAnsi"/>
                <w:sz w:val="24"/>
                <w:szCs w:val="24"/>
              </w:rPr>
              <w:t>3</w:t>
            </w:r>
            <w:r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 w:rsidR="00841890"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883556" w:rsidRDefault="00883556" w:rsidP="00883556">
            <w:pPr>
              <w:rPr>
                <w:rFonts w:asciiTheme="majorHAnsi" w:hAnsiTheme="majorHAnsi"/>
                <w:position w:val="-22"/>
                <w:sz w:val="24"/>
                <w:szCs w:val="24"/>
              </w:rPr>
            </w:pPr>
            <w:r w:rsidRPr="00883556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756" w:dyaOrig="642">
                <v:shape id="_x0000_i1161" type="#_x0000_t75" style="width:37.8pt;height:31.2pt" o:ole="">
                  <v:imagedata r:id="rId279" o:title=""/>
                </v:shape>
                <o:OLEObject Type="Embed" ProgID="FXEquation.Equation" ShapeID="_x0000_i1161" DrawAspect="Content" ObjectID="_1459798579" r:id="rId280"/>
              </w:object>
            </w:r>
          </w:p>
        </w:tc>
        <w:tc>
          <w:tcPr>
            <w:tcW w:w="2126" w:type="dxa"/>
          </w:tcPr>
          <w:p w:rsidR="00750A38" w:rsidRPr="00841890" w:rsidRDefault="00883556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222" w:dyaOrig="276">
                <v:shape id="_x0000_i1162" type="#_x0000_t75" style="width:10.8pt;height:13.2pt" o:ole="">
                  <v:imagedata r:id="rId281" o:title=""/>
                </v:shape>
                <o:OLEObject Type="Embed" ProgID="FXEquation.Equation" ShapeID="_x0000_i1162" DrawAspect="Content" ObjectID="_1459798580" r:id="rId282"/>
              </w:objec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883556" w:rsidRDefault="00883556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88355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41" w:dyaOrig="276">
                <v:shape id="_x0000_i1163" type="#_x0000_t75" style="width:77.4pt;height:13.2pt" o:ole="">
                  <v:imagedata r:id="rId283" o:title=""/>
                </v:shape>
                <o:OLEObject Type="Embed" ProgID="FXEquation.Equation" ShapeID="_x0000_i1163" DrawAspect="Content" ObjectID="_1459798581" r:id="rId284"/>
              </w:object>
            </w:r>
          </w:p>
        </w:tc>
        <w:tc>
          <w:tcPr>
            <w:tcW w:w="2126" w:type="dxa"/>
          </w:tcPr>
          <w:p w:rsidR="00750A38" w:rsidRPr="00841890" w:rsidRDefault="00883556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Theme="majorHAnsi" w:hAnsiTheme="majorHAnsi"/>
                <w:sz w:val="24"/>
                <w:szCs w:val="24"/>
              </w:rPr>
              <w:t>4</w:t>
            </w:r>
            <w:r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 w:rsidR="00841890" w:rsidRPr="00841890"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883556" w:rsidRDefault="00883556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88355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178" w:dyaOrig="276">
                <v:shape id="_x0000_i1164" type="#_x0000_t75" style="width:109.8pt;height:13.2pt" o:ole="">
                  <v:imagedata r:id="rId285" o:title=""/>
                </v:shape>
                <o:OLEObject Type="Embed" ProgID="FXEquation.Equation" ShapeID="_x0000_i1164" DrawAspect="Content" ObjectID="_1459798582" r:id="rId286"/>
              </w:object>
            </w:r>
            <w:r w:rsidRPr="0088355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6" w:dyaOrig="276">
                <v:shape id="_x0000_i1165" type="#_x0000_t75" style="width:15.6pt;height:13.2pt" o:ole="">
                  <v:imagedata r:id="rId287" o:title=""/>
                </v:shape>
                <o:OLEObject Type="Embed" ProgID="FXEquation.Equation" ShapeID="_x0000_i1165" DrawAspect="Content" ObjectID="_1459798583" r:id="rId288"/>
              </w:object>
            </w:r>
          </w:p>
        </w:tc>
        <w:tc>
          <w:tcPr>
            <w:tcW w:w="2126" w:type="dxa"/>
          </w:tcPr>
          <w:p w:rsidR="00750A38" w:rsidRPr="00841890" w:rsidRDefault="00883556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306" w:dyaOrig="276">
                <v:shape id="_x0000_i1166" type="#_x0000_t75" style="width:15.6pt;height:13.2pt" o:ole="">
                  <v:imagedata r:id="rId287" o:title=""/>
                </v:shape>
                <o:OLEObject Type="Embed" ProgID="FXEquation.Equation" ShapeID="_x0000_i1166" DrawAspect="Content" ObjectID="_1459798584" r:id="rId289"/>
              </w:objec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076995" w:rsidRDefault="00076995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0769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62" w:dyaOrig="276">
                <v:shape id="_x0000_i1167" type="#_x0000_t75" style="width:127.8pt;height:13.2pt" o:ole="">
                  <v:imagedata r:id="rId290" o:title=""/>
                </v:shape>
                <o:OLEObject Type="Embed" ProgID="FXEquation.Equation" ShapeID="_x0000_i1167" DrawAspect="Content" ObjectID="_1459798585" r:id="rId291"/>
              </w:object>
            </w:r>
          </w:p>
        </w:tc>
        <w:tc>
          <w:tcPr>
            <w:tcW w:w="2126" w:type="dxa"/>
          </w:tcPr>
          <w:p w:rsidR="00750A38" w:rsidRPr="00841890" w:rsidRDefault="00076995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Theme="majorHAnsi" w:hAnsiTheme="majorHAnsi"/>
                <w:sz w:val="24"/>
                <w:szCs w:val="24"/>
              </w:rPr>
              <w:t>2</w:t>
            </w:r>
            <w:r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 w:rsidR="00841890"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076995" w:rsidRDefault="00076995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0769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90" w:dyaOrig="276">
                <v:shape id="_x0000_i1168" type="#_x0000_t75" style="width:93.6pt;height:13.2pt" o:ole="">
                  <v:imagedata r:id="rId292" o:title=""/>
                </v:shape>
                <o:OLEObject Type="Embed" ProgID="FXEquation.Equation" ShapeID="_x0000_i1168" DrawAspect="Content" ObjectID="_1459798586" r:id="rId293"/>
              </w:object>
            </w:r>
          </w:p>
        </w:tc>
        <w:tc>
          <w:tcPr>
            <w:tcW w:w="2126" w:type="dxa"/>
          </w:tcPr>
          <w:p w:rsidR="00750A38" w:rsidRPr="00841890" w:rsidRDefault="00841890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Theme="majorHAnsi" w:hAnsiTheme="majorHAnsi"/>
                <w:sz w:val="24"/>
                <w:szCs w:val="24"/>
              </w:rPr>
              <w:t>8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076995" w:rsidRDefault="00076995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0769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42" w:dyaOrig="276">
                <v:shape id="_x0000_i1169" type="#_x0000_t75" style="width:92.4pt;height:13.2pt" o:ole="">
                  <v:imagedata r:id="rId294" o:title=""/>
                </v:shape>
                <o:OLEObject Type="Embed" ProgID="FXEquation.Equation" ShapeID="_x0000_i1169" DrawAspect="Content" ObjectID="_1459798587" r:id="rId295"/>
              </w:object>
            </w:r>
          </w:p>
        </w:tc>
        <w:tc>
          <w:tcPr>
            <w:tcW w:w="2126" w:type="dxa"/>
          </w:tcPr>
          <w:p w:rsidR="00750A38" w:rsidRPr="00841890" w:rsidRDefault="00076995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Theme="majorHAnsi" w:hAnsiTheme="majorHAnsi"/>
                <w:sz w:val="24"/>
                <w:szCs w:val="24"/>
              </w:rPr>
              <w:t>3</w:t>
            </w:r>
            <w:r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 w:rsidR="00841890"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076995" w:rsidRDefault="00076995" w:rsidP="00076995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07699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10" w:dyaOrig="276">
                <v:shape id="_x0000_i1170" type="#_x0000_t75" style="width:100.8pt;height:13.2pt" o:ole="">
                  <v:imagedata r:id="rId296" o:title=""/>
                </v:shape>
                <o:OLEObject Type="Embed" ProgID="FXEquation.Equation" ShapeID="_x0000_i1170" DrawAspect="Content" ObjectID="_1459798588" r:id="rId297"/>
              </w:object>
            </w:r>
          </w:p>
        </w:tc>
        <w:tc>
          <w:tcPr>
            <w:tcW w:w="2126" w:type="dxa"/>
          </w:tcPr>
          <w:p w:rsidR="00750A38" w:rsidRPr="00841890" w:rsidRDefault="00076995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726" w:dyaOrig="276">
                <v:shape id="_x0000_i1171" type="#_x0000_t75" style="width:36.6pt;height:13.2pt" o:ole="">
                  <v:imagedata r:id="rId298" o:title=""/>
                </v:shape>
                <o:OLEObject Type="Embed" ProgID="FXEquation.Equation" ShapeID="_x0000_i1171" DrawAspect="Content" ObjectID="_1459798589" r:id="rId299"/>
              </w:objec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076995" w:rsidRDefault="00076995" w:rsidP="00076995">
            <w:pPr>
              <w:rPr>
                <w:rFonts w:asciiTheme="majorHAnsi" w:hAnsiTheme="majorHAnsi"/>
                <w:position w:val="-22"/>
                <w:sz w:val="24"/>
                <w:szCs w:val="24"/>
              </w:rPr>
            </w:pPr>
            <w:r w:rsidRPr="0007699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908" w:dyaOrig="643">
                <v:shape id="_x0000_i1172" type="#_x0000_t75" style="width:95.4pt;height:31.2pt" o:ole="">
                  <v:imagedata r:id="rId300" o:title=""/>
                </v:shape>
                <o:OLEObject Type="Embed" ProgID="FXEquation.Equation" ShapeID="_x0000_i1172" DrawAspect="Content" ObjectID="_1459798590" r:id="rId301"/>
              </w:object>
            </w:r>
          </w:p>
        </w:tc>
        <w:tc>
          <w:tcPr>
            <w:tcW w:w="2126" w:type="dxa"/>
          </w:tcPr>
          <w:p w:rsidR="00750A38" w:rsidRPr="00841890" w:rsidRDefault="00076995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Theme="majorHAnsi" w:hAnsiTheme="majorHAnsi"/>
                <w:sz w:val="24"/>
                <w:szCs w:val="24"/>
              </w:rPr>
              <w:t>2</w:t>
            </w:r>
            <w:r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 w:rsidR="00841890"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076995" w:rsidRDefault="00076995" w:rsidP="00076995">
            <w:pPr>
              <w:rPr>
                <w:rFonts w:asciiTheme="majorHAnsi" w:hAnsiTheme="majorHAnsi"/>
                <w:position w:val="-22"/>
                <w:sz w:val="24"/>
                <w:szCs w:val="24"/>
              </w:rPr>
            </w:pPr>
            <w:r w:rsidRPr="0007699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992" w:dyaOrig="643">
                <v:shape id="_x0000_i1173" type="#_x0000_t75" style="width:100.2pt;height:31.2pt" o:ole="">
                  <v:imagedata r:id="rId302" o:title=""/>
                </v:shape>
                <o:OLEObject Type="Embed" ProgID="FXEquation.Equation" ShapeID="_x0000_i1173" DrawAspect="Content" ObjectID="_1459798591" r:id="rId303"/>
              </w:object>
            </w:r>
          </w:p>
        </w:tc>
        <w:tc>
          <w:tcPr>
            <w:tcW w:w="2126" w:type="dxa"/>
          </w:tcPr>
          <w:p w:rsidR="00750A38" w:rsidRPr="00841890" w:rsidRDefault="00076995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306" w:dyaOrig="276">
                <v:shape id="_x0000_i1174" type="#_x0000_t75" style="width:15.6pt;height:13.2pt" o:ole="">
                  <v:imagedata r:id="rId304" o:title=""/>
                </v:shape>
                <o:OLEObject Type="Embed" ProgID="FXEquation.Equation" ShapeID="_x0000_i1174" DrawAspect="Content" ObjectID="_1459798592" r:id="rId305"/>
              </w:objec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076995" w:rsidRDefault="00076995" w:rsidP="00076995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07699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73" w:dyaOrig="400">
                <v:shape id="_x0000_i1175" type="#_x0000_t75" style="width:99pt;height:19.2pt" o:ole="">
                  <v:imagedata r:id="rId306" o:title=""/>
                </v:shape>
                <o:OLEObject Type="Embed" ProgID="FXEquation.Equation" ShapeID="_x0000_i1175" DrawAspect="Content" ObjectID="_1459798593" r:id="rId307"/>
              </w:object>
            </w:r>
          </w:p>
        </w:tc>
        <w:tc>
          <w:tcPr>
            <w:tcW w:w="2126" w:type="dxa"/>
          </w:tcPr>
          <w:p w:rsidR="00750A38" w:rsidRPr="00841890" w:rsidRDefault="00076995" w:rsidP="00076995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t>4</w:t>
            </w:r>
            <w:r w:rsidRPr="00841890">
              <w:rPr>
                <w:rFonts w:ascii="Times New Roman" w:hAnsi="Times New Roman"/>
                <w:position w:val="-2"/>
                <w:sz w:val="24"/>
                <w:szCs w:val="24"/>
                <w:vertAlign w:val="superscript"/>
              </w:rPr>
              <w:t>th</w:t>
            </w: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841890" w:rsidRPr="00841890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841890" w:rsidRPr="00841890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076995" w:rsidRDefault="00076995" w:rsidP="00076995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07699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14" w:dyaOrig="400">
                <v:shape id="_x0000_i1176" type="#_x0000_t75" style="width:95.4pt;height:20.4pt" o:ole="">
                  <v:imagedata r:id="rId308" o:title=""/>
                </v:shape>
                <o:OLEObject Type="Embed" ProgID="FXEquation.Equation" ShapeID="_x0000_i1176" DrawAspect="Content" ObjectID="_1459798594" r:id="rId309"/>
              </w:object>
            </w:r>
          </w:p>
        </w:tc>
        <w:tc>
          <w:tcPr>
            <w:tcW w:w="2126" w:type="dxa"/>
          </w:tcPr>
          <w:p w:rsidR="00750A38" w:rsidRPr="00841890" w:rsidRDefault="00076995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306" w:dyaOrig="276">
                <v:shape id="_x0000_i1177" type="#_x0000_t75" style="width:15pt;height:14.4pt" o:ole="">
                  <v:imagedata r:id="rId310" o:title=""/>
                </v:shape>
                <o:OLEObject Type="Embed" ProgID="FXEquation.Equation" ShapeID="_x0000_i1177" DrawAspect="Content" ObjectID="_1459798595" r:id="rId311"/>
              </w:objec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076995" w:rsidRDefault="00076995" w:rsidP="003F334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07699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38" w:dyaOrig="400">
                <v:shape id="_x0000_i1178" type="#_x0000_t75" style="width:116.4pt;height:19.2pt" o:ole="">
                  <v:imagedata r:id="rId312" o:title=""/>
                </v:shape>
                <o:OLEObject Type="Embed" ProgID="FXEquation.Equation" ShapeID="_x0000_i1178" DrawAspect="Content" ObjectID="_1459798596" r:id="rId313"/>
              </w:object>
            </w:r>
          </w:p>
        </w:tc>
        <w:tc>
          <w:tcPr>
            <w:tcW w:w="2126" w:type="dxa"/>
          </w:tcPr>
          <w:p w:rsidR="00750A38" w:rsidRPr="00841890" w:rsidRDefault="00076995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Theme="majorHAnsi" w:hAnsiTheme="majorHAnsi"/>
                <w:sz w:val="24"/>
                <w:szCs w:val="24"/>
              </w:rPr>
              <w:t>1</w:t>
            </w:r>
            <w:r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 w:rsidR="00841890" w:rsidRPr="00841890">
              <w:rPr>
                <w:rFonts w:asciiTheme="majorHAnsi" w:hAnsiTheme="majorHAnsi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C36A9D">
        <w:trPr>
          <w:cantSplit/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076995" w:rsidRDefault="00076995" w:rsidP="00A3156B">
            <w:pPr>
              <w:rPr>
                <w:rFonts w:asciiTheme="majorHAnsi" w:hAnsiTheme="majorHAnsi"/>
                <w:position w:val="-26"/>
                <w:sz w:val="24"/>
                <w:szCs w:val="24"/>
              </w:rPr>
            </w:pPr>
            <w:r w:rsidRPr="00076995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106" w:dyaOrig="720">
                <v:shape id="_x0000_i1179" type="#_x0000_t75" style="width:105pt;height:36.6pt" o:ole="">
                  <v:imagedata r:id="rId314" o:title=""/>
                </v:shape>
                <o:OLEObject Type="Embed" ProgID="FXEquation.Equation" ShapeID="_x0000_i1179" DrawAspect="Content" ObjectID="_1459798597" r:id="rId315"/>
              </w:object>
            </w:r>
          </w:p>
        </w:tc>
        <w:tc>
          <w:tcPr>
            <w:tcW w:w="2126" w:type="dxa"/>
          </w:tcPr>
          <w:p w:rsidR="00750A38" w:rsidRPr="00841890" w:rsidRDefault="00A3156B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306" w:dyaOrig="276">
                <v:shape id="_x0000_i1180" type="#_x0000_t75" style="width:15pt;height:14.4pt" o:ole="">
                  <v:imagedata r:id="rId316" o:title=""/>
                </v:shape>
                <o:OLEObject Type="Embed" ProgID="FXEquation.Equation" ShapeID="_x0000_i1180" DrawAspect="Content" ObjectID="_1459798598" r:id="rId317"/>
              </w:object>
            </w: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F3344">
        <w:tc>
          <w:tcPr>
            <w:tcW w:w="9242" w:type="dxa"/>
          </w:tcPr>
          <w:p w:rsidR="003F3344" w:rsidRDefault="003F3344" w:rsidP="003F3344">
            <w:pPr>
              <w:pStyle w:val="Heading1"/>
              <w:jc w:val="center"/>
            </w:pPr>
            <w:r>
              <w:t xml:space="preserve">Calculator Allowed </w:t>
            </w:r>
            <w:r w:rsidR="00165882">
              <w:t xml:space="preserve">Short Answer </w:t>
            </w:r>
            <w:r>
              <w:t xml:space="preserve">Section  </w:t>
            </w:r>
            <w:r>
              <w:rPr>
                <w:sz w:val="24"/>
                <w:szCs w:val="24"/>
              </w:rPr>
              <w:t>( 1 mark each)</w:t>
            </w:r>
          </w:p>
        </w:tc>
      </w:tr>
    </w:tbl>
    <w:p w:rsidR="00750A38" w:rsidRDefault="00750A38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348" w:type="dxa"/>
        <w:tblInd w:w="-459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7088"/>
        <w:gridCol w:w="2126"/>
      </w:tblGrid>
      <w:tr w:rsidR="00750A38" w:rsidTr="00C36A9D">
        <w:trPr>
          <w:trHeight w:val="680"/>
        </w:trPr>
        <w:tc>
          <w:tcPr>
            <w:tcW w:w="1134" w:type="dxa"/>
          </w:tcPr>
          <w:p w:rsidR="00750A38" w:rsidRDefault="00750A38" w:rsidP="00391D9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7088" w:type="dxa"/>
          </w:tcPr>
          <w:p w:rsidR="00750A38" w:rsidRDefault="00750A38" w:rsidP="00391D95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841890" w:rsidRDefault="00750A38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3156B" w:rsidRDefault="00A3156B" w:rsidP="00391D95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A315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65" w:dyaOrig="276">
                <v:shape id="_x0000_i1181" type="#_x0000_t75" style="width:48pt;height:13.2pt" o:ole="">
                  <v:imagedata r:id="rId318" o:title=""/>
                </v:shape>
                <o:OLEObject Type="Embed" ProgID="FXEquation.Equation" ShapeID="_x0000_i1181" DrawAspect="Content" ObjectID="_1459798599" r:id="rId319"/>
              </w:object>
            </w:r>
          </w:p>
        </w:tc>
        <w:tc>
          <w:tcPr>
            <w:tcW w:w="2126" w:type="dxa"/>
          </w:tcPr>
          <w:p w:rsidR="00750A38" w:rsidRPr="00841890" w:rsidRDefault="00A3156B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4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 w:rsidR="00841890"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3156B" w:rsidRDefault="00A3156B" w:rsidP="00391D95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A315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46" w:dyaOrig="276">
                <v:shape id="_x0000_i1182" type="#_x0000_t75" style="width:58.8pt;height:13.2pt" o:ole="">
                  <v:imagedata r:id="rId320" o:title=""/>
                </v:shape>
                <o:OLEObject Type="Embed" ProgID="FXEquation.Equation" ShapeID="_x0000_i1182" DrawAspect="Content" ObjectID="_1459798600" r:id="rId321"/>
              </w:object>
            </w:r>
          </w:p>
        </w:tc>
        <w:tc>
          <w:tcPr>
            <w:tcW w:w="2126" w:type="dxa"/>
          </w:tcPr>
          <w:p w:rsidR="00750A38" w:rsidRPr="00841890" w:rsidRDefault="00A3156B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677" w:dyaOrig="194">
                <v:shape id="_x0000_i1183" type="#_x0000_t75" style="width:34.8pt;height:9.6pt" o:ole="">
                  <v:imagedata r:id="rId322" o:title=""/>
                </v:shape>
                <o:OLEObject Type="Embed" ProgID="FXEquation.Equation" ShapeID="_x0000_i1183" DrawAspect="Content" ObjectID="_1459798601" r:id="rId323"/>
              </w:objec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3156B" w:rsidRDefault="00A3156B" w:rsidP="00391D95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A315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22" w:dyaOrig="276">
                <v:shape id="_x0000_i1184" type="#_x0000_t75" style="width:85.8pt;height:13.2pt" o:ole="">
                  <v:imagedata r:id="rId324" o:title=""/>
                </v:shape>
                <o:OLEObject Type="Embed" ProgID="FXEquation.Equation" ShapeID="_x0000_i1184" DrawAspect="Content" ObjectID="_1459798602" r:id="rId325"/>
              </w:object>
            </w:r>
          </w:p>
        </w:tc>
        <w:tc>
          <w:tcPr>
            <w:tcW w:w="2126" w:type="dxa"/>
          </w:tcPr>
          <w:p w:rsidR="00750A38" w:rsidRPr="00841890" w:rsidRDefault="00A3156B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3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 w:rsidR="00841890"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3156B" w:rsidRDefault="00A3156B" w:rsidP="00A3156B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A315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118" w:dyaOrig="276">
                <v:shape id="_x0000_i1185" type="#_x0000_t75" style="width:106.2pt;height:13.2pt" o:ole="">
                  <v:imagedata r:id="rId326" o:title=""/>
                </v:shape>
                <o:OLEObject Type="Embed" ProgID="FXEquation.Equation" ShapeID="_x0000_i1185" DrawAspect="Content" ObjectID="_1459798603" r:id="rId327"/>
              </w:object>
            </w:r>
          </w:p>
        </w:tc>
        <w:tc>
          <w:tcPr>
            <w:tcW w:w="2126" w:type="dxa"/>
          </w:tcPr>
          <w:p w:rsidR="00750A38" w:rsidRPr="00841890" w:rsidRDefault="00A3156B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486" w:dyaOrig="276">
                <v:shape id="_x0000_i1186" type="#_x0000_t75" style="width:24.6pt;height:13.2pt" o:ole="">
                  <v:imagedata r:id="rId328" o:title=""/>
                </v:shape>
                <o:OLEObject Type="Embed" ProgID="FXEquation.Equation" ShapeID="_x0000_i1186" DrawAspect="Content" ObjectID="_1459798604" r:id="rId329"/>
              </w:objec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3156B" w:rsidRDefault="00A3156B" w:rsidP="00391D95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A315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10" w:dyaOrig="276">
                <v:shape id="_x0000_i1187" type="#_x0000_t75" style="width:85.8pt;height:13.2pt" o:ole="">
                  <v:imagedata r:id="rId330" o:title=""/>
                </v:shape>
                <o:OLEObject Type="Embed" ProgID="FXEquation.Equation" ShapeID="_x0000_i1187" DrawAspect="Content" ObjectID="_1459798605" r:id="rId331"/>
              </w:object>
            </w:r>
          </w:p>
        </w:tc>
        <w:tc>
          <w:tcPr>
            <w:tcW w:w="2126" w:type="dxa"/>
          </w:tcPr>
          <w:p w:rsidR="00750A38" w:rsidRPr="00841890" w:rsidRDefault="00A3156B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3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 w:rsidR="00841890"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3156B" w:rsidRDefault="00A3156B" w:rsidP="00A3156B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A315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10" w:dyaOrig="276">
                <v:shape id="_x0000_i1188" type="#_x0000_t75" style="width:99.6pt;height:13.2pt" o:ole="">
                  <v:imagedata r:id="rId332" o:title=""/>
                </v:shape>
                <o:OLEObject Type="Embed" ProgID="FXEquation.Equation" ShapeID="_x0000_i1188" DrawAspect="Content" ObjectID="_1459798606" r:id="rId333"/>
              </w:object>
            </w:r>
          </w:p>
        </w:tc>
        <w:tc>
          <w:tcPr>
            <w:tcW w:w="2126" w:type="dxa"/>
          </w:tcPr>
          <w:p w:rsidR="00750A38" w:rsidRPr="00841890" w:rsidRDefault="00A3156B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726" w:dyaOrig="276">
                <v:shape id="_x0000_i1189" type="#_x0000_t75" style="width:36pt;height:13.2pt" o:ole="">
                  <v:imagedata r:id="rId334" o:title=""/>
                </v:shape>
                <o:OLEObject Type="Embed" ProgID="FXEquation.Equation" ShapeID="_x0000_i1189" DrawAspect="Content" ObjectID="_1459798607" r:id="rId335"/>
              </w:objec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3156B" w:rsidRDefault="00A3156B" w:rsidP="00A3156B">
            <w:pPr>
              <w:rPr>
                <w:rFonts w:asciiTheme="majorHAnsi" w:hAnsiTheme="majorHAnsi"/>
                <w:position w:val="-22"/>
                <w:sz w:val="24"/>
                <w:szCs w:val="24"/>
              </w:rPr>
            </w:pPr>
            <w:r w:rsidRPr="00A3156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984" w:dyaOrig="643">
                <v:shape id="_x0000_i1190" type="#_x0000_t75" style="width:49.2pt;height:31.2pt" o:ole="">
                  <v:imagedata r:id="rId336" o:title=""/>
                </v:shape>
                <o:OLEObject Type="Embed" ProgID="FXEquation.Equation" ShapeID="_x0000_i1190" DrawAspect="Content" ObjectID="_1459798608" r:id="rId337"/>
              </w:object>
            </w:r>
          </w:p>
        </w:tc>
        <w:tc>
          <w:tcPr>
            <w:tcW w:w="2126" w:type="dxa"/>
          </w:tcPr>
          <w:p w:rsidR="00750A38" w:rsidRPr="00841890" w:rsidRDefault="00841890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3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 w:rsidRPr="0084189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3156B" w:rsidRDefault="00A3156B" w:rsidP="00391D95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A315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94" w:dyaOrig="276">
                <v:shape id="_x0000_i1191" type="#_x0000_t75" style="width:105pt;height:13.2pt" o:ole="">
                  <v:imagedata r:id="rId338" o:title=""/>
                </v:shape>
                <o:OLEObject Type="Embed" ProgID="FXEquation.Equation" ShapeID="_x0000_i1191" DrawAspect="Content" ObjectID="_1459798609" r:id="rId339"/>
              </w:object>
            </w:r>
          </w:p>
        </w:tc>
        <w:tc>
          <w:tcPr>
            <w:tcW w:w="2126" w:type="dxa"/>
          </w:tcPr>
          <w:p w:rsidR="00750A38" w:rsidRPr="00841890" w:rsidRDefault="00A3156B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1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 w:rsidR="00841890"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3156B" w:rsidRDefault="00A3156B" w:rsidP="00A3156B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A315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94" w:dyaOrig="276">
                <v:shape id="_x0000_i1192" type="#_x0000_t75" style="width:105pt;height:13.2pt" o:ole="">
                  <v:imagedata r:id="rId340" o:title=""/>
                </v:shape>
                <o:OLEObject Type="Embed" ProgID="FXEquation.Equation" ShapeID="_x0000_i1192" DrawAspect="Content" ObjectID="_1459798610" r:id="rId341"/>
              </w:object>
            </w:r>
          </w:p>
        </w:tc>
        <w:tc>
          <w:tcPr>
            <w:tcW w:w="2126" w:type="dxa"/>
          </w:tcPr>
          <w:p w:rsidR="00750A38" w:rsidRPr="00841890" w:rsidRDefault="00A3156B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306" w:dyaOrig="276">
                <v:shape id="_x0000_i1193" type="#_x0000_t75" style="width:15.6pt;height:13.2pt" o:ole="">
                  <v:imagedata r:id="rId342" o:title=""/>
                </v:shape>
                <o:OLEObject Type="Embed" ProgID="FXEquation.Equation" ShapeID="_x0000_i1193" DrawAspect="Content" ObjectID="_1459798611" r:id="rId343"/>
              </w:objec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3156B" w:rsidRDefault="00A3156B" w:rsidP="00391D95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A315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02" w:dyaOrig="276">
                <v:shape id="_x0000_i1194" type="#_x0000_t75" style="width:109.8pt;height:13.2pt" o:ole="">
                  <v:imagedata r:id="rId344" o:title=""/>
                </v:shape>
                <o:OLEObject Type="Embed" ProgID="FXEquation.Equation" ShapeID="_x0000_i1194" DrawAspect="Content" ObjectID="_1459798612" r:id="rId345"/>
              </w:object>
            </w:r>
          </w:p>
        </w:tc>
        <w:tc>
          <w:tcPr>
            <w:tcW w:w="2126" w:type="dxa"/>
          </w:tcPr>
          <w:p w:rsidR="00750A38" w:rsidRPr="00841890" w:rsidRDefault="00A3156B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2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 w:rsidR="00841890"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CB7D2A" w:rsidRDefault="00CB7D2A" w:rsidP="00391D9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2.45</w:t>
            </w:r>
            <w:r w:rsidRPr="00CB7D2A">
              <w:rPr>
                <w:rFonts w:asciiTheme="majorHAnsi" w:hAnsiTheme="majorHAnsi"/>
                <w:sz w:val="24"/>
                <w:szCs w:val="24"/>
                <w:vertAlign w:val="superscript"/>
              </w:rPr>
              <w:t>0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=1</w:t>
            </w:r>
          </w:p>
        </w:tc>
        <w:tc>
          <w:tcPr>
            <w:tcW w:w="2126" w:type="dxa"/>
          </w:tcPr>
          <w:p w:rsidR="00750A38" w:rsidRPr="00841890" w:rsidRDefault="00CB7D2A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CB7D2A" w:rsidP="00391D95">
            <w:pPr>
              <w:rPr>
                <w:rFonts w:asciiTheme="majorHAnsi" w:hAnsiTheme="majorHAnsi"/>
                <w:sz w:val="24"/>
                <w:szCs w:val="24"/>
              </w:rPr>
            </w:pPr>
            <w:r w:rsidRPr="004A4C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2" w:dyaOrig="276">
                <v:shape id="_x0000_i1195" type="#_x0000_t75" style="width:16.8pt;height:13.2pt" o:ole="">
                  <v:imagedata r:id="rId206" o:title=""/>
                </v:shape>
                <o:OLEObject Type="Embed" ProgID="FXEquation.Equation" ShapeID="_x0000_i1195" DrawAspect="Content" ObjectID="_1459798613" r:id="rId346"/>
              </w:object>
            </w:r>
            <w:r w:rsidRPr="00E7056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=1</w:t>
            </w:r>
          </w:p>
        </w:tc>
        <w:tc>
          <w:tcPr>
            <w:tcW w:w="2126" w:type="dxa"/>
          </w:tcPr>
          <w:p w:rsidR="00750A38" w:rsidRPr="00841890" w:rsidRDefault="00CB7D2A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1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 w:rsidR="00841890"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CB7D2A" w:rsidRDefault="00CB7D2A" w:rsidP="00391D95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CB7D2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50" w:dyaOrig="276">
                <v:shape id="_x0000_i1196" type="#_x0000_t75" style="width:172.8pt;height:13.8pt" o:ole="">
                  <v:imagedata r:id="rId347" o:title=""/>
                </v:shape>
                <o:OLEObject Type="Embed" ProgID="FXEquation.Equation" ShapeID="_x0000_i1196" DrawAspect="Content" ObjectID="_1459798614" r:id="rId348"/>
              </w:object>
            </w:r>
          </w:p>
        </w:tc>
        <w:tc>
          <w:tcPr>
            <w:tcW w:w="2126" w:type="dxa"/>
          </w:tcPr>
          <w:p w:rsidR="00750A38" w:rsidRPr="00841890" w:rsidRDefault="00CB7D2A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2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9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CB7D2A" w:rsidRDefault="00CB7D2A" w:rsidP="00391D95">
            <w:pPr>
              <w:rPr>
                <w:rFonts w:asciiTheme="majorHAnsi" w:hAnsiTheme="majorHAnsi"/>
                <w:position w:val="-28"/>
                <w:sz w:val="24"/>
                <w:szCs w:val="24"/>
              </w:rPr>
            </w:pPr>
            <w:r w:rsidRPr="00CB7D2A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3402" w:dyaOrig="704">
                <v:shape id="_x0000_i1197" type="#_x0000_t75" style="width:169.2pt;height:36pt" o:ole="">
                  <v:imagedata r:id="rId349" o:title=""/>
                </v:shape>
                <o:OLEObject Type="Embed" ProgID="FXEquation.Equation" ShapeID="_x0000_i1197" DrawAspect="Content" ObjectID="_1459798615" r:id="rId350"/>
              </w:object>
            </w:r>
          </w:p>
        </w:tc>
        <w:tc>
          <w:tcPr>
            <w:tcW w:w="2126" w:type="dxa"/>
          </w:tcPr>
          <w:p w:rsidR="00750A38" w:rsidRPr="00841890" w:rsidRDefault="00CB7D2A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3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 w:rsidR="00841890"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CB7D2A" w:rsidRDefault="00CB7D2A" w:rsidP="00391D95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CB7D2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81" w:dyaOrig="400">
                <v:shape id="_x0000_i1198" type="#_x0000_t75" style="width:59.4pt;height:19.8pt" o:ole="">
                  <v:imagedata r:id="rId351" o:title=""/>
                </v:shape>
                <o:OLEObject Type="Embed" ProgID="FXEquation.Equation" ShapeID="_x0000_i1198" DrawAspect="Content" ObjectID="_1459798616" r:id="rId352"/>
              </w:object>
            </w:r>
          </w:p>
        </w:tc>
        <w:tc>
          <w:tcPr>
            <w:tcW w:w="2126" w:type="dxa"/>
          </w:tcPr>
          <w:p w:rsidR="00750A38" w:rsidRPr="00841890" w:rsidRDefault="00CB7D2A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2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 w:rsidRPr="0084189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41890" w:rsidRPr="0084189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41890"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115C11" w:rsidP="00391D95">
            <w:pPr>
              <w:rPr>
                <w:rFonts w:asciiTheme="majorHAnsi" w:hAnsiTheme="majorHAnsi"/>
                <w:sz w:val="24"/>
                <w:szCs w:val="24"/>
              </w:rPr>
            </w:pPr>
            <w:r w:rsidRPr="00115C1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62" w:dyaOrig="400">
                <v:shape id="_x0000_i1199" type="#_x0000_t75" style="width:52.8pt;height:20.4pt" o:ole="">
                  <v:imagedata r:id="rId353" o:title=""/>
                </v:shape>
                <o:OLEObject Type="Embed" ProgID="FXEquation.Equation" ShapeID="_x0000_i1199" DrawAspect="Content" ObjectID="_1459798617" r:id="rId354"/>
              </w:object>
            </w:r>
          </w:p>
        </w:tc>
        <w:tc>
          <w:tcPr>
            <w:tcW w:w="2126" w:type="dxa"/>
          </w:tcPr>
          <w:p w:rsidR="00750A38" w:rsidRPr="00841890" w:rsidRDefault="00115C11" w:rsidP="00391D9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306" w:dyaOrig="276">
                <v:shape id="_x0000_i1200" type="#_x0000_t75" style="width:15.6pt;height:13.8pt" o:ole="">
                  <v:imagedata r:id="rId355" o:title=""/>
                </v:shape>
                <o:OLEObject Type="Embed" ProgID="FXEquation.Equation" ShapeID="_x0000_i1200" DrawAspect="Content" ObjectID="_1459798618" r:id="rId356"/>
              </w:object>
            </w: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115C11" w:rsidRDefault="00115C11" w:rsidP="00391D95">
            <w:pPr>
              <w:rPr>
                <w:rFonts w:asciiTheme="majorHAnsi" w:hAnsiTheme="majorHAnsi"/>
                <w:position w:val="-22"/>
                <w:sz w:val="24"/>
                <w:szCs w:val="24"/>
              </w:rPr>
            </w:pPr>
            <w:r w:rsidRPr="00115C11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592" w:dyaOrig="643">
                <v:shape id="_x0000_i1201" type="#_x0000_t75" style="width:129.6pt;height:32.4pt" o:ole="">
                  <v:imagedata r:id="rId357" o:title=""/>
                </v:shape>
                <o:OLEObject Type="Embed" ProgID="FXEquation.Equation" ShapeID="_x0000_i1201" DrawAspect="Content" ObjectID="_1459798619" r:id="rId358"/>
              </w:object>
            </w:r>
          </w:p>
        </w:tc>
        <w:tc>
          <w:tcPr>
            <w:tcW w:w="2126" w:type="dxa"/>
          </w:tcPr>
          <w:p w:rsidR="00750A38" w:rsidRPr="00841890" w:rsidRDefault="00115C11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4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 w:rsidR="00841890"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115C11" w:rsidRDefault="00115C11" w:rsidP="00115C11">
            <w:pPr>
              <w:rPr>
                <w:rFonts w:asciiTheme="majorHAnsi" w:hAnsiTheme="majorHAnsi"/>
                <w:position w:val="-22"/>
                <w:sz w:val="24"/>
                <w:szCs w:val="24"/>
              </w:rPr>
            </w:pPr>
            <w:r w:rsidRPr="00115C11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202" w:dyaOrig="643">
                <v:shape id="_x0000_i1202" type="#_x0000_t75" style="width:109.8pt;height:32.4pt" o:ole="">
                  <v:imagedata r:id="rId359" o:title=""/>
                </v:shape>
                <o:OLEObject Type="Embed" ProgID="FXEquation.Equation" ShapeID="_x0000_i1202" DrawAspect="Content" ObjectID="_1459798620" r:id="rId360"/>
              </w:object>
            </w:r>
          </w:p>
        </w:tc>
        <w:tc>
          <w:tcPr>
            <w:tcW w:w="2126" w:type="dxa"/>
          </w:tcPr>
          <w:p w:rsidR="00750A38" w:rsidRPr="00841890" w:rsidRDefault="00115C11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222" w:dyaOrig="274">
                <v:shape id="_x0000_i1203" type="#_x0000_t75" style="width:10.8pt;height:13.8pt" o:ole="">
                  <v:imagedata r:id="rId361" o:title=""/>
                </v:shape>
                <o:OLEObject Type="Embed" ProgID="FXEquation.Equation" ShapeID="_x0000_i1203" DrawAspect="Content" ObjectID="_1459798621" r:id="rId362"/>
              </w:objec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115C11" w:rsidRDefault="00115C11" w:rsidP="00391D95">
            <w:pPr>
              <w:rPr>
                <w:rFonts w:asciiTheme="majorHAnsi" w:hAnsiTheme="majorHAnsi"/>
                <w:position w:val="-22"/>
                <w:sz w:val="24"/>
                <w:szCs w:val="24"/>
              </w:rPr>
            </w:pPr>
            <w:r w:rsidRPr="00115C11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96" w:dyaOrig="643">
                <v:shape id="_x0000_i1204" type="#_x0000_t75" style="width:139.8pt;height:32.4pt" o:ole="">
                  <v:imagedata r:id="rId363" o:title=""/>
                </v:shape>
                <o:OLEObject Type="Embed" ProgID="FXEquation.Equation" ShapeID="_x0000_i1204" DrawAspect="Content" ObjectID="_1459798622" r:id="rId364"/>
              </w:object>
            </w:r>
          </w:p>
          <w:p w:rsidR="00115C11" w:rsidRDefault="00115C11" w:rsidP="00391D95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Pr="00841890" w:rsidRDefault="00115C11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sz w:val="24"/>
                <w:szCs w:val="24"/>
              </w:rPr>
              <w:t>3</w:t>
            </w:r>
            <w:r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 w:rsidR="00841890" w:rsidRPr="00841890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="00841890" w:rsidRPr="00841890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750A38" w:rsidTr="00C36A9D">
        <w:trPr>
          <w:trHeight w:val="680"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115C11" w:rsidRDefault="00115C11" w:rsidP="00115C11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 w:rsidRPr="00115C11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2208" w:dyaOrig="787">
                <v:shape id="_x0000_i1205" type="#_x0000_t75" style="width:110.4pt;height:39pt" o:ole="">
                  <v:imagedata r:id="rId365" o:title=""/>
                </v:shape>
                <o:OLEObject Type="Embed" ProgID="FXEquation.Equation" ShapeID="_x0000_i1205" DrawAspect="Content" ObjectID="_1459798623" r:id="rId366"/>
              </w:object>
            </w:r>
          </w:p>
        </w:tc>
        <w:tc>
          <w:tcPr>
            <w:tcW w:w="2126" w:type="dxa"/>
          </w:tcPr>
          <w:p w:rsidR="00750A38" w:rsidRPr="00841890" w:rsidRDefault="00115C11" w:rsidP="00391D95">
            <w:pPr>
              <w:rPr>
                <w:rFonts w:ascii="Times New Roman" w:hAnsi="Times New Roman"/>
                <w:sz w:val="24"/>
                <w:szCs w:val="24"/>
              </w:rPr>
            </w:pPr>
            <w:r w:rsidRPr="00841890">
              <w:rPr>
                <w:rFonts w:ascii="Times New Roman" w:hAnsi="Times New Roman"/>
                <w:position w:val="-2"/>
                <w:sz w:val="24"/>
                <w:szCs w:val="24"/>
              </w:rPr>
              <w:object w:dxaOrig="282" w:dyaOrig="276">
                <v:shape id="_x0000_i1206" type="#_x0000_t75" style="width:14.4pt;height:13.8pt" o:ole="">
                  <v:imagedata r:id="rId367" o:title=""/>
                </v:shape>
                <o:OLEObject Type="Embed" ProgID="FXEquation.Equation" ShapeID="_x0000_i1206" DrawAspect="Content" ObjectID="_1459798624" r:id="rId368"/>
              </w:object>
            </w:r>
          </w:p>
        </w:tc>
      </w:tr>
    </w:tbl>
    <w:p w:rsidR="00FC6492" w:rsidRDefault="00FC6492" w:rsidP="00115C11">
      <w:pPr>
        <w:rPr>
          <w:rFonts w:asciiTheme="majorHAnsi" w:hAnsiTheme="majorHAnsi"/>
          <w:sz w:val="24"/>
          <w:szCs w:val="24"/>
        </w:rPr>
      </w:pPr>
    </w:p>
    <w:sectPr w:rsidR="00FC6492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7409" w:rsidRDefault="00D67409" w:rsidP="00C868AD">
      <w:r>
        <w:separator/>
      </w:r>
    </w:p>
  </w:endnote>
  <w:endnote w:type="continuationSeparator" w:id="0">
    <w:p w:rsidR="00D67409" w:rsidRDefault="00D67409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1D95" w:rsidRDefault="00391D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477D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391D95" w:rsidRDefault="00391D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1D95" w:rsidRDefault="00391D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740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91D95" w:rsidRDefault="00391D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7409" w:rsidRDefault="00D67409" w:rsidP="00C868AD">
      <w:r>
        <w:separator/>
      </w:r>
    </w:p>
  </w:footnote>
  <w:footnote w:type="continuationSeparator" w:id="0">
    <w:p w:rsidR="00D67409" w:rsidRDefault="00D67409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1D95" w:rsidRPr="00C868AD" w:rsidRDefault="00D67409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932864221"/>
        <w:placeholder>
          <w:docPart w:val="C97411A7836A4AFAA575ECA6642C106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91D95">
          <w:rPr>
            <w:u w:val="single"/>
          </w:rPr>
          <w:t>Indices</w:t>
        </w:r>
      </w:sdtContent>
    </w:sdt>
    <w:r w:rsidR="00391D95">
      <w:rPr>
        <w:u w:val="single"/>
      </w:rPr>
      <w:tab/>
      <w:t>Test</w:t>
    </w:r>
    <w:r w:rsidR="00391D95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1D95" w:rsidRDefault="00391D95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391D95" w:rsidRPr="00C71E16" w:rsidRDefault="00391D95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9E2"/>
    <w:rsid w:val="000176AA"/>
    <w:rsid w:val="00076995"/>
    <w:rsid w:val="000C4CAD"/>
    <w:rsid w:val="00110126"/>
    <w:rsid w:val="00115C11"/>
    <w:rsid w:val="00135B26"/>
    <w:rsid w:val="00165882"/>
    <w:rsid w:val="0018287C"/>
    <w:rsid w:val="001D51F7"/>
    <w:rsid w:val="001F156E"/>
    <w:rsid w:val="00216994"/>
    <w:rsid w:val="00246314"/>
    <w:rsid w:val="0029270F"/>
    <w:rsid w:val="002B2828"/>
    <w:rsid w:val="002C1F1F"/>
    <w:rsid w:val="002C1FBE"/>
    <w:rsid w:val="002F71E5"/>
    <w:rsid w:val="00325745"/>
    <w:rsid w:val="00391D95"/>
    <w:rsid w:val="003A093F"/>
    <w:rsid w:val="003D41FF"/>
    <w:rsid w:val="003F3344"/>
    <w:rsid w:val="00413DF5"/>
    <w:rsid w:val="004239E2"/>
    <w:rsid w:val="00460B7C"/>
    <w:rsid w:val="00474558"/>
    <w:rsid w:val="004A4CD5"/>
    <w:rsid w:val="004A64CB"/>
    <w:rsid w:val="004E1D1E"/>
    <w:rsid w:val="00591FD0"/>
    <w:rsid w:val="005B261E"/>
    <w:rsid w:val="005C44C0"/>
    <w:rsid w:val="00604D11"/>
    <w:rsid w:val="00641052"/>
    <w:rsid w:val="00641EA7"/>
    <w:rsid w:val="00667642"/>
    <w:rsid w:val="006718CF"/>
    <w:rsid w:val="0067426F"/>
    <w:rsid w:val="00695BDD"/>
    <w:rsid w:val="006A0722"/>
    <w:rsid w:val="007403DD"/>
    <w:rsid w:val="00750A38"/>
    <w:rsid w:val="00772EF4"/>
    <w:rsid w:val="007B3348"/>
    <w:rsid w:val="007D39B1"/>
    <w:rsid w:val="0081373B"/>
    <w:rsid w:val="00841890"/>
    <w:rsid w:val="00845ACB"/>
    <w:rsid w:val="00853748"/>
    <w:rsid w:val="00883556"/>
    <w:rsid w:val="008B7480"/>
    <w:rsid w:val="008C68D7"/>
    <w:rsid w:val="008D4402"/>
    <w:rsid w:val="008F3E43"/>
    <w:rsid w:val="0092326E"/>
    <w:rsid w:val="00923B13"/>
    <w:rsid w:val="00937C3B"/>
    <w:rsid w:val="0098729A"/>
    <w:rsid w:val="009A5487"/>
    <w:rsid w:val="009D24C3"/>
    <w:rsid w:val="00A0477D"/>
    <w:rsid w:val="00A23965"/>
    <w:rsid w:val="00A252B0"/>
    <w:rsid w:val="00A3156B"/>
    <w:rsid w:val="00A81533"/>
    <w:rsid w:val="00A824D7"/>
    <w:rsid w:val="00AB0C62"/>
    <w:rsid w:val="00B0317F"/>
    <w:rsid w:val="00B26BD8"/>
    <w:rsid w:val="00B64059"/>
    <w:rsid w:val="00B850EA"/>
    <w:rsid w:val="00BC0959"/>
    <w:rsid w:val="00BE233F"/>
    <w:rsid w:val="00BF14E6"/>
    <w:rsid w:val="00C17E11"/>
    <w:rsid w:val="00C36A9D"/>
    <w:rsid w:val="00C42BE5"/>
    <w:rsid w:val="00C56E1E"/>
    <w:rsid w:val="00C613A1"/>
    <w:rsid w:val="00C71E16"/>
    <w:rsid w:val="00C868AD"/>
    <w:rsid w:val="00C91E5E"/>
    <w:rsid w:val="00CA11C9"/>
    <w:rsid w:val="00CA296A"/>
    <w:rsid w:val="00CB7D2A"/>
    <w:rsid w:val="00D03A78"/>
    <w:rsid w:val="00D667E2"/>
    <w:rsid w:val="00D67409"/>
    <w:rsid w:val="00D95422"/>
    <w:rsid w:val="00DC4C29"/>
    <w:rsid w:val="00DD7E3E"/>
    <w:rsid w:val="00EB1449"/>
    <w:rsid w:val="00F705A3"/>
    <w:rsid w:val="00F71785"/>
    <w:rsid w:val="00FB088E"/>
    <w:rsid w:val="00FC6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17E837EA-55E7-400C-8740-92AB0D6C3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91FD0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oleObject" Target="embeddings/oleObject147.bin"/><Relationship Id="rId303" Type="http://schemas.openxmlformats.org/officeDocument/2006/relationships/oleObject" Target="embeddings/oleObject149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9.bin"/><Relationship Id="rId138" Type="http://schemas.openxmlformats.org/officeDocument/2006/relationships/image" Target="media/image63.png"/><Relationship Id="rId159" Type="http://schemas.openxmlformats.org/officeDocument/2006/relationships/image" Target="media/image73.png"/><Relationship Id="rId324" Type="http://schemas.openxmlformats.org/officeDocument/2006/relationships/image" Target="media/image154.png"/><Relationship Id="rId345" Type="http://schemas.openxmlformats.org/officeDocument/2006/relationships/oleObject" Target="embeddings/oleObject170.bin"/><Relationship Id="rId366" Type="http://schemas.openxmlformats.org/officeDocument/2006/relationships/oleObject" Target="embeddings/oleObject181.bin"/><Relationship Id="rId170" Type="http://schemas.openxmlformats.org/officeDocument/2006/relationships/oleObject" Target="embeddings/oleObject81.bin"/><Relationship Id="rId191" Type="http://schemas.openxmlformats.org/officeDocument/2006/relationships/image" Target="media/image89.png"/><Relationship Id="rId205" Type="http://schemas.openxmlformats.org/officeDocument/2006/relationships/oleObject" Target="embeddings/oleObject99.bin"/><Relationship Id="rId226" Type="http://schemas.openxmlformats.org/officeDocument/2006/relationships/oleObject" Target="embeddings/oleObject110.bin"/><Relationship Id="rId247" Type="http://schemas.openxmlformats.org/officeDocument/2006/relationships/image" Target="media/image116.png"/><Relationship Id="rId107" Type="http://schemas.openxmlformats.org/officeDocument/2006/relationships/image" Target="media/image50.png"/><Relationship Id="rId268" Type="http://schemas.openxmlformats.org/officeDocument/2006/relationships/oleObject" Target="embeddings/oleObject131.bin"/><Relationship Id="rId289" Type="http://schemas.openxmlformats.org/officeDocument/2006/relationships/oleObject" Target="embeddings/oleObject142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60.png"/><Relationship Id="rId149" Type="http://schemas.openxmlformats.org/officeDocument/2006/relationships/oleObject" Target="embeddings/oleObject70.bin"/><Relationship Id="rId314" Type="http://schemas.openxmlformats.org/officeDocument/2006/relationships/image" Target="media/image149.png"/><Relationship Id="rId335" Type="http://schemas.openxmlformats.org/officeDocument/2006/relationships/oleObject" Target="embeddings/oleObject165.bin"/><Relationship Id="rId356" Type="http://schemas.openxmlformats.org/officeDocument/2006/relationships/oleObject" Target="embeddings/oleObject176.bin"/><Relationship Id="rId5" Type="http://schemas.openxmlformats.org/officeDocument/2006/relationships/webSettings" Target="webSettings.xml"/><Relationship Id="rId95" Type="http://schemas.openxmlformats.org/officeDocument/2006/relationships/image" Target="media/image44.png"/><Relationship Id="rId160" Type="http://schemas.openxmlformats.org/officeDocument/2006/relationships/oleObject" Target="embeddings/oleObject76.bin"/><Relationship Id="rId181" Type="http://schemas.openxmlformats.org/officeDocument/2006/relationships/image" Target="media/image84.png"/><Relationship Id="rId216" Type="http://schemas.openxmlformats.org/officeDocument/2006/relationships/image" Target="media/image101.png"/><Relationship Id="rId237" Type="http://schemas.openxmlformats.org/officeDocument/2006/relationships/image" Target="media/image111.png"/><Relationship Id="rId258" Type="http://schemas.openxmlformats.org/officeDocument/2006/relationships/oleObject" Target="embeddings/oleObject126.bin"/><Relationship Id="rId279" Type="http://schemas.openxmlformats.org/officeDocument/2006/relationships/image" Target="media/image132.png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image" Target="media/image29.png"/><Relationship Id="rId118" Type="http://schemas.openxmlformats.org/officeDocument/2006/relationships/oleObject" Target="embeddings/oleObject56.bin"/><Relationship Id="rId139" Type="http://schemas.openxmlformats.org/officeDocument/2006/relationships/oleObject" Target="embeddings/oleObject65.bin"/><Relationship Id="rId290" Type="http://schemas.openxmlformats.org/officeDocument/2006/relationships/image" Target="media/image137.png"/><Relationship Id="rId304" Type="http://schemas.openxmlformats.org/officeDocument/2006/relationships/image" Target="media/image144.png"/><Relationship Id="rId325" Type="http://schemas.openxmlformats.org/officeDocument/2006/relationships/oleObject" Target="embeddings/oleObject160.bin"/><Relationship Id="rId346" Type="http://schemas.openxmlformats.org/officeDocument/2006/relationships/oleObject" Target="embeddings/oleObject171.bin"/><Relationship Id="rId367" Type="http://schemas.openxmlformats.org/officeDocument/2006/relationships/image" Target="media/image175.png"/><Relationship Id="rId85" Type="http://schemas.openxmlformats.org/officeDocument/2006/relationships/image" Target="media/image39.png"/><Relationship Id="rId150" Type="http://schemas.openxmlformats.org/officeDocument/2006/relationships/image" Target="media/image69.png"/><Relationship Id="rId171" Type="http://schemas.openxmlformats.org/officeDocument/2006/relationships/image" Target="media/image79.png"/><Relationship Id="rId192" Type="http://schemas.openxmlformats.org/officeDocument/2006/relationships/oleObject" Target="embeddings/oleObject92.bin"/><Relationship Id="rId206" Type="http://schemas.openxmlformats.org/officeDocument/2006/relationships/image" Target="media/image96.png"/><Relationship Id="rId227" Type="http://schemas.openxmlformats.org/officeDocument/2006/relationships/image" Target="media/image106.png"/><Relationship Id="rId248" Type="http://schemas.openxmlformats.org/officeDocument/2006/relationships/oleObject" Target="embeddings/oleObject121.bin"/><Relationship Id="rId269" Type="http://schemas.openxmlformats.org/officeDocument/2006/relationships/image" Target="media/image127.png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1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37.bin"/><Relationship Id="rId315" Type="http://schemas.openxmlformats.org/officeDocument/2006/relationships/oleObject" Target="embeddings/oleObject155.bin"/><Relationship Id="rId336" Type="http://schemas.openxmlformats.org/officeDocument/2006/relationships/image" Target="media/image160.png"/><Relationship Id="rId357" Type="http://schemas.openxmlformats.org/officeDocument/2006/relationships/image" Target="media/image170.png"/><Relationship Id="rId54" Type="http://schemas.openxmlformats.org/officeDocument/2006/relationships/image" Target="media/image24.png"/><Relationship Id="rId75" Type="http://schemas.openxmlformats.org/officeDocument/2006/relationships/image" Target="media/image34.png"/><Relationship Id="rId96" Type="http://schemas.openxmlformats.org/officeDocument/2006/relationships/oleObject" Target="embeddings/oleObject45.bin"/><Relationship Id="rId140" Type="http://schemas.openxmlformats.org/officeDocument/2006/relationships/image" Target="media/image64.png"/><Relationship Id="rId161" Type="http://schemas.openxmlformats.org/officeDocument/2006/relationships/image" Target="media/image74.png"/><Relationship Id="rId182" Type="http://schemas.openxmlformats.org/officeDocument/2006/relationships/oleObject" Target="embeddings/oleObject87.bin"/><Relationship Id="rId217" Type="http://schemas.openxmlformats.org/officeDocument/2006/relationships/oleObject" Target="embeddings/oleObject105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259" Type="http://schemas.openxmlformats.org/officeDocument/2006/relationships/image" Target="media/image122.png"/><Relationship Id="rId23" Type="http://schemas.openxmlformats.org/officeDocument/2006/relationships/oleObject" Target="embeddings/oleObject8.bin"/><Relationship Id="rId119" Type="http://schemas.openxmlformats.org/officeDocument/2006/relationships/image" Target="media/image56.png"/><Relationship Id="rId270" Type="http://schemas.openxmlformats.org/officeDocument/2006/relationships/oleObject" Target="embeddings/oleObject132.bin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0.bin"/><Relationship Id="rId326" Type="http://schemas.openxmlformats.org/officeDocument/2006/relationships/image" Target="media/image155.png"/><Relationship Id="rId347" Type="http://schemas.openxmlformats.org/officeDocument/2006/relationships/image" Target="media/image165.png"/><Relationship Id="rId44" Type="http://schemas.openxmlformats.org/officeDocument/2006/relationships/image" Target="media/image19.png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40.bin"/><Relationship Id="rId130" Type="http://schemas.openxmlformats.org/officeDocument/2006/relationships/image" Target="media/image61.png"/><Relationship Id="rId151" Type="http://schemas.openxmlformats.org/officeDocument/2006/relationships/oleObject" Target="embeddings/oleObject71.bin"/><Relationship Id="rId368" Type="http://schemas.openxmlformats.org/officeDocument/2006/relationships/oleObject" Target="embeddings/oleObject182.bin"/><Relationship Id="rId172" Type="http://schemas.openxmlformats.org/officeDocument/2006/relationships/oleObject" Target="embeddings/oleObject82.bin"/><Relationship Id="rId193" Type="http://schemas.openxmlformats.org/officeDocument/2006/relationships/image" Target="media/image90.png"/><Relationship Id="rId207" Type="http://schemas.openxmlformats.org/officeDocument/2006/relationships/oleObject" Target="embeddings/oleObject100.bin"/><Relationship Id="rId228" Type="http://schemas.openxmlformats.org/officeDocument/2006/relationships/oleObject" Target="embeddings/oleObject111.bin"/><Relationship Id="rId249" Type="http://schemas.openxmlformats.org/officeDocument/2006/relationships/image" Target="media/image117.png"/><Relationship Id="rId13" Type="http://schemas.openxmlformats.org/officeDocument/2006/relationships/oleObject" Target="embeddings/oleObject3.bin"/><Relationship Id="rId109" Type="http://schemas.openxmlformats.org/officeDocument/2006/relationships/image" Target="media/image51.png"/><Relationship Id="rId260" Type="http://schemas.openxmlformats.org/officeDocument/2006/relationships/oleObject" Target="embeddings/oleObject127.bin"/><Relationship Id="rId281" Type="http://schemas.openxmlformats.org/officeDocument/2006/relationships/image" Target="media/image133.png"/><Relationship Id="rId316" Type="http://schemas.openxmlformats.org/officeDocument/2006/relationships/image" Target="media/image150.png"/><Relationship Id="rId337" Type="http://schemas.openxmlformats.org/officeDocument/2006/relationships/oleObject" Target="embeddings/oleObject166.bin"/><Relationship Id="rId34" Type="http://schemas.openxmlformats.org/officeDocument/2006/relationships/image" Target="media/image14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image" Target="media/image45.png"/><Relationship Id="rId120" Type="http://schemas.openxmlformats.org/officeDocument/2006/relationships/oleObject" Target="embeddings/oleObject57.bin"/><Relationship Id="rId141" Type="http://schemas.openxmlformats.org/officeDocument/2006/relationships/oleObject" Target="embeddings/oleObject66.bin"/><Relationship Id="rId358" Type="http://schemas.openxmlformats.org/officeDocument/2006/relationships/oleObject" Target="embeddings/oleObject177.bin"/><Relationship Id="rId7" Type="http://schemas.openxmlformats.org/officeDocument/2006/relationships/endnotes" Target="endnotes.xml"/><Relationship Id="rId162" Type="http://schemas.openxmlformats.org/officeDocument/2006/relationships/oleObject" Target="embeddings/oleObject77.bin"/><Relationship Id="rId183" Type="http://schemas.openxmlformats.org/officeDocument/2006/relationships/image" Target="media/image85.png"/><Relationship Id="rId218" Type="http://schemas.openxmlformats.org/officeDocument/2006/relationships/image" Target="media/image102.png"/><Relationship Id="rId239" Type="http://schemas.openxmlformats.org/officeDocument/2006/relationships/image" Target="media/image112.png"/><Relationship Id="rId250" Type="http://schemas.openxmlformats.org/officeDocument/2006/relationships/oleObject" Target="embeddings/oleObject122.bin"/><Relationship Id="rId271" Type="http://schemas.openxmlformats.org/officeDocument/2006/relationships/image" Target="media/image128.png"/><Relationship Id="rId292" Type="http://schemas.openxmlformats.org/officeDocument/2006/relationships/image" Target="media/image138.png"/><Relationship Id="rId306" Type="http://schemas.openxmlformats.org/officeDocument/2006/relationships/image" Target="media/image145.png"/><Relationship Id="rId24" Type="http://schemas.openxmlformats.org/officeDocument/2006/relationships/image" Target="media/image9.png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0.bin"/><Relationship Id="rId87" Type="http://schemas.openxmlformats.org/officeDocument/2006/relationships/image" Target="media/image40.png"/><Relationship Id="rId110" Type="http://schemas.openxmlformats.org/officeDocument/2006/relationships/oleObject" Target="embeddings/oleObject52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1.bin"/><Relationship Id="rId348" Type="http://schemas.openxmlformats.org/officeDocument/2006/relationships/oleObject" Target="embeddings/oleObject172.bin"/><Relationship Id="rId369" Type="http://schemas.openxmlformats.org/officeDocument/2006/relationships/fontTable" Target="fontTable.xml"/><Relationship Id="rId152" Type="http://schemas.openxmlformats.org/officeDocument/2006/relationships/image" Target="media/image70.png"/><Relationship Id="rId173" Type="http://schemas.openxmlformats.org/officeDocument/2006/relationships/image" Target="media/image80.png"/><Relationship Id="rId194" Type="http://schemas.openxmlformats.org/officeDocument/2006/relationships/oleObject" Target="embeddings/oleObject93.bin"/><Relationship Id="rId208" Type="http://schemas.openxmlformats.org/officeDocument/2006/relationships/image" Target="media/image97.png"/><Relationship Id="rId229" Type="http://schemas.openxmlformats.org/officeDocument/2006/relationships/image" Target="media/image107.png"/><Relationship Id="rId240" Type="http://schemas.openxmlformats.org/officeDocument/2006/relationships/oleObject" Target="embeddings/oleObject117.bin"/><Relationship Id="rId261" Type="http://schemas.openxmlformats.org/officeDocument/2006/relationships/image" Target="media/image123.png"/><Relationship Id="rId14" Type="http://schemas.openxmlformats.org/officeDocument/2006/relationships/image" Target="media/image4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image" Target="media/image35.png"/><Relationship Id="rId100" Type="http://schemas.openxmlformats.org/officeDocument/2006/relationships/oleObject" Target="embeddings/oleObject47.bin"/><Relationship Id="rId282" Type="http://schemas.openxmlformats.org/officeDocument/2006/relationships/oleObject" Target="embeddings/oleObject138.bin"/><Relationship Id="rId317" Type="http://schemas.openxmlformats.org/officeDocument/2006/relationships/oleObject" Target="embeddings/oleObject156.bin"/><Relationship Id="rId338" Type="http://schemas.openxmlformats.org/officeDocument/2006/relationships/image" Target="media/image161.png"/><Relationship Id="rId359" Type="http://schemas.openxmlformats.org/officeDocument/2006/relationships/image" Target="media/image171.png"/><Relationship Id="rId8" Type="http://schemas.openxmlformats.org/officeDocument/2006/relationships/image" Target="media/image1.png"/><Relationship Id="rId98" Type="http://schemas.openxmlformats.org/officeDocument/2006/relationships/oleObject" Target="embeddings/oleObject46.bin"/><Relationship Id="rId121" Type="http://schemas.openxmlformats.org/officeDocument/2006/relationships/image" Target="media/image57.png"/><Relationship Id="rId142" Type="http://schemas.openxmlformats.org/officeDocument/2006/relationships/image" Target="media/image65.png"/><Relationship Id="rId163" Type="http://schemas.openxmlformats.org/officeDocument/2006/relationships/image" Target="media/image75.png"/><Relationship Id="rId184" Type="http://schemas.openxmlformats.org/officeDocument/2006/relationships/oleObject" Target="embeddings/oleObject88.bin"/><Relationship Id="rId219" Type="http://schemas.openxmlformats.org/officeDocument/2006/relationships/oleObject" Target="embeddings/oleObject106.bin"/><Relationship Id="rId370" Type="http://schemas.openxmlformats.org/officeDocument/2006/relationships/glossaryDocument" Target="glossary/document.xml"/><Relationship Id="rId230" Type="http://schemas.openxmlformats.org/officeDocument/2006/relationships/oleObject" Target="embeddings/oleObject112.bin"/><Relationship Id="rId251" Type="http://schemas.openxmlformats.org/officeDocument/2006/relationships/image" Target="media/image118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image" Target="media/image30.png"/><Relationship Id="rId272" Type="http://schemas.openxmlformats.org/officeDocument/2006/relationships/oleObject" Target="embeddings/oleObject133.bin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328" Type="http://schemas.openxmlformats.org/officeDocument/2006/relationships/image" Target="media/image156.png"/><Relationship Id="rId349" Type="http://schemas.openxmlformats.org/officeDocument/2006/relationships/image" Target="media/image166.png"/><Relationship Id="rId88" Type="http://schemas.openxmlformats.org/officeDocument/2006/relationships/oleObject" Target="embeddings/oleObject41.bin"/><Relationship Id="rId111" Type="http://schemas.openxmlformats.org/officeDocument/2006/relationships/image" Target="media/image52.png"/><Relationship Id="rId132" Type="http://schemas.openxmlformats.org/officeDocument/2006/relationships/header" Target="header1.xml"/><Relationship Id="rId153" Type="http://schemas.openxmlformats.org/officeDocument/2006/relationships/oleObject" Target="embeddings/oleObject72.bin"/><Relationship Id="rId174" Type="http://schemas.openxmlformats.org/officeDocument/2006/relationships/oleObject" Target="embeddings/oleObject83.bin"/><Relationship Id="rId195" Type="http://schemas.openxmlformats.org/officeDocument/2006/relationships/image" Target="media/image91.png"/><Relationship Id="rId209" Type="http://schemas.openxmlformats.org/officeDocument/2006/relationships/oleObject" Target="embeddings/oleObject101.bin"/><Relationship Id="rId360" Type="http://schemas.openxmlformats.org/officeDocument/2006/relationships/oleObject" Target="embeddings/oleObject178.bin"/><Relationship Id="rId220" Type="http://schemas.openxmlformats.org/officeDocument/2006/relationships/image" Target="media/image103.png"/><Relationship Id="rId241" Type="http://schemas.openxmlformats.org/officeDocument/2006/relationships/image" Target="media/image113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8.bin"/><Relationship Id="rId283" Type="http://schemas.openxmlformats.org/officeDocument/2006/relationships/image" Target="media/image134.png"/><Relationship Id="rId318" Type="http://schemas.openxmlformats.org/officeDocument/2006/relationships/image" Target="media/image151.png"/><Relationship Id="rId339" Type="http://schemas.openxmlformats.org/officeDocument/2006/relationships/oleObject" Target="embeddings/oleObject167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image" Target="media/image33.png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oleObject" Target="embeddings/oleObject58.bin"/><Relationship Id="rId143" Type="http://schemas.openxmlformats.org/officeDocument/2006/relationships/oleObject" Target="embeddings/oleObject67.bin"/><Relationship Id="rId148" Type="http://schemas.openxmlformats.org/officeDocument/2006/relationships/image" Target="media/image68.png"/><Relationship Id="rId164" Type="http://schemas.openxmlformats.org/officeDocument/2006/relationships/oleObject" Target="embeddings/oleObject78.bin"/><Relationship Id="rId169" Type="http://schemas.openxmlformats.org/officeDocument/2006/relationships/image" Target="media/image78.png"/><Relationship Id="rId185" Type="http://schemas.openxmlformats.org/officeDocument/2006/relationships/image" Target="media/image86.png"/><Relationship Id="rId334" Type="http://schemas.openxmlformats.org/officeDocument/2006/relationships/image" Target="media/image159.png"/><Relationship Id="rId350" Type="http://schemas.openxmlformats.org/officeDocument/2006/relationships/oleObject" Target="embeddings/oleObject173.bin"/><Relationship Id="rId355" Type="http://schemas.openxmlformats.org/officeDocument/2006/relationships/image" Target="media/image169.png"/><Relationship Id="rId37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6.bin"/><Relationship Id="rId210" Type="http://schemas.openxmlformats.org/officeDocument/2006/relationships/image" Target="media/image98.png"/><Relationship Id="rId215" Type="http://schemas.openxmlformats.org/officeDocument/2006/relationships/oleObject" Target="embeddings/oleObject104.bin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1.png"/><Relationship Id="rId278" Type="http://schemas.openxmlformats.org/officeDocument/2006/relationships/oleObject" Target="embeddings/oleObject136.bin"/><Relationship Id="rId26" Type="http://schemas.openxmlformats.org/officeDocument/2006/relationships/image" Target="media/image10.png"/><Relationship Id="rId231" Type="http://schemas.openxmlformats.org/officeDocument/2006/relationships/image" Target="media/image108.png"/><Relationship Id="rId252" Type="http://schemas.openxmlformats.org/officeDocument/2006/relationships/oleObject" Target="embeddings/oleObject123.bin"/><Relationship Id="rId273" Type="http://schemas.openxmlformats.org/officeDocument/2006/relationships/image" Target="media/image129.png"/><Relationship Id="rId294" Type="http://schemas.openxmlformats.org/officeDocument/2006/relationships/image" Target="media/image139.png"/><Relationship Id="rId308" Type="http://schemas.openxmlformats.org/officeDocument/2006/relationships/image" Target="media/image146.png"/><Relationship Id="rId329" Type="http://schemas.openxmlformats.org/officeDocument/2006/relationships/oleObject" Target="embeddings/oleObject162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image" Target="media/image41.png"/><Relationship Id="rId112" Type="http://schemas.openxmlformats.org/officeDocument/2006/relationships/oleObject" Target="embeddings/oleObject53.bin"/><Relationship Id="rId133" Type="http://schemas.openxmlformats.org/officeDocument/2006/relationships/footer" Target="footer1.xml"/><Relationship Id="rId154" Type="http://schemas.openxmlformats.org/officeDocument/2006/relationships/oleObject" Target="embeddings/oleObject73.bin"/><Relationship Id="rId175" Type="http://schemas.openxmlformats.org/officeDocument/2006/relationships/image" Target="media/image81.png"/><Relationship Id="rId340" Type="http://schemas.openxmlformats.org/officeDocument/2006/relationships/image" Target="media/image162.png"/><Relationship Id="rId361" Type="http://schemas.openxmlformats.org/officeDocument/2006/relationships/image" Target="media/image172.png"/><Relationship Id="rId196" Type="http://schemas.openxmlformats.org/officeDocument/2006/relationships/oleObject" Target="embeddings/oleObject94.bin"/><Relationship Id="rId200" Type="http://schemas.openxmlformats.org/officeDocument/2006/relationships/image" Target="media/image93.png"/><Relationship Id="rId16" Type="http://schemas.openxmlformats.org/officeDocument/2006/relationships/image" Target="media/image5.png"/><Relationship Id="rId221" Type="http://schemas.openxmlformats.org/officeDocument/2006/relationships/oleObject" Target="embeddings/oleObject107.bin"/><Relationship Id="rId242" Type="http://schemas.openxmlformats.org/officeDocument/2006/relationships/oleObject" Target="embeddings/oleObject118.bin"/><Relationship Id="rId263" Type="http://schemas.openxmlformats.org/officeDocument/2006/relationships/image" Target="media/image124.png"/><Relationship Id="rId284" Type="http://schemas.openxmlformats.org/officeDocument/2006/relationships/oleObject" Target="embeddings/oleObject139.bin"/><Relationship Id="rId319" Type="http://schemas.openxmlformats.org/officeDocument/2006/relationships/oleObject" Target="embeddings/oleObject157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image" Target="media/image36.png"/><Relationship Id="rId102" Type="http://schemas.openxmlformats.org/officeDocument/2006/relationships/oleObject" Target="embeddings/oleObject48.bin"/><Relationship Id="rId123" Type="http://schemas.openxmlformats.org/officeDocument/2006/relationships/image" Target="media/image58.png"/><Relationship Id="rId144" Type="http://schemas.openxmlformats.org/officeDocument/2006/relationships/image" Target="media/image66.png"/><Relationship Id="rId330" Type="http://schemas.openxmlformats.org/officeDocument/2006/relationships/image" Target="media/image157.png"/><Relationship Id="rId90" Type="http://schemas.openxmlformats.org/officeDocument/2006/relationships/oleObject" Target="embeddings/oleObject42.bin"/><Relationship Id="rId165" Type="http://schemas.openxmlformats.org/officeDocument/2006/relationships/image" Target="media/image76.png"/><Relationship Id="rId186" Type="http://schemas.openxmlformats.org/officeDocument/2006/relationships/oleObject" Target="embeddings/oleObject89.bin"/><Relationship Id="rId351" Type="http://schemas.openxmlformats.org/officeDocument/2006/relationships/image" Target="media/image167.png"/><Relationship Id="rId211" Type="http://schemas.openxmlformats.org/officeDocument/2006/relationships/oleObject" Target="embeddings/oleObject102.bin"/><Relationship Id="rId232" Type="http://schemas.openxmlformats.org/officeDocument/2006/relationships/oleObject" Target="embeddings/oleObject113.bin"/><Relationship Id="rId253" Type="http://schemas.openxmlformats.org/officeDocument/2006/relationships/image" Target="media/image119.png"/><Relationship Id="rId274" Type="http://schemas.openxmlformats.org/officeDocument/2006/relationships/oleObject" Target="embeddings/oleObject134.bin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2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header" Target="header2.xml"/><Relationship Id="rId320" Type="http://schemas.openxmlformats.org/officeDocument/2006/relationships/image" Target="media/image152.png"/><Relationship Id="rId80" Type="http://schemas.openxmlformats.org/officeDocument/2006/relationships/oleObject" Target="embeddings/oleObject37.bin"/><Relationship Id="rId155" Type="http://schemas.openxmlformats.org/officeDocument/2006/relationships/image" Target="media/image71.png"/><Relationship Id="rId176" Type="http://schemas.openxmlformats.org/officeDocument/2006/relationships/oleObject" Target="embeddings/oleObject84.bin"/><Relationship Id="rId197" Type="http://schemas.openxmlformats.org/officeDocument/2006/relationships/image" Target="media/image92.png"/><Relationship Id="rId341" Type="http://schemas.openxmlformats.org/officeDocument/2006/relationships/oleObject" Target="embeddings/oleObject168.bin"/><Relationship Id="rId362" Type="http://schemas.openxmlformats.org/officeDocument/2006/relationships/oleObject" Target="embeddings/oleObject179.bin"/><Relationship Id="rId201" Type="http://schemas.openxmlformats.org/officeDocument/2006/relationships/oleObject" Target="embeddings/oleObject97.bin"/><Relationship Id="rId222" Type="http://schemas.openxmlformats.org/officeDocument/2006/relationships/oleObject" Target="embeddings/oleObject108.bin"/><Relationship Id="rId243" Type="http://schemas.openxmlformats.org/officeDocument/2006/relationships/image" Target="media/image114.png"/><Relationship Id="rId264" Type="http://schemas.openxmlformats.org/officeDocument/2006/relationships/oleObject" Target="embeddings/oleObject129.bin"/><Relationship Id="rId285" Type="http://schemas.openxmlformats.org/officeDocument/2006/relationships/image" Target="media/image135.png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image" Target="media/image48.png"/><Relationship Id="rId124" Type="http://schemas.openxmlformats.org/officeDocument/2006/relationships/oleObject" Target="embeddings/oleObject59.bin"/><Relationship Id="rId310" Type="http://schemas.openxmlformats.org/officeDocument/2006/relationships/image" Target="media/image147.png"/><Relationship Id="rId70" Type="http://schemas.openxmlformats.org/officeDocument/2006/relationships/oleObject" Target="embeddings/oleObject32.bin"/><Relationship Id="rId91" Type="http://schemas.openxmlformats.org/officeDocument/2006/relationships/image" Target="media/image42.wmf"/><Relationship Id="rId145" Type="http://schemas.openxmlformats.org/officeDocument/2006/relationships/oleObject" Target="embeddings/oleObject68.bin"/><Relationship Id="rId166" Type="http://schemas.openxmlformats.org/officeDocument/2006/relationships/oleObject" Target="embeddings/oleObject79.bin"/><Relationship Id="rId187" Type="http://schemas.openxmlformats.org/officeDocument/2006/relationships/image" Target="media/image87.png"/><Relationship Id="rId331" Type="http://schemas.openxmlformats.org/officeDocument/2006/relationships/oleObject" Target="embeddings/oleObject163.bin"/><Relationship Id="rId352" Type="http://schemas.openxmlformats.org/officeDocument/2006/relationships/oleObject" Target="embeddings/oleObject174.bin"/><Relationship Id="rId1" Type="http://schemas.openxmlformats.org/officeDocument/2006/relationships/customXml" Target="../customXml/item1.xml"/><Relationship Id="rId212" Type="http://schemas.openxmlformats.org/officeDocument/2006/relationships/image" Target="media/image99.png"/><Relationship Id="rId233" Type="http://schemas.openxmlformats.org/officeDocument/2006/relationships/image" Target="media/image109.png"/><Relationship Id="rId254" Type="http://schemas.openxmlformats.org/officeDocument/2006/relationships/oleObject" Target="embeddings/oleObject124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275" Type="http://schemas.openxmlformats.org/officeDocument/2006/relationships/image" Target="media/image130.png"/><Relationship Id="rId296" Type="http://schemas.openxmlformats.org/officeDocument/2006/relationships/image" Target="media/image140.png"/><Relationship Id="rId300" Type="http://schemas.openxmlformats.org/officeDocument/2006/relationships/image" Target="media/image142.png"/><Relationship Id="rId60" Type="http://schemas.openxmlformats.org/officeDocument/2006/relationships/image" Target="media/image27.png"/><Relationship Id="rId81" Type="http://schemas.openxmlformats.org/officeDocument/2006/relationships/image" Target="media/image37.png"/><Relationship Id="rId135" Type="http://schemas.openxmlformats.org/officeDocument/2006/relationships/footer" Target="footer2.xml"/><Relationship Id="rId156" Type="http://schemas.openxmlformats.org/officeDocument/2006/relationships/oleObject" Target="embeddings/oleObject74.bin"/><Relationship Id="rId177" Type="http://schemas.openxmlformats.org/officeDocument/2006/relationships/image" Target="media/image82.png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8.bin"/><Relationship Id="rId342" Type="http://schemas.openxmlformats.org/officeDocument/2006/relationships/image" Target="media/image163.png"/><Relationship Id="rId363" Type="http://schemas.openxmlformats.org/officeDocument/2006/relationships/image" Target="media/image173.png"/><Relationship Id="rId202" Type="http://schemas.openxmlformats.org/officeDocument/2006/relationships/image" Target="media/image94.png"/><Relationship Id="rId223" Type="http://schemas.openxmlformats.org/officeDocument/2006/relationships/image" Target="media/image104.png"/><Relationship Id="rId244" Type="http://schemas.openxmlformats.org/officeDocument/2006/relationships/oleObject" Target="embeddings/oleObject119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265" Type="http://schemas.openxmlformats.org/officeDocument/2006/relationships/image" Target="media/image125.png"/><Relationship Id="rId286" Type="http://schemas.openxmlformats.org/officeDocument/2006/relationships/oleObject" Target="embeddings/oleObject140.bin"/><Relationship Id="rId50" Type="http://schemas.openxmlformats.org/officeDocument/2006/relationships/image" Target="media/image22.png"/><Relationship Id="rId104" Type="http://schemas.openxmlformats.org/officeDocument/2006/relationships/oleObject" Target="embeddings/oleObject49.bin"/><Relationship Id="rId125" Type="http://schemas.openxmlformats.org/officeDocument/2006/relationships/oleObject" Target="embeddings/oleObject60.bin"/><Relationship Id="rId146" Type="http://schemas.openxmlformats.org/officeDocument/2006/relationships/image" Target="media/image67.png"/><Relationship Id="rId167" Type="http://schemas.openxmlformats.org/officeDocument/2006/relationships/image" Target="media/image77.png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3.bin"/><Relationship Id="rId332" Type="http://schemas.openxmlformats.org/officeDocument/2006/relationships/image" Target="media/image158.png"/><Relationship Id="rId353" Type="http://schemas.openxmlformats.org/officeDocument/2006/relationships/image" Target="media/image168.png"/><Relationship Id="rId71" Type="http://schemas.openxmlformats.org/officeDocument/2006/relationships/image" Target="media/image32.png"/><Relationship Id="rId92" Type="http://schemas.openxmlformats.org/officeDocument/2006/relationships/oleObject" Target="embeddings/oleObject43.bin"/><Relationship Id="rId213" Type="http://schemas.openxmlformats.org/officeDocument/2006/relationships/oleObject" Target="embeddings/oleObject103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0.png"/><Relationship Id="rId276" Type="http://schemas.openxmlformats.org/officeDocument/2006/relationships/oleObject" Target="embeddings/oleObject135.bin"/><Relationship Id="rId297" Type="http://schemas.openxmlformats.org/officeDocument/2006/relationships/oleObject" Target="embeddings/oleObject146.bin"/><Relationship Id="rId40" Type="http://schemas.openxmlformats.org/officeDocument/2006/relationships/image" Target="media/image17.png"/><Relationship Id="rId115" Type="http://schemas.openxmlformats.org/officeDocument/2006/relationships/image" Target="media/image54.png"/><Relationship Id="rId136" Type="http://schemas.openxmlformats.org/officeDocument/2006/relationships/image" Target="media/image62.png"/><Relationship Id="rId157" Type="http://schemas.openxmlformats.org/officeDocument/2006/relationships/image" Target="media/image72.png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8.bin"/><Relationship Id="rId322" Type="http://schemas.openxmlformats.org/officeDocument/2006/relationships/image" Target="media/image153.png"/><Relationship Id="rId343" Type="http://schemas.openxmlformats.org/officeDocument/2006/relationships/oleObject" Target="embeddings/oleObject169.bin"/><Relationship Id="rId364" Type="http://schemas.openxmlformats.org/officeDocument/2006/relationships/oleObject" Target="embeddings/oleObject180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245" Type="http://schemas.openxmlformats.org/officeDocument/2006/relationships/image" Target="media/image115.png"/><Relationship Id="rId266" Type="http://schemas.openxmlformats.org/officeDocument/2006/relationships/oleObject" Target="embeddings/oleObject130.bin"/><Relationship Id="rId287" Type="http://schemas.openxmlformats.org/officeDocument/2006/relationships/image" Target="media/image136.png"/><Relationship Id="rId30" Type="http://schemas.openxmlformats.org/officeDocument/2006/relationships/image" Target="media/image12.png"/><Relationship Id="rId105" Type="http://schemas.openxmlformats.org/officeDocument/2006/relationships/image" Target="media/image49.png"/><Relationship Id="rId126" Type="http://schemas.openxmlformats.org/officeDocument/2006/relationships/image" Target="media/image59.png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0.bin"/><Relationship Id="rId312" Type="http://schemas.openxmlformats.org/officeDocument/2006/relationships/image" Target="media/image148.png"/><Relationship Id="rId333" Type="http://schemas.openxmlformats.org/officeDocument/2006/relationships/oleObject" Target="embeddings/oleObject164.bin"/><Relationship Id="rId354" Type="http://schemas.openxmlformats.org/officeDocument/2006/relationships/oleObject" Target="embeddings/oleObject175.bin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image" Target="media/image43.wmf"/><Relationship Id="rId189" Type="http://schemas.openxmlformats.org/officeDocument/2006/relationships/image" Target="media/image88.png"/><Relationship Id="rId3" Type="http://schemas.openxmlformats.org/officeDocument/2006/relationships/styles" Target="styles.xml"/><Relationship Id="rId214" Type="http://schemas.openxmlformats.org/officeDocument/2006/relationships/image" Target="media/image100.png"/><Relationship Id="rId235" Type="http://schemas.openxmlformats.org/officeDocument/2006/relationships/image" Target="media/image110.png"/><Relationship Id="rId256" Type="http://schemas.openxmlformats.org/officeDocument/2006/relationships/oleObject" Target="embeddings/oleObject125.bin"/><Relationship Id="rId277" Type="http://schemas.openxmlformats.org/officeDocument/2006/relationships/image" Target="media/image131.png"/><Relationship Id="rId298" Type="http://schemas.openxmlformats.org/officeDocument/2006/relationships/image" Target="media/image141.png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5.bin"/><Relationship Id="rId302" Type="http://schemas.openxmlformats.org/officeDocument/2006/relationships/image" Target="media/image143.png"/><Relationship Id="rId323" Type="http://schemas.openxmlformats.org/officeDocument/2006/relationships/oleObject" Target="embeddings/oleObject159.bin"/><Relationship Id="rId344" Type="http://schemas.openxmlformats.org/officeDocument/2006/relationships/image" Target="media/image16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image" Target="media/image38.png"/><Relationship Id="rId179" Type="http://schemas.openxmlformats.org/officeDocument/2006/relationships/image" Target="media/image83.png"/><Relationship Id="rId365" Type="http://schemas.openxmlformats.org/officeDocument/2006/relationships/image" Target="media/image174.png"/><Relationship Id="rId190" Type="http://schemas.openxmlformats.org/officeDocument/2006/relationships/oleObject" Target="embeddings/oleObject91.bin"/><Relationship Id="rId204" Type="http://schemas.openxmlformats.org/officeDocument/2006/relationships/image" Target="media/image95.png"/><Relationship Id="rId225" Type="http://schemas.openxmlformats.org/officeDocument/2006/relationships/image" Target="media/image105.png"/><Relationship Id="rId246" Type="http://schemas.openxmlformats.org/officeDocument/2006/relationships/oleObject" Target="embeddings/oleObject120.bin"/><Relationship Id="rId267" Type="http://schemas.openxmlformats.org/officeDocument/2006/relationships/image" Target="media/image126.png"/><Relationship Id="rId288" Type="http://schemas.openxmlformats.org/officeDocument/2006/relationships/oleObject" Target="embeddings/oleObject141.bin"/><Relationship Id="rId106" Type="http://schemas.openxmlformats.org/officeDocument/2006/relationships/oleObject" Target="embeddings/oleObject50.bin"/><Relationship Id="rId127" Type="http://schemas.openxmlformats.org/officeDocument/2006/relationships/oleObject" Target="embeddings/oleObject61.bin"/><Relationship Id="rId313" Type="http://schemas.openxmlformats.org/officeDocument/2006/relationships/oleObject" Target="embeddings/oleObject154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97411A7836A4AFAA575ECA6642C1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594062-7937-4EE0-BAA4-1B0C1F8C7C13}"/>
      </w:docPartPr>
      <w:docPartBody>
        <w:p w:rsidR="0009794B" w:rsidRDefault="0009794B">
          <w:pPr>
            <w:pStyle w:val="C97411A7836A4AFAA575ECA6642C106E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D53EAB3D48074D9B9671282F30DD54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77B8D4-7D9A-43A2-937A-BBB2FE89B574}"/>
      </w:docPartPr>
      <w:docPartBody>
        <w:p w:rsidR="0009794B" w:rsidRDefault="0009794B">
          <w:pPr>
            <w:pStyle w:val="D53EAB3D48074D9B9671282F30DD5475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0A8F58FCC820498EAE98EDEA558A1B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814D52-FC1B-4FA4-9DEA-C2F43462F399}"/>
      </w:docPartPr>
      <w:docPartBody>
        <w:p w:rsidR="0009794B" w:rsidRDefault="0009794B">
          <w:pPr>
            <w:pStyle w:val="0A8F58FCC820498EAE98EDEA558A1B04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94B"/>
    <w:rsid w:val="0009794B"/>
    <w:rsid w:val="00E9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9794B"/>
    <w:rPr>
      <w:color w:val="808080"/>
    </w:rPr>
  </w:style>
  <w:style w:type="paragraph" w:customStyle="1" w:styleId="C97411A7836A4AFAA575ECA6642C106E">
    <w:name w:val="C97411A7836A4AFAA575ECA6642C106E"/>
  </w:style>
  <w:style w:type="paragraph" w:customStyle="1" w:styleId="D53EAB3D48074D9B9671282F30DD5475">
    <w:name w:val="D53EAB3D48074D9B9671282F30DD5475"/>
  </w:style>
  <w:style w:type="paragraph" w:customStyle="1" w:styleId="0A8F58FCC820498EAE98EDEA558A1B04">
    <w:name w:val="0A8F58FCC820498EAE98EDEA558A1B04"/>
  </w:style>
  <w:style w:type="paragraph" w:customStyle="1" w:styleId="AF75E95BE2CE4B80841A5C0B823DFDC7">
    <w:name w:val="AF75E95BE2CE4B80841A5C0B823DFDC7"/>
    <w:rsid w:val="000979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709874-9461-4C77-AA63-F2B193990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</Template>
  <TotalTime>1</TotalTime>
  <Pages>10</Pages>
  <Words>1445</Words>
  <Characters>8240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Indices</vt:lpstr>
    </vt:vector>
  </TitlesOfParts>
  <Company>Toshiba</Company>
  <LinksUpToDate>false</LinksUpToDate>
  <CharactersWithSpaces>9666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Indices</dc:title>
  <dc:creator>Garry</dc:creator>
  <cp:keywords>Year 8</cp:keywords>
  <cp:lastModifiedBy>Garry Thorn</cp:lastModifiedBy>
  <cp:revision>2</cp:revision>
  <dcterms:created xsi:type="dcterms:W3CDTF">2014-04-23T12:42:00Z</dcterms:created>
  <dcterms:modified xsi:type="dcterms:W3CDTF">2014-04-23T12:42:00Z</dcterms:modified>
  <cp:category>Year 8</cp:category>
</cp:coreProperties>
</file>