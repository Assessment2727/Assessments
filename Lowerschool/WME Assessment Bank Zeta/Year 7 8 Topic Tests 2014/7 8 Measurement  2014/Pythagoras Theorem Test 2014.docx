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6B0DC4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A08D51D3A7FB42289C0A0E69423ABB3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4B1B52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Pythagoras Theorem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6B0DC4" w:rsidRDefault="006B0DC4" w:rsidP="006B0DC4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6B0DC4" w:rsidRDefault="006B0DC4" w:rsidP="006B0DC4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Pythagoras’ theorem and its application to solving simple problems involving right angled triangles (ACMMG222)</w:t>
            </w:r>
          </w:p>
          <w:p w:rsidR="00853748" w:rsidRPr="00C56E1E" w:rsidRDefault="006B0DC4" w:rsidP="006B0DC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the concept of irrational numbers, including π (ACMMG186)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166A81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166A81" w:rsidRPr="001B3341" w:rsidRDefault="00166A81" w:rsidP="00166A81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66A81" w:rsidRDefault="00166A81" w:rsidP="00166A8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For any questions in this non-calculator section, you may refer to the table of squares provided below.</w:t>
            </w:r>
          </w:p>
          <w:p w:rsidR="00166A81" w:rsidRDefault="00166A81" w:rsidP="00166A8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tbl>
            <w:tblPr>
              <w:tblStyle w:val="TableGrid"/>
              <w:tblW w:w="7767" w:type="dxa"/>
              <w:tblInd w:w="502" w:type="dxa"/>
              <w:tblLayout w:type="fixed"/>
              <w:tblLook w:val="04A0" w:firstRow="1" w:lastRow="0" w:firstColumn="1" w:lastColumn="0" w:noHBand="0" w:noVBand="1"/>
            </w:tblPr>
            <w:tblGrid>
              <w:gridCol w:w="567"/>
              <w:gridCol w:w="737"/>
              <w:gridCol w:w="510"/>
              <w:gridCol w:w="737"/>
              <w:gridCol w:w="567"/>
              <w:gridCol w:w="737"/>
              <w:gridCol w:w="567"/>
              <w:gridCol w:w="737"/>
              <w:gridCol w:w="567"/>
              <w:gridCol w:w="737"/>
              <w:gridCol w:w="567"/>
              <w:gridCol w:w="737"/>
            </w:tblGrid>
            <w:tr w:rsidR="00166A81" w:rsidRPr="00166A81" w:rsidTr="00F50F00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 w14:anchorId="5770EBA8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1.4pt;height:13.8pt" o:ole="">
                        <v:imagedata r:id="rId8" o:title=""/>
                      </v:shape>
                      <o:OLEObject Type="Embed" ProgID="FXEquation.Equation" ShapeID="_x0000_i1025" DrawAspect="Content" ObjectID="_1459977016" r:id="rId9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 w14:anchorId="220D82F2">
                      <v:shape id="_x0000_i1026" type="#_x0000_t75" style="width:15pt;height:17.4pt" o:ole="">
                        <v:imagedata r:id="rId10" o:title=""/>
                      </v:shape>
                      <o:OLEObject Type="Embed" ProgID="FXEquation.Equation" ShapeID="_x0000_i1026" DrawAspect="Content" ObjectID="_1459977017" r:id="rId11"/>
                    </w:objec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  <w:hideMark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 w14:anchorId="7B653B80">
                      <v:shape id="_x0000_i1027" type="#_x0000_t75" style="width:11.4pt;height:13.8pt" o:ole="">
                        <v:imagedata r:id="rId8" o:title=""/>
                      </v:shape>
                      <o:OLEObject Type="Embed" ProgID="FXEquation.Equation" ShapeID="_x0000_i1027" DrawAspect="Content" ObjectID="_1459977018" r:id="rId12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  <w:hideMark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 w14:anchorId="75A8A98A">
                      <v:shape id="_x0000_i1028" type="#_x0000_t75" style="width:15pt;height:17.4pt" o:ole="">
                        <v:imagedata r:id="rId10" o:title=""/>
                      </v:shape>
                      <o:OLEObject Type="Embed" ProgID="FXEquation.Equation" ShapeID="_x0000_i1028" DrawAspect="Content" ObjectID="_1459977019" r:id="rId13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  <w:hideMark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 w14:anchorId="627CFFB4">
                      <v:shape id="_x0000_i1029" type="#_x0000_t75" style="width:11.4pt;height:13.8pt" o:ole="">
                        <v:imagedata r:id="rId8" o:title=""/>
                      </v:shape>
                      <o:OLEObject Type="Embed" ProgID="FXEquation.Equation" ShapeID="_x0000_i1029" DrawAspect="Content" ObjectID="_1459977020" r:id="rId14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  <w:hideMark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 w14:anchorId="706A7DDF">
                      <v:shape id="_x0000_i1030" type="#_x0000_t75" style="width:15pt;height:17.4pt" o:ole="">
                        <v:imagedata r:id="rId10" o:title=""/>
                      </v:shape>
                      <o:OLEObject Type="Embed" ProgID="FXEquation.Equation" ShapeID="_x0000_i1030" DrawAspect="Content" ObjectID="_1459977021" r:id="rId15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 w14:anchorId="406BB9EA">
                      <v:shape id="_x0000_i1031" type="#_x0000_t75" style="width:11.4pt;height:13.8pt" o:ole="">
                        <v:imagedata r:id="rId8" o:title=""/>
                      </v:shape>
                      <o:OLEObject Type="Embed" ProgID="FXEquation.Equation" ShapeID="_x0000_i1031" DrawAspect="Content" ObjectID="_1459977022" r:id="rId16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 w14:anchorId="7FC8210B">
                      <v:shape id="_x0000_i1032" type="#_x0000_t75" style="width:15pt;height:17.4pt" o:ole="">
                        <v:imagedata r:id="rId10" o:title=""/>
                      </v:shape>
                      <o:OLEObject Type="Embed" ProgID="FXEquation.Equation" ShapeID="_x0000_i1032" DrawAspect="Content" ObjectID="_1459977023" r:id="rId17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 w14:anchorId="3BA8976F">
                      <v:shape id="_x0000_i1033" type="#_x0000_t75" style="width:11.4pt;height:13.8pt" o:ole="">
                        <v:imagedata r:id="rId8" o:title=""/>
                      </v:shape>
                      <o:OLEObject Type="Embed" ProgID="FXEquation.Equation" ShapeID="_x0000_i1033" DrawAspect="Content" ObjectID="_1459977024" r:id="rId18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 w14:anchorId="4DC661A7">
                      <v:shape id="_x0000_i1034" type="#_x0000_t75" style="width:15pt;height:17.4pt" o:ole="">
                        <v:imagedata r:id="rId10" o:title=""/>
                      </v:shape>
                      <o:OLEObject Type="Embed" ProgID="FXEquation.Equation" ShapeID="_x0000_i1034" DrawAspect="Content" ObjectID="_1459977025" r:id="rId19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 w14:anchorId="4E9D25D3">
                      <v:shape id="_x0000_i1035" type="#_x0000_t75" style="width:11.4pt;height:13.8pt" o:ole="">
                        <v:imagedata r:id="rId8" o:title=""/>
                      </v:shape>
                      <o:OLEObject Type="Embed" ProgID="FXEquation.Equation" ShapeID="_x0000_i1035" DrawAspect="Content" ObjectID="_1459977026" r:id="rId20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166A81" w:rsidRPr="00166A81" w:rsidRDefault="00166A81" w:rsidP="00166A81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 w14:anchorId="7DC0E78A">
                      <v:shape id="_x0000_i1036" type="#_x0000_t75" style="width:15pt;height:17.4pt" o:ole="">
                        <v:imagedata r:id="rId10" o:title=""/>
                      </v:shape>
                      <o:OLEObject Type="Embed" ProgID="FXEquation.Equation" ShapeID="_x0000_i1036" DrawAspect="Content" ObjectID="_1459977027" r:id="rId21"/>
                    </w:object>
                  </w:r>
                </w:p>
              </w:tc>
            </w:tr>
            <w:tr w:rsidR="00055C07" w:rsidRPr="00166A81" w:rsidTr="00055C07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81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256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529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900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1369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1936</w:t>
                  </w:r>
                </w:p>
              </w:tc>
            </w:tr>
            <w:tr w:rsidR="00055C07" w:rsidRPr="00166A81" w:rsidTr="00055C07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100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289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576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961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1444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Default="00055C07" w:rsidP="00055C07">
                  <w:pPr>
                    <w:jc w:val="right"/>
                    <w:divId w:val="1487623856"/>
                    <w:rPr>
                      <w:rFonts w:eastAsia="Times New Roman"/>
                      <w:color w:val="000000"/>
                    </w:rPr>
                  </w:pPr>
                  <w:r>
                    <w:rPr>
                      <w:color w:val="000000"/>
                    </w:rPr>
                    <w:t>45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2025</w:t>
                  </w:r>
                </w:p>
              </w:tc>
            </w:tr>
            <w:tr w:rsidR="00055C07" w:rsidRPr="00166A81" w:rsidTr="00055C07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121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324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625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1024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1521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Default="00055C07" w:rsidP="00055C07">
                  <w:pPr>
                    <w:jc w:val="right"/>
                    <w:divId w:val="137900996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2116</w:t>
                  </w:r>
                </w:p>
              </w:tc>
            </w:tr>
            <w:tr w:rsidR="00055C07" w:rsidRPr="00166A81" w:rsidTr="00055C07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144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361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676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1089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1600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Default="00055C07" w:rsidP="00055C07">
                  <w:pPr>
                    <w:jc w:val="right"/>
                    <w:divId w:val="8130587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2209</w:t>
                  </w:r>
                </w:p>
              </w:tc>
            </w:tr>
            <w:tr w:rsidR="00055C07" w:rsidRPr="00166A81" w:rsidTr="000439B8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169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400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27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729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1156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1681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2304</w:t>
                  </w:r>
                </w:p>
              </w:tc>
            </w:tr>
            <w:tr w:rsidR="00055C07" w:rsidRPr="00166A81" w:rsidTr="000439B8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196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441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28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784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1225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1764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2401</w:t>
                  </w:r>
                </w:p>
              </w:tc>
            </w:tr>
            <w:tr w:rsidR="00055C07" w:rsidRPr="00166A81" w:rsidTr="000439B8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225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5C07" w:rsidRPr="00166A81" w:rsidRDefault="00055C07" w:rsidP="00055C07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484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29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841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1296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Pr="00166A81" w:rsidRDefault="00055C07" w:rsidP="00055C07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1849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50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055C07" w:rsidRDefault="00055C07" w:rsidP="00055C07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2500</w:t>
                  </w:r>
                </w:p>
              </w:tc>
            </w:tr>
          </w:tbl>
          <w:p w:rsidR="00166A81" w:rsidRDefault="00166A81" w:rsidP="00362FF3">
            <w:pPr>
              <w:pStyle w:val="QuestionStyle"/>
            </w:pPr>
            <w:r>
              <w:tab/>
            </w:r>
          </w:p>
        </w:tc>
      </w:tr>
      <w:tr w:rsidR="00166A81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166A81" w:rsidRPr="001B3341" w:rsidRDefault="00166A81" w:rsidP="00166A81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66A81" w:rsidRPr="00725769" w:rsidRDefault="00166A81" w:rsidP="00725769">
            <w:pPr>
              <w:pStyle w:val="QuestionStyle"/>
            </w:pPr>
            <w:r w:rsidRPr="00725769">
              <w:t>Which side is the hypotenuse of the right triangle ABC?</w:t>
            </w:r>
          </w:p>
          <w:p w:rsidR="00166A81" w:rsidRPr="00725769" w:rsidRDefault="00F5597B" w:rsidP="00725769">
            <w:pPr>
              <w:pStyle w:val="QuestionStyle"/>
            </w:pPr>
            <w:r w:rsidRPr="00725769">
              <w:object w:dxaOrig="1440" w:dyaOrig="1440">
                <v:shape id="_x0000_s1035" type="#_x0000_t75" style="position:absolute;margin-left:232.8pt;margin-top:1.95pt;width:198.15pt;height:88.3pt;z-index:251673088;mso-position-horizontal-relative:text;mso-position-vertical-relative:text">
                  <v:imagedata r:id="rId22" o:title=""/>
                </v:shape>
                <o:OLEObject Type="Embed" ProgID="FXDraw.Graphic" ShapeID="_x0000_s1035" DrawAspect="Content" ObjectID="_1459977064" r:id="rId23"/>
              </w:object>
            </w:r>
          </w:p>
          <w:p w:rsidR="00166A81" w:rsidRPr="00725769" w:rsidRDefault="00166A81" w:rsidP="00725769">
            <w:pPr>
              <w:pStyle w:val="QuestionStyle"/>
            </w:pPr>
            <w:r w:rsidRPr="00725769"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2B53FE49" wp14:editId="504F0365">
                      <wp:simplePos x="0" y="0"/>
                      <wp:positionH relativeFrom="column">
                        <wp:posOffset>542290</wp:posOffset>
                      </wp:positionH>
                      <wp:positionV relativeFrom="paragraph">
                        <wp:posOffset>20320</wp:posOffset>
                      </wp:positionV>
                      <wp:extent cx="167640" cy="922020"/>
                      <wp:effectExtent l="0" t="0" r="22860" b="1143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40" cy="9220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A0DA24" id="Group 6" o:spid="_x0000_s1026" style="position:absolute;margin-left:42.7pt;margin-top:1.6pt;width:13.2pt;height:72.6pt;z-index:25164492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725769">
              <w:t xml:space="preserve">                     AB</w:t>
            </w:r>
          </w:p>
          <w:p w:rsidR="00166A81" w:rsidRPr="00725769" w:rsidRDefault="00166A81" w:rsidP="00725769">
            <w:pPr>
              <w:pStyle w:val="QuestionStyle"/>
              <w:rPr>
                <w:sz w:val="12"/>
                <w:szCs w:val="12"/>
              </w:rPr>
            </w:pPr>
          </w:p>
          <w:p w:rsidR="00166A81" w:rsidRPr="00725769" w:rsidRDefault="00166A81" w:rsidP="00725769">
            <w:pPr>
              <w:pStyle w:val="QuestionStyle"/>
            </w:pPr>
            <w:r w:rsidRPr="00725769">
              <w:t xml:space="preserve">                     AC</w:t>
            </w:r>
            <w:r w:rsidRPr="00725769">
              <w:tab/>
            </w:r>
          </w:p>
          <w:p w:rsidR="00166A81" w:rsidRPr="00725769" w:rsidRDefault="00166A81" w:rsidP="00725769">
            <w:pPr>
              <w:pStyle w:val="QuestionStyle"/>
              <w:rPr>
                <w:sz w:val="12"/>
                <w:szCs w:val="12"/>
              </w:rPr>
            </w:pPr>
          </w:p>
          <w:p w:rsidR="00166A81" w:rsidRPr="00725769" w:rsidRDefault="00166A81" w:rsidP="00725769">
            <w:pPr>
              <w:pStyle w:val="QuestionStyle"/>
            </w:pPr>
            <w:r w:rsidRPr="00725769">
              <w:t xml:space="preserve">                     BC</w:t>
            </w:r>
          </w:p>
          <w:p w:rsidR="00166A81" w:rsidRPr="00725769" w:rsidRDefault="00166A81" w:rsidP="00725769">
            <w:pPr>
              <w:pStyle w:val="QuestionStyle"/>
              <w:rPr>
                <w:sz w:val="12"/>
                <w:szCs w:val="12"/>
              </w:rPr>
            </w:pPr>
          </w:p>
          <w:p w:rsidR="00166A81" w:rsidRDefault="00166A81" w:rsidP="00725769">
            <w:pPr>
              <w:pStyle w:val="QuestionStyle"/>
            </w:pPr>
            <w:r w:rsidRPr="00725769">
              <w:t xml:space="preserve">                     BD</w:t>
            </w:r>
          </w:p>
          <w:p w:rsidR="00725769" w:rsidRPr="00725769" w:rsidRDefault="00725769" w:rsidP="00725769">
            <w:pPr>
              <w:pStyle w:val="QuestionStyle"/>
              <w:rPr>
                <w:sz w:val="12"/>
                <w:szCs w:val="12"/>
              </w:rPr>
            </w:pPr>
          </w:p>
        </w:tc>
      </w:tr>
      <w:tr w:rsidR="00166A8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66A81" w:rsidRPr="001B3341" w:rsidRDefault="00166A81" w:rsidP="00166A81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6A81" w:rsidRDefault="00F5597B" w:rsidP="00166A81">
            <w:pPr>
              <w:ind w:right="400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36" type="#_x0000_t75" style="position:absolute;margin-left:240.55pt;margin-top:8.95pt;width:207.25pt;height:104.65pt;z-index:251674112;mso-position-horizontal-relative:text;mso-position-vertical-relative:text">
                  <v:imagedata r:id="rId24" o:title=""/>
                </v:shape>
                <o:OLEObject Type="Embed" ProgID="FXDraw.Graphic" ShapeID="_x0000_s1036" DrawAspect="Content" ObjectID="_1459977065" r:id="rId25"/>
              </w:object>
            </w:r>
            <w:r w:rsidR="00166A81">
              <w:rPr>
                <w:rFonts w:ascii="Times New Roman" w:hAnsi="Times New Roman"/>
                <w:sz w:val="24"/>
                <w:szCs w:val="24"/>
              </w:rPr>
              <w:t>Which is a correct statement of Pythagoras Theorem for the triangle shown below.</w:t>
            </w:r>
          </w:p>
          <w:p w:rsidR="00166A81" w:rsidRPr="00460C07" w:rsidRDefault="00166A81" w:rsidP="00166A8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66A81" w:rsidRPr="00573A1E" w:rsidRDefault="00166A81" w:rsidP="00166A8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9904" behindDoc="0" locked="0" layoutInCell="1" allowOverlap="1" wp14:anchorId="02422179" wp14:editId="3E0AC206">
                      <wp:simplePos x="0" y="0"/>
                      <wp:positionH relativeFrom="column">
                        <wp:posOffset>549910</wp:posOffset>
                      </wp:positionH>
                      <wp:positionV relativeFrom="paragraph">
                        <wp:posOffset>58420</wp:posOffset>
                      </wp:positionV>
                      <wp:extent cx="190500" cy="929640"/>
                      <wp:effectExtent l="0" t="0" r="19050" b="2286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92964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392918" id="Group 44" o:spid="_x0000_s1026" style="position:absolute;margin-left:43.3pt;margin-top:4.6pt;width:15pt;height:73.2pt;z-index:2515799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573A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76">
                <v:shape id="_x0000_i1037" type="#_x0000_t75" style="width:58.8pt;height:13.8pt" o:ole="">
                  <v:imagedata r:id="rId26" o:title=""/>
                </v:shape>
                <o:OLEObject Type="Embed" ProgID="FXEquation.Equation" ShapeID="_x0000_i1037" DrawAspect="Content" ObjectID="_1459977028" r:id="rId27"/>
              </w:object>
            </w:r>
            <w:r w:rsidRPr="00573A1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66A81" w:rsidRPr="00460C07" w:rsidRDefault="00166A81" w:rsidP="00166A8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66A81" w:rsidRPr="00D544A5" w:rsidRDefault="00166A81" w:rsidP="00166A8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544A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76">
                <v:shape id="_x0000_i1038" type="#_x0000_t75" style="width:58.8pt;height:13.8pt" o:ole="">
                  <v:imagedata r:id="rId28" o:title=""/>
                </v:shape>
                <o:OLEObject Type="Embed" ProgID="FXEquation.Equation" ShapeID="_x0000_i1038" DrawAspect="Content" ObjectID="_1459977029" r:id="rId29"/>
              </w:object>
            </w:r>
          </w:p>
          <w:p w:rsidR="00166A81" w:rsidRPr="00460C07" w:rsidRDefault="00166A81" w:rsidP="00166A8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66A81" w:rsidRPr="00D544A5" w:rsidRDefault="00166A81" w:rsidP="00166A8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544A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88">
                <v:shape id="_x0000_i1039" type="#_x0000_t75" style="width:58.8pt;height:14.4pt" o:ole="">
                  <v:imagedata r:id="rId30" o:title=""/>
                </v:shape>
                <o:OLEObject Type="Embed" ProgID="FXEquation.Equation" ShapeID="_x0000_i1039" DrawAspect="Content" ObjectID="_1459977030" r:id="rId31"/>
              </w:object>
            </w:r>
          </w:p>
          <w:p w:rsidR="00166A81" w:rsidRPr="00460C07" w:rsidRDefault="00166A81" w:rsidP="00166A8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66A81" w:rsidRPr="00D544A5" w:rsidRDefault="00166A81" w:rsidP="00166A8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544A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88">
                <v:shape id="_x0000_i1040" type="#_x0000_t75" style="width:58.8pt;height:14.4pt" o:ole="">
                  <v:imagedata r:id="rId32" o:title=""/>
                </v:shape>
                <o:OLEObject Type="Embed" ProgID="FXEquation.Equation" ShapeID="_x0000_i1040" DrawAspect="Content" ObjectID="_1459977031" r:id="rId33"/>
              </w:object>
            </w:r>
          </w:p>
          <w:p w:rsidR="00166A81" w:rsidRDefault="00166A81" w:rsidP="00362FF3">
            <w:pPr>
              <w:pStyle w:val="QuestionStyle"/>
            </w:pPr>
            <w:r>
              <w:tab/>
            </w:r>
          </w:p>
        </w:tc>
      </w:tr>
      <w:tr w:rsidR="00166A8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66A81" w:rsidRPr="001B3341" w:rsidRDefault="00166A81" w:rsidP="00166A81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6A81" w:rsidRDefault="00F5597B" w:rsidP="00166A81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37" type="#_x0000_t75" style="position:absolute;margin-left:217.05pt;margin-top:-.45pt;width:225.55pt;height:92.05pt;z-index:251675136;mso-position-horizontal-relative:text;mso-position-vertical-relative:text">
                  <v:imagedata r:id="rId34" o:title=""/>
                </v:shape>
                <o:OLEObject Type="Embed" ProgID="FXDraw.Graphic" ShapeID="_x0000_s1037" DrawAspect="Content" ObjectID="_1459977066" r:id="rId35"/>
              </w:object>
            </w:r>
            <w:r w:rsidR="00166A81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166A81" w:rsidRPr="000A40FE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 w:rsidR="00166A8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66A81" w:rsidRDefault="00166A81" w:rsidP="00166A8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66A81" w:rsidRDefault="00166A81" w:rsidP="00166A8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81952" behindDoc="0" locked="0" layoutInCell="1" allowOverlap="1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159385</wp:posOffset>
                      </wp:positionV>
                      <wp:extent cx="942975" cy="447675"/>
                      <wp:effectExtent l="0" t="0" r="28575" b="28575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345BE1" id="Rectangle 21" o:spid="_x0000_s1026" style="position:absolute;margin-left:24.75pt;margin-top:12.55pt;width:74.25pt;height:35.2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" strokeweight="1.5pt"/>
                  </w:pict>
                </mc:Fallback>
              </mc:AlternateContent>
            </w:r>
          </w:p>
          <w:p w:rsidR="00166A81" w:rsidRDefault="00166A81" w:rsidP="00166A8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66A81" w:rsidRPr="005A68C1" w:rsidRDefault="00166A81" w:rsidP="00166A81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5A68C1">
              <w:rPr>
                <w:rFonts w:ascii="Times New Roman" w:hAnsi="Times New Roman"/>
                <w:sz w:val="36"/>
                <w:szCs w:val="36"/>
              </w:rPr>
              <w:t>cm</w:t>
            </w:r>
          </w:p>
          <w:p w:rsidR="00166A81" w:rsidRDefault="00166A81" w:rsidP="00362FF3">
            <w:pPr>
              <w:pStyle w:val="QuestionStyle"/>
            </w:pPr>
          </w:p>
        </w:tc>
      </w:tr>
      <w:tr w:rsidR="00166A8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66A81" w:rsidRPr="001B3341" w:rsidRDefault="00166A81" w:rsidP="00166A81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6A81" w:rsidRDefault="004420E9" w:rsidP="00362FF3">
            <w:pPr>
              <w:pStyle w:val="QuestionStyle"/>
            </w:pPr>
            <w:r>
              <w:t xml:space="preserve">Which of these is an irrational number? </w:t>
            </w:r>
          </w:p>
          <w:p w:rsidR="004420E9" w:rsidRPr="00460C07" w:rsidRDefault="004420E9" w:rsidP="004420E9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420E9" w:rsidRPr="004420E9" w:rsidRDefault="004420E9" w:rsidP="004420E9">
            <w:pPr>
              <w:rPr>
                <w:rFonts w:ascii="Times New Roman" w:hAnsi="Times New Roman"/>
                <w:position w:val="-4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2976" behindDoc="0" locked="0" layoutInCell="1" allowOverlap="1" wp14:anchorId="26FA758A" wp14:editId="717C0107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17467" id="Group 28" o:spid="_x0000_s1026" style="position:absolute;margin-left:16pt;margin-top:.5pt;width:343.5pt;height:9pt;z-index:2515829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14" w:dyaOrig="298">
                <v:shape id="_x0000_i1041" type="#_x0000_t75" style="width:25.8pt;height:15pt" o:ole="">
                  <v:imagedata r:id="rId36" o:title=""/>
                </v:shape>
                <o:OLEObject Type="Embed" ProgID="FXEquation.Equation" ShapeID="_x0000_i1041" DrawAspect="Content" ObjectID="_1459977032" r:id="rId37"/>
              </w:objec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</w: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14" w:dyaOrig="298">
                <v:shape id="_x0000_i1042" type="#_x0000_t75" style="width:25.8pt;height:15pt" o:ole="">
                  <v:imagedata r:id="rId38" o:title=""/>
                </v:shape>
                <o:OLEObject Type="Embed" ProgID="FXEquation.Equation" ShapeID="_x0000_i1042" DrawAspect="Content" ObjectID="_1459977033" r:id="rId39"/>
              </w:objec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14" w:dyaOrig="298">
                <v:shape id="_x0000_i1043" type="#_x0000_t75" style="width:25.8pt;height:15pt" o:ole="">
                  <v:imagedata r:id="rId40" o:title=""/>
                </v:shape>
                <o:OLEObject Type="Embed" ProgID="FXEquation.Equation" ShapeID="_x0000_i1043" DrawAspect="Content" ObjectID="_1459977034" r:id="rId41"/>
              </w:objec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634" w:dyaOrig="298">
                <v:shape id="_x0000_i1044" type="#_x0000_t75" style="width:31.8pt;height:15pt" o:ole="">
                  <v:imagedata r:id="rId42" o:title=""/>
                </v:shape>
                <o:OLEObject Type="Embed" ProgID="FXEquation.Equation" ShapeID="_x0000_i1044" DrawAspect="Content" ObjectID="_1459977035" r:id="rId43"/>
              </w:objec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</w:t>
            </w:r>
          </w:p>
          <w:p w:rsidR="004420E9" w:rsidRPr="004420E9" w:rsidRDefault="004420E9" w:rsidP="00362FF3">
            <w:pPr>
              <w:pStyle w:val="QuestionStyle"/>
            </w:pPr>
          </w:p>
        </w:tc>
      </w:tr>
      <w:tr w:rsidR="004420E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4420E9" w:rsidRPr="001B3341" w:rsidRDefault="004420E9" w:rsidP="004420E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420E9" w:rsidRDefault="00F5597B" w:rsidP="004420E9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BDF5FE0">
                <v:shape id="_x0000_s1039" type="#_x0000_t75" style="position:absolute;margin-left:224.5pt;margin-top:3.15pt;width:186.5pt;height:83.85pt;z-index:251676160;mso-position-horizontal-relative:text;mso-position-vertical-relative:text">
                  <v:imagedata r:id="rId44" o:title=""/>
                </v:shape>
                <o:OLEObject Type="Embed" ProgID="FXDraw.Graphic" ShapeID="_x0000_s1039" DrawAspect="Content" ObjectID="_1459977067" r:id="rId45"/>
              </w:object>
            </w:r>
            <w:r w:rsidR="004420E9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4420E9">
              <w:rPr>
                <w:rFonts w:ascii="Times New Roman" w:hAnsi="Times New Roman"/>
                <w:i/>
                <w:sz w:val="24"/>
                <w:szCs w:val="24"/>
              </w:rPr>
              <w:t>w</w:t>
            </w:r>
            <w:r w:rsidR="004420E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420E9" w:rsidRPr="004420E9" w:rsidRDefault="004420E9" w:rsidP="004420E9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420E9" w:rsidRDefault="004420E9" w:rsidP="004420E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420E9" w:rsidRDefault="004420E9" w:rsidP="004420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85024" behindDoc="0" locked="0" layoutInCell="1" allowOverlap="1" wp14:anchorId="2CA98BA5" wp14:editId="7F5F12C7">
                      <wp:simplePos x="0" y="0"/>
                      <wp:positionH relativeFrom="column">
                        <wp:posOffset>666750</wp:posOffset>
                      </wp:positionH>
                      <wp:positionV relativeFrom="paragraph">
                        <wp:posOffset>67945</wp:posOffset>
                      </wp:positionV>
                      <wp:extent cx="942975" cy="447675"/>
                      <wp:effectExtent l="0" t="0" r="28575" b="28575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23E3AD" id="Rectangle 22" o:spid="_x0000_s1026" style="position:absolute;margin-left:52.5pt;margin-top:5.35pt;width:74.25pt;height:35.2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" strokeweight="1.5pt"/>
                  </w:pict>
                </mc:Fallback>
              </mc:AlternateContent>
            </w:r>
          </w:p>
          <w:p w:rsidR="004420E9" w:rsidRPr="004420E9" w:rsidRDefault="004420E9" w:rsidP="004420E9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4420E9">
              <w:rPr>
                <w:rFonts w:ascii="Times New Roman" w:hAnsi="Times New Roman"/>
                <w:i/>
                <w:sz w:val="40"/>
                <w:szCs w:val="40"/>
              </w:rPr>
              <w:t>w</w:t>
            </w:r>
            <w:r w:rsidRPr="004420E9">
              <w:rPr>
                <w:rFonts w:ascii="Times New Roman" w:hAnsi="Times New Roman"/>
                <w:sz w:val="40"/>
                <w:szCs w:val="40"/>
              </w:rPr>
              <w:t xml:space="preserve"> =                              </w:t>
            </w:r>
          </w:p>
          <w:p w:rsidR="004420E9" w:rsidRDefault="004420E9" w:rsidP="00362FF3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584000" behindDoc="0" locked="0" layoutInCell="1" allowOverlap="1" wp14:anchorId="38E8F62A" wp14:editId="5C387289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24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44D2BE" id="Group 23" o:spid="_x0000_s1026" style="position:absolute;margin-left:117.5pt;margin-top:590.4pt;width:222pt;height:36pt;z-index:251584000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e61MMA&#10;AADbAAAADwAAAGRycy9kb3ducmV2LnhtbESPQWsCMRSE74L/ITyhN02UVtrVKCJYeitde+jxuXnd&#10;Xbp5WZPsuu2vbwTB4zAz3zDr7WAb0ZMPtWMN85kCQVw4U3Op4fN4mD6DCBHZYOOYNPxSgO1mPFpj&#10;ZtyFP6jPYykShEOGGqoY20zKUFRkMcxcS5y8b+ctxiR9KY3HS4LbRi6UWkqLNaeFClvaV1T85J3V&#10;UBjVKf/Vv7+cnmL+13dnlq9nrR8mw24FItIQ7+Fb+81oWDz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e61MMAAADbAAAADwAAAAAAAAAAAAAAAACYAgAAZHJzL2Rv&#10;d25yZXYueG1sUEsFBgAAAAAEAAQA9QAAAIgDAAAAAA=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fT8MA&#10;AADbAAAADwAAAGRycy9kb3ducmV2LnhtbESPQWsCMRSE7wX/Q3iCt5ooWOpqFBEsvZVuPXh8bp67&#10;i5uXNcmua399Uyj0OMzMN8x6O9hG9ORD7VjDbKpAEBfO1FxqOH4dnl9BhIhssHFMGh4UYLsZPa0x&#10;M+7On9TnsRQJwiFDDVWMbSZlKCqyGKauJU7exXmLMUlfSuPxnuC2kXOlXqTFmtNChS3tKyqueWc1&#10;FEZ1yp/6j+V5EfPvvruxfLtpPRkPuxWISEP8D/+1342G+Q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sfT8MAAADbAAAADwAAAAAAAAAAAAAAAACYAgAAZHJzL2Rv&#10;d25yZXYueG1sUEsFBgAAAAAEAAQA9QAAAIgDAAAAAA=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mBOMMA&#10;AADbAAAADwAAAGRycy9kb3ducmV2LnhtbESPQWsCMRSE7wX/Q3iCt5ooKHU1igiW3kq3Hjw+N8/d&#10;xc3LmmTXbX99Uyj0OMzMN8xmN9hG9ORD7VjDbKpAEBfO1FxqOH0en19AhIhssHFMGr4owG47etpg&#10;ZtyDP6jPYykShEOGGqoY20zKUFRkMUxdS5y8q/MWY5K+lMbjI8FtI+dKLaXFmtNChS0dKipueWc1&#10;FEZ1yp/799VlEfPvvruzfL1rPRkP+zWISEP8D/+134yG+RJ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mBOMMAAADbAAAADwAAAAAAAAAAAAAAAACYAgAAZHJzL2Rv&#10;d25yZXYueG1sUEsFBgAAAAAEAAQA9QAAAIgDAAAAAA==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ko8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j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ko8MAAADbAAAADwAAAAAAAAAAAAAAAACYAgAAZHJzL2Rv&#10;d25yZXYueG1sUEsFBgAAAAAEAAQA9QAAAIgDAAAAAA==&#10;"/>
                    </v:group>
                  </w:pict>
                </mc:Fallback>
              </mc:AlternateContent>
            </w:r>
          </w:p>
        </w:tc>
      </w:tr>
      <w:tr w:rsidR="004420E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420E9" w:rsidRPr="001B3341" w:rsidRDefault="004420E9" w:rsidP="004420E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5111" w:rsidRPr="00460C07" w:rsidRDefault="00F5597B" w:rsidP="00C75111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0" type="#_x0000_t75" style="position:absolute;margin-left:232.05pt;margin-top:2.25pt;width:172.75pt;height:110.1pt;z-index:251677184;mso-position-horizontal-relative:text;mso-position-vertical-relative:text">
                  <v:imagedata r:id="rId46" o:title=""/>
                </v:shape>
                <o:OLEObject Type="Embed" ProgID="FXDraw.Graphic" ShapeID="_x0000_s1040" DrawAspect="Content" ObjectID="_1459977068" r:id="rId47"/>
              </w:object>
            </w:r>
            <w:r w:rsidR="00C75111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C75111" w:rsidRPr="00C75111">
              <w:rPr>
                <w:rFonts w:ascii="Times New Roman" w:hAnsi="Times New Roman"/>
                <w:i/>
                <w:sz w:val="24"/>
                <w:szCs w:val="24"/>
              </w:rPr>
              <w:t>XY</w:t>
            </w:r>
          </w:p>
          <w:p w:rsidR="00C75111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C78A0" w:rsidRDefault="00DC78A0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C78A0" w:rsidRPr="00460C07" w:rsidRDefault="00DC78A0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75111" w:rsidRPr="00460C07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7072" behindDoc="0" locked="0" layoutInCell="1" allowOverlap="1" wp14:anchorId="2950CA5F" wp14:editId="1B70592F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9893FC" id="Group 43" o:spid="_x0000_s1026" style="position:absolute;margin-left:18.8pt;margin-top:.9pt;width:13.5pt;height:74.4pt;z-index:25158707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DC78A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A21C1">
              <w:rPr>
                <w:rFonts w:ascii="Times New Roman" w:hAnsi="Times New Roman"/>
                <w:sz w:val="24"/>
                <w:szCs w:val="24"/>
              </w:rPr>
              <w:t xml:space="preserve"> 25</w:t>
            </w:r>
          </w:p>
          <w:p w:rsidR="00C75111" w:rsidRPr="00460C07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75111" w:rsidRPr="00460C07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6A21C1">
              <w:rPr>
                <w:rFonts w:ascii="Times New Roman" w:hAnsi="Times New Roman"/>
                <w:sz w:val="24"/>
                <w:szCs w:val="24"/>
              </w:rPr>
              <w:t>27</w:t>
            </w:r>
          </w:p>
          <w:p w:rsidR="00C75111" w:rsidRPr="00460C07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75111" w:rsidRPr="00460C07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6A21C1">
              <w:rPr>
                <w:rFonts w:ascii="Times New Roman" w:hAnsi="Times New Roman"/>
                <w:sz w:val="24"/>
                <w:szCs w:val="24"/>
              </w:rPr>
              <w:t>29</w:t>
            </w:r>
          </w:p>
          <w:p w:rsidR="00C75111" w:rsidRPr="00460C07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20E9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6A21C1">
              <w:rPr>
                <w:rFonts w:ascii="Times New Roman" w:hAnsi="Times New Roman"/>
                <w:sz w:val="24"/>
                <w:szCs w:val="24"/>
              </w:rPr>
              <w:t>31</w:t>
            </w:r>
          </w:p>
          <w:p w:rsidR="00DC78A0" w:rsidRPr="00DC78A0" w:rsidRDefault="00DC78A0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4420E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420E9" w:rsidRPr="001B3341" w:rsidRDefault="004420E9" w:rsidP="004420E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5111" w:rsidRDefault="00F5597B" w:rsidP="00C75111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1" type="#_x0000_t75" style="position:absolute;margin-left:186.45pt;margin-top:-1.65pt;width:232.7pt;height:111.55pt;z-index:251678208;mso-position-horizontal-relative:text;mso-position-vertical-relative:text">
                  <v:imagedata r:id="rId48" o:title=""/>
                </v:shape>
                <o:OLEObject Type="Embed" ProgID="FXDraw.Graphic" ShapeID="_x0000_s1041" DrawAspect="Content" ObjectID="_1459977069" r:id="rId49"/>
              </w:object>
            </w:r>
            <w:r w:rsidR="00C75111">
              <w:rPr>
                <w:rFonts w:ascii="Times New Roman" w:hAnsi="Times New Roman"/>
                <w:sz w:val="24"/>
                <w:szCs w:val="24"/>
              </w:rPr>
              <w:t xml:space="preserve">Find the </w:t>
            </w:r>
            <w:r w:rsidR="00DC78A0">
              <w:rPr>
                <w:rFonts w:ascii="Times New Roman" w:hAnsi="Times New Roman"/>
                <w:sz w:val="24"/>
                <w:szCs w:val="24"/>
              </w:rPr>
              <w:t>value</w:t>
            </w:r>
            <w:r w:rsidR="00C75111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 w:rsidR="00DC78A0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="00C7511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75111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21C1" w:rsidRPr="00460C07" w:rsidRDefault="006A21C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75111" w:rsidRPr="00460C07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6048" behindDoc="0" locked="0" layoutInCell="1" allowOverlap="1" wp14:anchorId="2950CA5F" wp14:editId="1B70592F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9A5A40" id="Group 35" o:spid="_x0000_s1026" style="position:absolute;margin-left:18.8pt;margin-top:.9pt;width:13.5pt;height:74.4pt;z-index:25158604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6A21C1"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 w:rsidR="006A21C1">
              <w:rPr>
                <w:rFonts w:ascii="Times New Roman" w:hAnsi="Times New Roman"/>
                <w:sz w:val="24"/>
                <w:szCs w:val="24"/>
              </w:rPr>
              <w:t>= 28</w:t>
            </w:r>
          </w:p>
          <w:p w:rsidR="00C75111" w:rsidRPr="00460C07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75111" w:rsidRPr="00460C07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6A21C1"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 w:rsidR="006A21C1">
              <w:rPr>
                <w:rFonts w:ascii="Times New Roman" w:hAnsi="Times New Roman"/>
                <w:sz w:val="24"/>
                <w:szCs w:val="24"/>
              </w:rPr>
              <w:t>= 30</w:t>
            </w:r>
          </w:p>
          <w:p w:rsidR="00C75111" w:rsidRPr="00460C07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75111" w:rsidRPr="00460C07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6A21C1"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 w:rsidR="006A21C1">
              <w:rPr>
                <w:rFonts w:ascii="Times New Roman" w:hAnsi="Times New Roman"/>
                <w:sz w:val="24"/>
                <w:szCs w:val="24"/>
              </w:rPr>
              <w:t>= 31</w:t>
            </w:r>
          </w:p>
          <w:p w:rsidR="00C75111" w:rsidRPr="00460C07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20E9" w:rsidRDefault="00C75111" w:rsidP="00C7511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6A21C1"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 w:rsidR="006A21C1">
              <w:rPr>
                <w:rFonts w:ascii="Times New Roman" w:hAnsi="Times New Roman"/>
                <w:sz w:val="24"/>
                <w:szCs w:val="24"/>
              </w:rPr>
              <w:t>= 33</w:t>
            </w:r>
          </w:p>
          <w:p w:rsidR="00C75111" w:rsidRDefault="00C7511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21C1" w:rsidRPr="00C75111" w:rsidRDefault="006A21C1" w:rsidP="00C75111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4420E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420E9" w:rsidRPr="001B3341" w:rsidRDefault="004420E9" w:rsidP="004420E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21C1" w:rsidRPr="004E1905" w:rsidRDefault="00F5597B" w:rsidP="006A21C1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2" type="#_x0000_t75" style="position:absolute;margin-left:258.15pt;margin-top:6pt;width:149.35pt;height:95.85pt;z-index:251679232;mso-position-horizontal-relative:text;mso-position-vertical-relative:text">
                  <v:imagedata r:id="rId50" o:title=""/>
                </v:shape>
                <o:OLEObject Type="Embed" ProgID="FXDraw.Graphic" ShapeID="_x0000_s1042" DrawAspect="Content" ObjectID="_1459977070" r:id="rId51"/>
              </w:object>
            </w:r>
            <w:r w:rsidR="006A21C1">
              <w:rPr>
                <w:rFonts w:ascii="Times New Roman" w:hAnsi="Times New Roman"/>
                <w:sz w:val="24"/>
                <w:szCs w:val="24"/>
              </w:rPr>
              <w:t xml:space="preserve">Which is the best estimate for the length of </w:t>
            </w:r>
            <w:r w:rsidR="006A21C1" w:rsidRPr="005A26A7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 w:rsidR="006A21C1">
              <w:rPr>
                <w:rFonts w:ascii="Times New Roman" w:hAnsi="Times New Roman"/>
                <w:sz w:val="24"/>
                <w:szCs w:val="24"/>
              </w:rPr>
              <w:t xml:space="preserve"> in the triangle?</w:t>
            </w:r>
          </w:p>
          <w:p w:rsidR="006A21C1" w:rsidRDefault="006A21C1" w:rsidP="006A21C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21C1" w:rsidRDefault="00D46704" w:rsidP="006A21C1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6785CC16" wp14:editId="12F3668D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2540</wp:posOffset>
                      </wp:positionV>
                      <wp:extent cx="160020" cy="914400"/>
                      <wp:effectExtent l="0" t="0" r="11430" b="19050"/>
                      <wp:wrapNone/>
                      <wp:docPr id="241" name="Group 2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" cy="9144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4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A1EA8A" id="Group 241" o:spid="_x0000_s1026" style="position:absolute;margin-left:30.7pt;margin-top:.2pt;width:12.6pt;height:1in;z-index:25166592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T3lsYA&#10;AADcAAAADwAAAGRycy9kb3ducmV2LnhtbESPQWvCQBSE74L/YXlCL1I3BtE0uoooLe1FqBZ7fWSf&#10;STD7NmS3SfTXdwsFj8PMfMOsNr2pREuNKy0rmE4iEMSZ1SXnCr5Or88JCOeRNVaWScGNHGzWw8EK&#10;U207/qT26HMRIOxSVFB4X6dSuqwgg25ia+LgXWxj0AfZ5FI32AW4qWQcRXNpsOSwUGBNu4Ky6/HH&#10;KEhuiTm358PbN31wt78f9GI7flHqadRvlyA89f4R/m+/awXxL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T3l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hSDcYA&#10;AADcAAAADwAAAGRycy9kb3ducmV2LnhtbESPQWvCQBSE74L/YXmCF6mb2lJjdBWpWPQiaIu9PrLP&#10;JJh9G7JrEvvru0Khx2FmvmEWq86UoqHaFZYVPI8jEMSp1QVnCr4+t08xCOeRNZaWScGdHKyW/d4C&#10;E21bPlJz8pkIEHYJKsi9rxIpXZqTQTe2FXHwLrY26IOsM6lrbAPclHISRW/SYMFhIceK3nNKr6eb&#10;URDfY3NuzoePb9pzu/k56Ol6NFNqOOjWcxCeOv8f/mvvtILJ6w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hSD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HKecYA&#10;AADcAAAADwAAAGRycy9kb3ducmV2LnhtbESPQWvCQBSE74X+h+UVvJS6UaSN0U0QpUUvQq3o9ZF9&#10;TUKzb0N2m8T+elcQehxm5htmmQ2mFh21rrKsYDKOQBDnVldcKDh+vb/EIJxH1lhbJgUXcpCljw9L&#10;TLTt+ZO6gy9EgLBLUEHpfZNI6fKSDLqxbYiD921bgz7ItpC6xT7ATS2nUfQqDVYcFkpsaF1S/nP4&#10;NQriS2xO3Wn/caYd95u/vX5bPc+VGj0NqwUIT4P/D9/bW61gOpvB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HKe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1v4sYA&#10;AADcAAAADwAAAGRycy9kb3ducmV2LnhtbESPQWvCQBSE74L/YXmCF6mbSltjdBWpWPQiaIu9PrLP&#10;JJh9G7JrEvvru0Khx2FmvmEWq86UoqHaFZYVPI8jEMSp1QVnCr4+t08xCOeRNZaWScGdHKyW/d4C&#10;E21bPlJz8pkIEHYJKsi9rxIpXZqTQTe2FXHwLrY26IOsM6lrbAPclHISRW/SYMFhIceK3nNKr6eb&#10;URDfY3NuzoePb9pzu/k56Ol6NFNqOOjWcxCeOv8f/mvvtILJyy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1v4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="006A21C1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6A21C1" w:rsidRPr="004E190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A21C1">
              <w:rPr>
                <w:rFonts w:ascii="Times New Roman" w:hAnsi="Times New Roman"/>
                <w:sz w:val="24"/>
                <w:szCs w:val="24"/>
              </w:rPr>
              <w:t xml:space="preserve">           It lies between </w:t>
            </w:r>
            <w:r w:rsidR="003A50DF">
              <w:rPr>
                <w:rFonts w:ascii="Times New Roman" w:hAnsi="Times New Roman"/>
                <w:sz w:val="24"/>
                <w:szCs w:val="24"/>
              </w:rPr>
              <w:t>32</w:t>
            </w:r>
            <w:r w:rsidR="006A21C1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3A50DF">
              <w:rPr>
                <w:rFonts w:ascii="Times New Roman" w:hAnsi="Times New Roman"/>
                <w:sz w:val="24"/>
                <w:szCs w:val="24"/>
              </w:rPr>
              <w:t xml:space="preserve"> and 33</w:t>
            </w:r>
            <w:r w:rsidR="006A21C1">
              <w:rPr>
                <w:rFonts w:ascii="Times New Roman" w:hAnsi="Times New Roman"/>
                <w:sz w:val="24"/>
                <w:szCs w:val="24"/>
              </w:rPr>
              <w:t xml:space="preserve"> m.</w:t>
            </w:r>
          </w:p>
          <w:p w:rsidR="006A21C1" w:rsidRDefault="006A21C1" w:rsidP="006A21C1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It lies between 38 m and 39 m.</w:t>
            </w:r>
          </w:p>
          <w:p w:rsidR="006A21C1" w:rsidRDefault="006A21C1" w:rsidP="006A21C1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It lies be</w:t>
            </w:r>
            <w:r w:rsidR="003A50DF">
              <w:rPr>
                <w:rFonts w:ascii="Times New Roman" w:hAnsi="Times New Roman"/>
                <w:sz w:val="24"/>
                <w:szCs w:val="24"/>
              </w:rPr>
              <w:t>tween 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3A50DF">
              <w:rPr>
                <w:rFonts w:ascii="Times New Roman" w:hAnsi="Times New Roman"/>
                <w:sz w:val="24"/>
                <w:szCs w:val="24"/>
              </w:rPr>
              <w:t xml:space="preserve"> and 46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m.</w:t>
            </w: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A21C1" w:rsidRDefault="006A21C1" w:rsidP="006A21C1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It lies between 49 m and 50 m.</w:t>
            </w:r>
          </w:p>
          <w:p w:rsidR="004420E9" w:rsidRDefault="004420E9" w:rsidP="00362FF3">
            <w:pPr>
              <w:pStyle w:val="QuestionStyle"/>
            </w:pPr>
          </w:p>
        </w:tc>
      </w:tr>
      <w:tr w:rsidR="004420E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420E9" w:rsidRPr="001B3341" w:rsidRDefault="004420E9" w:rsidP="004420E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420E9" w:rsidRDefault="00F50F00" w:rsidP="00362FF3">
            <w:pPr>
              <w:pStyle w:val="QuestionStyle"/>
            </w:pPr>
            <w:r>
              <w:t>What is the third (larger) number which would form a Pythagorean Triad with 12 and 35?</w:t>
            </w:r>
          </w:p>
          <w:p w:rsidR="00F50F00" w:rsidRDefault="00F50F00" w:rsidP="00362FF3">
            <w:pPr>
              <w:pStyle w:val="QuestionStyle"/>
            </w:pPr>
          </w:p>
          <w:p w:rsidR="00F50F00" w:rsidRDefault="00F50F00" w:rsidP="00362FF3">
            <w:pPr>
              <w:pStyle w:val="QuestionStyle"/>
            </w:pPr>
          </w:p>
          <w:p w:rsidR="00F50F00" w:rsidRDefault="00F50F00" w:rsidP="00362FF3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589120" behindDoc="0" locked="0" layoutInCell="1" allowOverlap="1" wp14:anchorId="5B44CC50" wp14:editId="795EF8E5">
                      <wp:simplePos x="0" y="0"/>
                      <wp:positionH relativeFrom="column">
                        <wp:posOffset>1120140</wp:posOffset>
                      </wp:positionH>
                      <wp:positionV relativeFrom="paragraph">
                        <wp:posOffset>90805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9F48CC" w:rsidRDefault="00045330" w:rsidP="00F50F0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44CC50" id="Rectangle 74" o:spid="_x0000_s1026" style="position:absolute;margin-left:88.2pt;margin-top:7.15pt;width:59.4pt;height:29.4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" filled="f" strokecolor="black [3213]" strokeweight="1.5pt">
                      <v:textbox>
                        <w:txbxContent>
                          <w:p w:rsidR="00045330" w:rsidRPr="009F48CC" w:rsidRDefault="00045330" w:rsidP="00F50F0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50F00" w:rsidRDefault="00F50F00" w:rsidP="00362FF3">
            <w:pPr>
              <w:pStyle w:val="QuestionStyle"/>
            </w:pPr>
          </w:p>
          <w:p w:rsidR="00F50F00" w:rsidRDefault="00F50F00" w:rsidP="00362FF3">
            <w:pPr>
              <w:pStyle w:val="QuestionStyle"/>
            </w:pPr>
          </w:p>
        </w:tc>
      </w:tr>
      <w:tr w:rsidR="004420E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420E9" w:rsidRPr="001B3341" w:rsidRDefault="004420E9" w:rsidP="004420E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5769" w:rsidRDefault="00F50F00" w:rsidP="00362FF3">
            <w:pPr>
              <w:pStyle w:val="QuestionStyle"/>
            </w:pPr>
            <w:r>
              <w:t>Is a triangle with the dimensions be</w:t>
            </w:r>
            <w:r w:rsidR="00725769">
              <w:t xml:space="preserve">low, right angled?  </w:t>
            </w:r>
          </w:p>
          <w:p w:rsidR="00F50F00" w:rsidRDefault="00725769" w:rsidP="00362FF3">
            <w:pPr>
              <w:pStyle w:val="QuestionStyle"/>
            </w:pPr>
            <w:r>
              <w:object w:dxaOrig="1440" w:dyaOrig="1440">
                <v:shape id="_x0000_s1048" type="#_x0000_t75" style="position:absolute;margin-left:201.05pt;margin-top:7.35pt;width:208.6pt;height:98.05pt;z-index:251680256;mso-position-horizontal-relative:text;mso-position-vertical-relative:text">
                  <v:imagedata r:id="rId52" o:title=""/>
                </v:shape>
                <o:OLEObject Type="Embed" ProgID="FXDraw.Graphic" ShapeID="_x0000_s1048" DrawAspect="Content" ObjectID="_1459977071" r:id="rId53"/>
              </w:object>
            </w:r>
            <w:r>
              <w:t>Explain why.</w:t>
            </w:r>
          </w:p>
          <w:p w:rsidR="00F50F00" w:rsidRDefault="00F50F00" w:rsidP="00362FF3">
            <w:pPr>
              <w:pStyle w:val="QuestionStyle"/>
            </w:pPr>
          </w:p>
          <w:p w:rsidR="00F50F00" w:rsidRDefault="00F50F00" w:rsidP="00362FF3">
            <w:pPr>
              <w:pStyle w:val="QuestionStyle"/>
            </w:pPr>
          </w:p>
          <w:p w:rsidR="00F50F00" w:rsidRDefault="00F50F00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</w:p>
          <w:p w:rsidR="00F50F00" w:rsidRDefault="00F50F00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</w:p>
          <w:p w:rsidR="00F50F00" w:rsidRDefault="00C1401D" w:rsidP="00362FF3">
            <w:pPr>
              <w:pStyle w:val="QuestionStyle"/>
            </w:pPr>
            <w:r>
              <w:t>…………………………………………………………………………………………….</w:t>
            </w:r>
          </w:p>
          <w:p w:rsidR="00C1401D" w:rsidRPr="00C1401D" w:rsidRDefault="00C1401D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</w:p>
          <w:p w:rsidR="00F50F00" w:rsidRDefault="00C1401D" w:rsidP="00362FF3">
            <w:pPr>
              <w:pStyle w:val="QuestionStyle"/>
            </w:pPr>
            <w:r>
              <w:t>…………………………………………………………………………………………….</w:t>
            </w:r>
          </w:p>
        </w:tc>
      </w:tr>
      <w:tr w:rsidR="00C1401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1401D" w:rsidRPr="001B3341" w:rsidRDefault="00C1401D" w:rsidP="00C1401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01D" w:rsidRDefault="00F5597B" w:rsidP="00C1401D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97" type="#_x0000_t75" style="position:absolute;margin-left:245.85pt;margin-top:.15pt;width:194.7pt;height:100.3pt;z-index:251715072;mso-position-horizontal-relative:text;mso-position-vertical-relative:text">
                  <v:imagedata r:id="rId54" o:title=""/>
                </v:shape>
                <o:OLEObject Type="Embed" ProgID="FXDraw.Graphic" ShapeID="_x0000_s1197" DrawAspect="Content" ObjectID="_1459977072" r:id="rId55"/>
              </w:object>
            </w:r>
            <w:r w:rsidR="00C1401D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C1401D">
              <w:rPr>
                <w:rFonts w:ascii="Times New Roman" w:hAnsi="Times New Roman"/>
                <w:i/>
                <w:sz w:val="24"/>
                <w:szCs w:val="24"/>
              </w:rPr>
              <w:t xml:space="preserve">KL </w:t>
            </w:r>
            <w:r w:rsidR="00C1401D">
              <w:rPr>
                <w:rFonts w:ascii="Times New Roman" w:hAnsi="Times New Roman"/>
                <w:sz w:val="24"/>
                <w:szCs w:val="24"/>
              </w:rPr>
              <w:t>(leave your answer as a surd).</w:t>
            </w:r>
          </w:p>
          <w:p w:rsidR="00C1401D" w:rsidRDefault="00C1401D" w:rsidP="00C1401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01D" w:rsidRDefault="00C1401D" w:rsidP="00C1401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88096" behindDoc="0" locked="0" layoutInCell="1" allowOverlap="1" wp14:anchorId="7CA50E91" wp14:editId="632CD0E0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159385</wp:posOffset>
                      </wp:positionV>
                      <wp:extent cx="942975" cy="447675"/>
                      <wp:effectExtent l="0" t="0" r="28575" b="28575"/>
                      <wp:wrapNone/>
                      <wp:docPr id="58" name="Rectangl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96211F" id="Rectangle 58" o:spid="_x0000_s1026" style="position:absolute;margin-left:24.75pt;margin-top:12.55pt;width:74.25pt;height:35.2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" strokeweight="1.5pt"/>
                  </w:pict>
                </mc:Fallback>
              </mc:AlternateContent>
            </w:r>
          </w:p>
          <w:p w:rsidR="00C1401D" w:rsidRDefault="00C1401D" w:rsidP="00C1401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01D" w:rsidRPr="005A68C1" w:rsidRDefault="00C1401D" w:rsidP="00C1401D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5A68C1">
              <w:rPr>
                <w:rFonts w:ascii="Times New Roman" w:hAnsi="Times New Roman"/>
                <w:sz w:val="36"/>
                <w:szCs w:val="36"/>
              </w:rPr>
              <w:t>cm</w:t>
            </w:r>
          </w:p>
          <w:p w:rsidR="00C1401D" w:rsidRDefault="00C1401D" w:rsidP="00362FF3">
            <w:pPr>
              <w:pStyle w:val="QuestionStyle"/>
            </w:pPr>
          </w:p>
        </w:tc>
      </w:tr>
      <w:tr w:rsidR="00C1401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1401D" w:rsidRPr="001B3341" w:rsidRDefault="00C1401D" w:rsidP="00C1401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01D" w:rsidRDefault="00F5597B" w:rsidP="00362FF3">
            <w:pPr>
              <w:pStyle w:val="QuestionStyle"/>
            </w:pPr>
            <w:r>
              <w:rPr>
                <w:rFonts w:ascii="Calibri" w:hAnsi="Calibri"/>
              </w:rPr>
              <w:object w:dxaOrig="1440" w:dyaOrig="1440">
                <v:shape id="_x0000_s1056" type="#_x0000_t75" style="position:absolute;margin-left:245.2pt;margin-top:7.75pt;width:191.8pt;height:95.9pt;z-index:251681280;mso-position-horizontal-relative:text;mso-position-vertical-relative:text">
                  <v:imagedata r:id="rId56" o:title=""/>
                </v:shape>
                <o:OLEObject Type="Embed" ProgID="FXDraw.Graphic" ShapeID="_x0000_s1056" DrawAspect="Content" ObjectID="_1459977073" r:id="rId57"/>
              </w:object>
            </w:r>
            <w:r w:rsidR="00C1401D">
              <w:t xml:space="preserve">What is the value of </w:t>
            </w:r>
            <w:r w:rsidR="00A33A12">
              <w:rPr>
                <w:i/>
              </w:rPr>
              <w:t>p</w:t>
            </w:r>
            <w:r w:rsidR="00A33A12">
              <w:t xml:space="preserve"> in the triangle shown</w:t>
            </w:r>
            <w:r w:rsidR="00C1401D">
              <w:t>?</w:t>
            </w:r>
          </w:p>
          <w:p w:rsidR="00C1401D" w:rsidRDefault="00C1401D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  <w:r>
              <w:t xml:space="preserve">           </w:t>
            </w:r>
          </w:p>
          <w:p w:rsidR="00C1401D" w:rsidRDefault="00C1401D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  <w:r>
              <w:t xml:space="preserve">            </w:t>
            </w:r>
          </w:p>
          <w:p w:rsidR="00C1401D" w:rsidRDefault="00C1401D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</w:p>
          <w:p w:rsidR="00C1401D" w:rsidRDefault="00C1401D" w:rsidP="00362FF3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590144" behindDoc="0" locked="0" layoutInCell="1" allowOverlap="1">
                      <wp:simplePos x="0" y="0"/>
                      <wp:positionH relativeFrom="column">
                        <wp:posOffset>410210</wp:posOffset>
                      </wp:positionH>
                      <wp:positionV relativeFrom="paragraph">
                        <wp:posOffset>73414</wp:posOffset>
                      </wp:positionV>
                      <wp:extent cx="1573530" cy="388620"/>
                      <wp:effectExtent l="0" t="0" r="26670" b="1143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7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C1401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C1401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C1401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C1401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0" o:spid="_x0000_s1027" style="position:absolute;margin-left:32.3pt;margin-top:5.8pt;width:123.9pt;height:30.6pt;z-index:25159014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">
                      <v:roundrect id="AutoShape 3" o:spid="_x0000_s1028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>
                        <v:textbox>
                          <w:txbxContent>
                            <w:p w:rsidR="00045330" w:rsidRDefault="00045330" w:rsidP="00C1401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w4ZM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pB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DhkxQAAANsAAAAPAAAAAAAAAAAAAAAAAJgCAABkcnMv&#10;ZG93bnJldi54bWxQSwUGAAAAAAQABAD1AAAAigMAAAAA&#10;" strokecolor="windowText" strokeweight="1pt">
                        <v:textbox>
                          <w:txbxContent>
                            <w:p w:rsidR="00045330" w:rsidRDefault="00045330" w:rsidP="00C1401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0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d/8UA&#10;AADbAAAADwAAAGRycy9kb3ducmV2LnhtbESPQWvCQBSE70L/w/KEXsRs7KGJMatIpaW9CLWi10f2&#10;mQSzb0N2m8T++m6h4HGYmW+YfDOaRvTUudqygkUUgyAurK65VHD8ep2nIJxH1thYJgU3crBZP0xy&#10;zLQd+JP6gy9FgLDLUEHlfZtJ6YqKDLrItsTBu9jOoA+yK6XucAhw08inOH6WBmsOCxW29FJRcT18&#10;GwXpLTWn/rR/O9MHD7ufvU62s6VSj9NxuwLhafT38H/7XStIEv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gJ3/xQAAANsAAAAPAAAAAAAAAAAAAAAAAJgCAABkcnMv&#10;ZG93bnJldi54bWxQSwUGAAAAAAQABAD1AAAAigMAAAAA&#10;" strokecolor="windowText" strokeweight="1pt">
                        <v:textbox>
                          <w:txbxContent>
                            <w:p w:rsidR="00045330" w:rsidRDefault="00045330" w:rsidP="00C1401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1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8Jjc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mP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wmNwgAAANsAAAAPAAAAAAAAAAAAAAAAAJgCAABkcnMvZG93&#10;bnJldi54bWxQSwUGAAAAAAQABAD1AAAAhwMAAAAA&#10;" strokecolor="windowText" strokeweight="1pt">
                        <v:textbox>
                          <w:txbxContent>
                            <w:p w:rsidR="00045330" w:rsidRDefault="00045330" w:rsidP="00C1401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t xml:space="preserve">                   </w:t>
            </w:r>
            <w:r w:rsidR="00A33A12">
              <w:rPr>
                <w:position w:val="-2"/>
              </w:rPr>
              <w:t xml:space="preserve"> </w:t>
            </w:r>
            <w:r w:rsidR="00A33A12" w:rsidRPr="00A33A12">
              <w:rPr>
                <w:position w:val="-6"/>
              </w:rPr>
              <w:object w:dxaOrig="550" w:dyaOrig="234">
                <v:shape id="_x0000_i1045" type="#_x0000_t75" style="width:27.6pt;height:12pt" o:ole="">
                  <v:imagedata r:id="rId58" o:title=""/>
                </v:shape>
                <o:OLEObject Type="Embed" ProgID="FXEquation.Equation" ShapeID="_x0000_i1045" DrawAspect="Content" ObjectID="_1459977036" r:id="rId59"/>
              </w:object>
            </w:r>
            <w:r w:rsidR="00A33A12">
              <w:rPr>
                <w:position w:val="-2"/>
              </w:rPr>
              <w:t xml:space="preserve"> </w:t>
            </w:r>
            <w:r>
              <w:t xml:space="preserve">                     </w:t>
            </w:r>
            <w:r w:rsidR="00A33A12">
              <w:t xml:space="preserve">    </w:t>
            </w:r>
            <w:r w:rsidR="00A33A12" w:rsidRPr="00A33A12">
              <w:rPr>
                <w:position w:val="-6"/>
              </w:rPr>
              <w:object w:dxaOrig="830" w:dyaOrig="330">
                <v:shape id="_x0000_i1046" type="#_x0000_t75" style="width:41.4pt;height:16.8pt" o:ole="">
                  <v:imagedata r:id="rId60" o:title=""/>
                </v:shape>
                <o:OLEObject Type="Embed" ProgID="FXEquation.Equation" ShapeID="_x0000_i1046" DrawAspect="Content" ObjectID="_1459977037" r:id="rId61"/>
              </w:object>
            </w:r>
            <w:r w:rsidR="00A33A12">
              <w:t xml:space="preserve"> </w:t>
            </w:r>
          </w:p>
          <w:p w:rsidR="00C1401D" w:rsidRPr="00D46704" w:rsidRDefault="00C1401D" w:rsidP="00362FF3">
            <w:pPr>
              <w:pStyle w:val="QuestionStyle"/>
              <w:rPr>
                <w:sz w:val="12"/>
                <w:szCs w:val="12"/>
              </w:rPr>
            </w:pPr>
          </w:p>
          <w:p w:rsidR="00C1401D" w:rsidRPr="00A33A12" w:rsidRDefault="00C1401D" w:rsidP="00362FF3">
            <w:pPr>
              <w:pStyle w:val="QuestionStyle"/>
            </w:pPr>
            <w:r>
              <w:t xml:space="preserve">                  </w:t>
            </w:r>
            <w:r w:rsidR="00A33A12">
              <w:t xml:space="preserve"> </w:t>
            </w:r>
            <w:r w:rsidR="00A33A12" w:rsidRPr="00A33A12">
              <w:object w:dxaOrig="1016" w:dyaOrig="317">
                <v:shape id="_x0000_i1047" type="#_x0000_t75" style="width:51pt;height:15.6pt" o:ole="">
                  <v:imagedata r:id="rId62" o:title=""/>
                </v:shape>
                <o:OLEObject Type="Embed" ProgID="FXEquation.Equation" ShapeID="_x0000_i1047" DrawAspect="Content" ObjectID="_1459977038" r:id="rId63"/>
              </w:object>
            </w:r>
            <w:r w:rsidR="00A33A12" w:rsidRPr="00A33A12">
              <w:t xml:space="preserve"> </w:t>
            </w:r>
            <w:r w:rsidRPr="00A33A12">
              <w:t xml:space="preserve">               </w:t>
            </w:r>
            <w:r w:rsidR="00A33A12" w:rsidRPr="00A33A12">
              <w:t xml:space="preserve">  </w:t>
            </w:r>
            <w:r w:rsidR="00A33A12">
              <w:t xml:space="preserve"> </w:t>
            </w:r>
            <w:r w:rsidR="00A33A12" w:rsidRPr="00A33A12">
              <w:object w:dxaOrig="1040" w:dyaOrig="317">
                <v:shape id="_x0000_i1048" type="#_x0000_t75" style="width:52.2pt;height:15.6pt" o:ole="">
                  <v:imagedata r:id="rId64" o:title=""/>
                </v:shape>
                <o:OLEObject Type="Embed" ProgID="FXEquation.Equation" ShapeID="_x0000_i1048" DrawAspect="Content" ObjectID="_1459977039" r:id="rId65"/>
              </w:object>
            </w:r>
            <w:r w:rsidR="00A33A12">
              <w:t xml:space="preserve"> </w:t>
            </w:r>
            <w:r w:rsidR="00A33A12" w:rsidRPr="00A33A12">
              <w:t xml:space="preserve">         </w:t>
            </w:r>
            <w:r w:rsidRPr="00A33A12">
              <w:t xml:space="preserve">   </w:t>
            </w:r>
          </w:p>
          <w:p w:rsidR="00C1401D" w:rsidRPr="00A33A12" w:rsidRDefault="00C1401D" w:rsidP="00362FF3">
            <w:pPr>
              <w:pStyle w:val="QuestionStyle"/>
            </w:pPr>
          </w:p>
        </w:tc>
      </w:tr>
      <w:tr w:rsidR="00C1401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1401D" w:rsidRPr="001B3341" w:rsidRDefault="00C1401D" w:rsidP="00C1401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33A12" w:rsidRDefault="00055C07" w:rsidP="00A33A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rectangular pet gate measures 27 cm by 36</w:t>
            </w:r>
            <w:r w:rsidR="00A33A12">
              <w:rPr>
                <w:rFonts w:ascii="Times New Roman" w:hAnsi="Times New Roman"/>
                <w:sz w:val="24"/>
                <w:szCs w:val="24"/>
              </w:rPr>
              <w:t xml:space="preserve"> cm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and </w:t>
            </w:r>
            <w:r w:rsidR="00A33A12">
              <w:rPr>
                <w:rFonts w:ascii="Times New Roman" w:hAnsi="Times New Roman"/>
                <w:sz w:val="24"/>
                <w:szCs w:val="24"/>
              </w:rPr>
              <w:t xml:space="preserve">has a diagonal brace through the centre. What </w:t>
            </w:r>
            <w:r w:rsidR="00725769">
              <w:rPr>
                <w:rFonts w:ascii="Times New Roman" w:hAnsi="Times New Roman"/>
                <w:sz w:val="24"/>
                <w:szCs w:val="24"/>
              </w:rPr>
              <w:t xml:space="preserve">is the total </w:t>
            </w:r>
            <w:r w:rsidR="00A33A12">
              <w:rPr>
                <w:rFonts w:ascii="Times New Roman" w:hAnsi="Times New Roman"/>
                <w:sz w:val="24"/>
                <w:szCs w:val="24"/>
              </w:rPr>
              <w:t xml:space="preserve">length of metal </w:t>
            </w:r>
            <w:r w:rsidR="00725769">
              <w:rPr>
                <w:rFonts w:ascii="Times New Roman" w:hAnsi="Times New Roman"/>
                <w:sz w:val="24"/>
                <w:szCs w:val="24"/>
              </w:rPr>
              <w:t xml:space="preserve">that </w:t>
            </w:r>
            <w:r w:rsidR="00A33A12">
              <w:rPr>
                <w:rFonts w:ascii="Times New Roman" w:hAnsi="Times New Roman"/>
                <w:sz w:val="24"/>
                <w:szCs w:val="24"/>
              </w:rPr>
              <w:t>is needed to make the gate?</w:t>
            </w:r>
          </w:p>
          <w:p w:rsidR="00A33A12" w:rsidRDefault="00F5597B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2" type="#_x0000_t75" style="position:absolute;margin-left:184.05pt;margin-top:11.6pt;width:175.45pt;height:176.9pt;z-index:251682304">
                  <v:imagedata r:id="rId66" o:title=""/>
                </v:shape>
                <o:OLEObject Type="Embed" ProgID="FXDraw.Graphic" ShapeID="_x0000_s1062" DrawAspect="Content" ObjectID="_1459977074" r:id="rId67"/>
              </w:object>
            </w:r>
          </w:p>
          <w:p w:rsidR="00A33A12" w:rsidRDefault="00A33A12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A33A12" w:rsidRDefault="0083466A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128" behindDoc="0" locked="0" layoutInCell="1" allowOverlap="1" wp14:anchorId="3F38A639" wp14:editId="7B4DB1F1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8890</wp:posOffset>
                      </wp:positionV>
                      <wp:extent cx="171450" cy="944880"/>
                      <wp:effectExtent l="0" t="0" r="19050" b="26670"/>
                      <wp:wrapNone/>
                      <wp:docPr id="203" name="Group 2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6AD289" id="Group 203" o:spid="_x0000_s1026" style="position:absolute;margin-left:20.5pt;margin-top:.7pt;width:13.5pt;height:74.4pt;z-index:25163212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tzucYA&#10;AADcAAAADwAAAGRycy9kb3ducmV2LnhtbESPQWvCQBSE70L/w/IKvUizqRQb06wiilIvgrbo9ZF9&#10;TUKzb0N2m8T++q4geBxm5hsmWwymFh21rrKs4CWKQRDnVldcKPj63DwnIJxH1lhbJgUXcrCYP4wy&#10;TLXt+UDd0RciQNilqKD0vkmldHlJBl1kG+LgfdvWoA+yLaRusQ9wU8tJHE+lwYrDQokNrUrKf46/&#10;RkFyScypO+23Z9pxv/7b67fleKbU0+OwfAfhafD38K39oRVM4le4ng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tzu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WIsYA&#10;AADcAAAADwAAAGRycy9kb3ducmV2LnhtbESPQWvCQBSE70L/w/IKvUizqVAb06wiilIvgrbo9ZF9&#10;TUKzb0N2m8T++q4geBxm5hsmWwymFh21rrKs4CWKQRDnVldcKPj63DwnIJxH1lhbJgUXcrCYP4wy&#10;TLXt+UDd0RciQNilqKD0vkmldHlJBl1kG+LgfdvWoA+yLaRusQ9wU8tJHE+lwYrDQokNrUrKf46/&#10;RkFyScypO+23Z9pxv/7b67fleKbU0+OwfAfhafD38K39oRVM4le4ng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fWIs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VIVcUA&#10;AADcAAAADwAAAGRycy9kb3ducmV2LnhtbESPQWvCQBSE70L/w/IKvYhu6kFj6ipSqehFMC32+si+&#10;JqHZtyG7JtFf7wqCx2FmvmEWq95UoqXGlZYVvI8jEMSZ1SXnCn6+v0YxCOeRNVaWScGFHKyWL4MF&#10;Jtp2fKQ29bkIEHYJKii8rxMpXVaQQTe2NXHw/mxj0AfZ5FI32AW4qeQkiqbSYMlhocCaPgvK/tOz&#10;URBfYnNqT4ftL+2521wPerYezpV6e+3XHyA89f4ZfrR3WsEkmsL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1UhVxQAAANw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ntzsUA&#10;AADc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EU3i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e3O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0439B8">
              <w:rPr>
                <w:rFonts w:ascii="Times New Roman" w:hAnsi="Times New Roman"/>
                <w:sz w:val="24"/>
                <w:szCs w:val="24"/>
              </w:rPr>
              <w:t xml:space="preserve">             45 cm</w:t>
            </w:r>
            <w:r w:rsidR="00A33A1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33A12" w:rsidRDefault="00A33A12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0439B8">
              <w:rPr>
                <w:rFonts w:ascii="Times New Roman" w:hAnsi="Times New Roman"/>
                <w:sz w:val="24"/>
                <w:szCs w:val="24"/>
              </w:rPr>
              <w:t xml:space="preserve"> 81 cm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33A12" w:rsidRDefault="00A33A12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0439B8">
              <w:rPr>
                <w:rFonts w:ascii="Times New Roman" w:hAnsi="Times New Roman"/>
                <w:sz w:val="24"/>
                <w:szCs w:val="24"/>
              </w:rPr>
              <w:t xml:space="preserve">    108 cm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33A12" w:rsidRDefault="00A33A12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0439B8">
              <w:rPr>
                <w:rFonts w:ascii="Times New Roman" w:hAnsi="Times New Roman"/>
                <w:sz w:val="24"/>
                <w:szCs w:val="24"/>
              </w:rPr>
              <w:t xml:space="preserve">    171 cm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33A12" w:rsidRDefault="00A33A12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A33A12" w:rsidRDefault="00A33A12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A33A12" w:rsidRDefault="00A33A12" w:rsidP="00A33A1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C1401D" w:rsidRDefault="00C1401D" w:rsidP="00362FF3">
            <w:pPr>
              <w:pStyle w:val="QuestionStyle"/>
            </w:pPr>
          </w:p>
        </w:tc>
      </w:tr>
      <w:tr w:rsidR="00C1401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1401D" w:rsidRPr="001B3341" w:rsidRDefault="00C1401D" w:rsidP="00C1401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01D" w:rsidRDefault="00F5597B" w:rsidP="00362FF3">
            <w:pPr>
              <w:pStyle w:val="QuestionStyle"/>
            </w:pPr>
            <w:r>
              <w:object w:dxaOrig="1440" w:dyaOrig="1440">
                <v:shape id="_x0000_s1068" type="#_x0000_t75" style="position:absolute;margin-left:283.2pt;margin-top:3.05pt;width:140.05pt;height:143.4pt;z-index:251683328;mso-position-horizontal-relative:text;mso-position-vertical-relative:text">
                  <v:imagedata r:id="rId68" o:title=""/>
                </v:shape>
                <o:OLEObject Type="Embed" ProgID="FXDraw.Graphic" ShapeID="_x0000_s1068" DrawAspect="Content" ObjectID="_1459977075" r:id="rId69"/>
              </w:object>
            </w:r>
            <w:r w:rsidR="000439B8">
              <w:t xml:space="preserve">What is the area of the triangle </w:t>
            </w:r>
            <w:r w:rsidR="000439B8" w:rsidRPr="000439B8">
              <w:rPr>
                <w:i/>
              </w:rPr>
              <w:t>EFG</w:t>
            </w:r>
            <w:r w:rsidR="000439B8">
              <w:t>?</w:t>
            </w:r>
          </w:p>
          <w:p w:rsidR="000439B8" w:rsidRDefault="000439B8" w:rsidP="000439B8"/>
          <w:p w:rsidR="000439B8" w:rsidRDefault="000439B8" w:rsidP="000439B8"/>
          <w:p w:rsidR="000439B8" w:rsidRDefault="000439B8" w:rsidP="000439B8"/>
          <w:p w:rsidR="000439B8" w:rsidRDefault="000439B8" w:rsidP="000439B8"/>
          <w:p w:rsidR="000439B8" w:rsidRDefault="000439B8" w:rsidP="000439B8"/>
          <w:p w:rsidR="000439B8" w:rsidRDefault="000439B8" w:rsidP="000439B8"/>
          <w:p w:rsidR="000439B8" w:rsidRPr="0013023C" w:rsidRDefault="000439B8" w:rsidP="000439B8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2192" behindDoc="0" locked="0" layoutInCell="1" allowOverlap="1" wp14:anchorId="4FA4BE87" wp14:editId="7E2E3148">
                      <wp:simplePos x="0" y="0"/>
                      <wp:positionH relativeFrom="column">
                        <wp:posOffset>1779270</wp:posOffset>
                      </wp:positionH>
                      <wp:positionV relativeFrom="paragraph">
                        <wp:posOffset>79375</wp:posOffset>
                      </wp:positionV>
                      <wp:extent cx="754380" cy="373380"/>
                      <wp:effectExtent l="0" t="0" r="26670" b="2667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9F48CC" w:rsidRDefault="00045330" w:rsidP="000439B8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A4BE87" id="Rectangle 4" o:spid="_x0000_s1032" style="position:absolute;margin-left:140.1pt;margin-top:6.25pt;width:59.4pt;height:29.4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" filled="f" strokecolor="black [3213]" strokeweight="1.5pt">
                      <v:textbox>
                        <w:txbxContent>
                          <w:p w:rsidR="00045330" w:rsidRPr="009F48CC" w:rsidRDefault="00045330" w:rsidP="000439B8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439B8" w:rsidRPr="000439B8" w:rsidRDefault="000439B8" w:rsidP="000439B8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>Area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cm</w:t>
            </w:r>
            <w:r w:rsidRPr="000439B8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0439B8" w:rsidRDefault="000439B8" w:rsidP="00362FF3">
            <w:pPr>
              <w:pStyle w:val="QuestionStyle"/>
            </w:pPr>
          </w:p>
          <w:p w:rsidR="000439B8" w:rsidRDefault="000439B8" w:rsidP="00362FF3">
            <w:pPr>
              <w:pStyle w:val="QuestionStyle"/>
            </w:pPr>
          </w:p>
        </w:tc>
      </w:tr>
      <w:tr w:rsidR="00C1401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1401D" w:rsidRPr="001B3341" w:rsidRDefault="00C1401D" w:rsidP="00C1401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>Which of the triangles below are right angled?</w:t>
            </w:r>
          </w:p>
          <w:p w:rsidR="007E5A2A" w:rsidRDefault="00F5597B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object w:dxaOrig="1440" w:dyaOrig="1440">
                <v:shape id="_x0000_s1069" type="#_x0000_t75" style="position:absolute;margin-left:62.25pt;margin-top:3.5pt;width:373.4pt;height:100.85pt;z-index:251684352;mso-position-horizontal-relative:text;mso-position-vertical-relative:text">
                  <v:imagedata r:id="rId70" o:title=""/>
                  <w10:wrap type="square"/>
                </v:shape>
                <o:OLEObject Type="Embed" ProgID="FXDraw.Graphic" ShapeID="_x0000_s1069" DrawAspect="Content" ObjectID="_1459977076" r:id="rId71"/>
              </w:object>
            </w: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1168" behindDoc="0" locked="0" layoutInCell="1" allowOverlap="1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8890</wp:posOffset>
                      </wp:positionV>
                      <wp:extent cx="154940" cy="944880"/>
                      <wp:effectExtent l="0" t="0" r="16510" b="2667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305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7E5A2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7E5A2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7E5A2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7E5A2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79" o:spid="_x0000_s1033" style="position:absolute;margin-left:19.35pt;margin-top:.7pt;width:12.2pt;height:74.4pt;z-index:25159116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">
                      <v:roundrect id="AutoShape 3" o:spid="_x0000_s1034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x1rM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rJc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8dazBAAAA2wAAAA8AAAAAAAAAAAAAAAAAmAIAAGRycy9kb3du&#10;cmV2LnhtbFBLBQYAAAAABAAEAPUAAACGAwAAAAA=&#10;" strokecolor="windowText" strokeweight="1pt">
                        <v:textbox>
                          <w:txbxContent>
                            <w:p w:rsidR="00045330" w:rsidRDefault="00045330" w:rsidP="007E5A2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DQN8QA&#10;AADbAAAADwAAAGRycy9kb3ducmV2LnhtbESPQWvCQBSE74L/YXlCL6IbPdQ0dRVRLO1FMBa9PrKv&#10;STD7NmTXJPbXdwuCx2Hmm2GW695UoqXGlZYVzKYRCOLM6pJzBd+n/SQG4TyyxsoyKbiTg/VqOFhi&#10;om3HR2pTn4tQwi5BBYX3dSKlywoy6Ka2Jg7ej20M+iCbXOoGu1BuKjmPoldpsOSwUGBN24Kya3oz&#10;CuJ7bM7t+fBxoS/udr8HvdiM35R6GfWbdxCeev8MP+hPHbgZ/H8JP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w0DfEAAAA2wAAAA8AAAAAAAAAAAAAAAAAmAIAAGRycy9k&#10;b3ducmV2LnhtbFBLBQYAAAAABAAEAPUAAACJAwAAAAA=&#10;" strokecolor="windowText" strokeweight="1pt">
                        <v:textbox>
                          <w:txbxContent>
                            <w:p w:rsidR="00045330" w:rsidRDefault="00045330" w:rsidP="007E5A2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6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JOQMQA&#10;AADbAAAADwAAAGRycy9kb3ducmV2LnhtbESPQWvCQBSE74X+h+UVvBTd1IONMRuRlopehFrR6yP7&#10;TEKzb0N2m0R/vSsUPA4z3wyTLgdTi45aV1lW8DaJQBDnVldcKDj8fI1jEM4ja6wtk4ILOVhmz08p&#10;Jtr2/E3d3hcilLBLUEHpfZNI6fKSDLqJbYiDd7atQR9kW0jdYh/KTS2nUTSTBisOCyU29FFS/rv/&#10;MwriS2yO3XG3PtGW+8/rTr+vXudKjV6G1QKEp8E/wv/0RgduCvcv4Qf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iTkDEAAAA2wAAAA8AAAAAAAAAAAAAAAAAmAIAAGRycy9k&#10;b3ducmV2LnhtbFBLBQYAAAAABAAEAPUAAACJAwAAAAA=&#10;" strokecolor="windowText" strokeweight="1pt">
                        <v:textbox>
                          <w:txbxContent>
                            <w:p w:rsidR="00045330" w:rsidRDefault="00045330" w:rsidP="007E5A2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7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7r28UA&#10;AADbAAAADwAAAGRycy9kb3ducmV2LnhtbESPQWvCQBSE70L/w/IKXqRuWsH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uvbxQAAANsAAAAPAAAAAAAAAAAAAAAAAJgCAABkcnMv&#10;ZG93bnJldi54bWxQSwUGAAAAAAQABAD1AAAAigMAAAAA&#10;" strokecolor="windowText" strokeweight="1pt">
                        <v:textbox>
                          <w:txbxContent>
                            <w:p w:rsidR="00045330" w:rsidRDefault="00045330" w:rsidP="007E5A2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Both triangles are right angled.          </w:t>
            </w:r>
          </w:p>
          <w:p w:rsidR="007E5A2A" w:rsidRDefault="007E5A2A" w:rsidP="007E5A2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Neither triangle is right angled.</w:t>
            </w:r>
          </w:p>
          <w:p w:rsidR="007E5A2A" w:rsidRDefault="007E5A2A" w:rsidP="007E5A2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E5A2A" w:rsidRDefault="00A66997" w:rsidP="007E5A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Only triangle A</w:t>
            </w:r>
            <w:r w:rsidR="007E5A2A">
              <w:rPr>
                <w:rFonts w:ascii="Times New Roman" w:hAnsi="Times New Roman"/>
                <w:sz w:val="24"/>
                <w:szCs w:val="24"/>
              </w:rPr>
              <w:t xml:space="preserve"> is right angled.</w:t>
            </w:r>
          </w:p>
          <w:p w:rsidR="007E5A2A" w:rsidRDefault="007E5A2A" w:rsidP="007E5A2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E5A2A" w:rsidRDefault="007E5A2A" w:rsidP="007E5A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A66997">
              <w:rPr>
                <w:rFonts w:ascii="Times New Roman" w:hAnsi="Times New Roman"/>
                <w:sz w:val="24"/>
                <w:szCs w:val="24"/>
              </w:rPr>
              <w:t xml:space="preserve">Only triangle B </w:t>
            </w:r>
            <w:r>
              <w:rPr>
                <w:rFonts w:ascii="Times New Roman" w:hAnsi="Times New Roman"/>
                <w:sz w:val="24"/>
                <w:szCs w:val="24"/>
              </w:rPr>
              <w:t>is right angled.</w:t>
            </w:r>
          </w:p>
          <w:p w:rsidR="00C1401D" w:rsidRDefault="00C1401D" w:rsidP="00362FF3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2"/>
          <w:footerReference w:type="default" r:id="rId73"/>
          <w:headerReference w:type="first" r:id="rId74"/>
          <w:footerReference w:type="first" r:id="rId7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Pr="00923959" w:rsidRDefault="00325745" w:rsidP="00923959">
            <w:pPr>
              <w:pStyle w:val="QuestionStyle"/>
              <w:jc w:val="center"/>
              <w:rPr>
                <w:sz w:val="32"/>
                <w:szCs w:val="32"/>
              </w:rPr>
            </w:pPr>
            <w:r w:rsidRPr="00923959">
              <w:rPr>
                <w:sz w:val="32"/>
                <w:szCs w:val="32"/>
              </w:rPr>
              <w:t>Year</w:t>
            </w:r>
          </w:p>
          <w:p w:rsidR="00853748" w:rsidRPr="00325745" w:rsidRDefault="006B0DC4" w:rsidP="00923959">
            <w:pPr>
              <w:pStyle w:val="QuestionStyle"/>
              <w:jc w:val="center"/>
            </w:pPr>
            <w:r w:rsidRPr="00923959">
              <w:rPr>
                <w:sz w:val="32"/>
                <w:szCs w:val="32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6D2F633B9F3B4260B1AB24DB491B94D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4B1B52" w:rsidP="00B01A68">
                <w:pPr>
                  <w:pStyle w:val="QuestionStyle"/>
                  <w:rPr>
                    <w:i/>
                    <w:sz w:val="52"/>
                    <w:szCs w:val="52"/>
                  </w:rPr>
                </w:pPr>
                <w:r>
                  <w:rPr>
                    <w:i/>
                    <w:sz w:val="52"/>
                    <w:szCs w:val="52"/>
                  </w:rPr>
                  <w:t>Pythagoras Theorem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01A68">
            <w:pPr>
              <w:pStyle w:val="QuestionStyle"/>
              <w:rPr>
                <w:color w:val="FFFFFF" w:themeColor="background1"/>
              </w:rPr>
            </w:pPr>
            <w:r w:rsidRPr="00325745">
              <w:rPr>
                <w:color w:val="FFFFFF" w:themeColor="background1"/>
              </w:rPr>
              <w:t>Calculator Allowed</w:t>
            </w:r>
          </w:p>
          <w:p w:rsidR="00853748" w:rsidRDefault="00853748" w:rsidP="00B01A68">
            <w:pPr>
              <w:pStyle w:val="QuestionStyle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Short Answer </w:t>
            </w:r>
          </w:p>
          <w:p w:rsidR="00853748" w:rsidRPr="00325745" w:rsidRDefault="00853748" w:rsidP="00B01A68">
            <w:pPr>
              <w:pStyle w:val="QuestionStyle"/>
            </w:pPr>
            <w:r>
              <w:rPr>
                <w:color w:val="FFFFFF" w:themeColor="background1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853748" w:rsidRPr="00325745" w:rsidRDefault="00853748" w:rsidP="00B01A68">
            <w:pPr>
              <w:pStyle w:val="QuestionStyle"/>
            </w:pPr>
            <w: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01A68">
            <w:pPr>
              <w:pStyle w:val="QuestionStyle"/>
              <w:rPr>
                <w:sz w:val="28"/>
                <w:szCs w:val="28"/>
              </w:rPr>
            </w:pPr>
          </w:p>
          <w:p w:rsidR="00853748" w:rsidRPr="00325745" w:rsidRDefault="00853748" w:rsidP="00B01A68">
            <w:pPr>
              <w:pStyle w:val="QuestionStyle"/>
            </w:pPr>
            <w:r w:rsidRPr="00325745"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B01A68">
            <w:pPr>
              <w:pStyle w:val="QuestionStyle"/>
              <w:rPr>
                <w:rFonts w:asciiTheme="majorHAnsi" w:hAnsiTheme="majorHAnsi"/>
                <w:i/>
              </w:rPr>
            </w:pPr>
            <w:r w:rsidRPr="007E3E86">
              <w:rPr>
                <w:rFonts w:asciiTheme="majorHAnsi" w:hAnsiTheme="majorHAnsi"/>
                <w:i/>
              </w:rPr>
              <w:t>Answer all questions in the spaces provided on this test paper by:</w:t>
            </w:r>
          </w:p>
          <w:p w:rsidR="00641052" w:rsidRPr="007E3E86" w:rsidRDefault="00641052" w:rsidP="00B01A68">
            <w:pPr>
              <w:pStyle w:val="QuestionStyle"/>
              <w:rPr>
                <w:rFonts w:asciiTheme="majorHAnsi" w:hAnsiTheme="majorHAnsi"/>
                <w:i/>
              </w:rPr>
            </w:pPr>
            <w:r w:rsidRPr="007E3E86">
              <w:rPr>
                <w:rFonts w:asciiTheme="majorHAnsi" w:hAnsiTheme="majorHAnsi"/>
                <w:i/>
              </w:rPr>
              <w:t>Writing the answer in the box provided.</w:t>
            </w:r>
          </w:p>
          <w:p w:rsidR="00641052" w:rsidRPr="007E3E86" w:rsidRDefault="00641052" w:rsidP="00B01A68">
            <w:pPr>
              <w:pStyle w:val="QuestionStyle"/>
              <w:rPr>
                <w:rFonts w:asciiTheme="majorHAnsi" w:hAnsiTheme="majorHAnsi"/>
                <w:i/>
              </w:rPr>
            </w:pPr>
            <w:r w:rsidRPr="007E3E86">
              <w:rPr>
                <w:rFonts w:asciiTheme="majorHAnsi" w:hAnsiTheme="majorHAnsi"/>
                <w:i/>
              </w:rPr>
              <w:t>or</w:t>
            </w:r>
          </w:p>
          <w:p w:rsidR="00641052" w:rsidRPr="007E3E86" w:rsidRDefault="00641052" w:rsidP="00B01A68">
            <w:pPr>
              <w:pStyle w:val="QuestionStyle"/>
              <w:rPr>
                <w:rFonts w:asciiTheme="majorHAnsi" w:hAnsiTheme="majorHAnsi"/>
                <w:i/>
              </w:rPr>
            </w:pPr>
            <w:r w:rsidRPr="007E3E86">
              <w:rPr>
                <w:rFonts w:asciiTheme="majorHAnsi" w:hAnsiTheme="majorHAnsi"/>
                <w:i/>
              </w:rPr>
              <w:t>Shading in the bubble for the correct answer from the four choices provided.</w:t>
            </w:r>
          </w:p>
          <w:p w:rsidR="00325745" w:rsidRDefault="00641052" w:rsidP="00B01A68">
            <w:pPr>
              <w:pStyle w:val="QuestionStyle"/>
            </w:pPr>
            <w:r w:rsidRPr="007E3E86">
              <w:rPr>
                <w:rFonts w:asciiTheme="majorHAnsi" w:hAnsiTheme="majorHAnsi"/>
                <w:i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</w:rPr>
              <w:t xml:space="preserve"> </w:t>
            </w:r>
            <w:r w:rsidRPr="007E3E86">
              <w:rPr>
                <w:rFonts w:asciiTheme="majorHAnsi" w:hAnsiTheme="majorHAnsi"/>
                <w:i/>
              </w:rPr>
              <w:t>allowed.</w:t>
            </w: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923959" w:rsidRDefault="00923959" w:rsidP="00923959">
            <w:pPr>
              <w:pStyle w:val="QuestionStyle"/>
            </w:pPr>
            <w:r>
              <w:t xml:space="preserve">What is the length of </w:t>
            </w:r>
            <w:r w:rsidRPr="00265267">
              <w:rPr>
                <w:i/>
              </w:rPr>
              <w:t>RS</w:t>
            </w:r>
            <w:r>
              <w:t>, correct to 1 decimal place?</w:t>
            </w:r>
          </w:p>
          <w:p w:rsidR="00923959" w:rsidRDefault="00F5597B" w:rsidP="00923959">
            <w:pPr>
              <w:pStyle w:val="QuestionStyle"/>
            </w:pPr>
            <w:r>
              <w:object w:dxaOrig="1440" w:dyaOrig="1440">
                <v:shape id="_x0000_s1200" type="#_x0000_t75" style="position:absolute;margin-left:214.8pt;margin-top:4.45pt;width:196.35pt;height:135.85pt;z-index:251717120;mso-position-horizontal-relative:text;mso-position-vertical-relative:text">
                  <v:imagedata r:id="rId76" o:title=""/>
                </v:shape>
                <o:OLEObject Type="Embed" ProgID="FXDraw.Graphic" ShapeID="_x0000_s1200" DrawAspect="Content" ObjectID="_1459977077" r:id="rId77"/>
              </w:objec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Pr="0013023C" w:rsidRDefault="00923959" w:rsidP="00923959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656C754C" wp14:editId="0CDCD0E2">
                      <wp:simplePos x="0" y="0"/>
                      <wp:positionH relativeFrom="column">
                        <wp:posOffset>643890</wp:posOffset>
                      </wp:positionH>
                      <wp:positionV relativeFrom="paragraph">
                        <wp:posOffset>79375</wp:posOffset>
                      </wp:positionV>
                      <wp:extent cx="754380" cy="373380"/>
                      <wp:effectExtent l="0" t="0" r="26670" b="26670"/>
                      <wp:wrapNone/>
                      <wp:docPr id="85" name="Rectangl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23959" w:rsidRPr="009F48CC" w:rsidRDefault="00923959" w:rsidP="0026526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6C754C" id="Rectangle 85" o:spid="_x0000_s1038" style="position:absolute;margin-left:50.7pt;margin-top:6.25pt;width:59.4pt;height:29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" filled="f" strokecolor="black [3213]" strokeweight="1.5pt">
                      <v:textbox>
                        <w:txbxContent>
                          <w:p w:rsidR="00923959" w:rsidRPr="009F48CC" w:rsidRDefault="00923959" w:rsidP="0026526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23959" w:rsidRPr="0013023C" w:rsidRDefault="00923959" w:rsidP="00923959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</w:t>
            </w:r>
            <w:r w:rsidRPr="0013023C">
              <w:rPr>
                <w:sz w:val="32"/>
                <w:szCs w:val="32"/>
              </w:rPr>
              <w:t xml:space="preserve">                   cm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923959" w:rsidP="00923959">
            <w:pPr>
              <w:pStyle w:val="QuestionStyle"/>
            </w:pPr>
            <w:r>
              <w:t>Write a statement of Pythagoras Theorem for triangle HIJ, shown.</w:t>
            </w:r>
          </w:p>
          <w:p w:rsidR="00923959" w:rsidRDefault="00F5597B" w:rsidP="00923959">
            <w:pPr>
              <w:pStyle w:val="QuestionStyle"/>
            </w:pPr>
            <w:r>
              <w:object w:dxaOrig="1440" w:dyaOrig="1440">
                <v:shape id="_x0000_s1201" type="#_x0000_t75" style="position:absolute;margin-left:33pt;margin-top:7.8pt;width:140pt;height:135.45pt;z-index:251718144;mso-position-horizontal-relative:text;mso-position-vertical-relative:text">
                  <v:imagedata r:id="rId78" o:title=""/>
                </v:shape>
                <o:OLEObject Type="Embed" ProgID="FXDraw.Graphic" ShapeID="_x0000_s1201" DrawAspect="Content" ObjectID="_1459977078" r:id="rId79"/>
              </w:objec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E4633A3" wp14:editId="3637BD45">
                      <wp:simplePos x="0" y="0"/>
                      <wp:positionH relativeFrom="column">
                        <wp:posOffset>2477770</wp:posOffset>
                      </wp:positionH>
                      <wp:positionV relativeFrom="paragraph">
                        <wp:posOffset>59055</wp:posOffset>
                      </wp:positionV>
                      <wp:extent cx="2537460" cy="525780"/>
                      <wp:effectExtent l="0" t="0" r="15240" b="26670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7460" cy="5257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23959" w:rsidRPr="009F48CC" w:rsidRDefault="00923959" w:rsidP="00304AA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633A3" id="Rectangle 86" o:spid="_x0000_s1039" style="position:absolute;margin-left:195.1pt;margin-top:4.65pt;width:199.8pt;height:41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" filled="f" strokecolor="black [3213]" strokeweight="1.5pt">
                      <v:textbox>
                        <w:txbxContent>
                          <w:p w:rsidR="00923959" w:rsidRPr="009F48CC" w:rsidRDefault="00923959" w:rsidP="00304AA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Pr="004E1905" w:rsidRDefault="00F5597B" w:rsidP="00923959">
            <w:pPr>
              <w:pStyle w:val="QuestionStyle"/>
            </w:pPr>
            <w:r>
              <w:object w:dxaOrig="1440" w:dyaOrig="1440">
                <v:shape id="_x0000_s1210" type="#_x0000_t75" style="position:absolute;margin-left:0;margin-top:0;width:85.05pt;height:85.05pt;z-index:251723264;mso-position-horizontal-relative:text;mso-position-vertical-relative:text">
                  <v:imagedata r:id="rId80" o:title=""/>
                </v:shape>
                <o:OLEObject Type="Embed" ProgID="FXDraw.Graphic" ShapeID="_x0000_s1210" DrawAspect="Content" ObjectID="_1459977079" r:id="rId81"/>
              </w:object>
            </w:r>
            <w:r>
              <w:object w:dxaOrig="1440" w:dyaOrig="1440">
                <v:shape id="_x0000_s1202" type="#_x0000_t75" style="position:absolute;margin-left:234.6pt;margin-top:-.95pt;width:177.7pt;height:126.8pt;z-index:251719168;mso-position-horizontal-relative:text;mso-position-vertical-relative:text">
                  <v:imagedata r:id="rId82" o:title=""/>
                </v:shape>
                <o:OLEObject Type="Embed" ProgID="FXDraw.Graphic" ShapeID="_x0000_s1202" DrawAspect="Content" ObjectID="_1459977080" r:id="rId83"/>
              </w:object>
            </w:r>
            <w:r w:rsidR="00923959">
              <w:t xml:space="preserve">The length of </w:t>
            </w:r>
            <w:r w:rsidR="00923959" w:rsidRPr="005A26A7">
              <w:rPr>
                <w:i/>
              </w:rPr>
              <w:t>AB</w:t>
            </w:r>
            <w:r w:rsidR="00923959">
              <w:t xml:space="preserve"> in the triangle below is: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1364DDBB" wp14:editId="1F9B045C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28575</wp:posOffset>
                      </wp:positionV>
                      <wp:extent cx="182880" cy="914400"/>
                      <wp:effectExtent l="0" t="0" r="26670" b="1905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" cy="9144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782914" id="Group 12" o:spid="_x0000_s1026" style="position:absolute;margin-left:26.5pt;margin-top:2.25pt;width:14.4pt;height:1in;z-index:25165977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R+XMMA&#10;AADbAAAADwAAAGRycy9kb3ducmV2LnhtbERPTWvCQBC9C/0PyxS8SN20go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R+XMMAAADb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3mKMMA&#10;AADbAAAADwAAAGRycy9kb3ducmV2LnhtbERPTWvCQBC9C/0PyxS8SN20iI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3mKMMAAADb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FDs8MA&#10;AADbAAAADwAAAGRycy9kb3ducmV2LnhtbERPTWvCQBC9C/0PyxS8SN20oI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FDs8MAAADb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>
              <w:t xml:space="preserve">     </w:t>
            </w:r>
            <w:r w:rsidRPr="004E1905">
              <w:t xml:space="preserve"> </w:t>
            </w:r>
            <w:r>
              <w:t xml:space="preserve">     </w:t>
            </w:r>
            <w:r w:rsidRPr="004E1905">
              <w:t xml:space="preserve">      </w:t>
            </w:r>
            <w:r>
              <w:t xml:space="preserve"> 2.5 cm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Default="00923959" w:rsidP="00923959">
            <w:pPr>
              <w:pStyle w:val="QuestionStyle"/>
            </w:pPr>
            <w:r>
              <w:t xml:space="preserve">     </w:t>
            </w:r>
            <w:r w:rsidRPr="004E1905">
              <w:t xml:space="preserve">      </w:t>
            </w:r>
            <w:r>
              <w:t xml:space="preserve">     </w:t>
            </w:r>
            <w:r w:rsidRPr="004E1905">
              <w:t xml:space="preserve"> </w:t>
            </w:r>
            <w:r>
              <w:t>3.5 cm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Default="00923959" w:rsidP="00923959">
            <w:pPr>
              <w:pStyle w:val="QuestionStyle"/>
            </w:pPr>
            <w:r>
              <w:t xml:space="preserve">                 10.4 cm</w:t>
            </w:r>
            <w:r w:rsidRPr="004E1905">
              <w:t xml:space="preserve"> 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E1905" w:rsidRDefault="00923959" w:rsidP="00923959">
            <w:pPr>
              <w:pStyle w:val="QuestionStyle"/>
            </w:pPr>
            <w:r>
              <w:t xml:space="preserve">                 13.4 cm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725769" w:rsidP="00923959">
            <w:pPr>
              <w:pStyle w:val="QuestionStyle"/>
            </w:pPr>
            <w:r>
              <w:object w:dxaOrig="1440" w:dyaOrig="1440">
                <v:shape id="_x0000_s1203" type="#_x0000_t75" style="position:absolute;margin-left:218.3pt;margin-top:10.3pt;width:233.55pt;height:123.25pt;z-index:251720192;mso-position-horizontal-relative:text;mso-position-vertical-relative:text">
                  <v:imagedata r:id="rId84" o:title=""/>
                </v:shape>
                <o:OLEObject Type="Embed" ProgID="FXDraw.Graphic" ShapeID="_x0000_s1203" DrawAspect="Content" ObjectID="_1459977081" r:id="rId85"/>
              </w:object>
            </w:r>
            <w:r w:rsidR="00923959">
              <w:t>Find the distance EF to the nearest metre.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9030475" wp14:editId="23CEB779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55880</wp:posOffset>
                      </wp:positionV>
                      <wp:extent cx="754380" cy="373380"/>
                      <wp:effectExtent l="0" t="0" r="26670" b="2667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23959" w:rsidRPr="009F48CC" w:rsidRDefault="00923959" w:rsidP="000C2FC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030475" id="Rectangle 18" o:spid="_x0000_s1040" style="position:absolute;margin-left:61.9pt;margin-top:4.4pt;width:59.4pt;height:29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" filled="f" strokecolor="black [3213]" strokeweight="1.5pt">
                      <v:textbox>
                        <w:txbxContent>
                          <w:p w:rsidR="00923959" w:rsidRPr="009F48CC" w:rsidRDefault="00923959" w:rsidP="000C2FC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23959" w:rsidRPr="00591D01" w:rsidRDefault="00923959" w:rsidP="00923959">
            <w:pPr>
              <w:pStyle w:val="QuestionStyle"/>
              <w:rPr>
                <w:sz w:val="32"/>
                <w:szCs w:val="32"/>
              </w:rPr>
            </w:pPr>
            <w:r>
              <w:t xml:space="preserve">      </w:t>
            </w:r>
            <w:r w:rsidRPr="00591D01">
              <w:rPr>
                <w:sz w:val="32"/>
                <w:szCs w:val="32"/>
              </w:rPr>
              <w:t xml:space="preserve"> </w:t>
            </w:r>
            <w:r w:rsidRPr="00591D01">
              <w:rPr>
                <w:i/>
                <w:sz w:val="32"/>
                <w:szCs w:val="32"/>
              </w:rPr>
              <w:t>EF</w:t>
            </w:r>
            <w:r w:rsidRPr="00591D01">
              <w:rPr>
                <w:sz w:val="32"/>
                <w:szCs w:val="32"/>
              </w:rPr>
              <w:t xml:space="preserve"> =</w:t>
            </w:r>
            <w:r>
              <w:rPr>
                <w:sz w:val="32"/>
                <w:szCs w:val="32"/>
              </w:rPr>
              <w:t xml:space="preserve">                  m.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Pr="004E1905" w:rsidRDefault="00F5597B" w:rsidP="00923959">
            <w:pPr>
              <w:pStyle w:val="QuestionStyle"/>
            </w:pPr>
            <w:r>
              <w:object w:dxaOrig="1440" w:dyaOrig="1440" w14:anchorId="5B51B992">
                <v:shape id="_x0000_s1204" type="#_x0000_t75" style="position:absolute;margin-left:234.6pt;margin-top:-.95pt;width:165pt;height:126.45pt;z-index:251721216;mso-position-horizontal-relative:text;mso-position-vertical-relative:text">
                  <v:imagedata r:id="rId86" o:title=""/>
                </v:shape>
                <o:OLEObject Type="Embed" ProgID="FXDraw.Graphic" ShapeID="_x0000_s1204" DrawAspect="Content" ObjectID="_1459977082" r:id="rId87"/>
              </w:object>
            </w:r>
            <w:r w:rsidR="00923959">
              <w:t xml:space="preserve">Find the value of </w:t>
            </w:r>
            <w:r w:rsidR="00923959">
              <w:rPr>
                <w:i/>
              </w:rPr>
              <w:t>d</w:t>
            </w:r>
            <w:r w:rsidR="00923959">
              <w:t xml:space="preserve"> in the triangle below.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4C6174EC" wp14:editId="51CF6503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28575</wp:posOffset>
                      </wp:positionV>
                      <wp:extent cx="182880" cy="914400"/>
                      <wp:effectExtent l="0" t="0" r="26670" b="1905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" cy="9144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0C95FB" id="Group 19" o:spid="_x0000_s1026" style="position:absolute;margin-left:26.5pt;margin-top:2.25pt;width:14.4pt;height:1in;z-index:25166387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t xml:space="preserve">     </w:t>
            </w:r>
            <w:r w:rsidRPr="004E1905">
              <w:t xml:space="preserve"> </w:t>
            </w:r>
            <w:r>
              <w:t xml:space="preserve">     </w:t>
            </w:r>
            <w:r w:rsidRPr="004E1905">
              <w:t xml:space="preserve">      </w:t>
            </w:r>
            <w:r>
              <w:t xml:space="preserve"> 2.5 cm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Default="00923959" w:rsidP="00923959">
            <w:pPr>
              <w:pStyle w:val="QuestionStyle"/>
            </w:pPr>
            <w:r>
              <w:t xml:space="preserve">     </w:t>
            </w:r>
            <w:r w:rsidRPr="004E1905">
              <w:t xml:space="preserve">      </w:t>
            </w:r>
            <w:r>
              <w:t xml:space="preserve">     </w:t>
            </w:r>
            <w:r w:rsidRPr="004E1905">
              <w:t xml:space="preserve"> </w:t>
            </w:r>
            <w:r>
              <w:t>3.5 cm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Default="00923959" w:rsidP="00923959">
            <w:pPr>
              <w:pStyle w:val="QuestionStyle"/>
            </w:pPr>
            <w:r>
              <w:t xml:space="preserve">                 13.4 cm</w:t>
            </w:r>
            <w:r w:rsidRPr="004E1905">
              <w:t xml:space="preserve"> </w:t>
            </w:r>
          </w:p>
          <w:p w:rsidR="00923959" w:rsidRPr="00D46704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E1905" w:rsidRDefault="00923959" w:rsidP="00923959">
            <w:pPr>
              <w:pStyle w:val="QuestionStyle"/>
            </w:pPr>
            <w:r>
              <w:t xml:space="preserve">                 21.6 cm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923959" w:rsidP="00923959">
            <w:pPr>
              <w:pStyle w:val="QuestionStyle"/>
            </w:pPr>
            <w:r>
              <w:t>Which of the following are Pythagorean triads?</w:t>
            </w:r>
          </w:p>
          <w:p w:rsidR="00923959" w:rsidRDefault="00923959" w:rsidP="00923959">
            <w:pPr>
              <w:pStyle w:val="QuestionStyle"/>
            </w:pPr>
            <w:r>
              <w:t xml:space="preserve"> </w:t>
            </w:r>
          </w:p>
          <w:p w:rsidR="00923959" w:rsidRDefault="00923959" w:rsidP="00923959">
            <w:pPr>
              <w:pStyle w:val="QuestionStyle"/>
            </w:pPr>
            <w:r>
              <w:t>More than one could be a Pythagorean triad, so mark all that are.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Pr="00C20620" w:rsidRDefault="00923959" w:rsidP="00923959">
            <w:pPr>
              <w:pStyle w:val="QuestionStyle"/>
            </w:pPr>
          </w:p>
          <w:p w:rsidR="00923959" w:rsidRPr="00C20620" w:rsidRDefault="00F5597B" w:rsidP="00923959">
            <w:pPr>
              <w:pStyle w:val="QuestionStyle"/>
            </w:pPr>
            <w:r>
              <w:pict w14:anchorId="435C02DB">
                <v:group id="_x0000_s1205" style="position:absolute;margin-left:16.7pt;margin-top:3.45pt;width:343.5pt;height:9pt;z-index:251722240" coordorigin="2430,3420" coordsize="6870,180">
                  <v:roundrect id="_x0000_s1206" style="position:absolute;left:9030;top:3420;width:270;height:180" arcsize="10923f"/>
                  <v:roundrect id="_x0000_s1207" style="position:absolute;left:2430;top:3420;width:270;height:180" arcsize="10923f"/>
                  <v:roundrect id="_x0000_s1208" style="position:absolute;left:4580;top:3420;width:270;height:180" arcsize="10923f"/>
                  <v:roundrect id="_x0000_s1209" style="position:absolute;left:6780;top:3420;width:270;height:180" arcsize="10923f"/>
                </v:group>
              </w:pict>
            </w:r>
            <w:r w:rsidR="00923959" w:rsidRPr="00C20620">
              <w:t xml:space="preserve">              {</w:t>
            </w:r>
            <w:r w:rsidR="00923959">
              <w:t>15, 39, 45</w:t>
            </w:r>
            <w:r w:rsidR="00923959" w:rsidRPr="00C20620">
              <w:t>}             {15, 36, 39}                   {16, 28, 34}                {24, 70, 74}</w:t>
            </w:r>
          </w:p>
          <w:p w:rsidR="00923959" w:rsidRPr="00F97437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725769">
            <w:pPr>
              <w:pStyle w:val="QuestionStyle"/>
              <w:ind w:right="3719"/>
            </w:pPr>
            <w:r>
              <w:object w:dxaOrig="1440" w:dyaOrig="1440">
                <v:shape id="_x0000_s1211" type="#_x0000_t75" style="position:absolute;margin-left:292.85pt;margin-top:2.4pt;width:161.55pt;height:155.3pt;z-index:251724288;mso-position-horizontal-relative:text;mso-position-vertical-relative:text">
                  <v:imagedata r:id="rId88" o:title=""/>
                </v:shape>
                <o:OLEObject Type="Embed" ProgID="FXDraw.Graphic" ShapeID="_x0000_s1211" DrawAspect="Content" ObjectID="_1459977083" r:id="rId89"/>
              </w:object>
            </w:r>
            <w:r w:rsidR="00923959">
              <w:t xml:space="preserve">The ladder shown, leans against the top of the wall. </w:t>
            </w:r>
          </w:p>
          <w:p w:rsidR="00923959" w:rsidRDefault="00923959" w:rsidP="00725769">
            <w:pPr>
              <w:pStyle w:val="QuestionStyle"/>
              <w:ind w:right="3719"/>
            </w:pPr>
            <w:r>
              <w:t>What is the height of the wall, correct to the nearest 10</w:t>
            </w:r>
            <w:r w:rsidRPr="00652A13">
              <w:rPr>
                <w:vertAlign w:val="superscript"/>
              </w:rPr>
              <w:t>th</w:t>
            </w:r>
            <w:r>
              <w:t xml:space="preserve"> of a metre?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1C6317C8" wp14:editId="20941885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73660</wp:posOffset>
                      </wp:positionV>
                      <wp:extent cx="714375" cy="400050"/>
                      <wp:effectExtent l="0" t="0" r="28575" b="1905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1C6007" id="Rectangle 33" o:spid="_x0000_s1026" style="position:absolute;margin-left:78.75pt;margin-top:5.8pt;width:56.25pt;height:31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" strokeweight="1.5pt"/>
                  </w:pict>
                </mc:Fallback>
              </mc:AlternateContent>
            </w:r>
          </w:p>
          <w:p w:rsidR="00923959" w:rsidRPr="00652A13" w:rsidRDefault="00923959" w:rsidP="00923959">
            <w:pPr>
              <w:pStyle w:val="QuestionStyle"/>
              <w:rPr>
                <w:sz w:val="32"/>
                <w:szCs w:val="32"/>
              </w:rPr>
            </w:pPr>
            <w:r w:rsidRPr="00652A13">
              <w:rPr>
                <w:sz w:val="32"/>
                <w:szCs w:val="32"/>
              </w:rPr>
              <w:t xml:space="preserve">    Height is</w:t>
            </w:r>
            <w:r>
              <w:rPr>
                <w:sz w:val="32"/>
                <w:szCs w:val="32"/>
              </w:rPr>
              <w:t xml:space="preserve"> </w:t>
            </w:r>
            <w:r w:rsidRPr="00652A13">
              <w:rPr>
                <w:sz w:val="32"/>
                <w:szCs w:val="32"/>
              </w:rPr>
              <w:t xml:space="preserve">                metres.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923959">
            <w:pPr>
              <w:pStyle w:val="QuestionStyle"/>
              <w:ind w:right="5987"/>
            </w:pPr>
            <w:r>
              <w:object w:dxaOrig="1440" w:dyaOrig="1440">
                <v:shape id="_x0000_s1212" type="#_x0000_t75" style="position:absolute;margin-left:145.2pt;margin-top:28.85pt;width:302.85pt;height:101.2pt;z-index:251725312;mso-position-horizontal-relative:text;mso-position-vertical-relative:text">
                  <v:imagedata r:id="rId90" o:title=""/>
                </v:shape>
                <o:OLEObject Type="Embed" ProgID="FXDraw.Graphic" ShapeID="_x0000_s1212" DrawAspect="Content" ObjectID="_1459977084" r:id="rId91"/>
              </w:object>
            </w:r>
            <w:r w:rsidR="00923959">
              <w:t>A plane is shown coming in to land. It is 1.5 km horizontally from the point where it will touch down and 1.8 km in a straight line from the point.</w:t>
            </w:r>
          </w:p>
          <w:p w:rsidR="00923959" w:rsidRDefault="00923959" w:rsidP="00923959">
            <w:pPr>
              <w:pStyle w:val="QuestionStyle"/>
              <w:ind w:right="5987"/>
            </w:pPr>
          </w:p>
          <w:p w:rsidR="00923959" w:rsidRDefault="00923959" w:rsidP="00923959">
            <w:pPr>
              <w:pStyle w:val="QuestionStyle"/>
              <w:ind w:right="5987"/>
            </w:pPr>
          </w:p>
          <w:p w:rsidR="00923959" w:rsidRDefault="00923959" w:rsidP="00923959">
            <w:pPr>
              <w:pStyle w:val="QuestionStyle"/>
              <w:ind w:right="5987"/>
            </w:pPr>
            <w:r>
              <w:t xml:space="preserve">What is it’s altitude to the nearest metre?  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C7D5704" wp14:editId="1F803735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82550</wp:posOffset>
                      </wp:positionV>
                      <wp:extent cx="714375" cy="400050"/>
                      <wp:effectExtent l="0" t="0" r="28575" b="1905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7639F9" id="Rectangle 1" o:spid="_x0000_s1026" style="position:absolute;margin-left:88.9pt;margin-top:6.5pt;width:56.25pt;height:31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" strokeweight="1.5pt"/>
                  </w:pict>
                </mc:Fallback>
              </mc:AlternateContent>
            </w:r>
          </w:p>
          <w:p w:rsidR="00923959" w:rsidRDefault="00923959" w:rsidP="00923959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Altitude</w:t>
            </w:r>
            <w:r w:rsidRPr="00652A13">
              <w:rPr>
                <w:sz w:val="32"/>
                <w:szCs w:val="32"/>
              </w:rPr>
              <w:t xml:space="preserve"> is</w:t>
            </w:r>
            <w:r>
              <w:rPr>
                <w:sz w:val="32"/>
                <w:szCs w:val="32"/>
              </w:rPr>
              <w:t xml:space="preserve">  </w:t>
            </w:r>
            <w:r w:rsidRPr="00652A13">
              <w:rPr>
                <w:sz w:val="32"/>
                <w:szCs w:val="32"/>
              </w:rPr>
              <w:t xml:space="preserve">                metres.</w:t>
            </w: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923959">
            <w:pPr>
              <w:pStyle w:val="QuestionStyle"/>
              <w:ind w:right="4286"/>
            </w:pPr>
            <w:r>
              <w:object w:dxaOrig="1440" w:dyaOrig="1440">
                <v:shape id="_x0000_s1222" type="#_x0000_t75" style="position:absolute;margin-left:252.45pt;margin-top:7.65pt;width:199.65pt;height:163.15pt;z-index:251735552;mso-position-horizontal-relative:text;mso-position-vertical-relative:text">
                  <v:imagedata r:id="rId92" o:title=""/>
                </v:shape>
                <o:OLEObject Type="Embed" ProgID="FXDraw.Graphic" ShapeID="_x0000_s1222" DrawAspect="Content" ObjectID="_1459977085" r:id="rId93"/>
              </w:object>
            </w:r>
            <w:r w:rsidR="00923959">
              <w:t>Tarquin is building a shed.</w:t>
            </w:r>
          </w:p>
          <w:p w:rsidR="00923959" w:rsidRPr="00CD3E49" w:rsidRDefault="00923959" w:rsidP="00923959">
            <w:pPr>
              <w:pStyle w:val="QuestionStyle"/>
              <w:ind w:right="4286"/>
            </w:pPr>
          </w:p>
          <w:p w:rsidR="00923959" w:rsidRDefault="00923959" w:rsidP="00923959">
            <w:pPr>
              <w:pStyle w:val="QuestionStyle"/>
              <w:ind w:right="4286"/>
            </w:pPr>
            <w:r>
              <w:t>He needs a beam for the roof, to go from A to B on the diagram.</w:t>
            </w:r>
          </w:p>
          <w:p w:rsidR="00923959" w:rsidRPr="00CD3E49" w:rsidRDefault="00923959" w:rsidP="00923959">
            <w:pPr>
              <w:pStyle w:val="QuestionStyle"/>
              <w:ind w:right="4286"/>
            </w:pPr>
          </w:p>
          <w:p w:rsidR="00923959" w:rsidRDefault="00923959" w:rsidP="00923959">
            <w:pPr>
              <w:pStyle w:val="QuestionStyle"/>
              <w:ind w:right="4286"/>
            </w:pPr>
            <w:r>
              <w:t>What is the length of the beam?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14D29E62" wp14:editId="6F12DCEE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82550</wp:posOffset>
                      </wp:positionV>
                      <wp:extent cx="714375" cy="400050"/>
                      <wp:effectExtent l="0" t="0" r="28575" b="19050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B6E7A8" id="Rectangle 2" o:spid="_x0000_s1026" style="position:absolute;margin-left:88.9pt;margin-top:6.5pt;width:56.25pt;height:31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" strokeweight="1.5pt"/>
                  </w:pict>
                </mc:Fallback>
              </mc:AlternateContent>
            </w:r>
          </w:p>
          <w:p w:rsidR="00923959" w:rsidRPr="00B01A68" w:rsidRDefault="00923959" w:rsidP="00923959">
            <w:pPr>
              <w:pStyle w:val="QuestionStyle"/>
              <w:rPr>
                <w:sz w:val="32"/>
                <w:szCs w:val="32"/>
              </w:rPr>
            </w:pPr>
            <w:r w:rsidRPr="00B01A68">
              <w:rPr>
                <w:sz w:val="32"/>
                <w:szCs w:val="32"/>
              </w:rPr>
              <w:t xml:space="preserve">      Length is                  metres.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923959" w:rsidP="00923959">
            <w:pPr>
              <w:pStyle w:val="QuestionStyle"/>
            </w:pPr>
            <w:r>
              <w:t>Shade the bubbles of the two triangles which are right angled below.</w:t>
            </w:r>
          </w:p>
          <w:p w:rsidR="00923959" w:rsidRDefault="00F5597B" w:rsidP="00923959">
            <w:pPr>
              <w:pStyle w:val="QuestionStyle"/>
            </w:pPr>
            <w:r>
              <w:object w:dxaOrig="1440" w:dyaOrig="1440">
                <v:shape id="_x0000_s1214" type="#_x0000_t75" style="position:absolute;margin-left:205.8pt;margin-top:11.4pt;width:117.95pt;height:61.6pt;z-index:251727360;mso-position-horizontal-relative:text;mso-position-vertical-relative:text">
                  <v:imagedata r:id="rId94" o:title=""/>
                </v:shape>
                <o:OLEObject Type="Embed" ProgID="FXDraw.Graphic" ShapeID="_x0000_s1214" DrawAspect="Content" ObjectID="_1459977086" r:id="rId95"/>
              </w:object>
            </w:r>
            <w:r>
              <w:object w:dxaOrig="1440" w:dyaOrig="1440">
                <v:shape id="_x0000_s1213" type="#_x0000_t75" style="position:absolute;margin-left:37.8pt;margin-top:13.8pt;width:122.05pt;height:54.45pt;z-index:251726336;mso-position-horizontal-relative:text;mso-position-vertical-relative:text">
                  <v:imagedata r:id="rId96" o:title=""/>
                </v:shape>
                <o:OLEObject Type="Embed" ProgID="FXDraw.Graphic" ShapeID="_x0000_s1213" DrawAspect="Content" ObjectID="_1459977087" r:id="rId97"/>
              </w:objec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41B293AB" wp14:editId="7AD7CEA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36195</wp:posOffset>
                      </wp:positionV>
                      <wp:extent cx="2247900" cy="1030605"/>
                      <wp:effectExtent l="0" t="0" r="19050" b="17145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1030605"/>
                                <a:chOff x="0" y="0"/>
                                <a:chExt cx="2247900" cy="1030605"/>
                              </a:xfrm>
                            </wpg:grpSpPr>
                            <wps:wsp>
                              <wps:cNvPr id="6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91630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1630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279606" id="Group 59" o:spid="_x0000_s1026" style="position:absolute;margin-left:19.3pt;margin-top:2.85pt;width:177pt;height:81.15pt;z-index:251666944;mso-height-relative:margin" coordsize="22479,10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">
                      <v:roundrect id="AutoShape 3" o:spid="_x0000_s1027" style="position:absolute;left:20764;top:916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cwzs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zDO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/>
                      <v:roundrect id="AutoShape 5" o:spid="_x0000_s1029" style="position:absolute;top:916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fUM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MwN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Gn1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Pr="00460C07" w:rsidRDefault="00F5597B" w:rsidP="00923959">
            <w:pPr>
              <w:pStyle w:val="QuestionStyle"/>
              <w:rPr>
                <w:sz w:val="16"/>
                <w:szCs w:val="16"/>
              </w:rPr>
            </w:pPr>
            <w:r>
              <w:object w:dxaOrig="1440" w:dyaOrig="1440">
                <v:shape id="_x0000_s1216" type="#_x0000_t75" style="position:absolute;margin-left:210pt;margin-top:4.8pt;width:133.85pt;height:61.2pt;z-index:251729408;mso-position-horizontal-relative:text;mso-position-vertical-relative:text">
                  <v:imagedata r:id="rId98" o:title=""/>
                </v:shape>
                <o:OLEObject Type="Embed" ProgID="FXDraw.Graphic" ShapeID="_x0000_s1216" DrawAspect="Content" ObjectID="_1459977088" r:id="rId99"/>
              </w:object>
            </w:r>
            <w:r>
              <w:object w:dxaOrig="1440" w:dyaOrig="1440">
                <v:shape id="_x0000_s1215" type="#_x0000_t75" style="position:absolute;margin-left:39pt;margin-top:.6pt;width:114.6pt;height:62.1pt;z-index:251728384;mso-position-horizontal-relative:text;mso-position-vertical-relative:text">
                  <v:imagedata r:id="rId100" o:title=""/>
                </v:shape>
                <o:OLEObject Type="Embed" ProgID="FXDraw.Graphic" ShapeID="_x0000_s1215" DrawAspect="Content" ObjectID="_1459977089" r:id="rId101"/>
              </w:object>
            </w:r>
          </w:p>
          <w:p w:rsidR="00923959" w:rsidRPr="00460C07" w:rsidRDefault="00923959" w:rsidP="00923959">
            <w:pPr>
              <w:pStyle w:val="QuestionStyle"/>
            </w:pPr>
            <w:r>
              <w:t xml:space="preserve">                                                                                                                         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923959">
            <w:pPr>
              <w:pStyle w:val="QuestionStyle"/>
              <w:ind w:right="4853"/>
            </w:pPr>
            <w:r>
              <w:object w:dxaOrig="1440" w:dyaOrig="1440">
                <v:shape id="_x0000_s1217" type="#_x0000_t75" style="position:absolute;margin-left:234pt;margin-top:5.75pt;width:213.2pt;height:121.15pt;z-index:251730432;mso-position-horizontal-relative:text;mso-position-vertical-relative:text">
                  <v:imagedata r:id="rId102" o:title=""/>
                </v:shape>
                <o:OLEObject Type="Embed" ProgID="FXDraw.Graphic" ShapeID="_x0000_s1217" DrawAspect="Content" ObjectID="_1459977090" r:id="rId103"/>
              </w:object>
            </w:r>
            <w:r w:rsidR="00923959">
              <w:t>Measurements were taken to help calculate the width of the river.</w:t>
            </w:r>
          </w:p>
          <w:p w:rsidR="00923959" w:rsidRDefault="00923959" w:rsidP="00923959">
            <w:pPr>
              <w:pStyle w:val="QuestionStyle"/>
              <w:ind w:right="4853"/>
            </w:pPr>
            <w:r>
              <w:t xml:space="preserve">The </w:t>
            </w:r>
            <w:r w:rsidR="00DF2D12">
              <w:t>distance across the bridge AC = </w:t>
            </w:r>
            <w:r>
              <w:t>120</w:t>
            </w:r>
            <w:r w:rsidR="00DF2D12">
              <w:t> </w:t>
            </w:r>
            <w:r>
              <w:t>m.</w:t>
            </w:r>
          </w:p>
          <w:p w:rsidR="00923959" w:rsidRDefault="00923959" w:rsidP="00923959">
            <w:pPr>
              <w:pStyle w:val="QuestionStyle"/>
              <w:ind w:right="4853"/>
            </w:pPr>
            <w:r>
              <w:t>The distance along the bank BC =86 m.</w:t>
            </w:r>
          </w:p>
          <w:p w:rsidR="00923959" w:rsidRDefault="00923959" w:rsidP="00923959">
            <w:pPr>
              <w:pStyle w:val="QuestionStyle"/>
              <w:ind w:right="4853"/>
            </w:pPr>
            <w:r>
              <w:t xml:space="preserve"> Calculate the width of the river (AB), to the nearest metre.</w:t>
            </w:r>
          </w:p>
          <w:p w:rsidR="00923959" w:rsidRDefault="00923959" w:rsidP="00923959">
            <w:pPr>
              <w:pStyle w:val="QuestionStyle"/>
              <w:ind w:right="4853"/>
            </w:pPr>
          </w:p>
          <w:p w:rsidR="00923959" w:rsidRDefault="00923959" w:rsidP="00923959">
            <w:pPr>
              <w:pStyle w:val="QuestionStyle"/>
              <w:ind w:right="4853"/>
            </w:pPr>
          </w:p>
          <w:p w:rsidR="00923959" w:rsidRDefault="00923959" w:rsidP="00923959">
            <w:pPr>
              <w:pStyle w:val="QuestionStyle"/>
              <w:ind w:right="4853"/>
            </w:pPr>
          </w:p>
          <w:p w:rsidR="00923959" w:rsidRDefault="00923959" w:rsidP="00923959">
            <w:pPr>
              <w:pStyle w:val="QuestionStyle"/>
              <w:ind w:right="4853"/>
            </w:pPr>
            <w: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4420AE98" wp14:editId="34D6DEDA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80010</wp:posOffset>
                      </wp:positionV>
                      <wp:extent cx="914400" cy="400050"/>
                      <wp:effectExtent l="0" t="0" r="19050" b="19050"/>
                      <wp:wrapNone/>
                      <wp:docPr id="84" name="Rectangl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37D538" id="Rectangle 84" o:spid="_x0000_s1026" style="position:absolute;margin-left:78pt;margin-top:6.3pt;width:1in;height:31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" strokeweight="1.5pt"/>
                  </w:pict>
                </mc:Fallback>
              </mc:AlternateContent>
            </w:r>
          </w:p>
          <w:p w:rsidR="00923959" w:rsidRPr="00652A13" w:rsidRDefault="00923959" w:rsidP="00923959">
            <w:pPr>
              <w:pStyle w:val="QuestionStyle"/>
              <w:ind w:right="4853"/>
            </w:pPr>
            <w:r w:rsidRPr="00652A13">
              <w:t xml:space="preserve">    </w:t>
            </w:r>
            <w:r>
              <w:t>Wid</w:t>
            </w:r>
            <w:r w:rsidRPr="00652A13">
              <w:t>t</w:t>
            </w:r>
            <w:r>
              <w:t>h</w:t>
            </w:r>
            <w:r w:rsidRPr="00652A13">
              <w:t xml:space="preserve"> is</w:t>
            </w:r>
            <w:r>
              <w:t xml:space="preserve">     </w:t>
            </w:r>
            <w:r w:rsidRPr="00652A13">
              <w:t xml:space="preserve">                </w:t>
            </w:r>
            <w:r>
              <w:t xml:space="preserve"> m</w:t>
            </w:r>
            <w:r w:rsidRPr="00652A13">
              <w:t>.</w:t>
            </w:r>
          </w:p>
          <w:p w:rsidR="00923959" w:rsidRDefault="00923959" w:rsidP="00923959">
            <w:pPr>
              <w:pStyle w:val="QuestionStyle"/>
              <w:ind w:right="4853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923959">
            <w:pPr>
              <w:pStyle w:val="QuestionStyle"/>
            </w:pPr>
            <w:r>
              <w:object w:dxaOrig="1440" w:dyaOrig="1440">
                <v:shape id="_x0000_s1218" type="#_x0000_t75" style="position:absolute;margin-left:224.4pt;margin-top:5.75pt;width:230.4pt;height:112.05pt;z-index:251731456;mso-position-horizontal-relative:text;mso-position-vertical-relative:text">
                  <v:imagedata r:id="rId104" o:title=""/>
                </v:shape>
                <o:OLEObject Type="Embed" ProgID="FXDraw.Graphic" ShapeID="_x0000_s1218" DrawAspect="Content" ObjectID="_1459977091" r:id="rId105"/>
              </w:object>
            </w:r>
            <w:r w:rsidR="00923959">
              <w:t>What is the perimeter of the triangle STU?</w:t>
            </w:r>
          </w:p>
          <w:p w:rsidR="00923959" w:rsidRDefault="00923959" w:rsidP="00923959">
            <w:pPr>
              <w:pStyle w:val="QuestionStyle"/>
            </w:pPr>
          </w:p>
          <w:p w:rsidR="00923959" w:rsidRPr="00460C07" w:rsidRDefault="00923959" w:rsidP="00923959">
            <w:pPr>
              <w:pStyle w:val="QuestionStyle"/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32301EAC" wp14:editId="7B157F47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EE5F9B" id="Group 70" o:spid="_x0000_s1026" style="position:absolute;margin-left:18.8pt;margin-top:.9pt;width:13.5pt;height:74.4pt;z-index:2516689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Xt2MUA&#10;AADbAAAADwAAAGRycy9kb3ducmV2LnhtbESPQWvCQBSE70L/w/IKXkQ3etA0zUakUrEXoWnR6yP7&#10;moRm34bsNon++m6h4HGY+WaYdDuaRvTUudqyguUiAkFcWF1zqeDz43Ueg3AeWWNjmRRcycE2e5ik&#10;mGg78Dv1uS9FKGGXoILK+zaR0hUVGXQL2xIH78t2Bn2QXSl1h0MoN41cRdFaGqw5LFTY0ktFxXf+&#10;YxTE19ic+/PpcKE3Hva3k97sZk9KTR/H3TMIT6O/h//pow7cBv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e3Y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t xml:space="preserve">             </w:t>
            </w:r>
            <w:r>
              <w:t>65 m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t xml:space="preserve">          </w:t>
            </w:r>
            <w:r>
              <w:t xml:space="preserve">    89 m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Pr="00C40A29">
              <w:t>121</w:t>
            </w:r>
            <w:r>
              <w:t xml:space="preserve"> m</w:t>
            </w:r>
          </w:p>
          <w:p w:rsidR="00923959" w:rsidRPr="00B01A68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Pr="00C40A29">
              <w:t>154</w:t>
            </w:r>
            <w:r>
              <w:t xml:space="preserve"> m</w:t>
            </w: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923959">
            <w:pPr>
              <w:pStyle w:val="QuestionStyle"/>
            </w:pPr>
            <w:r>
              <w:object w:dxaOrig="1440" w:dyaOrig="1440">
                <v:shape id="_x0000_s1219" type="#_x0000_t75" style="position:absolute;margin-left:248.4pt;margin-top:-1.8pt;width:169.05pt;height:137.9pt;z-index:251732480;mso-position-horizontal-relative:text;mso-position-vertical-relative:text">
                  <v:imagedata r:id="rId106" o:title=""/>
                </v:shape>
                <o:OLEObject Type="Embed" ProgID="FXDraw.Graphic" ShapeID="_x0000_s1219" DrawAspect="Content" ObjectID="_1459977092" r:id="rId107"/>
              </w:object>
            </w:r>
            <w:r w:rsidR="00923959">
              <w:t>What is the length of CD?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Pr="00460C07" w:rsidRDefault="00923959" w:rsidP="00923959">
            <w:pPr>
              <w:pStyle w:val="QuestionStyle"/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72064" behindDoc="0" locked="0" layoutInCell="1" allowOverlap="1" wp14:anchorId="02C0BBFC" wp14:editId="36F86952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12700</wp:posOffset>
                      </wp:positionV>
                      <wp:extent cx="182880" cy="906780"/>
                      <wp:effectExtent l="0" t="0" r="26670" b="26670"/>
                      <wp:wrapNone/>
                      <wp:docPr id="234" name="Group 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" cy="9067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D0A5CB" id="Group 234" o:spid="_x0000_s1026" style="position:absolute;margin-left:18.7pt;margin-top:1pt;width:14.4pt;height:71.4pt;z-index:25167206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scn8YA&#10;AADcAAAADwAAAGRycy9kb3ducmV2LnhtbESPQWvCQBSE74L/YXmCF6mbWlpjdBWpWPQiaIu9PrLP&#10;JJh9G7JrEvvru0Khx2FmvmEWq86UoqHaFZYVPI8jEMSp1QVnCr4+t08xCOeRNZaWScGdHKyW/d4C&#10;E21bPlJz8pkIEHYJKsi9rxIpXZqTQTe2FXHwLrY26IOsM6lrbAPclHISRW/SYMFhIceK3nNKr6eb&#10;URDfY3NuzoePb9pzu/k56Ol6NFNqOOjWcxCeOv8f/mvvtILJyy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scn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mC6MYA&#10;AADcAAAADwAAAGRycy9kb3ducmV2LnhtbESPQWvCQBSE74L/YXlCL0U3taBp6iZIi6W9CGqx10f2&#10;mQSzb0N2TWJ/fbcgeBxm5htmlQ2mFh21rrKs4GkWgSDOra64UPB92ExjEM4ja6wtk4IrOcjS8WiF&#10;ibY976jb+0IECLsEFZTeN4mULi/JoJvZhjh4J9sa9EG2hdQt9gFuajmPooU0WHFYKLGht5Ly8/5i&#10;FMTX2By74/bjh764f//d6uX68UWph8mwfgXhafD38K39qRXMnx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mC6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Unc8YA&#10;AADcAAAADwAAAGRycy9kb3ducmV2LnhtbESPQWvCQBSE74L/YXlCL6KbWqhp6iZIi6W9CGqx10f2&#10;mQSzb0N2TWJ/fbcgeBxm5htmlQ2mFh21rrKs4HEegSDOra64UPB92MxiEM4ja6wtk4IrOcjS8WiF&#10;ibY976jb+0IECLsEFZTeN4mULi/JoJvbhjh4J9sa9EG2hdQt9gFuarmIomdpsOKwUGJDbyXl5/3F&#10;KIivsTl2x+3HD31x//671cv19EWph8mwfgXhafD38K39qRUsnp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Unc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qzAc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jD+DGv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rMBwgAAANwAAAAPAAAAAAAAAAAAAAAAAJgCAABkcnMvZG93&#10;bnJldi54bWxQSwUGAAAAAAQABAD1AAAAhwMAAAAA&#10;" strokecolor="windowText" strokeweight="1pt"/>
                    </v:group>
                  </w:pict>
                </mc:Fallback>
              </mc:AlternateContent>
            </w:r>
            <w:r w:rsidRPr="00460C07">
              <w:t xml:space="preserve">             </w:t>
            </w:r>
            <w:r>
              <w:t xml:space="preserve">  12.5 m</w:t>
            </w:r>
          </w:p>
          <w:p w:rsidR="00923959" w:rsidRPr="0055440B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t xml:space="preserve">          </w:t>
            </w:r>
            <w:r>
              <w:t xml:space="preserve">    18.9 m</w:t>
            </w:r>
          </w:p>
          <w:p w:rsidR="00923959" w:rsidRPr="0055440B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t xml:space="preserve">          </w:t>
            </w:r>
            <w:r>
              <w:t xml:space="preserve">    21.4 m</w:t>
            </w:r>
          </w:p>
          <w:p w:rsidR="00923959" w:rsidRPr="0055440B" w:rsidRDefault="00923959" w:rsidP="00923959">
            <w:pPr>
              <w:pStyle w:val="QuestionStyle"/>
              <w:rPr>
                <w:sz w:val="12"/>
                <w:szCs w:val="12"/>
              </w:rPr>
            </w:pPr>
          </w:p>
          <w:p w:rsidR="00923959" w:rsidRPr="00460C07" w:rsidRDefault="00923959" w:rsidP="00923959">
            <w:pPr>
              <w:pStyle w:val="QuestionStyle"/>
            </w:pPr>
            <w:r w:rsidRPr="00460C07">
              <w:t xml:space="preserve">          </w:t>
            </w:r>
            <w:r>
              <w:t xml:space="preserve">    45.6 m</w:t>
            </w:r>
          </w:p>
          <w:p w:rsidR="00923959" w:rsidRDefault="00923959" w:rsidP="00923959">
            <w:pPr>
              <w:pStyle w:val="QuestionStyle"/>
            </w:pPr>
          </w:p>
        </w:tc>
      </w:tr>
      <w:tr w:rsidR="00923959" w:rsidTr="00B06EF0">
        <w:trPr>
          <w:cantSplit/>
          <w:trHeight w:val="3563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923959">
            <w:pPr>
              <w:pStyle w:val="QuestionStyle"/>
            </w:pPr>
            <w:r>
              <w:object w:dxaOrig="1440" w:dyaOrig="1440">
                <v:shape id="_x0000_s1220" type="#_x0000_t75" style="position:absolute;margin-left:156.95pt;margin-top:5.15pt;width:286.7pt;height:100.3pt;z-index:251733504;mso-position-horizontal-relative:text;mso-position-vertical-relative:text">
                  <v:imagedata r:id="rId108" o:title=""/>
                </v:shape>
                <o:OLEObject Type="Embed" ProgID="FXDraw.Graphic" ShapeID="_x0000_s1220" DrawAspect="Content" ObjectID="_1459977093" r:id="rId109"/>
              </w:object>
            </w:r>
            <w:r w:rsidR="00923959">
              <w:t>Calculate the distance SU.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Pr="0013023C" w:rsidRDefault="00923959" w:rsidP="00923959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2ED4029" wp14:editId="12C35FC8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66675</wp:posOffset>
                      </wp:positionV>
                      <wp:extent cx="754380" cy="373380"/>
                      <wp:effectExtent l="0" t="0" r="26670" b="26670"/>
                      <wp:wrapNone/>
                      <wp:docPr id="93" name="Rectangl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23959" w:rsidRPr="009F48CC" w:rsidRDefault="00923959" w:rsidP="00B06EF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ED4029" id="Rectangle 93" o:spid="_x0000_s1041" style="position:absolute;margin-left:100.5pt;margin-top:5.25pt;width:59.4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" filled="f" strokecolor="black [3213]" strokeweight="1.5pt">
                      <v:textbox>
                        <w:txbxContent>
                          <w:p w:rsidR="00923959" w:rsidRPr="009F48CC" w:rsidRDefault="00923959" w:rsidP="00B06EF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23959" w:rsidRPr="00B01A68" w:rsidRDefault="00923959" w:rsidP="00923959">
            <w:pPr>
              <w:pStyle w:val="QuestionStyle"/>
              <w:rPr>
                <w:sz w:val="32"/>
                <w:szCs w:val="32"/>
              </w:rPr>
            </w:pPr>
            <w:r w:rsidRPr="0013023C">
              <w:t xml:space="preserve">   </w:t>
            </w:r>
            <w:r w:rsidRPr="00B01A68">
              <w:rPr>
                <w:sz w:val="32"/>
                <w:szCs w:val="32"/>
              </w:rPr>
              <w:t xml:space="preserve">            SU =                  m.                                                 </w:t>
            </w:r>
          </w:p>
          <w:p w:rsidR="00923959" w:rsidRDefault="00923959" w:rsidP="00923959">
            <w:pPr>
              <w:pStyle w:val="QuestionStyle"/>
            </w:pPr>
          </w:p>
        </w:tc>
      </w:tr>
      <w:tr w:rsidR="0092395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959" w:rsidRPr="001B3341" w:rsidRDefault="00923959" w:rsidP="00923959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959" w:rsidRDefault="00F5597B" w:rsidP="00923959">
            <w:pPr>
              <w:pStyle w:val="QuestionStyle"/>
            </w:pPr>
            <w:r>
              <w:object w:dxaOrig="1440" w:dyaOrig="1440">
                <v:shape id="_x0000_s1221" type="#_x0000_t75" style="position:absolute;margin-left:201.6pt;margin-top:1.95pt;width:252.95pt;height:147.3pt;z-index:251734528;mso-position-horizontal-relative:text;mso-position-vertical-relative:text">
                  <v:imagedata r:id="rId110" o:title=""/>
                </v:shape>
                <o:OLEObject Type="Embed" ProgID="FXDraw.Graphic" ShapeID="_x0000_s1221" DrawAspect="Content" ObjectID="_1459977094" r:id="rId111"/>
              </w:object>
            </w:r>
            <w:r w:rsidR="00923959">
              <w:t>Find the area of triangle XYZ, to the nearest 10</w:t>
            </w:r>
            <w:r w:rsidR="00923959" w:rsidRPr="00856C80">
              <w:rPr>
                <w:vertAlign w:val="superscript"/>
              </w:rPr>
              <w:t>th</w:t>
            </w:r>
            <w:r w:rsidR="00923959">
              <w:t xml:space="preserve"> of a square centimetre.</w:t>
            </w:r>
            <w:r w:rsidR="00923959" w:rsidRPr="0013023C">
              <w:t xml:space="preserve"> 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  <w:p w:rsidR="00923959" w:rsidRPr="00856C80" w:rsidRDefault="00923959" w:rsidP="00923959">
            <w:pPr>
              <w:pStyle w:val="QuestionStyle"/>
            </w:pPr>
            <w:r w:rsidRPr="0013023C">
              <w:t xml:space="preserve">              </w:t>
            </w:r>
          </w:p>
          <w:p w:rsidR="00923959" w:rsidRDefault="00923959" w:rsidP="00923959">
            <w:pPr>
              <w:pStyle w:val="QuestionStyle"/>
              <w:rPr>
                <w:sz w:val="32"/>
                <w:szCs w:val="32"/>
              </w:rPr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6C3E2AEF" wp14:editId="28020444">
                      <wp:simplePos x="0" y="0"/>
                      <wp:positionH relativeFrom="column">
                        <wp:posOffset>746760</wp:posOffset>
                      </wp:positionH>
                      <wp:positionV relativeFrom="paragraph">
                        <wp:posOffset>149860</wp:posOffset>
                      </wp:positionV>
                      <wp:extent cx="754380" cy="373380"/>
                      <wp:effectExtent l="0" t="0" r="26670" b="2667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23959" w:rsidRPr="009F48CC" w:rsidRDefault="00923959" w:rsidP="00B06EF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3E2AEF" id="Rectangle 94" o:spid="_x0000_s1042" style="position:absolute;margin-left:58.8pt;margin-top:11.8pt;width:59.4pt;height:29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" filled="f" strokecolor="black [3213]" strokeweight="1.5pt">
                      <v:textbox>
                        <w:txbxContent>
                          <w:p w:rsidR="00923959" w:rsidRPr="009F48CC" w:rsidRDefault="00923959" w:rsidP="00B06EF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23959" w:rsidRPr="00B01A68" w:rsidRDefault="00923959" w:rsidP="00923959">
            <w:pPr>
              <w:pStyle w:val="QuestionStyle"/>
              <w:rPr>
                <w:sz w:val="32"/>
                <w:szCs w:val="32"/>
              </w:rPr>
            </w:pPr>
            <w:r w:rsidRPr="0013023C">
              <w:t xml:space="preserve"> </w:t>
            </w:r>
            <w:r w:rsidRPr="00B01A68">
              <w:rPr>
                <w:sz w:val="32"/>
                <w:szCs w:val="32"/>
              </w:rPr>
              <w:t>Area =                   cm</w:t>
            </w:r>
            <w:r w:rsidRPr="00B01A68">
              <w:rPr>
                <w:sz w:val="32"/>
                <w:szCs w:val="32"/>
                <w:vertAlign w:val="superscript"/>
              </w:rPr>
              <w:t>2</w:t>
            </w:r>
          </w:p>
          <w:p w:rsidR="00923959" w:rsidRDefault="00923959" w:rsidP="00923959">
            <w:pPr>
              <w:pStyle w:val="QuestionStyle"/>
            </w:pPr>
          </w:p>
          <w:p w:rsidR="00923959" w:rsidRDefault="00923959" w:rsidP="00923959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F50F00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B7E5CF991C4F4B6AAFE649314FD711A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4B1B52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Pythagoras Theorem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7" w:type="dxa"/>
        <w:tblInd w:w="-318" w:type="dxa"/>
        <w:tblLook w:val="04A0" w:firstRow="1" w:lastRow="0" w:firstColumn="1" w:lastColumn="0" w:noHBand="0" w:noVBand="1"/>
      </w:tblPr>
      <w:tblGrid>
        <w:gridCol w:w="318"/>
        <w:gridCol w:w="634"/>
        <w:gridCol w:w="8608"/>
        <w:gridCol w:w="647"/>
      </w:tblGrid>
      <w:tr w:rsidR="003F3344" w:rsidTr="006F71A1">
        <w:trPr>
          <w:gridBefore w:val="1"/>
          <w:gridAfter w:val="1"/>
          <w:wBefore w:w="318" w:type="dxa"/>
          <w:wAfter w:w="647" w:type="dxa"/>
        </w:trPr>
        <w:tc>
          <w:tcPr>
            <w:tcW w:w="9242" w:type="dxa"/>
            <w:gridSpan w:val="2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0420E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For any questions in this non-calculator section, you may refer to the table of squares provided below.</w: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tbl>
            <w:tblPr>
              <w:tblStyle w:val="TableGrid"/>
              <w:tblW w:w="7767" w:type="dxa"/>
              <w:tblInd w:w="502" w:type="dxa"/>
              <w:tblLook w:val="04A0" w:firstRow="1" w:lastRow="0" w:firstColumn="1" w:lastColumn="0" w:noHBand="0" w:noVBand="1"/>
            </w:tblPr>
            <w:tblGrid>
              <w:gridCol w:w="567"/>
              <w:gridCol w:w="737"/>
              <w:gridCol w:w="510"/>
              <w:gridCol w:w="737"/>
              <w:gridCol w:w="567"/>
              <w:gridCol w:w="737"/>
              <w:gridCol w:w="567"/>
              <w:gridCol w:w="737"/>
              <w:gridCol w:w="567"/>
              <w:gridCol w:w="737"/>
              <w:gridCol w:w="567"/>
              <w:gridCol w:w="737"/>
            </w:tblGrid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>
                      <v:shape id="_x0000_i1049" type="#_x0000_t75" style="width:11.4pt;height:13.8pt" o:ole="">
                        <v:imagedata r:id="rId8" o:title=""/>
                      </v:shape>
                      <o:OLEObject Type="Embed" ProgID="FXEquation.Equation" ShapeID="_x0000_i1049" DrawAspect="Content" ObjectID="_1459977040" r:id="rId112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>
                      <v:shape id="_x0000_i1050" type="#_x0000_t75" style="width:15pt;height:17.4pt" o:ole="">
                        <v:imagedata r:id="rId10" o:title=""/>
                      </v:shape>
                      <o:OLEObject Type="Embed" ProgID="FXEquation.Equation" ShapeID="_x0000_i1050" DrawAspect="Content" ObjectID="_1459977041" r:id="rId113"/>
                    </w:objec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  <w:hideMark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>
                      <v:shape id="_x0000_i1051" type="#_x0000_t75" style="width:11.4pt;height:13.8pt" o:ole="">
                        <v:imagedata r:id="rId8" o:title=""/>
                      </v:shape>
                      <o:OLEObject Type="Embed" ProgID="FXEquation.Equation" ShapeID="_x0000_i1051" DrawAspect="Content" ObjectID="_1459977042" r:id="rId114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  <w:hideMark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>
                      <v:shape id="_x0000_i1052" type="#_x0000_t75" style="width:15pt;height:17.4pt" o:ole="">
                        <v:imagedata r:id="rId10" o:title=""/>
                      </v:shape>
                      <o:OLEObject Type="Embed" ProgID="FXEquation.Equation" ShapeID="_x0000_i1052" DrawAspect="Content" ObjectID="_1459977043" r:id="rId115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  <w:hideMark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>
                      <v:shape id="_x0000_i1053" type="#_x0000_t75" style="width:11.4pt;height:13.8pt" o:ole="">
                        <v:imagedata r:id="rId8" o:title=""/>
                      </v:shape>
                      <o:OLEObject Type="Embed" ProgID="FXEquation.Equation" ShapeID="_x0000_i1053" DrawAspect="Content" ObjectID="_1459977044" r:id="rId116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  <w:hideMark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>
                      <v:shape id="_x0000_i1054" type="#_x0000_t75" style="width:15pt;height:17.4pt" o:ole="">
                        <v:imagedata r:id="rId10" o:title=""/>
                      </v:shape>
                      <o:OLEObject Type="Embed" ProgID="FXEquation.Equation" ShapeID="_x0000_i1054" DrawAspect="Content" ObjectID="_1459977045" r:id="rId117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>
                      <v:shape id="_x0000_i1055" type="#_x0000_t75" style="width:11.4pt;height:13.8pt" o:ole="">
                        <v:imagedata r:id="rId8" o:title=""/>
                      </v:shape>
                      <o:OLEObject Type="Embed" ProgID="FXEquation.Equation" ShapeID="_x0000_i1055" DrawAspect="Content" ObjectID="_1459977046" r:id="rId118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>
                      <v:shape id="_x0000_i1056" type="#_x0000_t75" style="width:15pt;height:17.4pt" o:ole="">
                        <v:imagedata r:id="rId10" o:title=""/>
                      </v:shape>
                      <o:OLEObject Type="Embed" ProgID="FXEquation.Equation" ShapeID="_x0000_i1056" DrawAspect="Content" ObjectID="_1459977047" r:id="rId119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>
                      <v:shape id="_x0000_i1057" type="#_x0000_t75" style="width:11.4pt;height:13.8pt" o:ole="">
                        <v:imagedata r:id="rId8" o:title=""/>
                      </v:shape>
                      <o:OLEObject Type="Embed" ProgID="FXEquation.Equation" ShapeID="_x0000_i1057" DrawAspect="Content" ObjectID="_1459977048" r:id="rId120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>
                      <v:shape id="_x0000_i1058" type="#_x0000_t75" style="width:15pt;height:17.4pt" o:ole="">
                        <v:imagedata r:id="rId10" o:title=""/>
                      </v:shape>
                      <o:OLEObject Type="Embed" ProgID="FXEquation.Equation" ShapeID="_x0000_i1058" DrawAspect="Content" ObjectID="_1459977049" r:id="rId121"/>
                    </w:objec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228" w:dyaOrig="276">
                      <v:shape id="_x0000_i1059" type="#_x0000_t75" style="width:11.4pt;height:13.8pt" o:ole="">
                        <v:imagedata r:id="rId8" o:title=""/>
                      </v:shape>
                      <o:OLEObject Type="Embed" ProgID="FXEquation.Equation" ShapeID="_x0000_i1059" DrawAspect="Content" ObjectID="_1459977050" r:id="rId122"/>
                    </w:objec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  <w:position w:val="-6"/>
                    </w:rPr>
                  </w:pPr>
                  <w:r w:rsidRPr="00166A81">
                    <w:rPr>
                      <w:rFonts w:asciiTheme="majorHAnsi" w:hAnsiTheme="majorHAnsi"/>
                      <w:color w:val="FF0000"/>
                      <w:position w:val="-6"/>
                    </w:rPr>
                    <w:object w:dxaOrig="300" w:dyaOrig="348">
                      <v:shape id="_x0000_i1060" type="#_x0000_t75" style="width:15pt;height:17.4pt" o:ole="">
                        <v:imagedata r:id="rId10" o:title=""/>
                      </v:shape>
                      <o:OLEObject Type="Embed" ProgID="FXEquation.Equation" ShapeID="_x0000_i1060" DrawAspect="Content" ObjectID="_1459977051" r:id="rId123"/>
                    </w:object>
                  </w:r>
                </w:p>
              </w:tc>
            </w:tr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81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256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529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900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1369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1936</w:t>
                  </w:r>
                </w:p>
              </w:tc>
            </w:tr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100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289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576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961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1444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rFonts w:eastAsia="Times New Roman"/>
                      <w:color w:val="000000"/>
                    </w:rPr>
                  </w:pPr>
                  <w:r>
                    <w:rPr>
                      <w:color w:val="000000"/>
                    </w:rPr>
                    <w:t>45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2025</w:t>
                  </w:r>
                </w:p>
              </w:tc>
            </w:tr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121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324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625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1024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1521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2116</w:t>
                  </w:r>
                </w:p>
              </w:tc>
            </w:tr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144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361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676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1089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1600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2209</w:t>
                  </w:r>
                </w:p>
              </w:tc>
            </w:tr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169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400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eastAsia="Times New Roman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27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729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1156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1681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2304</w:t>
                  </w:r>
                </w:p>
              </w:tc>
            </w:tr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14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196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21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441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28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784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1225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1764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2401</w:t>
                  </w:r>
                </w:p>
              </w:tc>
            </w:tr>
            <w:tr w:rsidR="006F71A1" w:rsidRPr="00166A81" w:rsidTr="000420E3"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15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225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22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71A1" w:rsidRPr="00166A81" w:rsidRDefault="006F71A1" w:rsidP="000420E3">
                  <w:pPr>
                    <w:jc w:val="center"/>
                    <w:rPr>
                      <w:rFonts w:asciiTheme="majorHAnsi" w:hAnsiTheme="majorHAnsi"/>
                    </w:rPr>
                  </w:pPr>
                  <w:r w:rsidRPr="00166A81">
                    <w:rPr>
                      <w:rFonts w:asciiTheme="majorHAnsi" w:hAnsiTheme="majorHAnsi"/>
                    </w:rPr>
                    <w:t>484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29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841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36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1296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43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Pr="00166A81" w:rsidRDefault="006F71A1" w:rsidP="000420E3">
                  <w:pPr>
                    <w:jc w:val="right"/>
                    <w:rPr>
                      <w:rFonts w:asciiTheme="majorHAnsi" w:hAnsiTheme="majorHAnsi"/>
                      <w:color w:val="000000"/>
                    </w:rPr>
                  </w:pPr>
                  <w:r w:rsidRPr="00166A81">
                    <w:rPr>
                      <w:rFonts w:asciiTheme="majorHAnsi" w:hAnsiTheme="majorHAnsi"/>
                      <w:color w:val="000000"/>
                    </w:rPr>
                    <w:t>1849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50</w:t>
                  </w:r>
                </w:p>
              </w:tc>
              <w:tc>
                <w:tcPr>
                  <w:tcW w:w="7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6F71A1" w:rsidRDefault="006F71A1" w:rsidP="000420E3">
                  <w:pP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2500</w:t>
                  </w:r>
                </w:p>
              </w:tc>
            </w:tr>
          </w:tbl>
          <w:p w:rsidR="006F71A1" w:rsidRDefault="006F71A1" w:rsidP="00362FF3">
            <w:pPr>
              <w:pStyle w:val="QuestionStyle"/>
            </w:pPr>
            <w:r>
              <w:tab/>
            </w: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6F71A1" w:rsidRDefault="006F71A1" w:rsidP="00362FF3">
            <w:pPr>
              <w:pStyle w:val="QuestionStyle"/>
            </w:pPr>
            <w:r>
              <w:t xml:space="preserve">Which side is the hypotenuse of the right triangle </w:t>
            </w:r>
            <w:r w:rsidRPr="00573A1E">
              <w:rPr>
                <w:i/>
              </w:rPr>
              <w:t>ABC</w:t>
            </w:r>
            <w:r>
              <w:t>?</w:t>
            </w:r>
          </w:p>
          <w:p w:rsidR="006F71A1" w:rsidRPr="005D01BF" w:rsidRDefault="00F5597B" w:rsidP="00362FF3">
            <w:pPr>
              <w:pStyle w:val="QuestionStyle"/>
            </w:pPr>
            <w:r>
              <w:object w:dxaOrig="1440" w:dyaOrig="1440">
                <v:shape id="_x0000_s1160" type="#_x0000_t75" style="position:absolute;margin-left:232.8pt;margin-top:1.95pt;width:198.15pt;height:88.3pt;z-index:251685376;mso-position-horizontal-relative:text;mso-position-vertical-relative:text">
                  <v:imagedata r:id="rId22" o:title=""/>
                </v:shape>
                <o:OLEObject Type="Embed" ProgID="FXDraw.Graphic" ShapeID="_x0000_s1160" DrawAspect="Content" ObjectID="_1459977095" r:id="rId124"/>
              </w:object>
            </w:r>
          </w:p>
          <w:p w:rsidR="006F71A1" w:rsidRDefault="006F71A1" w:rsidP="00362FF3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46976" behindDoc="0" locked="0" layoutInCell="1" allowOverlap="1" wp14:anchorId="08AA28B3" wp14:editId="02E812EE">
                      <wp:simplePos x="0" y="0"/>
                      <wp:positionH relativeFrom="column">
                        <wp:posOffset>542290</wp:posOffset>
                      </wp:positionH>
                      <wp:positionV relativeFrom="paragraph">
                        <wp:posOffset>20320</wp:posOffset>
                      </wp:positionV>
                      <wp:extent cx="167640" cy="922020"/>
                      <wp:effectExtent l="0" t="0" r="22860" b="1143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40" cy="9220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4F7745" id="Group 95" o:spid="_x0000_s1026" style="position:absolute;margin-left:42.7pt;margin-top:1.6pt;width:13.2pt;height:72.6pt;z-index:25164697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ens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sC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3p7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7Bc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hN4f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MewX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ewTL8A&#10;AADbAAAADwAAAGRycy9kb3ducmV2LnhtbERPPU/DMBDdkfofrKvERpwyIJLGraqqRYxJYGE7xdck&#10;any2bNOaf48HJMan993sk1nEjXyYLSvYFCUI4sHqmUcFnx/np1cQISJrXCyTgh8KsN+tHhqstb1z&#10;R7c+jiKHcKhRwRSjq6UMw0QGQ2EdceYu1huMGfpRao/3HG4W+VyWL9LgzLlhQkfHiYZr/20UnLzu&#10;2q8qOdemt+7sy8pduFLqcZ0OWxCRUvwX/7nftYIqj81f8g+Qu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V7BMvwAAANsAAAAPAAAAAAAAAAAAAAAAAJgCAABkcnMvZG93bnJl&#10;di54bWxQSwUGAAAAAAQABAD1AAAAhAMAAAAA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K7MUA&#10;AADbAAAADwAAAGRycy9kb3ducmV2LnhtbESPT2vCQBTE70K/w/IKvYhu9FCT6CqiWNqL4B/0+si+&#10;JqHZtyG7JrGfvlsQPA4z8xtmsepNJVpqXGlZwWQcgSDOrC45V3A+7UYxCOeRNVaWScGdHKyWL4MF&#10;ptp2fKD26HMRIOxSVFB4X6dSuqwgg25sa+LgfdvGoA+yyaVusAtwU8lpFL1LgyWHhQJr2hSU/Rxv&#10;RkF8j82lvew/rvTF3fZ3r2frYaLU22u/noPw1Ptn+NH+1AqSB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rs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5D01BF">
              <w:t xml:space="preserve">                     AB</w:t>
            </w:r>
          </w:p>
          <w:p w:rsidR="006F71A1" w:rsidRPr="00DF2D12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Default="006F71A1" w:rsidP="00362FF3">
            <w:pPr>
              <w:pStyle w:val="QuestionStyle"/>
            </w:pPr>
            <w:r w:rsidRPr="005D01BF">
              <w:t xml:space="preserve">      </w:t>
            </w:r>
            <w:r>
              <w:t xml:space="preserve">               AC</w:t>
            </w:r>
            <w:r>
              <w:tab/>
            </w:r>
          </w:p>
          <w:p w:rsidR="006F71A1" w:rsidRPr="00DF2D12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Default="006F71A1" w:rsidP="00362FF3">
            <w:pPr>
              <w:pStyle w:val="QuestionStyle"/>
            </w:pPr>
            <w:r w:rsidRPr="005D01BF">
              <w:t xml:space="preserve">      </w:t>
            </w:r>
            <w:r>
              <w:t xml:space="preserve">               BC</w:t>
            </w:r>
          </w:p>
          <w:p w:rsidR="006F71A1" w:rsidRPr="00DF2D12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Default="006F71A1" w:rsidP="00362FF3">
            <w:pPr>
              <w:pStyle w:val="QuestionStyle"/>
            </w:pPr>
            <w:r w:rsidRPr="005D01BF">
              <w:t xml:space="preserve">      </w:t>
            </w:r>
            <w:r>
              <w:t xml:space="preserve">               BD</w:t>
            </w: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0420E3">
            <w:pPr>
              <w:ind w:right="400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1" type="#_x0000_t75" style="position:absolute;margin-left:240.55pt;margin-top:8.95pt;width:207.25pt;height:104.65pt;z-index:251686400;mso-position-horizontal-relative:text;mso-position-vertical-relative:text">
                  <v:imagedata r:id="rId24" o:title=""/>
                </v:shape>
                <o:OLEObject Type="Embed" ProgID="FXDraw.Graphic" ShapeID="_x0000_s1161" DrawAspect="Content" ObjectID="_1459977096" r:id="rId125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>Which is a correct statement of Pythagoras Theorem for the triangle shown below.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573A1E" w:rsidRDefault="006F71A1" w:rsidP="000420E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 wp14:anchorId="54CE3577" wp14:editId="05E5EC07">
                      <wp:simplePos x="0" y="0"/>
                      <wp:positionH relativeFrom="column">
                        <wp:posOffset>549910</wp:posOffset>
                      </wp:positionH>
                      <wp:positionV relativeFrom="paragraph">
                        <wp:posOffset>58420</wp:posOffset>
                      </wp:positionV>
                      <wp:extent cx="190500" cy="929640"/>
                      <wp:effectExtent l="0" t="0" r="19050" b="2286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92964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273928" id="Group 100" o:spid="_x0000_s1026" style="position:absolute;margin-left:43.3pt;margin-top:4.6pt;width:15pt;height:73.2pt;z-index:2516480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xXcMA&#10;AADcAAAADwAAAGRycy9kb3ducmV2LnhtbERPTWvCQBC9F/oflil4KbqxBxtjNiItFb0ItaLXITsm&#10;odnZkN0m0V/vCgVv83ifky4HU4uOWldZVjCdRCCIc6srLhQcfr7GMQjnkTXWlknBhRwss+enFBNt&#10;e/6mbu8LEULYJaig9L5JpHR5SQbdxDbEgTvb1qAPsC2kbrEP4aaWb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xXc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vKsMA&#10;AADc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svKs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KscQA&#10;AADcAAAADwAAAGRycy9kb3ducmV2LnhtbERPTWvCQBC9C/6HZYRepG5sQ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rH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eQM8AA&#10;AADcAAAADwAAAGRycy9kb3ducmV2LnhtbERPTWsCMRC9C/0PYQreNKlI6W6NIkWlR9f20tuwGXcX&#10;N5OQRE3/fVMo9DaP9zmrTbajuFGIg2MNT3MFgrh1ZuBOw+fHfvYCIiZkg6Nj0vBNETbrh8kKa+Pu&#10;3NDtlDpRQjjWqKFPyddSxrYni3HuPHHhzi5YTAWGTpqA9xJuR7lQ6llaHLg09Ojpraf2crpaDbtg&#10;muNXlb0/5kOzD6ryZ660nj7m7SuIRDn9i//c76bMV0v4faZcIN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eQM8AAAADcAAAADwAAAAAAAAAAAAAAAACYAgAAZHJzL2Rvd25y&#10;ZXYueG1sUEsFBgAAAAAEAAQA9QAAAIUDAAAAAA==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573A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76">
                <v:shape id="_x0000_i1061" type="#_x0000_t75" style="width:58.65pt;height:13.95pt" o:ole="">
                  <v:imagedata r:id="rId26" o:title=""/>
                </v:shape>
                <o:OLEObject Type="Embed" ProgID="FXEquation.Equation" ShapeID="_x0000_i1061" DrawAspect="Content" ObjectID="_1459977052" r:id="rId126"/>
              </w:object>
            </w:r>
            <w:r w:rsidRPr="00573A1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D544A5" w:rsidRDefault="006F71A1" w:rsidP="000420E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544A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76">
                <v:shape id="_x0000_i1062" type="#_x0000_t75" style="width:58.65pt;height:13.95pt" o:ole="">
                  <v:imagedata r:id="rId28" o:title=""/>
                </v:shape>
                <o:OLEObject Type="Embed" ProgID="FXEquation.Equation" ShapeID="_x0000_i1062" DrawAspect="Content" ObjectID="_1459977053" r:id="rId127"/>
              </w:objec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D544A5" w:rsidRDefault="006F71A1" w:rsidP="000420E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544A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88">
                <v:shape id="_x0000_i1063" type="#_x0000_t75" style="width:58.65pt;height:14.5pt" o:ole="">
                  <v:imagedata r:id="rId30" o:title=""/>
                </v:shape>
                <o:OLEObject Type="Embed" ProgID="FXEquation.Equation" ShapeID="_x0000_i1063" DrawAspect="Content" ObjectID="_1459977054" r:id="rId128"/>
              </w:objec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D544A5" w:rsidRDefault="006F71A1" w:rsidP="000420E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544A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288">
                <v:shape id="_x0000_i1064" type="#_x0000_t75" style="width:58.65pt;height:14.5pt" o:ole="">
                  <v:imagedata r:id="rId32" o:title=""/>
                </v:shape>
                <o:OLEObject Type="Embed" ProgID="FXEquation.Equation" ShapeID="_x0000_i1064" DrawAspect="Content" ObjectID="_1459977055" r:id="rId129"/>
              </w:object>
            </w:r>
          </w:p>
          <w:p w:rsidR="006F71A1" w:rsidRDefault="006F71A1" w:rsidP="00362FF3">
            <w:pPr>
              <w:pStyle w:val="QuestionStyle"/>
            </w:pPr>
            <w:r>
              <w:tab/>
            </w: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0420E3" w:rsidP="000420E3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 w:rsidRPr="000420E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04D7EE1" wp14:editId="28095BC6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7620</wp:posOffset>
                      </wp:positionV>
                      <wp:extent cx="1325880" cy="701040"/>
                      <wp:effectExtent l="0" t="0" r="7620" b="381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5880" cy="701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 w:rsidRPr="000420E3">
                                    <w:rPr>
                                      <w:rFonts w:ascii="Times New Roman" w:hAnsi="Times New Roman"/>
                                      <w:color w:val="FF0000"/>
                                      <w:position w:val="-50"/>
                                    </w:rPr>
                                    <w:object w:dxaOrig="1350" w:dyaOrig="748">
                                      <v:shape id="_x0000_i1134" type="#_x0000_t75" style="width:67.35pt;height:37.15pt" o:ole="">
                                        <v:imagedata r:id="rId130" o:title=""/>
                                      </v:shape>
                                      <o:OLEObject Type="Embed" ProgID="FXEquation.Equation" ShapeID="_x0000_i1134" DrawAspect="Content" ObjectID="_1459977125" r:id="rId131"/>
                                    </w:objec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</w:t>
                                  </w:r>
                                  <w:r>
                                    <w:object w:dxaOrig="17" w:dyaOrig="51">
                                      <v:shape id="_x0000_i1135" type="#_x0000_t75" style="width:.6pt;height:2.3pt" o:ole="">
                                        <v:imagedata r:id="rId132" o:title=""/>
                                      </v:shape>
                                      <o:OLEObject Type="Embed" ProgID="FXEquation.Equation" ShapeID="_x0000_i1135" DrawAspect="Content" ObjectID="_1459977126" r:id="rId133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4D7E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43" type="#_x0000_t202" style="position:absolute;margin-left:111.1pt;margin-top:.6pt;width:104.4pt;height:55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" stroked="f">
                      <v:textbox>
                        <w:txbxContent>
                          <w:p w:rsidR="00045330" w:rsidRDefault="00045330"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 w:rsidRPr="000420E3">
                              <w:rPr>
                                <w:rFonts w:ascii="Times New Roman" w:hAnsi="Times New Roman"/>
                                <w:color w:val="FF0000"/>
                                <w:position w:val="-50"/>
                              </w:rPr>
                              <w:object w:dxaOrig="1350" w:dyaOrig="748">
                                <v:shape id="_x0000_i1134" type="#_x0000_t75" style="width:67.35pt;height:37.15pt" o:ole="">
                                  <v:imagedata r:id="rId130" o:title=""/>
                                </v:shape>
                                <o:OLEObject Type="Embed" ProgID="FXEquation.Equation" ShapeID="_x0000_i1134" DrawAspect="Content" ObjectID="_1459977125" r:id="rId134"/>
                              </w:objec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object w:dxaOrig="17" w:dyaOrig="51">
                                <v:shape id="_x0000_i1135" type="#_x0000_t75" style="width:.6pt;height:2.3pt" o:ole="">
                                  <v:imagedata r:id="rId132" o:title=""/>
                                </v:shape>
                                <o:OLEObject Type="Embed" ProgID="FXEquation.Equation" ShapeID="_x0000_i1135" DrawAspect="Content" ObjectID="_1459977126" r:id="rId13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5597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2" type="#_x0000_t75" style="position:absolute;margin-left:217.05pt;margin-top:-.45pt;width:225.55pt;height:92.05pt;z-index:251687424;mso-position-horizontal-relative:text;mso-position-vertical-relative:text">
                  <v:imagedata r:id="rId34" o:title=""/>
                </v:shape>
                <o:OLEObject Type="Embed" ProgID="FXDraw.Graphic" ShapeID="_x0000_s1162" DrawAspect="Content" ObjectID="_1459977097" r:id="rId136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6F71A1" w:rsidRPr="000A40FE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 w:rsidR="006F71A1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7F613016" wp14:editId="4E7EBD3E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159385</wp:posOffset>
                      </wp:positionV>
                      <wp:extent cx="942975" cy="447675"/>
                      <wp:effectExtent l="0" t="0" r="28575" b="28575"/>
                      <wp:wrapNone/>
                      <wp:docPr id="105" name="Rectangle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Pr="000420E3" w:rsidRDefault="00045330" w:rsidP="000420E3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0420E3">
                                    <w:rPr>
                                      <w:sz w:val="40"/>
                                    </w:rPr>
                                    <w:t>25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613016" id="Rectangle 105" o:spid="_x0000_s1044" style="position:absolute;margin-left:24.75pt;margin-top:12.55pt;width:74.25pt;height:35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" strokeweight="1.5pt">
                      <v:textbox>
                        <w:txbxContent>
                          <w:p w:rsidR="00045330" w:rsidRPr="000420E3" w:rsidRDefault="00045330" w:rsidP="000420E3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420E3">
                              <w:rPr>
                                <w:sz w:val="40"/>
                              </w:rPr>
                              <w:t>25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Pr="005A68C1" w:rsidRDefault="006F71A1" w:rsidP="000420E3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5A68C1">
              <w:rPr>
                <w:rFonts w:ascii="Times New Roman" w:hAnsi="Times New Roman"/>
                <w:sz w:val="36"/>
                <w:szCs w:val="36"/>
              </w:rPr>
              <w:t>cm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RPr="004420E9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362FF3">
            <w:pPr>
              <w:pStyle w:val="QuestionStyle"/>
            </w:pPr>
            <w:r>
              <w:t xml:space="preserve">Which of these is an irrational number? </w:t>
            </w:r>
            <w:r w:rsidR="000420E3">
              <w:t xml:space="preserve">          Not in the table of squares.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F71A1" w:rsidRPr="004420E9" w:rsidRDefault="006F71A1" w:rsidP="000420E3">
            <w:pPr>
              <w:rPr>
                <w:rFonts w:ascii="Times New Roman" w:hAnsi="Times New Roman"/>
                <w:position w:val="-4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048" behindDoc="0" locked="0" layoutInCell="1" allowOverlap="1" wp14:anchorId="04E56B32" wp14:editId="704E02B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00FB61" id="Group 106" o:spid="_x0000_s1026" style="position:absolute;margin-left:16pt;margin-top:.5pt;width:343.5pt;height:9pt;z-index:2516500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UORMAA&#10;AADcAAAADwAAAGRycy9kb3ducmV2LnhtbERPTWsCMRC9C/0PYQreNKkH290aRYpKj67tpbdhM+4u&#10;biYhiZr++6ZQ6G0e73NWm2xHcaMQB8canuYKBHHrzMCdhs+P/ewFREzIBkfHpOGbImzWD5MV1sbd&#10;uaHbKXWihHCsUUOfkq+ljG1PFuPceeLCnV2wmAoMnTQB7yXcjnKh1FJaHLg09Ojpraf2crpaDbtg&#10;muNXlb0/5kOzD6ryZ660nj7m7SuIRDn9i//c76bMV8/w+0y5QK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sUORMAAAADcAAAADwAAAAAAAAAAAAAAAACYAgAAZHJzL2Rvd25y&#10;ZXYueG1sUEsFBgAAAAAEAAQA9QAAAIU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MYw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Ro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MYwM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+9W8MA&#10;AADcAAAADwAAAGRycy9kb3ducmV2LnhtbERPS2vCQBC+F/wPywi9FN3owcboKmKx6EXwgV6H7JgE&#10;s7Mhu01if31XKHibj+8582VnStFQ7QrLCkbDCARxanXBmYLzaTOIQTiPrLG0TAoe5GC56L3NMdG2&#10;5QM1R5+JEMIuQQW591UipUtzMuiGtiIO3M3WBn2AdSZ1jW0IN6UcR9FEGiw4NORY0Tqn9H78MQri&#10;R2wuzWX/faUdt1+/e/25+pgq9d7vVjMQnjr/Ev+7tzrMj6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+9W8MAAADc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yCG8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gyz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4yCG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14" w:dyaOrig="298">
                <v:shape id="_x0000_i1065" type="#_x0000_t75" style="width:25.55pt;height:15.1pt" o:ole="">
                  <v:imagedata r:id="rId36" o:title=""/>
                </v:shape>
                <o:OLEObject Type="Embed" ProgID="FXEquation.Equation" ShapeID="_x0000_i1065" DrawAspect="Content" ObjectID="_1459977056" r:id="rId137"/>
              </w:objec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</w: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14" w:dyaOrig="298">
                <v:shape id="_x0000_i1066" type="#_x0000_t75" style="width:25.55pt;height:15.1pt" o:ole="">
                  <v:imagedata r:id="rId38" o:title=""/>
                </v:shape>
                <o:OLEObject Type="Embed" ProgID="FXEquation.Equation" ShapeID="_x0000_i1066" DrawAspect="Content" ObjectID="_1459977057" r:id="rId138"/>
              </w:objec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14" w:dyaOrig="298">
                <v:shape id="_x0000_i1067" type="#_x0000_t75" style="width:25.55pt;height:15.1pt" o:ole="">
                  <v:imagedata r:id="rId40" o:title=""/>
                </v:shape>
                <o:OLEObject Type="Embed" ProgID="FXEquation.Equation" ShapeID="_x0000_i1067" DrawAspect="Content" ObjectID="_1459977058" r:id="rId139"/>
              </w:objec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634" w:dyaOrig="298">
                <v:shape id="_x0000_i1068" type="#_x0000_t75" style="width:31.95pt;height:15.1pt" o:ole="">
                  <v:imagedata r:id="rId42" o:title=""/>
                </v:shape>
                <o:OLEObject Type="Embed" ProgID="FXEquation.Equation" ShapeID="_x0000_i1068" DrawAspect="Content" ObjectID="_1459977059" r:id="rId140"/>
              </w:objec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Pr="004420E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</w:t>
            </w:r>
          </w:p>
          <w:p w:rsidR="006F71A1" w:rsidRPr="004420E9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0420E3" w:rsidP="000420E3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 w:rsidRPr="000420E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57CC7E5C" wp14:editId="5B186417">
                      <wp:simplePos x="0" y="0"/>
                      <wp:positionH relativeFrom="column">
                        <wp:posOffset>1715770</wp:posOffset>
                      </wp:positionH>
                      <wp:positionV relativeFrom="paragraph">
                        <wp:posOffset>-31115</wp:posOffset>
                      </wp:positionV>
                      <wp:extent cx="975360" cy="579120"/>
                      <wp:effectExtent l="0" t="0" r="0" b="0"/>
                      <wp:wrapNone/>
                      <wp:docPr id="1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5360" cy="579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0420E3"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 w:rsidRPr="000420E3">
                                    <w:rPr>
                                      <w:rFonts w:ascii="Times New Roman" w:hAnsi="Times New Roman"/>
                                      <w:color w:val="FF0000"/>
                                      <w:position w:val="-50"/>
                                    </w:rPr>
                                    <w:object w:dxaOrig="1158" w:dyaOrig="748">
                                      <v:shape id="_x0000_i1136" type="#_x0000_t75" style="width:58.05pt;height:37.15pt" o:ole="">
                                        <v:imagedata r:id="rId141" o:title=""/>
                                      </v:shape>
                                      <o:OLEObject Type="Embed" ProgID="FXEquation.Equation" ShapeID="_x0000_i1136" DrawAspect="Content" ObjectID="_1459977127" r:id="rId142"/>
                                    </w:objec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</w:t>
                                  </w:r>
                                  <w:r>
                                    <w:object w:dxaOrig="17" w:dyaOrig="51">
                                      <v:shape id="_x0000_i1137" type="#_x0000_t75" style="width:.6pt;height:2.3pt" o:ole="">
                                        <v:imagedata r:id="rId132" o:title=""/>
                                      </v:shape>
                                      <o:OLEObject Type="Embed" ProgID="FXEquation.Equation" ShapeID="_x0000_i1137" DrawAspect="Content" ObjectID="_1459977128" r:id="rId143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C7E5C" id="_x0000_s1045" type="#_x0000_t202" style="position:absolute;margin-left:135.1pt;margin-top:-2.45pt;width:76.8pt;height:45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" stroked="f">
                      <v:textbox>
                        <w:txbxContent>
                          <w:p w:rsidR="00045330" w:rsidRDefault="00045330" w:rsidP="000420E3"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 w:rsidRPr="000420E3">
                              <w:rPr>
                                <w:rFonts w:ascii="Times New Roman" w:hAnsi="Times New Roman"/>
                                <w:color w:val="FF0000"/>
                                <w:position w:val="-50"/>
                              </w:rPr>
                              <w:object w:dxaOrig="1158" w:dyaOrig="748">
                                <v:shape id="_x0000_i1136" type="#_x0000_t75" style="width:58.05pt;height:37.15pt" o:ole="">
                                  <v:imagedata r:id="rId141" o:title=""/>
                                </v:shape>
                                <o:OLEObject Type="Embed" ProgID="FXEquation.Equation" ShapeID="_x0000_i1136" DrawAspect="Content" ObjectID="_1459977127" r:id="rId144"/>
                              </w:objec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object w:dxaOrig="17" w:dyaOrig="51">
                                <v:shape id="_x0000_i1137" type="#_x0000_t75" style="width:.6pt;height:2.3pt" o:ole="">
                                  <v:imagedata r:id="rId132" o:title=""/>
                                </v:shape>
                                <o:OLEObject Type="Embed" ProgID="FXEquation.Equation" ShapeID="_x0000_i1137" DrawAspect="Content" ObjectID="_1459977128" r:id="rId14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597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3" type="#_x0000_t75" style="position:absolute;margin-left:224.5pt;margin-top:3.15pt;width:186.5pt;height:83.85pt;z-index:251688448;mso-position-horizontal-relative:text;mso-position-vertical-relative:text">
                  <v:imagedata r:id="rId44" o:title=""/>
                </v:shape>
                <o:OLEObject Type="Embed" ProgID="FXDraw.Graphic" ShapeID="_x0000_s1163" DrawAspect="Content" ObjectID="_1459977098" r:id="rId146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6F71A1">
              <w:rPr>
                <w:rFonts w:ascii="Times New Roman" w:hAnsi="Times New Roman"/>
                <w:i/>
                <w:sz w:val="24"/>
                <w:szCs w:val="24"/>
              </w:rPr>
              <w:t>w</w:t>
            </w:r>
            <w:r w:rsidR="006F71A1">
              <w:rPr>
                <w:rFonts w:ascii="Times New Roman" w:hAnsi="Times New Roman"/>
                <w:sz w:val="24"/>
                <w:szCs w:val="24"/>
              </w:rPr>
              <w:t>.</w:t>
            </w:r>
            <w:r w:rsidRPr="000420E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6F71A1" w:rsidRPr="004420E9" w:rsidRDefault="006F71A1" w:rsidP="000420E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A52A23D" wp14:editId="7F26F4B1">
                      <wp:simplePos x="0" y="0"/>
                      <wp:positionH relativeFrom="column">
                        <wp:posOffset>666750</wp:posOffset>
                      </wp:positionH>
                      <wp:positionV relativeFrom="paragraph">
                        <wp:posOffset>67945</wp:posOffset>
                      </wp:positionV>
                      <wp:extent cx="942975" cy="447675"/>
                      <wp:effectExtent l="0" t="0" r="28575" b="28575"/>
                      <wp:wrapNone/>
                      <wp:docPr id="111" name="Rectangle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Pr="000420E3" w:rsidRDefault="00045330" w:rsidP="000420E3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sz w:val="40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52A23D" id="Rectangle 111" o:spid="_x0000_s1046" style="position:absolute;margin-left:52.5pt;margin-top:5.35pt;width:74.25pt;height:35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" strokeweight="1.5pt">
                      <v:textbox>
                        <w:txbxContent>
                          <w:p w:rsidR="00045330" w:rsidRPr="000420E3" w:rsidRDefault="00045330" w:rsidP="000420E3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40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4420E9" w:rsidRDefault="006F71A1" w:rsidP="000420E3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4420E9">
              <w:rPr>
                <w:rFonts w:ascii="Times New Roman" w:hAnsi="Times New Roman"/>
                <w:i/>
                <w:sz w:val="40"/>
                <w:szCs w:val="40"/>
              </w:rPr>
              <w:t>w</w:t>
            </w:r>
            <w:r w:rsidRPr="004420E9">
              <w:rPr>
                <w:rFonts w:ascii="Times New Roman" w:hAnsi="Times New Roman"/>
                <w:sz w:val="40"/>
                <w:szCs w:val="40"/>
              </w:rPr>
              <w:t xml:space="preserve"> =                              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RPr="00DC78A0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Pr="00460C07" w:rsidRDefault="00F5597B" w:rsidP="000420E3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4" type="#_x0000_t75" style="position:absolute;margin-left:232.05pt;margin-top:2.25pt;width:172.75pt;height:110.1pt;z-index:251689472;mso-position-horizontal-relative:text;mso-position-vertical-relative:text">
                  <v:imagedata r:id="rId46" o:title=""/>
                </v:shape>
                <o:OLEObject Type="Embed" ProgID="FXDraw.Graphic" ShapeID="_x0000_s1164" DrawAspect="Content" ObjectID="_1459977099" r:id="rId147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6F71A1" w:rsidRPr="00C75111">
              <w:rPr>
                <w:rFonts w:ascii="Times New Roman" w:hAnsi="Times New Roman"/>
                <w:i/>
                <w:sz w:val="24"/>
                <w:szCs w:val="24"/>
              </w:rPr>
              <w:t>XY</w:t>
            </w:r>
          </w:p>
          <w:p w:rsidR="006F71A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Default="00CB5E4C" w:rsidP="000420E3">
            <w:pPr>
              <w:rPr>
                <w:rFonts w:ascii="Times New Roman" w:hAnsi="Times New Roman"/>
                <w:sz w:val="12"/>
                <w:szCs w:val="12"/>
              </w:rPr>
            </w:pPr>
            <w:r w:rsidRPr="000420E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4B2C1C4" wp14:editId="78C030E0">
                      <wp:simplePos x="0" y="0"/>
                      <wp:positionH relativeFrom="column">
                        <wp:posOffset>1570990</wp:posOffset>
                      </wp:positionH>
                      <wp:positionV relativeFrom="paragraph">
                        <wp:posOffset>51435</wp:posOffset>
                      </wp:positionV>
                      <wp:extent cx="975360" cy="830580"/>
                      <wp:effectExtent l="0" t="0" r="0" b="7620"/>
                      <wp:wrapNone/>
                      <wp:docPr id="19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5360" cy="8305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0420E3"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 w:rsidRPr="00CB5E4C">
                                    <w:rPr>
                                      <w:rFonts w:ascii="Times New Roman" w:hAnsi="Times New Roman"/>
                                      <w:color w:val="FF0000"/>
                                      <w:position w:val="-50"/>
                                    </w:rPr>
                                    <w:object w:dxaOrig="1482" w:dyaOrig="748">
                                      <v:shape id="_x0000_i1138" type="#_x0000_t75" style="width:74.3pt;height:37.15pt" o:ole="">
                                        <v:imagedata r:id="rId148" o:title=""/>
                                      </v:shape>
                                      <o:OLEObject Type="Embed" ProgID="FXEquation.Equation" ShapeID="_x0000_i1138" DrawAspect="Content" ObjectID="_1459977129" r:id="rId149"/>
                                    </w:objec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</w:t>
                                  </w:r>
                                  <w:r>
                                    <w:object w:dxaOrig="17" w:dyaOrig="51">
                                      <v:shape id="_x0000_i1139" type="#_x0000_t75" style="width:.6pt;height:2.3pt" o:ole="">
                                        <v:imagedata r:id="rId132" o:title=""/>
                                      </v:shape>
                                      <o:OLEObject Type="Embed" ProgID="FXEquation.Equation" ShapeID="_x0000_i1139" DrawAspect="Content" ObjectID="_1459977130" r:id="rId150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B2C1C4" id="_x0000_s1047" type="#_x0000_t202" style="position:absolute;margin-left:123.7pt;margin-top:4.05pt;width:76.8pt;height:65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" stroked="f">
                      <v:textbox>
                        <w:txbxContent>
                          <w:p w:rsidR="00045330" w:rsidRDefault="00045330" w:rsidP="000420E3"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 w:rsidRPr="00CB5E4C">
                              <w:rPr>
                                <w:rFonts w:ascii="Times New Roman" w:hAnsi="Times New Roman"/>
                                <w:color w:val="FF0000"/>
                                <w:position w:val="-50"/>
                              </w:rPr>
                              <w:object w:dxaOrig="1482" w:dyaOrig="748">
                                <v:shape id="_x0000_i1138" type="#_x0000_t75" style="width:74.3pt;height:37.15pt" o:ole="">
                                  <v:imagedata r:id="rId148" o:title=""/>
                                </v:shape>
                                <o:OLEObject Type="Embed" ProgID="FXEquation.Equation" ShapeID="_x0000_i1138" DrawAspect="Content" ObjectID="_1459977129" r:id="rId151"/>
                              </w:objec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object w:dxaOrig="17" w:dyaOrig="51">
                                <v:shape id="_x0000_i1139" type="#_x0000_t75" style="width:.6pt;height:2.3pt" o:ole="">
                                  <v:imagedata r:id="rId132" o:title=""/>
                                </v:shape>
                                <o:OLEObject Type="Embed" ProgID="FXEquation.Equation" ShapeID="_x0000_i1139" DrawAspect="Content" ObjectID="_1459977130" r:id="rId152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460C07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781FE8DE" wp14:editId="7B3591CB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2227B4" id="Group 117" o:spid="_x0000_s1026" style="position:absolute;margin-left:18.8pt;margin-top:.9pt;width:13.5pt;height:74.4pt;z-index:2516520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OHc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Qyj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qOH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rhsMA&#10;AADcAAAADwAAAGRycy9kb3ducmV2LnhtbERPTWvCQBC9F/wPywheitnooY0xq4hFaS9CVfQ6ZMck&#10;mJ0N2W0S++u7hUJv83ifk60HU4uOWldZVjCLYhDEudUVFwrOp900AeE8ssbaMil4kIP1avSUYapt&#10;z5/UHX0hQgi7FBWU3jeplC4vyaCLbEMcuJttDfoA20LqFvsQbmo5j+MXabDi0FBiQ9uS8vvxyyhI&#10;Hom5dJfD/kof3L99H/Tr5nmh1GQ8bJYgPA3+X/znftdh/mwB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Yrhs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Ips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BIp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Vvy78A&#10;AADcAAAADwAAAGRycy9kb3ducmV2LnhtbERPTWsCMRC9F/wPYQRvNasH6a5GEdHi0bVevA2bcXdx&#10;MwlJqvHfN4VCb/N4n7PaJDOIB/nQW1YwmxYgiBure24VXL4O7x8gQkTWOFgmBS8KsFmP3lZYafvk&#10;mh7n2IocwqFCBV2MrpIyNB0ZDFPriDN3s95gzNC3Unt85nAzyHlRLKTBnnNDh452HTX387dRsPe6&#10;Pl3L5NwpfdYHX5TuxqVSk3HaLkFESvFf/Oc+6jx/PoPfZ/IFcv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1W/LvwAAANwAAAAPAAAAAAAAAAAAAAAAAJgCAABkcnMvZG93bnJl&#10;di54bWxQSwUGAAAAAAQABAD1AAAAhAMAAAAA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25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460C07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27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460C07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29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31</w:t>
            </w:r>
          </w:p>
          <w:p w:rsidR="006F71A1" w:rsidRPr="00DC78A0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F71A1" w:rsidRPr="00C7511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0420E3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5" type="#_x0000_t75" style="position:absolute;margin-left:186.45pt;margin-top:-1.65pt;width:232.7pt;height:111.55pt;z-index:251690496;mso-position-horizontal-relative:text;mso-position-vertical-relative:text">
                  <v:imagedata r:id="rId48" o:title=""/>
                </v:shape>
                <o:OLEObject Type="Embed" ProgID="FXDraw.Graphic" ShapeID="_x0000_s1165" DrawAspect="Content" ObjectID="_1459977100" r:id="rId153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6F71A1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="006F71A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F71A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460C07" w:rsidRDefault="00CB5E4C" w:rsidP="000420E3">
            <w:pPr>
              <w:rPr>
                <w:rFonts w:ascii="Times New Roman" w:hAnsi="Times New Roman"/>
                <w:sz w:val="12"/>
                <w:szCs w:val="12"/>
              </w:rPr>
            </w:pPr>
            <w:r w:rsidRPr="000420E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3796CB2" wp14:editId="644B8B81">
                      <wp:simplePos x="0" y="0"/>
                      <wp:positionH relativeFrom="column">
                        <wp:posOffset>1266190</wp:posOffset>
                      </wp:positionH>
                      <wp:positionV relativeFrom="paragraph">
                        <wp:posOffset>70485</wp:posOffset>
                      </wp:positionV>
                      <wp:extent cx="975360" cy="868680"/>
                      <wp:effectExtent l="0" t="0" r="0" b="7620"/>
                      <wp:wrapNone/>
                      <wp:docPr id="1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5360" cy="868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CB5E4C"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 w:rsidRPr="00CB5E4C">
                                    <w:rPr>
                                      <w:rFonts w:ascii="Times New Roman" w:hAnsi="Times New Roman"/>
                                      <w:color w:val="FF0000"/>
                                      <w:position w:val="-50"/>
                                    </w:rPr>
                                    <w:object w:dxaOrig="1230" w:dyaOrig="748">
                                      <v:shape id="_x0000_i1140" type="#_x0000_t75" style="width:61.55pt;height:37.15pt" o:ole="">
                                        <v:imagedata r:id="rId154" o:title=""/>
                                      </v:shape>
                                      <o:OLEObject Type="Embed" ProgID="FXEquation.Equation" ShapeID="_x0000_i1140" DrawAspect="Content" ObjectID="_1459977131" r:id="rId155"/>
                                    </w:objec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</w:t>
                                  </w:r>
                                  <w:r>
                                    <w:object w:dxaOrig="17" w:dyaOrig="51">
                                      <v:shape id="_x0000_i1141" type="#_x0000_t75" style="width:.6pt;height:2.3pt" o:ole="">
                                        <v:imagedata r:id="rId132" o:title=""/>
                                      </v:shape>
                                      <o:OLEObject Type="Embed" ProgID="FXEquation.Equation" ShapeID="_x0000_i1141" DrawAspect="Content" ObjectID="_1459977132" r:id="rId156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96CB2" id="_x0000_s1048" type="#_x0000_t202" style="position:absolute;margin-left:99.7pt;margin-top:5.55pt;width:76.8pt;height:68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" stroked="f">
                      <v:textbox>
                        <w:txbxContent>
                          <w:p w:rsidR="00045330" w:rsidRDefault="00045330" w:rsidP="00CB5E4C"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 w:rsidRPr="00CB5E4C">
                              <w:rPr>
                                <w:rFonts w:ascii="Times New Roman" w:hAnsi="Times New Roman"/>
                                <w:color w:val="FF0000"/>
                                <w:position w:val="-50"/>
                              </w:rPr>
                              <w:object w:dxaOrig="1230" w:dyaOrig="748">
                                <v:shape id="_x0000_i1140" type="#_x0000_t75" style="width:61.55pt;height:37.15pt" o:ole="">
                                  <v:imagedata r:id="rId154" o:title=""/>
                                </v:shape>
                                <o:OLEObject Type="Embed" ProgID="FXEquation.Equation" ShapeID="_x0000_i1140" DrawAspect="Content" ObjectID="_1459977131" r:id="rId157"/>
                              </w:objec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object w:dxaOrig="17" w:dyaOrig="51">
                                <v:shape id="_x0000_i1141" type="#_x0000_t75" style="width:.6pt;height:2.3pt" o:ole="">
                                  <v:imagedata r:id="rId132" o:title=""/>
                                </v:shape>
                                <o:OLEObject Type="Embed" ProgID="FXEquation.Equation" ShapeID="_x0000_i1141" DrawAspect="Content" ObjectID="_1459977132" r:id="rId158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6A888A6E" wp14:editId="13339639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0B004" id="Group 122" o:spid="_x0000_s1026" style="position:absolute;margin-left:18.8pt;margin-top:.9pt;width:13.5pt;height:74.4pt;z-index:25165312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LW0c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y1tH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OpcQA&#10;AADcAAAADwAAAGRycy9kb3ducmV2LnhtbERPTWvCQBC9C/6HZQq9iNkoR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bTqX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pyMAA&#10;AADcAAAADwAAAGRycy9kb3ducmV2LnhtbERPTWsCMRC9F/wPYQRvNVvB0t0apYhKj6568TZsxt2l&#10;m0lIosZ/bwqF3ubxPmexSmYQN/Kht6zgbVqAIG6s7rlVcDpuXz9AhIiscbBMCh4UYLUcvSyw0vbO&#10;Nd0OsRU5hEOFCroYXSVlaDoyGKbWEWfuYr3BmKFvpfZ4z+FmkLOieJcGe84NHTpad9T8HK5Gwcbr&#10;en8uk3P7tKu3vijdhUulJuP09QkiUor/4j/3t87zZ3P4fSZf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5pyMAAAADcAAAADwAAAAAAAAAAAAAAAACYAgAAZHJzL2Rvd25y&#10;ZXYueG1sUEsFBgAAAAAEAAQA9QAAAIUDAAAAAA==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V1ScMA&#10;AADcAAAADwAAAGRycy9kb3ducmV2LnhtbERPTWvCQBC9F/wPywheim70YGN0FVEs9SJURa9DdkyC&#10;2dmQXZPYX98VCr3N433OYtWZUjRUu8KygvEoAkGcWl1wpuB82g1jEM4jaywtk4InOVgte28LTLRt&#10;+Zuao89ECGGXoILc+yqR0qU5GXQjWxEH7mZrgz7AOpO6xjaEm1JOomgqDRYcGnKsaJNTej8+jIL4&#10;GZtLczl8XmnP7fbnoD/W7zOlBv1uPQfhqfP/4j/3lw7zJ1N4PRMu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V1S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</w:rPr>
              <w:t>= 28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460C07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</w:rPr>
              <w:t>= 30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460C07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</w:rPr>
              <w:t>= 31</w:t>
            </w:r>
          </w:p>
          <w:p w:rsidR="006F71A1" w:rsidRPr="00460C07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6A21C1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</w:rPr>
              <w:t>= 33</w:t>
            </w:r>
          </w:p>
          <w:p w:rsidR="006F71A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Pr="00C7511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Pr="004E1905" w:rsidRDefault="00593C6F" w:rsidP="000420E3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EAFC657" wp14:editId="6858DE8E">
                      <wp:simplePos x="0" y="0"/>
                      <wp:positionH relativeFrom="column">
                        <wp:posOffset>4001770</wp:posOffset>
                      </wp:positionH>
                      <wp:positionV relativeFrom="paragraph">
                        <wp:posOffset>-28575</wp:posOffset>
                      </wp:positionV>
                      <wp:extent cx="1798320" cy="893445"/>
                      <wp:effectExtent l="0" t="0" r="0" b="1905"/>
                      <wp:wrapNone/>
                      <wp:docPr id="1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>
                                  <w:r w:rsidRPr="00593C6F">
                                    <w:rPr>
                                      <w:rFonts w:ascii="Times New Roman" w:hAnsi="Times New Roman"/>
                                      <w:color w:val="FF0000"/>
                                      <w:position w:val="-82"/>
                                    </w:rPr>
                                    <w:object w:dxaOrig="2478" w:dyaOrig="1092">
                                      <v:shape id="_x0000_i1142" type="#_x0000_t75" style="width:123.7pt;height:54.6pt" o:ole="">
                                        <v:imagedata r:id="rId159" o:title=""/>
                                      </v:shape>
                                      <o:OLEObject Type="Embed" ProgID="FXEquation.Equation" ShapeID="_x0000_i1142" DrawAspect="Content" ObjectID="_1459977133" r:id="rId16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AFC657" id="_x0000_s1049" type="#_x0000_t202" style="position:absolute;margin-left:315.1pt;margin-top:-2.25pt;width:141.6pt;height:70.35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" stroked="f">
                      <v:textbox style="mso-fit-shape-to-text:t">
                        <w:txbxContent>
                          <w:p w:rsidR="00045330" w:rsidRDefault="00045330">
                            <w:r w:rsidRPr="00593C6F">
                              <w:rPr>
                                <w:rFonts w:ascii="Times New Roman" w:hAnsi="Times New Roman"/>
                                <w:color w:val="FF0000"/>
                                <w:position w:val="-82"/>
                              </w:rPr>
                              <w:object w:dxaOrig="2478" w:dyaOrig="1092">
                                <v:shape id="_x0000_i1142" type="#_x0000_t75" style="width:123.7pt;height:54.6pt" o:ole="">
                                  <v:imagedata r:id="rId159" o:title=""/>
                                </v:shape>
                                <o:OLEObject Type="Embed" ProgID="FXEquation.Equation" ShapeID="_x0000_i1142" DrawAspect="Content" ObjectID="_1459977133" r:id="rId161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597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6" type="#_x0000_t75" style="position:absolute;margin-left:258.15pt;margin-top:6pt;width:183.5pt;height:107.85pt;z-index:251691520;mso-position-horizontal-relative:text;mso-position-vertical-relative:text">
                  <v:imagedata r:id="rId162" o:title=""/>
                </v:shape>
                <o:OLEObject Type="Embed" ProgID="FXDraw.Graphic" ShapeID="_x0000_s1166" DrawAspect="Content" ObjectID="_1459977101" r:id="rId163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Which is the best estimate for the length of </w:t>
            </w:r>
            <w:r w:rsidR="006F71A1" w:rsidRPr="005A26A7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 in the triangle?</w: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23A1B6C0" wp14:editId="0DECADA2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29210</wp:posOffset>
                      </wp:positionV>
                      <wp:extent cx="171450" cy="876300"/>
                      <wp:effectExtent l="0" t="0" r="19050" b="19050"/>
                      <wp:wrapNone/>
                      <wp:docPr id="127" name="Group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128" name="AutoShap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9E63CB" id="Group 127" o:spid="_x0000_s1026" style="position:absolute;margin-left:15pt;margin-top:2.3pt;width:13.5pt;height:69pt;z-index:251654144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">
                      <v:roundrect id="AutoShape 20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Nka8QA&#10;AADcAAAADwAAAGRycy9kb3ducmV2LnhtbESPQU/DMAyF70j8h8hI3FjCJCbolk0ICcQNrezA0Wu8&#10;tlrjdEnaFX49PkzazdZ7fu/zajP5To0UUxvYwuPMgCKugmu5trD7fn94BpUyssMuMFn4pQSb9e3N&#10;CgsXzrylscy1khBOBVpocu4LrVPVkMc0Cz2xaIcQPWZZY61dxLOE+07PjVlojy1LQ4M9vTVUHcvB&#10;W6icGUz8Gb9e9k+5/BuHE+uPk7X3d9PrElSmKV/Nl+tPJ/hzoZVnZAK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ZGvEAAAA3AAAAA8AAAAAAAAAAAAAAAAAmAIAAGRycy9k&#10;b3ducmV2LnhtbFBLBQYAAAAABAAEAPUAAACJAwAAAAA=&#10;"/>
                      <v:roundrect id="AutoShape 21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U9hsIA&#10;AADcAAAADwAAAGRycy9kb3ducmV2LnhtbERP22rCQBB9L/gPywi+FLOrlFKjq0iLUigUGgVfh+yY&#10;BLOzIbvm0q/vFgp9m8O5zmY32Fp01PrKsYZFokAQ585UXGg4nw7zFxA+IBusHZOGkTzstpOHDabG&#10;9fxFXRYKEUPYp6ihDKFJpfR5SRZ94hriyF1dazFE2BbStNjHcFvLpVLP0mLFsaHEhl5Lym/Z3WrA&#10;/one1Pg5fHwXR3uhR7WweNN6Nh32axCBhvAv/nO/mzh/uYL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hT2GwgAAANwAAAAPAAAAAAAAAAAAAAAAAJgCAABkcnMvZG93&#10;bnJldi54bWxQSwUGAAAAAAQABAD1AAAAhwMAAAAA&#10;" fillcolor="black [3213]"/>
                      <v:roundrect id="AutoShape 22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z+sMQA&#10;AADcAAAADwAAAGRycy9kb3ducmV2LnhtbESPQU/DMAyF70j8h8hI3FgCaAi6ZRNCAu2G6Dhw9Bqv&#10;rdY4XZJ2Hb9+PiBxs/We3/u8XE++UyPF1Aa2cD8zoIir4FquLXxv3++eQaWM7LALTBbOlGC9ur5a&#10;YuHCib9oLHOtJIRTgRaanPtC61Q15DHNQk8s2j5Ej1nWWGsX8SThvtMPxjxpjy1LQ4M9vTVUHcrB&#10;W6icGUz8GT9fdvNc/o7DkfXH0drbm+l1ASrTlP/Nf9cbJ/iPgi/PyAR6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c/rDEAAAA3AAAAA8AAAAAAAAAAAAAAAAAmAIAAGRycy9k&#10;b3ducmV2LnhtbFBLBQYAAAAABAAEAPUAAACJAwAAAAA=&#10;"/>
                      <v:roundrect id="AutoShape 23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BbK8IA&#10;AADcAAAADwAAAGRycy9kb3ducmV2LnhtbERPTWsCMRC9F/wPYYTeamKlRVejiFDprXT14HHcjLuL&#10;m8maZNdtf31TKPQ2j/c5q81gG9GTD7VjDdOJAkFcOFNzqeF4eHuagwgR2WDjmDR8UYDNevSwwsy4&#10;O39Sn8dSpBAOGWqoYmwzKUNRkcUwcS1x4i7OW4wJ+lIaj/cUbhv5rNSrtFhzaqiwpV1FxTXvrIbC&#10;qE75U/+xOL/E/Lvvbiz3N60fx8N2CSLSEP/Ff+53k+bPpv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UFsrwgAAANwAAAAPAAAAAAAAAAAAAAAAAJgCAABkcnMvZG93&#10;bnJldi54bWxQSwUGAAAAAAQABAD1AAAAhwMAAAAA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It lies between 32 m and 33 m.</w:t>
            </w:r>
            <w:r w:rsidR="00CB5E4C" w:rsidRPr="000420E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It lies between 38 m and 39 m.</w: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It lies between 45 m and 46 m.</w:t>
            </w: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It lies between 49 m and 50 m.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362FF3">
            <w:pPr>
              <w:pStyle w:val="QuestionStyle"/>
            </w:pPr>
            <w:r>
              <w:t>What is the third (larger) number which would form a Pythagorean Triad with 12 and 35?</w:t>
            </w:r>
          </w:p>
          <w:p w:rsidR="006F71A1" w:rsidRDefault="00593C6F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AE11D96" wp14:editId="0938DC23">
                      <wp:simplePos x="0" y="0"/>
                      <wp:positionH relativeFrom="column">
                        <wp:posOffset>3315970</wp:posOffset>
                      </wp:positionH>
                      <wp:positionV relativeFrom="paragraph">
                        <wp:posOffset>74295</wp:posOffset>
                      </wp:positionV>
                      <wp:extent cx="1798320" cy="893445"/>
                      <wp:effectExtent l="0" t="0" r="0" b="1905"/>
                      <wp:wrapNone/>
                      <wp:docPr id="1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593C6F">
                                  <w:r w:rsidRPr="00593C6F">
                                    <w:rPr>
                                      <w:rFonts w:ascii="Times New Roman" w:hAnsi="Times New Roman"/>
                                      <w:color w:val="FF0000"/>
                                      <w:position w:val="-78"/>
                                    </w:rPr>
                                    <w:object w:dxaOrig="1866" w:dyaOrig="1028">
                                      <v:shape id="_x0000_i1143" type="#_x0000_t75" style="width:93.5pt;height:51.7pt" o:ole="">
                                        <v:imagedata r:id="rId164" o:title=""/>
                                      </v:shape>
                                      <o:OLEObject Type="Embed" ProgID="FXEquation.Equation" ShapeID="_x0000_i1143" DrawAspect="Content" ObjectID="_1459977134" r:id="rId165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11D96" id="_x0000_s1050" type="#_x0000_t202" style="position:absolute;margin-left:261.1pt;margin-top:5.85pt;width:141.6pt;height:70.35pt;z-index:25166438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" stroked="f">
                      <v:textbox style="mso-fit-shape-to-text:t">
                        <w:txbxContent>
                          <w:p w:rsidR="00045330" w:rsidRDefault="00045330" w:rsidP="00593C6F">
                            <w:r w:rsidRPr="00593C6F">
                              <w:rPr>
                                <w:rFonts w:ascii="Times New Roman" w:hAnsi="Times New Roman"/>
                                <w:color w:val="FF0000"/>
                                <w:position w:val="-78"/>
                              </w:rPr>
                              <w:object w:dxaOrig="1866" w:dyaOrig="1028">
                                <v:shape id="_x0000_i1143" type="#_x0000_t75" style="width:93.5pt;height:51.7pt" o:ole="">
                                  <v:imagedata r:id="rId164" o:title=""/>
                                </v:shape>
                                <o:OLEObject Type="Embed" ProgID="FXEquation.Equation" ShapeID="_x0000_i1143" DrawAspect="Content" ObjectID="_1459977134" r:id="rId166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28BD45C" wp14:editId="795ECAEC">
                      <wp:simplePos x="0" y="0"/>
                      <wp:positionH relativeFrom="column">
                        <wp:posOffset>1120140</wp:posOffset>
                      </wp:positionH>
                      <wp:positionV relativeFrom="paragraph">
                        <wp:posOffset>90805</wp:posOffset>
                      </wp:positionV>
                      <wp:extent cx="754380" cy="373380"/>
                      <wp:effectExtent l="0" t="0" r="26670" b="26670"/>
                      <wp:wrapNone/>
                      <wp:docPr id="132" name="Rectangl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593C6F" w:rsidRDefault="00045330" w:rsidP="006F71A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0"/>
                                      <w:szCs w:val="28"/>
                                    </w:rPr>
                                  </w:pPr>
                                  <w:r w:rsidRPr="00593C6F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0"/>
                                      <w:szCs w:val="28"/>
                                    </w:rPr>
                                    <w:t>37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BD45C" id="Rectangle 132" o:spid="_x0000_s1051" style="position:absolute;margin-left:88.2pt;margin-top:7.15pt;width:59.4pt;height:29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" filled="f" strokecolor="black [3213]" strokeweight="1.5pt">
                      <v:textbox>
                        <w:txbxContent>
                          <w:p w:rsidR="00045330" w:rsidRPr="00593C6F" w:rsidRDefault="00045330" w:rsidP="006F71A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40"/>
                                <w:szCs w:val="28"/>
                              </w:rPr>
                            </w:pPr>
                            <w:r w:rsidRPr="00593C6F">
                              <w:rPr>
                                <w:rFonts w:ascii="Times New Roman" w:hAnsi="Times New Roman"/>
                                <w:color w:val="000000" w:themeColor="text1"/>
                                <w:sz w:val="40"/>
                                <w:szCs w:val="28"/>
                              </w:rPr>
                              <w:t>37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362FF3">
            <w:pPr>
              <w:pStyle w:val="QuestionStyle"/>
            </w:pPr>
            <w:r>
              <w:t>Is a triangle with the dimensions below, right angled?  Explain why?</w:t>
            </w:r>
          </w:p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67" type="#_x0000_t75" style="position:absolute;margin-left:103.2pt;margin-top:3.9pt;width:181.3pt;height:76.65pt;z-index:251692544;mso-position-horizontal-relative:text;mso-position-vertical-relative:text">
                  <v:imagedata r:id="rId167" o:title=""/>
                </v:shape>
                <o:OLEObject Type="Embed" ProgID="FXDraw.Graphic" ShapeID="_x0000_s1167" DrawAspect="Content" ObjectID="_1459977102" r:id="rId168"/>
              </w:objec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593C6F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AEDB00B" wp14:editId="4B8766D8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168910</wp:posOffset>
                      </wp:positionV>
                      <wp:extent cx="1798320" cy="893445"/>
                      <wp:effectExtent l="0" t="0" r="0" b="1905"/>
                      <wp:wrapNone/>
                      <wp:docPr id="1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593C6F">
                                  <w:r w:rsidRPr="00593C6F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6174" w:dyaOrig="868">
                                      <v:shape id="_x0000_i1144" type="#_x0000_t75" style="width:308.9pt;height:43.55pt" o:ole="">
                                        <v:imagedata r:id="rId169" o:title=""/>
                                      </v:shape>
                                      <o:OLEObject Type="Embed" ProgID="FXEquation.Equation" ShapeID="_x0000_i1144" DrawAspect="Content" ObjectID="_1459977135" r:id="rId17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EDB00B" id="_x0000_s1052" type="#_x0000_t202" style="position:absolute;margin-left:34.3pt;margin-top:13.3pt;width:141.6pt;height:70.3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" stroked="f">
                      <v:textbox style="mso-fit-shape-to-text:t">
                        <w:txbxContent>
                          <w:p w:rsidR="00045330" w:rsidRDefault="00045330" w:rsidP="00593C6F">
                            <w:r w:rsidRPr="00593C6F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6174" w:dyaOrig="868">
                                <v:shape id="_x0000_i1144" type="#_x0000_t75" style="width:308.9pt;height:43.55pt" o:ole="">
                                  <v:imagedata r:id="rId169" o:title=""/>
                                </v:shape>
                                <o:OLEObject Type="Embed" ProgID="FXEquation.Equation" ShapeID="_x0000_i1144" DrawAspect="Content" ObjectID="_1459977135" r:id="rId171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>
              <w:t>…………………………………………………………………………………………….</w:t>
            </w:r>
          </w:p>
          <w:p w:rsidR="006F71A1" w:rsidRPr="00C1401D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>
              <w:t>…………………………………………………………………………………………….</w:t>
            </w: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0420E3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99" type="#_x0000_t75" style="position:absolute;margin-left:256.05pt;margin-top:-2.85pt;width:194.7pt;height:100.3pt;z-index:251716096;mso-position-horizontal-relative:text;mso-position-vertical-relative:text">
                  <v:imagedata r:id="rId54" o:title=""/>
                </v:shape>
                <o:OLEObject Type="Embed" ProgID="FXDraw.Graphic" ShapeID="_x0000_s1199" DrawAspect="Content" ObjectID="_1459977103" r:id="rId172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6F71A1">
              <w:rPr>
                <w:rFonts w:ascii="Times New Roman" w:hAnsi="Times New Roman"/>
                <w:i/>
                <w:sz w:val="24"/>
                <w:szCs w:val="24"/>
              </w:rPr>
              <w:t xml:space="preserve">KL </w:t>
            </w:r>
            <w:r w:rsidR="006F71A1">
              <w:rPr>
                <w:rFonts w:ascii="Times New Roman" w:hAnsi="Times New Roman"/>
                <w:sz w:val="24"/>
                <w:szCs w:val="24"/>
              </w:rPr>
              <w:t>(leave your answer as a surd).</w:t>
            </w:r>
            <w:r w:rsidR="00593C6F"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6F71A1" w:rsidRDefault="000B0578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C1B4BA5" wp14:editId="7E31BCC0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35560</wp:posOffset>
                      </wp:positionV>
                      <wp:extent cx="1798320" cy="893445"/>
                      <wp:effectExtent l="0" t="0" r="0" b="1905"/>
                      <wp:wrapNone/>
                      <wp:docPr id="1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D46704" w:rsidP="00593C6F">
                                  <w:r w:rsidRPr="00D46704">
                                    <w:rPr>
                                      <w:rFonts w:ascii="Times New Roman" w:hAnsi="Times New Roman"/>
                                      <w:color w:val="FF0000"/>
                                      <w:position w:val="-60"/>
                                    </w:rPr>
                                    <w:object w:dxaOrig="1570" w:dyaOrig="880">
                                      <v:shape id="_x0000_i1145" type="#_x0000_t75" style="width:78.4pt;height:44.15pt" o:ole="">
                                        <v:imagedata r:id="rId173" o:title=""/>
                                      </v:shape>
                                      <o:OLEObject Type="Embed" ProgID="FXEquation.Equation" ShapeID="_x0000_i1145" DrawAspect="Content" ObjectID="_1459977136" r:id="rId174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1B4BA5" id="_x0000_s1053" type="#_x0000_t202" style="position:absolute;margin-left:130.3pt;margin-top:2.8pt;width:141.6pt;height:70.35pt;z-index:25166643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" stroked="f">
                      <v:textbox style="mso-fit-shape-to-text:t">
                        <w:txbxContent>
                          <w:p w:rsidR="00045330" w:rsidRDefault="00D46704" w:rsidP="00593C6F">
                            <w:r w:rsidRPr="00D46704">
                              <w:rPr>
                                <w:rFonts w:ascii="Times New Roman" w:hAnsi="Times New Roman"/>
                                <w:color w:val="FF0000"/>
                                <w:position w:val="-60"/>
                              </w:rPr>
                              <w:object w:dxaOrig="1570" w:dyaOrig="880">
                                <v:shape id="_x0000_i1145" type="#_x0000_t75" style="width:78.4pt;height:44.15pt" o:ole="">
                                  <v:imagedata r:id="rId173" o:title=""/>
                                </v:shape>
                                <o:OLEObject Type="Embed" ProgID="FXEquation.Equation" ShapeID="_x0000_i1145" DrawAspect="Content" ObjectID="_1459977136" r:id="rId17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0B0578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98ED994" wp14:editId="583DDB54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45085</wp:posOffset>
                      </wp:positionV>
                      <wp:extent cx="942975" cy="447675"/>
                      <wp:effectExtent l="0" t="0" r="28575" b="28575"/>
                      <wp:wrapNone/>
                      <wp:docPr id="133" name="Rectangl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Pr="000B0578" w:rsidRDefault="00D46704" w:rsidP="000B0578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D46704">
                                    <w:rPr>
                                      <w:color w:val="FF0000"/>
                                      <w:position w:val="-6"/>
                                      <w:sz w:val="36"/>
                                      <w:szCs w:val="36"/>
                                    </w:rPr>
                                    <w:object w:dxaOrig="783" w:dyaOrig="478">
                                      <v:shape id="_x0000_i1146" type="#_x0000_t75" style="width:38.9pt;height:23.8pt" o:ole="">
                                        <v:imagedata r:id="rId176" o:title=""/>
                                      </v:shape>
                                      <o:OLEObject Type="Embed" ProgID="FXEquation.Equation" ShapeID="_x0000_i1146" DrawAspect="Content" ObjectID="_1459977137" r:id="rId177"/>
                                    </w:objec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8ED994" id="Rectangle 133" o:spid="_x0000_s1054" style="position:absolute;margin-left:25.95pt;margin-top:3.55pt;width:74.25pt;height:35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" strokeweight="1.5pt">
                      <v:textbox>
                        <w:txbxContent>
                          <w:p w:rsidR="00045330" w:rsidRPr="000B0578" w:rsidRDefault="00D46704" w:rsidP="000B057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46704">
                              <w:rPr>
                                <w:color w:val="FF0000"/>
                                <w:position w:val="-6"/>
                                <w:sz w:val="36"/>
                                <w:szCs w:val="36"/>
                              </w:rPr>
                              <w:object w:dxaOrig="783" w:dyaOrig="478">
                                <v:shape id="_x0000_i1146" type="#_x0000_t75" style="width:38.9pt;height:23.8pt" o:ole="">
                                  <v:imagedata r:id="rId176" o:title=""/>
                                </v:shape>
                                <o:OLEObject Type="Embed" ProgID="FXEquation.Equation" ShapeID="_x0000_i1146" DrawAspect="Content" ObjectID="_1459977137" r:id="rId178"/>
                              </w:objec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5A68C1" w:rsidRDefault="006F71A1" w:rsidP="000420E3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5A68C1">
              <w:rPr>
                <w:rFonts w:ascii="Times New Roman" w:hAnsi="Times New Roman"/>
                <w:sz w:val="36"/>
                <w:szCs w:val="36"/>
              </w:rPr>
              <w:t>cm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RPr="00A33A12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362FF3">
            <w:pPr>
              <w:pStyle w:val="QuestionStyle"/>
            </w:pPr>
            <w:r>
              <w:rPr>
                <w:rFonts w:ascii="Calibri" w:hAnsi="Calibri"/>
              </w:rPr>
              <w:object w:dxaOrig="1440" w:dyaOrig="1440">
                <v:shape id="_x0000_s1169" type="#_x0000_t75" style="position:absolute;margin-left:245.2pt;margin-top:7.75pt;width:191.8pt;height:95.9pt;z-index:251693568;mso-position-horizontal-relative:text;mso-position-vertical-relative:text">
                  <v:imagedata r:id="rId56" o:title=""/>
                </v:shape>
                <o:OLEObject Type="Embed" ProgID="FXDraw.Graphic" ShapeID="_x0000_s1169" DrawAspect="Content" ObjectID="_1459977104" r:id="rId179"/>
              </w:object>
            </w:r>
            <w:r w:rsidR="006F71A1">
              <w:t xml:space="preserve">What is the value of </w:t>
            </w:r>
            <w:r w:rsidR="006F71A1">
              <w:rPr>
                <w:i/>
              </w:rPr>
              <w:t>p</w:t>
            </w:r>
            <w:r w:rsidR="006F71A1">
              <w:t xml:space="preserve"> in the triangle shown?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0B0578" w:rsidP="00362FF3">
            <w:pPr>
              <w:pStyle w:val="QuestionStyle"/>
              <w:rPr>
                <w:sz w:val="12"/>
                <w:szCs w:val="12"/>
              </w:rPr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0EB4487D" wp14:editId="354DA280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50165</wp:posOffset>
                      </wp:positionV>
                      <wp:extent cx="1798320" cy="893445"/>
                      <wp:effectExtent l="0" t="0" r="0" b="1905"/>
                      <wp:wrapNone/>
                      <wp:docPr id="19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0B0578">
                                  <w:r w:rsidRPr="000B0578">
                                    <w:rPr>
                                      <w:rFonts w:ascii="Times New Roman" w:hAnsi="Times New Roman"/>
                                      <w:color w:val="FF0000"/>
                                      <w:position w:val="-64"/>
                                    </w:rPr>
                                    <w:object w:dxaOrig="1390" w:dyaOrig="912">
                                      <v:shape id="_x0000_i1147" type="#_x0000_t75" style="width:69.7pt;height:45.85pt" o:ole="">
                                        <v:imagedata r:id="rId180" o:title=""/>
                                      </v:shape>
                                      <o:OLEObject Type="Embed" ProgID="FXEquation.Equation" ShapeID="_x0000_i1147" DrawAspect="Content" ObjectID="_1459977138" r:id="rId181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B4487D" id="_x0000_s1055" type="#_x0000_t202" style="position:absolute;margin-left:30.7pt;margin-top:3.95pt;width:141.6pt;height:70.35pt;z-index:25166745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" stroked="f">
                      <v:textbox style="mso-fit-shape-to-text:t">
                        <w:txbxContent>
                          <w:p w:rsidR="00045330" w:rsidRDefault="00045330" w:rsidP="000B0578">
                            <w:r w:rsidRPr="000B0578">
                              <w:rPr>
                                <w:rFonts w:ascii="Times New Roman" w:hAnsi="Times New Roman"/>
                                <w:color w:val="FF0000"/>
                                <w:position w:val="-64"/>
                              </w:rPr>
                              <w:object w:dxaOrig="1390" w:dyaOrig="912">
                                <v:shape id="_x0000_i1147" type="#_x0000_t75" style="width:69.7pt;height:45.85pt" o:ole="">
                                  <v:imagedata r:id="rId180" o:title=""/>
                                </v:shape>
                                <o:OLEObject Type="Embed" ProgID="FXEquation.Equation" ShapeID="_x0000_i1147" DrawAspect="Content" ObjectID="_1459977138" r:id="rId182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  <w:r>
              <w:t xml:space="preserve">           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>
              <w:t xml:space="preserve">            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2C0D9252" wp14:editId="1FB33127">
                      <wp:simplePos x="0" y="0"/>
                      <wp:positionH relativeFrom="column">
                        <wp:posOffset>410210</wp:posOffset>
                      </wp:positionH>
                      <wp:positionV relativeFrom="paragraph">
                        <wp:posOffset>67945</wp:posOffset>
                      </wp:positionV>
                      <wp:extent cx="1573530" cy="388620"/>
                      <wp:effectExtent l="0" t="0" r="26670" b="1143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0D9252" id="Group 134" o:spid="_x0000_s1056" style="position:absolute;margin-left:32.3pt;margin-top:5.35pt;width:123.9pt;height:30.6pt;z-index:25165721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">
                      <v:roundrect id="AutoShape 3" o:spid="_x0000_s105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/FcEA&#10;AADcAAAADwAAAGRycy9kb3ducmV2LnhtbERPTWsCMRC9F/wPYYTealZLS3c1ikgtPbprL96Gzbi7&#10;uJmEJGr675tCobd5vM9ZbZIZxY18GCwrmM8KEMSt1QN3Cr6O+6c3ECEiaxwtk4JvCrBZTx5WWGl7&#10;55puTexEDuFQoYI+RldJGdqeDIaZdcSZO1tvMGboO6k93nO4GeWiKF6lwYFzQ4+Odj21l+ZqFLx7&#10;XR9OZXLukD7qvS9Kd+ZSqcdp2i5BRErxX/zn/tR5/vML/D6TL5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3/xXBAAAA3AAAAA8AAAAAAAAAAAAAAAAAmAIAAGRycy9kb3du&#10;cmV2LnhtbFBLBQYAAAAABAAEAPUAAACGAwAAAAA=&#10;" fillcolor="black [3213]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jlMMA&#10;AADcAAAADwAAAGRycy9kb3ducmV2LnhtbERPTWvCQBC9F/wPyxR6Kbqxgs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zjlMMAAADcAAAADwAAAAAAAAAAAAAAAACYAgAAZHJzL2Rv&#10;d25yZXYueG1sUEsFBgAAAAAEAAQA9QAAAIgDAAAAAA==&#10;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GD8MA&#10;AADcAAAADwAAAGRycy9kb3ducmV2LnhtbERPS2vCQBC+F/wPyxR6KbqxQo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GD8MAAADcAAAADwAAAAAAAAAAAAAAAACYAgAAZHJzL2Rv&#10;d25yZXYueG1sUEsFBgAAAAAEAAQA9QAAAIgDAAAAAA==&#10;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Sfc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SfcYAAADcAAAADwAAAAAAAAAAAAAAAACYAgAAZHJz&#10;L2Rvd25yZXYueG1sUEsFBgAAAAAEAAQA9QAAAIsDAAAAAA==&#10;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t xml:space="preserve">                   </w:t>
            </w:r>
            <w:r>
              <w:rPr>
                <w:position w:val="-2"/>
              </w:rPr>
              <w:t xml:space="preserve"> </w:t>
            </w:r>
            <w:r w:rsidRPr="00A33A12">
              <w:rPr>
                <w:position w:val="-6"/>
              </w:rPr>
              <w:object w:dxaOrig="550" w:dyaOrig="234">
                <v:shape id="_x0000_i1069" type="#_x0000_t75" style="width:27.85pt;height:12.2pt" o:ole="">
                  <v:imagedata r:id="rId58" o:title=""/>
                </v:shape>
                <o:OLEObject Type="Embed" ProgID="FXEquation.Equation" ShapeID="_x0000_i1069" DrawAspect="Content" ObjectID="_1459977060" r:id="rId183"/>
              </w:object>
            </w:r>
            <w:r>
              <w:rPr>
                <w:position w:val="-2"/>
              </w:rPr>
              <w:t xml:space="preserve"> </w:t>
            </w:r>
            <w:r>
              <w:t xml:space="preserve">                         </w:t>
            </w:r>
            <w:r w:rsidRPr="00A33A12">
              <w:rPr>
                <w:position w:val="-6"/>
              </w:rPr>
              <w:object w:dxaOrig="830" w:dyaOrig="330">
                <v:shape id="_x0000_i1070" type="#_x0000_t75" style="width:41.25pt;height:16.85pt" o:ole="">
                  <v:imagedata r:id="rId60" o:title=""/>
                </v:shape>
                <o:OLEObject Type="Embed" ProgID="FXEquation.Equation" ShapeID="_x0000_i1070" DrawAspect="Content" ObjectID="_1459977061" r:id="rId184"/>
              </w:object>
            </w:r>
            <w:r>
              <w:t xml:space="preserve"> </w:t>
            </w:r>
          </w:p>
          <w:p w:rsidR="006F71A1" w:rsidRDefault="006F71A1" w:rsidP="00362FF3">
            <w:pPr>
              <w:pStyle w:val="QuestionStyle"/>
            </w:pPr>
          </w:p>
          <w:p w:rsidR="006F71A1" w:rsidRPr="00A33A12" w:rsidRDefault="006F71A1" w:rsidP="00362FF3">
            <w:pPr>
              <w:pStyle w:val="QuestionStyle"/>
            </w:pPr>
            <w:r>
              <w:t xml:space="preserve">                   </w:t>
            </w:r>
            <w:r w:rsidRPr="00A33A12">
              <w:object w:dxaOrig="1016" w:dyaOrig="317">
                <v:shape id="_x0000_i1071" type="#_x0000_t75" style="width:51.1pt;height:15.7pt" o:ole="">
                  <v:imagedata r:id="rId62" o:title=""/>
                </v:shape>
                <o:OLEObject Type="Embed" ProgID="FXEquation.Equation" ShapeID="_x0000_i1071" DrawAspect="Content" ObjectID="_1459977062" r:id="rId185"/>
              </w:object>
            </w:r>
            <w:r w:rsidRPr="00A33A12">
              <w:t xml:space="preserve">                  </w:t>
            </w:r>
            <w:r>
              <w:t xml:space="preserve"> </w:t>
            </w:r>
            <w:r w:rsidRPr="00A33A12">
              <w:object w:dxaOrig="1040" w:dyaOrig="317">
                <v:shape id="_x0000_i1072" type="#_x0000_t75" style="width:52.25pt;height:15.7pt" o:ole="">
                  <v:imagedata r:id="rId64" o:title=""/>
                </v:shape>
                <o:OLEObject Type="Embed" ProgID="FXEquation.Equation" ShapeID="_x0000_i1072" DrawAspect="Content" ObjectID="_1459977063" r:id="rId186"/>
              </w:object>
            </w:r>
            <w:r>
              <w:t xml:space="preserve"> </w:t>
            </w:r>
            <w:r w:rsidRPr="00A33A12">
              <w:t xml:space="preserve">            </w:t>
            </w:r>
          </w:p>
          <w:p w:rsidR="006F71A1" w:rsidRPr="00A33A12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83466A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392EEE56" wp14:editId="587A1E8D">
                      <wp:simplePos x="0" y="0"/>
                      <wp:positionH relativeFrom="column">
                        <wp:posOffset>4428490</wp:posOffset>
                      </wp:positionH>
                      <wp:positionV relativeFrom="paragraph">
                        <wp:posOffset>341630</wp:posOffset>
                      </wp:positionV>
                      <wp:extent cx="1798320" cy="893445"/>
                      <wp:effectExtent l="0" t="0" r="0" b="1905"/>
                      <wp:wrapNone/>
                      <wp:docPr id="2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83466A">
                                  <w:r w:rsidRPr="0083466A">
                                    <w:rPr>
                                      <w:rFonts w:ascii="Times New Roman" w:hAnsi="Times New Roman"/>
                                      <w:color w:val="FF0000"/>
                                      <w:position w:val="-60"/>
                                    </w:rPr>
                                    <w:object w:dxaOrig="1362" w:dyaOrig="872">
                                      <v:shape id="_x0000_i1148" type="#_x0000_t75" style="width:67.95pt;height:43.55pt" o:ole="">
                                        <v:imagedata r:id="rId187" o:title=""/>
                                      </v:shape>
                                      <o:OLEObject Type="Embed" ProgID="FXEquation.Equation" ShapeID="_x0000_i1148" DrawAspect="Content" ObjectID="_1459977139" r:id="rId188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EEE56" id="_x0000_s1061" type="#_x0000_t202" style="position:absolute;margin-left:348.7pt;margin-top:26.9pt;width:141.6pt;height:70.35pt;z-index:25166950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" stroked="f">
                      <v:textbox style="mso-fit-shape-to-text:t">
                        <w:txbxContent>
                          <w:p w:rsidR="00045330" w:rsidRDefault="00045330" w:rsidP="0083466A">
                            <w:r w:rsidRPr="0083466A">
                              <w:rPr>
                                <w:rFonts w:ascii="Times New Roman" w:hAnsi="Times New Roman"/>
                                <w:color w:val="FF0000"/>
                                <w:position w:val="-60"/>
                              </w:rPr>
                              <w:object w:dxaOrig="1362" w:dyaOrig="872">
                                <v:shape id="_x0000_i1148" type="#_x0000_t75" style="width:67.95pt;height:43.55pt" o:ole="">
                                  <v:imagedata r:id="rId187" o:title=""/>
                                </v:shape>
                                <o:OLEObject Type="Embed" ProgID="FXEquation.Equation" ShapeID="_x0000_i1148" DrawAspect="Content" ObjectID="_1459977139" r:id="rId189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71A1">
              <w:rPr>
                <w:rFonts w:ascii="Times New Roman" w:hAnsi="Times New Roman"/>
                <w:sz w:val="24"/>
                <w:szCs w:val="24"/>
              </w:rPr>
              <w:t>A rectangular pet gate measures 27 cm by 36 cm and has a diagonal brace through the centre. What length of metal is needed to make the gate?</w:t>
            </w:r>
          </w:p>
          <w:p w:rsidR="006F71A1" w:rsidRDefault="00F5597B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70" type="#_x0000_t75" style="position:absolute;margin-left:184.05pt;margin-top:11.6pt;width:175.45pt;height:176.9pt;z-index:251694592">
                  <v:imagedata r:id="rId66" o:title=""/>
                </v:shape>
                <o:OLEObject Type="Embed" ProgID="FXDraw.Graphic" ShapeID="_x0000_s1170" DrawAspect="Content" ObjectID="_1459977105" r:id="rId190"/>
              </w:objec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83466A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044C2F75" wp14:editId="79C54C94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13970</wp:posOffset>
                      </wp:positionV>
                      <wp:extent cx="171450" cy="944880"/>
                      <wp:effectExtent l="0" t="0" r="19050" b="26670"/>
                      <wp:wrapNone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1B3B86" id="Group 198" o:spid="_x0000_s1026" style="position:absolute;margin-left:18.1pt;margin-top:1.1pt;width:13.5pt;height:74.4pt;z-index:2516684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Uo3MMA&#10;AADcAAAADwAAAGRycy9kb3ducmV2LnhtbERPS2vCQBC+C/0PyxR6Ed3ooSbRVUSxtBfBB3odstMk&#10;NDsbsmsS++u7BcHbfHzPWax6U4mWGldaVjAZRyCIM6tLzhWcT7tRDMJ5ZI2VZVJwJwer5ctggam2&#10;HR+oPfpchBB2KSoovK9TKV1WkEE3tjVx4L5tY9AH2ORSN9iFcFPJaRS9S4Mlh4YCa9oUlP0cb0ZB&#10;fI/Npb3sP670xd32d69n62Gi1Ntrv56D8NT7p/jh/tR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Uo3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n3TMAA&#10;AADcAAAADwAAAGRycy9kb3ducmV2LnhtbESPQWsCMRSE7wX/Q3iCt5q1B+muRhHR4tG1Xrw9Ns/d&#10;xc1LSKLGf98UCj0OM/MNs1wnM4gH+dBbVjCbFiCIG6t7bhWcv/fvnyBCRNY4WCYFLwqwXo3ellhp&#10;++SaHqfYigzhUKGCLkZXSRmajgyGqXXE2btabzBm6VupPT4z3Azyoyjm0mDPeaFDR9uOmtvpbhTs&#10;vK6PlzI5d0xf9d4XpbtyqdRknDYLEJFS/A//tQ9aQSbC75l8BOTq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n3TMAAAADcAAAADwAAAAAAAAAAAAAAAACYAgAAZHJzL2Rvd25y&#10;ZXYueG1sUEsFBgAAAAAEAAQA9QAAAIUDAAAAAA==&#10;" fillcolor="black [3213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QIcYA&#10;AADcAAAADwAAAGRycy9kb3ducmV2LnhtbESPQWvCQBSE7wX/w/KEXopu9NDGmI2I0tJeBKPo9ZF9&#10;TUKzb0N2m8T++m6h4HGYmW+YdDOaRvTUudqygsU8AkFcWF1zqeB8ep3FIJxH1thYJgU3crDJJg8p&#10;JtoOfKQ+96UIEHYJKqi8bxMpXVGRQTe3LXHwPm1n0AfZlVJ3OAS4aeQyip6lwZrDQoUt7SoqvvJv&#10;oyC+xebSXw5vV/rgYf9z0C/bp5VSj9NxuwbhafT38H/7XStYRgv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zQI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OVsYA&#10;AADcAAAADwAAAGRycy9kb3ducmV2LnhtbESPQWvCQBSE70L/w/IKvUizMYeapllFKpZ6EWqLvT6y&#10;r0lo9m3Irkn017uC4HGYmW+YfDmaRvTUudqyglkUgyAurK65VPDzvXlOQTiPrLGxTApO5GC5eJjk&#10;mGk78Bf1e1+KAGGXoYLK+zaT0hUVGXSRbYmD92c7gz7IrpS6wyHATSOTOH6RBmsOCxW29F5R8b8/&#10;GgXpKTWH/rD7+KUtD+vzTs9X01elnh7H1RsIT6O/h2/tT60giRO4nglH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5OV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             45 cm.</w: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81 cm.</w: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108 cm.</w: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171 cm.</w:t>
            </w: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83466A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4F713564" wp14:editId="451A167E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164465</wp:posOffset>
                      </wp:positionV>
                      <wp:extent cx="1798320" cy="893445"/>
                      <wp:effectExtent l="0" t="0" r="5715" b="7620"/>
                      <wp:wrapNone/>
                      <wp:docPr id="2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83466A">
                                  <w:r w:rsidRPr="0083466A">
                                    <w:rPr>
                                      <w:rFonts w:ascii="Times New Roman" w:hAnsi="Times New Roman"/>
                                      <w:color w:val="FF0000"/>
                                      <w:position w:val="-150"/>
                                    </w:rPr>
                                    <w:object w:dxaOrig="2118" w:dyaOrig="1780">
                                      <v:shape id="_x0000_i1149" type="#_x0000_t75" style="width:105.7pt;height:88.85pt" o:ole="">
                                        <v:imagedata r:id="rId191" o:title=""/>
                                      </v:shape>
                                      <o:OLEObject Type="Embed" ProgID="FXEquation.Equation" ShapeID="_x0000_i1149" DrawAspect="Content" ObjectID="_1459977140" r:id="rId192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13564" id="_x0000_s1062" type="#_x0000_t202" style="position:absolute;margin-left:.1pt;margin-top:12.95pt;width:141.6pt;height:70.35pt;z-index:25167052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" stroked="f">
                      <v:textbox style="mso-fit-shape-to-text:t">
                        <w:txbxContent>
                          <w:p w:rsidR="00045330" w:rsidRDefault="00045330" w:rsidP="0083466A">
                            <w:r w:rsidRPr="0083466A">
                              <w:rPr>
                                <w:rFonts w:ascii="Times New Roman" w:hAnsi="Times New Roman"/>
                                <w:color w:val="FF0000"/>
                                <w:position w:val="-150"/>
                              </w:rPr>
                              <w:object w:dxaOrig="2118" w:dyaOrig="1780">
                                <v:shape id="_x0000_i1149" type="#_x0000_t75" style="width:105.7pt;height:88.85pt" o:ole="">
                                  <v:imagedata r:id="rId191" o:title=""/>
                                </v:shape>
                                <o:OLEObject Type="Embed" ProgID="FXEquation.Equation" ShapeID="_x0000_i1149" DrawAspect="Content" ObjectID="_1459977140" r:id="rId193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597B">
              <w:object w:dxaOrig="1440" w:dyaOrig="1440">
                <v:shape id="_x0000_s1171" type="#_x0000_t75" style="position:absolute;margin-left:283.2pt;margin-top:3.05pt;width:140.05pt;height:143.4pt;z-index:251695616;mso-position-horizontal-relative:text;mso-position-vertical-relative:text">
                  <v:imagedata r:id="rId68" o:title=""/>
                </v:shape>
                <o:OLEObject Type="Embed" ProgID="FXDraw.Graphic" ShapeID="_x0000_s1171" DrawAspect="Content" ObjectID="_1459977106" r:id="rId194"/>
              </w:object>
            </w:r>
            <w:r w:rsidR="006F71A1">
              <w:t xml:space="preserve">What is the area of the triangle </w:t>
            </w:r>
            <w:r w:rsidR="006F71A1" w:rsidRPr="000439B8">
              <w:rPr>
                <w:i/>
              </w:rPr>
              <w:t>EFG</w:t>
            </w:r>
            <w:r w:rsidR="006F71A1">
              <w:t>?</w:t>
            </w:r>
          </w:p>
          <w:p w:rsidR="006F71A1" w:rsidRDefault="006F71A1" w:rsidP="000420E3"/>
          <w:p w:rsidR="006F71A1" w:rsidRDefault="006F71A1" w:rsidP="000420E3"/>
          <w:p w:rsidR="006F71A1" w:rsidRDefault="006F71A1" w:rsidP="000420E3"/>
          <w:p w:rsidR="006F71A1" w:rsidRDefault="006F71A1" w:rsidP="000420E3"/>
          <w:p w:rsidR="006F71A1" w:rsidRDefault="006F71A1" w:rsidP="000420E3"/>
          <w:p w:rsidR="006F71A1" w:rsidRDefault="006F71A1" w:rsidP="000420E3"/>
          <w:p w:rsidR="006F71A1" w:rsidRPr="0013023C" w:rsidRDefault="006F71A1" w:rsidP="000420E3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B262CAE" wp14:editId="228CBEDE">
                      <wp:simplePos x="0" y="0"/>
                      <wp:positionH relativeFrom="column">
                        <wp:posOffset>1779270</wp:posOffset>
                      </wp:positionH>
                      <wp:positionV relativeFrom="paragraph">
                        <wp:posOffset>79375</wp:posOffset>
                      </wp:positionV>
                      <wp:extent cx="754380" cy="373380"/>
                      <wp:effectExtent l="0" t="0" r="26670" b="26670"/>
                      <wp:wrapNone/>
                      <wp:docPr id="144" name="Rectangle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83466A" w:rsidRDefault="00045330" w:rsidP="006F71A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83466A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336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262CAE" id="Rectangle 144" o:spid="_x0000_s1063" style="position:absolute;margin-left:140.1pt;margin-top:6.25pt;width:59.4pt;height:2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" filled="f" strokecolor="black [3213]" strokeweight="1.5pt">
                      <v:textbox>
                        <w:txbxContent>
                          <w:p w:rsidR="00045330" w:rsidRPr="0083466A" w:rsidRDefault="00045330" w:rsidP="006F71A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3466A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  <w:t>336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0439B8" w:rsidRDefault="006F71A1" w:rsidP="000420E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>Area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cm</w:t>
            </w:r>
            <w:r w:rsidRPr="000439B8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DF2D12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>Which of the triangles below are right angled?</w:t>
            </w:r>
          </w:p>
          <w:p w:rsidR="006F71A1" w:rsidRDefault="00F5597B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object w:dxaOrig="1440" w:dyaOrig="1440">
                <v:shape id="_x0000_s1172" type="#_x0000_t75" style="position:absolute;margin-left:62.25pt;margin-top:3.5pt;width:373.4pt;height:100.85pt;z-index:251696640;mso-position-horizontal-relative:text;mso-position-vertical-relative:text">
                  <v:imagedata r:id="rId70" o:title=""/>
                  <w10:wrap type="square"/>
                </v:shape>
                <o:OLEObject Type="Embed" ProgID="FXDraw.Graphic" ShapeID="_x0000_s1172" DrawAspect="Content" ObjectID="_1459977107" r:id="rId195"/>
              </w:object>
            </w: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Default="0083466A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36224" behindDoc="0" locked="0" layoutInCell="1" allowOverlap="1" wp14:anchorId="628F6668" wp14:editId="32588A5C">
                      <wp:simplePos x="0" y="0"/>
                      <wp:positionH relativeFrom="column">
                        <wp:posOffset>4116070</wp:posOffset>
                      </wp:positionH>
                      <wp:positionV relativeFrom="paragraph">
                        <wp:posOffset>54610</wp:posOffset>
                      </wp:positionV>
                      <wp:extent cx="1798320" cy="893445"/>
                      <wp:effectExtent l="0" t="0" r="0" b="1905"/>
                      <wp:wrapNone/>
                      <wp:docPr id="2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83466A">
                                  <w:r w:rsidRPr="0083466A">
                                    <w:rPr>
                                      <w:rFonts w:ascii="Times New Roman" w:hAnsi="Times New Roman"/>
                                      <w:color w:val="FF0000"/>
                                      <w:position w:val="-94"/>
                                    </w:rPr>
                                    <w:object w:dxaOrig="2238" w:dyaOrig="1118">
                                      <v:shape id="_x0000_i1150" type="#_x0000_t75" style="width:112.05pt;height:55.75pt" o:ole="">
                                        <v:imagedata r:id="rId196" o:title=""/>
                                      </v:shape>
                                      <o:OLEObject Type="Embed" ProgID="FXEquation.Equation" ShapeID="_x0000_i1150" DrawAspect="Content" ObjectID="_1459977141" r:id="rId197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F6668" id="_x0000_s1064" type="#_x0000_t202" style="position:absolute;margin-left:324.1pt;margin-top:4.3pt;width:141.6pt;height:70.35pt;z-index:25163622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" stroked="f">
                      <v:textbox style="mso-fit-shape-to-text:t">
                        <w:txbxContent>
                          <w:p w:rsidR="00045330" w:rsidRDefault="00045330" w:rsidP="0083466A">
                            <w:r w:rsidRPr="0083466A">
                              <w:rPr>
                                <w:rFonts w:ascii="Times New Roman" w:hAnsi="Times New Roman"/>
                                <w:color w:val="FF0000"/>
                                <w:position w:val="-94"/>
                              </w:rPr>
                              <w:object w:dxaOrig="2238" w:dyaOrig="1118">
                                <v:shape id="_x0000_i1150" type="#_x0000_t75" style="width:112.05pt;height:55.75pt" o:ole="">
                                  <v:imagedata r:id="rId196" o:title=""/>
                                </v:shape>
                                <o:OLEObject Type="Embed" ProgID="FXEquation.Equation" ShapeID="_x0000_i1150" DrawAspect="Content" ObjectID="_1459977141" r:id="rId198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35200" behindDoc="0" locked="0" layoutInCell="1" allowOverlap="1" wp14:anchorId="3480AC21" wp14:editId="47584102">
                      <wp:simplePos x="0" y="0"/>
                      <wp:positionH relativeFrom="column">
                        <wp:posOffset>2470150</wp:posOffset>
                      </wp:positionH>
                      <wp:positionV relativeFrom="paragraph">
                        <wp:posOffset>54610</wp:posOffset>
                      </wp:positionV>
                      <wp:extent cx="1798320" cy="893445"/>
                      <wp:effectExtent l="0" t="0" r="0" b="1905"/>
                      <wp:wrapNone/>
                      <wp:docPr id="2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83466A">
                                  <w:r w:rsidRPr="0083466A">
                                    <w:rPr>
                                      <w:rFonts w:ascii="Times New Roman" w:hAnsi="Times New Roman"/>
                                      <w:color w:val="FF0000"/>
                                      <w:position w:val="-92"/>
                                    </w:rPr>
                                    <w:object w:dxaOrig="2226" w:dyaOrig="1098">
                                      <v:shape id="_x0000_i1151" type="#_x0000_t75" style="width:111.5pt;height:55.15pt" o:ole="">
                                        <v:imagedata r:id="rId199" o:title=""/>
                                      </v:shape>
                                      <o:OLEObject Type="Embed" ProgID="FXEquation.Equation" ShapeID="_x0000_i1151" DrawAspect="Content" ObjectID="_1459977142" r:id="rId20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AC21" id="_x0000_s1065" type="#_x0000_t202" style="position:absolute;margin-left:194.5pt;margin-top:4.3pt;width:141.6pt;height:70.35pt;z-index:25163520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" stroked="f">
                      <v:textbox style="mso-fit-shape-to-text:t">
                        <w:txbxContent>
                          <w:p w:rsidR="00045330" w:rsidRDefault="00045330" w:rsidP="0083466A">
                            <w:r w:rsidRPr="0083466A">
                              <w:rPr>
                                <w:rFonts w:ascii="Times New Roman" w:hAnsi="Times New Roman"/>
                                <w:color w:val="FF0000"/>
                                <w:position w:val="-92"/>
                              </w:rPr>
                              <w:object w:dxaOrig="2226" w:dyaOrig="1098">
                                <v:shape id="_x0000_i1151" type="#_x0000_t75" style="width:111.5pt;height:55.15pt" o:ole="">
                                  <v:imagedata r:id="rId199" o:title=""/>
                                </v:shape>
                                <o:OLEObject Type="Embed" ProgID="FXEquation.Equation" ShapeID="_x0000_i1151" DrawAspect="Content" ObjectID="_1459977142" r:id="rId201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71A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5504" behindDoc="0" locked="0" layoutInCell="1" allowOverlap="1" wp14:anchorId="0FB018E7" wp14:editId="71B80E09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8890</wp:posOffset>
                      </wp:positionV>
                      <wp:extent cx="154940" cy="944880"/>
                      <wp:effectExtent l="0" t="0" r="16510" b="2667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305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5330" w:rsidRDefault="00045330" w:rsidP="006F71A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B018E7" id="Group 145" o:spid="_x0000_s1066" style="position:absolute;margin-left:19.35pt;margin-top:.7pt;width:12.2pt;height:74.4pt;z-index:25160550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">
                      <v:roundrect id="AutoShape 3" o:spid="_x0000_s106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qQ6cMA&#10;AADcAAAADwAAAGRycy9kb3ducmV2LnhtbERPTWvCQBC9F/wPyxR6KbqxiM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qQ6cMAAADcAAAADwAAAAAAAAAAAAAAAACYAgAAZHJzL2Rv&#10;d25yZXYueG1sUEsFBgAAAAAEAAQA9QAAAIgDAAAAAA==&#10;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+3hMEA&#10;AADcAAAADwAAAGRycy9kb3ducmV2LnhtbERPTWsCMRC9F/wPYYTealYpbXc1ikgtPbprL96Gzbi7&#10;uJmEJGr675tCobd5vM9ZbZIZxY18GCwrmM8KEMSt1QN3Cr6O+6c3ECEiaxwtk4JvCrBZTx5WWGl7&#10;55puTexEDuFQoYI+RldJGdqeDIaZdcSZO1tvMGboO6k93nO4GeWiKF6kwYFzQ4+Odj21l+ZqFLx7&#10;XR9OZXLukD7qvS9Kd+ZSqcdp2i5BRErxX/zn/tR5/vMr/D6TL5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vt4TBAAAA3AAAAA8AAAAAAAAAAAAAAAAAmAIAAGRycy9kb3du&#10;cmV2LnhtbFBLBQYAAAAABAAEAPUAAACGAwAAAAA=&#10;" fillcolor="black [3213]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hAMYA&#10;AADcAAAADwAAAGRycy9kb3ducmV2LnhtbESPQUvDQBCF70L/wzIFL2I3FdE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mhAMYAAADcAAAADwAAAAAAAAAAAAAAAACYAgAAZHJz&#10;L2Rvd25yZXYueG1sUEsFBgAAAAAEAAQA9QAAAIsDAAAAAA==&#10;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Em8QA&#10;AADcAAAADwAAAGRycy9kb3ducmV2LnhtbERPTWvCQBC9C/0PyxR6Kc1GK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BJvEAAAA3AAAAA8AAAAAAAAAAAAAAAAAmAIAAGRycy9k&#10;b3ducmV2LnhtbFBLBQYAAAAABAAEAPUAAACJAwAAAAA=&#10;" strokecolor="windowText" strokeweight="1pt">
                        <v:textbox>
                          <w:txbxContent>
                            <w:p w:rsidR="00045330" w:rsidRDefault="00045330" w:rsidP="006F71A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              Both triangles are right angled.          </w:t>
            </w:r>
          </w:p>
          <w:p w:rsidR="006F71A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Neither triangle is right angled.</w:t>
            </w:r>
          </w:p>
          <w:p w:rsidR="006F71A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Only triangle A is right angled.</w:t>
            </w:r>
          </w:p>
          <w:p w:rsidR="006F71A1" w:rsidRDefault="006F71A1" w:rsidP="000420E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Only triangle B is right angled.</w:t>
            </w:r>
            <w:r w:rsidR="0083466A"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6F71A1" w:rsidRDefault="006F71A1" w:rsidP="00362FF3">
            <w:pPr>
              <w:pStyle w:val="QuestionStyle"/>
            </w:pP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Look w:val="04A0" w:firstRow="1" w:lastRow="0" w:firstColumn="1" w:lastColumn="0" w:noHBand="0" w:noVBand="1"/>
      </w:tblPr>
      <w:tblGrid>
        <w:gridCol w:w="318"/>
        <w:gridCol w:w="634"/>
        <w:gridCol w:w="8608"/>
        <w:gridCol w:w="647"/>
      </w:tblGrid>
      <w:tr w:rsidR="003F3344" w:rsidTr="006F71A1">
        <w:trPr>
          <w:gridBefore w:val="1"/>
          <w:gridAfter w:val="1"/>
          <w:wBefore w:w="318" w:type="dxa"/>
          <w:wAfter w:w="647" w:type="dxa"/>
        </w:trPr>
        <w:tc>
          <w:tcPr>
            <w:tcW w:w="9242" w:type="dxa"/>
            <w:gridSpan w:val="2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6F71A1" w:rsidRDefault="006F71A1" w:rsidP="00362FF3">
            <w:pPr>
              <w:pStyle w:val="QuestionStyle"/>
            </w:pPr>
            <w:r>
              <w:t xml:space="preserve">What is the length of </w:t>
            </w:r>
            <w:r w:rsidRPr="00265267">
              <w:rPr>
                <w:i/>
              </w:rPr>
              <w:t>RS</w:t>
            </w:r>
            <w:r>
              <w:t>, correct to 1 decimal place?</w:t>
            </w:r>
          </w:p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73" type="#_x0000_t75" style="position:absolute;margin-left:214.8pt;margin-top:4.45pt;width:196.35pt;height:135.85pt;z-index:251697664;mso-position-horizontal-relative:text;mso-position-vertical-relative:text">
                  <v:imagedata r:id="rId76" o:title=""/>
                </v:shape>
                <o:OLEObject Type="Embed" ProgID="FXDraw.Graphic" ShapeID="_x0000_s1173" DrawAspect="Content" ObjectID="_1459977108" r:id="rId202"/>
              </w:object>
            </w:r>
          </w:p>
          <w:p w:rsidR="006F71A1" w:rsidRDefault="0083466A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37248" behindDoc="0" locked="0" layoutInCell="1" allowOverlap="1" wp14:anchorId="7F57C707" wp14:editId="657B47C9">
                      <wp:simplePos x="0" y="0"/>
                      <wp:positionH relativeFrom="column">
                        <wp:posOffset>534670</wp:posOffset>
                      </wp:positionH>
                      <wp:positionV relativeFrom="paragraph">
                        <wp:posOffset>34290</wp:posOffset>
                      </wp:positionV>
                      <wp:extent cx="1798320" cy="893445"/>
                      <wp:effectExtent l="0" t="0" r="0" b="1905"/>
                      <wp:wrapNone/>
                      <wp:docPr id="2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83466A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54"/>
                                    </w:rPr>
                                    <w:object w:dxaOrig="1541" w:dyaOrig="820">
                                      <v:shape id="_x0000_i1152" type="#_x0000_t75" style="width:77.25pt;height:41.25pt" o:ole="">
                                        <v:imagedata r:id="rId203" o:title=""/>
                                      </v:shape>
                                      <o:OLEObject Type="Embed" ProgID="FXEquation.Equation" ShapeID="_x0000_i1152" DrawAspect="Content" ObjectID="_1459977143" r:id="rId204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57C707" id="_x0000_s1071" type="#_x0000_t202" style="position:absolute;margin-left:42.1pt;margin-top:2.7pt;width:141.6pt;height:70.35pt;z-index:25163724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" stroked="f">
                      <v:textbox style="mso-fit-shape-to-text:t">
                        <w:txbxContent>
                          <w:p w:rsidR="00045330" w:rsidRDefault="00045330" w:rsidP="0083466A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54"/>
                              </w:rPr>
                              <w:object w:dxaOrig="1541" w:dyaOrig="820">
                                <v:shape id="_x0000_i1152" type="#_x0000_t75" style="width:77.25pt;height:41.25pt" o:ole="">
                                  <v:imagedata r:id="rId203" o:title=""/>
                                </v:shape>
                                <o:OLEObject Type="Embed" ProgID="FXEquation.Equation" ShapeID="_x0000_i1152" DrawAspect="Content" ObjectID="_1459977143" r:id="rId20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0420E3"/>
          <w:p w:rsidR="006F71A1" w:rsidRPr="0013023C" w:rsidRDefault="006F71A1" w:rsidP="000420E3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6528" behindDoc="0" locked="0" layoutInCell="1" allowOverlap="1" wp14:anchorId="617DF6A5" wp14:editId="386BF813">
                      <wp:simplePos x="0" y="0"/>
                      <wp:positionH relativeFrom="column">
                        <wp:posOffset>643890</wp:posOffset>
                      </wp:positionH>
                      <wp:positionV relativeFrom="paragraph">
                        <wp:posOffset>79375</wp:posOffset>
                      </wp:positionV>
                      <wp:extent cx="754380" cy="373380"/>
                      <wp:effectExtent l="0" t="0" r="26670" b="26670"/>
                      <wp:wrapNone/>
                      <wp:docPr id="150" name="Rectangle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F93EEC" w:rsidRDefault="00045330" w:rsidP="006F71A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F93EE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18.4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7DF6A5" id="Rectangle 150" o:spid="_x0000_s1072" style="position:absolute;margin-left:50.7pt;margin-top:6.25pt;width:59.4pt;height:29.4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" filled="f" strokecolor="black [3213]" strokeweight="1.5pt">
                      <v:textbox>
                        <w:txbxContent>
                          <w:p w:rsidR="00045330" w:rsidRPr="00F93EEC" w:rsidRDefault="00045330" w:rsidP="006F71A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93EEC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  <w:t>18.4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13023C" w:rsidRDefault="006F71A1" w:rsidP="000420E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cm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362FF3">
            <w:pPr>
              <w:pStyle w:val="QuestionStyle"/>
            </w:pPr>
            <w:r>
              <w:t>Write a statement of P</w:t>
            </w:r>
            <w:r w:rsidR="00F93EEC">
              <w:t xml:space="preserve">ythagoras Theorem for triangle </w:t>
            </w:r>
            <w:r>
              <w:t>HI</w:t>
            </w:r>
            <w:r w:rsidR="00F93EEC">
              <w:t>J</w:t>
            </w:r>
            <w:r>
              <w:t>, shown</w:t>
            </w:r>
          </w:p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74" type="#_x0000_t75" style="position:absolute;margin-left:33pt;margin-top:7.8pt;width:140pt;height:135.45pt;z-index:251698688;mso-position-horizontal-relative:text;mso-position-vertical-relative:text">
                  <v:imagedata r:id="rId78" o:title=""/>
                </v:shape>
                <o:OLEObject Type="Embed" ProgID="FXDraw.Graphic" ShapeID="_x0000_s1174" DrawAspect="Content" ObjectID="_1459977109" r:id="rId206"/>
              </w:objec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07552" behindDoc="0" locked="0" layoutInCell="1" allowOverlap="1" wp14:anchorId="0A664C22" wp14:editId="11836210">
                      <wp:simplePos x="0" y="0"/>
                      <wp:positionH relativeFrom="column">
                        <wp:posOffset>2477770</wp:posOffset>
                      </wp:positionH>
                      <wp:positionV relativeFrom="paragraph">
                        <wp:posOffset>59055</wp:posOffset>
                      </wp:positionV>
                      <wp:extent cx="2537460" cy="525780"/>
                      <wp:effectExtent l="0" t="0" r="15240" b="266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7460" cy="5257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F93EEC" w:rsidRDefault="00045330" w:rsidP="006F71A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F93EE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2"/>
                                      <w:sz w:val="36"/>
                                      <w:szCs w:val="36"/>
                                    </w:rPr>
                                    <w:object w:dxaOrig="1770" w:dyaOrig="320">
                                      <v:shape id="_x0000_i1153" type="#_x0000_t75" style="width:88.25pt;height:16.25pt" o:ole="">
                                        <v:imagedata r:id="rId207" o:title=""/>
                                      </v:shape>
                                      <o:OLEObject Type="Embed" ProgID="FXEquation.Equation" ShapeID="_x0000_i1153" DrawAspect="Content" ObjectID="_1459977144" r:id="rId208"/>
                                    </w:object>
                                  </w:r>
                                  <w:r w:rsidRPr="00F93EE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664C22" id="Rectangle 151" o:spid="_x0000_s1073" style="position:absolute;margin-left:195.1pt;margin-top:4.65pt;width:199.8pt;height:41.4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" filled="f" strokecolor="black [3213]" strokeweight="1.5pt">
                      <v:textbox>
                        <w:txbxContent>
                          <w:p w:rsidR="00045330" w:rsidRPr="00F93EEC" w:rsidRDefault="00045330" w:rsidP="006F71A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93EEC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2"/>
                                <w:sz w:val="36"/>
                                <w:szCs w:val="36"/>
                              </w:rPr>
                              <w:object w:dxaOrig="1770" w:dyaOrig="320">
                                <v:shape id="_x0000_i1153" type="#_x0000_t75" style="width:88.25pt;height:16.25pt" o:ole="">
                                  <v:imagedata r:id="rId207" o:title=""/>
                                </v:shape>
                                <o:OLEObject Type="Embed" ProgID="FXEquation.Equation" ShapeID="_x0000_i1153" DrawAspect="Content" ObjectID="_1459977144" r:id="rId209"/>
                              </w:object>
                            </w:r>
                            <w:r w:rsidRPr="00F93EEC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Pr="004E1905" w:rsidRDefault="00F5597B" w:rsidP="00362FF3">
            <w:pPr>
              <w:pStyle w:val="QuestionStyle"/>
            </w:pPr>
            <w:r>
              <w:object w:dxaOrig="1440" w:dyaOrig="1440">
                <v:shape id="_x0000_s1175" type="#_x0000_t75" style="position:absolute;margin-left:234.6pt;margin-top:-.95pt;width:177.7pt;height:126.8pt;z-index:251699712;mso-position-horizontal-relative:text;mso-position-vertical-relative:text">
                  <v:imagedata r:id="rId82" o:title=""/>
                </v:shape>
                <o:OLEObject Type="Embed" ProgID="FXDraw.Graphic" ShapeID="_x0000_s1175" DrawAspect="Content" ObjectID="_1459977110" r:id="rId210"/>
              </w:object>
            </w:r>
            <w:r w:rsidR="006F71A1">
              <w:t xml:space="preserve">The length of </w:t>
            </w:r>
            <w:r w:rsidR="006F71A1" w:rsidRPr="005A26A7">
              <w:rPr>
                <w:i/>
              </w:rPr>
              <w:t>AB</w:t>
            </w:r>
            <w:r w:rsidR="006F71A1">
              <w:t xml:space="preserve"> in the triangle below is:</w:t>
            </w:r>
          </w:p>
          <w:p w:rsidR="006F71A1" w:rsidRDefault="00F93EEC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38272" behindDoc="0" locked="0" layoutInCell="1" allowOverlap="1" wp14:anchorId="4D839BC4" wp14:editId="4CFB9C0C">
                      <wp:simplePos x="0" y="0"/>
                      <wp:positionH relativeFrom="column">
                        <wp:posOffset>1525270</wp:posOffset>
                      </wp:positionH>
                      <wp:positionV relativeFrom="paragraph">
                        <wp:posOffset>121121</wp:posOffset>
                      </wp:positionV>
                      <wp:extent cx="1798320" cy="893445"/>
                      <wp:effectExtent l="0" t="0" r="0" b="1905"/>
                      <wp:wrapNone/>
                      <wp:docPr id="2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93EEC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54"/>
                                    </w:rPr>
                                    <w:object w:dxaOrig="1602" w:dyaOrig="820">
                                      <v:shape id="_x0000_i1154" type="#_x0000_t75" style="width:80.15pt;height:41.25pt" o:ole="">
                                        <v:imagedata r:id="rId211" o:title=""/>
                                      </v:shape>
                                      <o:OLEObject Type="Embed" ProgID="FXEquation.Equation" ShapeID="_x0000_i1154" DrawAspect="Content" ObjectID="_1459977145" r:id="rId212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839BC4" id="_x0000_s1074" type="#_x0000_t202" style="position:absolute;margin-left:120.1pt;margin-top:9.55pt;width:141.6pt;height:70.35pt;z-index:25163827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" stroked="f">
                      <v:textbox style="mso-fit-shape-to-text:t">
                        <w:txbxContent>
                          <w:p w:rsidR="00045330" w:rsidRDefault="00045330" w:rsidP="00F93EEC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54"/>
                              </w:rPr>
                              <w:object w:dxaOrig="1602" w:dyaOrig="820">
                                <v:shape id="_x0000_i1154" type="#_x0000_t75" style="width:80.15pt;height:41.25pt" o:ole="">
                                  <v:imagedata r:id="rId211" o:title=""/>
                                </v:shape>
                                <o:OLEObject Type="Embed" ProgID="FXEquation.Equation" ShapeID="_x0000_i1154" DrawAspect="Content" ObjectID="_1459977145" r:id="rId213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08576" behindDoc="0" locked="0" layoutInCell="1" allowOverlap="1" wp14:anchorId="647E4BCB" wp14:editId="5C2E985D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28575</wp:posOffset>
                      </wp:positionV>
                      <wp:extent cx="182880" cy="914400"/>
                      <wp:effectExtent l="0" t="0" r="26670" b="1905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" cy="9144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6FC248" id="Group 152" o:spid="_x0000_s1026" style="position:absolute;margin-left:26.5pt;margin-top:2.25pt;width:14.4pt;height:1in;z-index:25160857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lrMQA&#10;AADcAAAADwAAAGRycy9kb3ducmV2LnhtbERPTWvCQBC9C/0PyxR6kbqp0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0paz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092MQA&#10;AADcAAAADwAAAGRycy9kb3ducmV2LnhtbERPTWvCQBC9C/0PyxR6kbqp2D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dPdj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YQ8MA&#10;AADcAAAADwAAAGRycy9kb3ducmV2LnhtbERPS2vCQBC+F/wPyxR6KbqxYI3RVaSlohfBB3odsmMS&#10;mp0N2W0S/fWuIPQ2H99zZovOlKKh2hWWFQwHEQji1OqCMwXHw08/BuE8ssbSMim4koPFvPcyw0Tb&#10;lnfU7H0mQgi7BBXk3leJlC7NyaAb2Io4cBdbG/QB1pnUNbYh3JTyI4o+pcGCQ0OOFX3llP7u/4yC&#10;+BqbU3Pars604fb7ttXj5ftEqbfXbjkF4anz/+Kne63D/NEIHs+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GYQ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EwsAA&#10;AADcAAAADwAAAGRycy9kb3ducmV2LnhtbERPTWsCMRC9C/6HMII3zbZQ6W6NUkotHl314m3YjLtL&#10;N5OQpBr/vRGE3ubxPme5TmYQF/Kht6zgZV6AIG6s7rlVcDxsZu8gQkTWOFgmBTcKsF6NR0ustL1y&#10;TZd9bEUO4VChgi5GV0kZmo4Mhrl1xJk7W28wZuhbqT1ec7gZ5GtRLKTBnnNDh46+Omp+939GwbfX&#10;9e5UJud26afe+KJ0Zy6Vmk7S5weISCn+i5/urc7z3xbweCZfI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jqEwsAAAADcAAAADwAAAAAAAAAAAAAAAACYAgAAZHJzL2Rvd25y&#10;ZXYueG1sUEsFBgAAAAAEAAQA9QAAAIUDAAAAAA==&#10;" fillcolor="black [3213]" strokecolor="windowText" strokeweight="1pt"/>
                    </v:group>
                  </w:pict>
                </mc:Fallback>
              </mc:AlternateContent>
            </w:r>
            <w:r>
              <w:t xml:space="preserve">     </w:t>
            </w:r>
            <w:r w:rsidRPr="004E1905">
              <w:t xml:space="preserve"> </w:t>
            </w:r>
            <w:r>
              <w:t xml:space="preserve">     </w:t>
            </w:r>
            <w:r w:rsidRPr="004E1905">
              <w:t xml:space="preserve">      </w:t>
            </w:r>
            <w:r>
              <w:t xml:space="preserve"> 2.5 cm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Default="006F71A1" w:rsidP="00362FF3">
            <w:pPr>
              <w:pStyle w:val="QuestionStyle"/>
            </w:pPr>
            <w:r>
              <w:t xml:space="preserve">     </w:t>
            </w:r>
            <w:r w:rsidRPr="004E1905">
              <w:t xml:space="preserve">      </w:t>
            </w:r>
            <w:r>
              <w:t xml:space="preserve">     </w:t>
            </w:r>
            <w:r w:rsidRPr="004E1905">
              <w:t xml:space="preserve"> </w:t>
            </w:r>
            <w:r>
              <w:t>3.5 cm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Default="006F71A1" w:rsidP="00362FF3">
            <w:pPr>
              <w:pStyle w:val="QuestionStyle"/>
            </w:pPr>
            <w:r>
              <w:t xml:space="preserve">                 10.4 cm</w:t>
            </w:r>
            <w:r w:rsidRPr="004E1905">
              <w:t xml:space="preserve"> 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E1905" w:rsidRDefault="006F71A1" w:rsidP="00362FF3">
            <w:pPr>
              <w:pStyle w:val="QuestionStyle"/>
            </w:pPr>
            <w:r>
              <w:t xml:space="preserve">                 13.4 cm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Find the distance EF to the nearest metre..</w:t>
            </w:r>
          </w:p>
          <w:p w:rsidR="006F71A1" w:rsidRDefault="00F93EEC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39296" behindDoc="0" locked="0" layoutInCell="1" allowOverlap="1" wp14:anchorId="3492FADD" wp14:editId="05AEBA9E">
                      <wp:simplePos x="0" y="0"/>
                      <wp:positionH relativeFrom="column">
                        <wp:posOffset>412750</wp:posOffset>
                      </wp:positionH>
                      <wp:positionV relativeFrom="paragraph">
                        <wp:posOffset>92710</wp:posOffset>
                      </wp:positionV>
                      <wp:extent cx="1798320" cy="893445"/>
                      <wp:effectExtent l="0" t="0" r="0" b="1905"/>
                      <wp:wrapNone/>
                      <wp:docPr id="2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93EEC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54"/>
                                    </w:rPr>
                                    <w:object w:dxaOrig="1650" w:dyaOrig="820">
                                      <v:shape id="_x0000_i1155" type="#_x0000_t75" style="width:82.45pt;height:41.25pt" o:ole="">
                                        <v:imagedata r:id="rId214" o:title=""/>
                                      </v:shape>
                                      <o:OLEObject Type="Embed" ProgID="FXEquation.Equation" ShapeID="_x0000_i1155" DrawAspect="Content" ObjectID="_1459977146" r:id="rId215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92FADD" id="_x0000_s1075" type="#_x0000_t202" style="position:absolute;margin-left:32.5pt;margin-top:7.3pt;width:141.6pt;height:70.35pt;z-index:25163929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" stroked="f">
                      <v:textbox style="mso-fit-shape-to-text:t">
                        <w:txbxContent>
                          <w:p w:rsidR="00045330" w:rsidRDefault="00045330" w:rsidP="00F93EEC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54"/>
                              </w:rPr>
                              <w:object w:dxaOrig="1650" w:dyaOrig="820">
                                <v:shape id="_x0000_i1155" type="#_x0000_t75" style="width:82.45pt;height:41.25pt" o:ole="">
                                  <v:imagedata r:id="rId214" o:title=""/>
                                </v:shape>
                                <o:OLEObject Type="Embed" ProgID="FXEquation.Equation" ShapeID="_x0000_i1155" DrawAspect="Content" ObjectID="_1459977146" r:id="rId216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597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77" type="#_x0000_t75" style="position:absolute;margin-left:183.45pt;margin-top:3.35pt;width:237.9pt;height:124.65pt;z-index:251700736;mso-position-horizontal-relative:text;mso-position-vertical-relative:text">
                  <v:imagedata r:id="rId217" o:title=""/>
                </v:shape>
                <o:OLEObject Type="Embed" ProgID="FXDraw.Graphic" ShapeID="_x0000_s1177" DrawAspect="Content" ObjectID="_1459977111" r:id="rId218"/>
              </w:object>
            </w:r>
          </w:p>
          <w:p w:rsidR="006F71A1" w:rsidRDefault="006F71A1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9600" behindDoc="0" locked="0" layoutInCell="1" allowOverlap="1" wp14:anchorId="5F07D7E8" wp14:editId="4AF2C1E3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55880</wp:posOffset>
                      </wp:positionV>
                      <wp:extent cx="754380" cy="373380"/>
                      <wp:effectExtent l="0" t="0" r="26670" b="26670"/>
                      <wp:wrapNone/>
                      <wp:docPr id="157" name="Rectangle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F93EEC" w:rsidRDefault="00045330" w:rsidP="006F71A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F93EE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132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07D7E8" id="Rectangle 157" o:spid="_x0000_s1076" style="position:absolute;margin-left:61.9pt;margin-top:4.4pt;width:59.4pt;height:29.4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" filled="f" strokecolor="black [3213]" strokeweight="1.5pt">
                      <v:textbox>
                        <w:txbxContent>
                          <w:p w:rsidR="00045330" w:rsidRPr="00F93EEC" w:rsidRDefault="00045330" w:rsidP="006F71A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93EEC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  <w:t>132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591D01" w:rsidRDefault="006F71A1" w:rsidP="000420E3">
            <w:pPr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</w:t>
            </w:r>
            <w:r w:rsidRPr="00591D01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w:t xml:space="preserve"> </w:t>
            </w:r>
            <w:r w:rsidRPr="00591D01">
              <w:rPr>
                <w:rFonts w:ascii="Times New Roman" w:hAnsi="Times New Roman"/>
                <w:i/>
                <w:noProof/>
                <w:sz w:val="32"/>
                <w:szCs w:val="32"/>
                <w:lang w:eastAsia="en-AU"/>
              </w:rPr>
              <w:t>EF</w:t>
            </w:r>
            <w:r w:rsidRPr="00591D01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w:t xml:space="preserve"> =</w:t>
            </w:r>
            <w:r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w:t xml:space="preserve">                  m.</w:t>
            </w:r>
          </w:p>
          <w:p w:rsidR="006F71A1" w:rsidRDefault="006F71A1" w:rsidP="000420E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Pr="004E1905" w:rsidRDefault="00F5597B" w:rsidP="00362FF3">
            <w:pPr>
              <w:pStyle w:val="QuestionStyle"/>
            </w:pPr>
            <w:r>
              <w:object w:dxaOrig="1440" w:dyaOrig="1440">
                <v:shape id="_x0000_s1178" type="#_x0000_t75" style="position:absolute;margin-left:234.6pt;margin-top:-.95pt;width:165pt;height:126.45pt;z-index:251701760;mso-position-horizontal-relative:text;mso-position-vertical-relative:text">
                  <v:imagedata r:id="rId86" o:title=""/>
                </v:shape>
                <o:OLEObject Type="Embed" ProgID="FXDraw.Graphic" ShapeID="_x0000_s1178" DrawAspect="Content" ObjectID="_1459977112" r:id="rId219"/>
              </w:object>
            </w:r>
            <w:r w:rsidR="006F71A1">
              <w:t xml:space="preserve">Find the value of </w:t>
            </w:r>
            <w:r w:rsidR="006F71A1">
              <w:rPr>
                <w:i/>
              </w:rPr>
              <w:t>d</w:t>
            </w:r>
            <w:r w:rsidR="006F71A1">
              <w:t xml:space="preserve"> in the triangle below.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10624" behindDoc="0" locked="0" layoutInCell="1" allowOverlap="1" wp14:anchorId="0CD1758E" wp14:editId="5A978CD8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28575</wp:posOffset>
                      </wp:positionV>
                      <wp:extent cx="182880" cy="914400"/>
                      <wp:effectExtent l="0" t="0" r="26670" b="1905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" cy="9144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5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2702C7" id="Group 158" o:spid="_x0000_s1026" style="position:absolute;margin-left:26.5pt;margin-top:2.25pt;width:14.4pt;height:1in;z-index:25161062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UQsMAA&#10;AADcAAAADwAAAGRycy9kb3ducmV2LnhtbERPTWsCMRC9F/wPYQRvNWvB0l2NIlKlR9f24m3YjLuL&#10;m0lIosZ/bwqF3ubxPme5TmYQN/Kht6xgNi1AEDdW99wq+PnevX6ACBFZ42CZFDwowHo1ellipe2d&#10;a7odYytyCIcKFXQxukrK0HRkMEytI87c2XqDMUPfSu3xnsPNIN+K4l0a7Dk3dOho21FzOV6Ngk+v&#10;68OpTM4d0r7e+aJ0Zy6VmozTZgEiUor/4j/3l87z5yX8PpMv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6UQsMAAAADcAAAADwAAAAAAAAAAAAAAAACYAgAAZHJzL2Rvd25y&#10;ZXYueG1sUEsFBgAAAAAEAAQA9QAAAIU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rxZsYA&#10;AADcAAAADwAAAGRycy9kb3ducmV2LnhtbESPQWvCQBCF7wX/wzJCL6Vu9GDT6CqiWNqLUBW9Dtlp&#10;EpqdDdk1if31nUOhtxnem/e+Wa4HV6uO2lB5NjCdJKCIc28rLgycT/vnFFSIyBZrz2TgTgHWq9HD&#10;EjPre/6k7hgLJSEcMjRQxthkWoe8JIdh4hti0b586zDK2hbatthLuKv1LEnm2mHF0lBiQ9uS8u/j&#10;zRlI76m7dJfD25U+uN/9HOzL5unVmMfxsFmAijTEf/Pf9bs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rxZs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ZU/cMA&#10;AADcAAAADwAAAGRycy9kb3ducmV2LnhtbERPTWvCQBC9F/oflil4KbrRg8boKtLSUi+CadHrkB2T&#10;YHY2ZLdJ9Ne7guBtHu9zluveVKKlxpWWFYxHEQjizOqScwV/v1/DGITzyBory6TgQg7Wq9eXJSba&#10;drynNvW5CCHsElRQeF8nUrqsIINuZGviwJ1sY9AH2ORSN9iFcFPJSRRNpcGSQ0OBNX0UlJ3Tf6Mg&#10;vsTm0B5230facvd53enZ5n2u1OCt3yxAeOr9U/xw/+gwfzqG+zPhAr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ZU/c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TKisMA&#10;AADcAAAADwAAAGRycy9kb3ducmV2LnhtbERPTWvCQBC9F/wPywheim70YGN0FVEs9SJURa9DdkyC&#10;2dmQXZPYX98VCr3N433OYtWZUjRUu8KygvEoAkGcWl1wpuB82g1jEM4jaywtk4InOVgte28LTLRt&#10;+Zuao89ECGGXoILc+yqR0qU5GXQjWxEH7mZrgz7AOpO6xjaEm1JOomgqDRYcGnKsaJNTej8+jIL4&#10;GZtLczl8XmnP7fbnoD/W7zOlBv1uPQfhqfP/4j/3lw7zpxN4PRMu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TKi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>
              <w:t xml:space="preserve">     </w:t>
            </w:r>
            <w:r w:rsidRPr="004E1905">
              <w:t xml:space="preserve"> </w:t>
            </w:r>
            <w:r>
              <w:t xml:space="preserve">     </w:t>
            </w:r>
            <w:r w:rsidRPr="004E1905">
              <w:t xml:space="preserve">      </w:t>
            </w:r>
            <w:r>
              <w:t xml:space="preserve"> 2.5 cm</w:t>
            </w:r>
          </w:p>
          <w:p w:rsidR="006F71A1" w:rsidRPr="000C2FC4" w:rsidRDefault="00F93EEC" w:rsidP="00362FF3">
            <w:pPr>
              <w:pStyle w:val="QuestionStyle"/>
              <w:rPr>
                <w:sz w:val="12"/>
                <w:szCs w:val="12"/>
              </w:rPr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40320" behindDoc="0" locked="0" layoutInCell="1" allowOverlap="1" wp14:anchorId="7F6436C4" wp14:editId="4295FA2F">
                      <wp:simplePos x="0" y="0"/>
                      <wp:positionH relativeFrom="column">
                        <wp:posOffset>1532890</wp:posOffset>
                      </wp:positionH>
                      <wp:positionV relativeFrom="paragraph">
                        <wp:posOffset>8890</wp:posOffset>
                      </wp:positionV>
                      <wp:extent cx="1798320" cy="893445"/>
                      <wp:effectExtent l="0" t="0" r="0" b="1905"/>
                      <wp:wrapNone/>
                      <wp:docPr id="2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93EEC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54"/>
                                    </w:rPr>
                                    <w:object w:dxaOrig="1397" w:dyaOrig="812">
                                      <v:shape id="_x0000_i1156" type="#_x0000_t75" style="width:69.7pt;height:40.65pt" o:ole="">
                                        <v:imagedata r:id="rId220" o:title=""/>
                                      </v:shape>
                                      <o:OLEObject Type="Embed" ProgID="FXEquation.Equation" ShapeID="_x0000_i1156" DrawAspect="Content" ObjectID="_1459977147" r:id="rId221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6436C4" id="_x0000_s1077" type="#_x0000_t202" style="position:absolute;margin-left:120.7pt;margin-top:.7pt;width:141.6pt;height:70.35pt;z-index:25164032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" stroked="f">
                      <v:textbox style="mso-fit-shape-to-text:t">
                        <w:txbxContent>
                          <w:p w:rsidR="00045330" w:rsidRDefault="00045330" w:rsidP="00F93EEC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54"/>
                              </w:rPr>
                              <w:object w:dxaOrig="1397" w:dyaOrig="812">
                                <v:shape id="_x0000_i1156" type="#_x0000_t75" style="width:69.7pt;height:40.65pt" o:ole="">
                                  <v:imagedata r:id="rId220" o:title=""/>
                                </v:shape>
                                <o:OLEObject Type="Embed" ProgID="FXEquation.Equation" ShapeID="_x0000_i1156" DrawAspect="Content" ObjectID="_1459977147" r:id="rId222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  <w:r>
              <w:t xml:space="preserve">     </w:t>
            </w:r>
            <w:r w:rsidRPr="004E1905">
              <w:t xml:space="preserve">      </w:t>
            </w:r>
            <w:r>
              <w:t xml:space="preserve">     </w:t>
            </w:r>
            <w:r w:rsidRPr="004E1905">
              <w:t xml:space="preserve"> </w:t>
            </w:r>
            <w:r>
              <w:t>3.5 cm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Default="006F71A1" w:rsidP="00362FF3">
            <w:pPr>
              <w:pStyle w:val="QuestionStyle"/>
            </w:pPr>
            <w:r>
              <w:t xml:space="preserve">                 </w:t>
            </w:r>
            <w:r w:rsidR="00F93EEC">
              <w:t>13.4 cm</w:t>
            </w:r>
            <w:r w:rsidRPr="004E1905">
              <w:t xml:space="preserve"> 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E1905" w:rsidRDefault="006F71A1" w:rsidP="00362FF3">
            <w:pPr>
              <w:pStyle w:val="QuestionStyle"/>
            </w:pPr>
            <w:r>
              <w:t xml:space="preserve">                 </w:t>
            </w:r>
            <w:r w:rsidR="00F93EEC">
              <w:t>21.6 cm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RPr="00F97437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are Pythagorean triads?</w: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More than one could be a Pythagorean triad, so mark all that are.</w:t>
            </w:r>
          </w:p>
          <w:p w:rsidR="006F71A1" w:rsidRDefault="00F93EEC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44416" behindDoc="0" locked="0" layoutInCell="1" allowOverlap="1" wp14:anchorId="72A29909" wp14:editId="62D5D13F">
                      <wp:simplePos x="0" y="0"/>
                      <wp:positionH relativeFrom="column">
                        <wp:posOffset>4237990</wp:posOffset>
                      </wp:positionH>
                      <wp:positionV relativeFrom="paragraph">
                        <wp:posOffset>47625</wp:posOffset>
                      </wp:positionV>
                      <wp:extent cx="1798320" cy="893445"/>
                      <wp:effectExtent l="0" t="0" r="0" b="1905"/>
                      <wp:wrapNone/>
                      <wp:docPr id="2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93EEC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602" w:dyaOrig="868">
                                      <v:shape id="_x0000_i1157" type="#_x0000_t75" style="width:80.15pt;height:43.55pt" o:ole="">
                                        <v:imagedata r:id="rId223" o:title=""/>
                                      </v:shape>
                                      <o:OLEObject Type="Embed" ProgID="FXEquation.Equation" ShapeID="_x0000_i1157" DrawAspect="Content" ObjectID="_1459977148" r:id="rId224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29909" id="_x0000_s1078" type="#_x0000_t202" style="position:absolute;margin-left:333.7pt;margin-top:3.75pt;width:141.6pt;height:70.35pt;z-index:25164441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" stroked="f">
                      <v:textbox style="mso-fit-shape-to-text:t">
                        <w:txbxContent>
                          <w:p w:rsidR="00045330" w:rsidRDefault="00045330" w:rsidP="00F93EEC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602" w:dyaOrig="868">
                                <v:shape id="_x0000_i1157" type="#_x0000_t75" style="width:80.15pt;height:43.55pt" o:ole="">
                                  <v:imagedata r:id="rId223" o:title=""/>
                                </v:shape>
                                <o:OLEObject Type="Embed" ProgID="FXEquation.Equation" ShapeID="_x0000_i1157" DrawAspect="Content" ObjectID="_1459977148" r:id="rId22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43392" behindDoc="0" locked="0" layoutInCell="1" allowOverlap="1" wp14:anchorId="73A9D30D" wp14:editId="551281F2">
                      <wp:simplePos x="0" y="0"/>
                      <wp:positionH relativeFrom="column">
                        <wp:posOffset>2874010</wp:posOffset>
                      </wp:positionH>
                      <wp:positionV relativeFrom="paragraph">
                        <wp:posOffset>70485</wp:posOffset>
                      </wp:positionV>
                      <wp:extent cx="1798320" cy="893445"/>
                      <wp:effectExtent l="0" t="0" r="0" b="1905"/>
                      <wp:wrapNone/>
                      <wp:docPr id="2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93EEC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674" w:dyaOrig="868">
                                      <v:shape id="_x0000_i1158" type="#_x0000_t75" style="width:83.6pt;height:43.55pt" o:ole="">
                                        <v:imagedata r:id="rId226" o:title=""/>
                                      </v:shape>
                                      <o:OLEObject Type="Embed" ProgID="FXEquation.Equation" ShapeID="_x0000_i1158" DrawAspect="Content" ObjectID="_1459977149" r:id="rId227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9D30D" id="_x0000_s1079" type="#_x0000_t202" style="position:absolute;margin-left:226.3pt;margin-top:5.55pt;width:141.6pt;height:70.35pt;z-index:25164339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" stroked="f">
                      <v:textbox style="mso-fit-shape-to-text:t">
                        <w:txbxContent>
                          <w:p w:rsidR="00045330" w:rsidRDefault="00045330" w:rsidP="00F93EEC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674" w:dyaOrig="868">
                                <v:shape id="_x0000_i1158" type="#_x0000_t75" style="width:83.6pt;height:43.55pt" o:ole="">
                                  <v:imagedata r:id="rId226" o:title=""/>
                                </v:shape>
                                <o:OLEObject Type="Embed" ProgID="FXEquation.Equation" ShapeID="_x0000_i1158" DrawAspect="Content" ObjectID="_1459977149" r:id="rId228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42368" behindDoc="0" locked="0" layoutInCell="1" allowOverlap="1" wp14:anchorId="4210143B" wp14:editId="7DE4E3D0">
                      <wp:simplePos x="0" y="0"/>
                      <wp:positionH relativeFrom="column">
                        <wp:posOffset>1395730</wp:posOffset>
                      </wp:positionH>
                      <wp:positionV relativeFrom="paragraph">
                        <wp:posOffset>62865</wp:posOffset>
                      </wp:positionV>
                      <wp:extent cx="1798320" cy="893445"/>
                      <wp:effectExtent l="0" t="0" r="0" b="1905"/>
                      <wp:wrapNone/>
                      <wp:docPr id="2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93EEC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662" w:dyaOrig="868">
                                      <v:shape id="_x0000_i1159" type="#_x0000_t75" style="width:83.05pt;height:43.55pt" o:ole="">
                                        <v:imagedata r:id="rId229" o:title=""/>
                                      </v:shape>
                                      <o:OLEObject Type="Embed" ProgID="FXEquation.Equation" ShapeID="_x0000_i1159" DrawAspect="Content" ObjectID="_1459977150" r:id="rId23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10143B" id="_x0000_s1080" type="#_x0000_t202" style="position:absolute;margin-left:109.9pt;margin-top:4.95pt;width:141.6pt;height:70.35pt;z-index:25164236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" stroked="f">
                      <v:textbox style="mso-fit-shape-to-text:t">
                        <w:txbxContent>
                          <w:p w:rsidR="00045330" w:rsidRDefault="00045330" w:rsidP="00F93EEC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662" w:dyaOrig="868">
                                <v:shape id="_x0000_i1159" type="#_x0000_t75" style="width:83.05pt;height:43.55pt" o:ole="">
                                  <v:imagedata r:id="rId229" o:title=""/>
                                </v:shape>
                                <o:OLEObject Type="Embed" ProgID="FXEquation.Equation" ShapeID="_x0000_i1159" DrawAspect="Content" ObjectID="_1459977150" r:id="rId231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41344" behindDoc="0" locked="0" layoutInCell="1" allowOverlap="1" wp14:anchorId="51048E3C" wp14:editId="36D16E63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48260</wp:posOffset>
                      </wp:positionV>
                      <wp:extent cx="1798320" cy="893445"/>
                      <wp:effectExtent l="0" t="0" r="0" b="1905"/>
                      <wp:wrapNone/>
                      <wp:docPr id="2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93EEC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674" w:dyaOrig="868">
                                      <v:shape id="_x0000_i1160" type="#_x0000_t75" style="width:83.6pt;height:43.55pt" o:ole="">
                                        <v:imagedata r:id="rId232" o:title=""/>
                                      </v:shape>
                                      <o:OLEObject Type="Embed" ProgID="FXEquation.Equation" ShapeID="_x0000_i1160" DrawAspect="Content" ObjectID="_1459977151" r:id="rId233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048E3C" id="_x0000_s1081" type="#_x0000_t202" style="position:absolute;margin-left:.1pt;margin-top:3.8pt;width:141.6pt;height:70.35pt;z-index:25164134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" stroked="f">
                      <v:textbox style="mso-fit-shape-to-text:t">
                        <w:txbxContent>
                          <w:p w:rsidR="00045330" w:rsidRDefault="00045330" w:rsidP="00F93EEC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674" w:dyaOrig="868">
                                <v:shape id="_x0000_i1160" type="#_x0000_t75" style="width:83.6pt;height:43.55pt" o:ole="">
                                  <v:imagedata r:id="rId232" o:title=""/>
                                </v:shape>
                                <o:OLEObject Type="Embed" ProgID="FXEquation.Equation" ShapeID="_x0000_i1160" DrawAspect="Content" ObjectID="_1459977151" r:id="rId234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93EEC" w:rsidRDefault="00F93EEC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3EEC" w:rsidRDefault="00F93EEC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3EEC" w:rsidRDefault="00F93EEC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3EEC" w:rsidRDefault="00F93EEC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3EEC" w:rsidRPr="00C20620" w:rsidRDefault="00F93EEC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Pr="00C20620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1648" behindDoc="0" locked="0" layoutInCell="1" allowOverlap="1">
                      <wp:simplePos x="0" y="0"/>
                      <wp:positionH relativeFrom="column">
                        <wp:posOffset>212090</wp:posOffset>
                      </wp:positionH>
                      <wp:positionV relativeFrom="paragraph">
                        <wp:posOffset>43815</wp:posOffset>
                      </wp:positionV>
                      <wp:extent cx="4362450" cy="114300"/>
                      <wp:effectExtent l="0" t="0" r="19050" b="19050"/>
                      <wp:wrapNone/>
                      <wp:docPr id="184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85" name="AutoShape 1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AutoShape 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AutoShape 1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1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8E1FA2" id="Group 184" o:spid="_x0000_s1026" style="position:absolute;margin-left:16.7pt;margin-top:3.45pt;width:343.5pt;height:9pt;z-index:251611648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">
                      <v:roundrect id="AutoShape 156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5oucIA&#10;AADcAAAADwAAAGRycy9kb3ducmV2LnhtbERP22rCQBB9F/oPyxT6IrqbokVS1yCWlkJBqAq+Dtlp&#10;EszOhuw2l369WxB8m8O5zjobbC06an3lWEMyVyCIc2cqLjScju+zFQgfkA3WjknDSB6yzcNkjalx&#10;PX9TdwiFiCHsU9RQhtCkUvq8JIt+7hriyP241mKIsC2kabGP4baWz0q9SIsVx4YSG9qVlF8Ov1YD&#10;9gt6U+N++PorPuyZpiqxeNH66XHYvoIINIS7+Ob+NHH+agn/z8QL5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rmi5wgAAANwAAAAPAAAAAAAAAAAAAAAAAJgCAABkcnMvZG93&#10;bnJldi54bWxQSwUGAAAAAAQABAD1AAAAhwMAAAAA&#10;" fillcolor="black [3213]"/>
                      <v:roundrect id="AutoShape 157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KuMEA&#10;AADcAAAADwAAAGRycy9kb3ducmV2LnhtbERPTWsCMRC9F/wPYYTeamJB0dUoIli8lW49eBw34+7i&#10;ZrIm2XXbX98UCr3N433OejvYRvTkQ+1Yw3SiQBAXztRcajh9Hl4WIEJENtg4Jg1fFGC7GT2tMTPu&#10;wR/U57EUKYRDhhqqGNtMylBUZDFMXEucuKvzFmOCvpTG4yOF20a+KjWXFmtODRW2tK+ouOWd1VAY&#10;1Sl/7t+Xl1nMv/vuzvLtrvXzeNitQEQa4r/4z300af5iDr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GCrjBAAAA3AAAAA8AAAAAAAAAAAAAAAAAmAIAAGRycy9kb3du&#10;cmV2LnhtbFBLBQYAAAAABAAEAPUAAACGAwAAAAA=&#10;"/>
                      <v:roundrect id="AutoShape 158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TVcIA&#10;AADcAAAADwAAAGRycy9kb3ducmV2LnhtbERP22rCQBB9F/oPyxT6IrqbIlZS1yCWlkJBqAq+Dtlp&#10;EszOhuw2l369WxB8m8O5zjobbC06an3lWEMyVyCIc2cqLjScju+zFQgfkA3WjknDSB6yzcNkjalx&#10;PX9TdwiFiCHsU9RQhtCkUvq8JIt+7hriyP241mKIsC2kabGP4baWz0otpcWKY0OJDe1Kyi+HX6sB&#10;+wW9qXE/fP0VH/ZMU5VYvGj99DhsX0EEGsJdfHN/mjh/9QL/z8QL5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FNVwgAAANwAAAAPAAAAAAAAAAAAAAAAAJgCAABkcnMvZG93&#10;bnJldi54bWxQSwUGAAAAAAQABAD1AAAAhwMAAAAA&#10;" fillcolor="black [3213]"/>
                      <v:roundrect id="AutoShape 159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U7UcQA&#10;AADcAAAADwAAAGRycy9kb3ducmV2LnhtbESPQU/DMAyF70j8h8hI3FgCEmh0yyY0aYjbRNmBo9d4&#10;bbXG6ZK0K/v1+IDEzdZ7fu/zcj35To0UUxvYwuPMgCKugmu5trD/2j7MQaWM7LALTBZ+KMF6dXuz&#10;xMKFC3/SWOZaSQinAi00OfeF1qlqyGOahZ5YtGOIHrOssdYu4kXCfaefjHnRHluWhgZ72jRUncrB&#10;W6icGUz8Hnevh+dcXsfhzPr9bO393fS2AJVpyv/mv+sPJ/hzoZVnZA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VO1HEAAAA3AAAAA8AAAAAAAAAAAAAAAAAmAIAAGRycy9k&#10;b3ducmV2LnhtbFBLBQYAAAAABAAEAPUAAACJAwAAAAA=&#10;"/>
                    </v:group>
                  </w:pict>
                </mc:Fallback>
              </mc:AlternateContent>
            </w:r>
            <w:r w:rsidRPr="00C20620">
              <w:rPr>
                <w:rFonts w:ascii="Times New Roman" w:hAnsi="Times New Roman"/>
                <w:sz w:val="24"/>
                <w:szCs w:val="24"/>
              </w:rPr>
              <w:t xml:space="preserve">              {</w:t>
            </w:r>
            <w:r>
              <w:rPr>
                <w:rFonts w:ascii="Times New Roman" w:hAnsi="Times New Roman"/>
                <w:sz w:val="24"/>
                <w:szCs w:val="24"/>
              </w:rPr>
              <w:t>15, 39, 45</w:t>
            </w:r>
            <w:r w:rsidRPr="00C20620">
              <w:rPr>
                <w:rFonts w:ascii="Times New Roman" w:hAnsi="Times New Roman"/>
                <w:sz w:val="24"/>
                <w:szCs w:val="24"/>
              </w:rPr>
              <w:t>}             {15, 36, 39}                   {16, 28, 34}                {24, 70, 74}</w:t>
            </w:r>
          </w:p>
          <w:p w:rsidR="006F71A1" w:rsidRPr="00F97437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0420E3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184" type="#_x0000_t75" style="position:absolute;margin-left:292.85pt;margin-top:2.4pt;width:161.45pt;height:155.65pt;z-index:251702784;mso-position-horizontal-relative:text;mso-position-vertical-relative:text">
                  <v:imagedata r:id="rId235" o:title=""/>
                </v:shape>
                <o:OLEObject Type="Embed" ProgID="FXDraw.Graphic" ShapeID="_x0000_s1184" DrawAspect="Content" ObjectID="_1459977113" r:id="rId236"/>
              </w:objec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The ladder shown, leans against the top of the wall. </w:t>
            </w:r>
          </w:p>
          <w:p w:rsidR="006F71A1" w:rsidRDefault="006F71A1" w:rsidP="000420E3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height of the wall, correct to the nearest 10</w:t>
            </w:r>
            <w:r w:rsidRPr="00652A13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a metre?</w: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6488E181" wp14:editId="7240009B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73660</wp:posOffset>
                      </wp:positionV>
                      <wp:extent cx="714375" cy="400050"/>
                      <wp:effectExtent l="0" t="0" r="28575" b="19050"/>
                      <wp:wrapNone/>
                      <wp:docPr id="163" name="Rectangl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Pr="00657C13" w:rsidRDefault="00045330" w:rsidP="00657C13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657C13">
                                    <w:rPr>
                                      <w:sz w:val="40"/>
                                      <w:szCs w:val="40"/>
                                    </w:rPr>
                                    <w:t>3.9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88E181" id="Rectangle 163" o:spid="_x0000_s1082" style="position:absolute;margin-left:78.75pt;margin-top:5.8pt;width:56.25pt;height:31.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" strokeweight="1.5pt">
                      <v:textbox>
                        <w:txbxContent>
                          <w:p w:rsidR="00045330" w:rsidRPr="00657C13" w:rsidRDefault="00045330" w:rsidP="00657C13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57C13">
                              <w:rPr>
                                <w:sz w:val="40"/>
                                <w:szCs w:val="40"/>
                              </w:rPr>
                              <w:t>3.9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652A13" w:rsidRDefault="006F71A1" w:rsidP="000420E3">
            <w:pPr>
              <w:rPr>
                <w:rFonts w:ascii="Times New Roman" w:hAnsi="Times New Roman"/>
                <w:sz w:val="32"/>
                <w:szCs w:val="32"/>
              </w:rPr>
            </w:pPr>
            <w:r w:rsidRPr="00652A13">
              <w:rPr>
                <w:rFonts w:ascii="Times New Roman" w:hAnsi="Times New Roman"/>
                <w:sz w:val="32"/>
                <w:szCs w:val="32"/>
              </w:rPr>
              <w:t xml:space="preserve">    Height is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652A13">
              <w:rPr>
                <w:rFonts w:ascii="Times New Roman" w:hAnsi="Times New Roman"/>
                <w:sz w:val="32"/>
                <w:szCs w:val="32"/>
              </w:rPr>
              <w:t xml:space="preserve">                metres.</w:t>
            </w:r>
          </w:p>
          <w:p w:rsidR="006F71A1" w:rsidRDefault="00657C13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45440" behindDoc="0" locked="0" layoutInCell="1" allowOverlap="1" wp14:anchorId="576A34CA" wp14:editId="207811AF">
                      <wp:simplePos x="0" y="0"/>
                      <wp:positionH relativeFrom="column">
                        <wp:posOffset>1921510</wp:posOffset>
                      </wp:positionH>
                      <wp:positionV relativeFrom="paragraph">
                        <wp:posOffset>175895</wp:posOffset>
                      </wp:positionV>
                      <wp:extent cx="1798320" cy="893445"/>
                      <wp:effectExtent l="0" t="0" r="0" b="1905"/>
                      <wp:wrapNone/>
                      <wp:docPr id="2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657C13">
                                  <w:r w:rsidRPr="00657C13">
                                    <w:rPr>
                                      <w:rFonts w:ascii="Times New Roman" w:hAnsi="Times New Roman"/>
                                      <w:color w:val="FF0000"/>
                                      <w:position w:val="-54"/>
                                    </w:rPr>
                                    <w:object w:dxaOrig="1470" w:dyaOrig="812">
                                      <v:shape id="_x0000_i1161" type="#_x0000_t75" style="width:73.75pt;height:40.65pt" o:ole="">
                                        <v:imagedata r:id="rId237" o:title=""/>
                                      </v:shape>
                                      <o:OLEObject Type="Embed" ProgID="FXEquation.Equation" ShapeID="_x0000_i1161" DrawAspect="Content" ObjectID="_1459977152" r:id="rId238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A34CA" id="_x0000_s1083" type="#_x0000_t202" style="position:absolute;margin-left:151.3pt;margin-top:13.85pt;width:141.6pt;height:70.35pt;z-index:25164544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" stroked="f">
                      <v:textbox style="mso-fit-shape-to-text:t">
                        <w:txbxContent>
                          <w:p w:rsidR="00045330" w:rsidRDefault="00045330" w:rsidP="00657C13">
                            <w:r w:rsidRPr="00657C13">
                              <w:rPr>
                                <w:rFonts w:ascii="Times New Roman" w:hAnsi="Times New Roman"/>
                                <w:color w:val="FF0000"/>
                                <w:position w:val="-54"/>
                              </w:rPr>
                              <w:object w:dxaOrig="1470" w:dyaOrig="812">
                                <v:shape id="_x0000_i1161" type="#_x0000_t75" style="width:73.75pt;height:40.65pt" o:ole="">
                                  <v:imagedata r:id="rId237" o:title=""/>
                                </v:shape>
                                <o:OLEObject Type="Embed" ProgID="FXEquation.Equation" ShapeID="_x0000_i1161" DrawAspect="Content" ObjectID="_1459977152" r:id="rId239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0420E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B01A68">
            <w:pPr>
              <w:pStyle w:val="QuestionStyle"/>
              <w:ind w:right="5278"/>
            </w:pPr>
            <w:r>
              <w:object w:dxaOrig="1440" w:dyaOrig="1440">
                <v:shape id="_x0000_s1185" type="#_x0000_t75" style="position:absolute;margin-left:145.2pt;margin-top:28.85pt;width:298.9pt;height:95.55pt;z-index:251703808;mso-position-horizontal-relative:text;mso-position-vertical-relative:text">
                  <v:imagedata r:id="rId240" o:title=""/>
                </v:shape>
                <o:OLEObject Type="Embed" ProgID="FXDraw.Graphic" ShapeID="_x0000_s1185" DrawAspect="Content" ObjectID="_1459977114" r:id="rId241"/>
              </w:object>
            </w:r>
            <w:r w:rsidR="006F71A1">
              <w:t>A plane is shown coming in to land. It is 1.5 km horizontally from the point where it will touch down and 1.8 km in a straight line from the point.</w:t>
            </w:r>
          </w:p>
          <w:p w:rsidR="006F71A1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pStyle w:val="QuestionStyle"/>
              <w:ind w:right="5278"/>
            </w:pPr>
            <w:r>
              <w:t xml:space="preserve">What is it’s altitude to the nearest metre?  </w:t>
            </w:r>
          </w:p>
          <w:p w:rsidR="006F71A1" w:rsidRDefault="00657C13" w:rsidP="00B01A68">
            <w:pPr>
              <w:pStyle w:val="QuestionStyle"/>
              <w:ind w:right="5278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46464" behindDoc="0" locked="0" layoutInCell="1" allowOverlap="1" wp14:anchorId="4485B1C3" wp14:editId="58015D21">
                      <wp:simplePos x="0" y="0"/>
                      <wp:positionH relativeFrom="column">
                        <wp:posOffset>3681730</wp:posOffset>
                      </wp:positionH>
                      <wp:positionV relativeFrom="paragraph">
                        <wp:posOffset>26670</wp:posOffset>
                      </wp:positionV>
                      <wp:extent cx="1798320" cy="893445"/>
                      <wp:effectExtent l="0" t="0" r="0" b="1905"/>
                      <wp:wrapNone/>
                      <wp:docPr id="2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657C13">
                                  <w:r w:rsidRPr="00657C13">
                                    <w:rPr>
                                      <w:rFonts w:ascii="Times New Roman" w:hAnsi="Times New Roman"/>
                                      <w:color w:val="FF0000"/>
                                      <w:position w:val="-84"/>
                                    </w:rPr>
                                    <w:object w:dxaOrig="1770" w:dyaOrig="1112">
                                      <v:shape id="_x0000_i1162" type="#_x0000_t75" style="width:88.25pt;height:55.75pt" o:ole="">
                                        <v:imagedata r:id="rId242" o:title=""/>
                                      </v:shape>
                                      <o:OLEObject Type="Embed" ProgID="FXEquation.Equation" ShapeID="_x0000_i1162" DrawAspect="Content" ObjectID="_1459977153" r:id="rId243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85B1C3" id="_x0000_s1084" type="#_x0000_t202" style="position:absolute;margin-left:289.9pt;margin-top:2.1pt;width:141.6pt;height:70.35pt;z-index:25164646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" stroked="f">
                      <v:textbox style="mso-fit-shape-to-text:t">
                        <w:txbxContent>
                          <w:p w:rsidR="00045330" w:rsidRDefault="00045330" w:rsidP="00657C13">
                            <w:r w:rsidRPr="00657C13">
                              <w:rPr>
                                <w:rFonts w:ascii="Times New Roman" w:hAnsi="Times New Roman"/>
                                <w:color w:val="FF0000"/>
                                <w:position w:val="-84"/>
                              </w:rPr>
                              <w:object w:dxaOrig="1770" w:dyaOrig="1112">
                                <v:shape id="_x0000_i1162" type="#_x0000_t75" style="width:88.25pt;height:55.75pt" o:ole="">
                                  <v:imagedata r:id="rId242" o:title=""/>
                                </v:shape>
                                <o:OLEObject Type="Embed" ProgID="FXEquation.Equation" ShapeID="_x0000_i1162" DrawAspect="Content" ObjectID="_1459977153" r:id="rId244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2895304E" wp14:editId="7E6AED0F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82550</wp:posOffset>
                      </wp:positionV>
                      <wp:extent cx="714375" cy="400050"/>
                      <wp:effectExtent l="0" t="0" r="28575" b="19050"/>
                      <wp:wrapNone/>
                      <wp:docPr id="164" name="Rectangl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Pr="00657C13" w:rsidRDefault="00045330" w:rsidP="00657C13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</w:rPr>
                                    <w:t>995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95304E" id="Rectangle 164" o:spid="_x0000_s1085" style="position:absolute;margin-left:88.9pt;margin-top:6.5pt;width:56.25pt;height:31.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" strokeweight="1.5pt">
                      <v:textbox>
                        <w:txbxContent>
                          <w:p w:rsidR="00045330" w:rsidRPr="00657C13" w:rsidRDefault="00045330" w:rsidP="00657C13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995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Default="006F71A1" w:rsidP="00B01A68">
            <w:pPr>
              <w:ind w:right="5278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Altitude</w:t>
            </w:r>
            <w:r w:rsidRPr="00652A13">
              <w:rPr>
                <w:rFonts w:ascii="Times New Roman" w:hAnsi="Times New Roman"/>
                <w:sz w:val="32"/>
                <w:szCs w:val="32"/>
              </w:rPr>
              <w:t xml:space="preserve"> is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</w:t>
            </w:r>
            <w:r w:rsidRPr="00652A13">
              <w:rPr>
                <w:rFonts w:ascii="Times New Roman" w:hAnsi="Times New Roman"/>
                <w:sz w:val="32"/>
                <w:szCs w:val="32"/>
              </w:rPr>
              <w:t xml:space="preserve">                metres.</w:t>
            </w:r>
            <w:r w:rsidR="00657C13" w:rsidRPr="00593C6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6F71A1" w:rsidRDefault="006F71A1" w:rsidP="00B01A68">
            <w:pPr>
              <w:ind w:right="5278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57C13" w:rsidP="00B01A68">
            <w:pPr>
              <w:pStyle w:val="QuestionStyle"/>
              <w:ind w:right="5278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47488" behindDoc="0" locked="0" layoutInCell="1" allowOverlap="1" wp14:anchorId="14767E30" wp14:editId="20D3BBD9">
                      <wp:simplePos x="0" y="0"/>
                      <wp:positionH relativeFrom="column">
                        <wp:posOffset>2218690</wp:posOffset>
                      </wp:positionH>
                      <wp:positionV relativeFrom="paragraph">
                        <wp:posOffset>78740</wp:posOffset>
                      </wp:positionV>
                      <wp:extent cx="1798320" cy="893445"/>
                      <wp:effectExtent l="0" t="0" r="0" b="1905"/>
                      <wp:wrapNone/>
                      <wp:docPr id="2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657C13">
                                  <w:r w:rsidRPr="00F93EEC">
                                    <w:rPr>
                                      <w:rFonts w:ascii="Times New Roman" w:hAnsi="Times New Roman"/>
                                      <w:color w:val="FF0000"/>
                                      <w:position w:val="-54"/>
                                    </w:rPr>
                                    <w:object w:dxaOrig="2586" w:dyaOrig="1060">
                                      <v:shape id="_x0000_i1163" type="#_x0000_t75" style="width:129.5pt;height:52.85pt" o:ole="">
                                        <v:imagedata r:id="rId245" o:title=""/>
                                      </v:shape>
                                      <o:OLEObject Type="Embed" ProgID="FXEquation.Equation" ShapeID="_x0000_i1163" DrawAspect="Content" ObjectID="_1459977154" r:id="rId246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767E30" id="_x0000_s1086" type="#_x0000_t202" style="position:absolute;margin-left:174.7pt;margin-top:6.2pt;width:141.6pt;height:70.35pt;z-index:25164748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" stroked="f">
                      <v:textbox style="mso-fit-shape-to-text:t">
                        <w:txbxContent>
                          <w:p w:rsidR="00045330" w:rsidRDefault="00045330" w:rsidP="00657C13">
                            <w:r w:rsidRPr="00F93EEC">
                              <w:rPr>
                                <w:rFonts w:ascii="Times New Roman" w:hAnsi="Times New Roman"/>
                                <w:color w:val="FF0000"/>
                                <w:position w:val="-54"/>
                              </w:rPr>
                              <w:object w:dxaOrig="2586" w:dyaOrig="1060">
                                <v:shape id="_x0000_i1163" type="#_x0000_t75" style="width:129.5pt;height:52.85pt" o:ole="">
                                  <v:imagedata r:id="rId245" o:title=""/>
                                </v:shape>
                                <o:OLEObject Type="Embed" ProgID="FXEquation.Equation" ShapeID="_x0000_i1163" DrawAspect="Content" ObjectID="_1459977154" r:id="rId247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597B">
              <w:object w:dxaOrig="1440" w:dyaOrig="1440">
                <v:shape id="_x0000_s1186" type="#_x0000_t75" style="position:absolute;margin-left:241.05pt;margin-top:-4.95pt;width:199.9pt;height:166pt;z-index:251704832;mso-position-horizontal-relative:text;mso-position-vertical-relative:text">
                  <v:imagedata r:id="rId248" o:title=""/>
                </v:shape>
                <o:OLEObject Type="Embed" ProgID="FXDraw.Graphic" ShapeID="_x0000_s1186" DrawAspect="Content" ObjectID="_1459977115" r:id="rId249"/>
              </w:object>
            </w:r>
            <w:r w:rsidR="006F71A1">
              <w:t>Tarquin is building a shed.</w:t>
            </w:r>
          </w:p>
          <w:p w:rsidR="006F71A1" w:rsidRPr="00CD3E49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pStyle w:val="QuestionStyle"/>
              <w:ind w:right="5278"/>
            </w:pPr>
            <w:r>
              <w:t>He needs a beam for the roof, to go from A to B on the diagram.</w:t>
            </w:r>
          </w:p>
          <w:p w:rsidR="006F71A1" w:rsidRPr="00CD3E49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pStyle w:val="QuestionStyle"/>
              <w:ind w:right="5278"/>
            </w:pPr>
            <w:r>
              <w:t>What is the length of the beam</w:t>
            </w:r>
            <w:r w:rsidR="00657C13">
              <w:t xml:space="preserve"> to the nearest centimetre?</w:t>
            </w:r>
          </w:p>
          <w:p w:rsidR="006F71A1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7034A209" wp14:editId="2E3924DD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82550</wp:posOffset>
                      </wp:positionV>
                      <wp:extent cx="714375" cy="400050"/>
                      <wp:effectExtent l="0" t="0" r="28575" b="19050"/>
                      <wp:wrapNone/>
                      <wp:docPr id="165" name="Rectangl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Pr="00362FF3" w:rsidRDefault="00045330" w:rsidP="00362FF3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362FF3">
                                    <w:rPr>
                                      <w:sz w:val="40"/>
                                      <w:szCs w:val="40"/>
                                    </w:rPr>
                                    <w:t>2.06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34A209" id="Rectangle 165" o:spid="_x0000_s1087" style="position:absolute;margin-left:88.9pt;margin-top:6.5pt;width:56.25pt;height:31.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" strokeweight="1.5pt">
                      <v:textbox>
                        <w:txbxContent>
                          <w:p w:rsidR="00045330" w:rsidRPr="00362FF3" w:rsidRDefault="00045330" w:rsidP="00362FF3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362FF3">
                              <w:rPr>
                                <w:sz w:val="40"/>
                                <w:szCs w:val="40"/>
                              </w:rPr>
                              <w:t>2.06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Default="006F71A1" w:rsidP="00B01A68">
            <w:pPr>
              <w:pStyle w:val="QuestionStyle"/>
              <w:ind w:right="5278"/>
            </w:pPr>
            <w:r>
              <w:t xml:space="preserve">      Length</w:t>
            </w:r>
            <w:r w:rsidRPr="00652A13">
              <w:t xml:space="preserve"> is</w:t>
            </w:r>
            <w:r>
              <w:t xml:space="preserve">  </w:t>
            </w:r>
            <w:r w:rsidRPr="00652A13">
              <w:t xml:space="preserve">                metres</w:t>
            </w:r>
            <w:r>
              <w:t>.</w:t>
            </w:r>
          </w:p>
          <w:p w:rsidR="006F71A1" w:rsidRDefault="006F71A1" w:rsidP="00B01A68">
            <w:pPr>
              <w:pStyle w:val="QuestionStyle"/>
              <w:ind w:right="5278"/>
            </w:pPr>
          </w:p>
          <w:p w:rsidR="006F71A1" w:rsidRDefault="006F71A1" w:rsidP="00B01A68">
            <w:pPr>
              <w:pStyle w:val="QuestionStyle"/>
              <w:ind w:right="5278"/>
            </w:pPr>
          </w:p>
          <w:p w:rsidR="00362FF3" w:rsidRDefault="00362FF3" w:rsidP="00B01A68">
            <w:pPr>
              <w:pStyle w:val="QuestionStyle"/>
              <w:ind w:right="5278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362FF3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48512" behindDoc="0" locked="0" layoutInCell="1" allowOverlap="1" wp14:anchorId="68A7FC9C" wp14:editId="0F92EAC8">
                      <wp:simplePos x="0" y="0"/>
                      <wp:positionH relativeFrom="column">
                        <wp:posOffset>4580890</wp:posOffset>
                      </wp:positionH>
                      <wp:positionV relativeFrom="paragraph">
                        <wp:posOffset>67310</wp:posOffset>
                      </wp:positionV>
                      <wp:extent cx="1798320" cy="893445"/>
                      <wp:effectExtent l="0" t="0" r="0" b="0"/>
                      <wp:wrapNone/>
                      <wp:docPr id="2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362FF3">
                                  <w:r w:rsidRPr="00362FF3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178" w:dyaOrig="868">
                                      <v:shape id="_x0000_i1164" type="#_x0000_t75" style="width:58.65pt;height:43.55pt" o:ole="">
                                        <v:imagedata r:id="rId250" o:title=""/>
                                      </v:shape>
                                      <o:OLEObject Type="Embed" ProgID="FXEquation.Equation" ShapeID="_x0000_i1164" DrawAspect="Content" ObjectID="_1459977155" r:id="rId251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7FC9C" id="_x0000_s1088" type="#_x0000_t202" style="position:absolute;margin-left:360.7pt;margin-top:5.3pt;width:141.6pt;height:70.35pt;z-index:25164851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" stroked="f">
                      <v:textbox style="mso-fit-shape-to-text:t">
                        <w:txbxContent>
                          <w:p w:rsidR="00045330" w:rsidRDefault="00045330" w:rsidP="00362FF3">
                            <w:r w:rsidRPr="00362FF3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178" w:dyaOrig="868">
                                <v:shape id="_x0000_i1164" type="#_x0000_t75" style="width:58.65pt;height:43.55pt" o:ole="">
                                  <v:imagedata r:id="rId250" o:title=""/>
                                </v:shape>
                                <o:OLEObject Type="Embed" ProgID="FXEquation.Equation" ShapeID="_x0000_i1164" DrawAspect="Content" ObjectID="_1459977155" r:id="rId252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71A1">
              <w:t>Shade the bubbles of the two triangles which are right angled below.</w:t>
            </w:r>
            <w:r w:rsidRPr="00593C6F">
              <w:t xml:space="preserve"> </w:t>
            </w:r>
          </w:p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88" type="#_x0000_t75" style="position:absolute;margin-left:205.8pt;margin-top:11.4pt;width:117.95pt;height:61.6pt;z-index:251706880;mso-position-horizontal-relative:text;mso-position-vertical-relative:text">
                  <v:imagedata r:id="rId94" o:title=""/>
                </v:shape>
                <o:OLEObject Type="Embed" ProgID="FXDraw.Graphic" ShapeID="_x0000_s1188" DrawAspect="Content" ObjectID="_1459977116" r:id="rId253"/>
              </w:object>
            </w:r>
            <w:r>
              <w:object w:dxaOrig="1440" w:dyaOrig="1440">
                <v:shape id="_x0000_s1187" type="#_x0000_t75" style="position:absolute;margin-left:37.8pt;margin-top:13.8pt;width:122.05pt;height:54.45pt;z-index:251705856;mso-position-horizontal-relative:text;mso-position-vertical-relative:text">
                  <v:imagedata r:id="rId96" o:title=""/>
                </v:shape>
                <o:OLEObject Type="Embed" ProgID="FXDraw.Graphic" ShapeID="_x0000_s1187" DrawAspect="Content" ObjectID="_1459977117" r:id="rId254"/>
              </w:objec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15744" behindDoc="0" locked="0" layoutInCell="1" allowOverlap="1" wp14:anchorId="28C7A48F" wp14:editId="0E00D619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36195</wp:posOffset>
                      </wp:positionV>
                      <wp:extent cx="2247900" cy="1030605"/>
                      <wp:effectExtent l="0" t="0" r="19050" b="17145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1030605"/>
                                <a:chOff x="0" y="0"/>
                                <a:chExt cx="2247900" cy="1030605"/>
                              </a:xfrm>
                            </wpg:grpSpPr>
                            <wps:wsp>
                              <wps:cNvPr id="1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91630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1630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F2547C" id="Group 166" o:spid="_x0000_s1026" style="position:absolute;margin-left:19.3pt;margin-top:2.85pt;width:177pt;height:81.15pt;z-index:251615744;mso-height-relative:margin" coordsize="22479,10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">
                      <v:roundrect id="AutoShape 3" o:spid="_x0000_s1027" style="position:absolute;left:20764;top:916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r5MEA&#10;AADcAAAADwAAAGRycy9kb3ducmV2LnhtbERPPW/CMBDdkfgP1iF1A6cdKEnjoKoqFSOBLt1O8ZFE&#10;jc+W7YL772ukSmz39D6v3iYziQv5MFpW8LgqQBB3Vo/cK/g87ZYbECEia5wsk4JfCrBt5rMaK22v&#10;3NLlGHuRQzhUqGCI0VVShm4gg2FlHXHmztYbjBn6XmqP1xxuJvlUFGtpcOTcMKCjt4G67+OPUfDu&#10;dXv4KpNzh/TR7nxRujOXSj0s0usLiEgp3sX/7r3O89fPcHsmXy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a6+TBAAAA3AAAAA8AAAAAAAAAAAAAAAAAmAIAAGRycy9kb3du&#10;cmV2LnhtbFBLBQYAAAAABAAEAPUAAACGAwAAAAA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9YMYA&#10;AADcAAAADwAAAGRycy9kb3ducmV2LnhtbESPQWvCQBCF7wX/wzJCL6Vu9GDT6CqiWNqLUBW9Dtlp&#10;EpqdDdk1if31nUOhtxnem/e+Wa4HV6uO2lB5NjCdJKCIc28rLgycT/vnFFSIyBZrz2TgTgHWq9HD&#10;EjPre/6k7hgLJSEcMjRQxthkWoe8JIdh4hti0b586zDK2hbatthLuKv1LEnm2mHF0lBiQ9uS8u/j&#10;zRlI76m7dJfD25U+uN/9HOzL5unVmMfxsFmAijTEf/Pf9bsV/L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z9YMYAAADcAAAADwAAAAAAAAAAAAAAAACYAgAAZHJz&#10;L2Rvd25yZXYueG1sUEsFBgAAAAAEAAQA9QAAAIsDAAAAAA==&#10;" strokecolor="windowText" strokeweight="1pt"/>
                      <v:roundrect id="AutoShape 5" o:spid="_x0000_s1029" style="position:absolute;top:916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BY+8MA&#10;AADcAAAADwAAAGRycy9kb3ducmV2LnhtbERPTWvCQBC9F/wPywi9FN3Yg43RVURpqRehUfQ6ZMck&#10;mJ0N2W0S/fWuUOhtHu9zFqveVKKlxpWWFUzGEQjizOqScwXHw+coBuE8ssbKMim4kYPVcvCywETb&#10;jn+oTX0uQgi7BBUU3teJlC4ryKAb25o4cBfbGPQBNrnUDXYh3FTyPYqm0mDJoaHAmjYFZdf01yiI&#10;b7E5taf915l23G3ve/2xfpsp9Trs13MQnnr/L/5zf+swfzqD5zPhAr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BY+8MAAADcAAAADwAAAAAAAAAAAAAAAACYAgAAZHJzL2Rv&#10;d25yZXYueG1sUEsFBgAAAAAEAAQA9QAAAIg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rlTcMA&#10;AADcAAAADwAAAGRycy9kb3ducmV2LnhtbESPQU/DMAyF70j8h8hI3Fi6HYCWZdOEGOK4brvsZjVe&#10;W9E4UZJt4d/jAxI3W+/5vc/LdXGTulJMo2cD81kFirjzduTewPGwfXoFlTKyxckzGfihBOvV/d0S&#10;G+tv3NJ1n3slIZwaNDDkHBqtUzeQwzTzgVi0s48Os6yx1zbiTcLdpBdV9awdjiwNAwZ6H6j73l+c&#10;gY9o292pLiHsyme7jVUdzlwb8/hQNm+gMpX8b/67/rKC/yL48oxMo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rlTcMAAADcAAAADwAAAAAAAAAAAAAAAACYAgAAZHJzL2Rv&#10;d25yZXYueG1sUEsFBgAAAAAEAAQA9QAAAIgDAAAAAA==&#10;" fillcolor="black [3213]" strokecolor="windowText" strokeweight="1pt"/>
                    </v:group>
                  </w:pict>
                </mc:Fallback>
              </mc:AlternateContent>
            </w:r>
          </w:p>
          <w:p w:rsidR="006F71A1" w:rsidRDefault="00362FF3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49536" behindDoc="0" locked="0" layoutInCell="1" allowOverlap="1" wp14:anchorId="247FEA33" wp14:editId="5A48731A">
                      <wp:simplePos x="0" y="0"/>
                      <wp:positionH relativeFrom="column">
                        <wp:posOffset>4603750</wp:posOffset>
                      </wp:positionH>
                      <wp:positionV relativeFrom="paragraph">
                        <wp:posOffset>10160</wp:posOffset>
                      </wp:positionV>
                      <wp:extent cx="1798320" cy="893445"/>
                      <wp:effectExtent l="0" t="0" r="6350" b="0"/>
                      <wp:wrapNone/>
                      <wp:docPr id="2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362FF3">
                                  <w:r w:rsidRPr="00362FF3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397" w:dyaOrig="868">
                                      <v:shape id="_x0000_i1165" type="#_x0000_t75" style="width:69.7pt;height:43.55pt" o:ole="">
                                        <v:imagedata r:id="rId255" o:title=""/>
                                      </v:shape>
                                      <o:OLEObject Type="Embed" ProgID="FXEquation.Equation" ShapeID="_x0000_i1165" DrawAspect="Content" ObjectID="_1459977156" r:id="rId256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FEA33" id="_x0000_s1089" type="#_x0000_t202" style="position:absolute;margin-left:362.5pt;margin-top:.8pt;width:141.6pt;height:70.35pt;z-index:25164953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" stroked="f">
                      <v:textbox style="mso-fit-shape-to-text:t">
                        <w:txbxContent>
                          <w:p w:rsidR="00045330" w:rsidRDefault="00045330" w:rsidP="00362FF3">
                            <w:r w:rsidRPr="00362FF3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397" w:dyaOrig="868">
                                <v:shape id="_x0000_i1165" type="#_x0000_t75" style="width:69.7pt;height:43.55pt" o:ole="">
                                  <v:imagedata r:id="rId255" o:title=""/>
                                </v:shape>
                                <o:OLEObject Type="Embed" ProgID="FXEquation.Equation" ShapeID="_x0000_i1165" DrawAspect="Content" ObjectID="_1459977156" r:id="rId257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Pr="00460C07" w:rsidRDefault="00F5597B" w:rsidP="000420E3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190" type="#_x0000_t75" style="position:absolute;margin-left:210pt;margin-top:4.8pt;width:133.85pt;height:61.2pt;z-index:251708928;mso-position-horizontal-relative:text;mso-position-vertical-relative:text">
                  <v:imagedata r:id="rId98" o:title=""/>
                </v:shape>
                <o:OLEObject Type="Embed" ProgID="FXDraw.Graphic" ShapeID="_x0000_s1190" DrawAspect="Content" ObjectID="_1459977118" r:id="rId258"/>
              </w:object>
            </w:r>
            <w:r>
              <w:rPr>
                <w:noProof/>
                <w:lang w:eastAsia="en-AU"/>
              </w:rPr>
              <w:object w:dxaOrig="1440" w:dyaOrig="1440">
                <v:shape id="_x0000_s1189" type="#_x0000_t75" style="position:absolute;margin-left:39pt;margin-top:.6pt;width:114.6pt;height:62.1pt;z-index:251707904;mso-position-horizontal-relative:text;mso-position-vertical-relative:text">
                  <v:imagedata r:id="rId100" o:title=""/>
                </v:shape>
                <o:OLEObject Type="Embed" ProgID="FXDraw.Graphic" ShapeID="_x0000_s1189" DrawAspect="Content" ObjectID="_1459977119" r:id="rId259"/>
              </w:object>
            </w:r>
          </w:p>
          <w:p w:rsidR="006F71A1" w:rsidRPr="00460C07" w:rsidRDefault="00362FF3" w:rsidP="000420E3">
            <w:pPr>
              <w:rPr>
                <w:rFonts w:ascii="Times New Roman" w:hAnsi="Times New Roman"/>
                <w:sz w:val="24"/>
                <w:szCs w:val="24"/>
              </w:rPr>
            </w:pPr>
            <w:r w:rsidRPr="00593C6F"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0560" behindDoc="0" locked="0" layoutInCell="1" allowOverlap="1" wp14:anchorId="4E1A8019" wp14:editId="69B126C8">
                      <wp:simplePos x="0" y="0"/>
                      <wp:positionH relativeFrom="column">
                        <wp:posOffset>4580890</wp:posOffset>
                      </wp:positionH>
                      <wp:positionV relativeFrom="paragraph">
                        <wp:posOffset>118110</wp:posOffset>
                      </wp:positionV>
                      <wp:extent cx="1798320" cy="893445"/>
                      <wp:effectExtent l="0" t="0" r="6350" b="0"/>
                      <wp:wrapNone/>
                      <wp:docPr id="2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362FF3">
                                  <w:r w:rsidRPr="00362FF3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397" w:dyaOrig="868">
                                      <v:shape id="_x0000_i1166" type="#_x0000_t75" style="width:69.7pt;height:43.55pt" o:ole="">
                                        <v:imagedata r:id="rId260" o:title=""/>
                                      </v:shape>
                                      <o:OLEObject Type="Embed" ProgID="FXEquation.Equation" ShapeID="_x0000_i1166" DrawAspect="Content" ObjectID="_1459977157" r:id="rId261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1A8019" id="_x0000_s1090" type="#_x0000_t202" style="position:absolute;margin-left:360.7pt;margin-top:9.3pt;width:141.6pt;height:70.35pt;z-index:2516505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" stroked="f">
                      <v:textbox style="mso-fit-shape-to-text:t">
                        <w:txbxContent>
                          <w:p w:rsidR="00045330" w:rsidRDefault="00045330" w:rsidP="00362FF3">
                            <w:r w:rsidRPr="00362FF3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397" w:dyaOrig="868">
                                <v:shape id="_x0000_i1166" type="#_x0000_t75" style="width:69.7pt;height:43.55pt" o:ole="">
                                  <v:imagedata r:id="rId260" o:title=""/>
                                </v:shape>
                                <o:OLEObject Type="Embed" ProgID="FXEquation.Equation" ShapeID="_x0000_i1166" DrawAspect="Content" ObjectID="_1459977157" r:id="rId262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71A1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362FF3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51584" behindDoc="0" locked="0" layoutInCell="1" allowOverlap="1" wp14:anchorId="3E8D611F" wp14:editId="50D3BFB2">
                      <wp:simplePos x="0" y="0"/>
                      <wp:positionH relativeFrom="column">
                        <wp:posOffset>4626610</wp:posOffset>
                      </wp:positionH>
                      <wp:positionV relativeFrom="paragraph">
                        <wp:posOffset>68580</wp:posOffset>
                      </wp:positionV>
                      <wp:extent cx="1798320" cy="893445"/>
                      <wp:effectExtent l="0" t="0" r="6350" b="0"/>
                      <wp:wrapNone/>
                      <wp:docPr id="2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362FF3">
                                  <w:r w:rsidRPr="00362FF3">
                                    <w:rPr>
                                      <w:rFonts w:ascii="Times New Roman" w:hAnsi="Times New Roman"/>
                                      <w:color w:val="FF0000"/>
                                      <w:position w:val="-62"/>
                                    </w:rPr>
                                    <w:object w:dxaOrig="1506" w:dyaOrig="868">
                                      <v:shape id="_x0000_i1167" type="#_x0000_t75" style="width:75.5pt;height:43.55pt" o:ole="">
                                        <v:imagedata r:id="rId263" o:title=""/>
                                      </v:shape>
                                      <o:OLEObject Type="Embed" ProgID="FXEquation.Equation" ShapeID="_x0000_i1167" DrawAspect="Content" ObjectID="_1459977158" r:id="rId264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D611F" id="_x0000_s1091" type="#_x0000_t202" style="position:absolute;margin-left:364.3pt;margin-top:5.4pt;width:141.6pt;height:70.35pt;z-index:25165158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" stroked="f">
                      <v:textbox style="mso-fit-shape-to-text:t">
                        <w:txbxContent>
                          <w:p w:rsidR="00045330" w:rsidRDefault="00045330" w:rsidP="00362FF3">
                            <w:r w:rsidRPr="00362FF3">
                              <w:rPr>
                                <w:rFonts w:ascii="Times New Roman" w:hAnsi="Times New Roman"/>
                                <w:color w:val="FF0000"/>
                                <w:position w:val="-62"/>
                              </w:rPr>
                              <w:object w:dxaOrig="1506" w:dyaOrig="868">
                                <v:shape id="_x0000_i1167" type="#_x0000_t75" style="width:75.5pt;height:43.55pt" o:ole="">
                                  <v:imagedata r:id="rId263" o:title=""/>
                                </v:shape>
                                <o:OLEObject Type="Embed" ProgID="FXEquation.Equation" ShapeID="_x0000_i1167" DrawAspect="Content" ObjectID="_1459977158" r:id="rId26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62FF3" w:rsidRDefault="00362FF3" w:rsidP="00362FF3">
            <w:pPr>
              <w:pStyle w:val="QuestionStyle"/>
            </w:pPr>
          </w:p>
          <w:p w:rsidR="00362FF3" w:rsidRDefault="00362FF3" w:rsidP="00362FF3">
            <w:pPr>
              <w:pStyle w:val="QuestionStyle"/>
            </w:pPr>
          </w:p>
          <w:p w:rsidR="00362FF3" w:rsidRDefault="00362FF3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362FF3">
            <w:pPr>
              <w:pStyle w:val="QuestionStyle"/>
              <w:ind w:right="4711"/>
            </w:pPr>
            <w:r>
              <w:object w:dxaOrig="1440" w:dyaOrig="1440">
                <v:shape id="_x0000_s1191" type="#_x0000_t75" style="position:absolute;margin-left:234pt;margin-top:5.75pt;width:213.2pt;height:121.15pt;z-index:251709952;mso-position-horizontal-relative:text;mso-position-vertical-relative:text">
                  <v:imagedata r:id="rId102" o:title=""/>
                </v:shape>
                <o:OLEObject Type="Embed" ProgID="FXDraw.Graphic" ShapeID="_x0000_s1191" DrawAspect="Content" ObjectID="_1459977120" r:id="rId266"/>
              </w:object>
            </w:r>
            <w:r w:rsidR="006F71A1">
              <w:t>Measurements were taken to help calculate the width of the river.</w:t>
            </w:r>
          </w:p>
          <w:p w:rsidR="006F71A1" w:rsidRDefault="006F71A1" w:rsidP="00362FF3">
            <w:pPr>
              <w:pStyle w:val="QuestionStyle"/>
              <w:ind w:right="4711"/>
            </w:pPr>
            <w:r>
              <w:t>The distance across the bridge AC = 120 m.</w:t>
            </w:r>
          </w:p>
          <w:p w:rsidR="006F71A1" w:rsidRDefault="006F71A1" w:rsidP="00362FF3">
            <w:pPr>
              <w:pStyle w:val="QuestionStyle"/>
              <w:ind w:right="4711"/>
            </w:pPr>
            <w:r>
              <w:t>The distance along the bank BC =86 m.</w:t>
            </w:r>
          </w:p>
          <w:p w:rsidR="006F71A1" w:rsidRDefault="006F71A1" w:rsidP="00362FF3">
            <w:pPr>
              <w:pStyle w:val="QuestionStyle"/>
              <w:ind w:right="4711"/>
            </w:pPr>
            <w:r>
              <w:t xml:space="preserve"> Calculate the width of the river (AB), to the nearest metre.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B01A68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52608" behindDoc="0" locked="0" layoutInCell="1" allowOverlap="1" wp14:anchorId="066BAB2A" wp14:editId="6B921DE2">
                      <wp:simplePos x="0" y="0"/>
                      <wp:positionH relativeFrom="column">
                        <wp:posOffset>2866390</wp:posOffset>
                      </wp:positionH>
                      <wp:positionV relativeFrom="paragraph">
                        <wp:posOffset>24130</wp:posOffset>
                      </wp:positionV>
                      <wp:extent cx="1798320" cy="893445"/>
                      <wp:effectExtent l="0" t="0" r="0" b="1905"/>
                      <wp:wrapNone/>
                      <wp:docPr id="2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B01A68">
                                  <w:r w:rsidRPr="00B01A68">
                                    <w:rPr>
                                      <w:rFonts w:ascii="Times New Roman" w:hAnsi="Times New Roman"/>
                                      <w:color w:val="FF0000"/>
                                      <w:position w:val="-88"/>
                                    </w:rPr>
                                    <w:object w:dxaOrig="1712" w:dyaOrig="1160">
                                      <v:shape id="_x0000_i1168" type="#_x0000_t75" style="width:85.35pt;height:58.05pt" o:ole="">
                                        <v:imagedata r:id="rId267" o:title=""/>
                                      </v:shape>
                                      <o:OLEObject Type="Embed" ProgID="FXEquation.Equation" ShapeID="_x0000_i1168" DrawAspect="Content" ObjectID="_1459977159" r:id="rId268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6BAB2A" id="_x0000_s1092" type="#_x0000_t202" style="position:absolute;margin-left:225.7pt;margin-top:1.9pt;width:141.6pt;height:70.35pt;z-index:25165260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" stroked="f">
                      <v:textbox style="mso-fit-shape-to-text:t">
                        <w:txbxContent>
                          <w:p w:rsidR="00045330" w:rsidRDefault="00045330" w:rsidP="00B01A68">
                            <w:r w:rsidRPr="00B01A68">
                              <w:rPr>
                                <w:rFonts w:ascii="Times New Roman" w:hAnsi="Times New Roman"/>
                                <w:color w:val="FF0000"/>
                                <w:position w:val="-88"/>
                              </w:rPr>
                              <w:object w:dxaOrig="1712" w:dyaOrig="1160">
                                <v:shape id="_x0000_i1168" type="#_x0000_t75" style="width:85.35pt;height:58.05pt" o:ole="">
                                  <v:imagedata r:id="rId267" o:title=""/>
                                </v:shape>
                                <o:OLEObject Type="Embed" ProgID="FXEquation.Equation" ShapeID="_x0000_i1168" DrawAspect="Content" ObjectID="_1459977159" r:id="rId269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16768" behindDoc="0" locked="0" layoutInCell="1" allowOverlap="1" wp14:anchorId="57C83767" wp14:editId="37025079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80010</wp:posOffset>
                      </wp:positionV>
                      <wp:extent cx="914400" cy="400050"/>
                      <wp:effectExtent l="0" t="0" r="19050" b="19050"/>
                      <wp:wrapNone/>
                      <wp:docPr id="171" name="Rectangl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Pr="00B01A68" w:rsidRDefault="00045330" w:rsidP="00B01A68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 w:rsidRPr="00B01A68">
                                    <w:rPr>
                                      <w:sz w:val="36"/>
                                    </w:rPr>
                                    <w:t>84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83767" id="Rectangle 171" o:spid="_x0000_s1093" style="position:absolute;margin-left:78pt;margin-top:6.3pt;width:1in;height:31.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" strokeweight="1.5pt">
                      <v:textbox>
                        <w:txbxContent>
                          <w:p w:rsidR="00045330" w:rsidRPr="00B01A68" w:rsidRDefault="00045330" w:rsidP="00B01A68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B01A68">
                              <w:rPr>
                                <w:sz w:val="36"/>
                              </w:rPr>
                              <w:t>84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652A13" w:rsidRDefault="006F71A1" w:rsidP="00362FF3">
            <w:pPr>
              <w:pStyle w:val="QuestionStyle"/>
            </w:pPr>
            <w:r w:rsidRPr="00652A13">
              <w:t xml:space="preserve">    </w:t>
            </w:r>
            <w:r>
              <w:t>Wid</w:t>
            </w:r>
            <w:r w:rsidRPr="00652A13">
              <w:t>t</w:t>
            </w:r>
            <w:r>
              <w:t>h</w:t>
            </w:r>
            <w:r w:rsidRPr="00652A13">
              <w:t xml:space="preserve"> is</w:t>
            </w:r>
            <w:r>
              <w:t xml:space="preserve">     </w:t>
            </w:r>
            <w:r w:rsidRPr="00652A13">
              <w:t xml:space="preserve">                </w:t>
            </w:r>
            <w:r>
              <w:t xml:space="preserve"> m</w:t>
            </w:r>
            <w:r w:rsidRPr="00652A13">
              <w:t>.</w:t>
            </w:r>
            <w:r w:rsidR="00B01A68" w:rsidRPr="00593C6F">
              <w:t xml:space="preserve"> 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92" type="#_x0000_t75" style="position:absolute;margin-left:224.4pt;margin-top:5.75pt;width:230.5pt;height:112.1pt;z-index:251710976;mso-position-horizontal-relative:text;mso-position-vertical-relative:text">
                  <v:imagedata r:id="rId270" o:title=""/>
                </v:shape>
                <o:OLEObject Type="Embed" ProgID="FXDraw.Graphic" ShapeID="_x0000_s1192" DrawAspect="Content" ObjectID="_1459977121" r:id="rId271"/>
              </w:object>
            </w:r>
            <w:r w:rsidR="006F71A1">
              <w:t>What is the perimeter of the triangle STU?</w:t>
            </w:r>
          </w:p>
          <w:p w:rsidR="006F71A1" w:rsidRDefault="006F71A1" w:rsidP="00362FF3">
            <w:pPr>
              <w:pStyle w:val="QuestionStyle"/>
            </w:pPr>
          </w:p>
          <w:p w:rsidR="006F71A1" w:rsidRPr="00460C07" w:rsidRDefault="006F71A1" w:rsidP="00362FF3">
            <w:pPr>
              <w:pStyle w:val="QuestionStyle"/>
            </w:pPr>
          </w:p>
          <w:p w:rsidR="006F71A1" w:rsidRPr="00460C07" w:rsidRDefault="00FF6FF4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53632" behindDoc="0" locked="0" layoutInCell="1" allowOverlap="1" wp14:anchorId="74166905" wp14:editId="1AC7E073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105410</wp:posOffset>
                      </wp:positionV>
                      <wp:extent cx="1798320" cy="893445"/>
                      <wp:effectExtent l="0" t="0" r="0" b="1905"/>
                      <wp:wrapNone/>
                      <wp:docPr id="2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FF6FF4">
                                  <w:r w:rsidRPr="00FF6FF4">
                                    <w:rPr>
                                      <w:rFonts w:ascii="Times New Roman" w:hAnsi="Times New Roman"/>
                                      <w:color w:val="FF0000"/>
                                      <w:position w:val="-112"/>
                                    </w:rPr>
                                    <w:object w:dxaOrig="2670" w:dyaOrig="1392">
                                      <v:shape id="_x0000_i1169" type="#_x0000_t75" style="width:133.55pt;height:69.7pt" o:ole="">
                                        <v:imagedata r:id="rId272" o:title=""/>
                                      </v:shape>
                                      <o:OLEObject Type="Embed" ProgID="FXEquation.Equation" ShapeID="_x0000_i1169" DrawAspect="Content" ObjectID="_1459977160" r:id="rId273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66905" id="_x0000_s1094" type="#_x0000_t202" style="position:absolute;margin-left:113.5pt;margin-top:8.3pt;width:141.6pt;height:70.35pt;z-index:25165363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" stroked="f">
                      <v:textbox style="mso-fit-shape-to-text:t">
                        <w:txbxContent>
                          <w:p w:rsidR="00045330" w:rsidRDefault="00045330" w:rsidP="00FF6FF4">
                            <w:r w:rsidRPr="00FF6FF4">
                              <w:rPr>
                                <w:rFonts w:ascii="Times New Roman" w:hAnsi="Times New Roman"/>
                                <w:color w:val="FF0000"/>
                                <w:position w:val="-112"/>
                              </w:rPr>
                              <w:object w:dxaOrig="2670" w:dyaOrig="1392">
                                <v:shape id="_x0000_i1169" type="#_x0000_t75" style="width:133.55pt;height:69.7pt" o:ole="">
                                  <v:imagedata r:id="rId272" o:title=""/>
                                </v:shape>
                                <o:OLEObject Type="Embed" ProgID="FXEquation.Equation" ShapeID="_x0000_i1169" DrawAspect="Content" ObjectID="_1459977160" r:id="rId274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71A1"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17792" behindDoc="0" locked="0" layoutInCell="1" allowOverlap="1" wp14:anchorId="4AC0CA0C" wp14:editId="61141E73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7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2D3FF8" id="Group 172" o:spid="_x0000_s1026" style="position:absolute;margin-left:18.8pt;margin-top:.9pt;width:13.5pt;height:74.4pt;z-index:2516177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h7OsEA&#10;AADcAAAADwAAAGRycy9kb3ducmV2LnhtbERPTWsCMRC9F/wPYYTealYLbXc1ikgtPbprL96Gzbi7&#10;uJmEJGr675tCobd5vM9ZbZIZxY18GCwrmM8KEMSt1QN3Cr6O+6c3ECEiaxwtk4JvCrBZTx5WWGl7&#10;55puTexEDuFQoYI+RldJGdqeDIaZdcSZO1tvMGboO6k93nO4GeWiKF6kwYFzQ4+Odj21l+ZqFLx7&#10;XR9OZXLukD7qvS9Kd+ZSqcdp2i5BRErxX/zn/tR5/usz/D6TL5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4ezrBAAAA3AAAAA8AAAAAAAAAAAAAAAAAmAIAAGRycy9kb3du&#10;cmV2LnhtbFBLBQYAAAAABAAEAPUAAACGAwAAAAA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huMMA&#10;AADcAAAADwAAAGRycy9kb3ducmV2LnhtbERPS2vCQBC+F/wPyxR6KbqxSI3RVUSp2IvgA70O2TEJ&#10;zc6G7DaJ/npXKPQ2H99zZovOlKKh2hWWFQwHEQji1OqCMwWn41c/BuE8ssbSMim4kYPFvPcyw0Tb&#10;lvfUHHwmQgi7BBXk3leJlC7NyaAb2Io4cFdbG/QB1pnUNbYh3JTyI4o+pcGCQ0OOFa1ySn8Ov0ZB&#10;fIvNuTnvNhf65nZ93+nx8n2i1Ntrt5yC8NT5f/Gfe6vD/PEI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hhu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TEI8MA&#10;AADcAAAADwAAAGRycy9kb3ducmV2LnhtbERPS2vCQBC+F/wPyxR6KbqxYI3RVUSp2IvgA70O2TEJ&#10;zc6G7DaJ/npXKPQ2H99zZovOlKKh2hWWFQwHEQji1OqCMwWn41c/BuE8ssbSMim4kYPFvPcyw0Tb&#10;lvfUHHwmQgi7BBXk3leJlC7NyaAb2Io4cFdbG/QB1pnUNbYh3JTyI4o+pcGCQ0OOFa1ySn8Ov0ZB&#10;fIvNuTnvNhf65nZ93+nx8n2i1Ntrt5yC8NT5f/Gfe6vD/PEI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TEI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ZaVMQA&#10;AADcAAAADwAAAGRycy9kb3ducmV2LnhtbERPTWvCQBC9C/0PyxR6Ed3Ug8Y0G5GKpb0IpsVeh+w0&#10;Cc3OhuyaxP76riB4m8f7nHQzmkb01LnasoLneQSCuLC65lLB1+d+FoNwHlljY5kUXMjBJnuYpJho&#10;O/CR+tyXIoSwS1BB5X2bSOmKigy6uW2JA/djO4M+wK6UusMhhJtGLqJoKQ3WHBoqbOm1ouI3PxsF&#10;8SU2p/50ePumDx52fwe92k7XSj09jtsXEJ5Gfxff3O86zF8t4fpMuE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2WlT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="006F71A1" w:rsidRPr="00460C07">
              <w:t xml:space="preserve">             </w:t>
            </w:r>
            <w:r w:rsidR="006F71A1">
              <w:t>65 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60C07" w:rsidRDefault="006F71A1" w:rsidP="00362FF3">
            <w:pPr>
              <w:pStyle w:val="QuestionStyle"/>
            </w:pPr>
            <w:r w:rsidRPr="00460C07">
              <w:t xml:space="preserve">          </w:t>
            </w:r>
            <w:r>
              <w:t xml:space="preserve">    89 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60C07" w:rsidRDefault="006F71A1" w:rsidP="00362FF3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Pr="00C40A29">
              <w:t>121</w:t>
            </w:r>
            <w:r>
              <w:t xml:space="preserve"> 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60C07" w:rsidRDefault="006F71A1" w:rsidP="00362FF3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Pr="00C40A29">
              <w:t>154</w:t>
            </w:r>
            <w:r>
              <w:t xml:space="preserve"> m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93" type="#_x0000_t75" style="position:absolute;margin-left:248.4pt;margin-top:-1.8pt;width:169.05pt;height:137.9pt;z-index:251712000;mso-position-horizontal-relative:text;mso-position-vertical-relative:text">
                  <v:imagedata r:id="rId106" o:title=""/>
                </v:shape>
                <o:OLEObject Type="Embed" ProgID="FXDraw.Graphic" ShapeID="_x0000_s1193" DrawAspect="Content" ObjectID="_1459977122" r:id="rId275"/>
              </w:object>
            </w:r>
            <w:r w:rsidR="006F71A1">
              <w:t>What is the length of CD?</w:t>
            </w:r>
          </w:p>
          <w:p w:rsidR="006F71A1" w:rsidRDefault="00045330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54656" behindDoc="0" locked="0" layoutInCell="1" allowOverlap="1" wp14:anchorId="2D76E7D3" wp14:editId="45A8599A">
                      <wp:simplePos x="0" y="0"/>
                      <wp:positionH relativeFrom="column">
                        <wp:posOffset>1235710</wp:posOffset>
                      </wp:positionH>
                      <wp:positionV relativeFrom="paragraph">
                        <wp:posOffset>31115</wp:posOffset>
                      </wp:positionV>
                      <wp:extent cx="1798320" cy="893445"/>
                      <wp:effectExtent l="0" t="0" r="0" b="1905"/>
                      <wp:wrapNone/>
                      <wp:docPr id="2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045330">
                                  <w:r w:rsidRPr="00045330">
                                    <w:rPr>
                                      <w:rFonts w:ascii="Times New Roman" w:hAnsi="Times New Roman"/>
                                      <w:color w:val="FF0000"/>
                                      <w:position w:val="-140"/>
                                    </w:rPr>
                                    <w:object w:dxaOrig="1866" w:dyaOrig="1680">
                                      <v:shape id="_x0000_i1170" type="#_x0000_t75" style="width:93.5pt;height:84.2pt" o:ole="">
                                        <v:imagedata r:id="rId276" o:title=""/>
                                      </v:shape>
                                      <o:OLEObject Type="Embed" ProgID="FXEquation.Equation" ShapeID="_x0000_i1170" DrawAspect="Content" ObjectID="_1459977161" r:id="rId277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76E7D3" id="_x0000_s1095" type="#_x0000_t202" style="position:absolute;margin-left:97.3pt;margin-top:2.45pt;width:141.6pt;height:70.35pt;z-index:25165465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" stroked="f">
                      <v:textbox style="mso-fit-shape-to-text:t">
                        <w:txbxContent>
                          <w:p w:rsidR="00045330" w:rsidRDefault="00045330" w:rsidP="00045330">
                            <w:r w:rsidRPr="00045330">
                              <w:rPr>
                                <w:rFonts w:ascii="Times New Roman" w:hAnsi="Times New Roman"/>
                                <w:color w:val="FF0000"/>
                                <w:position w:val="-140"/>
                              </w:rPr>
                              <w:object w:dxaOrig="1866" w:dyaOrig="1680">
                                <v:shape id="_x0000_i1170" type="#_x0000_t75" style="width:93.5pt;height:84.2pt" o:ole="">
                                  <v:imagedata r:id="rId276" o:title=""/>
                                </v:shape>
                                <o:OLEObject Type="Embed" ProgID="FXEquation.Equation" ShapeID="_x0000_i1170" DrawAspect="Content" ObjectID="_1459977161" r:id="rId278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Pr="00460C07" w:rsidRDefault="006F71A1" w:rsidP="00362FF3">
            <w:pPr>
              <w:pStyle w:val="QuestionStyle"/>
            </w:pPr>
          </w:p>
          <w:p w:rsidR="006F71A1" w:rsidRPr="00460C07" w:rsidRDefault="006F71A1" w:rsidP="00362FF3">
            <w:pPr>
              <w:pStyle w:val="QuestionStyle"/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618816" behindDoc="0" locked="0" layoutInCell="1" allowOverlap="1" wp14:anchorId="742AB744" wp14:editId="25C5AF21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12700</wp:posOffset>
                      </wp:positionV>
                      <wp:extent cx="182880" cy="906780"/>
                      <wp:effectExtent l="0" t="0" r="26670" b="26670"/>
                      <wp:wrapNone/>
                      <wp:docPr id="177" name="Group 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" cy="9067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687DC5" id="Group 177" o:spid="_x0000_s1026" style="position:absolute;margin-left:18.7pt;margin-top:1pt;width:14.4pt;height:71.4pt;z-index:25161881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VrvcYA&#10;AADcAAAADwAAAGRycy9kb3ducmV2LnhtbESPQWvCQBCF7wX/wzJCL6Vu9FDT6CqiWNqLUBW9Dtlp&#10;EpqdDdk1if31nUOhtxnem/e+Wa4HV6uO2lB5NjCdJKCIc28rLgycT/vnFFSIyBZrz2TgTgHWq9HD&#10;EjPre/6k7hgLJSEcMjRQxthkWoe8JIdh4hti0b586zDK2hbatthLuKv1LEletMOKpaHEhrYl5d/H&#10;mzOQ3lN36S6Htyt9cL/7Odj55unVmMfxsFmAijTEf/Pf9bsV/L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Vrv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OJsQA&#10;AADcAAAADwAAAGRycy9kb3ducmV2LnhtbERPTWvCQBC9F/wPywi9FLOxhxpjVhGlpb0IjaLXITsm&#10;wexsyG6T2F/fLRR6m8f7nGwzmkb01LnasoJ5FIMgLqyuuVRwOr7OEhDOI2tsLJOCOznYrCcPGaba&#10;DvxJfe5LEULYpaig8r5NpXRFRQZdZFviwF1tZ9AH2JVSdziEcNPI5zh+kQZrDg0VtrSrqLjlX0ZB&#10;ck/MuT8f3i70wcP++6AX26elUo/TcbsC4Wn0/+I/97sO8xdL+H0mX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pzib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Xn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FT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YXnM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w8b8A&#10;AADcAAAADwAAAGRycy9kb3ducmV2LnhtbERPTWsCMRC9F/wPYYTealYPxV2NUkSlR1e9eBs24+7S&#10;zSQkUeO/bwoFb/N4n7NcJzOIO/nQW1YwnRQgiBure24VnE+7jzmIEJE1DpZJwZMCrFejtyVW2j64&#10;pvsxtiKHcKhQQRejq6QMTUcGw8Q64sxdrTcYM/St1B4fOdwMclYUn9Jgz7mhQ0ebjpqf480o2Hpd&#10;Hy5lcu6Q9vXOF6W7cqnU+zh9LUBESvEl/nd/6zx/PoW/Z/IF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szDxvwAAANwAAAAPAAAAAAAAAAAAAAAAAJgCAABkcnMvZG93bnJl&#10;di54bWxQSwUGAAAAAAQABAD1AAAAhAMAAAAA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t xml:space="preserve">             </w:t>
            </w:r>
            <w:r w:rsidR="00045330">
              <w:t xml:space="preserve">  12.5</w:t>
            </w:r>
            <w:r>
              <w:t xml:space="preserve"> 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60C07" w:rsidRDefault="006F71A1" w:rsidP="00362FF3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="00045330">
              <w:t>18.9</w:t>
            </w:r>
            <w:r>
              <w:t xml:space="preserve"> 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60C07" w:rsidRDefault="006F71A1" w:rsidP="00362FF3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="00045330">
              <w:t>21.4</w:t>
            </w:r>
            <w:r>
              <w:t xml:space="preserve"> m</w:t>
            </w:r>
          </w:p>
          <w:p w:rsidR="006F71A1" w:rsidRPr="0055440B" w:rsidRDefault="006F71A1" w:rsidP="00362FF3">
            <w:pPr>
              <w:pStyle w:val="QuestionStyle"/>
              <w:rPr>
                <w:sz w:val="12"/>
                <w:szCs w:val="12"/>
              </w:rPr>
            </w:pPr>
          </w:p>
          <w:p w:rsidR="006F71A1" w:rsidRPr="00460C07" w:rsidRDefault="006F71A1" w:rsidP="00362FF3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="00045330">
              <w:t>45.6</w:t>
            </w:r>
            <w:r>
              <w:t xml:space="preserve"> m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3563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94" type="#_x0000_t75" style="position:absolute;margin-left:156.95pt;margin-top:5.15pt;width:286.7pt;height:100.3pt;z-index:251713024;mso-position-horizontal-relative:text;mso-position-vertical-relative:text">
                  <v:imagedata r:id="rId108" o:title=""/>
                </v:shape>
                <o:OLEObject Type="Embed" ProgID="FXDraw.Graphic" ShapeID="_x0000_s1194" DrawAspect="Content" ObjectID="_1459977123" r:id="rId279"/>
              </w:object>
            </w:r>
            <w:r w:rsidR="006F71A1">
              <w:t>Calculate the distance SU.</w:t>
            </w:r>
          </w:p>
          <w:p w:rsidR="006F71A1" w:rsidRDefault="00045330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55680" behindDoc="0" locked="0" layoutInCell="1" allowOverlap="1" wp14:anchorId="7ECCAAEC" wp14:editId="0CC627CF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47625</wp:posOffset>
                      </wp:positionV>
                      <wp:extent cx="1798320" cy="893445"/>
                      <wp:effectExtent l="0" t="0" r="0" b="1905"/>
                      <wp:wrapNone/>
                      <wp:docPr id="2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045330" w:rsidP="00045330">
                                  <w:r w:rsidRPr="00045330">
                                    <w:rPr>
                                      <w:rFonts w:ascii="Times New Roman" w:hAnsi="Times New Roman"/>
                                      <w:color w:val="FF0000"/>
                                      <w:position w:val="-168"/>
                                    </w:rPr>
                                    <w:object w:dxaOrig="2617" w:dyaOrig="1960">
                                      <v:shape id="_x0000_i1171" type="#_x0000_t75" style="width:130.65pt;height:98.15pt" o:ole="">
                                        <v:imagedata r:id="rId280" o:title=""/>
                                      </v:shape>
                                      <o:OLEObject Type="Embed" ProgID="FXEquation.Equation" ShapeID="_x0000_i1171" DrawAspect="Content" ObjectID="_1459977162" r:id="rId281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CCAAEC" id="_x0000_s1096" type="#_x0000_t202" style="position:absolute;margin-left:.1pt;margin-top:3.75pt;width:141.6pt;height:70.35pt;z-index:25165568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" stroked="f">
                      <v:textbox style="mso-fit-shape-to-text:t">
                        <w:txbxContent>
                          <w:p w:rsidR="00045330" w:rsidRDefault="00045330" w:rsidP="00045330">
                            <w:r w:rsidRPr="00045330">
                              <w:rPr>
                                <w:rFonts w:ascii="Times New Roman" w:hAnsi="Times New Roman"/>
                                <w:color w:val="FF0000"/>
                                <w:position w:val="-168"/>
                              </w:rPr>
                              <w:object w:dxaOrig="2617" w:dyaOrig="1960">
                                <v:shape id="_x0000_i1171" type="#_x0000_t75" style="width:130.65pt;height:98.15pt" o:ole="">
                                  <v:imagedata r:id="rId280" o:title=""/>
                                </v:shape>
                                <o:OLEObject Type="Embed" ProgID="FXEquation.Equation" ShapeID="_x0000_i1171" DrawAspect="Content" ObjectID="_1459977162" r:id="rId282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  <w:p w:rsidR="006F71A1" w:rsidRDefault="006F71A1" w:rsidP="000420E3"/>
          <w:p w:rsidR="006F71A1" w:rsidRDefault="006F71A1" w:rsidP="000420E3"/>
          <w:p w:rsidR="006F71A1" w:rsidRPr="0013023C" w:rsidRDefault="006F71A1" w:rsidP="000420E3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1584DB0D" wp14:editId="24D43606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66675</wp:posOffset>
                      </wp:positionV>
                      <wp:extent cx="754380" cy="373380"/>
                      <wp:effectExtent l="0" t="0" r="26670" b="26670"/>
                      <wp:wrapNone/>
                      <wp:docPr id="182" name="Rectangle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045330" w:rsidRDefault="00045330" w:rsidP="006F71A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 w:rsidRPr="00045330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23.8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84DB0D" id="Rectangle 182" o:spid="_x0000_s1097" style="position:absolute;margin-left:100.5pt;margin-top:5.25pt;width:59.4pt;height:29.4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" filled="f" strokecolor="black [3213]" strokeweight="1.5pt">
                      <v:textbox>
                        <w:txbxContent>
                          <w:p w:rsidR="00045330" w:rsidRPr="00045330" w:rsidRDefault="00045330" w:rsidP="006F71A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 w:rsidRPr="00045330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23.8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55440B" w:rsidRDefault="006F71A1" w:rsidP="00362FF3">
            <w:pPr>
              <w:pStyle w:val="QuestionStyle"/>
              <w:rPr>
                <w:sz w:val="32"/>
                <w:szCs w:val="32"/>
              </w:rPr>
            </w:pPr>
            <w:r w:rsidRPr="0013023C">
              <w:t xml:space="preserve"> </w:t>
            </w:r>
            <w:r w:rsidRPr="0055440B">
              <w:rPr>
                <w:sz w:val="32"/>
                <w:szCs w:val="32"/>
              </w:rPr>
              <w:t xml:space="preserve">              SU =                  m.                                                 </w:t>
            </w:r>
          </w:p>
          <w:p w:rsidR="006F71A1" w:rsidRDefault="006F71A1" w:rsidP="00362FF3">
            <w:pPr>
              <w:pStyle w:val="QuestionStyle"/>
            </w:pPr>
          </w:p>
        </w:tc>
      </w:tr>
      <w:tr w:rsidR="006F71A1" w:rsidTr="006F71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71A1" w:rsidRPr="001B3341" w:rsidRDefault="006F71A1" w:rsidP="006F71A1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1A1" w:rsidRDefault="006F71A1" w:rsidP="00362FF3">
            <w:pPr>
              <w:pStyle w:val="QuestionStyle"/>
            </w:pPr>
            <w:r>
              <w:t>Find the area of triangle XYZ, to the nearest 10</w:t>
            </w:r>
            <w:r w:rsidRPr="00856C80">
              <w:rPr>
                <w:vertAlign w:val="superscript"/>
              </w:rPr>
              <w:t>th</w:t>
            </w:r>
            <w:r>
              <w:t xml:space="preserve"> of a square centimetre.</w:t>
            </w:r>
            <w:r w:rsidRPr="0013023C">
              <w:t xml:space="preserve"> </w:t>
            </w:r>
          </w:p>
          <w:p w:rsidR="006F71A1" w:rsidRDefault="00B858B5" w:rsidP="00362FF3">
            <w:pPr>
              <w:pStyle w:val="QuestionStyle"/>
            </w:pPr>
            <w:r w:rsidRPr="00593C6F">
              <mc:AlternateContent>
                <mc:Choice Requires="wps">
                  <w:drawing>
                    <wp:anchor distT="45720" distB="45720" distL="114300" distR="114300" simplePos="0" relativeHeight="251660800" behindDoc="0" locked="0" layoutInCell="1" allowOverlap="1" wp14:anchorId="35264DB5" wp14:editId="197FEFAC">
                      <wp:simplePos x="0" y="0"/>
                      <wp:positionH relativeFrom="column">
                        <wp:posOffset>1685290</wp:posOffset>
                      </wp:positionH>
                      <wp:positionV relativeFrom="paragraph">
                        <wp:posOffset>16510</wp:posOffset>
                      </wp:positionV>
                      <wp:extent cx="1798320" cy="893445"/>
                      <wp:effectExtent l="0" t="0" r="0" b="1905"/>
                      <wp:wrapNone/>
                      <wp:docPr id="2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8320" cy="893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330" w:rsidRDefault="00B858B5" w:rsidP="00045330">
                                  <w:r w:rsidRPr="00B858B5">
                                    <w:rPr>
                                      <w:rFonts w:ascii="Times New Roman" w:hAnsi="Times New Roman"/>
                                      <w:color w:val="FF0000"/>
                                      <w:position w:val="-172"/>
                                    </w:rPr>
                                    <w:object w:dxaOrig="2130" w:dyaOrig="2000">
                                      <v:shape id="_x0000_i1172" type="#_x0000_t75" style="width:106.25pt;height:99.85pt" o:ole="">
                                        <v:imagedata r:id="rId283" o:title=""/>
                                      </v:shape>
                                      <o:OLEObject Type="Embed" ProgID="FXEquation.Equation" ShapeID="_x0000_i1172" DrawAspect="Content" ObjectID="_1459977163" r:id="rId284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264DB5" id="_x0000_s1098" type="#_x0000_t202" style="position:absolute;margin-left:132.7pt;margin-top:1.3pt;width:141.6pt;height:70.35pt;z-index:25166080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" stroked="f">
                      <v:textbox style="mso-fit-shape-to-text:t">
                        <w:txbxContent>
                          <w:p w:rsidR="00045330" w:rsidRDefault="00B858B5" w:rsidP="00045330">
                            <w:r w:rsidRPr="00B858B5">
                              <w:rPr>
                                <w:rFonts w:ascii="Times New Roman" w:hAnsi="Times New Roman"/>
                                <w:color w:val="FF0000"/>
                                <w:position w:val="-172"/>
                              </w:rPr>
                              <w:object w:dxaOrig="2130" w:dyaOrig="2000">
                                <v:shape id="_x0000_i1172" type="#_x0000_t75" style="width:106.25pt;height:99.85pt" o:ole="">
                                  <v:imagedata r:id="rId283" o:title=""/>
                                </v:shape>
                                <o:OLEObject Type="Embed" ProgID="FXEquation.Equation" ShapeID="_x0000_i1172" DrawAspect="Content" ObjectID="_1459977163" r:id="rId28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71A1" w:rsidRDefault="006F71A1" w:rsidP="00362FF3">
            <w:pPr>
              <w:pStyle w:val="QuestionStyle"/>
            </w:pPr>
          </w:p>
          <w:p w:rsidR="006F71A1" w:rsidRDefault="00F5597B" w:rsidP="00362FF3">
            <w:pPr>
              <w:pStyle w:val="QuestionStyle"/>
            </w:pPr>
            <w:r>
              <w:object w:dxaOrig="1440" w:dyaOrig="1440">
                <v:shape id="_x0000_s1195" type="#_x0000_t75" style="position:absolute;margin-left:240.6pt;margin-top:11.75pt;width:208.3pt;height:121.3pt;z-index:251714048;mso-position-horizontal-relative:text;mso-position-vertical-relative:text">
                  <v:imagedata r:id="rId286" o:title=""/>
                </v:shape>
                <o:OLEObject Type="Embed" ProgID="FXDraw.Graphic" ShapeID="_x0000_s1195" DrawAspect="Content" ObjectID="_1459977124" r:id="rId287"/>
              </w:objec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  <w:r w:rsidRPr="0013023C">
              <w:t xml:space="preserve">              </w:t>
            </w:r>
          </w:p>
          <w:p w:rsidR="00B858B5" w:rsidRDefault="00B858B5" w:rsidP="00362FF3">
            <w:pPr>
              <w:pStyle w:val="QuestionStyle"/>
            </w:pPr>
          </w:p>
          <w:p w:rsidR="00B858B5" w:rsidRPr="00856C80" w:rsidRDefault="00B858B5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  <w:rPr>
                <w:sz w:val="32"/>
                <w:szCs w:val="32"/>
              </w:rPr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20864" behindDoc="0" locked="0" layoutInCell="1" allowOverlap="1" wp14:anchorId="1711128E" wp14:editId="05018DC2">
                      <wp:simplePos x="0" y="0"/>
                      <wp:positionH relativeFrom="column">
                        <wp:posOffset>746760</wp:posOffset>
                      </wp:positionH>
                      <wp:positionV relativeFrom="paragraph">
                        <wp:posOffset>149860</wp:posOffset>
                      </wp:positionV>
                      <wp:extent cx="754380" cy="373380"/>
                      <wp:effectExtent l="0" t="0" r="26670" b="26670"/>
                      <wp:wrapNone/>
                      <wp:docPr id="183" name="Rectangle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5330" w:rsidRPr="00B858B5" w:rsidRDefault="00B858B5" w:rsidP="006F71A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B858B5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805.9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11128E" id="Rectangle 183" o:spid="_x0000_s1099" style="position:absolute;margin-left:58.8pt;margin-top:11.8pt;width:59.4pt;height:29.4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" filled="f" strokecolor="black [3213]" strokeweight="1.5pt">
                      <v:textbox>
                        <w:txbxContent>
                          <w:p w:rsidR="00045330" w:rsidRPr="00B858B5" w:rsidRDefault="00B858B5" w:rsidP="006F71A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858B5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</w:rPr>
                              <w:t>805.9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F71A1" w:rsidRPr="0055440B" w:rsidRDefault="006F71A1" w:rsidP="00362FF3">
            <w:pPr>
              <w:pStyle w:val="QuestionStyle"/>
              <w:rPr>
                <w:sz w:val="32"/>
                <w:szCs w:val="32"/>
              </w:rPr>
            </w:pPr>
            <w:r w:rsidRPr="0013023C">
              <w:t xml:space="preserve"> </w:t>
            </w:r>
            <w:r w:rsidRPr="0055440B">
              <w:rPr>
                <w:sz w:val="32"/>
                <w:szCs w:val="32"/>
              </w:rPr>
              <w:t>Area =                   cm</w:t>
            </w:r>
            <w:r w:rsidRPr="0055440B">
              <w:rPr>
                <w:sz w:val="32"/>
                <w:szCs w:val="32"/>
                <w:vertAlign w:val="superscript"/>
              </w:rPr>
              <w:t>2</w:t>
            </w:r>
          </w:p>
          <w:p w:rsidR="006F71A1" w:rsidRDefault="006F71A1" w:rsidP="00362FF3">
            <w:pPr>
              <w:pStyle w:val="QuestionStyle"/>
            </w:pPr>
          </w:p>
          <w:p w:rsidR="006F71A1" w:rsidRDefault="006F71A1" w:rsidP="00362FF3">
            <w:pPr>
              <w:pStyle w:val="QuestionStyle"/>
            </w:pPr>
          </w:p>
        </w:tc>
      </w:tr>
    </w:tbl>
    <w:p w:rsidR="003F3344" w:rsidRDefault="003F3344" w:rsidP="006F71A1">
      <w:pPr>
        <w:rPr>
          <w:rFonts w:asciiTheme="majorHAnsi" w:hAnsiTheme="majorHAnsi"/>
          <w:sz w:val="24"/>
          <w:szCs w:val="24"/>
        </w:rPr>
      </w:pPr>
    </w:p>
    <w:sectPr w:rsidR="003F334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97B" w:rsidRDefault="00F5597B" w:rsidP="00C868AD">
      <w:r>
        <w:separator/>
      </w:r>
    </w:p>
  </w:endnote>
  <w:endnote w:type="continuationSeparator" w:id="0">
    <w:p w:rsidR="00F5597B" w:rsidRDefault="00F5597B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91194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5330" w:rsidRDefault="000453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0758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045330" w:rsidRDefault="000453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95408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5330" w:rsidRDefault="000453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597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45330" w:rsidRDefault="000453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97B" w:rsidRDefault="00F5597B" w:rsidP="00C868AD">
      <w:r>
        <w:separator/>
      </w:r>
    </w:p>
  </w:footnote>
  <w:footnote w:type="continuationSeparator" w:id="0">
    <w:p w:rsidR="00F5597B" w:rsidRDefault="00F5597B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330" w:rsidRPr="00C868AD" w:rsidRDefault="00F5597B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-1044671689"/>
        <w:placeholder>
          <w:docPart w:val="A08D51D3A7FB42289C0A0E69423ABB3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45330">
          <w:rPr>
            <w:u w:val="single"/>
          </w:rPr>
          <w:t>Pythagoras Theorem</w:t>
        </w:r>
      </w:sdtContent>
    </w:sdt>
    <w:r w:rsidR="00045330">
      <w:rPr>
        <w:u w:val="single"/>
      </w:rPr>
      <w:tab/>
      <w:t>Test</w:t>
    </w:r>
    <w:r w:rsidR="00045330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330" w:rsidRDefault="00045330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045330" w:rsidRPr="00C71E16" w:rsidRDefault="00045330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10F5D"/>
    <w:multiLevelType w:val="hybridMultilevel"/>
    <w:tmpl w:val="42DC4948"/>
    <w:lvl w:ilvl="0" w:tplc="C3320E6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D7DFB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2A1733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8"/>
  </w:num>
  <w:num w:numId="6">
    <w:abstractNumId w:val="0"/>
  </w:num>
  <w:num w:numId="7">
    <w:abstractNumId w:val="9"/>
  </w:num>
  <w:num w:numId="8">
    <w:abstractNumId w:val="10"/>
  </w:num>
  <w:num w:numId="9">
    <w:abstractNumId w:val="9"/>
  </w:num>
  <w:num w:numId="10">
    <w:abstractNumId w:val="5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B52"/>
    <w:rsid w:val="00007CDC"/>
    <w:rsid w:val="000176AA"/>
    <w:rsid w:val="000420E3"/>
    <w:rsid w:val="000439B8"/>
    <w:rsid w:val="00045330"/>
    <w:rsid w:val="00054123"/>
    <w:rsid w:val="00055C07"/>
    <w:rsid w:val="000A40FE"/>
    <w:rsid w:val="000B0578"/>
    <w:rsid w:val="000C2FC4"/>
    <w:rsid w:val="000C4CAD"/>
    <w:rsid w:val="00110126"/>
    <w:rsid w:val="00114136"/>
    <w:rsid w:val="00135B26"/>
    <w:rsid w:val="00165882"/>
    <w:rsid w:val="00166A81"/>
    <w:rsid w:val="0018287C"/>
    <w:rsid w:val="001D51F7"/>
    <w:rsid w:val="001F156E"/>
    <w:rsid w:val="00216994"/>
    <w:rsid w:val="00246314"/>
    <w:rsid w:val="00265267"/>
    <w:rsid w:val="00277DC4"/>
    <w:rsid w:val="002B2828"/>
    <w:rsid w:val="002C1F1F"/>
    <w:rsid w:val="002F71E5"/>
    <w:rsid w:val="00304AAF"/>
    <w:rsid w:val="00325745"/>
    <w:rsid w:val="00362FF3"/>
    <w:rsid w:val="003A50DF"/>
    <w:rsid w:val="003D41FF"/>
    <w:rsid w:val="003D799B"/>
    <w:rsid w:val="003F3344"/>
    <w:rsid w:val="003F757B"/>
    <w:rsid w:val="00413DF5"/>
    <w:rsid w:val="004420E9"/>
    <w:rsid w:val="00460B7C"/>
    <w:rsid w:val="00474558"/>
    <w:rsid w:val="004A64CB"/>
    <w:rsid w:val="004B1B52"/>
    <w:rsid w:val="004E1D1E"/>
    <w:rsid w:val="004E7E53"/>
    <w:rsid w:val="00543CA3"/>
    <w:rsid w:val="0055440B"/>
    <w:rsid w:val="00573A1E"/>
    <w:rsid w:val="00591FD0"/>
    <w:rsid w:val="00593C6F"/>
    <w:rsid w:val="005B261E"/>
    <w:rsid w:val="005C44C0"/>
    <w:rsid w:val="00602E1E"/>
    <w:rsid w:val="00604D11"/>
    <w:rsid w:val="0063081D"/>
    <w:rsid w:val="00641052"/>
    <w:rsid w:val="00641EA7"/>
    <w:rsid w:val="00657C13"/>
    <w:rsid w:val="00667642"/>
    <w:rsid w:val="00670DDB"/>
    <w:rsid w:val="006718CF"/>
    <w:rsid w:val="00695BDD"/>
    <w:rsid w:val="006A0722"/>
    <w:rsid w:val="006A21C1"/>
    <w:rsid w:val="006B0DC4"/>
    <w:rsid w:val="006F71A1"/>
    <w:rsid w:val="00725769"/>
    <w:rsid w:val="007403DD"/>
    <w:rsid w:val="007B3348"/>
    <w:rsid w:val="007D39B1"/>
    <w:rsid w:val="007E5A2A"/>
    <w:rsid w:val="00807388"/>
    <w:rsid w:val="0083466A"/>
    <w:rsid w:val="00845ACB"/>
    <w:rsid w:val="00853748"/>
    <w:rsid w:val="00856C80"/>
    <w:rsid w:val="008B7480"/>
    <w:rsid w:val="008C60BC"/>
    <w:rsid w:val="008C68D7"/>
    <w:rsid w:val="008D4402"/>
    <w:rsid w:val="008F3E43"/>
    <w:rsid w:val="00923959"/>
    <w:rsid w:val="00937C3B"/>
    <w:rsid w:val="0098729A"/>
    <w:rsid w:val="009A5487"/>
    <w:rsid w:val="009D24C3"/>
    <w:rsid w:val="00A23965"/>
    <w:rsid w:val="00A252B0"/>
    <w:rsid w:val="00A33A12"/>
    <w:rsid w:val="00A66997"/>
    <w:rsid w:val="00A70098"/>
    <w:rsid w:val="00A81533"/>
    <w:rsid w:val="00A824D7"/>
    <w:rsid w:val="00AA1348"/>
    <w:rsid w:val="00AB0C62"/>
    <w:rsid w:val="00B01A68"/>
    <w:rsid w:val="00B0317F"/>
    <w:rsid w:val="00B06EF0"/>
    <w:rsid w:val="00B26BD8"/>
    <w:rsid w:val="00B64059"/>
    <w:rsid w:val="00B70758"/>
    <w:rsid w:val="00B850EA"/>
    <w:rsid w:val="00B858B5"/>
    <w:rsid w:val="00BC0959"/>
    <w:rsid w:val="00BC65EA"/>
    <w:rsid w:val="00BE233F"/>
    <w:rsid w:val="00C1401D"/>
    <w:rsid w:val="00C17E11"/>
    <w:rsid w:val="00C20620"/>
    <w:rsid w:val="00C40A29"/>
    <w:rsid w:val="00C42BE5"/>
    <w:rsid w:val="00C56E1E"/>
    <w:rsid w:val="00C71E16"/>
    <w:rsid w:val="00C75111"/>
    <w:rsid w:val="00C868AD"/>
    <w:rsid w:val="00CA11C9"/>
    <w:rsid w:val="00CA296A"/>
    <w:rsid w:val="00CB5E4C"/>
    <w:rsid w:val="00CD3E49"/>
    <w:rsid w:val="00D03A78"/>
    <w:rsid w:val="00D46704"/>
    <w:rsid w:val="00D544A5"/>
    <w:rsid w:val="00D667E2"/>
    <w:rsid w:val="00D95422"/>
    <w:rsid w:val="00DC78A0"/>
    <w:rsid w:val="00DF2D12"/>
    <w:rsid w:val="00EB1449"/>
    <w:rsid w:val="00F50F00"/>
    <w:rsid w:val="00F5597B"/>
    <w:rsid w:val="00F705A3"/>
    <w:rsid w:val="00F71785"/>
    <w:rsid w:val="00F93EEC"/>
    <w:rsid w:val="00FF2B63"/>
    <w:rsid w:val="00FF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3"/>
    <o:shapelayout v:ext="edit">
      <o:idmap v:ext="edit" data="1"/>
    </o:shapelayout>
  </w:shapeDefaults>
  <w:decimalSymbol w:val="."/>
  <w:listSeparator w:val=","/>
  <w15:docId w15:val="{4F1D3236-7778-4638-802F-314A7C51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362FF3"/>
    <w:rPr>
      <w:rFonts w:ascii="Times New Roman" w:hAnsi="Times New Roman"/>
      <w:noProof/>
      <w:sz w:val="24"/>
      <w:szCs w:val="24"/>
      <w:lang w:eastAsia="en-AU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362FF3"/>
    <w:rPr>
      <w:rFonts w:ascii="Times New Roman" w:eastAsia="Calibri" w:hAnsi="Times New Roman" w:cs="Times New Roman"/>
      <w:noProof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1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6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4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4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5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6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3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7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12.bin"/><Relationship Id="rId42" Type="http://schemas.openxmlformats.org/officeDocument/2006/relationships/image" Target="media/image13.png"/><Relationship Id="rId63" Type="http://schemas.openxmlformats.org/officeDocument/2006/relationships/oleObject" Target="embeddings/oleObject33.bin"/><Relationship Id="rId84" Type="http://schemas.openxmlformats.org/officeDocument/2006/relationships/image" Target="media/image32.png"/><Relationship Id="rId138" Type="http://schemas.openxmlformats.org/officeDocument/2006/relationships/oleObject" Target="embeddings/oleObject80.bin"/><Relationship Id="rId159" Type="http://schemas.openxmlformats.org/officeDocument/2006/relationships/image" Target="media/image51.png"/><Relationship Id="rId170" Type="http://schemas.openxmlformats.org/officeDocument/2006/relationships/oleObject" Target="embeddings/oleObject104.bin"/><Relationship Id="rId191" Type="http://schemas.openxmlformats.org/officeDocument/2006/relationships/image" Target="media/image60.png"/><Relationship Id="rId205" Type="http://schemas.openxmlformats.org/officeDocument/2006/relationships/oleObject" Target="embeddings/oleObject131.bin"/><Relationship Id="rId226" Type="http://schemas.openxmlformats.org/officeDocument/2006/relationships/image" Target="media/image70.png"/><Relationship Id="rId247" Type="http://schemas.openxmlformats.org/officeDocument/2006/relationships/oleObject" Target="embeddings/oleObject159.bin"/><Relationship Id="rId107" Type="http://schemas.openxmlformats.org/officeDocument/2006/relationships/oleObject" Target="embeddings/oleObject53.bin"/><Relationship Id="rId268" Type="http://schemas.openxmlformats.org/officeDocument/2006/relationships/oleObject" Target="embeddings/oleObject174.bin"/><Relationship Id="rId289" Type="http://schemas.openxmlformats.org/officeDocument/2006/relationships/glossaryDocument" Target="glossary/document.xml"/><Relationship Id="rId11" Type="http://schemas.openxmlformats.org/officeDocument/2006/relationships/oleObject" Target="embeddings/oleObject2.bin"/><Relationship Id="rId32" Type="http://schemas.openxmlformats.org/officeDocument/2006/relationships/image" Target="media/image8.png"/><Relationship Id="rId53" Type="http://schemas.openxmlformats.org/officeDocument/2006/relationships/oleObject" Target="embeddings/oleObject28.bin"/><Relationship Id="rId74" Type="http://schemas.openxmlformats.org/officeDocument/2006/relationships/header" Target="header2.xml"/><Relationship Id="rId128" Type="http://schemas.openxmlformats.org/officeDocument/2006/relationships/oleObject" Target="embeddings/oleObject72.bin"/><Relationship Id="rId149" Type="http://schemas.openxmlformats.org/officeDocument/2006/relationships/oleObject" Target="embeddings/oleObject8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98.bin"/><Relationship Id="rId181" Type="http://schemas.openxmlformats.org/officeDocument/2006/relationships/oleObject" Target="embeddings/oleObject112.bin"/><Relationship Id="rId216" Type="http://schemas.openxmlformats.org/officeDocument/2006/relationships/oleObject" Target="embeddings/oleObject139.bin"/><Relationship Id="rId237" Type="http://schemas.openxmlformats.org/officeDocument/2006/relationships/image" Target="media/image74.png"/><Relationship Id="rId258" Type="http://schemas.openxmlformats.org/officeDocument/2006/relationships/oleObject" Target="embeddings/oleObject167.bin"/><Relationship Id="rId279" Type="http://schemas.openxmlformats.org/officeDocument/2006/relationships/oleObject" Target="embeddings/oleObject182.bin"/><Relationship Id="rId22" Type="http://schemas.openxmlformats.org/officeDocument/2006/relationships/image" Target="media/image3.png"/><Relationship Id="rId43" Type="http://schemas.openxmlformats.org/officeDocument/2006/relationships/oleObject" Target="embeddings/oleObject23.bin"/><Relationship Id="rId64" Type="http://schemas.openxmlformats.org/officeDocument/2006/relationships/image" Target="media/image24.png"/><Relationship Id="rId118" Type="http://schemas.openxmlformats.org/officeDocument/2006/relationships/oleObject" Target="embeddings/oleObject62.bin"/><Relationship Id="rId139" Type="http://schemas.openxmlformats.org/officeDocument/2006/relationships/oleObject" Target="embeddings/oleObject81.bin"/><Relationship Id="rId290" Type="http://schemas.openxmlformats.org/officeDocument/2006/relationships/theme" Target="theme/theme1.xml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90.bin"/><Relationship Id="rId171" Type="http://schemas.openxmlformats.org/officeDocument/2006/relationships/oleObject" Target="embeddings/oleObject105.bin"/><Relationship Id="rId192" Type="http://schemas.openxmlformats.org/officeDocument/2006/relationships/oleObject" Target="embeddings/oleObject121.bin"/><Relationship Id="rId206" Type="http://schemas.openxmlformats.org/officeDocument/2006/relationships/oleObject" Target="embeddings/oleObject132.bin"/><Relationship Id="rId227" Type="http://schemas.openxmlformats.org/officeDocument/2006/relationships/oleObject" Target="embeddings/oleObject146.bin"/><Relationship Id="rId248" Type="http://schemas.openxmlformats.org/officeDocument/2006/relationships/image" Target="media/image78.png"/><Relationship Id="rId269" Type="http://schemas.openxmlformats.org/officeDocument/2006/relationships/oleObject" Target="embeddings/oleObject175.bin"/><Relationship Id="rId12" Type="http://schemas.openxmlformats.org/officeDocument/2006/relationships/oleObject" Target="embeddings/oleObject3.bin"/><Relationship Id="rId33" Type="http://schemas.openxmlformats.org/officeDocument/2006/relationships/oleObject" Target="embeddings/oleObject18.bin"/><Relationship Id="rId108" Type="http://schemas.openxmlformats.org/officeDocument/2006/relationships/image" Target="media/image44.png"/><Relationship Id="rId129" Type="http://schemas.openxmlformats.org/officeDocument/2006/relationships/oleObject" Target="embeddings/oleObject73.bin"/><Relationship Id="rId280" Type="http://schemas.openxmlformats.org/officeDocument/2006/relationships/image" Target="media/image87.png"/><Relationship Id="rId54" Type="http://schemas.openxmlformats.org/officeDocument/2006/relationships/image" Target="media/image19.png"/><Relationship Id="rId75" Type="http://schemas.openxmlformats.org/officeDocument/2006/relationships/footer" Target="footer2.xml"/><Relationship Id="rId96" Type="http://schemas.openxmlformats.org/officeDocument/2006/relationships/image" Target="media/image38.png"/><Relationship Id="rId140" Type="http://schemas.openxmlformats.org/officeDocument/2006/relationships/oleObject" Target="embeddings/oleObject82.bin"/><Relationship Id="rId161" Type="http://schemas.openxmlformats.org/officeDocument/2006/relationships/oleObject" Target="embeddings/oleObject99.bin"/><Relationship Id="rId182" Type="http://schemas.openxmlformats.org/officeDocument/2006/relationships/oleObject" Target="embeddings/oleObject113.bin"/><Relationship Id="rId217" Type="http://schemas.openxmlformats.org/officeDocument/2006/relationships/image" Target="media/image67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53.bin"/><Relationship Id="rId259" Type="http://schemas.openxmlformats.org/officeDocument/2006/relationships/oleObject" Target="embeddings/oleObject168.bin"/><Relationship Id="rId23" Type="http://schemas.openxmlformats.org/officeDocument/2006/relationships/oleObject" Target="embeddings/oleObject13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84.png"/><Relationship Id="rId44" Type="http://schemas.openxmlformats.org/officeDocument/2006/relationships/image" Target="media/image14.png"/><Relationship Id="rId65" Type="http://schemas.openxmlformats.org/officeDocument/2006/relationships/oleObject" Target="embeddings/oleObject34.bin"/><Relationship Id="rId86" Type="http://schemas.openxmlformats.org/officeDocument/2006/relationships/image" Target="media/image33.png"/><Relationship Id="rId130" Type="http://schemas.openxmlformats.org/officeDocument/2006/relationships/image" Target="media/image46.png"/><Relationship Id="rId151" Type="http://schemas.openxmlformats.org/officeDocument/2006/relationships/oleObject" Target="embeddings/oleObject91.bin"/><Relationship Id="rId172" Type="http://schemas.openxmlformats.org/officeDocument/2006/relationships/oleObject" Target="embeddings/oleObject106.bin"/><Relationship Id="rId193" Type="http://schemas.openxmlformats.org/officeDocument/2006/relationships/oleObject" Target="embeddings/oleObject122.bin"/><Relationship Id="rId207" Type="http://schemas.openxmlformats.org/officeDocument/2006/relationships/image" Target="media/image64.png"/><Relationship Id="rId228" Type="http://schemas.openxmlformats.org/officeDocument/2006/relationships/oleObject" Target="embeddings/oleObject147.bin"/><Relationship Id="rId249" Type="http://schemas.openxmlformats.org/officeDocument/2006/relationships/oleObject" Target="embeddings/oleObject160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260" Type="http://schemas.openxmlformats.org/officeDocument/2006/relationships/image" Target="media/image81.png"/><Relationship Id="rId281" Type="http://schemas.openxmlformats.org/officeDocument/2006/relationships/oleObject" Target="embeddings/oleObject183.bin"/><Relationship Id="rId34" Type="http://schemas.openxmlformats.org/officeDocument/2006/relationships/image" Target="media/image9.png"/><Relationship Id="rId50" Type="http://schemas.openxmlformats.org/officeDocument/2006/relationships/image" Target="media/image17.png"/><Relationship Id="rId55" Type="http://schemas.openxmlformats.org/officeDocument/2006/relationships/oleObject" Target="embeddings/oleObject29.bin"/><Relationship Id="rId76" Type="http://schemas.openxmlformats.org/officeDocument/2006/relationships/image" Target="media/image28.png"/><Relationship Id="rId97" Type="http://schemas.openxmlformats.org/officeDocument/2006/relationships/oleObject" Target="embeddings/oleObject48.bin"/><Relationship Id="rId104" Type="http://schemas.openxmlformats.org/officeDocument/2006/relationships/image" Target="media/image42.png"/><Relationship Id="rId120" Type="http://schemas.openxmlformats.org/officeDocument/2006/relationships/oleObject" Target="embeddings/oleObject64.bin"/><Relationship Id="rId125" Type="http://schemas.openxmlformats.org/officeDocument/2006/relationships/oleObject" Target="embeddings/oleObject69.bin"/><Relationship Id="rId141" Type="http://schemas.openxmlformats.org/officeDocument/2006/relationships/image" Target="media/image48.png"/><Relationship Id="rId146" Type="http://schemas.openxmlformats.org/officeDocument/2006/relationships/oleObject" Target="embeddings/oleObject87.bin"/><Relationship Id="rId167" Type="http://schemas.openxmlformats.org/officeDocument/2006/relationships/image" Target="media/image54.png"/><Relationship Id="rId188" Type="http://schemas.openxmlformats.org/officeDocument/2006/relationships/oleObject" Target="embeddings/oleObject118.bin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92" Type="http://schemas.openxmlformats.org/officeDocument/2006/relationships/image" Target="media/image36.png"/><Relationship Id="rId162" Type="http://schemas.openxmlformats.org/officeDocument/2006/relationships/image" Target="media/image52.png"/><Relationship Id="rId183" Type="http://schemas.openxmlformats.org/officeDocument/2006/relationships/oleObject" Target="embeddings/oleObject114.bin"/><Relationship Id="rId213" Type="http://schemas.openxmlformats.org/officeDocument/2006/relationships/oleObject" Target="embeddings/oleObject137.bin"/><Relationship Id="rId218" Type="http://schemas.openxmlformats.org/officeDocument/2006/relationships/oleObject" Target="embeddings/oleObject140.bin"/><Relationship Id="rId234" Type="http://schemas.openxmlformats.org/officeDocument/2006/relationships/oleObject" Target="embeddings/oleObject151.bin"/><Relationship Id="rId239" Type="http://schemas.openxmlformats.org/officeDocument/2006/relationships/oleObject" Target="embeddings/oleObject15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6.bin"/><Relationship Id="rId250" Type="http://schemas.openxmlformats.org/officeDocument/2006/relationships/image" Target="media/image79.png"/><Relationship Id="rId255" Type="http://schemas.openxmlformats.org/officeDocument/2006/relationships/image" Target="media/image80.png"/><Relationship Id="rId271" Type="http://schemas.openxmlformats.org/officeDocument/2006/relationships/oleObject" Target="embeddings/oleObject176.bin"/><Relationship Id="rId276" Type="http://schemas.openxmlformats.org/officeDocument/2006/relationships/image" Target="media/image86.png"/><Relationship Id="rId24" Type="http://schemas.openxmlformats.org/officeDocument/2006/relationships/image" Target="media/image4.png"/><Relationship Id="rId40" Type="http://schemas.openxmlformats.org/officeDocument/2006/relationships/image" Target="media/image12.png"/><Relationship Id="rId45" Type="http://schemas.openxmlformats.org/officeDocument/2006/relationships/oleObject" Target="embeddings/oleObject24.bin"/><Relationship Id="rId66" Type="http://schemas.openxmlformats.org/officeDocument/2006/relationships/image" Target="media/image25.png"/><Relationship Id="rId87" Type="http://schemas.openxmlformats.org/officeDocument/2006/relationships/oleObject" Target="embeddings/oleObject43.bin"/><Relationship Id="rId110" Type="http://schemas.openxmlformats.org/officeDocument/2006/relationships/image" Target="media/image45.png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74.bin"/><Relationship Id="rId136" Type="http://schemas.openxmlformats.org/officeDocument/2006/relationships/oleObject" Target="embeddings/oleObject78.bin"/><Relationship Id="rId157" Type="http://schemas.openxmlformats.org/officeDocument/2006/relationships/oleObject" Target="embeddings/oleObject96.bin"/><Relationship Id="rId178" Type="http://schemas.openxmlformats.org/officeDocument/2006/relationships/oleObject" Target="embeddings/oleObject110.bin"/><Relationship Id="rId61" Type="http://schemas.openxmlformats.org/officeDocument/2006/relationships/oleObject" Target="embeddings/oleObject32.bin"/><Relationship Id="rId82" Type="http://schemas.openxmlformats.org/officeDocument/2006/relationships/image" Target="media/image31.png"/><Relationship Id="rId152" Type="http://schemas.openxmlformats.org/officeDocument/2006/relationships/oleObject" Target="embeddings/oleObject92.bin"/><Relationship Id="rId173" Type="http://schemas.openxmlformats.org/officeDocument/2006/relationships/image" Target="media/image56.png"/><Relationship Id="rId194" Type="http://schemas.openxmlformats.org/officeDocument/2006/relationships/oleObject" Target="embeddings/oleObject123.bin"/><Relationship Id="rId199" Type="http://schemas.openxmlformats.org/officeDocument/2006/relationships/image" Target="media/image62.png"/><Relationship Id="rId203" Type="http://schemas.openxmlformats.org/officeDocument/2006/relationships/image" Target="media/image63.png"/><Relationship Id="rId208" Type="http://schemas.openxmlformats.org/officeDocument/2006/relationships/oleObject" Target="embeddings/oleObject133.bin"/><Relationship Id="rId229" Type="http://schemas.openxmlformats.org/officeDocument/2006/relationships/image" Target="media/image71.png"/><Relationship Id="rId19" Type="http://schemas.openxmlformats.org/officeDocument/2006/relationships/oleObject" Target="embeddings/oleObject10.bin"/><Relationship Id="rId224" Type="http://schemas.openxmlformats.org/officeDocument/2006/relationships/oleObject" Target="embeddings/oleObject144.bin"/><Relationship Id="rId240" Type="http://schemas.openxmlformats.org/officeDocument/2006/relationships/image" Target="media/image75.png"/><Relationship Id="rId245" Type="http://schemas.openxmlformats.org/officeDocument/2006/relationships/image" Target="media/image77.png"/><Relationship Id="rId261" Type="http://schemas.openxmlformats.org/officeDocument/2006/relationships/oleObject" Target="embeddings/oleObject169.bin"/><Relationship Id="rId266" Type="http://schemas.openxmlformats.org/officeDocument/2006/relationships/oleObject" Target="embeddings/oleObject173.bin"/><Relationship Id="rId287" Type="http://schemas.openxmlformats.org/officeDocument/2006/relationships/oleObject" Target="embeddings/oleObject187.bin"/><Relationship Id="rId14" Type="http://schemas.openxmlformats.org/officeDocument/2006/relationships/oleObject" Target="embeddings/oleObject5.bin"/><Relationship Id="rId30" Type="http://schemas.openxmlformats.org/officeDocument/2006/relationships/image" Target="media/image7.png"/><Relationship Id="rId35" Type="http://schemas.openxmlformats.org/officeDocument/2006/relationships/oleObject" Target="embeddings/oleObject19.bin"/><Relationship Id="rId56" Type="http://schemas.openxmlformats.org/officeDocument/2006/relationships/image" Target="media/image20.png"/><Relationship Id="rId77" Type="http://schemas.openxmlformats.org/officeDocument/2006/relationships/oleObject" Target="embeddings/oleObject38.bin"/><Relationship Id="rId100" Type="http://schemas.openxmlformats.org/officeDocument/2006/relationships/image" Target="media/image40.png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70.bin"/><Relationship Id="rId147" Type="http://schemas.openxmlformats.org/officeDocument/2006/relationships/oleObject" Target="embeddings/oleObject88.bin"/><Relationship Id="rId168" Type="http://schemas.openxmlformats.org/officeDocument/2006/relationships/oleObject" Target="embeddings/oleObject103.bin"/><Relationship Id="rId282" Type="http://schemas.openxmlformats.org/officeDocument/2006/relationships/oleObject" Target="embeddings/oleObject184.bin"/><Relationship Id="rId8" Type="http://schemas.openxmlformats.org/officeDocument/2006/relationships/image" Target="media/image1.wmf"/><Relationship Id="rId51" Type="http://schemas.openxmlformats.org/officeDocument/2006/relationships/oleObject" Target="embeddings/oleObject27.bin"/><Relationship Id="rId72" Type="http://schemas.openxmlformats.org/officeDocument/2006/relationships/header" Target="header1.xml"/><Relationship Id="rId93" Type="http://schemas.openxmlformats.org/officeDocument/2006/relationships/oleObject" Target="embeddings/oleObject46.bin"/><Relationship Id="rId98" Type="http://schemas.openxmlformats.org/officeDocument/2006/relationships/image" Target="media/image39.png"/><Relationship Id="rId121" Type="http://schemas.openxmlformats.org/officeDocument/2006/relationships/oleObject" Target="embeddings/oleObject65.bin"/><Relationship Id="rId142" Type="http://schemas.openxmlformats.org/officeDocument/2006/relationships/oleObject" Target="embeddings/oleObject83.bin"/><Relationship Id="rId163" Type="http://schemas.openxmlformats.org/officeDocument/2006/relationships/oleObject" Target="embeddings/oleObject100.bin"/><Relationship Id="rId184" Type="http://schemas.openxmlformats.org/officeDocument/2006/relationships/oleObject" Target="embeddings/oleObject115.bin"/><Relationship Id="rId189" Type="http://schemas.openxmlformats.org/officeDocument/2006/relationships/oleObject" Target="embeddings/oleObject119.bin"/><Relationship Id="rId219" Type="http://schemas.openxmlformats.org/officeDocument/2006/relationships/oleObject" Target="embeddings/oleObject141.bin"/><Relationship Id="rId3" Type="http://schemas.openxmlformats.org/officeDocument/2006/relationships/styles" Target="styles.xml"/><Relationship Id="rId214" Type="http://schemas.openxmlformats.org/officeDocument/2006/relationships/image" Target="media/image66.png"/><Relationship Id="rId230" Type="http://schemas.openxmlformats.org/officeDocument/2006/relationships/oleObject" Target="embeddings/oleObject148.bin"/><Relationship Id="rId235" Type="http://schemas.openxmlformats.org/officeDocument/2006/relationships/image" Target="media/image73.png"/><Relationship Id="rId251" Type="http://schemas.openxmlformats.org/officeDocument/2006/relationships/oleObject" Target="embeddings/oleObject161.bin"/><Relationship Id="rId256" Type="http://schemas.openxmlformats.org/officeDocument/2006/relationships/oleObject" Target="embeddings/oleObject165.bin"/><Relationship Id="rId277" Type="http://schemas.openxmlformats.org/officeDocument/2006/relationships/oleObject" Target="embeddings/oleObject180.bin"/><Relationship Id="rId25" Type="http://schemas.openxmlformats.org/officeDocument/2006/relationships/oleObject" Target="embeddings/oleObject14.bin"/><Relationship Id="rId46" Type="http://schemas.openxmlformats.org/officeDocument/2006/relationships/image" Target="media/image15.png"/><Relationship Id="rId67" Type="http://schemas.openxmlformats.org/officeDocument/2006/relationships/oleObject" Target="embeddings/oleObject35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9.bin"/><Relationship Id="rId158" Type="http://schemas.openxmlformats.org/officeDocument/2006/relationships/oleObject" Target="embeddings/oleObject97.bin"/><Relationship Id="rId272" Type="http://schemas.openxmlformats.org/officeDocument/2006/relationships/image" Target="media/image85.png"/><Relationship Id="rId20" Type="http://schemas.openxmlformats.org/officeDocument/2006/relationships/oleObject" Target="embeddings/oleObject11.bin"/><Relationship Id="rId41" Type="http://schemas.openxmlformats.org/officeDocument/2006/relationships/oleObject" Target="embeddings/oleObject22.bin"/><Relationship Id="rId62" Type="http://schemas.openxmlformats.org/officeDocument/2006/relationships/image" Target="media/image23.png"/><Relationship Id="rId83" Type="http://schemas.openxmlformats.org/officeDocument/2006/relationships/oleObject" Target="embeddings/oleObject41.bin"/><Relationship Id="rId88" Type="http://schemas.openxmlformats.org/officeDocument/2006/relationships/image" Target="media/image34.png"/><Relationship Id="rId111" Type="http://schemas.openxmlformats.org/officeDocument/2006/relationships/oleObject" Target="embeddings/oleObject55.bin"/><Relationship Id="rId132" Type="http://schemas.openxmlformats.org/officeDocument/2006/relationships/image" Target="media/image47.wmf"/><Relationship Id="rId153" Type="http://schemas.openxmlformats.org/officeDocument/2006/relationships/oleObject" Target="embeddings/oleObject93.bin"/><Relationship Id="rId174" Type="http://schemas.openxmlformats.org/officeDocument/2006/relationships/oleObject" Target="embeddings/oleObject107.bin"/><Relationship Id="rId179" Type="http://schemas.openxmlformats.org/officeDocument/2006/relationships/oleObject" Target="embeddings/oleObject111.bin"/><Relationship Id="rId195" Type="http://schemas.openxmlformats.org/officeDocument/2006/relationships/oleObject" Target="embeddings/oleObject124.bin"/><Relationship Id="rId209" Type="http://schemas.openxmlformats.org/officeDocument/2006/relationships/oleObject" Target="embeddings/oleObject134.bin"/><Relationship Id="rId190" Type="http://schemas.openxmlformats.org/officeDocument/2006/relationships/oleObject" Target="embeddings/oleObject120.bin"/><Relationship Id="rId204" Type="http://schemas.openxmlformats.org/officeDocument/2006/relationships/oleObject" Target="embeddings/oleObject130.bin"/><Relationship Id="rId220" Type="http://schemas.openxmlformats.org/officeDocument/2006/relationships/image" Target="media/image68.png"/><Relationship Id="rId225" Type="http://schemas.openxmlformats.org/officeDocument/2006/relationships/oleObject" Target="embeddings/oleObject145.bin"/><Relationship Id="rId241" Type="http://schemas.openxmlformats.org/officeDocument/2006/relationships/oleObject" Target="embeddings/oleObject155.bin"/><Relationship Id="rId246" Type="http://schemas.openxmlformats.org/officeDocument/2006/relationships/oleObject" Target="embeddings/oleObject158.bin"/><Relationship Id="rId267" Type="http://schemas.openxmlformats.org/officeDocument/2006/relationships/image" Target="media/image83.png"/><Relationship Id="rId288" Type="http://schemas.openxmlformats.org/officeDocument/2006/relationships/fontTable" Target="fontTable.xml"/><Relationship Id="rId15" Type="http://schemas.openxmlformats.org/officeDocument/2006/relationships/oleObject" Target="embeddings/oleObject6.bin"/><Relationship Id="rId36" Type="http://schemas.openxmlformats.org/officeDocument/2006/relationships/image" Target="media/image10.png"/><Relationship Id="rId57" Type="http://schemas.openxmlformats.org/officeDocument/2006/relationships/oleObject" Target="embeddings/oleObject30.bin"/><Relationship Id="rId106" Type="http://schemas.openxmlformats.org/officeDocument/2006/relationships/image" Target="media/image43.png"/><Relationship Id="rId127" Type="http://schemas.openxmlformats.org/officeDocument/2006/relationships/oleObject" Target="embeddings/oleObject71.bin"/><Relationship Id="rId262" Type="http://schemas.openxmlformats.org/officeDocument/2006/relationships/oleObject" Target="embeddings/oleObject170.bin"/><Relationship Id="rId283" Type="http://schemas.openxmlformats.org/officeDocument/2006/relationships/image" Target="media/image88.png"/><Relationship Id="rId10" Type="http://schemas.openxmlformats.org/officeDocument/2006/relationships/image" Target="media/image2.wmf"/><Relationship Id="rId31" Type="http://schemas.openxmlformats.org/officeDocument/2006/relationships/oleObject" Target="embeddings/oleObject17.bin"/><Relationship Id="rId52" Type="http://schemas.openxmlformats.org/officeDocument/2006/relationships/image" Target="media/image18.png"/><Relationship Id="rId73" Type="http://schemas.openxmlformats.org/officeDocument/2006/relationships/footer" Target="footer1.xml"/><Relationship Id="rId78" Type="http://schemas.openxmlformats.org/officeDocument/2006/relationships/image" Target="media/image29.png"/><Relationship Id="rId94" Type="http://schemas.openxmlformats.org/officeDocument/2006/relationships/image" Target="media/image37.png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66.bin"/><Relationship Id="rId143" Type="http://schemas.openxmlformats.org/officeDocument/2006/relationships/oleObject" Target="embeddings/oleObject84.bin"/><Relationship Id="rId148" Type="http://schemas.openxmlformats.org/officeDocument/2006/relationships/image" Target="media/image49.png"/><Relationship Id="rId164" Type="http://schemas.openxmlformats.org/officeDocument/2006/relationships/image" Target="media/image53.png"/><Relationship Id="rId169" Type="http://schemas.openxmlformats.org/officeDocument/2006/relationships/image" Target="media/image55.png"/><Relationship Id="rId185" Type="http://schemas.openxmlformats.org/officeDocument/2006/relationships/oleObject" Target="embeddings/oleObject1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58.png"/><Relationship Id="rId210" Type="http://schemas.openxmlformats.org/officeDocument/2006/relationships/oleObject" Target="embeddings/oleObject135.bin"/><Relationship Id="rId215" Type="http://schemas.openxmlformats.org/officeDocument/2006/relationships/oleObject" Target="embeddings/oleObject138.bin"/><Relationship Id="rId236" Type="http://schemas.openxmlformats.org/officeDocument/2006/relationships/oleObject" Target="embeddings/oleObject152.bin"/><Relationship Id="rId257" Type="http://schemas.openxmlformats.org/officeDocument/2006/relationships/oleObject" Target="embeddings/oleObject166.bin"/><Relationship Id="rId278" Type="http://schemas.openxmlformats.org/officeDocument/2006/relationships/oleObject" Target="embeddings/oleObject181.bin"/><Relationship Id="rId26" Type="http://schemas.openxmlformats.org/officeDocument/2006/relationships/image" Target="media/image5.png"/><Relationship Id="rId231" Type="http://schemas.openxmlformats.org/officeDocument/2006/relationships/oleObject" Target="embeddings/oleObject149.bin"/><Relationship Id="rId252" Type="http://schemas.openxmlformats.org/officeDocument/2006/relationships/oleObject" Target="embeddings/oleObject162.bin"/><Relationship Id="rId273" Type="http://schemas.openxmlformats.org/officeDocument/2006/relationships/oleObject" Target="embeddings/oleObject177.bin"/><Relationship Id="rId47" Type="http://schemas.openxmlformats.org/officeDocument/2006/relationships/oleObject" Target="embeddings/oleObject25.bin"/><Relationship Id="rId68" Type="http://schemas.openxmlformats.org/officeDocument/2006/relationships/image" Target="media/image26.png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oleObject" Target="embeddings/oleObject75.bin"/><Relationship Id="rId154" Type="http://schemas.openxmlformats.org/officeDocument/2006/relationships/image" Target="media/image50.png"/><Relationship Id="rId175" Type="http://schemas.openxmlformats.org/officeDocument/2006/relationships/oleObject" Target="embeddings/oleObject108.bin"/><Relationship Id="rId196" Type="http://schemas.openxmlformats.org/officeDocument/2006/relationships/image" Target="media/image61.png"/><Relationship Id="rId200" Type="http://schemas.openxmlformats.org/officeDocument/2006/relationships/oleObject" Target="embeddings/oleObject127.bin"/><Relationship Id="rId16" Type="http://schemas.openxmlformats.org/officeDocument/2006/relationships/oleObject" Target="embeddings/oleObject7.bin"/><Relationship Id="rId221" Type="http://schemas.openxmlformats.org/officeDocument/2006/relationships/oleObject" Target="embeddings/oleObject142.bin"/><Relationship Id="rId242" Type="http://schemas.openxmlformats.org/officeDocument/2006/relationships/image" Target="media/image76.png"/><Relationship Id="rId263" Type="http://schemas.openxmlformats.org/officeDocument/2006/relationships/image" Target="media/image82.png"/><Relationship Id="rId284" Type="http://schemas.openxmlformats.org/officeDocument/2006/relationships/oleObject" Target="embeddings/oleObject185.bin"/><Relationship Id="rId37" Type="http://schemas.openxmlformats.org/officeDocument/2006/relationships/oleObject" Target="embeddings/oleObject20.bin"/><Relationship Id="rId58" Type="http://schemas.openxmlformats.org/officeDocument/2006/relationships/image" Target="media/image21.png"/><Relationship Id="rId79" Type="http://schemas.openxmlformats.org/officeDocument/2006/relationships/oleObject" Target="embeddings/oleObject39.bin"/><Relationship Id="rId102" Type="http://schemas.openxmlformats.org/officeDocument/2006/relationships/image" Target="media/image41.png"/><Relationship Id="rId123" Type="http://schemas.openxmlformats.org/officeDocument/2006/relationships/oleObject" Target="embeddings/oleObject67.bin"/><Relationship Id="rId144" Type="http://schemas.openxmlformats.org/officeDocument/2006/relationships/oleObject" Target="embeddings/oleObject85.bin"/><Relationship Id="rId90" Type="http://schemas.openxmlformats.org/officeDocument/2006/relationships/image" Target="media/image35.png"/><Relationship Id="rId165" Type="http://schemas.openxmlformats.org/officeDocument/2006/relationships/oleObject" Target="embeddings/oleObject101.bin"/><Relationship Id="rId186" Type="http://schemas.openxmlformats.org/officeDocument/2006/relationships/oleObject" Target="embeddings/oleObject117.bin"/><Relationship Id="rId211" Type="http://schemas.openxmlformats.org/officeDocument/2006/relationships/image" Target="media/image65.png"/><Relationship Id="rId232" Type="http://schemas.openxmlformats.org/officeDocument/2006/relationships/image" Target="media/image72.png"/><Relationship Id="rId253" Type="http://schemas.openxmlformats.org/officeDocument/2006/relationships/oleObject" Target="embeddings/oleObject163.bin"/><Relationship Id="rId274" Type="http://schemas.openxmlformats.org/officeDocument/2006/relationships/oleObject" Target="embeddings/oleObject178.bin"/><Relationship Id="rId27" Type="http://schemas.openxmlformats.org/officeDocument/2006/relationships/oleObject" Target="embeddings/oleObject15.bin"/><Relationship Id="rId48" Type="http://schemas.openxmlformats.org/officeDocument/2006/relationships/image" Target="media/image16.png"/><Relationship Id="rId69" Type="http://schemas.openxmlformats.org/officeDocument/2006/relationships/oleObject" Target="embeddings/oleObject36.bin"/><Relationship Id="rId113" Type="http://schemas.openxmlformats.org/officeDocument/2006/relationships/oleObject" Target="embeddings/oleObject57.bin"/><Relationship Id="rId134" Type="http://schemas.openxmlformats.org/officeDocument/2006/relationships/oleObject" Target="embeddings/oleObject76.bin"/><Relationship Id="rId80" Type="http://schemas.openxmlformats.org/officeDocument/2006/relationships/image" Target="media/image30.wmf"/><Relationship Id="rId155" Type="http://schemas.openxmlformats.org/officeDocument/2006/relationships/oleObject" Target="embeddings/oleObject94.bin"/><Relationship Id="rId176" Type="http://schemas.openxmlformats.org/officeDocument/2006/relationships/image" Target="media/image57.png"/><Relationship Id="rId197" Type="http://schemas.openxmlformats.org/officeDocument/2006/relationships/oleObject" Target="embeddings/oleObject125.bin"/><Relationship Id="rId201" Type="http://schemas.openxmlformats.org/officeDocument/2006/relationships/oleObject" Target="embeddings/oleObject128.bin"/><Relationship Id="rId222" Type="http://schemas.openxmlformats.org/officeDocument/2006/relationships/oleObject" Target="embeddings/oleObject143.bin"/><Relationship Id="rId243" Type="http://schemas.openxmlformats.org/officeDocument/2006/relationships/oleObject" Target="embeddings/oleObject156.bin"/><Relationship Id="rId264" Type="http://schemas.openxmlformats.org/officeDocument/2006/relationships/oleObject" Target="embeddings/oleObject171.bin"/><Relationship Id="rId285" Type="http://schemas.openxmlformats.org/officeDocument/2006/relationships/oleObject" Target="embeddings/oleObject186.bin"/><Relationship Id="rId17" Type="http://schemas.openxmlformats.org/officeDocument/2006/relationships/oleObject" Target="embeddings/oleObject8.bin"/><Relationship Id="rId38" Type="http://schemas.openxmlformats.org/officeDocument/2006/relationships/image" Target="media/image11.png"/><Relationship Id="rId59" Type="http://schemas.openxmlformats.org/officeDocument/2006/relationships/oleObject" Target="embeddings/oleObject31.bin"/><Relationship Id="rId103" Type="http://schemas.openxmlformats.org/officeDocument/2006/relationships/oleObject" Target="embeddings/oleObject51.bin"/><Relationship Id="rId124" Type="http://schemas.openxmlformats.org/officeDocument/2006/relationships/oleObject" Target="embeddings/oleObject68.bin"/><Relationship Id="rId70" Type="http://schemas.openxmlformats.org/officeDocument/2006/relationships/image" Target="media/image27.png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86.bin"/><Relationship Id="rId166" Type="http://schemas.openxmlformats.org/officeDocument/2006/relationships/oleObject" Target="embeddings/oleObject102.bin"/><Relationship Id="rId187" Type="http://schemas.openxmlformats.org/officeDocument/2006/relationships/image" Target="media/image59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36.bin"/><Relationship Id="rId233" Type="http://schemas.openxmlformats.org/officeDocument/2006/relationships/oleObject" Target="embeddings/oleObject150.bin"/><Relationship Id="rId254" Type="http://schemas.openxmlformats.org/officeDocument/2006/relationships/oleObject" Target="embeddings/oleObject164.bin"/><Relationship Id="rId28" Type="http://schemas.openxmlformats.org/officeDocument/2006/relationships/image" Target="media/image6.png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58.bin"/><Relationship Id="rId275" Type="http://schemas.openxmlformats.org/officeDocument/2006/relationships/oleObject" Target="embeddings/oleObject179.bin"/><Relationship Id="rId60" Type="http://schemas.openxmlformats.org/officeDocument/2006/relationships/image" Target="media/image22.png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7.bin"/><Relationship Id="rId156" Type="http://schemas.openxmlformats.org/officeDocument/2006/relationships/oleObject" Target="embeddings/oleObject95.bin"/><Relationship Id="rId177" Type="http://schemas.openxmlformats.org/officeDocument/2006/relationships/oleObject" Target="embeddings/oleObject109.bin"/><Relationship Id="rId198" Type="http://schemas.openxmlformats.org/officeDocument/2006/relationships/oleObject" Target="embeddings/oleObject126.bin"/><Relationship Id="rId202" Type="http://schemas.openxmlformats.org/officeDocument/2006/relationships/oleObject" Target="embeddings/oleObject129.bin"/><Relationship Id="rId223" Type="http://schemas.openxmlformats.org/officeDocument/2006/relationships/image" Target="media/image69.png"/><Relationship Id="rId244" Type="http://schemas.openxmlformats.org/officeDocument/2006/relationships/oleObject" Target="embeddings/oleObject157.bin"/><Relationship Id="rId18" Type="http://schemas.openxmlformats.org/officeDocument/2006/relationships/oleObject" Target="embeddings/oleObject9.bin"/><Relationship Id="rId39" Type="http://schemas.openxmlformats.org/officeDocument/2006/relationships/oleObject" Target="embeddings/oleObject21.bin"/><Relationship Id="rId265" Type="http://schemas.openxmlformats.org/officeDocument/2006/relationships/oleObject" Target="embeddings/oleObject172.bin"/><Relationship Id="rId286" Type="http://schemas.openxmlformats.org/officeDocument/2006/relationships/image" Target="media/image8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08D51D3A7FB42289C0A0E69423ABB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4F806-9FCF-43C2-8413-2A8494E89ED1}"/>
      </w:docPartPr>
      <w:docPartBody>
        <w:p w:rsidR="007F3CEC" w:rsidRDefault="002C07C6">
          <w:pPr>
            <w:pStyle w:val="A08D51D3A7FB42289C0A0E69423ABB36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6D2F633B9F3B4260B1AB24DB491B9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4F8DF6-7D10-4B4C-BDED-739E05D060CB}"/>
      </w:docPartPr>
      <w:docPartBody>
        <w:p w:rsidR="007F3CEC" w:rsidRDefault="002C07C6">
          <w:pPr>
            <w:pStyle w:val="6D2F633B9F3B4260B1AB24DB491B94DD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B7E5CF991C4F4B6AAFE649314FD71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FC36E1-46ED-43E4-AC2A-F5A2DB130F38}"/>
      </w:docPartPr>
      <w:docPartBody>
        <w:p w:rsidR="007F3CEC" w:rsidRDefault="002C07C6">
          <w:pPr>
            <w:pStyle w:val="B7E5CF991C4F4B6AAFE649314FD711A5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7C6"/>
    <w:rsid w:val="002C07C6"/>
    <w:rsid w:val="007F3CEC"/>
    <w:rsid w:val="00A97065"/>
    <w:rsid w:val="00DE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08D51D3A7FB42289C0A0E69423ABB36">
    <w:name w:val="A08D51D3A7FB42289C0A0E69423ABB36"/>
  </w:style>
  <w:style w:type="paragraph" w:customStyle="1" w:styleId="6D2F633B9F3B4260B1AB24DB491B94DD">
    <w:name w:val="6D2F633B9F3B4260B1AB24DB491B94DD"/>
  </w:style>
  <w:style w:type="paragraph" w:customStyle="1" w:styleId="4CED542AF2554966BF639F02A2FBA8A5">
    <w:name w:val="4CED542AF2554966BF639F02A2FBA8A5"/>
  </w:style>
  <w:style w:type="paragraph" w:customStyle="1" w:styleId="B7E5CF991C4F4B6AAFE649314FD711A5">
    <w:name w:val="B7E5CF991C4F4B6AAFE649314FD711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091B16-3095-4A1B-BF1D-2F0D53D70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</Template>
  <TotalTime>1</TotalTime>
  <Pages>18</Pages>
  <Words>1895</Words>
  <Characters>10803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Pythagoras Theorem</vt:lpstr>
    </vt:vector>
  </TitlesOfParts>
  <Company>Toshiba</Company>
  <LinksUpToDate>false</LinksUpToDate>
  <CharactersWithSpaces>12673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Pythagoras Theorem</dc:title>
  <dc:creator>Garry</dc:creator>
  <cp:lastModifiedBy>Garry Thorn</cp:lastModifiedBy>
  <cp:revision>2</cp:revision>
  <dcterms:created xsi:type="dcterms:W3CDTF">2014-04-25T14:19:00Z</dcterms:created>
  <dcterms:modified xsi:type="dcterms:W3CDTF">2014-04-25T14:19:00Z</dcterms:modified>
</cp:coreProperties>
</file>